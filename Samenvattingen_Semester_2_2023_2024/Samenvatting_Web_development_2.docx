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DEDFB" w14:textId="77777777" w:rsidR="005B2C48" w:rsidRDefault="0045430A">
      <w:r>
        <w:rPr>
          <w:noProof/>
        </w:rPr>
        <w:drawing>
          <wp:anchor distT="0" distB="0" distL="114300" distR="114300" simplePos="0" relativeHeight="251658240" behindDoc="0" locked="0" layoutInCell="1" allowOverlap="1" wp14:anchorId="73F1DECA" wp14:editId="20FCDEB3">
            <wp:simplePos x="0" y="0"/>
            <wp:positionH relativeFrom="margin">
              <wp:posOffset>337185</wp:posOffset>
            </wp:positionH>
            <wp:positionV relativeFrom="margin">
              <wp:posOffset>235585</wp:posOffset>
            </wp:positionV>
            <wp:extent cx="5467350" cy="2660015"/>
            <wp:effectExtent l="228600" t="228600" r="209550" b="216535"/>
            <wp:wrapSquare wrapText="bothSides"/>
            <wp:docPr id="34753860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38603" name="Afbeelding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600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4F8814" w14:textId="77777777" w:rsidR="00577817" w:rsidRDefault="00CB3CC2">
      <w:r>
        <w:t xml:space="preserve">Inhoudsopgave: </w:t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  <w:t xml:space="preserve">    Datum:</w:t>
      </w:r>
    </w:p>
    <w:p w14:paraId="52C83EB7" w14:textId="085EBDE6" w:rsidR="007C7739" w:rsidRDefault="00CF3503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8723974" w:history="1">
        <w:r w:rsidR="007C7739" w:rsidRPr="00970A72">
          <w:rPr>
            <w:rStyle w:val="Hyperlink"/>
            <w:noProof/>
          </w:rPr>
          <w:t>1</w:t>
        </w:r>
        <w:r w:rsidR="007C7739"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="007C7739" w:rsidRPr="00970A72">
          <w:rPr>
            <w:rStyle w:val="Hyperlink"/>
            <w:noProof/>
          </w:rPr>
          <w:t>Hoofdstuk 1: JavaScript, de basis</w:t>
        </w:r>
        <w:r w:rsidR="007C7739">
          <w:rPr>
            <w:noProof/>
            <w:webHidden/>
          </w:rPr>
          <w:tab/>
        </w:r>
        <w:r w:rsidR="007C7739">
          <w:rPr>
            <w:noProof/>
            <w:webHidden/>
          </w:rPr>
          <w:fldChar w:fldCharType="begin"/>
        </w:r>
        <w:r w:rsidR="007C7739">
          <w:rPr>
            <w:noProof/>
            <w:webHidden/>
          </w:rPr>
          <w:instrText xml:space="preserve"> PAGEREF _Toc158723974 \h </w:instrText>
        </w:r>
        <w:r w:rsidR="007C7739">
          <w:rPr>
            <w:noProof/>
            <w:webHidden/>
          </w:rPr>
        </w:r>
        <w:r w:rsidR="007C7739">
          <w:rPr>
            <w:noProof/>
            <w:webHidden/>
          </w:rPr>
          <w:fldChar w:fldCharType="separate"/>
        </w:r>
        <w:r w:rsidR="007C7739">
          <w:rPr>
            <w:noProof/>
            <w:webHidden/>
          </w:rPr>
          <w:t>2</w:t>
        </w:r>
        <w:r w:rsidR="007C7739">
          <w:rPr>
            <w:noProof/>
            <w:webHidden/>
          </w:rPr>
          <w:fldChar w:fldCharType="end"/>
        </w:r>
      </w:hyperlink>
    </w:p>
    <w:p w14:paraId="671AE69E" w14:textId="22373999" w:rsidR="007C7739" w:rsidRDefault="00000000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75" w:history="1">
        <w:r w:rsidR="007C7739" w:rsidRPr="00970A72">
          <w:rPr>
            <w:rStyle w:val="Hyperlink"/>
            <w:noProof/>
          </w:rPr>
          <w:t>1.1</w:t>
        </w:r>
        <w:r w:rsidR="007C7739"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="007C7739" w:rsidRPr="00970A72">
          <w:rPr>
            <w:rStyle w:val="Hyperlink"/>
            <w:noProof/>
          </w:rPr>
          <w:t>Situering</w:t>
        </w:r>
        <w:r w:rsidR="007C7739">
          <w:rPr>
            <w:noProof/>
            <w:webHidden/>
          </w:rPr>
          <w:tab/>
        </w:r>
        <w:r w:rsidR="007C7739">
          <w:rPr>
            <w:noProof/>
            <w:webHidden/>
          </w:rPr>
          <w:fldChar w:fldCharType="begin"/>
        </w:r>
        <w:r w:rsidR="007C7739">
          <w:rPr>
            <w:noProof/>
            <w:webHidden/>
          </w:rPr>
          <w:instrText xml:space="preserve"> PAGEREF _Toc158723975 \h </w:instrText>
        </w:r>
        <w:r w:rsidR="007C7739">
          <w:rPr>
            <w:noProof/>
            <w:webHidden/>
          </w:rPr>
        </w:r>
        <w:r w:rsidR="007C7739">
          <w:rPr>
            <w:noProof/>
            <w:webHidden/>
          </w:rPr>
          <w:fldChar w:fldCharType="separate"/>
        </w:r>
        <w:r w:rsidR="007C7739">
          <w:rPr>
            <w:noProof/>
            <w:webHidden/>
          </w:rPr>
          <w:t>2</w:t>
        </w:r>
        <w:r w:rsidR="007C7739">
          <w:rPr>
            <w:noProof/>
            <w:webHidden/>
          </w:rPr>
          <w:fldChar w:fldCharType="end"/>
        </w:r>
      </w:hyperlink>
    </w:p>
    <w:p w14:paraId="0E0E2A12" w14:textId="006988D0" w:rsidR="007C7739" w:rsidRDefault="00000000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76" w:history="1">
        <w:r w:rsidR="007C7739" w:rsidRPr="00970A72">
          <w:rPr>
            <w:rStyle w:val="Hyperlink"/>
            <w:noProof/>
          </w:rPr>
          <w:t>1.2</w:t>
        </w:r>
        <w:r w:rsidR="007C7739"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="007C7739" w:rsidRPr="00970A72">
          <w:rPr>
            <w:rStyle w:val="Hyperlink"/>
            <w:noProof/>
          </w:rPr>
          <w:t>Aan de slag met JS - Code structuur</w:t>
        </w:r>
        <w:r w:rsidR="007C7739">
          <w:rPr>
            <w:noProof/>
            <w:webHidden/>
          </w:rPr>
          <w:tab/>
        </w:r>
        <w:r w:rsidR="007C7739">
          <w:rPr>
            <w:noProof/>
            <w:webHidden/>
          </w:rPr>
          <w:fldChar w:fldCharType="begin"/>
        </w:r>
        <w:r w:rsidR="007C7739">
          <w:rPr>
            <w:noProof/>
            <w:webHidden/>
          </w:rPr>
          <w:instrText xml:space="preserve"> PAGEREF _Toc158723976 \h </w:instrText>
        </w:r>
        <w:r w:rsidR="007C7739">
          <w:rPr>
            <w:noProof/>
            <w:webHidden/>
          </w:rPr>
        </w:r>
        <w:r w:rsidR="007C7739">
          <w:rPr>
            <w:noProof/>
            <w:webHidden/>
          </w:rPr>
          <w:fldChar w:fldCharType="separate"/>
        </w:r>
        <w:r w:rsidR="007C7739">
          <w:rPr>
            <w:noProof/>
            <w:webHidden/>
          </w:rPr>
          <w:t>2</w:t>
        </w:r>
        <w:r w:rsidR="007C7739">
          <w:rPr>
            <w:noProof/>
            <w:webHidden/>
          </w:rPr>
          <w:fldChar w:fldCharType="end"/>
        </w:r>
      </w:hyperlink>
    </w:p>
    <w:p w14:paraId="5070B2E1" w14:textId="1FD20E8E" w:rsidR="007C7739" w:rsidRDefault="00000000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77" w:history="1">
        <w:r w:rsidR="007C7739" w:rsidRPr="00970A72">
          <w:rPr>
            <w:rStyle w:val="Hyperlink"/>
            <w:noProof/>
          </w:rPr>
          <w:t>1.3</w:t>
        </w:r>
        <w:r w:rsidR="007C7739"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="007C7739" w:rsidRPr="00970A72">
          <w:rPr>
            <w:rStyle w:val="Hyperlink"/>
            <w:noProof/>
          </w:rPr>
          <w:t>Bouwstenen: variabelen</w:t>
        </w:r>
        <w:r w:rsidR="007C7739">
          <w:rPr>
            <w:noProof/>
            <w:webHidden/>
          </w:rPr>
          <w:tab/>
        </w:r>
        <w:r w:rsidR="007C7739">
          <w:rPr>
            <w:noProof/>
            <w:webHidden/>
          </w:rPr>
          <w:fldChar w:fldCharType="begin"/>
        </w:r>
        <w:r w:rsidR="007C7739">
          <w:rPr>
            <w:noProof/>
            <w:webHidden/>
          </w:rPr>
          <w:instrText xml:space="preserve"> PAGEREF _Toc158723977 \h </w:instrText>
        </w:r>
        <w:r w:rsidR="007C7739">
          <w:rPr>
            <w:noProof/>
            <w:webHidden/>
          </w:rPr>
        </w:r>
        <w:r w:rsidR="007C7739">
          <w:rPr>
            <w:noProof/>
            <w:webHidden/>
          </w:rPr>
          <w:fldChar w:fldCharType="separate"/>
        </w:r>
        <w:r w:rsidR="007C7739">
          <w:rPr>
            <w:noProof/>
            <w:webHidden/>
          </w:rPr>
          <w:t>3</w:t>
        </w:r>
        <w:r w:rsidR="007C7739">
          <w:rPr>
            <w:noProof/>
            <w:webHidden/>
          </w:rPr>
          <w:fldChar w:fldCharType="end"/>
        </w:r>
      </w:hyperlink>
    </w:p>
    <w:p w14:paraId="0E8B4060" w14:textId="5B23A097" w:rsidR="007C7739" w:rsidRDefault="00000000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78" w:history="1">
        <w:r w:rsidR="007C7739" w:rsidRPr="00970A72">
          <w:rPr>
            <w:rStyle w:val="Hyperlink"/>
            <w:noProof/>
          </w:rPr>
          <w:t>1.4</w:t>
        </w:r>
        <w:r w:rsidR="007C7739"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="007C7739" w:rsidRPr="00970A72">
          <w:rPr>
            <w:rStyle w:val="Hyperlink"/>
            <w:noProof/>
          </w:rPr>
          <w:t>Bouwstenen: basis datatypes</w:t>
        </w:r>
        <w:r w:rsidR="007C7739">
          <w:rPr>
            <w:noProof/>
            <w:webHidden/>
          </w:rPr>
          <w:tab/>
        </w:r>
        <w:r w:rsidR="007C7739">
          <w:rPr>
            <w:noProof/>
            <w:webHidden/>
          </w:rPr>
          <w:fldChar w:fldCharType="begin"/>
        </w:r>
        <w:r w:rsidR="007C7739">
          <w:rPr>
            <w:noProof/>
            <w:webHidden/>
          </w:rPr>
          <w:instrText xml:space="preserve"> PAGEREF _Toc158723978 \h </w:instrText>
        </w:r>
        <w:r w:rsidR="007C7739">
          <w:rPr>
            <w:noProof/>
            <w:webHidden/>
          </w:rPr>
        </w:r>
        <w:r w:rsidR="007C7739">
          <w:rPr>
            <w:noProof/>
            <w:webHidden/>
          </w:rPr>
          <w:fldChar w:fldCharType="separate"/>
        </w:r>
        <w:r w:rsidR="007C7739">
          <w:rPr>
            <w:noProof/>
            <w:webHidden/>
          </w:rPr>
          <w:t>4</w:t>
        </w:r>
        <w:r w:rsidR="007C7739">
          <w:rPr>
            <w:noProof/>
            <w:webHidden/>
          </w:rPr>
          <w:fldChar w:fldCharType="end"/>
        </w:r>
      </w:hyperlink>
    </w:p>
    <w:p w14:paraId="0F31662A" w14:textId="1A234E4E" w:rsidR="007C7739" w:rsidRDefault="00000000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79" w:history="1">
        <w:r w:rsidR="007C7739" w:rsidRPr="00970A72">
          <w:rPr>
            <w:rStyle w:val="Hyperlink"/>
            <w:noProof/>
          </w:rPr>
          <w:t>1.5</w:t>
        </w:r>
        <w:r w:rsidR="007C7739"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="007C7739" w:rsidRPr="00970A72">
          <w:rPr>
            <w:rStyle w:val="Hyperlink"/>
            <w:noProof/>
          </w:rPr>
          <w:t>Bouwstenen: wrapper objects</w:t>
        </w:r>
        <w:r w:rsidR="007C7739">
          <w:rPr>
            <w:noProof/>
            <w:webHidden/>
          </w:rPr>
          <w:tab/>
        </w:r>
        <w:r w:rsidR="007C7739">
          <w:rPr>
            <w:noProof/>
            <w:webHidden/>
          </w:rPr>
          <w:fldChar w:fldCharType="begin"/>
        </w:r>
        <w:r w:rsidR="007C7739">
          <w:rPr>
            <w:noProof/>
            <w:webHidden/>
          </w:rPr>
          <w:instrText xml:space="preserve"> PAGEREF _Toc158723979 \h </w:instrText>
        </w:r>
        <w:r w:rsidR="007C7739">
          <w:rPr>
            <w:noProof/>
            <w:webHidden/>
          </w:rPr>
        </w:r>
        <w:r w:rsidR="007C7739">
          <w:rPr>
            <w:noProof/>
            <w:webHidden/>
          </w:rPr>
          <w:fldChar w:fldCharType="separate"/>
        </w:r>
        <w:r w:rsidR="007C7739">
          <w:rPr>
            <w:noProof/>
            <w:webHidden/>
          </w:rPr>
          <w:t>6</w:t>
        </w:r>
        <w:r w:rsidR="007C7739">
          <w:rPr>
            <w:noProof/>
            <w:webHidden/>
          </w:rPr>
          <w:fldChar w:fldCharType="end"/>
        </w:r>
      </w:hyperlink>
    </w:p>
    <w:p w14:paraId="75291114" w14:textId="2CD61178" w:rsidR="007C7739" w:rsidRDefault="00000000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80" w:history="1">
        <w:r w:rsidR="007C7739" w:rsidRPr="00970A72">
          <w:rPr>
            <w:rStyle w:val="Hyperlink"/>
            <w:noProof/>
          </w:rPr>
          <w:t>1.6</w:t>
        </w:r>
        <w:r w:rsidR="007C7739"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="007C7739" w:rsidRPr="00970A72">
          <w:rPr>
            <w:rStyle w:val="Hyperlink"/>
            <w:noProof/>
          </w:rPr>
          <w:t>Bouwstenen: Math &amp; Date object</w:t>
        </w:r>
        <w:r w:rsidR="007C7739">
          <w:rPr>
            <w:noProof/>
            <w:webHidden/>
          </w:rPr>
          <w:tab/>
        </w:r>
        <w:r w:rsidR="007C7739">
          <w:rPr>
            <w:noProof/>
            <w:webHidden/>
          </w:rPr>
          <w:fldChar w:fldCharType="begin"/>
        </w:r>
        <w:r w:rsidR="007C7739">
          <w:rPr>
            <w:noProof/>
            <w:webHidden/>
          </w:rPr>
          <w:instrText xml:space="preserve"> PAGEREF _Toc158723980 \h </w:instrText>
        </w:r>
        <w:r w:rsidR="007C7739">
          <w:rPr>
            <w:noProof/>
            <w:webHidden/>
          </w:rPr>
        </w:r>
        <w:r w:rsidR="007C7739">
          <w:rPr>
            <w:noProof/>
            <w:webHidden/>
          </w:rPr>
          <w:fldChar w:fldCharType="separate"/>
        </w:r>
        <w:r w:rsidR="007C7739">
          <w:rPr>
            <w:noProof/>
            <w:webHidden/>
          </w:rPr>
          <w:t>7</w:t>
        </w:r>
        <w:r w:rsidR="007C7739">
          <w:rPr>
            <w:noProof/>
            <w:webHidden/>
          </w:rPr>
          <w:fldChar w:fldCharType="end"/>
        </w:r>
      </w:hyperlink>
    </w:p>
    <w:p w14:paraId="43811278" w14:textId="64049D62" w:rsidR="007C7739" w:rsidRDefault="00000000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81" w:history="1">
        <w:r w:rsidR="007C7739" w:rsidRPr="00970A72">
          <w:rPr>
            <w:rStyle w:val="Hyperlink"/>
            <w:noProof/>
          </w:rPr>
          <w:t>1.7</w:t>
        </w:r>
        <w:r w:rsidR="007C7739"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="007C7739" w:rsidRPr="00970A72">
          <w:rPr>
            <w:rStyle w:val="Hyperlink"/>
            <w:noProof/>
          </w:rPr>
          <w:t>Controlestructuren</w:t>
        </w:r>
        <w:r w:rsidR="007C7739">
          <w:rPr>
            <w:noProof/>
            <w:webHidden/>
          </w:rPr>
          <w:tab/>
        </w:r>
        <w:r w:rsidR="007C7739">
          <w:rPr>
            <w:noProof/>
            <w:webHidden/>
          </w:rPr>
          <w:fldChar w:fldCharType="begin"/>
        </w:r>
        <w:r w:rsidR="007C7739">
          <w:rPr>
            <w:noProof/>
            <w:webHidden/>
          </w:rPr>
          <w:instrText xml:space="preserve"> PAGEREF _Toc158723981 \h </w:instrText>
        </w:r>
        <w:r w:rsidR="007C7739">
          <w:rPr>
            <w:noProof/>
            <w:webHidden/>
          </w:rPr>
        </w:r>
        <w:r w:rsidR="007C7739">
          <w:rPr>
            <w:noProof/>
            <w:webHidden/>
          </w:rPr>
          <w:fldChar w:fldCharType="separate"/>
        </w:r>
        <w:r w:rsidR="007C7739">
          <w:rPr>
            <w:noProof/>
            <w:webHidden/>
          </w:rPr>
          <w:t>8</w:t>
        </w:r>
        <w:r w:rsidR="007C7739">
          <w:rPr>
            <w:noProof/>
            <w:webHidden/>
          </w:rPr>
          <w:fldChar w:fldCharType="end"/>
        </w:r>
      </w:hyperlink>
    </w:p>
    <w:p w14:paraId="49AE5624" w14:textId="3FCCA55D" w:rsidR="007C7739" w:rsidRDefault="00000000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82" w:history="1">
        <w:r w:rsidR="007C7739" w:rsidRPr="00970A72">
          <w:rPr>
            <w:rStyle w:val="Hyperlink"/>
            <w:noProof/>
          </w:rPr>
          <w:t>1.8</w:t>
        </w:r>
        <w:r w:rsidR="007C7739"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="007C7739" w:rsidRPr="00970A72">
          <w:rPr>
            <w:rStyle w:val="Hyperlink"/>
            <w:noProof/>
          </w:rPr>
          <w:t>Operatoren</w:t>
        </w:r>
        <w:r w:rsidR="007C7739">
          <w:rPr>
            <w:noProof/>
            <w:webHidden/>
          </w:rPr>
          <w:tab/>
        </w:r>
        <w:r w:rsidR="007C7739">
          <w:rPr>
            <w:noProof/>
            <w:webHidden/>
          </w:rPr>
          <w:fldChar w:fldCharType="begin"/>
        </w:r>
        <w:r w:rsidR="007C7739">
          <w:rPr>
            <w:noProof/>
            <w:webHidden/>
          </w:rPr>
          <w:instrText xml:space="preserve"> PAGEREF _Toc158723982 \h </w:instrText>
        </w:r>
        <w:r w:rsidR="007C7739">
          <w:rPr>
            <w:noProof/>
            <w:webHidden/>
          </w:rPr>
        </w:r>
        <w:r w:rsidR="007C7739">
          <w:rPr>
            <w:noProof/>
            <w:webHidden/>
          </w:rPr>
          <w:fldChar w:fldCharType="separate"/>
        </w:r>
        <w:r w:rsidR="007C7739">
          <w:rPr>
            <w:noProof/>
            <w:webHidden/>
          </w:rPr>
          <w:t>8</w:t>
        </w:r>
        <w:r w:rsidR="007C7739">
          <w:rPr>
            <w:noProof/>
            <w:webHidden/>
          </w:rPr>
          <w:fldChar w:fldCharType="end"/>
        </w:r>
      </w:hyperlink>
    </w:p>
    <w:p w14:paraId="402B8708" w14:textId="0C2B6B34" w:rsidR="007C7739" w:rsidRDefault="00000000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83" w:history="1">
        <w:r w:rsidR="007C7739" w:rsidRPr="00970A72">
          <w:rPr>
            <w:rStyle w:val="Hyperlink"/>
            <w:noProof/>
          </w:rPr>
          <w:t>1.9</w:t>
        </w:r>
        <w:r w:rsidR="007C7739"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="007C7739" w:rsidRPr="00970A72">
          <w:rPr>
            <w:rStyle w:val="Hyperlink"/>
            <w:noProof/>
          </w:rPr>
          <w:t>Javascript debuggen</w:t>
        </w:r>
        <w:r w:rsidR="007C7739">
          <w:rPr>
            <w:noProof/>
            <w:webHidden/>
          </w:rPr>
          <w:tab/>
        </w:r>
        <w:r w:rsidR="007C7739">
          <w:rPr>
            <w:noProof/>
            <w:webHidden/>
          </w:rPr>
          <w:fldChar w:fldCharType="begin"/>
        </w:r>
        <w:r w:rsidR="007C7739">
          <w:rPr>
            <w:noProof/>
            <w:webHidden/>
          </w:rPr>
          <w:instrText xml:space="preserve"> PAGEREF _Toc158723983 \h </w:instrText>
        </w:r>
        <w:r w:rsidR="007C7739">
          <w:rPr>
            <w:noProof/>
            <w:webHidden/>
          </w:rPr>
        </w:r>
        <w:r w:rsidR="007C7739">
          <w:rPr>
            <w:noProof/>
            <w:webHidden/>
          </w:rPr>
          <w:fldChar w:fldCharType="separate"/>
        </w:r>
        <w:r w:rsidR="007C7739">
          <w:rPr>
            <w:noProof/>
            <w:webHidden/>
          </w:rPr>
          <w:t>8</w:t>
        </w:r>
        <w:r w:rsidR="007C7739">
          <w:rPr>
            <w:noProof/>
            <w:webHidden/>
          </w:rPr>
          <w:fldChar w:fldCharType="end"/>
        </w:r>
      </w:hyperlink>
    </w:p>
    <w:p w14:paraId="60E82395" w14:textId="5CD8FE27" w:rsidR="007C7739" w:rsidRDefault="00000000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8723984" w:history="1">
        <w:r w:rsidR="007C7739" w:rsidRPr="00970A72">
          <w:rPr>
            <w:rStyle w:val="Hyperlink"/>
            <w:noProof/>
          </w:rPr>
          <w:t>2</w:t>
        </w:r>
        <w:r w:rsidR="007C7739"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="007C7739" w:rsidRPr="00970A72">
          <w:rPr>
            <w:rStyle w:val="Hyperlink"/>
            <w:noProof/>
          </w:rPr>
          <w:t>Hoofdstuk 2: Functies – Arrays - Modules</w:t>
        </w:r>
        <w:r w:rsidR="007C7739">
          <w:rPr>
            <w:noProof/>
            <w:webHidden/>
          </w:rPr>
          <w:tab/>
        </w:r>
        <w:r w:rsidR="007C7739">
          <w:rPr>
            <w:noProof/>
            <w:webHidden/>
          </w:rPr>
          <w:fldChar w:fldCharType="begin"/>
        </w:r>
        <w:r w:rsidR="007C7739">
          <w:rPr>
            <w:noProof/>
            <w:webHidden/>
          </w:rPr>
          <w:instrText xml:space="preserve"> PAGEREF _Toc158723984 \h </w:instrText>
        </w:r>
        <w:r w:rsidR="007C7739">
          <w:rPr>
            <w:noProof/>
            <w:webHidden/>
          </w:rPr>
        </w:r>
        <w:r w:rsidR="007C7739">
          <w:rPr>
            <w:noProof/>
            <w:webHidden/>
          </w:rPr>
          <w:fldChar w:fldCharType="separate"/>
        </w:r>
        <w:r w:rsidR="007C7739">
          <w:rPr>
            <w:noProof/>
            <w:webHidden/>
          </w:rPr>
          <w:t>9</w:t>
        </w:r>
        <w:r w:rsidR="007C7739">
          <w:rPr>
            <w:noProof/>
            <w:webHidden/>
          </w:rPr>
          <w:fldChar w:fldCharType="end"/>
        </w:r>
      </w:hyperlink>
    </w:p>
    <w:p w14:paraId="44A9F7A0" w14:textId="6332F3A2" w:rsidR="007C7739" w:rsidRDefault="00000000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85" w:history="1">
        <w:r w:rsidR="007C7739" w:rsidRPr="00970A72">
          <w:rPr>
            <w:rStyle w:val="Hyperlink"/>
            <w:noProof/>
          </w:rPr>
          <w:t>2.1</w:t>
        </w:r>
        <w:r w:rsidR="007C7739"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="007C7739" w:rsidRPr="00970A72">
          <w:rPr>
            <w:rStyle w:val="Hyperlink"/>
            <w:noProof/>
          </w:rPr>
          <w:t>Functies</w:t>
        </w:r>
        <w:r w:rsidR="007C7739">
          <w:rPr>
            <w:noProof/>
            <w:webHidden/>
          </w:rPr>
          <w:tab/>
        </w:r>
        <w:r w:rsidR="007C7739">
          <w:rPr>
            <w:noProof/>
            <w:webHidden/>
          </w:rPr>
          <w:fldChar w:fldCharType="begin"/>
        </w:r>
        <w:r w:rsidR="007C7739">
          <w:rPr>
            <w:noProof/>
            <w:webHidden/>
          </w:rPr>
          <w:instrText xml:space="preserve"> PAGEREF _Toc158723985 \h </w:instrText>
        </w:r>
        <w:r w:rsidR="007C7739">
          <w:rPr>
            <w:noProof/>
            <w:webHidden/>
          </w:rPr>
        </w:r>
        <w:r w:rsidR="007C7739">
          <w:rPr>
            <w:noProof/>
            <w:webHidden/>
          </w:rPr>
          <w:fldChar w:fldCharType="separate"/>
        </w:r>
        <w:r w:rsidR="007C7739">
          <w:rPr>
            <w:noProof/>
            <w:webHidden/>
          </w:rPr>
          <w:t>9</w:t>
        </w:r>
        <w:r w:rsidR="007C7739">
          <w:rPr>
            <w:noProof/>
            <w:webHidden/>
          </w:rPr>
          <w:fldChar w:fldCharType="end"/>
        </w:r>
      </w:hyperlink>
    </w:p>
    <w:p w14:paraId="478D8F90" w14:textId="6EE486BD" w:rsidR="007C7739" w:rsidRDefault="00000000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86" w:history="1">
        <w:r w:rsidR="007C7739" w:rsidRPr="00970A72">
          <w:rPr>
            <w:rStyle w:val="Hyperlink"/>
            <w:noProof/>
          </w:rPr>
          <w:t>2.2</w:t>
        </w:r>
        <w:r w:rsidR="007C7739"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="007C7739" w:rsidRPr="00970A72">
          <w:rPr>
            <w:rStyle w:val="Hyperlink"/>
            <w:noProof/>
          </w:rPr>
          <w:t>Arrays</w:t>
        </w:r>
        <w:r w:rsidR="007C7739">
          <w:rPr>
            <w:noProof/>
            <w:webHidden/>
          </w:rPr>
          <w:tab/>
        </w:r>
        <w:r w:rsidR="007C7739">
          <w:rPr>
            <w:noProof/>
            <w:webHidden/>
          </w:rPr>
          <w:fldChar w:fldCharType="begin"/>
        </w:r>
        <w:r w:rsidR="007C7739">
          <w:rPr>
            <w:noProof/>
            <w:webHidden/>
          </w:rPr>
          <w:instrText xml:space="preserve"> PAGEREF _Toc158723986 \h </w:instrText>
        </w:r>
        <w:r w:rsidR="007C7739">
          <w:rPr>
            <w:noProof/>
            <w:webHidden/>
          </w:rPr>
        </w:r>
        <w:r w:rsidR="007C7739">
          <w:rPr>
            <w:noProof/>
            <w:webHidden/>
          </w:rPr>
          <w:fldChar w:fldCharType="separate"/>
        </w:r>
        <w:r w:rsidR="007C7739">
          <w:rPr>
            <w:noProof/>
            <w:webHidden/>
          </w:rPr>
          <w:t>11</w:t>
        </w:r>
        <w:r w:rsidR="007C7739">
          <w:rPr>
            <w:noProof/>
            <w:webHidden/>
          </w:rPr>
          <w:fldChar w:fldCharType="end"/>
        </w:r>
      </w:hyperlink>
    </w:p>
    <w:p w14:paraId="1CC96A5F" w14:textId="226ECCA9" w:rsidR="007C7739" w:rsidRDefault="00000000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87" w:history="1">
        <w:r w:rsidR="007C7739" w:rsidRPr="00970A72">
          <w:rPr>
            <w:rStyle w:val="Hyperlink"/>
            <w:noProof/>
          </w:rPr>
          <w:t>2.3</w:t>
        </w:r>
        <w:r w:rsidR="007C7739"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="007C7739" w:rsidRPr="00970A72">
          <w:rPr>
            <w:rStyle w:val="Hyperlink"/>
            <w:noProof/>
          </w:rPr>
          <w:t>Modules</w:t>
        </w:r>
        <w:r w:rsidR="007C7739">
          <w:rPr>
            <w:noProof/>
            <w:webHidden/>
          </w:rPr>
          <w:tab/>
        </w:r>
        <w:r w:rsidR="007C7739">
          <w:rPr>
            <w:noProof/>
            <w:webHidden/>
          </w:rPr>
          <w:fldChar w:fldCharType="begin"/>
        </w:r>
        <w:r w:rsidR="007C7739">
          <w:rPr>
            <w:noProof/>
            <w:webHidden/>
          </w:rPr>
          <w:instrText xml:space="preserve"> PAGEREF _Toc158723987 \h </w:instrText>
        </w:r>
        <w:r w:rsidR="007C7739">
          <w:rPr>
            <w:noProof/>
            <w:webHidden/>
          </w:rPr>
        </w:r>
        <w:r w:rsidR="007C7739">
          <w:rPr>
            <w:noProof/>
            <w:webHidden/>
          </w:rPr>
          <w:fldChar w:fldCharType="separate"/>
        </w:r>
        <w:r w:rsidR="007C7739">
          <w:rPr>
            <w:noProof/>
            <w:webHidden/>
          </w:rPr>
          <w:t>14</w:t>
        </w:r>
        <w:r w:rsidR="007C7739">
          <w:rPr>
            <w:noProof/>
            <w:webHidden/>
          </w:rPr>
          <w:fldChar w:fldCharType="end"/>
        </w:r>
      </w:hyperlink>
    </w:p>
    <w:p w14:paraId="760276EE" w14:textId="37E282F8" w:rsidR="007C7739" w:rsidRDefault="00000000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8723988" w:history="1">
        <w:r w:rsidR="007C7739" w:rsidRPr="00970A72">
          <w:rPr>
            <w:rStyle w:val="Hyperlink"/>
            <w:noProof/>
          </w:rPr>
          <w:t>3</w:t>
        </w:r>
        <w:r w:rsidR="007C7739"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="007C7739" w:rsidRPr="00970A72">
          <w:rPr>
            <w:rStyle w:val="Hyperlink"/>
            <w:noProof/>
          </w:rPr>
          <w:t>Hoofdstuk 3: Objecten en functies</w:t>
        </w:r>
        <w:r w:rsidR="007C7739">
          <w:rPr>
            <w:noProof/>
            <w:webHidden/>
          </w:rPr>
          <w:tab/>
        </w:r>
        <w:r w:rsidR="007C7739">
          <w:rPr>
            <w:noProof/>
            <w:webHidden/>
          </w:rPr>
          <w:fldChar w:fldCharType="begin"/>
        </w:r>
        <w:r w:rsidR="007C7739">
          <w:rPr>
            <w:noProof/>
            <w:webHidden/>
          </w:rPr>
          <w:instrText xml:space="preserve"> PAGEREF _Toc158723988 \h </w:instrText>
        </w:r>
        <w:r w:rsidR="007C7739">
          <w:rPr>
            <w:noProof/>
            <w:webHidden/>
          </w:rPr>
        </w:r>
        <w:r w:rsidR="007C7739">
          <w:rPr>
            <w:noProof/>
            <w:webHidden/>
          </w:rPr>
          <w:fldChar w:fldCharType="separate"/>
        </w:r>
        <w:r w:rsidR="007C7739">
          <w:rPr>
            <w:noProof/>
            <w:webHidden/>
          </w:rPr>
          <w:t>17</w:t>
        </w:r>
        <w:r w:rsidR="007C7739">
          <w:rPr>
            <w:noProof/>
            <w:webHidden/>
          </w:rPr>
          <w:fldChar w:fldCharType="end"/>
        </w:r>
      </w:hyperlink>
    </w:p>
    <w:p w14:paraId="7C24558F" w14:textId="5799800C" w:rsidR="00803D6A" w:rsidRDefault="00CF3503">
      <w:r>
        <w:fldChar w:fldCharType="end"/>
      </w:r>
    </w:p>
    <w:p w14:paraId="18F3372D" w14:textId="77777777" w:rsidR="00803D6A" w:rsidRDefault="00803D6A"/>
    <w:p w14:paraId="4598864D" w14:textId="77777777" w:rsidR="00803D6A" w:rsidRDefault="00803D6A" w:rsidP="00CB3CC2">
      <w:pPr>
        <w:sectPr w:rsidR="00803D6A" w:rsidSect="007F0873">
          <w:pgSz w:w="11906" w:h="16838"/>
          <w:pgMar w:top="1134" w:right="1134" w:bottom="1134" w:left="1134" w:header="709" w:footer="709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08"/>
          <w:titlePg/>
          <w:docGrid w:linePitch="360"/>
        </w:sectPr>
      </w:pPr>
    </w:p>
    <w:p w14:paraId="0765005B" w14:textId="1745DD37" w:rsidR="00182E1C" w:rsidRPr="00967DB4" w:rsidRDefault="008F28A1" w:rsidP="008F28A1">
      <w:pPr>
        <w:pStyle w:val="Kop1"/>
      </w:pPr>
      <w:bookmarkStart w:id="0" w:name="_Toc158723974"/>
      <w:r>
        <w:lastRenderedPageBreak/>
        <w:t>Hoofdstuk 1: JavaScript, de basis</w:t>
      </w:r>
      <w:bookmarkEnd w:id="0"/>
    </w:p>
    <w:p w14:paraId="48CB685E" w14:textId="3B0B881D" w:rsidR="00182E1C" w:rsidRDefault="007F6F79" w:rsidP="007F6F79">
      <w:pPr>
        <w:pStyle w:val="Kop2"/>
      </w:pPr>
      <w:bookmarkStart w:id="1" w:name="_Toc158723975"/>
      <w:r>
        <w:t>Situering</w:t>
      </w:r>
      <w:bookmarkEnd w:id="1"/>
    </w:p>
    <w:p w14:paraId="5A992876" w14:textId="21043933" w:rsidR="002352DC" w:rsidRDefault="00D621D0" w:rsidP="00D621D0">
      <w:pPr>
        <w:pStyle w:val="Geenafstand"/>
      </w:pPr>
      <w:r w:rsidRPr="00FF7B5C">
        <w:rPr>
          <w:noProof/>
        </w:rPr>
        <w:drawing>
          <wp:anchor distT="0" distB="0" distL="114300" distR="114300" simplePos="0" relativeHeight="251659264" behindDoc="1" locked="0" layoutInCell="1" allowOverlap="1" wp14:anchorId="6BE6028C" wp14:editId="67A5F692">
            <wp:simplePos x="0" y="0"/>
            <wp:positionH relativeFrom="column">
              <wp:posOffset>3394710</wp:posOffset>
            </wp:positionH>
            <wp:positionV relativeFrom="paragraph">
              <wp:posOffset>11430</wp:posOffset>
            </wp:positionV>
            <wp:extent cx="2727325" cy="2026285"/>
            <wp:effectExtent l="0" t="0" r="0" b="0"/>
            <wp:wrapTight wrapText="bothSides">
              <wp:wrapPolygon edited="0">
                <wp:start x="0" y="0"/>
                <wp:lineTo x="0" y="21322"/>
                <wp:lineTo x="21424" y="21322"/>
                <wp:lineTo x="21424" y="0"/>
                <wp:lineTo x="0" y="0"/>
              </wp:wrapPolygon>
            </wp:wrapTight>
            <wp:docPr id="597611633" name="Afbeelding 1" descr="Afbeelding met schermopname, Multimediasoftware, software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1633" name="Afbeelding 1" descr="Afbeelding met schermopname, Multimediasoftware, software, Kleurrijkheid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</w:t>
      </w:r>
      <w:r w:rsidR="00C96F29">
        <w:t xml:space="preserve">pulariteit: </w:t>
      </w:r>
    </w:p>
    <w:p w14:paraId="09EEF9A1" w14:textId="1856A50A" w:rsidR="00C96F29" w:rsidRDefault="00C96F29" w:rsidP="00C96F29">
      <w:r>
        <w:t xml:space="preserve">Samen met Python is </w:t>
      </w:r>
      <w:r w:rsidRPr="00C96F29">
        <w:rPr>
          <w:b/>
          <w:bCs/>
        </w:rPr>
        <w:t>JavaScript</w:t>
      </w:r>
      <w:r>
        <w:t xml:space="preserve"> de meest populaire programmeertaal die er is. </w:t>
      </w:r>
    </w:p>
    <w:p w14:paraId="47C83E27" w14:textId="77777777" w:rsidR="00FF7B5C" w:rsidRDefault="00FF7B5C" w:rsidP="002352DC"/>
    <w:p w14:paraId="61C07A96" w14:textId="5D85EDCE" w:rsidR="00FF7B5C" w:rsidRDefault="005D2A8F" w:rsidP="005D2A8F">
      <w:pPr>
        <w:pStyle w:val="Geenafstand"/>
      </w:pPr>
      <w:r>
        <w:t xml:space="preserve">Omschrijving JavaScript: </w:t>
      </w:r>
    </w:p>
    <w:p w14:paraId="17C393AB" w14:textId="54E7A213" w:rsidR="005D2A8F" w:rsidRPr="00BD6BBB" w:rsidRDefault="005D2A8F" w:rsidP="005D2A8F">
      <w:r>
        <w:t>JavaScript® (</w:t>
      </w:r>
      <w:r w:rsidR="0002081A">
        <w:t xml:space="preserve">afkorting: </w:t>
      </w:r>
      <w:r w:rsidR="0002081A" w:rsidRPr="0002081A">
        <w:rPr>
          <w:b/>
          <w:bCs/>
        </w:rPr>
        <w:t>JS</w:t>
      </w:r>
      <w:r>
        <w:t xml:space="preserve">) is een licht </w:t>
      </w:r>
      <w:r w:rsidRPr="0002081A">
        <w:rPr>
          <w:b/>
          <w:bCs/>
        </w:rPr>
        <w:t>tweetalige, geïnterpreteerde,</w:t>
      </w:r>
      <w:r w:rsidR="0002081A" w:rsidRPr="0002081A">
        <w:rPr>
          <w:b/>
          <w:bCs/>
        </w:rPr>
        <w:t xml:space="preserve"> </w:t>
      </w:r>
      <w:r w:rsidRPr="0002081A">
        <w:rPr>
          <w:b/>
          <w:bCs/>
        </w:rPr>
        <w:t>objectgeoriënteerde taal met eersteklas functies</w:t>
      </w:r>
      <w:r>
        <w:t>, en is het best bekend</w:t>
      </w:r>
      <w:r w:rsidR="0002081A">
        <w:t xml:space="preserve"> </w:t>
      </w:r>
      <w:r>
        <w:t>als de scripttaal voor webpagina's, maar wordt ook in veel andere browsers gebruikt.</w:t>
      </w:r>
      <w:r w:rsidR="008D0FA5">
        <w:t xml:space="preserve"> </w:t>
      </w:r>
      <w:r w:rsidR="008D0FA5" w:rsidRPr="00BD6BBB">
        <w:t xml:space="preserve">JS is gestandaardiseerd in de </w:t>
      </w:r>
      <w:r w:rsidR="008D0FA5" w:rsidRPr="00BD6BBB">
        <w:rPr>
          <w:b/>
          <w:bCs/>
        </w:rPr>
        <w:t>ECMA – 262</w:t>
      </w:r>
      <w:r w:rsidR="008D0FA5" w:rsidRPr="00BD6BBB">
        <w:t xml:space="preserve"> specificatie</w:t>
      </w:r>
    </w:p>
    <w:p w14:paraId="62F860FC" w14:textId="77777777" w:rsidR="008D0FA5" w:rsidRPr="00BD6BBB" w:rsidRDefault="008D0FA5" w:rsidP="005D2A8F"/>
    <w:p w14:paraId="36A9CE5E" w14:textId="5A9564CA" w:rsidR="008D0FA5" w:rsidRPr="00BD6BBB" w:rsidRDefault="00E408CF" w:rsidP="00E408CF">
      <w:pPr>
        <w:pStyle w:val="Geenafstand"/>
      </w:pPr>
      <w:r w:rsidRPr="00BD6BBB">
        <w:t xml:space="preserve">Omschrijving ECMAscript: </w:t>
      </w:r>
    </w:p>
    <w:p w14:paraId="69E2C7A7" w14:textId="77777777" w:rsidR="000D44E2" w:rsidRDefault="000D44E2" w:rsidP="000D44E2">
      <w:r w:rsidRPr="000D44E2">
        <w:t xml:space="preserve">ECMAScript is een objectgeoriënteerde programmeertaal voor het </w:t>
      </w:r>
      <w:r w:rsidRPr="000D44E2">
        <w:rPr>
          <w:b/>
          <w:bCs/>
        </w:rPr>
        <w:t xml:space="preserve">uitvoeren van berekeningen en het manipuleren van rekenobjecten </w:t>
      </w:r>
      <w:r w:rsidRPr="000D44E2">
        <w:t>binnen een hostomgeving.</w:t>
      </w:r>
    </w:p>
    <w:p w14:paraId="036384CD" w14:textId="77777777" w:rsidR="000D44E2" w:rsidRDefault="000D44E2" w:rsidP="000D44E2"/>
    <w:p w14:paraId="7E6F76EE" w14:textId="52721D52" w:rsidR="007F5D90" w:rsidRDefault="007F5D90" w:rsidP="007F5D90">
      <w:r w:rsidRPr="007F5D90">
        <w:rPr>
          <w:noProof/>
        </w:rPr>
        <w:drawing>
          <wp:anchor distT="0" distB="0" distL="114300" distR="114300" simplePos="0" relativeHeight="251660288" behindDoc="1" locked="0" layoutInCell="1" allowOverlap="1" wp14:anchorId="6B9EE66D" wp14:editId="501FBD36">
            <wp:simplePos x="0" y="0"/>
            <wp:positionH relativeFrom="column">
              <wp:posOffset>0</wp:posOffset>
            </wp:positionH>
            <wp:positionV relativeFrom="paragraph">
              <wp:posOffset>7909</wp:posOffset>
            </wp:positionV>
            <wp:extent cx="3218036" cy="1447800"/>
            <wp:effectExtent l="0" t="0" r="0" b="0"/>
            <wp:wrapTight wrapText="bothSides">
              <wp:wrapPolygon edited="0">
                <wp:start x="0" y="0"/>
                <wp:lineTo x="0" y="21316"/>
                <wp:lineTo x="21485" y="21316"/>
                <wp:lineTo x="21485" y="0"/>
                <wp:lineTo x="0" y="0"/>
              </wp:wrapPolygon>
            </wp:wrapTight>
            <wp:docPr id="1945558679" name="Afbeelding 1" descr="Afbeelding met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58679" name="Afbeelding 1" descr="Afbeelding met tekst, schermopname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36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5AE1">
        <w:t xml:space="preserve">Functie JavaScript: </w:t>
      </w:r>
    </w:p>
    <w:p w14:paraId="4D82E243" w14:textId="6C5DEDC8" w:rsidR="00735AE1" w:rsidRDefault="00735AE1" w:rsidP="007F5D90">
      <w:r>
        <w:t xml:space="preserve">Samen met HTML en CSS zorgt JavaScript </w:t>
      </w:r>
      <w:r w:rsidR="00AF1D84">
        <w:t xml:space="preserve">ervoor dat de website </w:t>
      </w:r>
      <w:r w:rsidR="00AF1D84">
        <w:rPr>
          <w:b/>
          <w:bCs/>
        </w:rPr>
        <w:t>dynamisch</w:t>
      </w:r>
      <w:r w:rsidR="00AF1D84">
        <w:t xml:space="preserve"> is met </w:t>
      </w:r>
      <w:r w:rsidR="00AF1D84" w:rsidRPr="00AF1D84">
        <w:rPr>
          <w:b/>
          <w:bCs/>
        </w:rPr>
        <w:t>functionaliteiten</w:t>
      </w:r>
      <w:r w:rsidR="00AF1D84">
        <w:t xml:space="preserve"> zoals het drukken van een knop.</w:t>
      </w:r>
    </w:p>
    <w:p w14:paraId="66D63369" w14:textId="77777777" w:rsidR="00AF1D84" w:rsidRDefault="00AF1D84" w:rsidP="007F5D90"/>
    <w:p w14:paraId="2641EAC6" w14:textId="77777777" w:rsidR="00AF1D84" w:rsidRDefault="00AF1D84" w:rsidP="007F5D90"/>
    <w:p w14:paraId="118191E4" w14:textId="77777777" w:rsidR="00AF1D84" w:rsidRDefault="00AF1D84" w:rsidP="007F5D90"/>
    <w:p w14:paraId="05C6E1EB" w14:textId="77777777" w:rsidR="00AF1D84" w:rsidRDefault="00AF1D84" w:rsidP="007F5D90"/>
    <w:p w14:paraId="5316B2B4" w14:textId="071F10BC" w:rsidR="00AF1D84" w:rsidRDefault="00405860" w:rsidP="00405860">
      <w:pPr>
        <w:pStyle w:val="Geenafstand"/>
      </w:pPr>
      <w:r w:rsidRPr="00DF2D48">
        <w:rPr>
          <w:noProof/>
        </w:rPr>
        <w:drawing>
          <wp:anchor distT="0" distB="0" distL="114300" distR="114300" simplePos="0" relativeHeight="251661312" behindDoc="1" locked="0" layoutInCell="1" allowOverlap="1" wp14:anchorId="6E1C6317" wp14:editId="48CFB94B">
            <wp:simplePos x="0" y="0"/>
            <wp:positionH relativeFrom="column">
              <wp:posOffset>2874645</wp:posOffset>
            </wp:positionH>
            <wp:positionV relativeFrom="paragraph">
              <wp:posOffset>183515</wp:posOffset>
            </wp:positionV>
            <wp:extent cx="3244850" cy="1382395"/>
            <wp:effectExtent l="0" t="0" r="0" b="0"/>
            <wp:wrapTight wrapText="bothSides">
              <wp:wrapPolygon edited="0">
                <wp:start x="0" y="0"/>
                <wp:lineTo x="0" y="21431"/>
                <wp:lineTo x="21431" y="21431"/>
                <wp:lineTo x="21431" y="0"/>
                <wp:lineTo x="0" y="0"/>
              </wp:wrapPolygon>
            </wp:wrapTight>
            <wp:docPr id="1835555492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55492" name="Afbeelding 1" descr="Afbeelding met tekst, schermopname, Lettertype, nummer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D48">
        <w:t xml:space="preserve">Java vs JavaScript: </w:t>
      </w:r>
    </w:p>
    <w:p w14:paraId="729AE553" w14:textId="77777777" w:rsidR="00405860" w:rsidRDefault="00405860" w:rsidP="00405860">
      <w:pPr>
        <w:pStyle w:val="Lijstalinea"/>
        <w:numPr>
          <w:ilvl w:val="0"/>
          <w:numId w:val="16"/>
        </w:numPr>
      </w:pPr>
      <w:r>
        <w:t xml:space="preserve">beide zijn </w:t>
      </w:r>
      <w:r w:rsidRPr="00405860">
        <w:rPr>
          <w:b/>
          <w:bCs/>
        </w:rPr>
        <w:t>object georiënteerde</w:t>
      </w:r>
      <w:r>
        <w:t xml:space="preserve"> programmeertalen </w:t>
      </w:r>
    </w:p>
    <w:p w14:paraId="3290FFBC" w14:textId="77777777" w:rsidR="00405860" w:rsidRDefault="00405860" w:rsidP="00405860">
      <w:pPr>
        <w:pStyle w:val="Lijstalinea"/>
        <w:numPr>
          <w:ilvl w:val="0"/>
          <w:numId w:val="16"/>
        </w:numPr>
      </w:pPr>
      <w:r>
        <w:t xml:space="preserve">JavaScript is </w:t>
      </w:r>
      <w:r w:rsidRPr="00405860">
        <w:rPr>
          <w:b/>
          <w:bCs/>
        </w:rPr>
        <w:t>sterk beïnvloed</w:t>
      </w:r>
      <w:r>
        <w:t xml:space="preserve"> door functionele programmeertalen </w:t>
      </w:r>
    </w:p>
    <w:p w14:paraId="6F39CEE2" w14:textId="77777777" w:rsidR="00405860" w:rsidRPr="00BD6BBB" w:rsidRDefault="00405860" w:rsidP="00405860">
      <w:pPr>
        <w:pStyle w:val="Lijstalinea"/>
        <w:numPr>
          <w:ilvl w:val="0"/>
          <w:numId w:val="16"/>
        </w:numPr>
        <w:rPr>
          <w:lang w:val="en-GB"/>
        </w:rPr>
      </w:pPr>
      <w:r w:rsidRPr="00BD6BBB">
        <w:rPr>
          <w:b/>
          <w:bCs/>
          <w:lang w:val="en-GB"/>
        </w:rPr>
        <w:t>functies zijn first-class</w:t>
      </w:r>
      <w:r w:rsidRPr="00BD6BBB">
        <w:rPr>
          <w:lang w:val="en-GB"/>
        </w:rPr>
        <w:t xml:space="preserve"> citizens in JavaScript </w:t>
      </w:r>
    </w:p>
    <w:p w14:paraId="2B8F4A67" w14:textId="0035FF57" w:rsidR="00CD7122" w:rsidRPr="00FF6B05" w:rsidRDefault="00405860" w:rsidP="00FC0C0A">
      <w:pPr>
        <w:pStyle w:val="Lijstalinea"/>
        <w:numPr>
          <w:ilvl w:val="1"/>
          <w:numId w:val="16"/>
        </w:numPr>
      </w:pPr>
      <w:r>
        <w:t>spoiler: functies zijn ook objecten</w:t>
      </w:r>
    </w:p>
    <w:p w14:paraId="72198AD8" w14:textId="5BEAA934" w:rsidR="007F6F79" w:rsidRDefault="00CD7122" w:rsidP="00F54A66">
      <w:pPr>
        <w:pStyle w:val="Kop2"/>
      </w:pPr>
      <w:bookmarkStart w:id="2" w:name="_Toc158723976"/>
      <w:r>
        <w:t>Aan de slag met JS -</w:t>
      </w:r>
      <w:r w:rsidR="00251C17">
        <w:t xml:space="preserve"> </w:t>
      </w:r>
      <w:r w:rsidR="007F6F79">
        <w:t>Code structuur</w:t>
      </w:r>
      <w:bookmarkEnd w:id="2"/>
    </w:p>
    <w:p w14:paraId="41C421BE" w14:textId="77777777" w:rsidR="00251C17" w:rsidRDefault="00251C17" w:rsidP="00251C17">
      <w:pPr>
        <w:pStyle w:val="Geenafstand"/>
      </w:pPr>
      <w:r>
        <w:t xml:space="preserve">JavaScript toevoegen aan de website: </w:t>
      </w:r>
    </w:p>
    <w:p w14:paraId="1C4F4440" w14:textId="77777777" w:rsidR="00251C17" w:rsidRDefault="00251C17" w:rsidP="00251C17">
      <w:r>
        <w:t xml:space="preserve">JavaScriptcode toevoegen doen we via het </w:t>
      </w:r>
      <w:r w:rsidRPr="00FC0C0A">
        <w:rPr>
          <w:b/>
          <w:bCs/>
        </w:rPr>
        <w:t>&lt;script&gt;</w:t>
      </w:r>
      <w:r>
        <w:t xml:space="preserve"> element met een </w:t>
      </w:r>
      <w:r w:rsidRPr="00FC0C0A">
        <w:rPr>
          <w:b/>
          <w:bCs/>
        </w:rPr>
        <w:t>src=</w:t>
      </w:r>
      <w:r w:rsidRPr="00C22974">
        <w:rPr>
          <w:b/>
          <w:bCs/>
        </w:rPr>
        <w:t>""</w:t>
      </w:r>
      <w:r>
        <w:t xml:space="preserve"> waarbij we een link kunnen leggen naar een </w:t>
      </w:r>
      <w:r w:rsidRPr="00FC0C0A">
        <w:rPr>
          <w:b/>
          <w:bCs/>
        </w:rPr>
        <w:t>apart bestand</w:t>
      </w:r>
      <w:r>
        <w:t xml:space="preserve">. </w:t>
      </w:r>
    </w:p>
    <w:p w14:paraId="0BF7F023" w14:textId="77777777" w:rsidR="00251C17" w:rsidRPr="00251C17" w:rsidRDefault="00251C17" w:rsidP="00251C17"/>
    <w:p w14:paraId="6D160C62" w14:textId="77777777" w:rsidR="00CD7122" w:rsidRDefault="00CD7122" w:rsidP="00CD7122">
      <w:pPr>
        <w:pStyle w:val="Geenafstand"/>
      </w:pPr>
      <w:r>
        <w:t>Tekst toevoegen (twee manieren):</w:t>
      </w:r>
    </w:p>
    <w:p w14:paraId="01E60CEF" w14:textId="644E9E62" w:rsidR="00CD7122" w:rsidRPr="002105FD" w:rsidRDefault="00CD7122" w:rsidP="00CD7122">
      <w:pPr>
        <w:pStyle w:val="Lijstalinea"/>
        <w:numPr>
          <w:ilvl w:val="0"/>
          <w:numId w:val="18"/>
        </w:numPr>
        <w:rPr>
          <w:b/>
          <w:bCs/>
        </w:rPr>
      </w:pPr>
      <w:r w:rsidRPr="002105FD">
        <w:rPr>
          <w:b/>
          <w:bCs/>
        </w:rPr>
        <w:t>Console.log(</w:t>
      </w:r>
      <w:r w:rsidR="00D069FB" w:rsidRPr="002105FD">
        <w:rPr>
          <w:b/>
          <w:bCs/>
        </w:rPr>
        <w:t>"</w:t>
      </w:r>
      <w:r w:rsidRPr="002105FD">
        <w:rPr>
          <w:b/>
          <w:bCs/>
        </w:rPr>
        <w:t>de inhoud die je wil typen in de console</w:t>
      </w:r>
      <w:r w:rsidR="00D069FB" w:rsidRPr="002105FD">
        <w:rPr>
          <w:b/>
          <w:bCs/>
        </w:rPr>
        <w:t>"</w:t>
      </w:r>
      <w:r w:rsidRPr="002105FD">
        <w:rPr>
          <w:b/>
          <w:bCs/>
        </w:rPr>
        <w:t>)</w:t>
      </w:r>
    </w:p>
    <w:p w14:paraId="718ACDB7" w14:textId="77777777" w:rsidR="00CD7122" w:rsidRPr="00C22974" w:rsidRDefault="00CD7122" w:rsidP="00CD7122">
      <w:pPr>
        <w:pStyle w:val="Lijstalinea"/>
        <w:numPr>
          <w:ilvl w:val="1"/>
          <w:numId w:val="18"/>
        </w:numPr>
      </w:pPr>
      <w:r>
        <w:t xml:space="preserve">Schrijft tekst in de </w:t>
      </w:r>
      <w:r w:rsidRPr="002105FD">
        <w:rPr>
          <w:i/>
          <w:iCs/>
        </w:rPr>
        <w:t>console</w:t>
      </w:r>
      <w:r>
        <w:t xml:space="preserve"> van de website.</w:t>
      </w:r>
    </w:p>
    <w:p w14:paraId="7502DBB7" w14:textId="77777777" w:rsidR="00CD7122" w:rsidRPr="002105FD" w:rsidRDefault="00CD7122" w:rsidP="00CD7122">
      <w:pPr>
        <w:pStyle w:val="Lijstalinea"/>
        <w:numPr>
          <w:ilvl w:val="0"/>
          <w:numId w:val="18"/>
        </w:numPr>
        <w:rPr>
          <w:rFonts w:ascii="Consolas" w:eastAsia="Times New Roman" w:hAnsi="Consolas" w:cs="Times New Roman"/>
          <w:b/>
          <w:bCs/>
          <w:color w:val="D4D4D4"/>
          <w:sz w:val="27"/>
          <w:szCs w:val="27"/>
          <w:lang w:eastAsia="nl-BE"/>
        </w:rPr>
      </w:pPr>
      <w:r w:rsidRPr="002105FD">
        <w:rPr>
          <w:b/>
          <w:bCs/>
        </w:rPr>
        <w:t>Document.getElementById("naamId").textContent = "de inhoud van dit element";</w:t>
      </w:r>
    </w:p>
    <w:p w14:paraId="09B40487" w14:textId="77777777" w:rsidR="00CD7122" w:rsidRPr="002E5F43" w:rsidRDefault="00CD7122" w:rsidP="00CD7122">
      <w:pPr>
        <w:pStyle w:val="Lijstalinea"/>
        <w:numPr>
          <w:ilvl w:val="1"/>
          <w:numId w:val="18"/>
        </w:numPr>
      </w:pPr>
      <w:r>
        <w:t xml:space="preserve">Voegt tekst toe als inhoud van het aangeduide </w:t>
      </w:r>
      <w:r w:rsidRPr="002105FD">
        <w:rPr>
          <w:i/>
          <w:iCs/>
        </w:rPr>
        <w:t>element</w:t>
      </w:r>
      <w:r>
        <w:t>.</w:t>
      </w:r>
    </w:p>
    <w:p w14:paraId="078C0FF7" w14:textId="3C2D2D2F" w:rsidR="00F17BA0" w:rsidRDefault="00D069FB" w:rsidP="00D069FB">
      <w:pPr>
        <w:pStyle w:val="Geenafstand"/>
      </w:pPr>
      <w:r>
        <w:lastRenderedPageBreak/>
        <w:t>alert(</w:t>
      </w:r>
      <w:r w:rsidRPr="002105FD">
        <w:rPr>
          <w:bCs/>
        </w:rPr>
        <w:t>""</w:t>
      </w:r>
      <w:r>
        <w:t>);</w:t>
      </w:r>
    </w:p>
    <w:p w14:paraId="629B21F3" w14:textId="08888C95" w:rsidR="00F17BA0" w:rsidRDefault="007F329B" w:rsidP="00F17BA0">
      <w:r>
        <w:t>Voegt een venster toe bij het openen van de website.</w:t>
      </w:r>
    </w:p>
    <w:p w14:paraId="7753E503" w14:textId="77777777" w:rsidR="00F17BA0" w:rsidRDefault="00F17BA0" w:rsidP="00F17BA0"/>
    <w:p w14:paraId="204B850D" w14:textId="322635A4" w:rsidR="007F329B" w:rsidRDefault="00284BC6" w:rsidP="006E6A3B">
      <w:pPr>
        <w:pStyle w:val="Geenafstand"/>
      </w:pPr>
      <w:r>
        <w:t>Comments:</w:t>
      </w:r>
    </w:p>
    <w:p w14:paraId="2457C3D1" w14:textId="6296B739" w:rsidR="00284BC6" w:rsidRDefault="006E6A3B" w:rsidP="00F17BA0">
      <w:r>
        <w:t xml:space="preserve">Commentaar zetten van </w:t>
      </w:r>
      <w:r w:rsidRPr="006E6A3B">
        <w:rPr>
          <w:b/>
          <w:bCs/>
        </w:rPr>
        <w:t>één</w:t>
      </w:r>
      <w:r>
        <w:t xml:space="preserve"> lijn: </w:t>
      </w:r>
      <w:r>
        <w:tab/>
      </w:r>
      <w:r>
        <w:tab/>
      </w:r>
      <w:r>
        <w:tab/>
      </w:r>
      <w:r>
        <w:tab/>
      </w:r>
      <w:r w:rsidRPr="00795591">
        <w:rPr>
          <w:color w:val="538135" w:themeColor="accent6" w:themeShade="BF"/>
        </w:rPr>
        <w:t>//</w:t>
      </w:r>
    </w:p>
    <w:p w14:paraId="30208B7B" w14:textId="1C6DB497" w:rsidR="006E6A3B" w:rsidRDefault="006E6A3B" w:rsidP="00F17BA0">
      <w:r>
        <w:t xml:space="preserve">Commentaar zetten van </w:t>
      </w:r>
      <w:r w:rsidRPr="006E6A3B">
        <w:rPr>
          <w:b/>
          <w:bCs/>
        </w:rPr>
        <w:t>meerdere</w:t>
      </w:r>
      <w:r>
        <w:t xml:space="preserve"> lijnen:</w:t>
      </w:r>
      <w:r>
        <w:tab/>
      </w:r>
      <w:r>
        <w:tab/>
      </w:r>
      <w:r>
        <w:tab/>
      </w:r>
      <w:r w:rsidRPr="00795591">
        <w:rPr>
          <w:color w:val="538135" w:themeColor="accent6" w:themeShade="BF"/>
        </w:rPr>
        <w:t>/</w:t>
      </w:r>
      <w:r w:rsidR="00AA72F9" w:rsidRPr="00795591">
        <w:rPr>
          <w:color w:val="538135" w:themeColor="accent6" w:themeShade="BF"/>
        </w:rPr>
        <w:t>* */</w:t>
      </w:r>
    </w:p>
    <w:p w14:paraId="32576D73" w14:textId="77777777" w:rsidR="00F17BA0" w:rsidRDefault="00F17BA0" w:rsidP="00F17BA0"/>
    <w:p w14:paraId="42B341CB" w14:textId="067ED7E0" w:rsidR="00846468" w:rsidRDefault="00B30AB2" w:rsidP="00B30AB2">
      <w:pPr>
        <w:pStyle w:val="Geenafstand"/>
      </w:pPr>
      <w:r w:rsidRPr="002105FD">
        <w:t>"</w:t>
      </w:r>
      <w:r>
        <w:t>strict mode</w:t>
      </w:r>
      <w:r w:rsidRPr="002105FD">
        <w:t>"</w:t>
      </w:r>
      <w:r>
        <w:t>;</w:t>
      </w:r>
    </w:p>
    <w:p w14:paraId="49D4F66C" w14:textId="43E1C5A5" w:rsidR="00846468" w:rsidRDefault="00103319" w:rsidP="00A65399">
      <w:pPr>
        <w:pStyle w:val="Lijstalinea"/>
        <w:numPr>
          <w:ilvl w:val="0"/>
          <w:numId w:val="20"/>
        </w:numPr>
      </w:pPr>
      <w:r>
        <w:t xml:space="preserve">deze moet </w:t>
      </w:r>
      <w:r w:rsidRPr="00103319">
        <w:rPr>
          <w:b/>
          <w:bCs/>
          <w:color w:val="FF0000"/>
        </w:rPr>
        <w:t>HELEMAAL BOVENAAN</w:t>
      </w:r>
      <w:r>
        <w:t xml:space="preserve"> staan in de JavaScriptcode</w:t>
      </w:r>
    </w:p>
    <w:p w14:paraId="220F1374" w14:textId="1E23D2E1" w:rsidR="00EE1C8D" w:rsidRDefault="00EE1C8D" w:rsidP="00EE1C8D">
      <w:pPr>
        <w:pStyle w:val="Lijstalinea"/>
        <w:numPr>
          <w:ilvl w:val="1"/>
          <w:numId w:val="20"/>
        </w:numPr>
      </w:pPr>
      <w:r>
        <w:t xml:space="preserve">Je kan dit aanroepen met </w:t>
      </w:r>
      <w:r w:rsidR="00CE2C49" w:rsidRPr="00CE2C49">
        <w:rPr>
          <w:b/>
          <w:bCs/>
        </w:rPr>
        <w:t>“use strict”;</w:t>
      </w:r>
    </w:p>
    <w:p w14:paraId="28A16FB1" w14:textId="26F1A887" w:rsidR="00103319" w:rsidRDefault="00103319" w:rsidP="00103319">
      <w:pPr>
        <w:pStyle w:val="Lijstalinea"/>
        <w:numPr>
          <w:ilvl w:val="0"/>
          <w:numId w:val="20"/>
        </w:numPr>
      </w:pPr>
      <w:r>
        <w:t xml:space="preserve">Het is veiliger en beter om JS te runnen in </w:t>
      </w:r>
      <w:r w:rsidRPr="00A65399">
        <w:rPr>
          <w:b/>
          <w:bCs/>
        </w:rPr>
        <w:t>‘strict mode’</w:t>
      </w:r>
      <w:r>
        <w:t xml:space="preserve"> </w:t>
      </w:r>
    </w:p>
    <w:p w14:paraId="5A79FF62" w14:textId="64AF8B27" w:rsidR="00481539" w:rsidRDefault="00481539" w:rsidP="00A65399">
      <w:pPr>
        <w:pStyle w:val="Lijstalinea"/>
        <w:numPr>
          <w:ilvl w:val="1"/>
          <w:numId w:val="20"/>
        </w:numPr>
      </w:pPr>
      <w:r>
        <w:t xml:space="preserve">Sommige JS silent errors werpen nu </w:t>
      </w:r>
      <w:r w:rsidRPr="00A65399">
        <w:rPr>
          <w:b/>
          <w:bCs/>
        </w:rPr>
        <w:t>exceptions</w:t>
      </w:r>
      <w:r>
        <w:t xml:space="preserve"> </w:t>
      </w:r>
    </w:p>
    <w:p w14:paraId="6C7450C9" w14:textId="149FC0ED" w:rsidR="00481539" w:rsidRDefault="00481539" w:rsidP="00A65399">
      <w:pPr>
        <w:pStyle w:val="Lijstalinea"/>
        <w:numPr>
          <w:ilvl w:val="1"/>
          <w:numId w:val="20"/>
        </w:numPr>
      </w:pPr>
      <w:r>
        <w:t xml:space="preserve">De JS engine kan </w:t>
      </w:r>
      <w:r w:rsidRPr="00A65399">
        <w:rPr>
          <w:b/>
          <w:bCs/>
        </w:rPr>
        <w:t>betere</w:t>
      </w:r>
      <w:r>
        <w:t xml:space="preserve"> </w:t>
      </w:r>
      <w:r w:rsidRPr="00A65399">
        <w:rPr>
          <w:b/>
          <w:bCs/>
        </w:rPr>
        <w:t>optimisatie</w:t>
      </w:r>
      <w:r>
        <w:t xml:space="preserve"> doen </w:t>
      </w:r>
    </w:p>
    <w:p w14:paraId="041D8918" w14:textId="3D2FF747" w:rsidR="00F17BA0" w:rsidRDefault="00481539" w:rsidP="00A65399">
      <w:pPr>
        <w:pStyle w:val="Lijstalinea"/>
        <w:numPr>
          <w:ilvl w:val="1"/>
          <w:numId w:val="20"/>
        </w:numPr>
      </w:pPr>
      <w:r w:rsidRPr="00A65399">
        <w:rPr>
          <w:b/>
          <w:bCs/>
        </w:rPr>
        <w:t>Verbied het gebruik van syntax</w:t>
      </w:r>
      <w:r>
        <w:t xml:space="preserve"> die nog niet officieel in de ecmascript werd opgenomen</w:t>
      </w:r>
    </w:p>
    <w:p w14:paraId="2AB2BCFF" w14:textId="2D275334" w:rsidR="00CE2C49" w:rsidRDefault="00CE2C49" w:rsidP="00CE2C49">
      <w:pPr>
        <w:pStyle w:val="Lijstalinea"/>
        <w:numPr>
          <w:ilvl w:val="0"/>
          <w:numId w:val="20"/>
        </w:numPr>
      </w:pPr>
      <w:r w:rsidRPr="00795591">
        <w:t xml:space="preserve">Vanaf </w:t>
      </w:r>
      <w:r w:rsidRPr="00795591">
        <w:rPr>
          <w:b/>
          <w:bCs/>
        </w:rPr>
        <w:t xml:space="preserve">classes </w:t>
      </w:r>
      <w:r w:rsidRPr="00795591">
        <w:t xml:space="preserve">en </w:t>
      </w:r>
      <w:r w:rsidRPr="00795591">
        <w:rPr>
          <w:b/>
          <w:bCs/>
        </w:rPr>
        <w:t>modules</w:t>
      </w:r>
      <w:r w:rsidR="00795591" w:rsidRPr="00795591">
        <w:rPr>
          <w:b/>
          <w:bCs/>
        </w:rPr>
        <w:t xml:space="preserve"> </w:t>
      </w:r>
      <w:r w:rsidR="00795591" w:rsidRPr="00795591">
        <w:t>moeten w</w:t>
      </w:r>
      <w:r w:rsidR="00795591">
        <w:t>e dit niet meer typen</w:t>
      </w:r>
    </w:p>
    <w:p w14:paraId="4E8E5EC8" w14:textId="76DBD988" w:rsidR="007F6F79" w:rsidRDefault="007F6F79" w:rsidP="00F54A66">
      <w:pPr>
        <w:pStyle w:val="Kop2"/>
      </w:pPr>
      <w:bookmarkStart w:id="3" w:name="_Toc158723977"/>
      <w:r>
        <w:t>Bouwstenen: variabelen</w:t>
      </w:r>
      <w:bookmarkEnd w:id="3"/>
    </w:p>
    <w:p w14:paraId="321B4CC4" w14:textId="43FA0091" w:rsidR="005657FE" w:rsidRPr="005657FE" w:rsidRDefault="005657FE" w:rsidP="005657FE">
      <w:pPr>
        <w:pStyle w:val="Geenafstand"/>
      </w:pPr>
      <w:r>
        <w:t>Naamgeving variabelen:</w:t>
      </w:r>
    </w:p>
    <w:p w14:paraId="030C833B" w14:textId="3692AC46" w:rsidR="00FB7FF8" w:rsidRDefault="00FB7FF8" w:rsidP="005657FE">
      <w:pPr>
        <w:pStyle w:val="Lijstalinea"/>
        <w:numPr>
          <w:ilvl w:val="0"/>
          <w:numId w:val="21"/>
        </w:numPr>
      </w:pPr>
      <w:r>
        <w:t xml:space="preserve">De naam van een variabele mag enkel </w:t>
      </w:r>
      <w:r w:rsidRPr="005657FE">
        <w:rPr>
          <w:b/>
          <w:bCs/>
        </w:rPr>
        <w:t>letters, cijfers en de symbolen $ en _</w:t>
      </w:r>
      <w:r>
        <w:t xml:space="preserve"> bevatten en de naam mag niet starten met een cijfer </w:t>
      </w:r>
    </w:p>
    <w:p w14:paraId="0B559549" w14:textId="5DBDE577" w:rsidR="00FB7FF8" w:rsidRDefault="00FB7FF8" w:rsidP="005657FE">
      <w:pPr>
        <w:pStyle w:val="Lijstalinea"/>
        <w:numPr>
          <w:ilvl w:val="0"/>
          <w:numId w:val="21"/>
        </w:numPr>
      </w:pPr>
      <w:r>
        <w:t xml:space="preserve">Gebruik </w:t>
      </w:r>
      <w:r w:rsidRPr="005657FE">
        <w:rPr>
          <w:b/>
          <w:bCs/>
        </w:rPr>
        <w:t>camelcasing</w:t>
      </w:r>
      <w:r>
        <w:t xml:space="preserve"> </w:t>
      </w:r>
    </w:p>
    <w:p w14:paraId="26B4084D" w14:textId="2A8CA1E2" w:rsidR="00795591" w:rsidRDefault="00FB7FF8" w:rsidP="005657FE">
      <w:pPr>
        <w:pStyle w:val="Lijstalinea"/>
        <w:numPr>
          <w:ilvl w:val="0"/>
          <w:numId w:val="21"/>
        </w:numPr>
      </w:pPr>
      <w:r>
        <w:t>! Hoofdlettergevoelig !</w:t>
      </w:r>
    </w:p>
    <w:p w14:paraId="43F0E8A2" w14:textId="77777777" w:rsidR="008A2C86" w:rsidRDefault="008A2C86" w:rsidP="008A2C86"/>
    <w:p w14:paraId="314B220A" w14:textId="3C46C50F" w:rsidR="003B71EF" w:rsidRDefault="003B71EF" w:rsidP="008A2C86">
      <w:pPr>
        <w:pStyle w:val="Geenafstand"/>
      </w:pPr>
      <w:r>
        <w:t xml:space="preserve">twee soorten variabelen: </w:t>
      </w:r>
    </w:p>
    <w:p w14:paraId="0A4D7406" w14:textId="21000CC9" w:rsidR="003B71EF" w:rsidRPr="003B71EF" w:rsidRDefault="003B71EF" w:rsidP="003B71EF">
      <w:pPr>
        <w:pStyle w:val="Lijstalinea"/>
        <w:numPr>
          <w:ilvl w:val="0"/>
          <w:numId w:val="22"/>
        </w:numPr>
        <w:rPr>
          <w:b/>
          <w:bCs/>
        </w:rPr>
      </w:pPr>
      <w:r w:rsidRPr="003B71EF">
        <w:rPr>
          <w:b/>
          <w:bCs/>
        </w:rPr>
        <w:t>const</w:t>
      </w:r>
      <w:r w:rsidR="00720F5E">
        <w:rPr>
          <w:b/>
          <w:bCs/>
        </w:rPr>
        <w:t xml:space="preserve"> (final in java)</w:t>
      </w:r>
      <w:r w:rsidRPr="003B71EF">
        <w:rPr>
          <w:b/>
          <w:bCs/>
        </w:rPr>
        <w:t>:</w:t>
      </w:r>
    </w:p>
    <w:p w14:paraId="390424CF" w14:textId="0CE362AE" w:rsidR="003B71EF" w:rsidRDefault="003B71EF" w:rsidP="003B71EF">
      <w:pPr>
        <w:pStyle w:val="Lijstalinea"/>
        <w:numPr>
          <w:ilvl w:val="1"/>
          <w:numId w:val="22"/>
        </w:numPr>
      </w:pPr>
      <w:r>
        <w:t xml:space="preserve">variabelen die je </w:t>
      </w:r>
      <w:r w:rsidRPr="00720F5E">
        <w:rPr>
          <w:b/>
          <w:bCs/>
        </w:rPr>
        <w:t>moet</w:t>
      </w:r>
      <w:r>
        <w:t xml:space="preserve"> </w:t>
      </w:r>
      <w:r w:rsidRPr="00720F5E">
        <w:rPr>
          <w:b/>
          <w:bCs/>
        </w:rPr>
        <w:t>initialiseren bij declaratie</w:t>
      </w:r>
      <w:r>
        <w:t xml:space="preserve"> en die nadien niet meer van waarde kunnen veranderen</w:t>
      </w:r>
    </w:p>
    <w:p w14:paraId="6B6A4EBA" w14:textId="0FB889B4" w:rsidR="003B71EF" w:rsidRPr="00F501F0" w:rsidRDefault="003B71EF" w:rsidP="003B71EF">
      <w:pPr>
        <w:pStyle w:val="Lijstalinea"/>
        <w:numPr>
          <w:ilvl w:val="0"/>
          <w:numId w:val="22"/>
        </w:numPr>
        <w:rPr>
          <w:b/>
          <w:bCs/>
        </w:rPr>
      </w:pPr>
      <w:r w:rsidRPr="00F501F0">
        <w:rPr>
          <w:b/>
          <w:bCs/>
        </w:rPr>
        <w:t xml:space="preserve">let: </w:t>
      </w:r>
    </w:p>
    <w:p w14:paraId="2B21E10D" w14:textId="04E4A79E" w:rsidR="003B71EF" w:rsidRDefault="00F501F0" w:rsidP="003B71EF">
      <w:pPr>
        <w:pStyle w:val="Lijstalinea"/>
        <w:numPr>
          <w:ilvl w:val="1"/>
          <w:numId w:val="22"/>
        </w:numPr>
      </w:pPr>
      <w:r>
        <w:t xml:space="preserve">variabelen waarvan de waarde nog kan veranderen. </w:t>
      </w:r>
    </w:p>
    <w:p w14:paraId="4E1E01DE" w14:textId="77777777" w:rsidR="00B9128E" w:rsidRDefault="00B9128E" w:rsidP="00B9128E"/>
    <w:p w14:paraId="76E0DF9F" w14:textId="4869F52B" w:rsidR="00B9128E" w:rsidRPr="00BD6BBB" w:rsidRDefault="0028536A" w:rsidP="00B9128E">
      <w:pPr>
        <w:pStyle w:val="Geenafstand"/>
      </w:pPr>
      <w:r w:rsidRPr="00BD6BBB">
        <w:t>D</w:t>
      </w:r>
      <w:r w:rsidR="00B9128E" w:rsidRPr="00BD6BBB">
        <w:t>eclaratie en assignment (initialisatie):</w:t>
      </w:r>
    </w:p>
    <w:p w14:paraId="2BEFDF82" w14:textId="2BCB73B8" w:rsidR="00B9128E" w:rsidRPr="00BD6BBB" w:rsidRDefault="0028536A" w:rsidP="0028536A">
      <w:r w:rsidRPr="00BD6BBB">
        <w:rPr>
          <w:b/>
          <w:bCs/>
        </w:rPr>
        <w:t xml:space="preserve">Declaratie = </w:t>
      </w:r>
      <w:r w:rsidR="00F36AF6" w:rsidRPr="00BD6BBB">
        <w:rPr>
          <w:b/>
          <w:bCs/>
        </w:rPr>
        <w:tab/>
      </w:r>
      <w:r w:rsidR="00F36AF6" w:rsidRPr="00BD6BBB">
        <w:rPr>
          <w:b/>
          <w:bCs/>
        </w:rPr>
        <w:tab/>
      </w:r>
      <w:r w:rsidR="00F36AF6" w:rsidRPr="00BD6BBB">
        <w:rPr>
          <w:b/>
          <w:bCs/>
        </w:rPr>
        <w:tab/>
      </w:r>
      <w:r w:rsidR="00F36AF6" w:rsidRPr="00BD6BBB">
        <w:rPr>
          <w:b/>
          <w:bCs/>
        </w:rPr>
        <w:tab/>
      </w:r>
      <w:r w:rsidRPr="00BD6BBB">
        <w:t>naamgeving</w:t>
      </w:r>
      <w:r w:rsidR="00F36AF6" w:rsidRPr="00BD6BBB">
        <w:t xml:space="preserve"> variabele</w:t>
      </w:r>
    </w:p>
    <w:p w14:paraId="468788C0" w14:textId="69B5AFBD" w:rsidR="00F36AF6" w:rsidRPr="00F36AF6" w:rsidRDefault="00F36AF6" w:rsidP="0028536A">
      <w:r w:rsidRPr="00E37721">
        <w:rPr>
          <w:b/>
          <w:bCs/>
        </w:rPr>
        <w:t>Assignment (initialisatie) =</w:t>
      </w:r>
      <w:r w:rsidRPr="00F36AF6">
        <w:t xml:space="preserve"> </w:t>
      </w:r>
      <w:r>
        <w:tab/>
      </w:r>
      <w:r>
        <w:tab/>
      </w:r>
      <w:r w:rsidRPr="00F36AF6">
        <w:t>waarde van de</w:t>
      </w:r>
      <w:r>
        <w:t xml:space="preserve"> variabele</w:t>
      </w:r>
    </w:p>
    <w:p w14:paraId="64A12A46" w14:textId="02C9BE68" w:rsidR="00B9128E" w:rsidRDefault="00B9128E" w:rsidP="00B9128E"/>
    <w:p w14:paraId="3AD4BD29" w14:textId="1CEB1D24" w:rsidR="00481691" w:rsidRPr="00F36AF6" w:rsidRDefault="00481691" w:rsidP="00B9128E">
      <w:r w:rsidRPr="00481691">
        <w:rPr>
          <w:noProof/>
        </w:rPr>
        <w:drawing>
          <wp:inline distT="0" distB="0" distL="0" distR="0" wp14:anchorId="3BD445EB" wp14:editId="2D4B019B">
            <wp:extent cx="6120130" cy="1416685"/>
            <wp:effectExtent l="19050" t="19050" r="0" b="0"/>
            <wp:docPr id="556783531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83531" name="Afbeelding 1" descr="Afbeelding met tekst, schermopname, Lettertype, lijn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6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ADC1C" w14:textId="77777777" w:rsidR="00481691" w:rsidRDefault="00481691" w:rsidP="00481691"/>
    <w:p w14:paraId="7EFEC02C" w14:textId="2C7CE0D7" w:rsidR="00481691" w:rsidRPr="00836C69" w:rsidRDefault="00836C69" w:rsidP="00481691">
      <w:r>
        <w:t xml:space="preserve">Gebruik zoveel mogelijk const, </w:t>
      </w:r>
      <w:r>
        <w:rPr>
          <w:b/>
          <w:bCs/>
        </w:rPr>
        <w:t>bepert</w:t>
      </w:r>
      <w:r>
        <w:t xml:space="preserve"> het gebruik van let.</w:t>
      </w:r>
    </w:p>
    <w:p w14:paraId="7E178F62" w14:textId="77777777" w:rsidR="00E75107" w:rsidRDefault="00E75107" w:rsidP="00481691"/>
    <w:p w14:paraId="61595446" w14:textId="77777777" w:rsidR="00481691" w:rsidRDefault="00481691" w:rsidP="00481691"/>
    <w:p w14:paraId="77B11717" w14:textId="77777777" w:rsidR="00481691" w:rsidRDefault="00481691" w:rsidP="00481691"/>
    <w:p w14:paraId="46E6846B" w14:textId="16DFDC0E" w:rsidR="00481691" w:rsidRDefault="00481691" w:rsidP="00481691"/>
    <w:p w14:paraId="7AEFED0C" w14:textId="054145AE" w:rsidR="007F6F79" w:rsidRDefault="007F6F79" w:rsidP="00F54A66">
      <w:pPr>
        <w:pStyle w:val="Kop2"/>
      </w:pPr>
      <w:bookmarkStart w:id="4" w:name="_Toc158723978"/>
      <w:r>
        <w:lastRenderedPageBreak/>
        <w:t>Bouwstenen: basis datatypes</w:t>
      </w:r>
      <w:bookmarkEnd w:id="4"/>
    </w:p>
    <w:p w14:paraId="21DF0EA3" w14:textId="6A7E87F9" w:rsidR="00481691" w:rsidRDefault="00EE05AF" w:rsidP="001A1C05">
      <w:pPr>
        <w:pStyle w:val="Geenafstand"/>
      </w:pPr>
      <w:r>
        <w:t>JavaScript kent acht verschillende datatypes</w:t>
      </w:r>
      <w:r w:rsidR="001A1C05">
        <w:t>:</w:t>
      </w:r>
    </w:p>
    <w:p w14:paraId="4D41C2CB" w14:textId="16436ACF" w:rsidR="00D83AE9" w:rsidRDefault="00D83AE9" w:rsidP="00AA37D9">
      <w:pPr>
        <w:pStyle w:val="Lijstalinea"/>
        <w:numPr>
          <w:ilvl w:val="0"/>
          <w:numId w:val="23"/>
        </w:numPr>
      </w:pPr>
      <w:r>
        <w:t xml:space="preserve">Bij het maken van een variabele </w:t>
      </w:r>
      <w:r w:rsidRPr="00AA37D9">
        <w:rPr>
          <w:b/>
          <w:bCs/>
        </w:rPr>
        <w:t>(let of const)</w:t>
      </w:r>
      <w:r w:rsidR="001561D4">
        <w:t xml:space="preserve"> moeten we geen datatype toekennen, maar hij heeft er wel één. </w:t>
      </w:r>
    </w:p>
    <w:p w14:paraId="50ADAC4F" w14:textId="76E678CC" w:rsidR="001561D4" w:rsidRPr="00AA37D9" w:rsidRDefault="00DF1682" w:rsidP="00AA37D9">
      <w:pPr>
        <w:pStyle w:val="Lijstalinea"/>
        <w:numPr>
          <w:ilvl w:val="0"/>
          <w:numId w:val="23"/>
        </w:numPr>
      </w:pPr>
      <w:r>
        <w:t xml:space="preserve">Dit kunnen we checken door </w:t>
      </w:r>
      <w:r>
        <w:rPr>
          <w:b/>
          <w:bCs/>
          <w:i/>
          <w:iCs/>
        </w:rPr>
        <w:t>console.log(typeof naamVariabele)</w:t>
      </w:r>
      <w:r w:rsidR="005F4F06">
        <w:rPr>
          <w:b/>
          <w:bCs/>
          <w:i/>
          <w:iCs/>
        </w:rPr>
        <w:t>;</w:t>
      </w:r>
      <w:r>
        <w:t xml:space="preserve"> te typen.</w:t>
      </w:r>
    </w:p>
    <w:p w14:paraId="37A38998" w14:textId="77777777" w:rsidR="00AA37D9" w:rsidRPr="001561D4" w:rsidRDefault="00AA37D9" w:rsidP="00AA37D9">
      <w:pPr>
        <w:pStyle w:val="Lijstalinea"/>
      </w:pPr>
    </w:p>
    <w:tbl>
      <w:tblPr>
        <w:tblStyle w:val="Rastertabel3-Accent4"/>
        <w:tblW w:w="0" w:type="auto"/>
        <w:tblLook w:val="04A0" w:firstRow="1" w:lastRow="0" w:firstColumn="1" w:lastColumn="0" w:noHBand="0" w:noVBand="1"/>
      </w:tblPr>
      <w:tblGrid>
        <w:gridCol w:w="3369"/>
        <w:gridCol w:w="6409"/>
      </w:tblGrid>
      <w:tr w:rsidR="001A1C05" w14:paraId="61FE7F97" w14:textId="77777777" w:rsidTr="00264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69" w:type="dxa"/>
          </w:tcPr>
          <w:p w14:paraId="4F1B7031" w14:textId="03CC2115" w:rsidR="001A1C05" w:rsidRDefault="006B5E11" w:rsidP="00264729">
            <w:pPr>
              <w:jc w:val="center"/>
            </w:pPr>
            <w:r>
              <w:t>DataType:</w:t>
            </w:r>
          </w:p>
        </w:tc>
        <w:tc>
          <w:tcPr>
            <w:tcW w:w="6409" w:type="dxa"/>
          </w:tcPr>
          <w:p w14:paraId="6AABF5B8" w14:textId="2CCA814E" w:rsidR="001A1C05" w:rsidRDefault="006B5E11" w:rsidP="00264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B5E11">
              <w:rPr>
                <w:i/>
                <w:iCs/>
              </w:rPr>
              <w:t>Omschrijving:</w:t>
            </w:r>
          </w:p>
        </w:tc>
      </w:tr>
      <w:tr w:rsidR="001A1C05" w14:paraId="3551F87B" w14:textId="77777777" w:rsidTr="002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7B71A555" w14:textId="57A8FD99" w:rsidR="001A1C05" w:rsidRDefault="006B5E11" w:rsidP="00264729">
            <w:pPr>
              <w:jc w:val="center"/>
            </w:pPr>
            <w:r>
              <w:t>Number</w:t>
            </w:r>
          </w:p>
        </w:tc>
        <w:tc>
          <w:tcPr>
            <w:tcW w:w="6409" w:type="dxa"/>
          </w:tcPr>
          <w:p w14:paraId="51E0BA25" w14:textId="4985C4B9" w:rsidR="001A1C05" w:rsidRDefault="00264729" w:rsidP="002647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Getallen</w:t>
            </w:r>
          </w:p>
        </w:tc>
      </w:tr>
      <w:tr w:rsidR="001A1C05" w14:paraId="4F145340" w14:textId="77777777" w:rsidTr="002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24B654C3" w14:textId="3FA4F54C" w:rsidR="001A1C05" w:rsidRDefault="006B5E11" w:rsidP="00264729">
            <w:pPr>
              <w:jc w:val="center"/>
            </w:pPr>
            <w:r>
              <w:t>Bigint</w:t>
            </w:r>
          </w:p>
        </w:tc>
        <w:tc>
          <w:tcPr>
            <w:tcW w:w="6409" w:type="dxa"/>
          </w:tcPr>
          <w:p w14:paraId="01DE7AA9" w14:textId="689BAE48" w:rsidR="001A1C05" w:rsidRDefault="009E4850" w:rsidP="002647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Hele grote</w:t>
            </w:r>
            <w:r w:rsidR="00264729">
              <w:t xml:space="preserve"> getallen</w:t>
            </w:r>
          </w:p>
        </w:tc>
      </w:tr>
      <w:tr w:rsidR="001A1C05" w14:paraId="06E5290D" w14:textId="77777777" w:rsidTr="002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59CA9E62" w14:textId="4A889DF6" w:rsidR="001A1C05" w:rsidRDefault="006B5E11" w:rsidP="00264729">
            <w:pPr>
              <w:jc w:val="center"/>
            </w:pPr>
            <w:r>
              <w:t>String</w:t>
            </w:r>
          </w:p>
        </w:tc>
        <w:tc>
          <w:tcPr>
            <w:tcW w:w="6409" w:type="dxa"/>
          </w:tcPr>
          <w:p w14:paraId="4D2B082B" w14:textId="5BFA8D30" w:rsidR="001A1C05" w:rsidRDefault="009E4850" w:rsidP="002647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Tekst</w:t>
            </w:r>
          </w:p>
        </w:tc>
      </w:tr>
      <w:tr w:rsidR="001A1C05" w14:paraId="30ADE0B9" w14:textId="77777777" w:rsidTr="002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20647984" w14:textId="2337477E" w:rsidR="001A1C05" w:rsidRDefault="006B5E11" w:rsidP="00264729">
            <w:pPr>
              <w:jc w:val="center"/>
            </w:pPr>
            <w:r>
              <w:t>Boolean</w:t>
            </w:r>
          </w:p>
        </w:tc>
        <w:tc>
          <w:tcPr>
            <w:tcW w:w="6409" w:type="dxa"/>
          </w:tcPr>
          <w:p w14:paraId="499693B8" w14:textId="5C87720D" w:rsidR="001A1C05" w:rsidRPr="009E4850" w:rsidRDefault="009E4850" w:rsidP="002647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Logische waarden </w:t>
            </w:r>
            <w:r>
              <w:rPr>
                <w:b/>
                <w:bCs/>
              </w:rPr>
              <w:t>true/false</w:t>
            </w:r>
          </w:p>
        </w:tc>
      </w:tr>
      <w:tr w:rsidR="001A1C05" w14:paraId="020E994E" w14:textId="77777777" w:rsidTr="002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1992DBBF" w14:textId="2A8110B4" w:rsidR="001A1C05" w:rsidRDefault="006B5E11" w:rsidP="00264729">
            <w:pPr>
              <w:jc w:val="center"/>
            </w:pPr>
            <w:r>
              <w:t>Null</w:t>
            </w:r>
          </w:p>
        </w:tc>
        <w:tc>
          <w:tcPr>
            <w:tcW w:w="6409" w:type="dxa"/>
          </w:tcPr>
          <w:p w14:paraId="3204ED41" w14:textId="1A9FBE03" w:rsidR="001A1C05" w:rsidRDefault="00EA44BB" w:rsidP="002647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Voor </w:t>
            </w:r>
            <w:r w:rsidRPr="00264729">
              <w:rPr>
                <w:b/>
                <w:bCs/>
              </w:rPr>
              <w:t>ongekende</w:t>
            </w:r>
            <w:r>
              <w:t xml:space="preserve"> waarden</w:t>
            </w:r>
          </w:p>
        </w:tc>
      </w:tr>
      <w:tr w:rsidR="001A1C05" w14:paraId="3ED09634" w14:textId="77777777" w:rsidTr="002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051BEBC7" w14:textId="5A995349" w:rsidR="001A1C05" w:rsidRDefault="006B5E11" w:rsidP="00264729">
            <w:pPr>
              <w:jc w:val="center"/>
            </w:pPr>
            <w:r>
              <w:t>Undefined</w:t>
            </w:r>
          </w:p>
        </w:tc>
        <w:tc>
          <w:tcPr>
            <w:tcW w:w="6409" w:type="dxa"/>
          </w:tcPr>
          <w:p w14:paraId="1B30EBBE" w14:textId="2A6B77DF" w:rsidR="001A1C05" w:rsidRDefault="00EA44BB" w:rsidP="002647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Voor </w:t>
            </w:r>
            <w:r w:rsidRPr="00264729">
              <w:rPr>
                <w:b/>
                <w:bCs/>
              </w:rPr>
              <w:t>niet toegekende</w:t>
            </w:r>
            <w:r>
              <w:t xml:space="preserve"> waarden</w:t>
            </w:r>
          </w:p>
        </w:tc>
      </w:tr>
      <w:tr w:rsidR="001A1C05" w14:paraId="0CBA9560" w14:textId="77777777" w:rsidTr="002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631F30B4" w14:textId="0DD4A59F" w:rsidR="001A1C05" w:rsidRDefault="006B5E11" w:rsidP="00264729">
            <w:pPr>
              <w:jc w:val="center"/>
            </w:pPr>
            <w:r>
              <w:t>Object</w:t>
            </w:r>
          </w:p>
        </w:tc>
        <w:tc>
          <w:tcPr>
            <w:tcW w:w="6409" w:type="dxa"/>
          </w:tcPr>
          <w:p w14:paraId="3E9C4973" w14:textId="6A4AC5C1" w:rsidR="001A1C05" w:rsidRDefault="00EA44BB" w:rsidP="002647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Voor meer </w:t>
            </w:r>
            <w:r w:rsidRPr="00264729">
              <w:rPr>
                <w:b/>
                <w:bCs/>
              </w:rPr>
              <w:t>complexe datastructuren</w:t>
            </w:r>
          </w:p>
        </w:tc>
      </w:tr>
      <w:tr w:rsidR="006004E9" w14:paraId="420AD040" w14:textId="77777777" w:rsidTr="002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7B7465A4" w14:textId="38D3B03B" w:rsidR="006004E9" w:rsidRDefault="006B5E11" w:rsidP="00264729">
            <w:pPr>
              <w:jc w:val="center"/>
            </w:pPr>
            <w:r>
              <w:t>Symbol</w:t>
            </w:r>
            <w:r w:rsidR="004478E5">
              <w:t xml:space="preserve"> (niet gebruikt)</w:t>
            </w:r>
          </w:p>
        </w:tc>
        <w:tc>
          <w:tcPr>
            <w:tcW w:w="6409" w:type="dxa"/>
          </w:tcPr>
          <w:p w14:paraId="3B6C3A71" w14:textId="28A65E25" w:rsidR="006004E9" w:rsidRPr="00264729" w:rsidRDefault="006B5E11" w:rsidP="002647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Voor </w:t>
            </w:r>
            <w:r w:rsidRPr="00264729">
              <w:rPr>
                <w:b/>
                <w:bCs/>
              </w:rPr>
              <w:t xml:space="preserve">unieke </w:t>
            </w:r>
            <w:r w:rsidR="00264729">
              <w:rPr>
                <w:b/>
                <w:bCs/>
              </w:rPr>
              <w:t>letters/cijfers</w:t>
            </w:r>
          </w:p>
        </w:tc>
      </w:tr>
    </w:tbl>
    <w:p w14:paraId="33DA595F" w14:textId="5ACA856A" w:rsidR="001A1C05" w:rsidRDefault="001A1C05" w:rsidP="001A1C05"/>
    <w:p w14:paraId="3BD0F072" w14:textId="1AF42A5D" w:rsidR="0040384C" w:rsidRDefault="0040384C" w:rsidP="0040384C">
      <w:pPr>
        <w:pStyle w:val="Geenafstand"/>
      </w:pPr>
      <w:r>
        <w:t>JavaScript is dynamisch:</w:t>
      </w:r>
    </w:p>
    <w:p w14:paraId="1896C3C2" w14:textId="4D0CAF23" w:rsidR="006C7C57" w:rsidRDefault="00450EC0" w:rsidP="00416138">
      <w:pPr>
        <w:pStyle w:val="Lijstalinea"/>
        <w:numPr>
          <w:ilvl w:val="0"/>
          <w:numId w:val="24"/>
        </w:numPr>
      </w:pPr>
      <w:r w:rsidRPr="00450EC0">
        <w:rPr>
          <w:noProof/>
        </w:rPr>
        <w:drawing>
          <wp:anchor distT="0" distB="0" distL="114300" distR="114300" simplePos="0" relativeHeight="251662336" behindDoc="1" locked="0" layoutInCell="1" allowOverlap="1" wp14:anchorId="07777413" wp14:editId="65E73EEE">
            <wp:simplePos x="0" y="0"/>
            <wp:positionH relativeFrom="column">
              <wp:posOffset>3465195</wp:posOffset>
            </wp:positionH>
            <wp:positionV relativeFrom="paragraph">
              <wp:posOffset>5715</wp:posOffset>
            </wp:positionV>
            <wp:extent cx="2660650" cy="1008380"/>
            <wp:effectExtent l="0" t="0" r="0" b="0"/>
            <wp:wrapTight wrapText="bothSides">
              <wp:wrapPolygon edited="0">
                <wp:start x="0" y="0"/>
                <wp:lineTo x="0" y="21219"/>
                <wp:lineTo x="21497" y="21219"/>
                <wp:lineTo x="21497" y="0"/>
                <wp:lineTo x="0" y="0"/>
              </wp:wrapPolygon>
            </wp:wrapTight>
            <wp:docPr id="1742249504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49504" name="Afbeelding 1" descr="Afbeelding met tekst, schermopname, Lettertype, nummer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AE2">
        <w:t xml:space="preserve">JavaScript is dynamisch wat </w:t>
      </w:r>
      <w:r w:rsidR="00416138">
        <w:t xml:space="preserve">betekent dat types worden bepaalt via de </w:t>
      </w:r>
      <w:r w:rsidR="00416138" w:rsidRPr="00416138">
        <w:rPr>
          <w:b/>
          <w:bCs/>
        </w:rPr>
        <w:t>runtime</w:t>
      </w:r>
    </w:p>
    <w:p w14:paraId="57B54BD2" w14:textId="388B24B9" w:rsidR="00416138" w:rsidRDefault="00416138" w:rsidP="00416138">
      <w:pPr>
        <w:pStyle w:val="Lijstalinea"/>
        <w:numPr>
          <w:ilvl w:val="0"/>
          <w:numId w:val="24"/>
        </w:numPr>
      </w:pPr>
      <w:r>
        <w:t>één enkele variabele kan daardoor meerdere types hebben per run van de website.</w:t>
      </w:r>
    </w:p>
    <w:p w14:paraId="64B01368" w14:textId="77777777" w:rsidR="0040384C" w:rsidRDefault="0040384C" w:rsidP="0040384C"/>
    <w:p w14:paraId="66233359" w14:textId="00DEF1C7" w:rsidR="0040384C" w:rsidRDefault="00F50CD2" w:rsidP="00F50CD2">
      <w:pPr>
        <w:pStyle w:val="Geenafstand"/>
        <w:rPr>
          <w:lang w:val="en-GB"/>
        </w:rPr>
      </w:pPr>
      <w:r w:rsidRPr="00F50CD2">
        <w:rPr>
          <w:lang w:val="en-GB"/>
        </w:rPr>
        <w:t>JS is a loosely typed language</w:t>
      </w:r>
      <w:r>
        <w:rPr>
          <w:lang w:val="en-GB"/>
        </w:rPr>
        <w:t>:</w:t>
      </w:r>
    </w:p>
    <w:p w14:paraId="0E931B95" w14:textId="03EE1DA3" w:rsidR="00F50CD2" w:rsidRDefault="00463CD6" w:rsidP="00F50CD2">
      <w:pPr>
        <w:pStyle w:val="Lijstalinea"/>
        <w:numPr>
          <w:ilvl w:val="0"/>
          <w:numId w:val="25"/>
        </w:numPr>
      </w:pPr>
      <w:r w:rsidRPr="00463CD6">
        <w:rPr>
          <w:noProof/>
        </w:rPr>
        <w:drawing>
          <wp:anchor distT="0" distB="0" distL="114300" distR="114300" simplePos="0" relativeHeight="251663360" behindDoc="1" locked="0" layoutInCell="1" allowOverlap="1" wp14:anchorId="48C058ED" wp14:editId="3F2E3111">
            <wp:simplePos x="0" y="0"/>
            <wp:positionH relativeFrom="column">
              <wp:posOffset>3459480</wp:posOffset>
            </wp:positionH>
            <wp:positionV relativeFrom="paragraph">
              <wp:posOffset>4445</wp:posOffset>
            </wp:positionV>
            <wp:extent cx="2662555" cy="570230"/>
            <wp:effectExtent l="0" t="0" r="0" b="0"/>
            <wp:wrapTight wrapText="bothSides">
              <wp:wrapPolygon edited="0">
                <wp:start x="0" y="0"/>
                <wp:lineTo x="0" y="20927"/>
                <wp:lineTo x="21482" y="20927"/>
                <wp:lineTo x="21482" y="0"/>
                <wp:lineTo x="0" y="0"/>
              </wp:wrapPolygon>
            </wp:wrapTight>
            <wp:docPr id="774104522" name="Afbeelding 1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04522" name="Afbeelding 1" descr="Afbeelding met tekst, Lettertype, lijn, schermopname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CD2">
        <w:t xml:space="preserve">Er wordt redelijk los omgesprongen met het type van een variabele </w:t>
      </w:r>
    </w:p>
    <w:p w14:paraId="48778DCB" w14:textId="42DAE93E" w:rsidR="00F50CD2" w:rsidRDefault="00F50CD2" w:rsidP="00F50CD2">
      <w:pPr>
        <w:pStyle w:val="Lijstalinea"/>
        <w:numPr>
          <w:ilvl w:val="0"/>
          <w:numId w:val="25"/>
        </w:numPr>
      </w:pPr>
      <w:r>
        <w:t xml:space="preserve">Er gebeuren veel </w:t>
      </w:r>
      <w:r w:rsidRPr="007A7049">
        <w:rPr>
          <w:b/>
          <w:bCs/>
        </w:rPr>
        <w:t>impliciete type conversies</w:t>
      </w:r>
      <w:r w:rsidR="00463CD6" w:rsidRPr="00463CD6">
        <w:rPr>
          <w:noProof/>
        </w:rPr>
        <w:t xml:space="preserve"> </w:t>
      </w:r>
    </w:p>
    <w:p w14:paraId="5379F299" w14:textId="77777777" w:rsidR="00BF411F" w:rsidRDefault="00BF411F" w:rsidP="00BF411F"/>
    <w:p w14:paraId="3F7048BD" w14:textId="7593D407" w:rsidR="00BF411F" w:rsidRDefault="00BF411F" w:rsidP="00BF411F">
      <w:pPr>
        <w:pStyle w:val="Geenafstand"/>
      </w:pPr>
      <w:r>
        <w:t xml:space="preserve">Datatype </w:t>
      </w:r>
      <w:r w:rsidR="000908B0">
        <w:t>N</w:t>
      </w:r>
      <w:r>
        <w:t>umber:</w:t>
      </w:r>
    </w:p>
    <w:p w14:paraId="3C0E042D" w14:textId="0BD6AF6B" w:rsidR="00451BA0" w:rsidRDefault="00D72E8D" w:rsidP="00451BA0">
      <w:pPr>
        <w:pStyle w:val="Lijstalinea"/>
        <w:numPr>
          <w:ilvl w:val="0"/>
          <w:numId w:val="26"/>
        </w:numPr>
      </w:pPr>
      <w:r w:rsidRPr="00D72E8D">
        <w:rPr>
          <w:noProof/>
        </w:rPr>
        <w:drawing>
          <wp:anchor distT="0" distB="0" distL="114300" distR="114300" simplePos="0" relativeHeight="251664384" behindDoc="1" locked="0" layoutInCell="1" allowOverlap="1" wp14:anchorId="34FF0D94" wp14:editId="0AE2A7F9">
            <wp:simplePos x="0" y="0"/>
            <wp:positionH relativeFrom="column">
              <wp:posOffset>4107180</wp:posOffset>
            </wp:positionH>
            <wp:positionV relativeFrom="paragraph">
              <wp:posOffset>81915</wp:posOffset>
            </wp:positionV>
            <wp:extent cx="2011680" cy="1844675"/>
            <wp:effectExtent l="0" t="0" r="0" b="0"/>
            <wp:wrapTight wrapText="bothSides">
              <wp:wrapPolygon edited="0">
                <wp:start x="0" y="0"/>
                <wp:lineTo x="0" y="21414"/>
                <wp:lineTo x="21477" y="21414"/>
                <wp:lineTo x="21477" y="0"/>
                <wp:lineTo x="0" y="0"/>
              </wp:wrapPolygon>
            </wp:wrapTight>
            <wp:docPr id="1018827203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27203" name="Afbeelding 1" descr="Afbeelding met tekst, schermopname, Lettertype, nummer&#10;&#10;Automatisch gegenereerde beschrijv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1BA0">
        <w:t xml:space="preserve">Gehele én floating point getallen </w:t>
      </w:r>
    </w:p>
    <w:p w14:paraId="1A3BAD50" w14:textId="46ED58DE" w:rsidR="00451BA0" w:rsidRPr="00D72E8D" w:rsidRDefault="00451BA0" w:rsidP="00451BA0">
      <w:pPr>
        <w:pStyle w:val="Lijstalinea"/>
        <w:numPr>
          <w:ilvl w:val="0"/>
          <w:numId w:val="26"/>
        </w:numPr>
        <w:rPr>
          <w:lang w:val="en-GB"/>
        </w:rPr>
      </w:pPr>
      <w:r w:rsidRPr="00D72E8D">
        <w:rPr>
          <w:lang w:val="en-GB"/>
        </w:rPr>
        <w:t xml:space="preserve">64-bit double precision floating point representation </w:t>
      </w:r>
    </w:p>
    <w:p w14:paraId="055F1FC1" w14:textId="2EFFB9C1" w:rsidR="00451BA0" w:rsidRDefault="00451BA0" w:rsidP="00451BA0">
      <w:pPr>
        <w:pStyle w:val="Lijstalinea"/>
        <w:numPr>
          <w:ilvl w:val="1"/>
          <w:numId w:val="26"/>
        </w:numPr>
      </w:pPr>
      <w:r>
        <w:t>Gehele getallen:</w:t>
      </w:r>
      <w:r w:rsidRPr="00DB40C1">
        <w:rPr>
          <w:b/>
          <w:bCs/>
        </w:rPr>
        <w:t xml:space="preserve"> [-(2</w:t>
      </w:r>
      <w:r w:rsidRPr="00DB40C1">
        <w:rPr>
          <w:b/>
          <w:bCs/>
          <w:vertAlign w:val="superscript"/>
        </w:rPr>
        <w:t>53</w:t>
      </w:r>
      <w:r w:rsidRPr="00DB40C1">
        <w:rPr>
          <w:b/>
          <w:bCs/>
        </w:rPr>
        <w:t xml:space="preserve"> - 1), 2</w:t>
      </w:r>
      <w:r w:rsidRPr="00DB40C1">
        <w:rPr>
          <w:b/>
          <w:bCs/>
          <w:vertAlign w:val="superscript"/>
        </w:rPr>
        <w:t>53</w:t>
      </w:r>
      <w:r w:rsidRPr="00DB40C1">
        <w:rPr>
          <w:b/>
          <w:bCs/>
        </w:rPr>
        <w:t xml:space="preserve"> – 1]</w:t>
      </w:r>
    </w:p>
    <w:p w14:paraId="5AB5759E" w14:textId="61CCE0BD" w:rsidR="00451BA0" w:rsidRDefault="00451BA0" w:rsidP="00451BA0">
      <w:pPr>
        <w:pStyle w:val="Lijstalinea"/>
        <w:numPr>
          <w:ilvl w:val="0"/>
          <w:numId w:val="26"/>
        </w:numPr>
      </w:pPr>
      <w:r>
        <w:t xml:space="preserve">Integer literals </w:t>
      </w:r>
    </w:p>
    <w:p w14:paraId="259F1FBE" w14:textId="29AC005B" w:rsidR="00451BA0" w:rsidRDefault="00451BA0" w:rsidP="00451BA0">
      <w:pPr>
        <w:pStyle w:val="Lijstalinea"/>
        <w:numPr>
          <w:ilvl w:val="1"/>
          <w:numId w:val="26"/>
        </w:numPr>
      </w:pPr>
      <w:r>
        <w:t xml:space="preserve">Decimaal: 3, 10, 10000000, 10_000_000, … </w:t>
      </w:r>
    </w:p>
    <w:p w14:paraId="12FFCC04" w14:textId="13A7733C" w:rsidR="00451BA0" w:rsidRDefault="00451BA0" w:rsidP="00451BA0">
      <w:pPr>
        <w:pStyle w:val="Lijstalinea"/>
        <w:numPr>
          <w:ilvl w:val="1"/>
          <w:numId w:val="26"/>
        </w:numPr>
      </w:pPr>
      <w:r>
        <w:t xml:space="preserve">Prefix </w:t>
      </w:r>
      <w:r w:rsidRPr="00DB40C1">
        <w:rPr>
          <w:b/>
          <w:bCs/>
        </w:rPr>
        <w:t>0x</w:t>
      </w:r>
      <w:r>
        <w:t xml:space="preserve"> voor </w:t>
      </w:r>
      <w:r w:rsidRPr="00DB40C1">
        <w:rPr>
          <w:b/>
          <w:bCs/>
        </w:rPr>
        <w:t>hexadecimaal</w:t>
      </w:r>
      <w:r>
        <w:t xml:space="preserve"> </w:t>
      </w:r>
    </w:p>
    <w:p w14:paraId="3BEF97D6" w14:textId="051AAD0E" w:rsidR="00451BA0" w:rsidRDefault="00451BA0" w:rsidP="00451BA0">
      <w:pPr>
        <w:pStyle w:val="Lijstalinea"/>
        <w:numPr>
          <w:ilvl w:val="1"/>
          <w:numId w:val="26"/>
        </w:numPr>
      </w:pPr>
      <w:r>
        <w:t xml:space="preserve">Prefix </w:t>
      </w:r>
      <w:r w:rsidRPr="00DB40C1">
        <w:rPr>
          <w:b/>
          <w:bCs/>
        </w:rPr>
        <w:t>0o</w:t>
      </w:r>
      <w:r>
        <w:t xml:space="preserve"> voor </w:t>
      </w:r>
      <w:r w:rsidRPr="00DB40C1">
        <w:rPr>
          <w:b/>
          <w:bCs/>
        </w:rPr>
        <w:t>octaal</w:t>
      </w:r>
      <w:r>
        <w:t xml:space="preserve"> </w:t>
      </w:r>
    </w:p>
    <w:p w14:paraId="5BB475DF" w14:textId="680DDBA3" w:rsidR="00451BA0" w:rsidRDefault="00451BA0" w:rsidP="00451BA0">
      <w:pPr>
        <w:pStyle w:val="Lijstalinea"/>
        <w:numPr>
          <w:ilvl w:val="1"/>
          <w:numId w:val="26"/>
        </w:numPr>
      </w:pPr>
      <w:r>
        <w:t xml:space="preserve">Prefix </w:t>
      </w:r>
      <w:r w:rsidRPr="00DB40C1">
        <w:rPr>
          <w:b/>
          <w:bCs/>
        </w:rPr>
        <w:t>0b</w:t>
      </w:r>
      <w:r>
        <w:t xml:space="preserve"> voor </w:t>
      </w:r>
      <w:r w:rsidRPr="00DB40C1">
        <w:rPr>
          <w:b/>
          <w:bCs/>
        </w:rPr>
        <w:t>binair</w:t>
      </w:r>
      <w:r>
        <w:t xml:space="preserve"> </w:t>
      </w:r>
    </w:p>
    <w:p w14:paraId="00D31652" w14:textId="57A46FDA" w:rsidR="00451BA0" w:rsidRPr="00451BA0" w:rsidRDefault="00451BA0" w:rsidP="00451BA0">
      <w:pPr>
        <w:pStyle w:val="Lijstalinea"/>
        <w:numPr>
          <w:ilvl w:val="0"/>
          <w:numId w:val="26"/>
        </w:numPr>
        <w:rPr>
          <w:lang w:val="de-DE"/>
        </w:rPr>
      </w:pPr>
      <w:r w:rsidRPr="00451BA0">
        <w:rPr>
          <w:lang w:val="de-DE"/>
        </w:rPr>
        <w:t xml:space="preserve">Floating point literals </w:t>
      </w:r>
      <w:r w:rsidRPr="00DB40C1">
        <w:rPr>
          <w:b/>
          <w:bCs/>
          <w:lang w:val="de-DE"/>
        </w:rPr>
        <w:t>[digits][.digits][(e|e)[(+|-)]digits]</w:t>
      </w:r>
      <w:r w:rsidRPr="00451BA0">
        <w:rPr>
          <w:lang w:val="de-DE"/>
        </w:rPr>
        <w:t xml:space="preserve"> </w:t>
      </w:r>
    </w:p>
    <w:p w14:paraId="524C8320" w14:textId="77777777" w:rsidR="00451BA0" w:rsidRPr="00451BA0" w:rsidRDefault="00451BA0" w:rsidP="00451BA0">
      <w:pPr>
        <w:pStyle w:val="Lijstalinea"/>
        <w:numPr>
          <w:ilvl w:val="1"/>
          <w:numId w:val="26"/>
        </w:numPr>
        <w:rPr>
          <w:lang w:val="de-DE"/>
        </w:rPr>
      </w:pPr>
      <w:r w:rsidRPr="00451BA0">
        <w:rPr>
          <w:lang w:val="de-DE"/>
        </w:rPr>
        <w:t xml:space="preserve">3.14, 2345.789, .33333333333333, 6.02e23 </w:t>
      </w:r>
    </w:p>
    <w:p w14:paraId="22400823" w14:textId="4790F2D5" w:rsidR="000908B0" w:rsidRPr="008C5E89" w:rsidRDefault="00451BA0" w:rsidP="00451BA0">
      <w:pPr>
        <w:pStyle w:val="Lijstalinea"/>
        <w:numPr>
          <w:ilvl w:val="0"/>
          <w:numId w:val="26"/>
        </w:numPr>
        <w:rPr>
          <w:lang w:val="de-DE"/>
        </w:rPr>
      </w:pPr>
      <w:r w:rsidRPr="00451BA0">
        <w:rPr>
          <w:lang w:val="de-DE"/>
        </w:rPr>
        <w:t xml:space="preserve">Basis operatoren : </w:t>
      </w:r>
      <w:r w:rsidRPr="00D72E8D">
        <w:rPr>
          <w:b/>
          <w:bCs/>
          <w:lang w:val="de-DE"/>
        </w:rPr>
        <w:t>+, - , *, /, %</w:t>
      </w:r>
    </w:p>
    <w:p w14:paraId="5B5F3D72" w14:textId="3CF567AD" w:rsidR="008C5E89" w:rsidRDefault="008C5E89" w:rsidP="00451BA0">
      <w:pPr>
        <w:pStyle w:val="Lijstalinea"/>
        <w:numPr>
          <w:ilvl w:val="0"/>
          <w:numId w:val="26"/>
        </w:numPr>
        <w:rPr>
          <w:lang w:val="de-DE"/>
        </w:rPr>
      </w:pPr>
      <w:r>
        <w:rPr>
          <w:lang w:val="de-DE"/>
        </w:rPr>
        <w:t>Kommagetallen</w:t>
      </w:r>
    </w:p>
    <w:p w14:paraId="1AD8CFF1" w14:textId="1CEB6DC1" w:rsidR="008C5E89" w:rsidRDefault="008C5E89" w:rsidP="008C5E89">
      <w:pPr>
        <w:pStyle w:val="Lijstalinea"/>
        <w:numPr>
          <w:ilvl w:val="1"/>
          <w:numId w:val="26"/>
        </w:numPr>
      </w:pPr>
      <w:r w:rsidRPr="008C5E89">
        <w:t xml:space="preserve">Je hebt exact </w:t>
      </w:r>
      <w:r w:rsidRPr="008C5E89">
        <w:rPr>
          <w:b/>
          <w:bCs/>
        </w:rPr>
        <w:t>17</w:t>
      </w:r>
      <w:r w:rsidRPr="008C5E89">
        <w:t xml:space="preserve"> getallen n</w:t>
      </w:r>
      <w:r>
        <w:t>a de komma</w:t>
      </w:r>
    </w:p>
    <w:p w14:paraId="3C32A408" w14:textId="565673E8" w:rsidR="005A54FD" w:rsidRDefault="005A54FD" w:rsidP="005A54FD">
      <w:pPr>
        <w:pStyle w:val="Lijstalinea"/>
        <w:numPr>
          <w:ilvl w:val="0"/>
          <w:numId w:val="26"/>
        </w:numPr>
      </w:pPr>
      <w:r>
        <w:t>Speciale waarden</w:t>
      </w:r>
    </w:p>
    <w:p w14:paraId="79060BFF" w14:textId="7988F9B5" w:rsidR="005A54FD" w:rsidRDefault="005A54FD" w:rsidP="005A54FD">
      <w:pPr>
        <w:pStyle w:val="Lijstalinea"/>
        <w:numPr>
          <w:ilvl w:val="1"/>
          <w:numId w:val="26"/>
        </w:numPr>
        <w:rPr>
          <w:b/>
          <w:bCs/>
        </w:rPr>
      </w:pPr>
      <w:r w:rsidRPr="005A54FD">
        <w:rPr>
          <w:b/>
          <w:bCs/>
        </w:rPr>
        <w:t>NaN (Not a Number)</w:t>
      </w:r>
    </w:p>
    <w:p w14:paraId="37B3C7CA" w14:textId="77777777" w:rsidR="009B7AD2" w:rsidRPr="009B7AD2" w:rsidRDefault="009B7AD2" w:rsidP="009B7AD2">
      <w:pPr>
        <w:pStyle w:val="Lijstalinea"/>
        <w:numPr>
          <w:ilvl w:val="2"/>
          <w:numId w:val="26"/>
        </w:numPr>
        <w:rPr>
          <w:b/>
          <w:bCs/>
        </w:rPr>
      </w:pPr>
      <w:r>
        <w:t xml:space="preserve">om iets dat niet kan voorgesteld worden als getal te beduiden </w:t>
      </w:r>
    </w:p>
    <w:p w14:paraId="7FFD9B3D" w14:textId="77777777" w:rsidR="009B7AD2" w:rsidRPr="009B7AD2" w:rsidRDefault="009B7AD2" w:rsidP="00CD66B3">
      <w:pPr>
        <w:pStyle w:val="Lijstalinea"/>
        <w:numPr>
          <w:ilvl w:val="3"/>
          <w:numId w:val="26"/>
        </w:numPr>
        <w:rPr>
          <w:b/>
          <w:bCs/>
        </w:rPr>
      </w:pPr>
      <w:r>
        <w:t xml:space="preserve">bv. resultaat wanneer je een string wil omzetten naar een getal maar de string bevat geen geldige representatie voor een getal </w:t>
      </w:r>
    </w:p>
    <w:p w14:paraId="2DF69356" w14:textId="77777777" w:rsidR="00CD66B3" w:rsidRPr="00CD66B3" w:rsidRDefault="009B7AD2" w:rsidP="00CD66B3">
      <w:pPr>
        <w:pStyle w:val="Lijstalinea"/>
        <w:numPr>
          <w:ilvl w:val="3"/>
          <w:numId w:val="26"/>
        </w:numPr>
        <w:rPr>
          <w:b/>
          <w:bCs/>
        </w:rPr>
      </w:pPr>
      <w:r>
        <w:t xml:space="preserve">bv. resultaat wanneer je de vierkantswortel van -1 berekent </w:t>
      </w:r>
    </w:p>
    <w:p w14:paraId="4E7C7C74" w14:textId="45B823C7" w:rsidR="009B7AD2" w:rsidRPr="00340C81" w:rsidRDefault="009B7AD2" w:rsidP="009B7AD2">
      <w:pPr>
        <w:pStyle w:val="Lijstalinea"/>
        <w:numPr>
          <w:ilvl w:val="2"/>
          <w:numId w:val="26"/>
        </w:numPr>
        <w:rPr>
          <w:b/>
          <w:bCs/>
        </w:rPr>
      </w:pPr>
      <w:r w:rsidRPr="00CD66B3">
        <w:rPr>
          <w:b/>
          <w:bCs/>
        </w:rPr>
        <w:t>isNan()</w:t>
      </w:r>
      <w:r>
        <w:t xml:space="preserve"> is een boolse functie die detecteert of een </w:t>
      </w:r>
      <w:r w:rsidRPr="009845D1">
        <w:rPr>
          <w:b/>
          <w:bCs/>
        </w:rPr>
        <w:t>waarde NaN is</w:t>
      </w:r>
      <w:r w:rsidR="009845D1" w:rsidRPr="009845D1">
        <w:rPr>
          <w:b/>
          <w:bCs/>
        </w:rPr>
        <w:t xml:space="preserve"> of niet</w:t>
      </w:r>
    </w:p>
    <w:p w14:paraId="43C8B264" w14:textId="77777777" w:rsidR="00340C81" w:rsidRPr="00340C81" w:rsidRDefault="00340C81" w:rsidP="00340C81">
      <w:pPr>
        <w:pStyle w:val="Lijstalinea"/>
        <w:ind w:left="2160"/>
        <w:rPr>
          <w:b/>
          <w:bCs/>
        </w:rPr>
      </w:pPr>
    </w:p>
    <w:p w14:paraId="6DC6E301" w14:textId="77777777" w:rsidR="00340C81" w:rsidRPr="00CD4470" w:rsidRDefault="00340C81" w:rsidP="00340C81">
      <w:pPr>
        <w:pStyle w:val="Lijstalinea"/>
        <w:numPr>
          <w:ilvl w:val="1"/>
          <w:numId w:val="26"/>
        </w:numPr>
        <w:rPr>
          <w:b/>
          <w:bCs/>
        </w:rPr>
      </w:pPr>
      <w:r w:rsidRPr="00CD4470">
        <w:rPr>
          <w:b/>
          <w:bCs/>
        </w:rPr>
        <w:lastRenderedPageBreak/>
        <w:t xml:space="preserve">Infinity </w:t>
      </w:r>
    </w:p>
    <w:p w14:paraId="62D56F18" w14:textId="44521FFB" w:rsidR="00340C81" w:rsidRPr="00340C81" w:rsidRDefault="00340C81" w:rsidP="00340C81">
      <w:pPr>
        <w:pStyle w:val="Lijstalinea"/>
        <w:numPr>
          <w:ilvl w:val="2"/>
          <w:numId w:val="26"/>
        </w:numPr>
        <w:rPr>
          <w:b/>
          <w:bCs/>
        </w:rPr>
      </w:pPr>
      <w:r>
        <w:t xml:space="preserve">een berekening die een getal retourneert buiten het waardenbereik, retourneert </w:t>
      </w:r>
      <w:r w:rsidRPr="00340C81">
        <w:rPr>
          <w:b/>
          <w:bCs/>
        </w:rPr>
        <w:t xml:space="preserve">Infinity of </w:t>
      </w:r>
      <w:r>
        <w:rPr>
          <w:b/>
          <w:bCs/>
        </w:rPr>
        <w:t>-</w:t>
      </w:r>
      <w:r w:rsidRPr="00340C81">
        <w:rPr>
          <w:b/>
          <w:bCs/>
        </w:rPr>
        <w:t xml:space="preserve">Infinity </w:t>
      </w:r>
    </w:p>
    <w:p w14:paraId="5394DE67" w14:textId="77777777" w:rsidR="009845D1" w:rsidRPr="009845D1" w:rsidRDefault="00340C81" w:rsidP="009845D1">
      <w:pPr>
        <w:pStyle w:val="Lijstalinea"/>
        <w:numPr>
          <w:ilvl w:val="3"/>
          <w:numId w:val="26"/>
        </w:numPr>
        <w:rPr>
          <w:b/>
          <w:bCs/>
        </w:rPr>
      </w:pPr>
      <w:r>
        <w:t xml:space="preserve">bv. resultaat van 3 / 0, of van 1010000 o </w:t>
      </w:r>
    </w:p>
    <w:p w14:paraId="1DE2EFD8" w14:textId="519758AD" w:rsidR="00340C81" w:rsidRDefault="00340C81" w:rsidP="009845D1">
      <w:pPr>
        <w:pStyle w:val="Lijstalinea"/>
        <w:numPr>
          <w:ilvl w:val="2"/>
          <w:numId w:val="26"/>
        </w:numPr>
        <w:rPr>
          <w:b/>
          <w:bCs/>
        </w:rPr>
      </w:pPr>
      <w:r w:rsidRPr="009845D1">
        <w:rPr>
          <w:b/>
          <w:bCs/>
        </w:rPr>
        <w:t>isFinite()</w:t>
      </w:r>
      <w:r>
        <w:t xml:space="preserve"> is een boolse functie die detecteert of een waarde </w:t>
      </w:r>
      <w:r w:rsidRPr="009845D1">
        <w:rPr>
          <w:b/>
          <w:bCs/>
        </w:rPr>
        <w:t>finite is</w:t>
      </w:r>
      <w:r w:rsidR="009845D1" w:rsidRPr="009845D1">
        <w:rPr>
          <w:b/>
          <w:bCs/>
        </w:rPr>
        <w:t xml:space="preserve"> of niet</w:t>
      </w:r>
    </w:p>
    <w:p w14:paraId="7A4E19F1" w14:textId="77777777" w:rsidR="0048217E" w:rsidRPr="0048217E" w:rsidRDefault="00CD4470" w:rsidP="00CD4470">
      <w:pPr>
        <w:pStyle w:val="Lijstalinea"/>
        <w:numPr>
          <w:ilvl w:val="1"/>
          <w:numId w:val="26"/>
        </w:numPr>
        <w:rPr>
          <w:b/>
          <w:bCs/>
        </w:rPr>
      </w:pPr>
      <w:r w:rsidRPr="0048217E">
        <w:rPr>
          <w:b/>
          <w:bCs/>
        </w:rPr>
        <w:t xml:space="preserve">string – number conversie functies </w:t>
      </w:r>
    </w:p>
    <w:p w14:paraId="24F813BE" w14:textId="77777777" w:rsidR="0048217E" w:rsidRPr="0048217E" w:rsidRDefault="00CD4470" w:rsidP="0048217E">
      <w:pPr>
        <w:pStyle w:val="Lijstalinea"/>
        <w:numPr>
          <w:ilvl w:val="2"/>
          <w:numId w:val="26"/>
        </w:numPr>
        <w:rPr>
          <w:b/>
          <w:bCs/>
        </w:rPr>
      </w:pPr>
      <w:r>
        <w:t xml:space="preserve">parseInt(aString [, radix]) </w:t>
      </w:r>
    </w:p>
    <w:p w14:paraId="03229B98" w14:textId="77777777" w:rsidR="0048217E" w:rsidRPr="009C094E" w:rsidRDefault="00CD4470" w:rsidP="0048217E">
      <w:pPr>
        <w:pStyle w:val="Lijstalinea"/>
        <w:numPr>
          <w:ilvl w:val="3"/>
          <w:numId w:val="26"/>
        </w:numPr>
        <w:rPr>
          <w:b/>
          <w:bCs/>
        </w:rPr>
      </w:pPr>
      <w:r w:rsidRPr="009C094E">
        <w:rPr>
          <w:b/>
          <w:bCs/>
        </w:rPr>
        <w:t xml:space="preserve">converteert string naar geheel getal </w:t>
      </w:r>
    </w:p>
    <w:p w14:paraId="0BCD3FAA" w14:textId="77777777" w:rsidR="0048217E" w:rsidRPr="0048217E" w:rsidRDefault="00CD4470" w:rsidP="0048217E">
      <w:pPr>
        <w:pStyle w:val="Lijstalinea"/>
        <w:numPr>
          <w:ilvl w:val="4"/>
          <w:numId w:val="26"/>
        </w:numPr>
        <w:rPr>
          <w:b/>
          <w:bCs/>
        </w:rPr>
      </w:pPr>
      <w:r>
        <w:t xml:space="preserve">leading spaces in de string worden genegeerd </w:t>
      </w:r>
    </w:p>
    <w:p w14:paraId="0BABB813" w14:textId="77777777" w:rsidR="0048217E" w:rsidRPr="0048217E" w:rsidRDefault="00CD4470" w:rsidP="0048217E">
      <w:pPr>
        <w:pStyle w:val="Lijstalinea"/>
        <w:numPr>
          <w:ilvl w:val="4"/>
          <w:numId w:val="26"/>
        </w:numPr>
        <w:rPr>
          <w:b/>
          <w:bCs/>
        </w:rPr>
      </w:pPr>
      <w:r>
        <w:t xml:space="preserve">eerste beduidende positie moet +,- of cijfer zijn </w:t>
      </w:r>
    </w:p>
    <w:p w14:paraId="042EC340" w14:textId="77777777" w:rsidR="0048217E" w:rsidRPr="0048217E" w:rsidRDefault="00CD4470" w:rsidP="0048217E">
      <w:pPr>
        <w:pStyle w:val="Lijstalinea"/>
        <w:numPr>
          <w:ilvl w:val="4"/>
          <w:numId w:val="26"/>
        </w:numPr>
        <w:rPr>
          <w:b/>
          <w:bCs/>
        </w:rPr>
      </w:pPr>
      <w:r>
        <w:t xml:space="preserve">de radix is optioneel </w:t>
      </w:r>
    </w:p>
    <w:p w14:paraId="40636199" w14:textId="77777777" w:rsidR="00361083" w:rsidRPr="00361083" w:rsidRDefault="00CD4470" w:rsidP="0048217E">
      <w:pPr>
        <w:pStyle w:val="Lijstalinea"/>
        <w:numPr>
          <w:ilvl w:val="3"/>
          <w:numId w:val="26"/>
        </w:numPr>
        <w:rPr>
          <w:b/>
          <w:bCs/>
          <w:lang w:val="en-GB"/>
        </w:rPr>
      </w:pPr>
      <w:r w:rsidRPr="00361083">
        <w:rPr>
          <w:lang w:val="en-GB"/>
        </w:rPr>
        <w:t xml:space="preserve">parseFloat(aString) </w:t>
      </w:r>
      <w:r w:rsidR="00361083" w:rsidRPr="00361083">
        <w:rPr>
          <w:lang w:val="en-GB"/>
        </w:rPr>
        <w:tab/>
      </w:r>
    </w:p>
    <w:p w14:paraId="768E625B" w14:textId="1441EE65" w:rsidR="0048217E" w:rsidRPr="009C094E" w:rsidRDefault="00CD4470" w:rsidP="00361083">
      <w:pPr>
        <w:pStyle w:val="Lijstalinea"/>
        <w:numPr>
          <w:ilvl w:val="4"/>
          <w:numId w:val="26"/>
        </w:numPr>
        <w:rPr>
          <w:b/>
          <w:bCs/>
          <w:lang w:val="en-GB"/>
        </w:rPr>
      </w:pPr>
      <w:r w:rsidRPr="009C094E">
        <w:rPr>
          <w:b/>
          <w:bCs/>
          <w:lang w:val="en-GB"/>
        </w:rPr>
        <w:t xml:space="preserve">converteert string naar floating point </w:t>
      </w:r>
    </w:p>
    <w:p w14:paraId="740F7B19" w14:textId="5751C20D" w:rsidR="00CD4470" w:rsidRPr="005A54FD" w:rsidRDefault="00CD4470" w:rsidP="00361083">
      <w:pPr>
        <w:pStyle w:val="Lijstalinea"/>
        <w:numPr>
          <w:ilvl w:val="3"/>
          <w:numId w:val="26"/>
        </w:numPr>
        <w:rPr>
          <w:b/>
          <w:bCs/>
        </w:rPr>
      </w:pPr>
      <w:r>
        <w:t>beide doorlopen de string tot ze het eerste ongeldige karakter tegenkomen</w:t>
      </w:r>
    </w:p>
    <w:p w14:paraId="650201FE" w14:textId="77777777" w:rsidR="00D72E8D" w:rsidRPr="008C5E89" w:rsidRDefault="00D72E8D" w:rsidP="00F5162B"/>
    <w:p w14:paraId="17E3456B" w14:textId="2DC68ACF" w:rsidR="00BF411F" w:rsidRDefault="00BF411F" w:rsidP="00BF411F">
      <w:pPr>
        <w:pStyle w:val="Geenafstand"/>
      </w:pPr>
      <w:r w:rsidRPr="00451BA0">
        <w:t xml:space="preserve">Datatype </w:t>
      </w:r>
      <w:r w:rsidR="000908B0" w:rsidRPr="00451BA0">
        <w:t>String</w:t>
      </w:r>
      <w:r w:rsidRPr="00451BA0">
        <w:t>:</w:t>
      </w:r>
    </w:p>
    <w:p w14:paraId="7FC1736B" w14:textId="6E7783B2" w:rsidR="00B36C9D" w:rsidRPr="003C2DB0" w:rsidRDefault="00B36C9D" w:rsidP="003C2DB0">
      <w:pPr>
        <w:pStyle w:val="Lijstalinea"/>
        <w:numPr>
          <w:ilvl w:val="0"/>
          <w:numId w:val="29"/>
        </w:numPr>
        <w:rPr>
          <w:b/>
          <w:bCs/>
        </w:rPr>
      </w:pPr>
      <w:r w:rsidRPr="003C2DB0">
        <w:rPr>
          <w:b/>
          <w:bCs/>
        </w:rPr>
        <w:t>Algemeen</w:t>
      </w:r>
    </w:p>
    <w:p w14:paraId="127B0104" w14:textId="77777777" w:rsidR="001553E2" w:rsidRDefault="001553E2" w:rsidP="003C2DB0">
      <w:pPr>
        <w:pStyle w:val="Lijstalinea"/>
        <w:numPr>
          <w:ilvl w:val="0"/>
          <w:numId w:val="31"/>
        </w:numPr>
        <w:ind w:left="1418"/>
      </w:pPr>
      <w:r>
        <w:t xml:space="preserve">bevat een </w:t>
      </w:r>
      <w:r w:rsidRPr="00CF2F8A">
        <w:rPr>
          <w:b/>
          <w:bCs/>
        </w:rPr>
        <w:t>sequentie</w:t>
      </w:r>
      <w:r>
        <w:t xml:space="preserve"> </w:t>
      </w:r>
      <w:r w:rsidRPr="00CF2F8A">
        <w:rPr>
          <w:b/>
          <w:bCs/>
        </w:rPr>
        <w:t>van</w:t>
      </w:r>
      <w:r>
        <w:t xml:space="preserve"> 0 of meer Unicode </w:t>
      </w:r>
      <w:r w:rsidRPr="00CF2F8A">
        <w:rPr>
          <w:b/>
          <w:bCs/>
        </w:rPr>
        <w:t>karakters</w:t>
      </w:r>
      <w:r>
        <w:t xml:space="preserve"> vervat in ‘ of “ </w:t>
      </w:r>
    </w:p>
    <w:p w14:paraId="534259B6" w14:textId="0C63167A" w:rsidR="001553E2" w:rsidRDefault="00CF2F8A" w:rsidP="003C2DB0">
      <w:pPr>
        <w:pStyle w:val="Lijstalinea"/>
        <w:numPr>
          <w:ilvl w:val="0"/>
          <w:numId w:val="31"/>
        </w:numPr>
        <w:ind w:left="1418"/>
      </w:pPr>
      <w:r w:rsidRPr="00CF2F8A">
        <w:rPr>
          <w:noProof/>
        </w:rPr>
        <w:drawing>
          <wp:anchor distT="0" distB="0" distL="114300" distR="114300" simplePos="0" relativeHeight="251665408" behindDoc="1" locked="0" layoutInCell="1" allowOverlap="1" wp14:anchorId="1A56D1BA" wp14:editId="48142B58">
            <wp:simplePos x="0" y="0"/>
            <wp:positionH relativeFrom="column">
              <wp:posOffset>3639185</wp:posOffset>
            </wp:positionH>
            <wp:positionV relativeFrom="paragraph">
              <wp:posOffset>4445</wp:posOffset>
            </wp:positionV>
            <wp:extent cx="2480945" cy="916940"/>
            <wp:effectExtent l="0" t="0" r="0" b="0"/>
            <wp:wrapTight wrapText="bothSides">
              <wp:wrapPolygon edited="0">
                <wp:start x="0" y="0"/>
                <wp:lineTo x="0" y="21091"/>
                <wp:lineTo x="21395" y="21091"/>
                <wp:lineTo x="21395" y="0"/>
                <wp:lineTo x="0" y="0"/>
              </wp:wrapPolygon>
            </wp:wrapTight>
            <wp:docPr id="663283996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83996" name="Afbeelding 1" descr="Afbeelding met tekst, schermopname, Lettertype, nummer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3E2">
        <w:t xml:space="preserve">opening en closing quote stijl moet dezelfde zijn </w:t>
      </w:r>
    </w:p>
    <w:p w14:paraId="68772102" w14:textId="56300CAC" w:rsidR="001553E2" w:rsidRDefault="001553E2" w:rsidP="003C2DB0">
      <w:pPr>
        <w:pStyle w:val="Lijstalinea"/>
        <w:numPr>
          <w:ilvl w:val="0"/>
          <w:numId w:val="31"/>
        </w:numPr>
        <w:ind w:left="1418"/>
      </w:pPr>
      <w:r>
        <w:t xml:space="preserve">gebruik \ voor escape sequences </w:t>
      </w:r>
    </w:p>
    <w:p w14:paraId="162BF889" w14:textId="69FEA119" w:rsidR="001553E2" w:rsidRDefault="001553E2" w:rsidP="003C2DB0">
      <w:pPr>
        <w:pStyle w:val="Lijstalinea"/>
        <w:numPr>
          <w:ilvl w:val="1"/>
          <w:numId w:val="31"/>
        </w:numPr>
        <w:ind w:left="1418"/>
      </w:pPr>
      <w:r>
        <w:t xml:space="preserve">\”, \’, \n, \\ </w:t>
      </w:r>
    </w:p>
    <w:p w14:paraId="643F8AF6" w14:textId="77777777" w:rsidR="001553E2" w:rsidRPr="001C0CB9" w:rsidRDefault="001553E2" w:rsidP="003C2DB0">
      <w:pPr>
        <w:pStyle w:val="Lijstalinea"/>
        <w:numPr>
          <w:ilvl w:val="0"/>
          <w:numId w:val="31"/>
        </w:numPr>
        <w:ind w:left="1418"/>
        <w:rPr>
          <w:b/>
          <w:bCs/>
          <w:color w:val="FF0000"/>
        </w:rPr>
      </w:pPr>
      <w:r w:rsidRPr="001C0CB9">
        <w:rPr>
          <w:b/>
          <w:bCs/>
          <w:color w:val="FF0000"/>
        </w:rPr>
        <w:t xml:space="preserve">+ operator: concatenatie van 2 strings </w:t>
      </w:r>
    </w:p>
    <w:p w14:paraId="47CDA18B" w14:textId="0DBFF70C" w:rsidR="003C2DB0" w:rsidRDefault="001553E2" w:rsidP="003C2DB0">
      <w:pPr>
        <w:pStyle w:val="Lijstalinea"/>
        <w:numPr>
          <w:ilvl w:val="0"/>
          <w:numId w:val="31"/>
        </w:numPr>
        <w:ind w:left="1418"/>
      </w:pPr>
      <w:r>
        <w:t>merk op: er is geen type char voor één enkel karakter voor te stellen</w:t>
      </w:r>
    </w:p>
    <w:p w14:paraId="67C5EE3A" w14:textId="41AFAB88" w:rsidR="003C2DB0" w:rsidRPr="00A8634A" w:rsidRDefault="003C2DB0" w:rsidP="003C2DB0">
      <w:pPr>
        <w:pStyle w:val="Lijstalinea"/>
        <w:numPr>
          <w:ilvl w:val="0"/>
          <w:numId w:val="30"/>
        </w:numPr>
        <w:ind w:left="709"/>
        <w:rPr>
          <w:b/>
          <w:bCs/>
        </w:rPr>
      </w:pPr>
      <w:r w:rsidRPr="00A8634A">
        <w:rPr>
          <w:b/>
          <w:bCs/>
        </w:rPr>
        <w:t>ToString()</w:t>
      </w:r>
    </w:p>
    <w:p w14:paraId="72E5404F" w14:textId="1F29D914" w:rsidR="003C2DB0" w:rsidRDefault="00905624" w:rsidP="003C2DB0">
      <w:pPr>
        <w:pStyle w:val="Lijstalinea"/>
        <w:numPr>
          <w:ilvl w:val="1"/>
          <w:numId w:val="30"/>
        </w:numPr>
        <w:ind w:left="1418"/>
      </w:pPr>
      <w:r w:rsidRPr="00905624">
        <w:rPr>
          <w:noProof/>
        </w:rPr>
        <w:drawing>
          <wp:anchor distT="0" distB="0" distL="114300" distR="114300" simplePos="0" relativeHeight="251667456" behindDoc="1" locked="0" layoutInCell="1" allowOverlap="1" wp14:anchorId="11580AB7" wp14:editId="3489FDC7">
            <wp:simplePos x="0" y="0"/>
            <wp:positionH relativeFrom="column">
              <wp:posOffset>3625760</wp:posOffset>
            </wp:positionH>
            <wp:positionV relativeFrom="paragraph">
              <wp:posOffset>5715</wp:posOffset>
            </wp:positionV>
            <wp:extent cx="2494280" cy="495935"/>
            <wp:effectExtent l="0" t="0" r="0" b="0"/>
            <wp:wrapTight wrapText="bothSides">
              <wp:wrapPolygon edited="0">
                <wp:start x="0" y="0"/>
                <wp:lineTo x="0" y="20743"/>
                <wp:lineTo x="21446" y="20743"/>
                <wp:lineTo x="21446" y="0"/>
                <wp:lineTo x="0" y="0"/>
              </wp:wrapPolygon>
            </wp:wrapTight>
            <wp:docPr id="1562377599" name="Afbeelding 1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77599" name="Afbeelding 1" descr="Afbeelding met tekst, Lettertype, lijn, schermopname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34A">
        <w:t>conversie naar een string</w:t>
      </w:r>
      <w:r w:rsidRPr="00905624">
        <w:rPr>
          <w:noProof/>
        </w:rPr>
        <w:t xml:space="preserve"> </w:t>
      </w:r>
    </w:p>
    <w:p w14:paraId="6260DE49" w14:textId="3C1E6616" w:rsidR="00905624" w:rsidRDefault="00905624" w:rsidP="003C2DB0">
      <w:pPr>
        <w:pStyle w:val="Lijstalinea"/>
        <w:numPr>
          <w:ilvl w:val="1"/>
          <w:numId w:val="30"/>
        </w:numPr>
        <w:ind w:left="1418"/>
      </w:pPr>
      <w:r>
        <w:t>retourneert elke andere waarde naar een string</w:t>
      </w:r>
    </w:p>
    <w:p w14:paraId="0CDB9510" w14:textId="3E495AB6" w:rsidR="00A8634A" w:rsidRDefault="00A8634A" w:rsidP="00A8634A">
      <w:pPr>
        <w:pStyle w:val="Lijstalinea"/>
        <w:numPr>
          <w:ilvl w:val="0"/>
          <w:numId w:val="30"/>
        </w:numPr>
        <w:ind w:left="709"/>
        <w:rPr>
          <w:b/>
          <w:bCs/>
        </w:rPr>
      </w:pPr>
      <w:r w:rsidRPr="00A8634A">
        <w:rPr>
          <w:b/>
          <w:bCs/>
        </w:rPr>
        <w:t xml:space="preserve">Template literals strings </w:t>
      </w:r>
    </w:p>
    <w:p w14:paraId="5DCFF010" w14:textId="6FBD8B62" w:rsidR="00845FB5" w:rsidRPr="00845FB5" w:rsidRDefault="00845FB5" w:rsidP="00845FB5">
      <w:pPr>
        <w:pStyle w:val="Lijstalinea"/>
        <w:numPr>
          <w:ilvl w:val="1"/>
          <w:numId w:val="30"/>
        </w:numPr>
        <w:ind w:left="1418"/>
      </w:pPr>
      <w:r>
        <w:rPr>
          <w:b/>
          <w:bCs/>
        </w:rPr>
        <w:t>Kort: wiskunde doen in Strings</w:t>
      </w:r>
      <w:r w:rsidR="00C7536F">
        <w:rPr>
          <w:b/>
          <w:bCs/>
        </w:rPr>
        <w:t xml:space="preserve"> </w:t>
      </w:r>
    </w:p>
    <w:p w14:paraId="6194D166" w14:textId="403350E0" w:rsidR="00A8634A" w:rsidRDefault="00A8634A" w:rsidP="00A8634A">
      <w:pPr>
        <w:pStyle w:val="Lijstalinea"/>
        <w:numPr>
          <w:ilvl w:val="1"/>
          <w:numId w:val="30"/>
        </w:numPr>
        <w:ind w:left="1418"/>
      </w:pPr>
      <w:r>
        <w:t xml:space="preserve">Die variabelen &amp; expressies bevatten. </w:t>
      </w:r>
    </w:p>
    <w:p w14:paraId="204A0B7B" w14:textId="6C75BA26" w:rsidR="00A8634A" w:rsidRDefault="00A8634A" w:rsidP="00A8634A">
      <w:pPr>
        <w:pStyle w:val="Lijstalinea"/>
        <w:numPr>
          <w:ilvl w:val="1"/>
          <w:numId w:val="30"/>
        </w:numPr>
        <w:ind w:left="1418"/>
      </w:pPr>
      <w:r>
        <w:t xml:space="preserve">Worden omsloten door backticks `expressie` </w:t>
      </w:r>
    </w:p>
    <w:p w14:paraId="5025A8AA" w14:textId="41F4256C" w:rsidR="00A8634A" w:rsidRDefault="00A8634A" w:rsidP="00A8634A">
      <w:pPr>
        <w:pStyle w:val="Lijstalinea"/>
        <w:numPr>
          <w:ilvl w:val="1"/>
          <w:numId w:val="30"/>
        </w:numPr>
        <w:ind w:left="1418"/>
      </w:pPr>
      <w:r>
        <w:t xml:space="preserve">Multiline strings (zonder \n) zijn mogelijk </w:t>
      </w:r>
    </w:p>
    <w:p w14:paraId="6DA950A0" w14:textId="49FAF09B" w:rsidR="00A8634A" w:rsidRPr="00914EA4" w:rsidRDefault="00A8634A" w:rsidP="00A8634A">
      <w:pPr>
        <w:pStyle w:val="Lijstalinea"/>
        <w:numPr>
          <w:ilvl w:val="1"/>
          <w:numId w:val="30"/>
        </w:numPr>
        <w:ind w:left="1418"/>
      </w:pPr>
      <w:r>
        <w:t xml:space="preserve">Expressies in de string evalueren: </w:t>
      </w:r>
      <w:r w:rsidRPr="00914EA4">
        <w:rPr>
          <w:b/>
          <w:bCs/>
        </w:rPr>
        <w:t>${expressie}</w:t>
      </w:r>
      <w:r w:rsidR="00845FB5" w:rsidRPr="00845FB5">
        <w:rPr>
          <w:noProof/>
        </w:rPr>
        <w:t xml:space="preserve"> </w:t>
      </w:r>
    </w:p>
    <w:p w14:paraId="2F5EA5DF" w14:textId="5CC56A13" w:rsidR="00C7536F" w:rsidRDefault="00C7536F" w:rsidP="001C0CB9">
      <w:pPr>
        <w:pStyle w:val="Lijstalinea"/>
      </w:pPr>
      <w:r w:rsidRPr="00845FB5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63588DFB" wp14:editId="31BA7BC6">
            <wp:simplePos x="0" y="0"/>
            <wp:positionH relativeFrom="column">
              <wp:posOffset>678180</wp:posOffset>
            </wp:positionH>
            <wp:positionV relativeFrom="paragraph">
              <wp:posOffset>6985</wp:posOffset>
            </wp:positionV>
            <wp:extent cx="4250690" cy="516890"/>
            <wp:effectExtent l="0" t="0" r="0" b="0"/>
            <wp:wrapTight wrapText="bothSides">
              <wp:wrapPolygon edited="0">
                <wp:start x="0" y="0"/>
                <wp:lineTo x="0" y="20698"/>
                <wp:lineTo x="21490" y="20698"/>
                <wp:lineTo x="21490" y="0"/>
                <wp:lineTo x="0" y="0"/>
              </wp:wrapPolygon>
            </wp:wrapTight>
            <wp:docPr id="146424361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4361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EE953" w14:textId="022E06EF" w:rsidR="00C7536F" w:rsidRDefault="00C7536F" w:rsidP="001C0CB9">
      <w:pPr>
        <w:pStyle w:val="Lijstalinea"/>
      </w:pPr>
    </w:p>
    <w:p w14:paraId="6E0FB143" w14:textId="685FD1F1" w:rsidR="000908B0" w:rsidRDefault="000908B0" w:rsidP="000908B0">
      <w:pPr>
        <w:rPr>
          <w:lang w:val="en-GB"/>
        </w:rPr>
      </w:pPr>
    </w:p>
    <w:p w14:paraId="27F76B93" w14:textId="77777777" w:rsidR="00F5162B" w:rsidRPr="000908B0" w:rsidRDefault="00F5162B" w:rsidP="000908B0">
      <w:pPr>
        <w:rPr>
          <w:lang w:val="en-GB"/>
        </w:rPr>
      </w:pPr>
    </w:p>
    <w:p w14:paraId="09D68F9F" w14:textId="1F8FEDFD" w:rsidR="00BF411F" w:rsidRPr="004A1C8E" w:rsidRDefault="00BF411F" w:rsidP="00BF411F">
      <w:pPr>
        <w:pStyle w:val="Geenafstand"/>
      </w:pPr>
      <w:r w:rsidRPr="004A1C8E">
        <w:t xml:space="preserve">Datatype </w:t>
      </w:r>
      <w:r w:rsidR="000908B0" w:rsidRPr="004A1C8E">
        <w:t>Null</w:t>
      </w:r>
      <w:r w:rsidRPr="004A1C8E">
        <w:t>:</w:t>
      </w:r>
      <w:r w:rsidR="00845FB5" w:rsidRPr="004A1C8E">
        <w:tab/>
      </w:r>
    </w:p>
    <w:p w14:paraId="24BDCA85" w14:textId="497F4755" w:rsidR="004A1C8E" w:rsidRDefault="004A1C8E" w:rsidP="004A1C8E">
      <w:pPr>
        <w:pStyle w:val="Lijstalinea"/>
        <w:numPr>
          <w:ilvl w:val="0"/>
          <w:numId w:val="33"/>
        </w:numPr>
      </w:pPr>
      <w:r>
        <w:t xml:space="preserve">Bevat enkel de </w:t>
      </w:r>
      <w:r w:rsidRPr="004A1C8E">
        <w:rPr>
          <w:b/>
          <w:bCs/>
        </w:rPr>
        <w:t>waarde null</w:t>
      </w:r>
      <w:r>
        <w:t xml:space="preserve"> </w:t>
      </w:r>
    </w:p>
    <w:p w14:paraId="10F251A1" w14:textId="081F3ED7" w:rsidR="004A1C8E" w:rsidRDefault="004A1C8E" w:rsidP="004A1C8E">
      <w:pPr>
        <w:pStyle w:val="Lijstalinea"/>
        <w:numPr>
          <w:ilvl w:val="1"/>
          <w:numId w:val="33"/>
        </w:numPr>
      </w:pPr>
      <w:r>
        <w:t xml:space="preserve">Staat voor een </w:t>
      </w:r>
      <w:r w:rsidRPr="004A1C8E">
        <w:rPr>
          <w:b/>
          <w:bCs/>
        </w:rPr>
        <w:t>lege object pointer</w:t>
      </w:r>
      <w:r>
        <w:t xml:space="preserve"> </w:t>
      </w:r>
      <w:r>
        <w:rPr>
          <w:b/>
          <w:bCs/>
        </w:rPr>
        <w:t>(geen waarde ingevoerd)</w:t>
      </w:r>
    </w:p>
    <w:p w14:paraId="35732D20" w14:textId="4F066D0F" w:rsidR="004A1C8E" w:rsidRDefault="004A1C8E" w:rsidP="004A1C8E">
      <w:pPr>
        <w:pStyle w:val="Lijstalinea"/>
        <w:numPr>
          <w:ilvl w:val="1"/>
          <w:numId w:val="33"/>
        </w:numPr>
      </w:pPr>
      <w:r>
        <w:t xml:space="preserve">Typeof null retourneert “object” </w:t>
      </w:r>
    </w:p>
    <w:p w14:paraId="53B0FDC0" w14:textId="4CD11B68" w:rsidR="004A1C8E" w:rsidRDefault="004A1C8E" w:rsidP="004A1C8E">
      <w:pPr>
        <w:pStyle w:val="Lijstalinea"/>
        <w:numPr>
          <w:ilvl w:val="2"/>
          <w:numId w:val="33"/>
        </w:numPr>
      </w:pPr>
      <w:r>
        <w:t xml:space="preserve">Dit is een foutje dat in javascript sloop... </w:t>
      </w:r>
    </w:p>
    <w:p w14:paraId="0B844529" w14:textId="01AE9B58" w:rsidR="000908B0" w:rsidRDefault="004A1C8E" w:rsidP="004A1C8E">
      <w:pPr>
        <w:pStyle w:val="Lijstalinea"/>
        <w:numPr>
          <w:ilvl w:val="1"/>
          <w:numId w:val="33"/>
        </w:numPr>
      </w:pPr>
      <w:r>
        <w:t>Evalueert false in een boolean expressie</w:t>
      </w:r>
    </w:p>
    <w:p w14:paraId="131761BD" w14:textId="77777777" w:rsidR="00560C94" w:rsidRDefault="00560C94" w:rsidP="00560C94"/>
    <w:p w14:paraId="04897AC7" w14:textId="77777777" w:rsidR="00F5162B" w:rsidRDefault="00F5162B" w:rsidP="00560C94"/>
    <w:p w14:paraId="5D40DF0A" w14:textId="77777777" w:rsidR="00F5162B" w:rsidRDefault="00F5162B" w:rsidP="00560C94"/>
    <w:p w14:paraId="11B25661" w14:textId="77777777" w:rsidR="00F5162B" w:rsidRDefault="00F5162B" w:rsidP="00560C94"/>
    <w:p w14:paraId="3240F69D" w14:textId="3A15E5B9" w:rsidR="00560C94" w:rsidRDefault="005E15F9" w:rsidP="005E15F9">
      <w:pPr>
        <w:pStyle w:val="Geenafstand"/>
      </w:pPr>
      <w:r>
        <w:lastRenderedPageBreak/>
        <w:t>Datatype bigint:</w:t>
      </w:r>
    </w:p>
    <w:p w14:paraId="20809F48" w14:textId="3091D107" w:rsidR="005E15F9" w:rsidRDefault="005E15F9" w:rsidP="00560C94">
      <w:r>
        <w:t xml:space="preserve">om gehele getallen voor te stellen die </w:t>
      </w:r>
      <w:r w:rsidRPr="002B1AF7">
        <w:rPr>
          <w:b/>
          <w:bCs/>
        </w:rPr>
        <w:t>buiten het bereik</w:t>
      </w:r>
      <w:r>
        <w:t xml:space="preserve"> van number vallen </w:t>
      </w:r>
      <w:r w:rsidRPr="002B1AF7">
        <w:rPr>
          <w:b/>
          <w:bCs/>
        </w:rPr>
        <w:t>&lt; -2</w:t>
      </w:r>
      <w:r w:rsidRPr="002B1AF7">
        <w:rPr>
          <w:b/>
          <w:bCs/>
          <w:vertAlign w:val="superscript"/>
        </w:rPr>
        <w:t>53</w:t>
      </w:r>
      <w:r w:rsidRPr="002B1AF7">
        <w:rPr>
          <w:b/>
          <w:bCs/>
        </w:rPr>
        <w:t xml:space="preserve"> –1 of &gt; 2</w:t>
      </w:r>
      <w:r w:rsidRPr="002B1AF7">
        <w:rPr>
          <w:b/>
          <w:bCs/>
          <w:vertAlign w:val="superscript"/>
        </w:rPr>
        <w:t>53</w:t>
      </w:r>
      <w:r w:rsidRPr="002B1AF7">
        <w:rPr>
          <w:b/>
          <w:bCs/>
        </w:rPr>
        <w:t xml:space="preserve"> -1</w:t>
      </w:r>
      <w:r>
        <w:t xml:space="preserve"> gebruik de suffix n voor bigint literals</w:t>
      </w:r>
      <w:r w:rsidR="002B1AF7">
        <w:t>.</w:t>
      </w:r>
    </w:p>
    <w:p w14:paraId="7F471201" w14:textId="7223A739" w:rsidR="00905624" w:rsidRDefault="00905624" w:rsidP="00560C94">
      <w:r w:rsidRPr="00905624">
        <w:rPr>
          <w:noProof/>
        </w:rPr>
        <w:drawing>
          <wp:inline distT="0" distB="0" distL="0" distR="0" wp14:anchorId="5CD3359C" wp14:editId="55DD03A5">
            <wp:extent cx="6120130" cy="403225"/>
            <wp:effectExtent l="0" t="0" r="0" b="0"/>
            <wp:docPr id="178068624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862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934D" w14:textId="77777777" w:rsidR="00560C94" w:rsidRPr="004A1C8E" w:rsidRDefault="00560C94" w:rsidP="00560C94"/>
    <w:p w14:paraId="56F3DF27" w14:textId="257D2EC3" w:rsidR="00BF411F" w:rsidRDefault="00BF411F" w:rsidP="00BF411F">
      <w:pPr>
        <w:pStyle w:val="Geenafstand"/>
        <w:rPr>
          <w:lang w:val="en-GB"/>
        </w:rPr>
      </w:pPr>
      <w:r w:rsidRPr="000908B0">
        <w:rPr>
          <w:lang w:val="en-GB"/>
        </w:rPr>
        <w:t xml:space="preserve">Datatype </w:t>
      </w:r>
      <w:r w:rsidR="000908B0" w:rsidRPr="000908B0">
        <w:rPr>
          <w:lang w:val="en-GB"/>
        </w:rPr>
        <w:t>Undefined</w:t>
      </w:r>
      <w:r w:rsidRPr="000908B0">
        <w:rPr>
          <w:lang w:val="en-GB"/>
        </w:rPr>
        <w:t>:</w:t>
      </w:r>
    </w:p>
    <w:p w14:paraId="538F5A6B" w14:textId="77B2902E" w:rsidR="00560C94" w:rsidRDefault="00F32A8F" w:rsidP="00560C94">
      <w:pPr>
        <w:pStyle w:val="Lijstalinea"/>
        <w:numPr>
          <w:ilvl w:val="0"/>
          <w:numId w:val="33"/>
        </w:numPr>
      </w:pPr>
      <w:r>
        <w:t xml:space="preserve">Bevat enkel de speciale waarde </w:t>
      </w:r>
      <w:r w:rsidR="00560C94" w:rsidRPr="00560C94">
        <w:rPr>
          <w:b/>
          <w:bCs/>
        </w:rPr>
        <w:t>undefined</w:t>
      </w:r>
      <w:r w:rsidR="00560C94">
        <w:t xml:space="preserve"> </w:t>
      </w:r>
    </w:p>
    <w:p w14:paraId="01C84C59" w14:textId="254EC08D" w:rsidR="00560C94" w:rsidRDefault="00F32A8F" w:rsidP="00560C94">
      <w:pPr>
        <w:pStyle w:val="Lijstalinea"/>
        <w:numPr>
          <w:ilvl w:val="1"/>
          <w:numId w:val="33"/>
        </w:numPr>
      </w:pPr>
      <w:r>
        <w:t xml:space="preserve">Staat voor een onbekende waarde </w:t>
      </w:r>
    </w:p>
    <w:p w14:paraId="35B6A348" w14:textId="2A9287CC" w:rsidR="00560C94" w:rsidRDefault="00F32A8F" w:rsidP="00560C94">
      <w:pPr>
        <w:pStyle w:val="Lijstalinea"/>
        <w:numPr>
          <w:ilvl w:val="2"/>
          <w:numId w:val="33"/>
        </w:numPr>
      </w:pPr>
      <w:r>
        <w:t xml:space="preserve">Een variabele waaraan </w:t>
      </w:r>
      <w:r w:rsidR="00560C94" w:rsidRPr="00560C94">
        <w:rPr>
          <w:b/>
          <w:bCs/>
        </w:rPr>
        <w:t>nog geen waarde</w:t>
      </w:r>
      <w:r w:rsidR="00560C94">
        <w:t xml:space="preserve"> is toegekend bevat de waarde </w:t>
      </w:r>
      <w:r w:rsidR="00560C94" w:rsidRPr="00560C94">
        <w:rPr>
          <w:b/>
          <w:bCs/>
        </w:rPr>
        <w:t>undefined</w:t>
      </w:r>
      <w:r w:rsidR="00560C94">
        <w:t xml:space="preserve"> </w:t>
      </w:r>
    </w:p>
    <w:p w14:paraId="7591A197" w14:textId="3B2C2C84" w:rsidR="000908B0" w:rsidRDefault="00F32A8F" w:rsidP="00560C94">
      <w:pPr>
        <w:pStyle w:val="Lijstalinea"/>
        <w:numPr>
          <w:ilvl w:val="2"/>
          <w:numId w:val="33"/>
        </w:numPr>
      </w:pPr>
      <w:r>
        <w:t xml:space="preserve">Een functie in js retourneert steeds een waarde, indien er </w:t>
      </w:r>
      <w:r w:rsidR="00560C94" w:rsidRPr="00F32A8F">
        <w:rPr>
          <w:b/>
          <w:bCs/>
        </w:rPr>
        <w:t>niet</w:t>
      </w:r>
      <w:r w:rsidR="00560C94">
        <w:t xml:space="preserve"> expliciet een </w:t>
      </w:r>
      <w:r w:rsidR="00560C94" w:rsidRPr="00F32A8F">
        <w:rPr>
          <w:b/>
          <w:bCs/>
        </w:rPr>
        <w:t>waarde wordt geretourneerd</w:t>
      </w:r>
      <w:r w:rsidR="00560C94">
        <w:t xml:space="preserve"> dan wordt er impliciet </w:t>
      </w:r>
      <w:r w:rsidR="00560C94" w:rsidRPr="00F32A8F">
        <w:rPr>
          <w:b/>
          <w:bCs/>
        </w:rPr>
        <w:t>undefined</w:t>
      </w:r>
      <w:r w:rsidR="00560C94">
        <w:t xml:space="preserve"> geretourneerd</w:t>
      </w:r>
    </w:p>
    <w:p w14:paraId="609C810E" w14:textId="77777777" w:rsidR="00560C94" w:rsidRPr="00560C94" w:rsidRDefault="00560C94" w:rsidP="000908B0"/>
    <w:p w14:paraId="1CFCCBBC" w14:textId="7F3E1E4A" w:rsidR="00BF411F" w:rsidRDefault="00BF411F" w:rsidP="00BF411F">
      <w:pPr>
        <w:pStyle w:val="Geenafstand"/>
      </w:pPr>
      <w:r>
        <w:t xml:space="preserve">Datatype </w:t>
      </w:r>
      <w:r w:rsidR="000908B0">
        <w:t>Object</w:t>
      </w:r>
      <w:r>
        <w:t>:</w:t>
      </w:r>
    </w:p>
    <w:p w14:paraId="0ACDA054" w14:textId="3B9272EE" w:rsidR="000908B0" w:rsidRDefault="00235864" w:rsidP="000908B0">
      <w:r>
        <w:t xml:space="preserve">Datatype object is een </w:t>
      </w:r>
      <w:r w:rsidRPr="00C57D70">
        <w:rPr>
          <w:b/>
          <w:bCs/>
        </w:rPr>
        <w:t>voorstelling</w:t>
      </w:r>
      <w:r>
        <w:t xml:space="preserve"> van meer </w:t>
      </w:r>
      <w:r w:rsidRPr="00C57D70">
        <w:rPr>
          <w:b/>
          <w:bCs/>
        </w:rPr>
        <w:t>complexe datastructuren</w:t>
      </w:r>
    </w:p>
    <w:p w14:paraId="56D37A06" w14:textId="77777777" w:rsidR="00C57D70" w:rsidRDefault="00C57D70" w:rsidP="000908B0"/>
    <w:p w14:paraId="02D79121" w14:textId="79F6F29B" w:rsidR="00BF411F" w:rsidRDefault="00BF411F" w:rsidP="00BF411F">
      <w:pPr>
        <w:pStyle w:val="Geenafstand"/>
      </w:pPr>
      <w:r>
        <w:t xml:space="preserve">Datatype </w:t>
      </w:r>
      <w:r w:rsidR="000908B0">
        <w:t>Symbol</w:t>
      </w:r>
      <w:r>
        <w:t>:</w:t>
      </w:r>
    </w:p>
    <w:p w14:paraId="73B5BE95" w14:textId="77777777" w:rsidR="00C57D70" w:rsidRDefault="00C57D70" w:rsidP="00C57D70">
      <w:pPr>
        <w:pStyle w:val="Lijstalinea"/>
        <w:numPr>
          <w:ilvl w:val="0"/>
          <w:numId w:val="33"/>
        </w:numPr>
      </w:pPr>
      <w:r>
        <w:t xml:space="preserve">Datatype symbol is om </w:t>
      </w:r>
      <w:r w:rsidRPr="001C1F38">
        <w:rPr>
          <w:b/>
          <w:bCs/>
        </w:rPr>
        <w:t>unieke identifiers voor te stellen</w:t>
      </w:r>
      <w:r>
        <w:t xml:space="preserve">: </w:t>
      </w:r>
    </w:p>
    <w:p w14:paraId="55A0C440" w14:textId="77777777" w:rsidR="00C57D70" w:rsidRDefault="00C57D70" w:rsidP="001C1F38">
      <w:pPr>
        <w:pStyle w:val="Lijstalinea"/>
        <w:numPr>
          <w:ilvl w:val="1"/>
          <w:numId w:val="33"/>
        </w:numPr>
      </w:pPr>
      <w:r>
        <w:t xml:space="preserve">kan gebruikt worden om bv. </w:t>
      </w:r>
      <w:r w:rsidRPr="001C1F38">
        <w:rPr>
          <w:b/>
          <w:bCs/>
        </w:rPr>
        <w:t>unieke namen</w:t>
      </w:r>
      <w:r>
        <w:t xml:space="preserve"> te hebben voor </w:t>
      </w:r>
      <w:r w:rsidRPr="001C1F38">
        <w:rPr>
          <w:b/>
          <w:bCs/>
        </w:rPr>
        <w:t>properties</w:t>
      </w:r>
      <w:r>
        <w:t xml:space="preserve"> in objecten </w:t>
      </w:r>
    </w:p>
    <w:p w14:paraId="65C8A2A1" w14:textId="38F5DB5E" w:rsidR="000908B0" w:rsidRPr="00C57D70" w:rsidRDefault="00C57D70" w:rsidP="000908B0">
      <w:pPr>
        <w:pStyle w:val="Lijstalinea"/>
        <w:numPr>
          <w:ilvl w:val="1"/>
          <w:numId w:val="33"/>
        </w:numPr>
      </w:pPr>
      <w:r>
        <w:t>zullen we niet verder behandelen in deze cursus</w:t>
      </w:r>
    </w:p>
    <w:p w14:paraId="11313EEB" w14:textId="6E1F8846" w:rsidR="001C71CA" w:rsidRDefault="001C71CA" w:rsidP="00F54A66">
      <w:pPr>
        <w:pStyle w:val="Kop2"/>
      </w:pPr>
      <w:bookmarkStart w:id="5" w:name="_Toc158723979"/>
      <w:r>
        <w:t>Bouwstenen: wrapper objects</w:t>
      </w:r>
      <w:bookmarkEnd w:id="5"/>
    </w:p>
    <w:p w14:paraId="13308CF7" w14:textId="712CEF37" w:rsidR="004B09C9" w:rsidRDefault="004B09C9" w:rsidP="004B09C9">
      <w:pPr>
        <w:pStyle w:val="Geenafstand"/>
      </w:pPr>
      <w:r>
        <w:t xml:space="preserve">Wrapper object: </w:t>
      </w:r>
    </w:p>
    <w:p w14:paraId="17CE483C" w14:textId="39EE8BFB" w:rsidR="004B09C9" w:rsidRDefault="00071267" w:rsidP="004B09C9">
      <w:pPr>
        <w:pStyle w:val="Lijstalinea"/>
        <w:numPr>
          <w:ilvl w:val="0"/>
          <w:numId w:val="33"/>
        </w:numPr>
      </w:pPr>
      <w:r w:rsidRPr="00071267">
        <w:rPr>
          <w:noProof/>
        </w:rPr>
        <w:drawing>
          <wp:anchor distT="0" distB="0" distL="114300" distR="114300" simplePos="0" relativeHeight="251668480" behindDoc="1" locked="0" layoutInCell="1" allowOverlap="1" wp14:anchorId="3468E6FD" wp14:editId="5F7BE6C8">
            <wp:simplePos x="0" y="0"/>
            <wp:positionH relativeFrom="column">
              <wp:posOffset>3258185</wp:posOffset>
            </wp:positionH>
            <wp:positionV relativeFrom="paragraph">
              <wp:posOffset>255270</wp:posOffset>
            </wp:positionV>
            <wp:extent cx="2660015" cy="872490"/>
            <wp:effectExtent l="0" t="0" r="0" b="0"/>
            <wp:wrapTight wrapText="bothSides">
              <wp:wrapPolygon edited="0">
                <wp:start x="0" y="0"/>
                <wp:lineTo x="0" y="21223"/>
                <wp:lineTo x="21502" y="21223"/>
                <wp:lineTo x="21502" y="0"/>
                <wp:lineTo x="0" y="0"/>
              </wp:wrapPolygon>
            </wp:wrapTight>
            <wp:docPr id="1887053602" name="Afbeelding 1" descr="Afbeelding met tekst, Lettertype, schermopname, w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53602" name="Afbeelding 1" descr="Afbeelding met tekst, Lettertype, schermopname, wi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9C9">
        <w:t xml:space="preserve">is een object dat </w:t>
      </w:r>
      <w:r w:rsidR="004B09C9" w:rsidRPr="00A732A0">
        <w:rPr>
          <w:b/>
          <w:bCs/>
        </w:rPr>
        <w:t>een primitief datatype ‘omsluit’ bestaat voor elk primitief datatype</w:t>
      </w:r>
      <w:r w:rsidR="004B09C9">
        <w:t xml:space="preserve"> behalve </w:t>
      </w:r>
      <w:r w:rsidR="004B09C9" w:rsidRPr="00A732A0">
        <w:rPr>
          <w:b/>
          <w:bCs/>
        </w:rPr>
        <w:t>null en undefined</w:t>
      </w:r>
      <w:r w:rsidR="004B09C9">
        <w:t xml:space="preserve"> </w:t>
      </w:r>
    </w:p>
    <w:p w14:paraId="6636A52C" w14:textId="0E8BE94E" w:rsidR="004B09C9" w:rsidRDefault="004B09C9" w:rsidP="004B09C9">
      <w:pPr>
        <w:pStyle w:val="Lijstalinea"/>
        <w:numPr>
          <w:ilvl w:val="1"/>
          <w:numId w:val="33"/>
        </w:numPr>
      </w:pPr>
      <w:r>
        <w:t xml:space="preserve">String </w:t>
      </w:r>
    </w:p>
    <w:p w14:paraId="48C8D7B2" w14:textId="2398D9F7" w:rsidR="004B09C9" w:rsidRDefault="004B09C9" w:rsidP="004B09C9">
      <w:pPr>
        <w:pStyle w:val="Lijstalinea"/>
        <w:numPr>
          <w:ilvl w:val="1"/>
          <w:numId w:val="33"/>
        </w:numPr>
      </w:pPr>
      <w:r>
        <w:t xml:space="preserve">Number </w:t>
      </w:r>
    </w:p>
    <w:p w14:paraId="59B4CD1C" w14:textId="77777777" w:rsidR="004B09C9" w:rsidRDefault="004B09C9" w:rsidP="004B09C9">
      <w:pPr>
        <w:pStyle w:val="Lijstalinea"/>
        <w:numPr>
          <w:ilvl w:val="1"/>
          <w:numId w:val="33"/>
        </w:numPr>
      </w:pPr>
      <w:r>
        <w:t>BigInt</w:t>
      </w:r>
    </w:p>
    <w:p w14:paraId="6EB2182C" w14:textId="082D8D68" w:rsidR="004B09C9" w:rsidRDefault="004B09C9" w:rsidP="004B09C9">
      <w:pPr>
        <w:pStyle w:val="Lijstalinea"/>
        <w:numPr>
          <w:ilvl w:val="1"/>
          <w:numId w:val="33"/>
        </w:numPr>
      </w:pPr>
      <w:r>
        <w:t>Boolean</w:t>
      </w:r>
    </w:p>
    <w:p w14:paraId="41601BD5" w14:textId="77777777" w:rsidR="00071267" w:rsidRDefault="00071267" w:rsidP="00071267">
      <w:pPr>
        <w:pStyle w:val="Lijstalinea"/>
        <w:numPr>
          <w:ilvl w:val="0"/>
          <w:numId w:val="33"/>
        </w:numPr>
      </w:pPr>
      <w:r>
        <w:t xml:space="preserve">het wrapper object geeft ons de mogelijkheid </w:t>
      </w:r>
      <w:r w:rsidRPr="00A732A0">
        <w:rPr>
          <w:b/>
          <w:bCs/>
        </w:rPr>
        <w:t>properties en methodes te gebruiken</w:t>
      </w:r>
    </w:p>
    <w:p w14:paraId="466887D9" w14:textId="63F856A3" w:rsidR="00071267" w:rsidRDefault="00071267" w:rsidP="00071267">
      <w:pPr>
        <w:pStyle w:val="Lijstalinea"/>
        <w:numPr>
          <w:ilvl w:val="1"/>
          <w:numId w:val="33"/>
        </w:numPr>
      </w:pPr>
      <w:r>
        <w:t xml:space="preserve">properties - eigenschappen </w:t>
      </w:r>
    </w:p>
    <w:p w14:paraId="495B85D1" w14:textId="0BF71CDE" w:rsidR="00071267" w:rsidRDefault="00071267" w:rsidP="00071267">
      <w:pPr>
        <w:pStyle w:val="Lijstalinea"/>
        <w:numPr>
          <w:ilvl w:val="1"/>
          <w:numId w:val="33"/>
        </w:numPr>
      </w:pPr>
      <w:r>
        <w:t xml:space="preserve">methodes </w:t>
      </w:r>
      <w:r w:rsidR="00D70CCF">
        <w:t>–</w:t>
      </w:r>
      <w:r>
        <w:t xml:space="preserve"> functies</w:t>
      </w:r>
    </w:p>
    <w:p w14:paraId="781952E0" w14:textId="77777777" w:rsidR="00D70CCF" w:rsidRDefault="00D70CCF" w:rsidP="00D70CCF"/>
    <w:p w14:paraId="7BB3DA30" w14:textId="39561679" w:rsidR="00D70CCF" w:rsidRDefault="00D70CCF" w:rsidP="004C11A8">
      <w:pPr>
        <w:pStyle w:val="Geenafstand"/>
      </w:pPr>
      <w:r>
        <w:t>Wrapper object Number:</w:t>
      </w:r>
    </w:p>
    <w:p w14:paraId="456248C3" w14:textId="77777777" w:rsidR="00737CAF" w:rsidRDefault="00AD2E7D" w:rsidP="00AD2E7D">
      <w:pPr>
        <w:pStyle w:val="Lijstalinea"/>
        <w:numPr>
          <w:ilvl w:val="0"/>
          <w:numId w:val="34"/>
        </w:numPr>
      </w:pPr>
      <w:r>
        <w:t xml:space="preserve">JavaScript past impliciete conversie toe, het primitieve getal </w:t>
      </w:r>
      <w:r w:rsidRPr="00737CAF">
        <w:rPr>
          <w:b/>
          <w:bCs/>
        </w:rPr>
        <w:t>wordt automatisch omgezet</w:t>
      </w:r>
      <w:r>
        <w:t xml:space="preserve"> naar een </w:t>
      </w:r>
      <w:r w:rsidRPr="00737CAF">
        <w:rPr>
          <w:b/>
          <w:bCs/>
        </w:rPr>
        <w:t>Number object</w:t>
      </w:r>
      <w:r>
        <w:t xml:space="preserve"> als je een methode van Number oproept, </w:t>
      </w:r>
    </w:p>
    <w:p w14:paraId="06447CD8" w14:textId="28790284" w:rsidR="00AD2E7D" w:rsidRPr="00737CAF" w:rsidRDefault="00AD2E7D" w:rsidP="00737CAF">
      <w:pPr>
        <w:pStyle w:val="Lijstalinea"/>
        <w:numPr>
          <w:ilvl w:val="1"/>
          <w:numId w:val="34"/>
        </w:numPr>
        <w:rPr>
          <w:b/>
          <w:bCs/>
        </w:rPr>
      </w:pPr>
      <w:r w:rsidRPr="00737CAF">
        <w:rPr>
          <w:b/>
          <w:bCs/>
        </w:rPr>
        <w:t xml:space="preserve">voorbeelden van methodes: </w:t>
      </w:r>
    </w:p>
    <w:p w14:paraId="695AD61D" w14:textId="4727F231" w:rsidR="00AD2E7D" w:rsidRDefault="00AD2E7D" w:rsidP="00737CAF">
      <w:pPr>
        <w:pStyle w:val="Lijstalinea"/>
        <w:numPr>
          <w:ilvl w:val="2"/>
          <w:numId w:val="34"/>
        </w:numPr>
      </w:pPr>
      <w:r>
        <w:t xml:space="preserve">toFixed(x) : afronden tot x cijfers na de komma </w:t>
      </w:r>
    </w:p>
    <w:p w14:paraId="4EA1DFE4" w14:textId="77777777" w:rsidR="00AD2E7D" w:rsidRDefault="00AD2E7D" w:rsidP="00737CAF">
      <w:pPr>
        <w:pStyle w:val="Lijstalinea"/>
        <w:numPr>
          <w:ilvl w:val="2"/>
          <w:numId w:val="34"/>
        </w:numPr>
      </w:pPr>
      <w:r>
        <w:t xml:space="preserve">toString(x) : string representatie, x is de radix, default 10 </w:t>
      </w:r>
    </w:p>
    <w:p w14:paraId="5B7CAC3A" w14:textId="7A911392" w:rsidR="00AD2E7D" w:rsidRPr="00737CAF" w:rsidRDefault="00AD2E7D" w:rsidP="00737CAF">
      <w:pPr>
        <w:pStyle w:val="Lijstalinea"/>
        <w:numPr>
          <w:ilvl w:val="1"/>
          <w:numId w:val="34"/>
        </w:numPr>
        <w:rPr>
          <w:b/>
          <w:bCs/>
        </w:rPr>
      </w:pPr>
      <w:r w:rsidRPr="00737CAF">
        <w:rPr>
          <w:b/>
          <w:bCs/>
        </w:rPr>
        <w:t xml:space="preserve">voorbeelden van properties </w:t>
      </w:r>
    </w:p>
    <w:p w14:paraId="15E1185E" w14:textId="6C1454D7" w:rsidR="00AD2E7D" w:rsidRDefault="00AD2E7D" w:rsidP="00737CAF">
      <w:pPr>
        <w:pStyle w:val="Lijstalinea"/>
        <w:numPr>
          <w:ilvl w:val="2"/>
          <w:numId w:val="34"/>
        </w:numPr>
      </w:pPr>
      <w:r>
        <w:t xml:space="preserve">Number.MIN_VALUE : constante voor kleinste getal (5e-324) </w:t>
      </w:r>
    </w:p>
    <w:p w14:paraId="1476767E" w14:textId="2FB96296" w:rsidR="00AD2E7D" w:rsidRDefault="00AD2E7D" w:rsidP="00737CAF">
      <w:pPr>
        <w:pStyle w:val="Lijstalinea"/>
        <w:numPr>
          <w:ilvl w:val="2"/>
          <w:numId w:val="34"/>
        </w:numPr>
      </w:pPr>
      <w:r>
        <w:t xml:space="preserve">Number.MAX_VALUE : grootste getal (-1.7976931348623157e+308) </w:t>
      </w:r>
    </w:p>
    <w:p w14:paraId="009422EC" w14:textId="20EE6CCB" w:rsidR="00AD2E7D" w:rsidRDefault="00AD2E7D" w:rsidP="00737CAF">
      <w:pPr>
        <w:pStyle w:val="Lijstalinea"/>
        <w:numPr>
          <w:ilvl w:val="2"/>
          <w:numId w:val="34"/>
        </w:numPr>
      </w:pPr>
      <w:r>
        <w:t>Number.NaN : idem als NaN, maar Property van Number</w:t>
      </w:r>
    </w:p>
    <w:p w14:paraId="3B3A7F8D" w14:textId="2AA8B85C" w:rsidR="00A60E5D" w:rsidRDefault="009F67BD" w:rsidP="00AD2923">
      <w:r w:rsidRPr="00AD2923">
        <w:rPr>
          <w:noProof/>
        </w:rPr>
        <w:drawing>
          <wp:anchor distT="0" distB="0" distL="114300" distR="114300" simplePos="0" relativeHeight="251669504" behindDoc="1" locked="0" layoutInCell="1" allowOverlap="1" wp14:anchorId="6D559064" wp14:editId="0FA50096">
            <wp:simplePos x="0" y="0"/>
            <wp:positionH relativeFrom="column">
              <wp:posOffset>-2540</wp:posOffset>
            </wp:positionH>
            <wp:positionV relativeFrom="paragraph">
              <wp:posOffset>40640</wp:posOffset>
            </wp:positionV>
            <wp:extent cx="2834005" cy="692150"/>
            <wp:effectExtent l="0" t="0" r="0" b="0"/>
            <wp:wrapTight wrapText="bothSides">
              <wp:wrapPolygon edited="0">
                <wp:start x="0" y="0"/>
                <wp:lineTo x="0" y="20807"/>
                <wp:lineTo x="21489" y="20807"/>
                <wp:lineTo x="21489" y="0"/>
                <wp:lineTo x="0" y="0"/>
              </wp:wrapPolygon>
            </wp:wrapTight>
            <wp:docPr id="2082952242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52242" name="Afbeelding 1" descr="Afbeelding met tekst, Lettertype, schermopname, lijn&#10;&#10;Automatisch gegenereerde beschrijvi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7A52F" w14:textId="4F3E00FE" w:rsidR="00A60E5D" w:rsidRDefault="00A60E5D" w:rsidP="00AD2923"/>
    <w:p w14:paraId="678223D0" w14:textId="77777777" w:rsidR="00A60E5D" w:rsidRDefault="00A60E5D" w:rsidP="00AD2923"/>
    <w:p w14:paraId="79E22151" w14:textId="77777777" w:rsidR="00A60E5D" w:rsidRDefault="00A60E5D" w:rsidP="00AD2923"/>
    <w:p w14:paraId="739AE410" w14:textId="60345078" w:rsidR="00A60E5D" w:rsidRDefault="005040CA" w:rsidP="00A60E5D">
      <w:pPr>
        <w:pStyle w:val="Geenafstand"/>
      </w:pPr>
      <w:r w:rsidRPr="00BB31EE"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655433C2" wp14:editId="402CBEEA">
            <wp:simplePos x="0" y="0"/>
            <wp:positionH relativeFrom="column">
              <wp:posOffset>3514180</wp:posOffset>
            </wp:positionH>
            <wp:positionV relativeFrom="paragraph">
              <wp:posOffset>3538</wp:posOffset>
            </wp:positionV>
            <wp:extent cx="2606040" cy="1191895"/>
            <wp:effectExtent l="0" t="0" r="0" b="0"/>
            <wp:wrapTight wrapText="bothSides">
              <wp:wrapPolygon edited="0">
                <wp:start x="0" y="0"/>
                <wp:lineTo x="0" y="21404"/>
                <wp:lineTo x="21474" y="21404"/>
                <wp:lineTo x="21474" y="0"/>
                <wp:lineTo x="0" y="0"/>
              </wp:wrapPolygon>
            </wp:wrapTight>
            <wp:docPr id="699009557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09557" name="Afbeelding 1" descr="Afbeelding met tekst, schermopname, Lettertype, nummer&#10;&#10;Automatisch gegenereerde beschrijvi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E5D">
        <w:t>Wrapper object Boolean:</w:t>
      </w:r>
    </w:p>
    <w:p w14:paraId="4060598B" w14:textId="023FAF4A" w:rsidR="00A60E5D" w:rsidRDefault="00A60E5D" w:rsidP="00A60E5D">
      <w:r>
        <w:t xml:space="preserve">de functie </w:t>
      </w:r>
      <w:r w:rsidRPr="00A60E5D">
        <w:rPr>
          <w:b/>
          <w:bCs/>
        </w:rPr>
        <w:t>Boolean(x)</w:t>
      </w:r>
      <w:r>
        <w:t xml:space="preserve"> cast x naar een </w:t>
      </w:r>
      <w:r w:rsidRPr="00A60E5D">
        <w:rPr>
          <w:b/>
          <w:bCs/>
        </w:rPr>
        <w:t>Boolean</w:t>
      </w:r>
      <w:r>
        <w:t xml:space="preserve"> </w:t>
      </w:r>
    </w:p>
    <w:p w14:paraId="12903402" w14:textId="6507B013" w:rsidR="00BB31EE" w:rsidRDefault="00BB31EE" w:rsidP="00AD2923"/>
    <w:p w14:paraId="7B65896A" w14:textId="77777777" w:rsidR="005040CA" w:rsidRDefault="005040CA" w:rsidP="00AD2923"/>
    <w:p w14:paraId="2BCDBDB5" w14:textId="77777777" w:rsidR="005040CA" w:rsidRDefault="005040CA" w:rsidP="00AD2923"/>
    <w:p w14:paraId="3338C3D3" w14:textId="77777777" w:rsidR="005040CA" w:rsidRDefault="005040CA" w:rsidP="00AD2923"/>
    <w:p w14:paraId="3486D840" w14:textId="42F7DCB7" w:rsidR="00BB31EE" w:rsidRDefault="00EB3C12" w:rsidP="00EB3C12">
      <w:pPr>
        <w:pStyle w:val="Geenafstand"/>
      </w:pPr>
      <w:r>
        <w:t>Wrapper object String:</w:t>
      </w:r>
    </w:p>
    <w:p w14:paraId="13FFD1C2" w14:textId="77777777" w:rsidR="0020657E" w:rsidRPr="0020657E" w:rsidRDefault="0020657E" w:rsidP="0020657E">
      <w:pPr>
        <w:pStyle w:val="Lijstalinea"/>
        <w:numPr>
          <w:ilvl w:val="0"/>
          <w:numId w:val="34"/>
        </w:numPr>
        <w:rPr>
          <w:b/>
          <w:bCs/>
        </w:rPr>
      </w:pPr>
      <w:r w:rsidRPr="0020657E">
        <w:rPr>
          <w:b/>
          <w:bCs/>
        </w:rPr>
        <w:t xml:space="preserve">String() </w:t>
      </w:r>
    </w:p>
    <w:p w14:paraId="2646DC10" w14:textId="2C605DE1" w:rsidR="0020657E" w:rsidRDefault="0020657E" w:rsidP="0020657E">
      <w:pPr>
        <w:pStyle w:val="Lijstalinea"/>
        <w:numPr>
          <w:ilvl w:val="1"/>
          <w:numId w:val="34"/>
        </w:numPr>
      </w:pPr>
      <w:r>
        <w:t xml:space="preserve">Type-casting met String() roept in feite tostring() aan maar </w:t>
      </w:r>
      <w:r w:rsidRPr="0020657E">
        <w:rPr>
          <w:b/>
          <w:bCs/>
        </w:rPr>
        <w:t>één verschil</w:t>
      </w:r>
      <w:r>
        <w:t xml:space="preserve"> is dat String() ook een </w:t>
      </w:r>
      <w:r w:rsidRPr="0020657E">
        <w:rPr>
          <w:b/>
          <w:bCs/>
        </w:rPr>
        <w:t>null of undefined kan omzetten zonder fout te genereren</w:t>
      </w:r>
      <w:r>
        <w:t xml:space="preserve">: </w:t>
      </w:r>
    </w:p>
    <w:p w14:paraId="392436BD" w14:textId="486A6267" w:rsidR="00BB31EE" w:rsidRDefault="009C70CA" w:rsidP="0020657E">
      <w:pPr>
        <w:pStyle w:val="Lijstalinea"/>
        <w:numPr>
          <w:ilvl w:val="1"/>
          <w:numId w:val="34"/>
        </w:numPr>
      </w:pPr>
      <w:r w:rsidRPr="009C70CA">
        <w:rPr>
          <w:noProof/>
        </w:rPr>
        <w:drawing>
          <wp:anchor distT="0" distB="0" distL="114300" distR="114300" simplePos="0" relativeHeight="251671552" behindDoc="1" locked="0" layoutInCell="1" allowOverlap="1" wp14:anchorId="1925624F" wp14:editId="603DDBF9">
            <wp:simplePos x="0" y="0"/>
            <wp:positionH relativeFrom="column">
              <wp:posOffset>3804920</wp:posOffset>
            </wp:positionH>
            <wp:positionV relativeFrom="paragraph">
              <wp:posOffset>18415</wp:posOffset>
            </wp:positionV>
            <wp:extent cx="2318385" cy="468630"/>
            <wp:effectExtent l="0" t="0" r="0" b="0"/>
            <wp:wrapTight wrapText="bothSides">
              <wp:wrapPolygon edited="0">
                <wp:start x="0" y="0"/>
                <wp:lineTo x="0" y="21073"/>
                <wp:lineTo x="21476" y="21073"/>
                <wp:lineTo x="21476" y="0"/>
                <wp:lineTo x="0" y="0"/>
              </wp:wrapPolygon>
            </wp:wrapTight>
            <wp:docPr id="1195649396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49396" name="Afbeelding 1" descr="Afbeelding met tekst, Lettertype, schermopname, lijn&#10;&#10;Automatisch gegenereerde beschrijvi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657E">
        <w:t xml:space="preserve">Het primitief wrapper object String bevat heel wat handige </w:t>
      </w:r>
      <w:r w:rsidR="0020657E" w:rsidRPr="000D4284">
        <w:rPr>
          <w:b/>
          <w:bCs/>
        </w:rPr>
        <w:t>methodes</w:t>
      </w:r>
      <w:r w:rsidR="000D4284">
        <w:rPr>
          <w:b/>
          <w:bCs/>
        </w:rPr>
        <w:t>:</w:t>
      </w:r>
    </w:p>
    <w:p w14:paraId="7FEE82CF" w14:textId="77777777" w:rsidR="006079BD" w:rsidRDefault="006079BD" w:rsidP="006079BD"/>
    <w:p w14:paraId="75518B8E" w14:textId="31F49AD5" w:rsidR="00BB31EE" w:rsidRDefault="000D4284" w:rsidP="00C81B5B">
      <w:pPr>
        <w:pStyle w:val="Geenafstand"/>
        <w:jc w:val="right"/>
      </w:pPr>
      <w:r>
        <w:t>Methodes wrappe</w:t>
      </w:r>
      <w:r w:rsidR="00082CF4">
        <w:t>r</w:t>
      </w:r>
      <w:r>
        <w:t xml:space="preserve"> object String:</w:t>
      </w:r>
    </w:p>
    <w:p w14:paraId="021B4F24" w14:textId="093B65C5" w:rsidR="00082CF4" w:rsidRDefault="00082CF4" w:rsidP="00C81B5B">
      <w:pPr>
        <w:pStyle w:val="Geenafstand"/>
      </w:pPr>
      <w:r w:rsidRPr="006079BD">
        <w:rPr>
          <w:noProof/>
        </w:rPr>
        <w:drawing>
          <wp:anchor distT="0" distB="0" distL="114300" distR="114300" simplePos="0" relativeHeight="251672576" behindDoc="1" locked="0" layoutInCell="1" allowOverlap="1" wp14:anchorId="517F3104" wp14:editId="1DAD7F9F">
            <wp:simplePos x="0" y="0"/>
            <wp:positionH relativeFrom="column">
              <wp:posOffset>3029585</wp:posOffset>
            </wp:positionH>
            <wp:positionV relativeFrom="paragraph">
              <wp:posOffset>11430</wp:posOffset>
            </wp:positionV>
            <wp:extent cx="3090583" cy="2387600"/>
            <wp:effectExtent l="0" t="0" r="0" b="0"/>
            <wp:wrapTight wrapText="bothSides">
              <wp:wrapPolygon edited="0">
                <wp:start x="0" y="0"/>
                <wp:lineTo x="0" y="21370"/>
                <wp:lineTo x="21436" y="21370"/>
                <wp:lineTo x="21436" y="0"/>
                <wp:lineTo x="0" y="0"/>
              </wp:wrapPolygon>
            </wp:wrapTight>
            <wp:docPr id="1602032563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32563" name="Afbeelding 1" descr="Afbeelding met tekst, schermopname, Lettertype, nummer&#10;&#10;Automatisch gegenereerde beschrijvi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83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36F8A" w14:textId="77777777" w:rsidR="00082CF4" w:rsidRDefault="00082CF4" w:rsidP="00C81B5B">
      <w:pPr>
        <w:pStyle w:val="Geenafstand"/>
      </w:pPr>
    </w:p>
    <w:p w14:paraId="0F24EF4B" w14:textId="3006A02B" w:rsidR="00BB31EE" w:rsidRDefault="00C81B5B" w:rsidP="00C81B5B">
      <w:pPr>
        <w:pStyle w:val="Geenafstand"/>
      </w:pPr>
      <w:r>
        <w:t>Wrapper object BigInt:</w:t>
      </w:r>
    </w:p>
    <w:p w14:paraId="59A27778" w14:textId="2DB1CEBC" w:rsidR="00AD2923" w:rsidRPr="00312FFD" w:rsidRDefault="00312FFD" w:rsidP="00AD2923">
      <w:pPr>
        <w:rPr>
          <w:b/>
          <w:bCs/>
        </w:rPr>
      </w:pPr>
      <w:r>
        <w:t xml:space="preserve">Je kan de functie BigInt(x) gebruiken om een </w:t>
      </w:r>
      <w:r w:rsidRPr="00082CF4">
        <w:rPr>
          <w:b/>
          <w:bCs/>
        </w:rPr>
        <w:t>bigint te maken</w:t>
      </w:r>
      <w:r>
        <w:t xml:space="preserve"> een </w:t>
      </w:r>
      <w:r w:rsidRPr="00082CF4">
        <w:t>bigint</w:t>
      </w:r>
      <w:r>
        <w:t xml:space="preserve"> is gelijkaardig aan een </w:t>
      </w:r>
      <w:r w:rsidRPr="00312FFD">
        <w:rPr>
          <w:b/>
          <w:bCs/>
        </w:rPr>
        <w:t>number</w:t>
      </w:r>
      <w:r>
        <w:t xml:space="preserve">, maar er zijn ook </w:t>
      </w:r>
      <w:r w:rsidRPr="00312FFD">
        <w:rPr>
          <w:b/>
          <w:bCs/>
        </w:rPr>
        <w:t>significante verschillen.</w:t>
      </w:r>
    </w:p>
    <w:p w14:paraId="6D98D3D3" w14:textId="74DD83BB" w:rsidR="006B30CC" w:rsidRDefault="00082CF4" w:rsidP="00AD2923">
      <w:r w:rsidRPr="00082CF4">
        <w:rPr>
          <w:noProof/>
        </w:rPr>
        <w:drawing>
          <wp:inline distT="0" distB="0" distL="0" distR="0" wp14:anchorId="711393D8" wp14:editId="7E3937A8">
            <wp:extent cx="2923540" cy="563141"/>
            <wp:effectExtent l="0" t="0" r="0" b="0"/>
            <wp:docPr id="1439313979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13979" name="Afbeelding 1" descr="Afbeelding met tekst, schermopname, Lettertype, lijn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8470" cy="56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A4AC" w14:textId="77777777" w:rsidR="006B30CC" w:rsidRDefault="006B30CC" w:rsidP="00AD2923"/>
    <w:p w14:paraId="31693F3F" w14:textId="77777777" w:rsidR="006B30CC" w:rsidRPr="004B09C9" w:rsidRDefault="006B30CC" w:rsidP="00AD2923"/>
    <w:p w14:paraId="36216F95" w14:textId="1F2E5E48" w:rsidR="001C71CA" w:rsidRDefault="001C71CA" w:rsidP="00F54A66">
      <w:pPr>
        <w:pStyle w:val="Kop2"/>
      </w:pPr>
      <w:bookmarkStart w:id="6" w:name="_Toc158723980"/>
      <w:r>
        <w:t>Bouwstenen: Math &amp; Date object</w:t>
      </w:r>
      <w:bookmarkEnd w:id="6"/>
    </w:p>
    <w:p w14:paraId="49C43382" w14:textId="57C50FAB" w:rsidR="009C482B" w:rsidRDefault="0026440C" w:rsidP="0026440C">
      <w:pPr>
        <w:pStyle w:val="Geenafstand"/>
      </w:pPr>
      <w:r>
        <w:t>Math-object:</w:t>
      </w:r>
    </w:p>
    <w:p w14:paraId="2CF46CC5" w14:textId="14AE8D65" w:rsidR="0026440C" w:rsidRDefault="005978AD" w:rsidP="005978AD">
      <w:pPr>
        <w:pStyle w:val="Lijstalinea"/>
        <w:numPr>
          <w:ilvl w:val="0"/>
          <w:numId w:val="34"/>
        </w:numPr>
      </w:pPr>
      <w:r>
        <w:t>Is een built-in object dat properties en methodes bevat voor wiskundige constanten en functies bevat enkel static properties en methods</w:t>
      </w:r>
      <w:r w:rsidR="0026440C">
        <w:t>.</w:t>
      </w:r>
    </w:p>
    <w:p w14:paraId="45C7E136" w14:textId="63929C5F" w:rsidR="0026440C" w:rsidRDefault="005978AD" w:rsidP="005978AD">
      <w:pPr>
        <w:pStyle w:val="Lijstalinea"/>
        <w:numPr>
          <w:ilvl w:val="1"/>
          <w:numId w:val="34"/>
        </w:numPr>
      </w:pPr>
      <w:r>
        <w:t>Gebruik steeds math. Om te refereren naar een property/methode</w:t>
      </w:r>
      <w:r w:rsidR="0026440C">
        <w:t>.</w:t>
      </w:r>
    </w:p>
    <w:p w14:paraId="060BAC3E" w14:textId="6E4D483F" w:rsidR="00C67CA8" w:rsidRPr="00C67CA8" w:rsidRDefault="005607B2" w:rsidP="000B2514">
      <w:pPr>
        <w:pStyle w:val="Lijstalinea"/>
        <w:numPr>
          <w:ilvl w:val="0"/>
          <w:numId w:val="34"/>
        </w:numPr>
        <w:rPr>
          <w:b/>
          <w:bCs/>
        </w:rPr>
      </w:pPr>
      <w:r w:rsidRPr="005607B2">
        <w:rPr>
          <w:noProof/>
        </w:rPr>
        <w:drawing>
          <wp:anchor distT="0" distB="0" distL="114300" distR="114300" simplePos="0" relativeHeight="251673600" behindDoc="1" locked="0" layoutInCell="1" allowOverlap="1" wp14:anchorId="1C3B2DF9" wp14:editId="562919E9">
            <wp:simplePos x="0" y="0"/>
            <wp:positionH relativeFrom="column">
              <wp:posOffset>2708910</wp:posOffset>
            </wp:positionH>
            <wp:positionV relativeFrom="paragraph">
              <wp:posOffset>109220</wp:posOffset>
            </wp:positionV>
            <wp:extent cx="3411220" cy="626110"/>
            <wp:effectExtent l="0" t="0" r="0" b="0"/>
            <wp:wrapTight wrapText="bothSides">
              <wp:wrapPolygon edited="0">
                <wp:start x="0" y="0"/>
                <wp:lineTo x="0" y="21030"/>
                <wp:lineTo x="21471" y="21030"/>
                <wp:lineTo x="21471" y="0"/>
                <wp:lineTo x="0" y="0"/>
              </wp:wrapPolygon>
            </wp:wrapTight>
            <wp:docPr id="839916124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16124" name="Afbeelding 1" descr="Afbeelding met tekst, Lettertype, schermopname, lijn&#10;&#10;Automatisch gegenereerde beschrijvi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514" w:rsidRPr="00C67CA8">
        <w:rPr>
          <w:b/>
          <w:bCs/>
        </w:rPr>
        <w:t>Math.round()</w:t>
      </w:r>
      <w:r w:rsidR="00C67CA8" w:rsidRPr="00C67CA8">
        <w:rPr>
          <w:b/>
          <w:bCs/>
        </w:rPr>
        <w:t xml:space="preserve"> - </w:t>
      </w:r>
      <w:r w:rsidR="000B2514" w:rsidRPr="00C67CA8">
        <w:rPr>
          <w:b/>
          <w:bCs/>
        </w:rPr>
        <w:t xml:space="preserve">Math.trunc() </w:t>
      </w:r>
    </w:p>
    <w:p w14:paraId="5232B281" w14:textId="002D8B7F" w:rsidR="00C67CA8" w:rsidRDefault="000B2514" w:rsidP="00C67CA8">
      <w:pPr>
        <w:pStyle w:val="Lijstalinea"/>
        <w:numPr>
          <w:ilvl w:val="1"/>
          <w:numId w:val="34"/>
        </w:numPr>
      </w:pPr>
      <w:r>
        <w:t xml:space="preserve">afronden of afkappen </w:t>
      </w:r>
    </w:p>
    <w:p w14:paraId="38ED1E52" w14:textId="00C28E05" w:rsidR="00C67CA8" w:rsidRPr="00C67CA8" w:rsidRDefault="000B2514" w:rsidP="00C67CA8">
      <w:pPr>
        <w:pStyle w:val="Lijstalinea"/>
        <w:numPr>
          <w:ilvl w:val="0"/>
          <w:numId w:val="34"/>
        </w:numPr>
        <w:rPr>
          <w:b/>
          <w:bCs/>
        </w:rPr>
      </w:pPr>
      <w:r w:rsidRPr="00C67CA8">
        <w:rPr>
          <w:b/>
          <w:bCs/>
        </w:rPr>
        <w:t>Math.max()</w:t>
      </w:r>
      <w:r w:rsidR="00C67CA8">
        <w:rPr>
          <w:b/>
          <w:bCs/>
        </w:rPr>
        <w:t xml:space="preserve"> - </w:t>
      </w:r>
      <w:r w:rsidRPr="00C67CA8">
        <w:rPr>
          <w:b/>
          <w:bCs/>
        </w:rPr>
        <w:t xml:space="preserve">Math.min() </w:t>
      </w:r>
      <w:r w:rsidR="00C67CA8" w:rsidRPr="00C67CA8">
        <w:rPr>
          <w:b/>
          <w:bCs/>
        </w:rPr>
        <w:tab/>
      </w:r>
    </w:p>
    <w:p w14:paraId="029C3ACA" w14:textId="77777777" w:rsidR="00C67CA8" w:rsidRDefault="000B2514" w:rsidP="00C67CA8">
      <w:pPr>
        <w:pStyle w:val="Lijstalinea"/>
        <w:numPr>
          <w:ilvl w:val="1"/>
          <w:numId w:val="34"/>
        </w:numPr>
      </w:pPr>
      <w:r>
        <w:t xml:space="preserve">grootste/kleinste getal </w:t>
      </w:r>
    </w:p>
    <w:p w14:paraId="1F6726E2" w14:textId="77777777" w:rsidR="00C67CA8" w:rsidRPr="00C67CA8" w:rsidRDefault="000B2514" w:rsidP="00C67CA8">
      <w:pPr>
        <w:pStyle w:val="Lijstalinea"/>
        <w:numPr>
          <w:ilvl w:val="0"/>
          <w:numId w:val="34"/>
        </w:numPr>
        <w:rPr>
          <w:b/>
          <w:bCs/>
        </w:rPr>
      </w:pPr>
      <w:r w:rsidRPr="00C67CA8">
        <w:rPr>
          <w:b/>
          <w:bCs/>
        </w:rPr>
        <w:t xml:space="preserve">Math.random() </w:t>
      </w:r>
      <w:r w:rsidR="00C67CA8" w:rsidRPr="00C67CA8">
        <w:rPr>
          <w:b/>
          <w:bCs/>
        </w:rPr>
        <w:tab/>
      </w:r>
    </w:p>
    <w:p w14:paraId="6966CC35" w14:textId="63FA965C" w:rsidR="000B2514" w:rsidRDefault="000B2514" w:rsidP="00C67CA8">
      <w:pPr>
        <w:pStyle w:val="Lijstalinea"/>
        <w:numPr>
          <w:ilvl w:val="1"/>
          <w:numId w:val="34"/>
        </w:numPr>
      </w:pPr>
      <w:r>
        <w:t>pseudo random getal tussen 0 (incl) en 1(excl)</w:t>
      </w:r>
    </w:p>
    <w:p w14:paraId="16BA2BD9" w14:textId="77777777" w:rsidR="009C482B" w:rsidRDefault="009C482B" w:rsidP="009C482B"/>
    <w:p w14:paraId="789179BD" w14:textId="5EDA21CA" w:rsidR="009C482B" w:rsidRDefault="005607B2" w:rsidP="005607B2">
      <w:pPr>
        <w:pStyle w:val="Geenafstand"/>
      </w:pPr>
      <w:r>
        <w:t>Date-object:</w:t>
      </w:r>
    </w:p>
    <w:p w14:paraId="0433DA49" w14:textId="0555C990" w:rsidR="005607B2" w:rsidRDefault="00E265C4" w:rsidP="00D86CBA">
      <w:pPr>
        <w:pStyle w:val="Lijstalinea"/>
        <w:numPr>
          <w:ilvl w:val="0"/>
          <w:numId w:val="35"/>
        </w:numPr>
        <w:ind w:left="709"/>
        <w:rPr>
          <w:b/>
          <w:bCs/>
        </w:rPr>
      </w:pPr>
      <w:r w:rsidRPr="00D86CBA">
        <w:rPr>
          <w:b/>
          <w:bCs/>
        </w:rPr>
        <w:t xml:space="preserve">Houdt </w:t>
      </w:r>
      <w:r w:rsidR="00D86CBA" w:rsidRPr="00D86CBA">
        <w:rPr>
          <w:b/>
          <w:bCs/>
        </w:rPr>
        <w:t>datums bij in milliseconden sinds 1/1/1970 UTC</w:t>
      </w:r>
    </w:p>
    <w:p w14:paraId="1B530ECA" w14:textId="0C023AE0" w:rsidR="00E265C4" w:rsidRPr="00E265C4" w:rsidRDefault="00E265C4" w:rsidP="00E265C4">
      <w:pPr>
        <w:pStyle w:val="Lijstalinea"/>
        <w:numPr>
          <w:ilvl w:val="1"/>
          <w:numId w:val="35"/>
        </w:numPr>
        <w:rPr>
          <w:b/>
          <w:bCs/>
        </w:rPr>
      </w:pPr>
      <w:r>
        <w:t>Creatie van een date object:</w:t>
      </w:r>
      <w:r>
        <w:tab/>
      </w:r>
    </w:p>
    <w:p w14:paraId="46804384" w14:textId="74F011BD" w:rsidR="00E265C4" w:rsidRPr="00E265C4" w:rsidRDefault="00E265C4" w:rsidP="00335F9A">
      <w:pPr>
        <w:pStyle w:val="Lijstalinea"/>
        <w:ind w:left="1440"/>
        <w:rPr>
          <w:b/>
          <w:bCs/>
        </w:rPr>
      </w:pPr>
      <w:r w:rsidRPr="00E265C4">
        <w:rPr>
          <w:b/>
          <w:bCs/>
          <w:noProof/>
        </w:rPr>
        <w:drawing>
          <wp:inline distT="0" distB="0" distL="0" distR="0" wp14:anchorId="4B89D035" wp14:editId="69011E76">
            <wp:extent cx="3615827" cy="514350"/>
            <wp:effectExtent l="0" t="0" r="0" b="0"/>
            <wp:docPr id="425928369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28369" name="Afbeelding 1" descr="Afbeelding met tekst, Lettertype, schermopname, lijn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046" cy="52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A934" w14:textId="31132177" w:rsidR="00E265C4" w:rsidRPr="00335F9A" w:rsidRDefault="00E265C4" w:rsidP="00E265C4">
      <w:pPr>
        <w:pStyle w:val="Lijstalinea"/>
        <w:numPr>
          <w:ilvl w:val="1"/>
          <w:numId w:val="35"/>
        </w:numPr>
        <w:rPr>
          <w:b/>
          <w:bCs/>
        </w:rPr>
      </w:pPr>
      <w:r>
        <w:t>Enkele methodes:</w:t>
      </w:r>
    </w:p>
    <w:p w14:paraId="4CEDD02D" w14:textId="38E568B6" w:rsidR="009C482B" w:rsidRPr="00B13F38" w:rsidRDefault="00000000" w:rsidP="00B13F38">
      <w:pPr>
        <w:pStyle w:val="Lijstalinea"/>
        <w:ind w:left="1440"/>
        <w:rPr>
          <w:b/>
          <w:bCs/>
        </w:rPr>
      </w:pPr>
      <w:r>
        <w:rPr>
          <w:b/>
          <w:bCs/>
          <w:noProof/>
        </w:rPr>
        <w:pict w14:anchorId="6CDC051C">
          <v:rect id="_x0000_s1027" style="position:absolute;left:0;text-align:left;margin-left:308.3pt;margin-top:34.25pt;width:17.5pt;height:18pt;z-index:251676672" stroked="f"/>
        </w:pict>
      </w:r>
      <w:r w:rsidR="00335F9A" w:rsidRPr="00335F9A">
        <w:rPr>
          <w:b/>
          <w:bCs/>
          <w:noProof/>
        </w:rPr>
        <w:drawing>
          <wp:inline distT="0" distB="0" distL="0" distR="0" wp14:anchorId="34B10A79" wp14:editId="61EBF3CA">
            <wp:extent cx="3159436" cy="601203"/>
            <wp:effectExtent l="0" t="0" r="0" b="0"/>
            <wp:docPr id="667858777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58777" name="Afbeelding 1" descr="Afbeelding met tekst, Lettertype, schermopname, lijn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1503" cy="6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2C38" w14:textId="219B8537" w:rsidR="001C71CA" w:rsidRDefault="001C71CA" w:rsidP="00F54A66">
      <w:pPr>
        <w:pStyle w:val="Kop2"/>
      </w:pPr>
      <w:bookmarkStart w:id="7" w:name="_Toc158723981"/>
      <w:r>
        <w:lastRenderedPageBreak/>
        <w:t>Controlestructuren</w:t>
      </w:r>
      <w:bookmarkEnd w:id="7"/>
    </w:p>
    <w:p w14:paraId="4D4F94BF" w14:textId="707E2884" w:rsidR="00B13F38" w:rsidRDefault="0083663A" w:rsidP="0083663A">
      <w:pPr>
        <w:pStyle w:val="Geenafstand"/>
      </w:pPr>
      <w:r>
        <w:t xml:space="preserve">Alle controlestructuren: </w:t>
      </w:r>
    </w:p>
    <w:p w14:paraId="6358CAC3" w14:textId="3E2BBA98" w:rsidR="00642AD4" w:rsidRPr="00313EF3" w:rsidRDefault="00642AD4" w:rsidP="00313EF3">
      <w:pPr>
        <w:pStyle w:val="Lijstalinea"/>
        <w:numPr>
          <w:ilvl w:val="0"/>
          <w:numId w:val="35"/>
        </w:numPr>
        <w:ind w:left="709"/>
        <w:rPr>
          <w:lang w:val="en-GB"/>
        </w:rPr>
      </w:pPr>
      <w:r w:rsidRPr="00313EF3">
        <w:rPr>
          <w:lang w:val="en-GB"/>
        </w:rPr>
        <w:t>Selectie: if</w:t>
      </w:r>
      <w:r w:rsidR="00313EF3" w:rsidRPr="00313EF3">
        <w:rPr>
          <w:lang w:val="en-GB"/>
        </w:rPr>
        <w:t xml:space="preserve"> - </w:t>
      </w:r>
      <w:r w:rsidRPr="00313EF3">
        <w:rPr>
          <w:lang w:val="en-GB"/>
        </w:rPr>
        <w:t>else</w:t>
      </w:r>
      <w:r w:rsidR="00313EF3" w:rsidRPr="00313EF3">
        <w:rPr>
          <w:lang w:val="en-GB"/>
        </w:rPr>
        <w:t xml:space="preserve"> /</w:t>
      </w:r>
      <w:r w:rsidRPr="00313EF3">
        <w:rPr>
          <w:lang w:val="en-GB"/>
        </w:rPr>
        <w:t xml:space="preserve"> switch -case </w:t>
      </w:r>
    </w:p>
    <w:p w14:paraId="57083A02" w14:textId="77777777" w:rsidR="00313EF3" w:rsidRPr="00313EF3" w:rsidRDefault="00642AD4" w:rsidP="00313EF3">
      <w:pPr>
        <w:pStyle w:val="Lijstalinea"/>
        <w:numPr>
          <w:ilvl w:val="0"/>
          <w:numId w:val="35"/>
        </w:numPr>
        <w:ind w:left="709"/>
        <w:rPr>
          <w:lang w:val="en-GB"/>
        </w:rPr>
      </w:pPr>
      <w:r w:rsidRPr="00313EF3">
        <w:rPr>
          <w:lang w:val="en-GB"/>
        </w:rPr>
        <w:t xml:space="preserve">Iteratie: while </w:t>
      </w:r>
      <w:r w:rsidR="00313EF3" w:rsidRPr="00313EF3">
        <w:rPr>
          <w:lang w:val="en-GB"/>
        </w:rPr>
        <w:t xml:space="preserve">/ </w:t>
      </w:r>
      <w:r w:rsidRPr="00313EF3">
        <w:rPr>
          <w:lang w:val="en-GB"/>
        </w:rPr>
        <w:t xml:space="preserve">do..while </w:t>
      </w:r>
      <w:r w:rsidR="00313EF3" w:rsidRPr="00313EF3">
        <w:rPr>
          <w:lang w:val="en-GB"/>
        </w:rPr>
        <w:t xml:space="preserve">/ </w:t>
      </w:r>
    </w:p>
    <w:p w14:paraId="2243C013" w14:textId="54FF08FA" w:rsidR="0083663A" w:rsidRDefault="00642AD4" w:rsidP="00313EF3">
      <w:pPr>
        <w:pStyle w:val="Lijstalinea"/>
        <w:numPr>
          <w:ilvl w:val="0"/>
          <w:numId w:val="35"/>
        </w:numPr>
        <w:ind w:left="709"/>
        <w:rPr>
          <w:lang w:val="en-GB"/>
        </w:rPr>
      </w:pPr>
      <w:r w:rsidRPr="00313EF3">
        <w:rPr>
          <w:lang w:val="en-GB"/>
        </w:rPr>
        <w:t>Iteraties onderbreken: break/continue</w:t>
      </w:r>
    </w:p>
    <w:p w14:paraId="231A7F74" w14:textId="2FA53A14" w:rsidR="00580C95" w:rsidRDefault="00580C95" w:rsidP="00580C95">
      <w:pPr>
        <w:rPr>
          <w:lang w:val="en-GB"/>
        </w:rPr>
      </w:pPr>
    </w:p>
    <w:p w14:paraId="13542A92" w14:textId="58B9DB0B" w:rsidR="00580C95" w:rsidRDefault="0049617C" w:rsidP="00580C95">
      <w:pPr>
        <w:pStyle w:val="Geenafstand"/>
        <w:rPr>
          <w:lang w:val="en-GB"/>
        </w:rPr>
      </w:pPr>
      <w:r w:rsidRPr="0049617C">
        <w:rPr>
          <w:noProof/>
        </w:rPr>
        <w:drawing>
          <wp:anchor distT="0" distB="0" distL="114300" distR="114300" simplePos="0" relativeHeight="251674624" behindDoc="1" locked="0" layoutInCell="1" allowOverlap="1" wp14:anchorId="6507962F" wp14:editId="770E3BC1">
            <wp:simplePos x="0" y="0"/>
            <wp:positionH relativeFrom="column">
              <wp:posOffset>4620260</wp:posOffset>
            </wp:positionH>
            <wp:positionV relativeFrom="paragraph">
              <wp:posOffset>6985</wp:posOffset>
            </wp:positionV>
            <wp:extent cx="1412240" cy="676275"/>
            <wp:effectExtent l="0" t="0" r="0" b="0"/>
            <wp:wrapTight wrapText="bothSides">
              <wp:wrapPolygon edited="0">
                <wp:start x="0" y="0"/>
                <wp:lineTo x="0" y="21296"/>
                <wp:lineTo x="21270" y="21296"/>
                <wp:lineTo x="21270" y="0"/>
                <wp:lineTo x="0" y="0"/>
              </wp:wrapPolygon>
            </wp:wrapTight>
            <wp:docPr id="757012197" name="Afbeelding 1" descr="Afbeelding met tekst, Lettertype, schermopnam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12197" name="Afbeelding 1" descr="Afbeelding met tekst, Lettertype, schermopname, nummer&#10;&#10;Automatisch gegenereerde beschrijvi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C95">
        <w:rPr>
          <w:lang w:val="en-GB"/>
        </w:rPr>
        <w:t xml:space="preserve">Accolades: </w:t>
      </w:r>
    </w:p>
    <w:p w14:paraId="5FA4886D" w14:textId="61A381DD" w:rsidR="00580C95" w:rsidRDefault="00580C95" w:rsidP="00580C95">
      <w:r w:rsidRPr="00580C95">
        <w:t>Code wordt afgebakend met a</w:t>
      </w:r>
      <w:r>
        <w:t>ccolades.</w:t>
      </w:r>
      <w:r w:rsidR="0049617C">
        <w:t xml:space="preserve"> </w:t>
      </w:r>
    </w:p>
    <w:p w14:paraId="5E6CE343" w14:textId="77777777" w:rsidR="0049617C" w:rsidRDefault="0049617C" w:rsidP="00580C95"/>
    <w:p w14:paraId="32C9637C" w14:textId="15EFE9AE" w:rsidR="0049617C" w:rsidRDefault="0049617C" w:rsidP="007F76EB">
      <w:pPr>
        <w:pStyle w:val="Geenafstand"/>
      </w:pPr>
      <w:r>
        <w:t>selectie</w:t>
      </w:r>
      <w:r w:rsidR="007F76EB">
        <w:t>:</w:t>
      </w:r>
    </w:p>
    <w:p w14:paraId="6B657531" w14:textId="52AE6ADD" w:rsidR="007F76EB" w:rsidRDefault="008B13C7" w:rsidP="006B4575">
      <w:pPr>
        <w:pStyle w:val="Lijstalinea"/>
        <w:numPr>
          <w:ilvl w:val="0"/>
          <w:numId w:val="36"/>
        </w:numPr>
        <w:rPr>
          <w:lang w:val="en-GB"/>
        </w:rPr>
      </w:pPr>
      <w:r w:rsidRPr="006B4575">
        <w:rPr>
          <w:lang w:val="en-GB"/>
        </w:rPr>
        <w:t>if (..) {}</w:t>
      </w:r>
      <w:r w:rsidRPr="006B4575">
        <w:rPr>
          <w:lang w:val="en-GB"/>
        </w:rPr>
        <w:tab/>
      </w:r>
      <w:r w:rsidRPr="006B4575">
        <w:rPr>
          <w:lang w:val="en-GB"/>
        </w:rPr>
        <w:tab/>
        <w:t>en</w:t>
      </w:r>
      <w:r w:rsidRPr="006B4575">
        <w:rPr>
          <w:lang w:val="en-GB"/>
        </w:rPr>
        <w:tab/>
        <w:t xml:space="preserve"> if(..) </w:t>
      </w:r>
      <w:r w:rsidR="006B4575" w:rsidRPr="006B4575">
        <w:rPr>
          <w:lang w:val="en-GB"/>
        </w:rPr>
        <w:t>{} else if (..) …</w:t>
      </w:r>
    </w:p>
    <w:p w14:paraId="666A8355" w14:textId="7BAA0986" w:rsidR="00CF49BB" w:rsidRDefault="00CF49BB" w:rsidP="00931C30">
      <w:pPr>
        <w:pStyle w:val="Lijstalinea"/>
        <w:numPr>
          <w:ilvl w:val="1"/>
          <w:numId w:val="36"/>
        </w:numPr>
        <w:rPr>
          <w:lang w:val="en-GB"/>
        </w:rPr>
      </w:pPr>
      <w:r w:rsidRPr="00931C30">
        <w:rPr>
          <w:noProof/>
          <w:lang w:val="en-GB"/>
        </w:rPr>
        <w:drawing>
          <wp:inline distT="0" distB="0" distL="0" distR="0" wp14:anchorId="453C523D" wp14:editId="4AC4BC68">
            <wp:extent cx="2479849" cy="1073150"/>
            <wp:effectExtent l="0" t="0" r="0" b="0"/>
            <wp:docPr id="622282445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82445" name="Afbeelding 1" descr="Afbeelding met tekst, schermopname, Lettertype, nummer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9972" cy="108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733C" w14:textId="40ADF6A6" w:rsidR="00931C30" w:rsidRPr="00CF49BB" w:rsidRDefault="00000000" w:rsidP="00CF49BB">
      <w:pPr>
        <w:pStyle w:val="Lijstalinea"/>
        <w:numPr>
          <w:ilvl w:val="0"/>
          <w:numId w:val="36"/>
        </w:numPr>
        <w:rPr>
          <w:lang w:val="en-GB"/>
        </w:rPr>
      </w:pPr>
      <w:r>
        <w:rPr>
          <w:noProof/>
        </w:rPr>
        <w:pict w14:anchorId="6CDC051C">
          <v:rect id="_x0000_s1026" style="position:absolute;left:0;text-align:left;margin-left:242.3pt;margin-top:14.15pt;width:29pt;height:31pt;z-index:251675648" stroked="f"/>
        </w:pict>
      </w:r>
      <w:r w:rsidR="00CF49BB">
        <w:t>switch (...) case ...</w:t>
      </w:r>
    </w:p>
    <w:p w14:paraId="7844D9EB" w14:textId="517FFF29" w:rsidR="00CF49BB" w:rsidRPr="00CF49BB" w:rsidRDefault="00EC02DF" w:rsidP="00EC02DF">
      <w:pPr>
        <w:pStyle w:val="Lijstalinea"/>
        <w:numPr>
          <w:ilvl w:val="1"/>
          <w:numId w:val="36"/>
        </w:numPr>
        <w:rPr>
          <w:lang w:val="en-GB"/>
        </w:rPr>
      </w:pPr>
      <w:r w:rsidRPr="00EC02DF">
        <w:rPr>
          <w:noProof/>
          <w:lang w:val="en-GB"/>
        </w:rPr>
        <w:drawing>
          <wp:inline distT="0" distB="0" distL="0" distR="0" wp14:anchorId="366CB704" wp14:editId="7A12DCCF">
            <wp:extent cx="2475244" cy="1219200"/>
            <wp:effectExtent l="0" t="0" r="0" b="0"/>
            <wp:docPr id="83698146" name="Afbeelding 1" descr="Afbeelding met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8146" name="Afbeelding 1" descr="Afbeelding met tekst, schermopname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8900" cy="123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6F6D" w14:textId="00D46C05" w:rsidR="00CF49BB" w:rsidRDefault="00CF49BB" w:rsidP="00CF49BB">
      <w:pPr>
        <w:pStyle w:val="Lijstalinea"/>
        <w:numPr>
          <w:ilvl w:val="0"/>
          <w:numId w:val="36"/>
        </w:numPr>
        <w:rPr>
          <w:lang w:val="en-GB"/>
        </w:rPr>
      </w:pPr>
      <w:r>
        <w:rPr>
          <w:lang w:val="en-GB"/>
        </w:rPr>
        <w:t xml:space="preserve"> </w:t>
      </w:r>
    </w:p>
    <w:p w14:paraId="7DA8755F" w14:textId="42ABB8C5" w:rsidR="00CF49BB" w:rsidRDefault="00CF49BB" w:rsidP="00CF49BB">
      <w:pPr>
        <w:pStyle w:val="Lijstalinea"/>
        <w:numPr>
          <w:ilvl w:val="0"/>
          <w:numId w:val="36"/>
        </w:numPr>
        <w:rPr>
          <w:lang w:val="en-GB"/>
        </w:rPr>
      </w:pPr>
      <w:r>
        <w:rPr>
          <w:lang w:val="en-GB"/>
        </w:rPr>
        <w:t xml:space="preserve"> </w:t>
      </w:r>
    </w:p>
    <w:p w14:paraId="2A212FA5" w14:textId="29DCF7D5" w:rsidR="00CF49BB" w:rsidRDefault="00CF49BB" w:rsidP="00CF49BB">
      <w:pPr>
        <w:pStyle w:val="Lijstalinea"/>
        <w:numPr>
          <w:ilvl w:val="0"/>
          <w:numId w:val="36"/>
        </w:numPr>
        <w:rPr>
          <w:lang w:val="en-GB"/>
        </w:rPr>
      </w:pPr>
      <w:r>
        <w:rPr>
          <w:lang w:val="en-GB"/>
        </w:rPr>
        <w:t xml:space="preserve"> </w:t>
      </w:r>
    </w:p>
    <w:p w14:paraId="64DAEAC7" w14:textId="77777777" w:rsidR="00CF49BB" w:rsidRPr="006B4575" w:rsidRDefault="00CF49BB" w:rsidP="00CF49BB">
      <w:pPr>
        <w:pStyle w:val="Lijstalinea"/>
        <w:numPr>
          <w:ilvl w:val="0"/>
          <w:numId w:val="36"/>
        </w:numPr>
        <w:rPr>
          <w:lang w:val="en-GB"/>
        </w:rPr>
      </w:pPr>
    </w:p>
    <w:p w14:paraId="30978534" w14:textId="0B11DA79" w:rsidR="001C71CA" w:rsidRDefault="001C71CA" w:rsidP="00F54A66">
      <w:pPr>
        <w:pStyle w:val="Kop2"/>
      </w:pPr>
      <w:bookmarkStart w:id="8" w:name="_Toc158723982"/>
      <w:r>
        <w:t>Operatoren</w:t>
      </w:r>
      <w:bookmarkEnd w:id="8"/>
    </w:p>
    <w:p w14:paraId="3F2F88E4" w14:textId="77777777" w:rsidR="002403B6" w:rsidRDefault="002403B6" w:rsidP="00BD4B39">
      <w:pPr>
        <w:pStyle w:val="Geenafstand"/>
      </w:pPr>
      <w:r>
        <w:t xml:space="preserve">Berekeningsoperatoren: </w:t>
      </w:r>
    </w:p>
    <w:p w14:paraId="1EB84E63" w14:textId="0B1C3E1A" w:rsidR="002403B6" w:rsidRDefault="002403B6" w:rsidP="002403B6">
      <w:r>
        <w:t>+</w:t>
      </w:r>
      <w:r w:rsidR="00E02FF9">
        <w:tab/>
      </w:r>
      <w:r>
        <w:t xml:space="preserve"> -</w:t>
      </w:r>
      <w:r w:rsidR="00E02FF9">
        <w:tab/>
      </w:r>
      <w:r>
        <w:t>*</w:t>
      </w:r>
      <w:r w:rsidR="00E02FF9">
        <w:tab/>
      </w:r>
      <w:r>
        <w:t>/</w:t>
      </w:r>
      <w:r w:rsidR="00E02FF9">
        <w:tab/>
      </w:r>
      <w:r>
        <w:t>%</w:t>
      </w:r>
      <w:r w:rsidR="00E02FF9">
        <w:tab/>
      </w:r>
      <w:r>
        <w:t>++</w:t>
      </w:r>
      <w:r w:rsidR="00E02FF9">
        <w:tab/>
      </w:r>
      <w:r>
        <w:t>--</w:t>
      </w:r>
      <w:r w:rsidR="00E02FF9">
        <w:tab/>
      </w:r>
      <w:r>
        <w:t>**</w:t>
      </w:r>
      <w:r w:rsidR="00E02FF9" w:rsidRPr="00E02FF9">
        <w:rPr>
          <w:vertAlign w:val="subscript"/>
        </w:rPr>
        <w:t>(macht)</w:t>
      </w:r>
      <w:r w:rsidR="00E02FF9">
        <w:tab/>
      </w:r>
      <w:r>
        <w:t>unary -</w:t>
      </w:r>
      <w:r w:rsidR="00E02FF9">
        <w:tab/>
      </w:r>
      <w:r w:rsidR="00E02FF9">
        <w:tab/>
      </w:r>
      <w:r>
        <w:t xml:space="preserve">unary + </w:t>
      </w:r>
    </w:p>
    <w:p w14:paraId="7A391B8F" w14:textId="77777777" w:rsidR="002403B6" w:rsidRDefault="002403B6" w:rsidP="002403B6"/>
    <w:p w14:paraId="592F0195" w14:textId="726DABDE" w:rsidR="002403B6" w:rsidRDefault="002403B6" w:rsidP="00BD4B39">
      <w:pPr>
        <w:pStyle w:val="Geenafstand"/>
      </w:pPr>
      <w:r>
        <w:t xml:space="preserve">Toewijzingsoperatoren: </w:t>
      </w:r>
    </w:p>
    <w:p w14:paraId="6D15FFD7" w14:textId="16B38E57" w:rsidR="002403B6" w:rsidRDefault="002403B6" w:rsidP="002403B6">
      <w:r>
        <w:t>=</w:t>
      </w:r>
      <w:r w:rsidR="00BD4B39">
        <w:tab/>
      </w:r>
      <w:r>
        <w:t>*=</w:t>
      </w:r>
      <w:r w:rsidR="00BD4B39">
        <w:tab/>
      </w:r>
      <w:r>
        <w:t xml:space="preserve">/= </w:t>
      </w:r>
      <w:r w:rsidR="00BD4B39">
        <w:tab/>
      </w:r>
      <w:r>
        <w:t xml:space="preserve">%= </w:t>
      </w:r>
      <w:r w:rsidR="00BD4B39">
        <w:tab/>
      </w:r>
      <w:r>
        <w:t>+=</w:t>
      </w:r>
      <w:r w:rsidR="00BD4B39">
        <w:tab/>
      </w:r>
      <w:r>
        <w:t xml:space="preserve"> -= </w:t>
      </w:r>
    </w:p>
    <w:p w14:paraId="540546F7" w14:textId="77777777" w:rsidR="002403B6" w:rsidRDefault="002403B6" w:rsidP="002403B6"/>
    <w:p w14:paraId="2CC42A4C" w14:textId="03A8811B" w:rsidR="002403B6" w:rsidRDefault="002403B6" w:rsidP="00BD4B39">
      <w:pPr>
        <w:pStyle w:val="Geenafstand"/>
      </w:pPr>
      <w:r>
        <w:t xml:space="preserve">Vergelijkingsoperatoren: </w:t>
      </w:r>
    </w:p>
    <w:p w14:paraId="569A6325" w14:textId="0B2B0756" w:rsidR="002403B6" w:rsidRDefault="002403B6" w:rsidP="002403B6">
      <w:r>
        <w:t>==</w:t>
      </w:r>
      <w:r w:rsidR="00BD4B39">
        <w:tab/>
      </w:r>
      <w:r>
        <w:t>!=</w:t>
      </w:r>
      <w:r w:rsidR="00BD4B39">
        <w:tab/>
      </w:r>
      <w:r>
        <w:t>===</w:t>
      </w:r>
      <w:r w:rsidR="00BD4B39">
        <w:tab/>
      </w:r>
      <w:r>
        <w:t>!==</w:t>
      </w:r>
      <w:r w:rsidR="00BD4B39">
        <w:tab/>
      </w:r>
      <w:r>
        <w:t>&gt;</w:t>
      </w:r>
      <w:r w:rsidR="00BD4B39">
        <w:tab/>
      </w:r>
      <w:r>
        <w:t>&gt;=</w:t>
      </w:r>
      <w:r w:rsidR="00BD4B39">
        <w:tab/>
      </w:r>
      <w:r>
        <w:t xml:space="preserve">&lt;= </w:t>
      </w:r>
    </w:p>
    <w:p w14:paraId="051C395C" w14:textId="77777777" w:rsidR="002403B6" w:rsidRDefault="002403B6" w:rsidP="002403B6"/>
    <w:p w14:paraId="3AF33099" w14:textId="77777777" w:rsidR="002403B6" w:rsidRDefault="002403B6" w:rsidP="00BD4B39">
      <w:pPr>
        <w:pStyle w:val="Geenafstand"/>
      </w:pPr>
      <w:r>
        <w:t xml:space="preserve">Logische operatoren: </w:t>
      </w:r>
    </w:p>
    <w:p w14:paraId="6A90F5B2" w14:textId="7C7A7365" w:rsidR="002403B6" w:rsidRDefault="002403B6" w:rsidP="002403B6">
      <w:r>
        <w:t>&amp;&amp;</w:t>
      </w:r>
      <w:r w:rsidR="00BD4B39">
        <w:tab/>
      </w:r>
      <w:r>
        <w:t xml:space="preserve"> ||</w:t>
      </w:r>
      <w:r w:rsidR="00BD4B39">
        <w:tab/>
      </w:r>
      <w:r>
        <w:t xml:space="preserve"> !</w:t>
      </w:r>
      <w:r w:rsidR="00BD4B39">
        <w:tab/>
      </w:r>
      <w:r>
        <w:t xml:space="preserve"> ?? String operatoren : + en += </w:t>
      </w:r>
    </w:p>
    <w:p w14:paraId="4390A96C" w14:textId="77777777" w:rsidR="002403B6" w:rsidRDefault="002403B6" w:rsidP="002403B6"/>
    <w:p w14:paraId="79D26394" w14:textId="77777777" w:rsidR="002403B6" w:rsidRDefault="002403B6" w:rsidP="00BD4B39">
      <w:pPr>
        <w:pStyle w:val="Geenafstand"/>
      </w:pPr>
      <w:r>
        <w:t xml:space="preserve">Conditionele operatoren: </w:t>
      </w:r>
    </w:p>
    <w:p w14:paraId="2996705C" w14:textId="56D9BA71" w:rsidR="002403B6" w:rsidRPr="002403B6" w:rsidRDefault="002403B6" w:rsidP="002403B6">
      <w:r>
        <w:t>condition ? ifTrue : ifFalse</w:t>
      </w:r>
    </w:p>
    <w:p w14:paraId="022D6102" w14:textId="595DEFFE" w:rsidR="001C71CA" w:rsidRPr="007F6F79" w:rsidRDefault="001C71CA" w:rsidP="00F54A66">
      <w:pPr>
        <w:pStyle w:val="Kop2"/>
      </w:pPr>
      <w:bookmarkStart w:id="9" w:name="_Toc158723983"/>
      <w:r>
        <w:t>Javascript debuggen</w:t>
      </w:r>
      <w:bookmarkEnd w:id="9"/>
    </w:p>
    <w:p w14:paraId="3E6FB8AA" w14:textId="77777777" w:rsidR="00182E1C" w:rsidRPr="00967DB4" w:rsidRDefault="00182E1C" w:rsidP="009C7002"/>
    <w:p w14:paraId="5F0C156B" w14:textId="77777777" w:rsidR="00182E1C" w:rsidRPr="00967DB4" w:rsidRDefault="00182E1C" w:rsidP="009C7002"/>
    <w:p w14:paraId="6D9E8488" w14:textId="3D6B32B4" w:rsidR="00182E1C" w:rsidRPr="00967DB4" w:rsidRDefault="00BD6BBB" w:rsidP="00BD6BBB">
      <w:pPr>
        <w:pStyle w:val="Kop1"/>
      </w:pPr>
      <w:bookmarkStart w:id="10" w:name="_Toc158723984"/>
      <w:r>
        <w:lastRenderedPageBreak/>
        <w:t>Hoofdstuk 2: Functies – Arrays - Modules</w:t>
      </w:r>
      <w:bookmarkEnd w:id="10"/>
    </w:p>
    <w:p w14:paraId="754F4D5D" w14:textId="503DCE29" w:rsidR="00182E1C" w:rsidRPr="00967DB4" w:rsidRDefault="00F42B1E" w:rsidP="00F42B1E">
      <w:pPr>
        <w:pStyle w:val="Kop2"/>
      </w:pPr>
      <w:bookmarkStart w:id="11" w:name="_Toc158723985"/>
      <w:r>
        <w:t>Functies</w:t>
      </w:r>
      <w:bookmarkEnd w:id="11"/>
    </w:p>
    <w:p w14:paraId="7E57E1A4" w14:textId="62507D6F" w:rsidR="00182E1C" w:rsidRDefault="0089606F" w:rsidP="0089606F">
      <w:pPr>
        <w:pStyle w:val="Geenafstand"/>
      </w:pPr>
      <w:r>
        <w:t xml:space="preserve">Defintie functie: </w:t>
      </w:r>
    </w:p>
    <w:p w14:paraId="116A91B5" w14:textId="77777777" w:rsidR="0089606F" w:rsidRDefault="0089606F" w:rsidP="0089606F">
      <w:pPr>
        <w:pStyle w:val="Lijstalinea"/>
        <w:numPr>
          <w:ilvl w:val="0"/>
          <w:numId w:val="37"/>
        </w:numPr>
      </w:pPr>
      <w:r>
        <w:t xml:space="preserve">Een </w:t>
      </w:r>
      <w:r w:rsidRPr="0089606F">
        <w:rPr>
          <w:b/>
          <w:bCs/>
        </w:rPr>
        <w:t>functie in JavaScript</w:t>
      </w:r>
      <w:r>
        <w:t xml:space="preserve"> bevat een verzameling </w:t>
      </w:r>
      <w:r w:rsidRPr="0089606F">
        <w:rPr>
          <w:b/>
          <w:bCs/>
        </w:rPr>
        <w:t>beweringen die een taak uitvoeren</w:t>
      </w:r>
      <w:r>
        <w:t>.</w:t>
      </w:r>
    </w:p>
    <w:p w14:paraId="6AAC4833" w14:textId="16C07DE7" w:rsidR="0089606F" w:rsidRDefault="0089606F" w:rsidP="0089606F">
      <w:pPr>
        <w:pStyle w:val="Lijstalinea"/>
        <w:numPr>
          <w:ilvl w:val="0"/>
          <w:numId w:val="37"/>
        </w:numPr>
      </w:pPr>
      <w:r>
        <w:t xml:space="preserve">Functies zijn een van de fundamentele bouwstenen in JavaScript. Het </w:t>
      </w:r>
      <w:r w:rsidRPr="0089606F">
        <w:rPr>
          <w:b/>
          <w:bCs/>
        </w:rPr>
        <w:t>neemt</w:t>
      </w:r>
      <w:r>
        <w:t xml:space="preserve"> wat </w:t>
      </w:r>
      <w:r w:rsidRPr="0089606F">
        <w:rPr>
          <w:b/>
          <w:bCs/>
        </w:rPr>
        <w:t>invoer</w:t>
      </w:r>
      <w:r>
        <w:t xml:space="preserve"> en </w:t>
      </w:r>
      <w:r w:rsidRPr="0089606F">
        <w:rPr>
          <w:b/>
          <w:bCs/>
        </w:rPr>
        <w:t>geeft</w:t>
      </w:r>
      <w:r>
        <w:t xml:space="preserve"> een </w:t>
      </w:r>
      <w:r w:rsidRPr="0089606F">
        <w:rPr>
          <w:b/>
          <w:bCs/>
        </w:rPr>
        <w:t>uitvoer</w:t>
      </w:r>
      <w:r>
        <w:t xml:space="preserve"> terug waarbij er een duidelijke relatie is tussen de invoer en de uitvoer.</w:t>
      </w:r>
    </w:p>
    <w:p w14:paraId="31316FD4" w14:textId="62807C18" w:rsidR="0089606F" w:rsidRDefault="0089606F" w:rsidP="009C7002">
      <w:pPr>
        <w:pStyle w:val="Lijstalinea"/>
        <w:numPr>
          <w:ilvl w:val="0"/>
          <w:numId w:val="37"/>
        </w:numPr>
      </w:pPr>
      <w:r>
        <w:t>Om een functie te gebruiken, moet je deze ergens definiëren in het bereik van waaruit je de functie wilt oproepen.</w:t>
      </w:r>
    </w:p>
    <w:p w14:paraId="1A074802" w14:textId="77777777" w:rsidR="005159A0" w:rsidRDefault="005159A0" w:rsidP="005159A0"/>
    <w:p w14:paraId="32A4A9C2" w14:textId="3A4E780F" w:rsidR="005159A0" w:rsidRDefault="005159A0" w:rsidP="005159A0">
      <w:pPr>
        <w:pStyle w:val="Geenafstand"/>
      </w:pPr>
      <w:r>
        <w:t xml:space="preserve">Nut van functies: </w:t>
      </w:r>
    </w:p>
    <w:p w14:paraId="4CB84C43" w14:textId="6FFB3AC9" w:rsidR="005159A0" w:rsidRDefault="005159A0" w:rsidP="005159A0">
      <w:pPr>
        <w:pStyle w:val="Lijstalinea"/>
        <w:numPr>
          <w:ilvl w:val="0"/>
          <w:numId w:val="38"/>
        </w:numPr>
      </w:pPr>
      <w:r>
        <w:t xml:space="preserve">functies leiden tot </w:t>
      </w:r>
      <w:r w:rsidRPr="005159A0">
        <w:rPr>
          <w:b/>
          <w:bCs/>
        </w:rPr>
        <w:t>herbruikbare code</w:t>
      </w:r>
      <w:r>
        <w:t xml:space="preserve"> </w:t>
      </w:r>
    </w:p>
    <w:p w14:paraId="1D50F37F" w14:textId="50F471A3" w:rsidR="005159A0" w:rsidRDefault="005159A0" w:rsidP="005159A0">
      <w:pPr>
        <w:pStyle w:val="Lijstalinea"/>
        <w:numPr>
          <w:ilvl w:val="0"/>
          <w:numId w:val="38"/>
        </w:numPr>
      </w:pPr>
      <w:r>
        <w:t xml:space="preserve">laten toe om </w:t>
      </w:r>
      <w:r w:rsidRPr="005159A0">
        <w:rPr>
          <w:b/>
          <w:bCs/>
        </w:rPr>
        <w:t>dubbele code</w:t>
      </w:r>
      <w:r>
        <w:t xml:space="preserve"> te </w:t>
      </w:r>
      <w:r w:rsidRPr="005159A0">
        <w:rPr>
          <w:b/>
          <w:bCs/>
        </w:rPr>
        <w:t>elimineren</w:t>
      </w:r>
      <w:r>
        <w:t xml:space="preserve"> </w:t>
      </w:r>
    </w:p>
    <w:p w14:paraId="6C5B8B98" w14:textId="272DA649" w:rsidR="005159A0" w:rsidRPr="00967DB4" w:rsidRDefault="005159A0" w:rsidP="005159A0">
      <w:pPr>
        <w:pStyle w:val="Lijstalinea"/>
        <w:numPr>
          <w:ilvl w:val="0"/>
          <w:numId w:val="38"/>
        </w:numPr>
      </w:pPr>
      <w:r>
        <w:t xml:space="preserve">laten toe om oplossingen voor </w:t>
      </w:r>
      <w:r w:rsidRPr="005159A0">
        <w:rPr>
          <w:b/>
          <w:bCs/>
        </w:rPr>
        <w:t>grotere problemen</w:t>
      </w:r>
      <w:r>
        <w:t xml:space="preserve"> op te delen </w:t>
      </w:r>
      <w:r w:rsidRPr="005159A0">
        <w:rPr>
          <w:b/>
          <w:bCs/>
        </w:rPr>
        <w:t>in</w:t>
      </w:r>
      <w:r>
        <w:t xml:space="preserve"> </w:t>
      </w:r>
      <w:r w:rsidRPr="005159A0">
        <w:rPr>
          <w:b/>
          <w:bCs/>
        </w:rPr>
        <w:t>kleine stukjes</w:t>
      </w:r>
    </w:p>
    <w:p w14:paraId="7EAE9B2D" w14:textId="77777777" w:rsidR="00182E1C" w:rsidRPr="00967DB4" w:rsidRDefault="00182E1C" w:rsidP="009C7002"/>
    <w:p w14:paraId="1A2395E3" w14:textId="293ED54D" w:rsidR="00037998" w:rsidRDefault="00037998" w:rsidP="00370F53">
      <w:pPr>
        <w:pStyle w:val="Geenafstand"/>
      </w:pPr>
      <w:r>
        <w:t>Skelet functie + oproepen van een functie:</w:t>
      </w:r>
    </w:p>
    <w:p w14:paraId="10588B3C" w14:textId="188BA63E" w:rsidR="00370F53" w:rsidRDefault="00037998" w:rsidP="009C7002">
      <w:r w:rsidRPr="00037998">
        <w:rPr>
          <w:noProof/>
        </w:rPr>
        <w:drawing>
          <wp:anchor distT="0" distB="0" distL="114300" distR="114300" simplePos="0" relativeHeight="251614720" behindDoc="1" locked="0" layoutInCell="1" allowOverlap="1" wp14:anchorId="6878B02A" wp14:editId="6DE4B4B5">
            <wp:simplePos x="0" y="0"/>
            <wp:positionH relativeFrom="column">
              <wp:posOffset>2816860</wp:posOffset>
            </wp:positionH>
            <wp:positionV relativeFrom="paragraph">
              <wp:posOffset>36830</wp:posOffset>
            </wp:positionV>
            <wp:extent cx="3057525" cy="425450"/>
            <wp:effectExtent l="19050" t="19050" r="9525" b="0"/>
            <wp:wrapTight wrapText="bothSides">
              <wp:wrapPolygon edited="0">
                <wp:start x="-135" y="-967"/>
                <wp:lineTo x="-135" y="21278"/>
                <wp:lineTo x="21667" y="21278"/>
                <wp:lineTo x="21667" y="-967"/>
                <wp:lineTo x="-135" y="-967"/>
              </wp:wrapPolygon>
            </wp:wrapTight>
            <wp:docPr id="130112390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2390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2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F53" w:rsidRPr="00370F53">
        <w:rPr>
          <w:noProof/>
        </w:rPr>
        <w:drawing>
          <wp:inline distT="0" distB="0" distL="0" distR="0" wp14:anchorId="25174603" wp14:editId="7CE08C10">
            <wp:extent cx="2667000" cy="496706"/>
            <wp:effectExtent l="0" t="0" r="0" b="0"/>
            <wp:docPr id="1027531308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31308" name="Afbeelding 1" descr="Afbeelding met tekst, Lettertype, schermopname, lijn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0477" cy="50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0DD9" w14:textId="2D2D65BC" w:rsidR="00370F53" w:rsidRPr="00087ED3" w:rsidRDefault="00087ED3" w:rsidP="009C7002">
      <w:pPr>
        <w:rPr>
          <w:b/>
          <w:bCs/>
          <w:color w:val="FF0000"/>
        </w:rPr>
      </w:pPr>
      <w:r w:rsidRPr="00087ED3">
        <w:rPr>
          <w:b/>
          <w:bCs/>
          <w:color w:val="FF0000"/>
        </w:rPr>
        <w:t>Een functie heeft altijd een return waarde!</w:t>
      </w:r>
    </w:p>
    <w:p w14:paraId="62F7982E" w14:textId="77777777" w:rsidR="00182E1C" w:rsidRDefault="00182E1C" w:rsidP="009C7002"/>
    <w:p w14:paraId="6660B8E3" w14:textId="2C2AB6F9" w:rsidR="003D1DD3" w:rsidRPr="00967DB4" w:rsidRDefault="003D1DD3" w:rsidP="003D1DD3">
      <w:pPr>
        <w:pStyle w:val="Geenafstand"/>
      </w:pPr>
      <w:r>
        <w:t>Doorgeven van parameters in een functie:</w:t>
      </w:r>
    </w:p>
    <w:p w14:paraId="4F95FDF8" w14:textId="4200B3F6" w:rsidR="00182E1C" w:rsidRDefault="003D1DD3" w:rsidP="009C7002">
      <w:r w:rsidRPr="003D1DD3">
        <w:rPr>
          <w:noProof/>
        </w:rPr>
        <w:drawing>
          <wp:inline distT="0" distB="0" distL="0" distR="0" wp14:anchorId="3004B212" wp14:editId="4B1F9704">
            <wp:extent cx="3841750" cy="833281"/>
            <wp:effectExtent l="0" t="0" r="0" b="0"/>
            <wp:docPr id="319427152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27152" name="Afbeelding 1" descr="Afbeelding met tekst, schermopname, Lettertype, lijn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495" cy="83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ABFB" w14:textId="3F522D7F" w:rsidR="00285787" w:rsidRDefault="00285787" w:rsidP="00501986">
      <w:pPr>
        <w:pStyle w:val="Lijstalinea"/>
        <w:numPr>
          <w:ilvl w:val="0"/>
          <w:numId w:val="39"/>
        </w:numPr>
        <w:rPr>
          <w:b/>
          <w:bCs/>
          <w:color w:val="FF0000"/>
        </w:rPr>
      </w:pPr>
      <w:r w:rsidRPr="00501986">
        <w:rPr>
          <w:b/>
          <w:bCs/>
          <w:color w:val="FF0000"/>
        </w:rPr>
        <w:t>Wordt een bepaalde parameter niet ingevuld? Waarde = undefined</w:t>
      </w:r>
    </w:p>
    <w:p w14:paraId="7590C70C" w14:textId="31EF8A62" w:rsidR="00501986" w:rsidRPr="00501986" w:rsidRDefault="00501986" w:rsidP="00501986">
      <w:pPr>
        <w:pStyle w:val="Lijstalinea"/>
        <w:numPr>
          <w:ilvl w:val="0"/>
          <w:numId w:val="39"/>
        </w:numPr>
      </w:pPr>
      <w:r>
        <w:t xml:space="preserve">Waarden van de parameters gaan van </w:t>
      </w:r>
      <w:r w:rsidRPr="00501986">
        <w:rPr>
          <w:b/>
          <w:bCs/>
        </w:rPr>
        <w:t>links naar rechts</w:t>
      </w:r>
    </w:p>
    <w:p w14:paraId="4E5B8B16" w14:textId="77777777" w:rsidR="00501986" w:rsidRPr="00285787" w:rsidRDefault="00501986" w:rsidP="009C7002">
      <w:pPr>
        <w:rPr>
          <w:b/>
          <w:bCs/>
          <w:color w:val="FF0000"/>
        </w:rPr>
      </w:pPr>
    </w:p>
    <w:p w14:paraId="483CE417" w14:textId="6379CCBE" w:rsidR="00182E1C" w:rsidRDefault="0001733B" w:rsidP="0001733B">
      <w:pPr>
        <w:pStyle w:val="Geenafstand"/>
      </w:pPr>
      <w:r>
        <w:t>Default parameters:</w:t>
      </w:r>
    </w:p>
    <w:p w14:paraId="7F7DD053" w14:textId="00B1B10B" w:rsidR="008F3704" w:rsidRPr="008F3704" w:rsidRDefault="008F3704" w:rsidP="008F3704">
      <w:pPr>
        <w:rPr>
          <w:b/>
          <w:bCs/>
        </w:rPr>
      </w:pPr>
      <w:r>
        <w:t xml:space="preserve">Door gebruik van default parameters kan je vermijden om instellingen voor </w:t>
      </w:r>
      <w:r w:rsidRPr="008F3704">
        <w:rPr>
          <w:b/>
          <w:bCs/>
        </w:rPr>
        <w:t>parameters in de body van de functie te doen.</w:t>
      </w:r>
    </w:p>
    <w:p w14:paraId="5AA1AC05" w14:textId="2EFC8392" w:rsidR="0001733B" w:rsidRPr="00967DB4" w:rsidRDefault="0001733B" w:rsidP="009C7002">
      <w:r w:rsidRPr="0001733B">
        <w:rPr>
          <w:noProof/>
        </w:rPr>
        <w:drawing>
          <wp:inline distT="0" distB="0" distL="0" distR="0" wp14:anchorId="28504D3C" wp14:editId="07C43A4F">
            <wp:extent cx="4521200" cy="1184950"/>
            <wp:effectExtent l="0" t="0" r="0" b="0"/>
            <wp:docPr id="396103728" name="Afbeelding 1" descr="Afbeelding met tekst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03728" name="Afbeelding 1" descr="Afbeelding met tekst, Lettertype, schermopname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2525" cy="118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2DC1" w14:textId="77777777" w:rsidR="00182E1C" w:rsidRDefault="00182E1C" w:rsidP="00285787"/>
    <w:p w14:paraId="5FFC88D3" w14:textId="77777777" w:rsidR="00C71CE4" w:rsidRDefault="00C71CE4" w:rsidP="00285787"/>
    <w:p w14:paraId="5E0A624D" w14:textId="77777777" w:rsidR="00C71CE4" w:rsidRDefault="00C71CE4" w:rsidP="00285787"/>
    <w:p w14:paraId="3137DADB" w14:textId="77777777" w:rsidR="00C71CE4" w:rsidRDefault="00C71CE4" w:rsidP="00285787"/>
    <w:p w14:paraId="46354282" w14:textId="77777777" w:rsidR="00C71CE4" w:rsidRDefault="00C71CE4" w:rsidP="00285787"/>
    <w:p w14:paraId="6F67AE55" w14:textId="77777777" w:rsidR="00C71CE4" w:rsidRDefault="00C71CE4" w:rsidP="00285787"/>
    <w:p w14:paraId="1858A0C7" w14:textId="77777777" w:rsidR="00C71CE4" w:rsidRDefault="00C71CE4" w:rsidP="00285787"/>
    <w:p w14:paraId="395A56D6" w14:textId="77777777" w:rsidR="00C71CE4" w:rsidRDefault="00C71CE4" w:rsidP="00285787"/>
    <w:p w14:paraId="087D0DE9" w14:textId="77777777" w:rsidR="00C71CE4" w:rsidRPr="00967DB4" w:rsidRDefault="00C71CE4" w:rsidP="00285787"/>
    <w:p w14:paraId="2573386E" w14:textId="5E014610" w:rsidR="00182E1C" w:rsidRPr="00967DB4" w:rsidRDefault="007C5E8E" w:rsidP="007C5E8E">
      <w:pPr>
        <w:pStyle w:val="Geenafstand"/>
      </w:pPr>
      <w:r>
        <w:lastRenderedPageBreak/>
        <w:t>Hoisting</w:t>
      </w:r>
      <w:r w:rsidR="000219D4">
        <w:t xml:space="preserve"> van functies</w:t>
      </w:r>
      <w:r>
        <w:t xml:space="preserve">: </w:t>
      </w:r>
    </w:p>
    <w:p w14:paraId="20B0C7FD" w14:textId="5AB2B5CB" w:rsidR="007C5E8E" w:rsidRDefault="007C5E8E" w:rsidP="007C5E8E">
      <w:pPr>
        <w:pStyle w:val="Lijstalinea"/>
        <w:numPr>
          <w:ilvl w:val="0"/>
          <w:numId w:val="40"/>
        </w:numPr>
      </w:pPr>
      <w:r>
        <w:t xml:space="preserve">Hoisting is een JavaScript-mechanisme waarbij declaraties worden verplaatst </w:t>
      </w:r>
      <w:r w:rsidRPr="007C5E8E">
        <w:rPr>
          <w:b/>
          <w:bCs/>
        </w:rPr>
        <w:t>naar de top van hun scope voordat code wordt uitgevoerd</w:t>
      </w:r>
      <w:r>
        <w:t>.</w:t>
      </w:r>
    </w:p>
    <w:p w14:paraId="50489C57" w14:textId="66EB3C50" w:rsidR="00182E1C" w:rsidRPr="00967DB4" w:rsidRDefault="007C5E8E" w:rsidP="007C5E8E">
      <w:pPr>
        <w:pStyle w:val="Lijstalinea"/>
        <w:numPr>
          <w:ilvl w:val="0"/>
          <w:numId w:val="40"/>
        </w:numPr>
      </w:pPr>
      <w:r>
        <w:t>Als gevolg daarvan kun je een hoisted declaratie gebruiken in zijn scope voor de regel waarop hij is</w:t>
      </w:r>
      <w:r w:rsidR="00E01E73">
        <w:t xml:space="preserve"> </w:t>
      </w:r>
      <w:r>
        <w:t>gedeclareerd.</w:t>
      </w:r>
    </w:p>
    <w:p w14:paraId="0CA2A148" w14:textId="54754703" w:rsidR="00182E1C" w:rsidRDefault="00067CA0" w:rsidP="009C7002">
      <w:r w:rsidRPr="00C71CE4">
        <w:rPr>
          <w:noProof/>
        </w:rPr>
        <w:drawing>
          <wp:anchor distT="0" distB="0" distL="114300" distR="114300" simplePos="0" relativeHeight="251616768" behindDoc="1" locked="0" layoutInCell="1" allowOverlap="1" wp14:anchorId="01666FF5" wp14:editId="6B0D1481">
            <wp:simplePos x="0" y="0"/>
            <wp:positionH relativeFrom="column">
              <wp:posOffset>-2540</wp:posOffset>
            </wp:positionH>
            <wp:positionV relativeFrom="paragraph">
              <wp:posOffset>99060</wp:posOffset>
            </wp:positionV>
            <wp:extent cx="3054350" cy="1094740"/>
            <wp:effectExtent l="0" t="0" r="0" b="0"/>
            <wp:wrapTight wrapText="bothSides">
              <wp:wrapPolygon edited="0">
                <wp:start x="0" y="0"/>
                <wp:lineTo x="0" y="21049"/>
                <wp:lineTo x="21420" y="21049"/>
                <wp:lineTo x="21420" y="0"/>
                <wp:lineTo x="0" y="0"/>
              </wp:wrapPolygon>
            </wp:wrapTight>
            <wp:docPr id="1299815827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15827" name="Afbeelding 1" descr="Afbeelding met tekst, Lettertype, schermopname, lijn&#10;&#10;Automatisch gegenereerde beschrijvi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</w:p>
    <w:p w14:paraId="64A05F6D" w14:textId="463DB516" w:rsidR="00E01E73" w:rsidRPr="00967DB4" w:rsidRDefault="00C71CE4" w:rsidP="009C7002">
      <w:r>
        <w:t xml:space="preserve">Het is dus mogelijk om functies zowel </w:t>
      </w:r>
      <w:r w:rsidRPr="00067CA0">
        <w:rPr>
          <w:b/>
          <w:bCs/>
        </w:rPr>
        <w:t>boven als onder aan te roepen</w:t>
      </w:r>
      <w:r>
        <w:t xml:space="preserve">. En het zal nog steeds </w:t>
      </w:r>
      <w:r w:rsidR="00067CA0">
        <w:t>geldige uitvoer geven.</w:t>
      </w:r>
    </w:p>
    <w:p w14:paraId="5611FB4E" w14:textId="77777777" w:rsidR="00182E1C" w:rsidRPr="00967DB4" w:rsidRDefault="00182E1C" w:rsidP="009C7002"/>
    <w:p w14:paraId="3953A916" w14:textId="2F837124" w:rsidR="004C623B" w:rsidRDefault="004C623B" w:rsidP="009C7002"/>
    <w:p w14:paraId="7C5FE17D" w14:textId="152FB0E9" w:rsidR="000219D4" w:rsidRDefault="00320B63" w:rsidP="000219D4">
      <w:pPr>
        <w:pStyle w:val="Geenafstand"/>
      </w:pPr>
      <w:r w:rsidRPr="00320B63">
        <w:rPr>
          <w:noProof/>
        </w:rPr>
        <w:drawing>
          <wp:anchor distT="0" distB="0" distL="114300" distR="114300" simplePos="0" relativeHeight="251620864" behindDoc="1" locked="0" layoutInCell="1" allowOverlap="1" wp14:anchorId="00EC4811" wp14:editId="1BF10716">
            <wp:simplePos x="0" y="0"/>
            <wp:positionH relativeFrom="column">
              <wp:posOffset>3680460</wp:posOffset>
            </wp:positionH>
            <wp:positionV relativeFrom="paragraph">
              <wp:posOffset>34925</wp:posOffset>
            </wp:positionV>
            <wp:extent cx="2446020" cy="1094740"/>
            <wp:effectExtent l="0" t="0" r="0" b="0"/>
            <wp:wrapTight wrapText="bothSides">
              <wp:wrapPolygon edited="0">
                <wp:start x="0" y="0"/>
                <wp:lineTo x="0" y="21049"/>
                <wp:lineTo x="21364" y="21049"/>
                <wp:lineTo x="21364" y="0"/>
                <wp:lineTo x="0" y="0"/>
              </wp:wrapPolygon>
            </wp:wrapTight>
            <wp:docPr id="1058312533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12533" name="Afbeelding 1" descr="Afbeelding met tekst, schermopname, Lettertype, lijn&#10;&#10;Automatisch gegenereerde beschrijvi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9D4">
        <w:t>Hoisting van let/const variables</w:t>
      </w:r>
    </w:p>
    <w:p w14:paraId="606CCDDC" w14:textId="324B7E0E" w:rsidR="000219D4" w:rsidRDefault="000219D4" w:rsidP="000219D4">
      <w:pPr>
        <w:pStyle w:val="Lijstalinea"/>
        <w:numPr>
          <w:ilvl w:val="0"/>
          <w:numId w:val="41"/>
        </w:numPr>
      </w:pPr>
      <w:r>
        <w:t xml:space="preserve">Er is een andere vorm van hoisting </w:t>
      </w:r>
      <w:r w:rsidRPr="008D600F">
        <w:rPr>
          <w:b/>
          <w:bCs/>
        </w:rPr>
        <w:t>voor de let/const declaratie</w:t>
      </w:r>
      <w:r>
        <w:t xml:space="preserve"> van variabelen </w:t>
      </w:r>
    </w:p>
    <w:p w14:paraId="4B7DC084" w14:textId="22EAF267" w:rsidR="000219D4" w:rsidRPr="00320B63" w:rsidRDefault="000219D4" w:rsidP="000219D4">
      <w:pPr>
        <w:pStyle w:val="Lijstalinea"/>
        <w:numPr>
          <w:ilvl w:val="0"/>
          <w:numId w:val="41"/>
        </w:numPr>
        <w:rPr>
          <w:b/>
          <w:bCs/>
        </w:rPr>
      </w:pPr>
      <w:r>
        <w:t xml:space="preserve">Deze vorm van hoisting laat niet toe </w:t>
      </w:r>
      <w:r w:rsidRPr="00320B63">
        <w:rPr>
          <w:b/>
          <w:bCs/>
        </w:rPr>
        <w:t>dat je een variabele gebruikt vóór zijn declaratie!</w:t>
      </w:r>
    </w:p>
    <w:p w14:paraId="598A8296" w14:textId="7C315229" w:rsidR="004C623B" w:rsidRPr="00967DB4" w:rsidRDefault="004C623B" w:rsidP="009C7002"/>
    <w:p w14:paraId="31C0AD47" w14:textId="3F6383F7" w:rsidR="004C623B" w:rsidRDefault="001E3871" w:rsidP="001E3871">
      <w:pPr>
        <w:pStyle w:val="Geenafstand"/>
      </w:pPr>
      <w:r>
        <w:t>Predefined functions:</w:t>
      </w:r>
    </w:p>
    <w:p w14:paraId="7DE98905" w14:textId="77777777" w:rsidR="00BA7E4C" w:rsidRDefault="00BA7E4C" w:rsidP="00BA7E4C">
      <w:r>
        <w:t>Javascript kent verschillend top-level built-in functions:</w:t>
      </w:r>
    </w:p>
    <w:p w14:paraId="5AB3A706" w14:textId="443F67D5" w:rsidR="00BA7E4C" w:rsidRDefault="00BA7E4C" w:rsidP="00BA7E4C">
      <w:pPr>
        <w:pStyle w:val="Lijstalinea"/>
        <w:numPr>
          <w:ilvl w:val="0"/>
          <w:numId w:val="43"/>
        </w:numPr>
      </w:pPr>
      <w:r>
        <w:t>Isnan</w:t>
      </w:r>
    </w:p>
    <w:p w14:paraId="2771CFDD" w14:textId="5DE82053" w:rsidR="00BA7E4C" w:rsidRDefault="00BA7E4C" w:rsidP="00BA7E4C">
      <w:pPr>
        <w:pStyle w:val="Lijstalinea"/>
        <w:numPr>
          <w:ilvl w:val="0"/>
          <w:numId w:val="42"/>
        </w:numPr>
      </w:pPr>
      <w:r>
        <w:t>Parseint</w:t>
      </w:r>
    </w:p>
    <w:p w14:paraId="5CFDD5AD" w14:textId="309AB59E" w:rsidR="001E3871" w:rsidRPr="00967DB4" w:rsidRDefault="00BA7E4C" w:rsidP="00BA7E4C">
      <w:pPr>
        <w:pStyle w:val="Lijstalinea"/>
        <w:numPr>
          <w:ilvl w:val="0"/>
          <w:numId w:val="42"/>
        </w:numPr>
      </w:pPr>
      <w:r>
        <w:t>Pars</w:t>
      </w:r>
    </w:p>
    <w:p w14:paraId="47C44F24" w14:textId="77777777" w:rsidR="004C623B" w:rsidRDefault="004C623B" w:rsidP="009C7002"/>
    <w:p w14:paraId="4D2838BB" w14:textId="299B9A3E" w:rsidR="00BA7E4C" w:rsidRDefault="00B3769F" w:rsidP="00B3769F">
      <w:pPr>
        <w:pStyle w:val="Geenafstand"/>
      </w:pPr>
      <w:r>
        <w:t>globalThis:</w:t>
      </w:r>
    </w:p>
    <w:p w14:paraId="1EBEF337" w14:textId="77777777" w:rsidR="00B3769F" w:rsidRDefault="00B3769F" w:rsidP="00B3769F">
      <w:pPr>
        <w:pStyle w:val="Lijstalinea"/>
        <w:numPr>
          <w:ilvl w:val="0"/>
          <w:numId w:val="44"/>
        </w:numPr>
      </w:pPr>
      <w:r>
        <w:t xml:space="preserve">JavaScript’s globalThis </w:t>
      </w:r>
    </w:p>
    <w:p w14:paraId="532CF28C" w14:textId="77777777" w:rsidR="00B3769F" w:rsidRDefault="00B3769F" w:rsidP="00BF74A0">
      <w:pPr>
        <w:pStyle w:val="Lijstalinea"/>
        <w:numPr>
          <w:ilvl w:val="1"/>
          <w:numId w:val="44"/>
        </w:numPr>
      </w:pPr>
      <w:r>
        <w:t xml:space="preserve">deze property bevat de globale </w:t>
      </w:r>
      <w:r w:rsidRPr="00BF74A0">
        <w:rPr>
          <w:b/>
          <w:bCs/>
        </w:rPr>
        <w:t>this</w:t>
      </w:r>
      <w:r>
        <w:t xml:space="preserve"> waarde, het verwijst naar het globale object </w:t>
      </w:r>
    </w:p>
    <w:p w14:paraId="3084832E" w14:textId="77777777" w:rsidR="00B3769F" w:rsidRDefault="00B3769F" w:rsidP="00BF74A0">
      <w:pPr>
        <w:pStyle w:val="Lijstalinea"/>
        <w:numPr>
          <w:ilvl w:val="1"/>
          <w:numId w:val="44"/>
        </w:numPr>
      </w:pPr>
      <w:r>
        <w:t xml:space="preserve">dit is een object die </w:t>
      </w:r>
      <w:r w:rsidRPr="00BF74A0">
        <w:rPr>
          <w:b/>
          <w:bCs/>
        </w:rPr>
        <w:t>steeds is gedefinieerd</w:t>
      </w:r>
      <w:r>
        <w:t xml:space="preserve"> en bestaat in de </w:t>
      </w:r>
      <w:r w:rsidRPr="00BF74A0">
        <w:rPr>
          <w:b/>
          <w:bCs/>
        </w:rPr>
        <w:t>global</w:t>
      </w:r>
      <w:r>
        <w:t xml:space="preserve"> scope </w:t>
      </w:r>
    </w:p>
    <w:p w14:paraId="121C3CB4" w14:textId="77777777" w:rsidR="00B3769F" w:rsidRDefault="00B3769F" w:rsidP="00BF74A0">
      <w:pPr>
        <w:pStyle w:val="Lijstalinea"/>
        <w:numPr>
          <w:ilvl w:val="1"/>
          <w:numId w:val="44"/>
        </w:numPr>
      </w:pPr>
      <w:r>
        <w:t xml:space="preserve">in browser omgevingen is deze globalThis gelijk aan </w:t>
      </w:r>
      <w:r w:rsidRPr="00BF74A0">
        <w:rPr>
          <w:b/>
          <w:bCs/>
        </w:rPr>
        <w:t>window</w:t>
      </w:r>
      <w:r>
        <w:t xml:space="preserve"> </w:t>
      </w:r>
    </w:p>
    <w:p w14:paraId="6918900B" w14:textId="77777777" w:rsidR="00B3769F" w:rsidRDefault="00B3769F" w:rsidP="00BF74A0">
      <w:pPr>
        <w:pStyle w:val="Lijstalinea"/>
        <w:numPr>
          <w:ilvl w:val="1"/>
          <w:numId w:val="44"/>
        </w:numPr>
      </w:pPr>
      <w:r>
        <w:t xml:space="preserve">dit is dus een referentie naar het </w:t>
      </w:r>
      <w:r w:rsidRPr="00BF74A0">
        <w:rPr>
          <w:b/>
          <w:bCs/>
        </w:rPr>
        <w:t>browser venster</w:t>
      </w:r>
      <w:r>
        <w:t xml:space="preserve"> die het DOM bevat </w:t>
      </w:r>
    </w:p>
    <w:p w14:paraId="1C645E49" w14:textId="77777777" w:rsidR="00B3769F" w:rsidRDefault="00B3769F" w:rsidP="00B3769F">
      <w:pPr>
        <w:pStyle w:val="Lijstalinea"/>
        <w:numPr>
          <w:ilvl w:val="0"/>
          <w:numId w:val="44"/>
        </w:numPr>
      </w:pPr>
      <w:r>
        <w:t xml:space="preserve">indien je methodes of properties van dit globale object wenst te gebruiken hoef je deze </w:t>
      </w:r>
      <w:r w:rsidRPr="00BF74A0">
        <w:rPr>
          <w:b/>
          <w:bCs/>
        </w:rPr>
        <w:t>niet te laten voorafgaan</w:t>
      </w:r>
      <w:r>
        <w:t xml:space="preserve"> door </w:t>
      </w:r>
      <w:r w:rsidRPr="00BF74A0">
        <w:rPr>
          <w:b/>
          <w:bCs/>
        </w:rPr>
        <w:t>globalThis. of window</w:t>
      </w:r>
      <w:r>
        <w:t xml:space="preserve">. </w:t>
      </w:r>
    </w:p>
    <w:p w14:paraId="2C02CEFA" w14:textId="208D2935" w:rsidR="00B3769F" w:rsidRPr="00257A54" w:rsidRDefault="00000000" w:rsidP="00B3769F">
      <w:pPr>
        <w:pStyle w:val="Lijstalinea"/>
        <w:numPr>
          <w:ilvl w:val="0"/>
          <w:numId w:val="44"/>
        </w:numPr>
        <w:rPr>
          <w:b/>
          <w:bCs/>
        </w:rPr>
      </w:pPr>
      <w:r>
        <w:rPr>
          <w:noProof/>
        </w:rPr>
        <w:pict w14:anchorId="39F1DE85">
          <v:rect id="_x0000_s1028" style="position:absolute;left:0;text-align:left;margin-left:434.3pt;margin-top:27.8pt;width:47.5pt;height:66.5pt;z-index:251681792" stroked="f"/>
        </w:pict>
      </w:r>
      <w:r w:rsidR="000B65A2" w:rsidRPr="0023308E">
        <w:rPr>
          <w:noProof/>
        </w:rPr>
        <w:drawing>
          <wp:anchor distT="0" distB="0" distL="114300" distR="114300" simplePos="0" relativeHeight="251628032" behindDoc="1" locked="0" layoutInCell="1" allowOverlap="1" wp14:anchorId="3A0D6EC5" wp14:editId="32C5904E">
            <wp:simplePos x="0" y="0"/>
            <wp:positionH relativeFrom="column">
              <wp:posOffset>3375660</wp:posOffset>
            </wp:positionH>
            <wp:positionV relativeFrom="paragraph">
              <wp:posOffset>346710</wp:posOffset>
            </wp:positionV>
            <wp:extent cx="2742565" cy="1505585"/>
            <wp:effectExtent l="0" t="0" r="0" b="0"/>
            <wp:wrapTight wrapText="bothSides">
              <wp:wrapPolygon edited="0">
                <wp:start x="0" y="0"/>
                <wp:lineTo x="0" y="21318"/>
                <wp:lineTo x="21455" y="21318"/>
                <wp:lineTo x="21455" y="0"/>
                <wp:lineTo x="0" y="0"/>
              </wp:wrapPolygon>
            </wp:wrapTight>
            <wp:docPr id="1271522429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22429" name="Afbeelding 1" descr="Afbeelding met tekst, schermopname, Lettertype, nummer&#10;&#10;Automatisch gegenereerde beschrijvi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69F">
        <w:t xml:space="preserve">het </w:t>
      </w:r>
      <w:r w:rsidR="00B3769F" w:rsidRPr="00257A54">
        <w:rPr>
          <w:b/>
          <w:bCs/>
        </w:rPr>
        <w:t>gebruik van methodes</w:t>
      </w:r>
      <w:r w:rsidR="00B3769F">
        <w:t xml:space="preserve"> </w:t>
      </w:r>
      <w:r w:rsidR="00B3769F" w:rsidRPr="00257A54">
        <w:rPr>
          <w:b/>
          <w:bCs/>
        </w:rPr>
        <w:t>van window</w:t>
      </w:r>
      <w:r w:rsidR="00B3769F">
        <w:t xml:space="preserve"> lijkt dan ook sterk op het gebruik van </w:t>
      </w:r>
      <w:r w:rsidR="00B3769F" w:rsidRPr="00257A54">
        <w:rPr>
          <w:b/>
          <w:bCs/>
        </w:rPr>
        <w:t>built-in functies</w:t>
      </w:r>
    </w:p>
    <w:p w14:paraId="511CE375" w14:textId="74AD3A0E" w:rsidR="004C623B" w:rsidRDefault="004C623B" w:rsidP="009C7002"/>
    <w:p w14:paraId="42FF6639" w14:textId="77777777" w:rsidR="00626696" w:rsidRDefault="00626696" w:rsidP="009C7002"/>
    <w:p w14:paraId="5EA0388B" w14:textId="77777777" w:rsidR="00626696" w:rsidRPr="00967DB4" w:rsidRDefault="00626696" w:rsidP="009C7002"/>
    <w:p w14:paraId="5C4ECF00" w14:textId="23D79573" w:rsidR="004C623B" w:rsidRPr="00967DB4" w:rsidRDefault="0023308E" w:rsidP="009C7002">
      <w:r>
        <w:t xml:space="preserve">Dit betekent </w:t>
      </w:r>
      <w:r w:rsidR="001C6ACE">
        <w:t>dat</w:t>
      </w:r>
      <w:r>
        <w:t xml:space="preserve"> </w:t>
      </w:r>
      <w:r w:rsidR="0013778D">
        <w:t xml:space="preserve">we functies kunnen casten naar een </w:t>
      </w:r>
      <w:r w:rsidR="0013778D" w:rsidRPr="00626696">
        <w:rPr>
          <w:b/>
          <w:bCs/>
        </w:rPr>
        <w:t>window</w:t>
      </w:r>
      <w:r w:rsidR="001C6ACE">
        <w:t xml:space="preserve"> op de website.</w:t>
      </w:r>
    </w:p>
    <w:p w14:paraId="5668287D" w14:textId="77777777" w:rsidR="004C623B" w:rsidRDefault="004C623B" w:rsidP="009C7002"/>
    <w:p w14:paraId="5AB53822" w14:textId="77777777" w:rsidR="000B65A2" w:rsidRDefault="000B65A2" w:rsidP="009C7002"/>
    <w:p w14:paraId="566A9E2A" w14:textId="77777777" w:rsidR="00626696" w:rsidRDefault="00626696" w:rsidP="00626696"/>
    <w:p w14:paraId="7793C310" w14:textId="604F6860" w:rsidR="000B65A2" w:rsidRDefault="000B65A2" w:rsidP="00626696">
      <w:r>
        <w:t xml:space="preserve"> </w:t>
      </w:r>
    </w:p>
    <w:p w14:paraId="0D457EEC" w14:textId="00753B43" w:rsidR="000B65A2" w:rsidRDefault="00626696" w:rsidP="000B65A2">
      <w:pPr>
        <w:pStyle w:val="Lijstalinea"/>
        <w:numPr>
          <w:ilvl w:val="0"/>
          <w:numId w:val="45"/>
        </w:numPr>
      </w:pPr>
      <w:r w:rsidRPr="00626696">
        <w:rPr>
          <w:noProof/>
        </w:rPr>
        <w:drawing>
          <wp:anchor distT="0" distB="0" distL="114300" distR="114300" simplePos="0" relativeHeight="251633152" behindDoc="1" locked="0" layoutInCell="1" allowOverlap="1" wp14:anchorId="0C78E2BE" wp14:editId="71F22D7E">
            <wp:simplePos x="0" y="0"/>
            <wp:positionH relativeFrom="column">
              <wp:posOffset>4277360</wp:posOffset>
            </wp:positionH>
            <wp:positionV relativeFrom="paragraph">
              <wp:posOffset>9525</wp:posOffset>
            </wp:positionV>
            <wp:extent cx="1842135" cy="524510"/>
            <wp:effectExtent l="0" t="0" r="0" b="0"/>
            <wp:wrapTight wrapText="bothSides">
              <wp:wrapPolygon edited="0">
                <wp:start x="0" y="0"/>
                <wp:lineTo x="0" y="21182"/>
                <wp:lineTo x="21444" y="21182"/>
                <wp:lineTo x="21444" y="0"/>
                <wp:lineTo x="0" y="0"/>
              </wp:wrapPolygon>
            </wp:wrapTight>
            <wp:docPr id="700057906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57906" name="Afbeelding 1" descr="Afbeelding met tekst, Lettertype, schermopname, lijn&#10;&#10;Automatisch gegenereerde beschrijvi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5A2">
        <w:t xml:space="preserve">Functies kunnen ook worden gedeclareerd als functie </w:t>
      </w:r>
      <w:r w:rsidR="000B65A2" w:rsidRPr="00626696">
        <w:rPr>
          <w:b/>
          <w:bCs/>
        </w:rPr>
        <w:t>expressies</w:t>
      </w:r>
      <w:r w:rsidR="008D4101">
        <w:t>.</w:t>
      </w:r>
    </w:p>
    <w:p w14:paraId="74E6160E" w14:textId="0EE0A55B" w:rsidR="004C623B" w:rsidRPr="00967DB4" w:rsidRDefault="000B65A2" w:rsidP="000B65A2">
      <w:pPr>
        <w:pStyle w:val="Lijstalinea"/>
        <w:numPr>
          <w:ilvl w:val="0"/>
          <w:numId w:val="45"/>
        </w:numPr>
      </w:pPr>
      <w:r>
        <w:t xml:space="preserve">De declaratie van een functie wordt toegekend aan een </w:t>
      </w:r>
      <w:r w:rsidRPr="00626696">
        <w:rPr>
          <w:b/>
          <w:bCs/>
        </w:rPr>
        <w:t>variabele</w:t>
      </w:r>
      <w:r w:rsidR="008D4101">
        <w:rPr>
          <w:b/>
          <w:bCs/>
        </w:rPr>
        <w:t>.</w:t>
      </w:r>
    </w:p>
    <w:p w14:paraId="39E8FE56" w14:textId="77777777" w:rsidR="00803E6F" w:rsidRPr="00967DB4" w:rsidRDefault="00803E6F" w:rsidP="009C7002"/>
    <w:p w14:paraId="3A720EC5" w14:textId="77777777" w:rsidR="00803E6F" w:rsidRPr="00967DB4" w:rsidRDefault="00803E6F" w:rsidP="009C7002"/>
    <w:p w14:paraId="35BC869A" w14:textId="54F09311" w:rsidR="008D4101" w:rsidRDefault="008D4101" w:rsidP="008D4101">
      <w:pPr>
        <w:pStyle w:val="Kop2"/>
      </w:pPr>
      <w:bookmarkStart w:id="12" w:name="_Toc158723986"/>
      <w:r>
        <w:lastRenderedPageBreak/>
        <w:t>Arrays</w:t>
      </w:r>
      <w:bookmarkEnd w:id="12"/>
    </w:p>
    <w:p w14:paraId="35FCC40E" w14:textId="0984E589" w:rsidR="008D4101" w:rsidRDefault="008D4101" w:rsidP="008D4101">
      <w:pPr>
        <w:pStyle w:val="Geenafstand"/>
      </w:pPr>
      <w:r>
        <w:t>Array:</w:t>
      </w:r>
    </w:p>
    <w:p w14:paraId="5DE2180C" w14:textId="42B02C10" w:rsidR="008D4101" w:rsidRDefault="00F11F92" w:rsidP="008D4101">
      <w:pPr>
        <w:pStyle w:val="Lijstalinea"/>
        <w:numPr>
          <w:ilvl w:val="0"/>
          <w:numId w:val="46"/>
        </w:numPr>
      </w:pPr>
      <w:r w:rsidRPr="00F11F92">
        <w:rPr>
          <w:noProof/>
        </w:rPr>
        <w:drawing>
          <wp:anchor distT="0" distB="0" distL="114300" distR="114300" simplePos="0" relativeHeight="251635200" behindDoc="1" locked="0" layoutInCell="1" allowOverlap="1" wp14:anchorId="4EB13895" wp14:editId="5AC92D39">
            <wp:simplePos x="0" y="0"/>
            <wp:positionH relativeFrom="column">
              <wp:posOffset>4641850</wp:posOffset>
            </wp:positionH>
            <wp:positionV relativeFrom="paragraph">
              <wp:posOffset>229235</wp:posOffset>
            </wp:positionV>
            <wp:extent cx="1500505" cy="1009650"/>
            <wp:effectExtent l="0" t="0" r="0" b="0"/>
            <wp:wrapTight wrapText="bothSides">
              <wp:wrapPolygon edited="0">
                <wp:start x="0" y="0"/>
                <wp:lineTo x="0" y="21192"/>
                <wp:lineTo x="21390" y="21192"/>
                <wp:lineTo x="21390" y="0"/>
                <wp:lineTo x="0" y="0"/>
              </wp:wrapPolygon>
            </wp:wrapTight>
            <wp:docPr id="557356070" name="Afbeelding 1" descr="Afbeelding met schermopname, Lettertype, tekst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56070" name="Afbeelding 1" descr="Afbeelding met schermopname, Lettertype, tekst, lijn&#10;&#10;Automatisch gegenereerde beschrijvi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101">
        <w:t xml:space="preserve">Een array is een </w:t>
      </w:r>
      <w:r w:rsidR="008D4101" w:rsidRPr="008D4101">
        <w:rPr>
          <w:b/>
          <w:bCs/>
        </w:rPr>
        <w:t>geordende verzameling van elementen</w:t>
      </w:r>
      <w:r w:rsidR="008D4101">
        <w:t xml:space="preserve">, deze mogen van een verschillend type zijn. </w:t>
      </w:r>
    </w:p>
    <w:p w14:paraId="41E4896B" w14:textId="67625121" w:rsidR="008D4101" w:rsidRDefault="008D4101" w:rsidP="008D4101">
      <w:pPr>
        <w:pStyle w:val="Lijstalinea"/>
        <w:numPr>
          <w:ilvl w:val="0"/>
          <w:numId w:val="46"/>
        </w:numPr>
      </w:pPr>
      <w:r>
        <w:t xml:space="preserve">Elk element heeft een </w:t>
      </w:r>
      <w:r w:rsidRPr="008D4101">
        <w:rPr>
          <w:b/>
          <w:bCs/>
        </w:rPr>
        <w:t>genummerde positie in de array</w:t>
      </w:r>
      <w:r>
        <w:t xml:space="preserve">, index genaamd: het eerste element heeft </w:t>
      </w:r>
      <w:r w:rsidRPr="008D4101">
        <w:rPr>
          <w:b/>
          <w:bCs/>
        </w:rPr>
        <w:t>index 0</w:t>
      </w:r>
      <w:r>
        <w:t xml:space="preserve">. </w:t>
      </w:r>
    </w:p>
    <w:p w14:paraId="14B310A5" w14:textId="19D2C982" w:rsidR="008D4101" w:rsidRDefault="008D4101" w:rsidP="008D4101">
      <w:pPr>
        <w:pStyle w:val="Lijstalinea"/>
        <w:numPr>
          <w:ilvl w:val="0"/>
          <w:numId w:val="46"/>
        </w:numPr>
      </w:pPr>
      <w:r>
        <w:t xml:space="preserve">Arrays zijn </w:t>
      </w:r>
      <w:r w:rsidRPr="008D4101">
        <w:rPr>
          <w:b/>
          <w:bCs/>
        </w:rPr>
        <w:t>dynamisch</w:t>
      </w:r>
      <w:r>
        <w:t xml:space="preserve">: er wordt geen grootte gegeven bij creatie, </w:t>
      </w:r>
      <w:r w:rsidRPr="008D4101">
        <w:rPr>
          <w:b/>
          <w:bCs/>
        </w:rPr>
        <w:t xml:space="preserve">ze kunnen groeien/krimpen </w:t>
      </w:r>
    </w:p>
    <w:p w14:paraId="44AD7A20" w14:textId="53587D38" w:rsidR="00A53FA1" w:rsidRPr="008D4101" w:rsidRDefault="008D4101" w:rsidP="008D4101">
      <w:pPr>
        <w:pStyle w:val="Lijstalinea"/>
        <w:numPr>
          <w:ilvl w:val="0"/>
          <w:numId w:val="46"/>
        </w:numPr>
        <w:rPr>
          <w:b/>
          <w:bCs/>
          <w:color w:val="FF0000"/>
        </w:rPr>
      </w:pPr>
      <w:r w:rsidRPr="008D4101">
        <w:rPr>
          <w:b/>
          <w:bCs/>
          <w:color w:val="FF0000"/>
        </w:rPr>
        <w:t>Array notatie: [ ]</w:t>
      </w:r>
    </w:p>
    <w:p w14:paraId="4E33004E" w14:textId="321A4821" w:rsidR="00A56E21" w:rsidRDefault="00A56E21" w:rsidP="009C7002"/>
    <w:p w14:paraId="1F68DF52" w14:textId="4398031B" w:rsidR="008D4101" w:rsidRDefault="00D178F6" w:rsidP="00D178F6">
      <w:pPr>
        <w:pStyle w:val="Geenafstand"/>
      </w:pPr>
      <w:r>
        <w:t>Declaratie van een array (2 manieren):</w:t>
      </w:r>
    </w:p>
    <w:p w14:paraId="5AD5BC06" w14:textId="6A9A5746" w:rsidR="00D178F6" w:rsidRPr="00967DB4" w:rsidRDefault="00000000" w:rsidP="009C7002">
      <w:r>
        <w:rPr>
          <w:noProof/>
        </w:rPr>
        <w:pict w14:anchorId="48AA00E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left:0;text-align:left;margin-left:295.8pt;margin-top:14.65pt;width:55.5pt;height:17.5pt;z-index:251686912" o:connectortype="straight">
            <v:stroke endarrow="block"/>
          </v:shape>
        </w:pict>
      </w:r>
      <w:r w:rsidR="005E18A7">
        <w:t xml:space="preserve">Arrays kunnen ook via een </w:t>
      </w:r>
      <w:r w:rsidR="005E18A7" w:rsidRPr="005E18A7">
        <w:rPr>
          <w:b/>
          <w:bCs/>
        </w:rPr>
        <w:t>literal notatie</w:t>
      </w:r>
      <w:r w:rsidR="005E18A7">
        <w:t xml:space="preserve"> worden </w:t>
      </w:r>
      <w:r w:rsidR="005E18A7" w:rsidRPr="005E18A7">
        <w:rPr>
          <w:b/>
          <w:bCs/>
        </w:rPr>
        <w:t>gedeclareerd</w:t>
      </w:r>
      <w:r w:rsidR="005E18A7">
        <w:t xml:space="preserve"> en </w:t>
      </w:r>
      <w:r w:rsidR="005E18A7" w:rsidRPr="005E18A7">
        <w:rPr>
          <w:b/>
          <w:bCs/>
        </w:rPr>
        <w:t>geinitializeerd</w:t>
      </w:r>
      <w:r w:rsidR="005E18A7">
        <w:rPr>
          <w:b/>
          <w:bCs/>
        </w:rPr>
        <w:t>.</w:t>
      </w:r>
    </w:p>
    <w:p w14:paraId="159F92A5" w14:textId="78F1AD82" w:rsidR="00A56E21" w:rsidRPr="00967DB4" w:rsidRDefault="00CD61B3" w:rsidP="009C7002">
      <w:r w:rsidRPr="001C7FAB">
        <w:rPr>
          <w:noProof/>
        </w:rPr>
        <w:drawing>
          <wp:anchor distT="0" distB="0" distL="114300" distR="114300" simplePos="0" relativeHeight="251646464" behindDoc="1" locked="0" layoutInCell="1" allowOverlap="1" wp14:anchorId="6F6C8730" wp14:editId="5259A5CE">
            <wp:simplePos x="0" y="0"/>
            <wp:positionH relativeFrom="column">
              <wp:posOffset>-2540</wp:posOffset>
            </wp:positionH>
            <wp:positionV relativeFrom="paragraph">
              <wp:posOffset>107950</wp:posOffset>
            </wp:positionV>
            <wp:extent cx="2006600" cy="503555"/>
            <wp:effectExtent l="0" t="0" r="0" b="0"/>
            <wp:wrapTight wrapText="bothSides">
              <wp:wrapPolygon edited="0">
                <wp:start x="0" y="0"/>
                <wp:lineTo x="0" y="20429"/>
                <wp:lineTo x="21327" y="20429"/>
                <wp:lineTo x="21327" y="0"/>
                <wp:lineTo x="0" y="0"/>
              </wp:wrapPolygon>
            </wp:wrapTight>
            <wp:docPr id="522909496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09496" name="Afbeelding 1" descr="Afbeelding met tekst, Lettertype, schermopname, lijn&#10;&#10;Automatisch gegenereerde beschrijvi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98368" w14:textId="75E91571" w:rsidR="00A56E21" w:rsidRDefault="00CD61B3" w:rsidP="009C7002">
      <w:r w:rsidRPr="00EF7CBD">
        <w:rPr>
          <w:noProof/>
        </w:rPr>
        <w:drawing>
          <wp:anchor distT="0" distB="0" distL="114300" distR="114300" simplePos="0" relativeHeight="251656704" behindDoc="1" locked="0" layoutInCell="1" allowOverlap="1" wp14:anchorId="0C02C3C8" wp14:editId="61AC870B">
            <wp:simplePos x="0" y="0"/>
            <wp:positionH relativeFrom="column">
              <wp:posOffset>698500</wp:posOffset>
            </wp:positionH>
            <wp:positionV relativeFrom="paragraph">
              <wp:posOffset>8890</wp:posOffset>
            </wp:positionV>
            <wp:extent cx="3333750" cy="385445"/>
            <wp:effectExtent l="0" t="0" r="0" b="0"/>
            <wp:wrapTight wrapText="bothSides">
              <wp:wrapPolygon edited="0">
                <wp:start x="0" y="0"/>
                <wp:lineTo x="0" y="20283"/>
                <wp:lineTo x="21477" y="20283"/>
                <wp:lineTo x="21477" y="0"/>
                <wp:lineTo x="0" y="0"/>
              </wp:wrapPolygon>
            </wp:wrapTight>
            <wp:docPr id="118316779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67798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3658D" w14:textId="1FFA8ED4" w:rsidR="00BC6F21" w:rsidRDefault="00BC6F21" w:rsidP="009C7002"/>
    <w:p w14:paraId="24D1AE42" w14:textId="3296E52F" w:rsidR="00BC6F21" w:rsidRPr="00967DB4" w:rsidRDefault="00BC6F21" w:rsidP="009C7002"/>
    <w:p w14:paraId="3EC300DA" w14:textId="1A356004" w:rsidR="0086358B" w:rsidRDefault="00861241" w:rsidP="00BD78C1">
      <w:pPr>
        <w:pStyle w:val="Geenafstand"/>
      </w:pPr>
      <w:r>
        <w:t xml:space="preserve">Toekennen van een waarde aan een array: </w:t>
      </w:r>
      <w:r w:rsidR="00487CF5">
        <w:tab/>
      </w:r>
      <w:r w:rsidR="00487CF5">
        <w:tab/>
        <w:t xml:space="preserve">     Wijzigen van een arraywaarde:</w:t>
      </w:r>
    </w:p>
    <w:p w14:paraId="71DE090C" w14:textId="3B2AD98F" w:rsidR="00861241" w:rsidRPr="00967DB4" w:rsidRDefault="00487CF5" w:rsidP="009C7002">
      <w:r w:rsidRPr="00487CF5">
        <w:rPr>
          <w:noProof/>
        </w:rPr>
        <w:drawing>
          <wp:anchor distT="0" distB="0" distL="114300" distR="114300" simplePos="0" relativeHeight="251658752" behindDoc="1" locked="0" layoutInCell="1" allowOverlap="1" wp14:anchorId="5CD51039" wp14:editId="235F8C8F">
            <wp:simplePos x="0" y="0"/>
            <wp:positionH relativeFrom="column">
              <wp:posOffset>3305810</wp:posOffset>
            </wp:positionH>
            <wp:positionV relativeFrom="paragraph">
              <wp:posOffset>33655</wp:posOffset>
            </wp:positionV>
            <wp:extent cx="2811780" cy="312420"/>
            <wp:effectExtent l="0" t="0" r="0" b="0"/>
            <wp:wrapTight wrapText="bothSides">
              <wp:wrapPolygon edited="0">
                <wp:start x="0" y="0"/>
                <wp:lineTo x="0" y="19756"/>
                <wp:lineTo x="21512" y="19756"/>
                <wp:lineTo x="21512" y="0"/>
                <wp:lineTo x="0" y="0"/>
              </wp:wrapPolygon>
            </wp:wrapTight>
            <wp:docPr id="198607962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79628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7CF5">
        <w:rPr>
          <w:noProof/>
        </w:rPr>
        <w:drawing>
          <wp:inline distT="0" distB="0" distL="0" distR="0" wp14:anchorId="37F9AE10" wp14:editId="5CB42275">
            <wp:extent cx="2762250" cy="664182"/>
            <wp:effectExtent l="0" t="0" r="0" b="0"/>
            <wp:docPr id="965488709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88709" name="Afbeelding 1" descr="Afbeelding met tekst, Lettertype, schermopname, lijn&#10;&#10;Automatisch gegenereerde beschrijvi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3403" cy="6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7D64" w14:textId="77777777" w:rsidR="0086358B" w:rsidRPr="00967DB4" w:rsidRDefault="0086358B" w:rsidP="009C7002"/>
    <w:p w14:paraId="794B4921" w14:textId="5E1EB9B6" w:rsidR="0086358B" w:rsidRDefault="003944B1" w:rsidP="00FE038E">
      <w:pPr>
        <w:pStyle w:val="Geenafstand"/>
      </w:pPr>
      <w:r>
        <w:t>Raadplegen van informatie aan de hand van een index:</w:t>
      </w:r>
    </w:p>
    <w:p w14:paraId="02E76073" w14:textId="582DB262" w:rsidR="00FE038E" w:rsidRPr="00FE038E" w:rsidRDefault="00FE038E" w:rsidP="00FE038E">
      <w:pPr>
        <w:pStyle w:val="Lijstalinea"/>
        <w:numPr>
          <w:ilvl w:val="0"/>
          <w:numId w:val="47"/>
        </w:numPr>
      </w:pPr>
      <w:r w:rsidRPr="00FE038E">
        <w:t xml:space="preserve">Index start </w:t>
      </w:r>
      <w:r w:rsidRPr="00CD61B3">
        <w:rPr>
          <w:b/>
          <w:bCs/>
        </w:rPr>
        <w:t>vanaf 0</w:t>
      </w:r>
      <w:r w:rsidRPr="00FE038E">
        <w:t xml:space="preserve">, gebruik [ ] </w:t>
      </w:r>
      <w:r w:rsidRPr="00CD61B3">
        <w:rPr>
          <w:b/>
          <w:bCs/>
          <w:color w:val="FF0000"/>
          <w:sz w:val="32"/>
          <w:szCs w:val="28"/>
        </w:rPr>
        <w:t>-</w:t>
      </w:r>
      <w:r w:rsidRPr="00FE038E">
        <w:t xml:space="preserve"> notatie </w:t>
      </w:r>
    </w:p>
    <w:p w14:paraId="0D883956" w14:textId="52B65117" w:rsidR="003944B1" w:rsidRPr="00FE038E" w:rsidRDefault="00FE038E" w:rsidP="00FE038E">
      <w:pPr>
        <w:pStyle w:val="Lijstalinea"/>
        <w:numPr>
          <w:ilvl w:val="0"/>
          <w:numId w:val="47"/>
        </w:numPr>
      </w:pPr>
      <w:r w:rsidRPr="00CD61B3">
        <w:rPr>
          <w:b/>
          <w:bCs/>
        </w:rPr>
        <w:t>Length</w:t>
      </w:r>
      <w:r w:rsidRPr="00FE038E">
        <w:t>: aantal elementen in array</w:t>
      </w:r>
    </w:p>
    <w:p w14:paraId="58417517" w14:textId="6D06C404" w:rsidR="0086358B" w:rsidRPr="00967DB4" w:rsidRDefault="001835DF" w:rsidP="009C7002">
      <w:r w:rsidRPr="001835DF">
        <w:rPr>
          <w:noProof/>
        </w:rPr>
        <w:drawing>
          <wp:inline distT="0" distB="0" distL="0" distR="0" wp14:anchorId="379ABE72" wp14:editId="0DCCAB88">
            <wp:extent cx="6120130" cy="1097280"/>
            <wp:effectExtent l="0" t="0" r="0" b="0"/>
            <wp:docPr id="124188345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8345" name="Afbeelding 1" descr="Afbeelding met tekst, schermopname, Lettertype, lijn&#10;&#10;Automatisch gegenereerde beschrijvi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E82B" w14:textId="77777777" w:rsidR="0086358B" w:rsidRPr="00967DB4" w:rsidRDefault="0086358B" w:rsidP="009C7002"/>
    <w:p w14:paraId="49189A47" w14:textId="780E7A28" w:rsidR="0086358B" w:rsidRDefault="001835DF" w:rsidP="00C60F51">
      <w:pPr>
        <w:pStyle w:val="Geenafstand"/>
      </w:pPr>
      <w:r>
        <w:t xml:space="preserve">Weergeven van een volledig array: </w:t>
      </w:r>
    </w:p>
    <w:p w14:paraId="3AC8DE57" w14:textId="4A1062FD" w:rsidR="001835DF" w:rsidRPr="00967DB4" w:rsidRDefault="00C60F51" w:rsidP="009C7002">
      <w:r w:rsidRPr="00C60F51">
        <w:rPr>
          <w:noProof/>
        </w:rPr>
        <w:drawing>
          <wp:inline distT="0" distB="0" distL="0" distR="0" wp14:anchorId="71B267F0" wp14:editId="11C1EB84">
            <wp:extent cx="6120130" cy="472440"/>
            <wp:effectExtent l="0" t="0" r="0" b="0"/>
            <wp:docPr id="79069862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986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7BC5" w14:textId="77777777" w:rsidR="0086358B" w:rsidRPr="00967DB4" w:rsidRDefault="0086358B" w:rsidP="009C7002"/>
    <w:p w14:paraId="65101692" w14:textId="2FF7F083" w:rsidR="0086358B" w:rsidRDefault="0078191E" w:rsidP="0078191E">
      <w:pPr>
        <w:pStyle w:val="Geenafstand"/>
      </w:pPr>
      <w:r>
        <w:t>Itereren over een array</w:t>
      </w:r>
      <w:r w:rsidR="00A1377F">
        <w:t xml:space="preserve"> (2 manieren)</w:t>
      </w:r>
      <w:r>
        <w:t xml:space="preserve">: </w:t>
      </w:r>
    </w:p>
    <w:p w14:paraId="584ADD68" w14:textId="254DD146" w:rsidR="0078191E" w:rsidRPr="00967DB4" w:rsidRDefault="00A1377F" w:rsidP="009C7002">
      <w:r w:rsidRPr="00A1377F">
        <w:rPr>
          <w:noProof/>
        </w:rPr>
        <w:drawing>
          <wp:inline distT="0" distB="0" distL="0" distR="0" wp14:anchorId="356225A0" wp14:editId="1378566B">
            <wp:extent cx="6035711" cy="800100"/>
            <wp:effectExtent l="0" t="0" r="0" b="0"/>
            <wp:docPr id="1925454895" name="Afbeelding 1" descr="Afbeelding met tekst, Lettertype, lijn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54895" name="Afbeelding 1" descr="Afbeelding met tekst, Lettertype, lijn, wit&#10;&#10;Automatisch gegenereerde beschrijvi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33863" cy="82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CF5C" w14:textId="77777777" w:rsidR="0086358B" w:rsidRPr="00967DB4" w:rsidRDefault="0086358B" w:rsidP="009C7002"/>
    <w:p w14:paraId="45A5BA9D" w14:textId="5F889E6A" w:rsidR="0086358B" w:rsidRPr="00967DB4" w:rsidRDefault="00CA0631" w:rsidP="009C7002">
      <w:r w:rsidRPr="00CA0631">
        <w:rPr>
          <w:noProof/>
        </w:rPr>
        <w:drawing>
          <wp:inline distT="0" distB="0" distL="0" distR="0" wp14:anchorId="17322DAA" wp14:editId="7B0E8E79">
            <wp:extent cx="5997460" cy="769687"/>
            <wp:effectExtent l="0" t="0" r="3810" b="0"/>
            <wp:docPr id="252125604" name="Afbeelding 1" descr="Afbeelding met tekst, lijn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25604" name="Afbeelding 1" descr="Afbeelding met tekst, lijn, Lettertype, schermopname&#10;&#10;Automatisch gegenereerde beschrijvi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E9BD" w14:textId="77777777" w:rsidR="0086358B" w:rsidRPr="00967DB4" w:rsidRDefault="0086358B" w:rsidP="009C7002"/>
    <w:p w14:paraId="2BB79CD3" w14:textId="77777777" w:rsidR="0086358B" w:rsidRPr="00967DB4" w:rsidRDefault="0086358B" w:rsidP="009C7002"/>
    <w:p w14:paraId="3E082817" w14:textId="12399B6D" w:rsidR="0086358B" w:rsidRDefault="00BA3F22" w:rsidP="0003298A">
      <w:pPr>
        <w:pStyle w:val="Geenafstand"/>
      </w:pPr>
      <w:r w:rsidRPr="00BA3F22">
        <w:rPr>
          <w:noProof/>
        </w:rPr>
        <w:lastRenderedPageBreak/>
        <w:drawing>
          <wp:anchor distT="0" distB="0" distL="114300" distR="114300" simplePos="0" relativeHeight="251693568" behindDoc="1" locked="0" layoutInCell="1" allowOverlap="1" wp14:anchorId="4D059A1C" wp14:editId="6E774B94">
            <wp:simplePos x="0" y="0"/>
            <wp:positionH relativeFrom="column">
              <wp:posOffset>4715510</wp:posOffset>
            </wp:positionH>
            <wp:positionV relativeFrom="paragraph">
              <wp:posOffset>80010</wp:posOffset>
            </wp:positionV>
            <wp:extent cx="1403350" cy="723265"/>
            <wp:effectExtent l="0" t="0" r="0" b="0"/>
            <wp:wrapTight wrapText="bothSides">
              <wp:wrapPolygon edited="0">
                <wp:start x="0" y="0"/>
                <wp:lineTo x="0" y="21050"/>
                <wp:lineTo x="21405" y="21050"/>
                <wp:lineTo x="21405" y="0"/>
                <wp:lineTo x="0" y="0"/>
              </wp:wrapPolygon>
            </wp:wrapTight>
            <wp:docPr id="1112256097" name="Afbeelding 1" descr="Afbeelding met tekst, Lettertype, schermopname, Post-it-briefj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56097" name="Afbeelding 1" descr="Afbeelding met tekst, Lettertype, schermopname, Post-it-briefje&#10;&#10;Automatisch gegenereerde beschrijvi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98A">
        <w:t>Elementen verwijderen (pop):</w:t>
      </w:r>
    </w:p>
    <w:p w14:paraId="4CE24A15" w14:textId="3042572C" w:rsidR="0003298A" w:rsidRPr="0022515B" w:rsidRDefault="0022515B" w:rsidP="0022515B">
      <w:r>
        <w:rPr>
          <w:i/>
          <w:iCs/>
        </w:rPr>
        <w:t>‘</w:t>
      </w:r>
      <w:r w:rsidR="002E40DA" w:rsidRPr="002E40DA">
        <w:rPr>
          <w:i/>
          <w:iCs/>
          <w:sz w:val="22"/>
          <w:szCs w:val="20"/>
        </w:rPr>
        <w:t>P</w:t>
      </w:r>
      <w:r>
        <w:rPr>
          <w:i/>
          <w:iCs/>
        </w:rPr>
        <w:t>op’</w:t>
      </w:r>
      <w:r>
        <w:t xml:space="preserve"> verwijdert altijd het </w:t>
      </w:r>
      <w:r w:rsidRPr="0022515B">
        <w:rPr>
          <w:b/>
          <w:bCs/>
        </w:rPr>
        <w:t>laatste element</w:t>
      </w:r>
      <w:r>
        <w:t xml:space="preserve"> uit de array.</w:t>
      </w:r>
    </w:p>
    <w:p w14:paraId="26C85A5F" w14:textId="20BD1E21" w:rsidR="00CA0631" w:rsidRPr="00967DB4" w:rsidRDefault="00F44BF0" w:rsidP="009C7002">
      <w:r w:rsidRPr="00F44BF0">
        <w:rPr>
          <w:noProof/>
        </w:rPr>
        <w:drawing>
          <wp:inline distT="0" distB="0" distL="0" distR="0" wp14:anchorId="581BAC83" wp14:editId="52DBC882">
            <wp:extent cx="3632200" cy="345376"/>
            <wp:effectExtent l="0" t="0" r="0" b="0"/>
            <wp:docPr id="130095345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534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83964" cy="35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F22" w:rsidRPr="00BA3F22">
        <w:rPr>
          <w:noProof/>
        </w:rPr>
        <w:t xml:space="preserve"> </w:t>
      </w:r>
    </w:p>
    <w:p w14:paraId="59F6D83D" w14:textId="649E05F0" w:rsidR="0086358B" w:rsidRDefault="0086358B" w:rsidP="00BA3F22">
      <w:pPr>
        <w:pBdr>
          <w:bottom w:val="single" w:sz="4" w:space="1" w:color="auto"/>
        </w:pBdr>
      </w:pPr>
    </w:p>
    <w:p w14:paraId="3EAD5BE9" w14:textId="77777777" w:rsidR="00BA3F22" w:rsidRDefault="00BA3F22" w:rsidP="00F44BF0">
      <w:pPr>
        <w:pStyle w:val="Geenafstand"/>
      </w:pPr>
    </w:p>
    <w:p w14:paraId="5F579BA7" w14:textId="0089B9E6" w:rsidR="00F44BF0" w:rsidRDefault="00F44BF0" w:rsidP="00F44BF0">
      <w:pPr>
        <w:pStyle w:val="Geenafstand"/>
      </w:pPr>
      <w:r>
        <w:t>Elementen verwijderen (shift):</w:t>
      </w:r>
    </w:p>
    <w:p w14:paraId="5280256B" w14:textId="55A44673" w:rsidR="00A96381" w:rsidRPr="00967DB4" w:rsidRDefault="007D2BDE" w:rsidP="00A96381">
      <w:r w:rsidRPr="007D6962">
        <w:rPr>
          <w:noProof/>
        </w:rPr>
        <w:drawing>
          <wp:anchor distT="0" distB="0" distL="114300" distR="114300" simplePos="0" relativeHeight="251686400" behindDoc="1" locked="0" layoutInCell="1" allowOverlap="1" wp14:anchorId="571AB9D1" wp14:editId="3038B99B">
            <wp:simplePos x="0" y="0"/>
            <wp:positionH relativeFrom="column">
              <wp:posOffset>4680585</wp:posOffset>
            </wp:positionH>
            <wp:positionV relativeFrom="paragraph">
              <wp:posOffset>32385</wp:posOffset>
            </wp:positionV>
            <wp:extent cx="1508760" cy="655320"/>
            <wp:effectExtent l="0" t="0" r="0" b="0"/>
            <wp:wrapTight wrapText="bothSides">
              <wp:wrapPolygon edited="0">
                <wp:start x="0" y="0"/>
                <wp:lineTo x="0" y="20721"/>
                <wp:lineTo x="21273" y="20721"/>
                <wp:lineTo x="21273" y="0"/>
                <wp:lineTo x="0" y="0"/>
              </wp:wrapPolygon>
            </wp:wrapTight>
            <wp:docPr id="1892778789" name="Afbeelding 1" descr="Afbeelding met tekst, Lettertype, Post-it-briefje, Rechthoe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78789" name="Afbeelding 1" descr="Afbeelding met tekst, Lettertype, Post-it-briefje, Rechthoek&#10;&#10;Automatisch gegenereerde beschrijvi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381">
        <w:t xml:space="preserve">Verwijdert de </w:t>
      </w:r>
      <w:r w:rsidR="00A96381" w:rsidRPr="002E40DA">
        <w:rPr>
          <w:b/>
          <w:bCs/>
        </w:rPr>
        <w:t>eerste waarde</w:t>
      </w:r>
      <w:r w:rsidR="00A96381">
        <w:t xml:space="preserve"> in array en returnt deze waarde</w:t>
      </w:r>
    </w:p>
    <w:p w14:paraId="6DD28CDA" w14:textId="4C1B7D57" w:rsidR="0086358B" w:rsidRPr="00967DB4" w:rsidRDefault="007D6962" w:rsidP="009C7002">
      <w:r w:rsidRPr="007D6962">
        <w:t xml:space="preserve"> </w:t>
      </w:r>
      <w:r w:rsidR="007360B3" w:rsidRPr="00F44BF0">
        <w:rPr>
          <w:noProof/>
        </w:rPr>
        <w:drawing>
          <wp:anchor distT="0" distB="0" distL="114300" distR="114300" simplePos="0" relativeHeight="251661824" behindDoc="1" locked="0" layoutInCell="1" allowOverlap="1" wp14:anchorId="08E45EF4" wp14:editId="7717EB42">
            <wp:simplePos x="0" y="0"/>
            <wp:positionH relativeFrom="column">
              <wp:posOffset>-53340</wp:posOffset>
            </wp:positionH>
            <wp:positionV relativeFrom="paragraph">
              <wp:posOffset>30480</wp:posOffset>
            </wp:positionV>
            <wp:extent cx="3086100" cy="297815"/>
            <wp:effectExtent l="0" t="0" r="0" b="0"/>
            <wp:wrapTight wrapText="bothSides">
              <wp:wrapPolygon edited="0">
                <wp:start x="0" y="0"/>
                <wp:lineTo x="0" y="20725"/>
                <wp:lineTo x="21467" y="20725"/>
                <wp:lineTo x="21467" y="0"/>
                <wp:lineTo x="0" y="0"/>
              </wp:wrapPolygon>
            </wp:wrapTight>
            <wp:docPr id="23622411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24114" name="Afbeelding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2683A" w14:textId="288361C9" w:rsidR="0086358B" w:rsidRPr="00967DB4" w:rsidRDefault="0086358B" w:rsidP="009C7002"/>
    <w:p w14:paraId="0A87A623" w14:textId="48D79319" w:rsidR="0086358B" w:rsidRDefault="0086358B" w:rsidP="00BA3F22">
      <w:pPr>
        <w:pBdr>
          <w:bottom w:val="single" w:sz="4" w:space="1" w:color="auto"/>
        </w:pBdr>
      </w:pPr>
    </w:p>
    <w:p w14:paraId="28B226A2" w14:textId="77777777" w:rsidR="00BA3F22" w:rsidRDefault="00BA3F22" w:rsidP="002E40DA">
      <w:pPr>
        <w:pStyle w:val="Geenafstand"/>
      </w:pPr>
    </w:p>
    <w:p w14:paraId="7F0F850E" w14:textId="1BABCBB2" w:rsidR="005B7A12" w:rsidRPr="00967DB4" w:rsidRDefault="005B7A12" w:rsidP="002E40DA">
      <w:pPr>
        <w:pStyle w:val="Geenafstand"/>
      </w:pPr>
      <w:r>
        <w:t>Elementen toevoegen aan een array (push)</w:t>
      </w:r>
      <w:r w:rsidR="002E40DA">
        <w:t>:</w:t>
      </w:r>
    </w:p>
    <w:p w14:paraId="10FD39AD" w14:textId="0DB120EF" w:rsidR="0086358B" w:rsidRPr="00967DB4" w:rsidRDefault="007D2BDE" w:rsidP="009C7002">
      <w:r w:rsidRPr="007D2BDE">
        <w:rPr>
          <w:noProof/>
        </w:rPr>
        <w:drawing>
          <wp:anchor distT="0" distB="0" distL="114300" distR="114300" simplePos="0" relativeHeight="251691520" behindDoc="1" locked="0" layoutInCell="1" allowOverlap="1" wp14:anchorId="7CDD86B1" wp14:editId="2D51A521">
            <wp:simplePos x="0" y="0"/>
            <wp:positionH relativeFrom="column">
              <wp:posOffset>4696460</wp:posOffset>
            </wp:positionH>
            <wp:positionV relativeFrom="paragraph">
              <wp:posOffset>3810</wp:posOffset>
            </wp:positionV>
            <wp:extent cx="1301750" cy="808990"/>
            <wp:effectExtent l="0" t="0" r="0" b="0"/>
            <wp:wrapTight wrapText="bothSides">
              <wp:wrapPolygon edited="0">
                <wp:start x="0" y="0"/>
                <wp:lineTo x="0" y="20854"/>
                <wp:lineTo x="21179" y="20854"/>
                <wp:lineTo x="21179" y="0"/>
                <wp:lineTo x="0" y="0"/>
              </wp:wrapPolygon>
            </wp:wrapTight>
            <wp:docPr id="497423997" name="Afbeelding 1" descr="Afbeelding met tekst, Lettertype, schermopname, Post-it-briefj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23997" name="Afbeelding 1" descr="Afbeelding met tekst, Lettertype, schermopname, Post-it-briefje&#10;&#10;Automatisch gegenereerde beschrijvi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204">
        <w:t xml:space="preserve">Voegt </w:t>
      </w:r>
      <w:r w:rsidR="002E40DA">
        <w:t xml:space="preserve">één of meerdere waarden toe </w:t>
      </w:r>
      <w:r w:rsidR="002E40DA" w:rsidRPr="0048256F">
        <w:rPr>
          <w:b/>
          <w:bCs/>
        </w:rPr>
        <w:t>aan het</w:t>
      </w:r>
      <w:r w:rsidR="002E40DA">
        <w:t xml:space="preserve"> </w:t>
      </w:r>
      <w:r w:rsidR="002E40DA" w:rsidRPr="00F973F5">
        <w:rPr>
          <w:b/>
          <w:bCs/>
        </w:rPr>
        <w:t>einde van de array</w:t>
      </w:r>
      <w:r w:rsidR="002E40DA">
        <w:t xml:space="preserve"> en retourneert de nieuwe lengte van de array</w:t>
      </w:r>
      <w:r w:rsidR="00F11211">
        <w:t>.</w:t>
      </w:r>
      <w:r w:rsidR="00647204" w:rsidRPr="00647204">
        <w:rPr>
          <w:noProof/>
        </w:rPr>
        <w:t xml:space="preserve"> </w:t>
      </w:r>
    </w:p>
    <w:p w14:paraId="5D9A54B9" w14:textId="48159640" w:rsidR="0086358B" w:rsidRPr="00967DB4" w:rsidRDefault="007D2BDE" w:rsidP="009C7002">
      <w:r w:rsidRPr="007D2BDE">
        <w:t xml:space="preserve"> </w:t>
      </w:r>
      <w:r w:rsidR="00647204" w:rsidRPr="00647204">
        <w:rPr>
          <w:noProof/>
        </w:rPr>
        <w:drawing>
          <wp:anchor distT="0" distB="0" distL="114300" distR="114300" simplePos="0" relativeHeight="251667968" behindDoc="1" locked="0" layoutInCell="1" allowOverlap="1" wp14:anchorId="0AC8FF89" wp14:editId="75B569FB">
            <wp:simplePos x="0" y="0"/>
            <wp:positionH relativeFrom="column">
              <wp:posOffset>-21590</wp:posOffset>
            </wp:positionH>
            <wp:positionV relativeFrom="paragraph">
              <wp:posOffset>6350</wp:posOffset>
            </wp:positionV>
            <wp:extent cx="3558540" cy="312420"/>
            <wp:effectExtent l="0" t="0" r="0" b="0"/>
            <wp:wrapTight wrapText="bothSides">
              <wp:wrapPolygon edited="0">
                <wp:start x="0" y="0"/>
                <wp:lineTo x="0" y="19756"/>
                <wp:lineTo x="21507" y="19756"/>
                <wp:lineTo x="21507" y="0"/>
                <wp:lineTo x="0" y="0"/>
              </wp:wrapPolygon>
            </wp:wrapTight>
            <wp:docPr id="163206717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67177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123DD" w14:textId="3772E260" w:rsidR="0086358B" w:rsidRPr="00967DB4" w:rsidRDefault="0086358B" w:rsidP="009C7002"/>
    <w:p w14:paraId="1AB982EB" w14:textId="17181A08" w:rsidR="0086358B" w:rsidRDefault="0086358B" w:rsidP="00BA3F22">
      <w:pPr>
        <w:pBdr>
          <w:bottom w:val="single" w:sz="4" w:space="1" w:color="auto"/>
        </w:pBdr>
      </w:pPr>
    </w:p>
    <w:p w14:paraId="4E09F135" w14:textId="77777777" w:rsidR="00BA3F22" w:rsidRDefault="00BA3F22" w:rsidP="0048256F">
      <w:pPr>
        <w:pStyle w:val="Geenafstand"/>
      </w:pPr>
    </w:p>
    <w:p w14:paraId="7AD45A06" w14:textId="5580ECD1" w:rsidR="0048256F" w:rsidRDefault="0048256F" w:rsidP="0048256F">
      <w:pPr>
        <w:pStyle w:val="Geenafstand"/>
      </w:pPr>
      <w:r>
        <w:t>Elementen toevoegen aan een array (unshift):</w:t>
      </w:r>
    </w:p>
    <w:p w14:paraId="6DD5F171" w14:textId="4DDA3B0F" w:rsidR="0048256F" w:rsidRDefault="007D2BDE" w:rsidP="009C7002">
      <w:r w:rsidRPr="00FC7D52">
        <w:rPr>
          <w:noProof/>
        </w:rPr>
        <w:drawing>
          <wp:anchor distT="0" distB="0" distL="114300" distR="114300" simplePos="0" relativeHeight="251682304" behindDoc="1" locked="0" layoutInCell="1" allowOverlap="1" wp14:anchorId="0C2453CB" wp14:editId="5A900213">
            <wp:simplePos x="0" y="0"/>
            <wp:positionH relativeFrom="column">
              <wp:posOffset>4620260</wp:posOffset>
            </wp:positionH>
            <wp:positionV relativeFrom="paragraph">
              <wp:posOffset>4445</wp:posOffset>
            </wp:positionV>
            <wp:extent cx="1501140" cy="664845"/>
            <wp:effectExtent l="0" t="0" r="0" b="0"/>
            <wp:wrapTight wrapText="bothSides">
              <wp:wrapPolygon edited="0">
                <wp:start x="0" y="0"/>
                <wp:lineTo x="0" y="21043"/>
                <wp:lineTo x="21381" y="21043"/>
                <wp:lineTo x="21381" y="0"/>
                <wp:lineTo x="0" y="0"/>
              </wp:wrapPolygon>
            </wp:wrapTight>
            <wp:docPr id="847781687" name="Afbeelding 1" descr="Afbeelding met tekst, Lettertype, schermopname, Rechthoe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81687" name="Afbeelding 1" descr="Afbeelding met tekst, Lettertype, schermopname, Rechthoek&#10;&#10;Automatisch gegenereerde beschrijvi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56F">
        <w:t xml:space="preserve">Voegt één of meerdere waarden toe </w:t>
      </w:r>
      <w:r w:rsidR="0048256F" w:rsidRPr="0048256F">
        <w:rPr>
          <w:b/>
          <w:bCs/>
        </w:rPr>
        <w:t>aan het</w:t>
      </w:r>
      <w:r w:rsidR="0048256F">
        <w:t xml:space="preserve"> </w:t>
      </w:r>
      <w:r w:rsidR="0048256F" w:rsidRPr="0048256F">
        <w:rPr>
          <w:b/>
          <w:bCs/>
        </w:rPr>
        <w:t>begin van de array</w:t>
      </w:r>
      <w:r w:rsidR="0048256F">
        <w:t xml:space="preserve"> en </w:t>
      </w:r>
      <w:r w:rsidR="00FC7D52">
        <w:t xml:space="preserve">retourneert </w:t>
      </w:r>
      <w:r w:rsidR="0048256F">
        <w:t>de nieuwe lengte van de array.</w:t>
      </w:r>
    </w:p>
    <w:p w14:paraId="71CB2AC4" w14:textId="4DBA8FB8" w:rsidR="0048256F" w:rsidRPr="00967DB4" w:rsidRDefault="0048256F" w:rsidP="009C7002">
      <w:r w:rsidRPr="0048256F">
        <w:rPr>
          <w:noProof/>
        </w:rPr>
        <w:drawing>
          <wp:anchor distT="0" distB="0" distL="114300" distR="114300" simplePos="0" relativeHeight="251674112" behindDoc="1" locked="0" layoutInCell="1" allowOverlap="1" wp14:anchorId="61422DD6" wp14:editId="2B4E8951">
            <wp:simplePos x="0" y="0"/>
            <wp:positionH relativeFrom="column">
              <wp:posOffset>-53340</wp:posOffset>
            </wp:positionH>
            <wp:positionV relativeFrom="paragraph">
              <wp:posOffset>8255</wp:posOffset>
            </wp:positionV>
            <wp:extent cx="3779848" cy="312447"/>
            <wp:effectExtent l="0" t="0" r="0" b="0"/>
            <wp:wrapTight wrapText="bothSides">
              <wp:wrapPolygon edited="0">
                <wp:start x="0" y="0"/>
                <wp:lineTo x="0" y="19756"/>
                <wp:lineTo x="21448" y="19756"/>
                <wp:lineTo x="21448" y="0"/>
                <wp:lineTo x="0" y="0"/>
              </wp:wrapPolygon>
            </wp:wrapTight>
            <wp:docPr id="84972463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24633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03C99" w14:textId="63CFAD4F" w:rsidR="0086358B" w:rsidRPr="00967DB4" w:rsidRDefault="0086358B" w:rsidP="009C7002"/>
    <w:p w14:paraId="0A81A183" w14:textId="77777777" w:rsidR="0086358B" w:rsidRPr="00967DB4" w:rsidRDefault="0086358B" w:rsidP="009C7002"/>
    <w:p w14:paraId="2A1DCF98" w14:textId="053FCF00" w:rsidR="0086358B" w:rsidRDefault="002219ED" w:rsidP="002219ED">
      <w:pPr>
        <w:pStyle w:val="Geenafstand"/>
      </w:pPr>
      <w:r>
        <w:t>Gaten in een array:</w:t>
      </w:r>
    </w:p>
    <w:p w14:paraId="41FCB0C0" w14:textId="0DD85DD2" w:rsidR="00B31ACB" w:rsidRDefault="00940105" w:rsidP="00B31ACB">
      <w:pPr>
        <w:pStyle w:val="Lijstalinea"/>
        <w:numPr>
          <w:ilvl w:val="0"/>
          <w:numId w:val="48"/>
        </w:numPr>
      </w:pPr>
      <w:r>
        <w:t>Er wordt een element toe</w:t>
      </w:r>
      <w:r w:rsidR="00176C92">
        <w:t>ge</w:t>
      </w:r>
      <w:r>
        <w:t xml:space="preserve">voegd op index 30, maar daarvoor staan enkel </w:t>
      </w:r>
      <w:r w:rsidR="00176C92">
        <w:t xml:space="preserve">0, 1, 2 en 3. </w:t>
      </w:r>
    </w:p>
    <w:p w14:paraId="4670A759" w14:textId="4807F977" w:rsidR="00940105" w:rsidRDefault="00847CE3" w:rsidP="00B31ACB">
      <w:pPr>
        <w:pStyle w:val="Lijstalinea"/>
        <w:numPr>
          <w:ilvl w:val="0"/>
          <w:numId w:val="48"/>
        </w:numPr>
      </w:pPr>
      <w:r w:rsidRPr="00847CE3">
        <w:rPr>
          <w:noProof/>
        </w:rPr>
        <w:drawing>
          <wp:anchor distT="0" distB="0" distL="114300" distR="114300" simplePos="0" relativeHeight="251701760" behindDoc="1" locked="0" layoutInCell="1" allowOverlap="1" wp14:anchorId="49D5A9C6" wp14:editId="275F6527">
            <wp:simplePos x="0" y="0"/>
            <wp:positionH relativeFrom="column">
              <wp:posOffset>-2540</wp:posOffset>
            </wp:positionH>
            <wp:positionV relativeFrom="paragraph">
              <wp:posOffset>1375410</wp:posOffset>
            </wp:positionV>
            <wp:extent cx="6120130" cy="637540"/>
            <wp:effectExtent l="0" t="0" r="0" b="0"/>
            <wp:wrapTight wrapText="bothSides">
              <wp:wrapPolygon edited="0">
                <wp:start x="0" y="0"/>
                <wp:lineTo x="0" y="20653"/>
                <wp:lineTo x="21515" y="20653"/>
                <wp:lineTo x="21515" y="0"/>
                <wp:lineTo x="0" y="0"/>
              </wp:wrapPolygon>
            </wp:wrapTight>
            <wp:docPr id="191189928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99286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ACB" w:rsidRPr="00940105">
        <w:rPr>
          <w:noProof/>
        </w:rPr>
        <w:drawing>
          <wp:anchor distT="0" distB="0" distL="114300" distR="114300" simplePos="0" relativeHeight="251699712" behindDoc="1" locked="0" layoutInCell="1" allowOverlap="1" wp14:anchorId="7C157B40" wp14:editId="12037F71">
            <wp:simplePos x="0" y="0"/>
            <wp:positionH relativeFrom="column">
              <wp:posOffset>-2540</wp:posOffset>
            </wp:positionH>
            <wp:positionV relativeFrom="paragraph">
              <wp:posOffset>200660</wp:posOffset>
            </wp:positionV>
            <wp:extent cx="6120130" cy="847090"/>
            <wp:effectExtent l="0" t="0" r="0" b="0"/>
            <wp:wrapTight wrapText="bothSides">
              <wp:wrapPolygon edited="0">
                <wp:start x="0" y="0"/>
                <wp:lineTo x="0" y="20888"/>
                <wp:lineTo x="21515" y="20888"/>
                <wp:lineTo x="21515" y="0"/>
                <wp:lineTo x="0" y="0"/>
              </wp:wrapPolygon>
            </wp:wrapTight>
            <wp:docPr id="1399953620" name="Afbeelding 1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53620" name="Afbeelding 1" descr="Afbeelding met tekst, Lettertype, lijn, schermopname&#10;&#10;Automatisch gegenereerde beschrijvi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6C92">
        <w:t>Hiertussen staan geen andere indexen.</w:t>
      </w:r>
    </w:p>
    <w:p w14:paraId="7F7F4DDD" w14:textId="387DE0BE" w:rsidR="002219ED" w:rsidRDefault="00B31ACB" w:rsidP="00B31ACB">
      <w:pPr>
        <w:pStyle w:val="Lijstalinea"/>
        <w:numPr>
          <w:ilvl w:val="0"/>
          <w:numId w:val="48"/>
        </w:numPr>
      </w:pPr>
      <w:r>
        <w:t>Gebruik van de delete operator</w:t>
      </w:r>
    </w:p>
    <w:p w14:paraId="39696DAE" w14:textId="27FF1A50" w:rsidR="00847CE3" w:rsidRPr="00967DB4" w:rsidRDefault="00E77715" w:rsidP="00E77715">
      <w:pPr>
        <w:pStyle w:val="Geenafstand"/>
      </w:pPr>
      <w:r>
        <w:t xml:space="preserve">Zoeken van indexen aan de hand van de waarde van een bepaald element: </w:t>
      </w:r>
    </w:p>
    <w:p w14:paraId="54B1CC1D" w14:textId="46AFF76A" w:rsidR="0086358B" w:rsidRPr="00967DB4" w:rsidRDefault="004610AA" w:rsidP="00E8078E">
      <w:pPr>
        <w:pStyle w:val="Lijstalinea"/>
        <w:numPr>
          <w:ilvl w:val="0"/>
          <w:numId w:val="49"/>
        </w:numPr>
      </w:pPr>
      <w:r>
        <w:t xml:space="preserve">Het </w:t>
      </w:r>
      <w:r w:rsidRPr="00E8078E">
        <w:rPr>
          <w:b/>
          <w:bCs/>
        </w:rPr>
        <w:t>zoeken</w:t>
      </w:r>
      <w:r>
        <w:t xml:space="preserve"> van een </w:t>
      </w:r>
      <w:r w:rsidRPr="00E8078E">
        <w:rPr>
          <w:b/>
          <w:bCs/>
        </w:rPr>
        <w:t>index</w:t>
      </w:r>
      <w:r>
        <w:t xml:space="preserve"> van een bepaalde waarde gebeurt met </w:t>
      </w:r>
      <w:r w:rsidRPr="00E8078E">
        <w:rPr>
          <w:b/>
          <w:bCs/>
        </w:rPr>
        <w:t>indexOf</w:t>
      </w:r>
      <w:r>
        <w:t>.</w:t>
      </w:r>
    </w:p>
    <w:p w14:paraId="43F062D4" w14:textId="6589B624" w:rsidR="0086358B" w:rsidRPr="00967DB4" w:rsidRDefault="00E8078E" w:rsidP="00E8078E">
      <w:pPr>
        <w:pStyle w:val="Lijstalinea"/>
        <w:numPr>
          <w:ilvl w:val="1"/>
          <w:numId w:val="49"/>
        </w:numPr>
      </w:pPr>
      <w:r>
        <w:t>Retourneert index van eerste voorkomen of -1 als waarde niet voorkomt.</w:t>
      </w:r>
    </w:p>
    <w:p w14:paraId="780C473D" w14:textId="5B127E24" w:rsidR="0086358B" w:rsidRPr="00967DB4" w:rsidRDefault="002474D0" w:rsidP="009C7002">
      <w:r w:rsidRPr="002474D0">
        <w:rPr>
          <w:noProof/>
        </w:rPr>
        <w:drawing>
          <wp:inline distT="0" distB="0" distL="0" distR="0" wp14:anchorId="6F7E1C84" wp14:editId="0E651DD1">
            <wp:extent cx="3282950" cy="520019"/>
            <wp:effectExtent l="0" t="0" r="0" b="0"/>
            <wp:docPr id="373431925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31925" name="Afbeelding 1" descr="Afbeelding met tekst, Lettertype, schermopname, lijn&#10;&#10;Automatisch gegenereerde beschrijvi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06417" cy="52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E267" w14:textId="77777777" w:rsidR="0086358B" w:rsidRPr="00967DB4" w:rsidRDefault="0086358B" w:rsidP="009C7002"/>
    <w:p w14:paraId="049B4AFC" w14:textId="77777777" w:rsidR="0086358B" w:rsidRPr="00967DB4" w:rsidRDefault="0086358B" w:rsidP="009C7002"/>
    <w:p w14:paraId="5498568D" w14:textId="77777777" w:rsidR="0086358B" w:rsidRPr="00967DB4" w:rsidRDefault="0086358B" w:rsidP="009C7002"/>
    <w:p w14:paraId="733D311E" w14:textId="77777777" w:rsidR="0086358B" w:rsidRPr="00967DB4" w:rsidRDefault="0086358B" w:rsidP="009C7002"/>
    <w:p w14:paraId="0D923A32" w14:textId="77777777" w:rsidR="0086358B" w:rsidRDefault="0086358B" w:rsidP="009C7002"/>
    <w:p w14:paraId="4D2FF644" w14:textId="18950811" w:rsidR="002474D0" w:rsidRDefault="002474D0" w:rsidP="005F461B">
      <w:pPr>
        <w:pStyle w:val="Geenafstand"/>
      </w:pPr>
      <w:r>
        <w:lastRenderedPageBreak/>
        <w:t xml:space="preserve">Extra functies arrays: </w:t>
      </w:r>
    </w:p>
    <w:p w14:paraId="4BEB5E1D" w14:textId="77777777" w:rsidR="005F461B" w:rsidRPr="00BC349A" w:rsidRDefault="00CA25DF" w:rsidP="005F461B">
      <w:pPr>
        <w:pStyle w:val="Lijstalinea"/>
        <w:numPr>
          <w:ilvl w:val="0"/>
          <w:numId w:val="49"/>
        </w:numPr>
        <w:rPr>
          <w:b/>
          <w:bCs/>
        </w:rPr>
      </w:pPr>
      <w:r w:rsidRPr="00BC349A">
        <w:rPr>
          <w:b/>
          <w:bCs/>
        </w:rPr>
        <w:t xml:space="preserve">concat() </w:t>
      </w:r>
    </w:p>
    <w:p w14:paraId="6C85B68C" w14:textId="45759BEB" w:rsidR="00CA25DF" w:rsidRDefault="00CA25DF" w:rsidP="005F461B">
      <w:pPr>
        <w:pStyle w:val="Lijstalinea"/>
        <w:numPr>
          <w:ilvl w:val="1"/>
          <w:numId w:val="49"/>
        </w:numPr>
      </w:pPr>
      <w:r>
        <w:t xml:space="preserve">voegt 2 arrays samen </w:t>
      </w:r>
    </w:p>
    <w:p w14:paraId="475C0674" w14:textId="77777777" w:rsidR="005F461B" w:rsidRPr="00BC349A" w:rsidRDefault="00CA25DF" w:rsidP="005F461B">
      <w:pPr>
        <w:pStyle w:val="Lijstalinea"/>
        <w:numPr>
          <w:ilvl w:val="0"/>
          <w:numId w:val="49"/>
        </w:numPr>
        <w:rPr>
          <w:b/>
          <w:bCs/>
        </w:rPr>
      </w:pPr>
      <w:r w:rsidRPr="00BC349A">
        <w:rPr>
          <w:b/>
          <w:bCs/>
        </w:rPr>
        <w:t xml:space="preserve">reverse() </w:t>
      </w:r>
    </w:p>
    <w:p w14:paraId="43BBAF84" w14:textId="7A116CEB" w:rsidR="00CA25DF" w:rsidRDefault="00BC349A" w:rsidP="005F461B">
      <w:pPr>
        <w:pStyle w:val="Lijstalinea"/>
        <w:numPr>
          <w:ilvl w:val="1"/>
          <w:numId w:val="49"/>
        </w:numPr>
      </w:pPr>
      <w:r>
        <w:t>Volgorde elementen omdraaien</w:t>
      </w:r>
    </w:p>
    <w:p w14:paraId="18DCB40C" w14:textId="77777777" w:rsidR="005F461B" w:rsidRPr="00BC349A" w:rsidRDefault="00CA25DF" w:rsidP="005F461B">
      <w:pPr>
        <w:pStyle w:val="Lijstalinea"/>
        <w:numPr>
          <w:ilvl w:val="0"/>
          <w:numId w:val="49"/>
        </w:numPr>
        <w:rPr>
          <w:b/>
          <w:bCs/>
          <w:lang w:val="en-GB"/>
        </w:rPr>
      </w:pPr>
      <w:r w:rsidRPr="00BC349A">
        <w:rPr>
          <w:b/>
          <w:bCs/>
          <w:lang w:val="en-GB"/>
        </w:rPr>
        <w:t xml:space="preserve">slice(start_index, upto_index) </w:t>
      </w:r>
    </w:p>
    <w:p w14:paraId="6A56143A" w14:textId="43D2494D" w:rsidR="00CA25DF" w:rsidRDefault="00CA25DF" w:rsidP="005F461B">
      <w:pPr>
        <w:pStyle w:val="Lijstalinea"/>
        <w:numPr>
          <w:ilvl w:val="1"/>
          <w:numId w:val="49"/>
        </w:numPr>
      </w:pPr>
      <w:r>
        <w:t>returnt een nieuw</w:t>
      </w:r>
      <w:r w:rsidR="00C12082">
        <w:t>e</w:t>
      </w:r>
      <w:r>
        <w:t xml:space="preserve"> array als een stuk van de oorspronkelijke array met als argumenten de begin- en een eindpositie. </w:t>
      </w:r>
    </w:p>
    <w:p w14:paraId="5342DFAF" w14:textId="5C82B2C7" w:rsidR="005F461B" w:rsidRPr="00BC349A" w:rsidRDefault="00CA25DF" w:rsidP="005F461B">
      <w:pPr>
        <w:pStyle w:val="Lijstalinea"/>
        <w:numPr>
          <w:ilvl w:val="0"/>
          <w:numId w:val="49"/>
        </w:numPr>
        <w:rPr>
          <w:b/>
          <w:bCs/>
        </w:rPr>
      </w:pPr>
      <w:r w:rsidRPr="00BC349A">
        <w:rPr>
          <w:b/>
          <w:bCs/>
        </w:rPr>
        <w:t xml:space="preserve">splice(start_index, numberofitemsToRemove, waarde1,…, waardex) </w:t>
      </w:r>
    </w:p>
    <w:p w14:paraId="01DD81D9" w14:textId="7BF07845" w:rsidR="002474D0" w:rsidRDefault="00CA25DF" w:rsidP="005F461B">
      <w:pPr>
        <w:pStyle w:val="Lijstalinea"/>
        <w:numPr>
          <w:ilvl w:val="1"/>
          <w:numId w:val="49"/>
        </w:numPr>
      </w:pPr>
      <w:r>
        <w:t>verwijdert numberofItemsToRemove waarden uit de array startend op positie start_index en voegt dan de nieuwe waarden toe waarde1,… waardex</w:t>
      </w:r>
    </w:p>
    <w:p w14:paraId="2BFBBC7C" w14:textId="77777777" w:rsidR="005F461B" w:rsidRPr="00BC349A" w:rsidRDefault="00CA25DF" w:rsidP="005F461B">
      <w:pPr>
        <w:pStyle w:val="Lijstalinea"/>
        <w:numPr>
          <w:ilvl w:val="0"/>
          <w:numId w:val="49"/>
        </w:numPr>
        <w:rPr>
          <w:b/>
          <w:bCs/>
        </w:rPr>
      </w:pPr>
      <w:r w:rsidRPr="00BC349A">
        <w:rPr>
          <w:b/>
          <w:bCs/>
        </w:rPr>
        <w:t xml:space="preserve">sort() </w:t>
      </w:r>
    </w:p>
    <w:p w14:paraId="77DB32FA" w14:textId="738E0FA9" w:rsidR="00CA25DF" w:rsidRDefault="00CA25DF" w:rsidP="005F461B">
      <w:pPr>
        <w:pStyle w:val="Lijstalinea"/>
        <w:numPr>
          <w:ilvl w:val="1"/>
          <w:numId w:val="49"/>
        </w:numPr>
      </w:pPr>
      <w:r>
        <w:t xml:space="preserve">sorteert de elementen in de array </w:t>
      </w:r>
    </w:p>
    <w:p w14:paraId="50F419C1" w14:textId="77777777" w:rsidR="005F461B" w:rsidRPr="00BC349A" w:rsidRDefault="00CA25DF" w:rsidP="005F461B">
      <w:pPr>
        <w:pStyle w:val="Lijstalinea"/>
        <w:numPr>
          <w:ilvl w:val="0"/>
          <w:numId w:val="49"/>
        </w:numPr>
        <w:rPr>
          <w:b/>
          <w:bCs/>
        </w:rPr>
      </w:pPr>
      <w:r w:rsidRPr="00BC349A">
        <w:rPr>
          <w:b/>
          <w:bCs/>
        </w:rPr>
        <w:t xml:space="preserve">indexOf(searchElement[, fromIndex]) </w:t>
      </w:r>
    </w:p>
    <w:p w14:paraId="78761190" w14:textId="6D5E2D13" w:rsidR="005F461B" w:rsidRDefault="00CA25DF" w:rsidP="005F461B">
      <w:pPr>
        <w:pStyle w:val="Lijstalinea"/>
        <w:numPr>
          <w:ilvl w:val="1"/>
          <w:numId w:val="49"/>
        </w:numPr>
      </w:pPr>
      <w:r>
        <w:t xml:space="preserve">de index van het eerste voorkomen van het element vanaf fromIndex </w:t>
      </w:r>
    </w:p>
    <w:p w14:paraId="6D214938" w14:textId="77777777" w:rsidR="005F461B" w:rsidRPr="00BC349A" w:rsidRDefault="00CA25DF" w:rsidP="005F461B">
      <w:pPr>
        <w:pStyle w:val="Lijstalinea"/>
        <w:numPr>
          <w:ilvl w:val="0"/>
          <w:numId w:val="49"/>
        </w:numPr>
        <w:rPr>
          <w:b/>
          <w:bCs/>
        </w:rPr>
      </w:pPr>
      <w:r w:rsidRPr="00BC349A">
        <w:rPr>
          <w:b/>
          <w:bCs/>
        </w:rPr>
        <w:t xml:space="preserve">lastIndexOf(searchElement[, fromIndex]) </w:t>
      </w:r>
    </w:p>
    <w:p w14:paraId="48EC0674" w14:textId="6F035002" w:rsidR="005F461B" w:rsidRDefault="00CA25DF" w:rsidP="005F461B">
      <w:pPr>
        <w:pStyle w:val="Lijstalinea"/>
        <w:numPr>
          <w:ilvl w:val="1"/>
          <w:numId w:val="49"/>
        </w:numPr>
      </w:pPr>
      <w:r>
        <w:t xml:space="preserve">idem indexOf maar begint achteraan </w:t>
      </w:r>
    </w:p>
    <w:p w14:paraId="28BE16D9" w14:textId="77777777" w:rsidR="005F461B" w:rsidRPr="00BC349A" w:rsidRDefault="00CA25DF" w:rsidP="005F461B">
      <w:pPr>
        <w:pStyle w:val="Lijstalinea"/>
        <w:numPr>
          <w:ilvl w:val="0"/>
          <w:numId w:val="49"/>
        </w:numPr>
        <w:rPr>
          <w:b/>
          <w:bCs/>
        </w:rPr>
      </w:pPr>
      <w:r w:rsidRPr="00BC349A">
        <w:rPr>
          <w:b/>
          <w:bCs/>
        </w:rPr>
        <w:t xml:space="preserve">join() </w:t>
      </w:r>
    </w:p>
    <w:p w14:paraId="6624C8FB" w14:textId="653476CA" w:rsidR="00CA25DF" w:rsidRDefault="00CA25DF" w:rsidP="005F461B">
      <w:pPr>
        <w:pStyle w:val="Lijstalinea"/>
        <w:numPr>
          <w:ilvl w:val="1"/>
          <w:numId w:val="49"/>
        </w:numPr>
      </w:pPr>
      <w:r>
        <w:t>converteert alle elementen van een array tot 1 lange string</w:t>
      </w:r>
    </w:p>
    <w:p w14:paraId="75188829" w14:textId="1D1156E2" w:rsidR="00ED0A15" w:rsidRPr="00967DB4" w:rsidRDefault="00000000" w:rsidP="00ED0A15">
      <w:r>
        <w:rPr>
          <w:noProof/>
        </w:rPr>
        <w:pict w14:anchorId="39F1DE85">
          <v:rect id="_x0000_s1030" style="position:absolute;left:0;text-align:left;margin-left:15.3pt;margin-top:121.35pt;width:141pt;height:66.5pt;z-index:251702784" stroked="f"/>
        </w:pict>
      </w:r>
      <w:r w:rsidR="00ED0A15" w:rsidRPr="00ED0A15">
        <w:rPr>
          <w:noProof/>
        </w:rPr>
        <w:drawing>
          <wp:inline distT="0" distB="0" distL="0" distR="0" wp14:anchorId="08504338" wp14:editId="0E87E998">
            <wp:extent cx="6120130" cy="2388870"/>
            <wp:effectExtent l="0" t="0" r="0" b="0"/>
            <wp:docPr id="1111496680" name="Afbeelding 1" descr="Afbeelding met tekst, Lettertype, nummer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96680" name="Afbeelding 1" descr="Afbeelding met tekst, Lettertype, nummer, lijn&#10;&#10;Automatisch gegenereerde beschrijvi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5207" w14:textId="1A204FAC" w:rsidR="0086358B" w:rsidRDefault="00595BFB" w:rsidP="00595BFB">
      <w:pPr>
        <w:pStyle w:val="Geenafstand"/>
      </w:pPr>
      <w:r>
        <w:t>Destructuring assignment:</w:t>
      </w:r>
    </w:p>
    <w:p w14:paraId="7D654471" w14:textId="5A0AB31A" w:rsidR="00595BFB" w:rsidRPr="00967DB4" w:rsidRDefault="00595BFB" w:rsidP="00595BFB">
      <w:r>
        <w:t>Een manier om meerdere waarden te extraheren uit een array en toe te kennen aan variabelen.</w:t>
      </w:r>
    </w:p>
    <w:p w14:paraId="558AA36B" w14:textId="5CAA340F" w:rsidR="0086358B" w:rsidRPr="00967DB4" w:rsidRDefault="00BF2DB0" w:rsidP="009C7002">
      <w:r w:rsidRPr="00BF2DB0">
        <w:rPr>
          <w:noProof/>
        </w:rPr>
        <w:drawing>
          <wp:inline distT="0" distB="0" distL="0" distR="0" wp14:anchorId="089BFA12" wp14:editId="415368EB">
            <wp:extent cx="3829050" cy="1083798"/>
            <wp:effectExtent l="0" t="0" r="0" b="0"/>
            <wp:docPr id="1613823782" name="Afbeelding 1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23782" name="Afbeelding 1" descr="Afbeelding met tekst, Lettertype, lijn, schermopname&#10;&#10;Automatisch gegenereerde beschrijvi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47253" cy="10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27A6" w14:textId="77777777" w:rsidR="0086358B" w:rsidRPr="00967DB4" w:rsidRDefault="0086358B" w:rsidP="009C7002"/>
    <w:p w14:paraId="6179D4BC" w14:textId="1C8D5F2E" w:rsidR="0086358B" w:rsidRPr="00967DB4" w:rsidRDefault="00AB5BB6" w:rsidP="00AB5BB6">
      <w:pPr>
        <w:pStyle w:val="Geenafstand"/>
      </w:pPr>
      <w:r>
        <w:t>Meerdimensionale arrays (matrixen en boven):</w:t>
      </w:r>
    </w:p>
    <w:p w14:paraId="19E30A70" w14:textId="25FC8AED" w:rsidR="0086358B" w:rsidRPr="00967DB4" w:rsidRDefault="0051369F" w:rsidP="009C7002">
      <w:r w:rsidRPr="0051369F">
        <w:rPr>
          <w:noProof/>
        </w:rPr>
        <w:drawing>
          <wp:inline distT="0" distB="0" distL="0" distR="0" wp14:anchorId="646A5CCB" wp14:editId="5F76C883">
            <wp:extent cx="4602879" cy="792549"/>
            <wp:effectExtent l="0" t="0" r="7620" b="7620"/>
            <wp:docPr id="454592845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92845" name="Afbeelding 1" descr="Afbeelding met tekst, Lettertype, schermopname, lijn&#10;&#10;Automatisch gegenereerde beschrijvi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31DF" w14:textId="77777777" w:rsidR="0086358B" w:rsidRPr="00967DB4" w:rsidRDefault="0086358B" w:rsidP="009C7002"/>
    <w:p w14:paraId="3FCA00EB" w14:textId="77777777" w:rsidR="0086358B" w:rsidRPr="00967DB4" w:rsidRDefault="0086358B" w:rsidP="009C7002"/>
    <w:p w14:paraId="43920718" w14:textId="77777777" w:rsidR="0086358B" w:rsidRPr="00967DB4" w:rsidRDefault="0086358B" w:rsidP="009C7002"/>
    <w:p w14:paraId="542707BF" w14:textId="1C69EA2F" w:rsidR="0086358B" w:rsidRDefault="00757531" w:rsidP="00757531">
      <w:pPr>
        <w:pStyle w:val="Geenafstand"/>
      </w:pPr>
      <w:r>
        <w:lastRenderedPageBreak/>
        <w:t xml:space="preserve">Uitgebreid voorbeeld meerdimensionale matrixen: </w:t>
      </w:r>
    </w:p>
    <w:p w14:paraId="78611708" w14:textId="1A158B71" w:rsidR="0086358B" w:rsidRPr="00967DB4" w:rsidRDefault="00757531" w:rsidP="009C7002">
      <w:r w:rsidRPr="00757531">
        <w:rPr>
          <w:noProof/>
        </w:rPr>
        <w:drawing>
          <wp:inline distT="0" distB="0" distL="0" distR="0" wp14:anchorId="6BDCE4FA" wp14:editId="49B57DCC">
            <wp:extent cx="6120130" cy="2594610"/>
            <wp:effectExtent l="0" t="0" r="0" b="0"/>
            <wp:docPr id="2017351217" name="Afbeelding 1" descr="Afbeelding met tekst, nummer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51217" name="Afbeelding 1" descr="Afbeelding met tekst, nummer, Lettertype, software&#10;&#10;Automatisch gegenereerde beschrijvi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7648" w14:textId="3555F08B" w:rsidR="0086358B" w:rsidRPr="00967DB4" w:rsidRDefault="00CA3104" w:rsidP="00CA3104">
      <w:pPr>
        <w:pStyle w:val="Kop2"/>
      </w:pPr>
      <w:bookmarkStart w:id="13" w:name="_Toc158723987"/>
      <w:r>
        <w:t>Modules</w:t>
      </w:r>
      <w:bookmarkEnd w:id="13"/>
    </w:p>
    <w:p w14:paraId="626F830B" w14:textId="49D046A0" w:rsidR="0086358B" w:rsidRDefault="00CA3104" w:rsidP="00CA3104">
      <w:pPr>
        <w:pStyle w:val="Geenafstand"/>
      </w:pPr>
      <w:r>
        <w:t xml:space="preserve">Definitie modules: </w:t>
      </w:r>
    </w:p>
    <w:p w14:paraId="7137981A" w14:textId="56CACA54" w:rsidR="00CA3104" w:rsidRDefault="00CA3104" w:rsidP="00CA3104">
      <w:pPr>
        <w:pStyle w:val="Lijstalinea"/>
        <w:numPr>
          <w:ilvl w:val="0"/>
          <w:numId w:val="50"/>
        </w:numPr>
      </w:pPr>
      <w:r>
        <w:t xml:space="preserve">Zolang </w:t>
      </w:r>
      <w:r w:rsidRPr="005B26D9">
        <w:rPr>
          <w:b/>
          <w:bCs/>
        </w:rPr>
        <w:t>scripts</w:t>
      </w:r>
      <w:r>
        <w:t xml:space="preserve"> </w:t>
      </w:r>
      <w:r w:rsidRPr="005B26D9">
        <w:rPr>
          <w:b/>
          <w:bCs/>
        </w:rPr>
        <w:t>beperkt</w:t>
      </w:r>
      <w:r>
        <w:t xml:space="preserve"> zijn in size is één js-bestand voldoende voor je applicatie. </w:t>
      </w:r>
    </w:p>
    <w:p w14:paraId="0F165D09" w14:textId="50A28D12" w:rsidR="00CA3104" w:rsidRDefault="00CA3104" w:rsidP="00CA3104">
      <w:pPr>
        <w:pStyle w:val="Lijstalinea"/>
        <w:numPr>
          <w:ilvl w:val="0"/>
          <w:numId w:val="50"/>
        </w:numPr>
      </w:pPr>
      <w:r>
        <w:t xml:space="preserve">Indien de </w:t>
      </w:r>
      <w:r w:rsidRPr="005B26D9">
        <w:rPr>
          <w:b/>
          <w:bCs/>
        </w:rPr>
        <w:t>code</w:t>
      </w:r>
      <w:r>
        <w:t xml:space="preserve"> </w:t>
      </w:r>
      <w:r w:rsidRPr="005B26D9">
        <w:rPr>
          <w:b/>
          <w:bCs/>
        </w:rPr>
        <w:t>uitgebreid en complex</w:t>
      </w:r>
      <w:r>
        <w:t xml:space="preserve"> (meerdere functies – klassen(zie later)) wordt, kan het gebruik van </w:t>
      </w:r>
      <w:r w:rsidRPr="005B26D9">
        <w:rPr>
          <w:b/>
          <w:bCs/>
        </w:rPr>
        <w:t>aparte bestanden</w:t>
      </w:r>
      <w:r>
        <w:t xml:space="preserve"> interessant worden om je code overzichtelijk en mooi gestructureerd te houden. </w:t>
      </w:r>
    </w:p>
    <w:p w14:paraId="3C16F7DA" w14:textId="41C1BD3D" w:rsidR="00CA3104" w:rsidRDefault="00CA3104" w:rsidP="00CA3104">
      <w:pPr>
        <w:pStyle w:val="Lijstalinea"/>
        <w:numPr>
          <w:ilvl w:val="0"/>
          <w:numId w:val="50"/>
        </w:numPr>
      </w:pPr>
      <w:r>
        <w:t xml:space="preserve">Ook het hergebruik van klassen en functies kan het gebruik van meerdere aparte bestanden interessant zijn. </w:t>
      </w:r>
    </w:p>
    <w:p w14:paraId="1B94B57F" w14:textId="6497E352" w:rsidR="00CA3104" w:rsidRDefault="00CA3104" w:rsidP="00CA3104">
      <w:pPr>
        <w:pStyle w:val="Lijstalinea"/>
        <w:numPr>
          <w:ilvl w:val="0"/>
          <w:numId w:val="50"/>
        </w:numPr>
        <w:rPr>
          <w:b/>
          <w:bCs/>
          <w:color w:val="FF0000"/>
        </w:rPr>
      </w:pPr>
      <w:r w:rsidRPr="00AA3B86">
        <w:rPr>
          <w:b/>
          <w:bCs/>
          <w:color w:val="FF0000"/>
        </w:rPr>
        <w:t>Zo een apart bestand is een module.</w:t>
      </w:r>
    </w:p>
    <w:p w14:paraId="33496C2E" w14:textId="78CC373D" w:rsidR="00C6522C" w:rsidRDefault="007537BA" w:rsidP="00C6522C">
      <w:pPr>
        <w:pStyle w:val="Lijstalinea"/>
        <w:numPr>
          <w:ilvl w:val="0"/>
          <w:numId w:val="50"/>
        </w:numPr>
      </w:pPr>
      <w:r>
        <w:t xml:space="preserve">Een </w:t>
      </w:r>
      <w:r w:rsidR="00C6522C" w:rsidRPr="00C6522C">
        <w:rPr>
          <w:b/>
          <w:bCs/>
        </w:rPr>
        <w:t>module</w:t>
      </w:r>
      <w:r w:rsidR="00C6522C">
        <w:t xml:space="preserve"> is een js-bestand. </w:t>
      </w:r>
    </w:p>
    <w:p w14:paraId="4332C77D" w14:textId="61F43E95" w:rsidR="00C6522C" w:rsidRDefault="007537BA" w:rsidP="00C6522C">
      <w:pPr>
        <w:pStyle w:val="Lijstalinea"/>
        <w:numPr>
          <w:ilvl w:val="0"/>
          <w:numId w:val="50"/>
        </w:numPr>
      </w:pPr>
      <w:r>
        <w:t xml:space="preserve">Modules </w:t>
      </w:r>
      <w:r w:rsidR="00C6522C">
        <w:t>kunnen elkaar laden, daarvoor wordt gebruik gemaakt van de directives:</w:t>
      </w:r>
    </w:p>
    <w:p w14:paraId="1C677382" w14:textId="2D8253A3" w:rsidR="00C6522C" w:rsidRDefault="007537BA" w:rsidP="00C6522C">
      <w:pPr>
        <w:pStyle w:val="Lijstalinea"/>
        <w:numPr>
          <w:ilvl w:val="1"/>
          <w:numId w:val="50"/>
        </w:numPr>
      </w:pPr>
      <w:r w:rsidRPr="00C6522C">
        <w:rPr>
          <w:b/>
          <w:bCs/>
        </w:rPr>
        <w:t>Export</w:t>
      </w:r>
      <w:r w:rsidR="00C6522C">
        <w:t xml:space="preserve">: variabelen, functies, klassen </w:t>
      </w:r>
      <w:r w:rsidR="00C6522C" w:rsidRPr="00C6522C">
        <w:rPr>
          <w:b/>
          <w:bCs/>
        </w:rPr>
        <w:t>worden toegankelijk buiten de huidige module</w:t>
      </w:r>
      <w:r w:rsidR="00C6522C">
        <w:t xml:space="preserve"> </w:t>
      </w:r>
    </w:p>
    <w:p w14:paraId="6B03237F" w14:textId="29A9C966" w:rsidR="0086358B" w:rsidRPr="006F77A4" w:rsidRDefault="007537BA" w:rsidP="00C6522C">
      <w:pPr>
        <w:pStyle w:val="Lijstalinea"/>
        <w:numPr>
          <w:ilvl w:val="1"/>
          <w:numId w:val="50"/>
        </w:numPr>
      </w:pPr>
      <w:r w:rsidRPr="00C6522C">
        <w:rPr>
          <w:b/>
          <w:bCs/>
        </w:rPr>
        <w:t>Import</w:t>
      </w:r>
      <w:r w:rsidR="00C6522C">
        <w:t xml:space="preserve">: staat toe om </w:t>
      </w:r>
      <w:r w:rsidR="00C6522C" w:rsidRPr="00C6522C">
        <w:rPr>
          <w:b/>
          <w:bCs/>
        </w:rPr>
        <w:t>functionaliteit</w:t>
      </w:r>
      <w:r w:rsidR="00C6522C">
        <w:t xml:space="preserve"> (variabelen, functies, klassen) van andere modules te </w:t>
      </w:r>
      <w:r w:rsidR="00C6522C" w:rsidRPr="00C6522C">
        <w:rPr>
          <w:b/>
          <w:bCs/>
        </w:rPr>
        <w:t>importeren en gebruiken</w:t>
      </w:r>
    </w:p>
    <w:p w14:paraId="25BA69CD" w14:textId="77777777" w:rsidR="006F77A4" w:rsidRDefault="006F77A4" w:rsidP="006F77A4">
      <w:pPr>
        <w:pStyle w:val="Lijstalinea"/>
        <w:ind w:left="1440"/>
      </w:pPr>
    </w:p>
    <w:p w14:paraId="498FF645" w14:textId="52DE7FB5" w:rsidR="009D2BC5" w:rsidRPr="00967DB4" w:rsidRDefault="009D2BC5" w:rsidP="009D2BC5">
      <w:pPr>
        <w:pStyle w:val="Geenafstand"/>
      </w:pPr>
      <w:r>
        <w:t xml:space="preserve">Voorbeelden modules: </w:t>
      </w:r>
    </w:p>
    <w:p w14:paraId="7275AB8E" w14:textId="6EC21606" w:rsidR="0086358B" w:rsidRDefault="00EE4B3E" w:rsidP="009C7002">
      <w:r w:rsidRPr="00EE4B3E">
        <w:rPr>
          <w:noProof/>
        </w:rPr>
        <w:drawing>
          <wp:inline distT="0" distB="0" distL="0" distR="0" wp14:anchorId="26D3D566" wp14:editId="63084B0B">
            <wp:extent cx="5651500" cy="1132880"/>
            <wp:effectExtent l="0" t="0" r="0" b="0"/>
            <wp:docPr id="441986436" name="Afbeelding 1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86436" name="Afbeelding 1" descr="Afbeelding met tekst, Lettertype, lijn, schermopname&#10;&#10;Automatisch gegenereerde beschrijvi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57716" cy="113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5D87" w14:textId="001AC438" w:rsidR="000F676A" w:rsidRDefault="000F676A" w:rsidP="000F676A">
      <w:pPr>
        <w:pStyle w:val="Lijstalinea"/>
        <w:numPr>
          <w:ilvl w:val="0"/>
          <w:numId w:val="51"/>
        </w:numPr>
      </w:pPr>
      <w:r>
        <w:t xml:space="preserve">In het script element wordt enkel naar main.js verwezen </w:t>
      </w:r>
    </w:p>
    <w:p w14:paraId="2743607F" w14:textId="26E9299C" w:rsidR="008B5EC8" w:rsidRPr="000F676A" w:rsidRDefault="000F676A" w:rsidP="000F676A">
      <w:pPr>
        <w:pStyle w:val="Lijstalinea"/>
        <w:numPr>
          <w:ilvl w:val="0"/>
          <w:numId w:val="51"/>
        </w:numPr>
        <w:rPr>
          <w:b/>
          <w:bCs/>
        </w:rPr>
      </w:pPr>
      <w:r>
        <w:t xml:space="preserve">Je moet </w:t>
      </w:r>
      <w:r w:rsidRPr="000F676A">
        <w:rPr>
          <w:b/>
          <w:bCs/>
        </w:rPr>
        <w:t>expliciet aanduiden</w:t>
      </w:r>
      <w:r>
        <w:t xml:space="preserve"> dat je met modules werkt</w:t>
      </w:r>
      <w:r w:rsidRPr="000F676A">
        <w:rPr>
          <w:b/>
          <w:bCs/>
        </w:rPr>
        <w:t>: type=“module”</w:t>
      </w:r>
    </w:p>
    <w:p w14:paraId="2FD9BA94" w14:textId="538B0A3B" w:rsidR="000F676A" w:rsidRDefault="000F676A" w:rsidP="006F77A4">
      <w:pPr>
        <w:pStyle w:val="Geenafstand"/>
      </w:pPr>
    </w:p>
    <w:p w14:paraId="3C416E1E" w14:textId="56262EDC" w:rsidR="000F676A" w:rsidRDefault="00F42C08" w:rsidP="006F77A4">
      <w:pPr>
        <w:pStyle w:val="Geenafstand"/>
      </w:pPr>
      <w:r w:rsidRPr="00F42C08">
        <w:rPr>
          <w:noProof/>
        </w:rPr>
        <w:drawing>
          <wp:inline distT="0" distB="0" distL="0" distR="0" wp14:anchorId="11E09E78" wp14:editId="712C0E53">
            <wp:extent cx="5044877" cy="944962"/>
            <wp:effectExtent l="0" t="0" r="3810" b="7620"/>
            <wp:docPr id="634010436" name="Afbeelding 1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10436" name="Afbeelding 1" descr="Afbeelding met tekst, Lettertype, lijn, schermopname&#10;&#10;Automatisch gegenereerde beschrijvi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FCDD" w14:textId="77777777" w:rsidR="000F676A" w:rsidRDefault="000F676A" w:rsidP="006F77A4">
      <w:pPr>
        <w:pStyle w:val="Geenafstand"/>
      </w:pPr>
    </w:p>
    <w:p w14:paraId="58D55D5B" w14:textId="77777777" w:rsidR="000F676A" w:rsidRDefault="000F676A" w:rsidP="006F77A4">
      <w:pPr>
        <w:pStyle w:val="Geenafstand"/>
      </w:pPr>
    </w:p>
    <w:p w14:paraId="5ED9AFFE" w14:textId="771E19EC" w:rsidR="008B5EC8" w:rsidRDefault="006F77A4" w:rsidP="006F77A4">
      <w:pPr>
        <w:pStyle w:val="Geenafstand"/>
      </w:pPr>
      <w:r>
        <w:lastRenderedPageBreak/>
        <w:t xml:space="preserve">Vervolg modules: </w:t>
      </w:r>
    </w:p>
    <w:p w14:paraId="725AAD3D" w14:textId="77777777" w:rsidR="006F77A4" w:rsidRDefault="006F77A4" w:rsidP="006F77A4">
      <w:pPr>
        <w:pStyle w:val="Lijstalinea"/>
        <w:numPr>
          <w:ilvl w:val="0"/>
          <w:numId w:val="50"/>
        </w:numPr>
      </w:pPr>
      <w:r>
        <w:t xml:space="preserve">Modules werken steeds in </w:t>
      </w:r>
      <w:r w:rsidRPr="00A2637C">
        <w:rPr>
          <w:b/>
          <w:bCs/>
        </w:rPr>
        <w:t>strict mode</w:t>
      </w:r>
      <w:r>
        <w:t xml:space="preserve"> </w:t>
      </w:r>
    </w:p>
    <w:p w14:paraId="1BB504B5" w14:textId="77777777" w:rsidR="006F77A4" w:rsidRDefault="006F77A4" w:rsidP="006F77A4">
      <w:pPr>
        <w:pStyle w:val="Lijstalinea"/>
        <w:numPr>
          <w:ilvl w:val="0"/>
          <w:numId w:val="50"/>
        </w:numPr>
      </w:pPr>
      <w:r>
        <w:t xml:space="preserve">Elke module heeft zijn </w:t>
      </w:r>
      <w:r w:rsidRPr="00A2637C">
        <w:rPr>
          <w:b/>
          <w:bCs/>
        </w:rPr>
        <w:t>eigen scope</w:t>
      </w:r>
      <w:r>
        <w:t xml:space="preserve"> (top-level) o variabelen, functies en klassen zijn niet automatisch zichtbaar voor ander modules </w:t>
      </w:r>
    </w:p>
    <w:p w14:paraId="0A825DDD" w14:textId="77777777" w:rsidR="006F77A4" w:rsidRDefault="006F77A4" w:rsidP="006F77A4">
      <w:pPr>
        <w:pStyle w:val="Lijstalinea"/>
        <w:numPr>
          <w:ilvl w:val="0"/>
          <w:numId w:val="50"/>
        </w:numPr>
      </w:pPr>
      <w:r w:rsidRPr="00A2637C">
        <w:rPr>
          <w:b/>
          <w:bCs/>
        </w:rPr>
        <w:t>Export</w:t>
      </w:r>
      <w:r>
        <w:t xml:space="preserve"> directive </w:t>
      </w:r>
    </w:p>
    <w:p w14:paraId="46578D0D" w14:textId="77777777" w:rsidR="006F77A4" w:rsidRDefault="006F77A4" w:rsidP="006F77A4">
      <w:pPr>
        <w:pStyle w:val="Lijstalinea"/>
        <w:numPr>
          <w:ilvl w:val="1"/>
          <w:numId w:val="50"/>
        </w:numPr>
      </w:pPr>
      <w:r>
        <w:t xml:space="preserve">Om aan te geven wat je toegankelijk wil maken voor andere modules </w:t>
      </w:r>
    </w:p>
    <w:p w14:paraId="27CAF42E" w14:textId="77777777" w:rsidR="006F77A4" w:rsidRDefault="006F77A4" w:rsidP="006F77A4">
      <w:pPr>
        <w:pStyle w:val="Lijstalinea"/>
        <w:numPr>
          <w:ilvl w:val="0"/>
          <w:numId w:val="50"/>
        </w:numPr>
      </w:pPr>
      <w:r w:rsidRPr="00A2637C">
        <w:rPr>
          <w:b/>
          <w:bCs/>
        </w:rPr>
        <w:t>Import</w:t>
      </w:r>
      <w:r>
        <w:t xml:space="preserve"> directive </w:t>
      </w:r>
    </w:p>
    <w:p w14:paraId="300654FD" w14:textId="601207D8" w:rsidR="006F77A4" w:rsidRDefault="006F77A4" w:rsidP="006F77A4">
      <w:pPr>
        <w:pStyle w:val="Lijstalinea"/>
        <w:numPr>
          <w:ilvl w:val="1"/>
          <w:numId w:val="50"/>
        </w:numPr>
      </w:pPr>
      <w:r>
        <w:t xml:space="preserve">Om aan te geven wat je wil gebruiken uit een andere module </w:t>
      </w:r>
    </w:p>
    <w:p w14:paraId="7DF7444D" w14:textId="560E4359" w:rsidR="006F77A4" w:rsidRPr="00AA3B86" w:rsidRDefault="006F77A4" w:rsidP="006F77A4">
      <w:pPr>
        <w:pStyle w:val="Lijstalinea"/>
        <w:numPr>
          <w:ilvl w:val="0"/>
          <w:numId w:val="50"/>
        </w:numPr>
      </w:pPr>
      <w:r>
        <w:t xml:space="preserve">Een module wordt </w:t>
      </w:r>
      <w:r w:rsidRPr="00A2637C">
        <w:rPr>
          <w:b/>
          <w:bCs/>
        </w:rPr>
        <w:t>één keer geëvalueerd</w:t>
      </w:r>
      <w:r>
        <w:t>, namelijk bij het importeren</w:t>
      </w:r>
    </w:p>
    <w:p w14:paraId="5E6C0DCF" w14:textId="77777777" w:rsidR="006F77A4" w:rsidRDefault="006F77A4" w:rsidP="009C7002"/>
    <w:p w14:paraId="60418487" w14:textId="35AFC920" w:rsidR="008B5EC8" w:rsidRDefault="0006605E" w:rsidP="0006605E">
      <w:pPr>
        <w:pStyle w:val="Geenafstand"/>
      </w:pPr>
      <w:r w:rsidRPr="0006605E">
        <w:rPr>
          <w:noProof/>
        </w:rPr>
        <w:drawing>
          <wp:anchor distT="0" distB="0" distL="114300" distR="114300" simplePos="0" relativeHeight="251703808" behindDoc="1" locked="0" layoutInCell="1" allowOverlap="1" wp14:anchorId="47CBA83A" wp14:editId="19AB330B">
            <wp:simplePos x="0" y="0"/>
            <wp:positionH relativeFrom="column">
              <wp:posOffset>3655637</wp:posOffset>
            </wp:positionH>
            <wp:positionV relativeFrom="paragraph">
              <wp:posOffset>71697</wp:posOffset>
            </wp:positionV>
            <wp:extent cx="2261235" cy="889635"/>
            <wp:effectExtent l="19050" t="19050" r="5715" b="5715"/>
            <wp:wrapTight wrapText="bothSides">
              <wp:wrapPolygon edited="0">
                <wp:start x="-182" y="-463"/>
                <wp:lineTo x="-182" y="21739"/>
                <wp:lineTo x="21655" y="21739"/>
                <wp:lineTo x="21655" y="-463"/>
                <wp:lineTo x="-182" y="-463"/>
              </wp:wrapPolygon>
            </wp:wrapTight>
            <wp:docPr id="205150584" name="Afbeelding 1" descr="Afbeelding met tekst, schermopname, tekenfilm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0584" name="Afbeelding 1" descr="Afbeelding met tekst, schermopname, tekenfilm, Lettertype&#10;&#10;Automatisch gegenereerde beschrijvi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88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Vervolg voorbeelden modules:</w:t>
      </w:r>
    </w:p>
    <w:p w14:paraId="1CDDE6AD" w14:textId="4712DFE7" w:rsidR="0006605E" w:rsidRDefault="0006605E" w:rsidP="00B060AB">
      <w:pPr>
        <w:pStyle w:val="Geenafstand"/>
      </w:pPr>
      <w:r w:rsidRPr="0006605E">
        <w:rPr>
          <w:noProof/>
        </w:rPr>
        <w:drawing>
          <wp:anchor distT="0" distB="0" distL="114300" distR="114300" simplePos="0" relativeHeight="251704832" behindDoc="1" locked="0" layoutInCell="1" allowOverlap="1" wp14:anchorId="42A78F21" wp14:editId="5C97B9AD">
            <wp:simplePos x="0" y="0"/>
            <wp:positionH relativeFrom="column">
              <wp:posOffset>-2540</wp:posOffset>
            </wp:positionH>
            <wp:positionV relativeFrom="paragraph">
              <wp:posOffset>24765</wp:posOffset>
            </wp:positionV>
            <wp:extent cx="3346450" cy="743585"/>
            <wp:effectExtent l="0" t="0" r="0" b="0"/>
            <wp:wrapTight wrapText="bothSides">
              <wp:wrapPolygon edited="0">
                <wp:start x="0" y="0"/>
                <wp:lineTo x="0" y="21028"/>
                <wp:lineTo x="21518" y="21028"/>
                <wp:lineTo x="21518" y="0"/>
                <wp:lineTo x="0" y="0"/>
              </wp:wrapPolygon>
            </wp:wrapTight>
            <wp:docPr id="1968434893" name="Afbeelding 1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34893" name="Afbeelding 1" descr="Afbeelding met tekst, Lettertype, lijn, schermopname&#10;&#10;Automatisch gegenereerde beschrijvi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4BA">
        <w:t>Modules: export:</w:t>
      </w:r>
    </w:p>
    <w:p w14:paraId="24F6511B" w14:textId="4062F687" w:rsidR="006D54BA" w:rsidRDefault="00B060AB" w:rsidP="006D54BA">
      <w:pPr>
        <w:pStyle w:val="Lijstalinea"/>
        <w:numPr>
          <w:ilvl w:val="0"/>
          <w:numId w:val="52"/>
        </w:numPr>
      </w:pPr>
      <w:r>
        <w:t>Export wordt vaak voor de declaraties geplaatst.</w:t>
      </w:r>
    </w:p>
    <w:p w14:paraId="5D738DCC" w14:textId="47B05275" w:rsidR="00D63BF8" w:rsidRDefault="00B060AB" w:rsidP="006D54BA">
      <w:pPr>
        <w:pStyle w:val="Lijstalinea"/>
        <w:numPr>
          <w:ilvl w:val="0"/>
          <w:numId w:val="52"/>
        </w:numPr>
      </w:pPr>
      <w:r>
        <w:t>Export mag ook na de declaraties geplaatst worden.</w:t>
      </w:r>
    </w:p>
    <w:p w14:paraId="4242B7C5" w14:textId="655F1D10" w:rsidR="00EA6D16" w:rsidRDefault="00110571" w:rsidP="00EA6D16">
      <w:r w:rsidRPr="00110571">
        <w:rPr>
          <w:noProof/>
        </w:rPr>
        <w:drawing>
          <wp:anchor distT="0" distB="0" distL="114300" distR="114300" simplePos="0" relativeHeight="251705856" behindDoc="1" locked="0" layoutInCell="1" allowOverlap="1" wp14:anchorId="35AFCD11" wp14:editId="7FE48070">
            <wp:simplePos x="0" y="0"/>
            <wp:positionH relativeFrom="column">
              <wp:posOffset>3255010</wp:posOffset>
            </wp:positionH>
            <wp:positionV relativeFrom="paragraph">
              <wp:posOffset>12700</wp:posOffset>
            </wp:positionV>
            <wp:extent cx="2857500" cy="1151255"/>
            <wp:effectExtent l="0" t="0" r="0" b="0"/>
            <wp:wrapTight wrapText="bothSides">
              <wp:wrapPolygon edited="0">
                <wp:start x="0" y="0"/>
                <wp:lineTo x="0" y="21088"/>
                <wp:lineTo x="21456" y="21088"/>
                <wp:lineTo x="21456" y="0"/>
                <wp:lineTo x="0" y="0"/>
              </wp:wrapPolygon>
            </wp:wrapTight>
            <wp:docPr id="1108458458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58458" name="Afbeelding 1" descr="Afbeelding met tekst, schermopname, Lettertype, lijn&#10;&#10;Automatisch gegenereerde beschrijvi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A6D16" w:rsidRPr="00EA6D16">
        <w:rPr>
          <w:noProof/>
        </w:rPr>
        <w:drawing>
          <wp:inline distT="0" distB="0" distL="0" distR="0" wp14:anchorId="1B0DBAB8" wp14:editId="56E25335">
            <wp:extent cx="3117850" cy="1164260"/>
            <wp:effectExtent l="0" t="0" r="0" b="0"/>
            <wp:docPr id="712911002" name="Afbeelding 1" descr="Afbeelding met tekst, Lettertype, nummer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1002" name="Afbeelding 1" descr="Afbeelding met tekst, Lettertype, nummer, lijn&#10;&#10;Automatisch gegenereerde beschrijvi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26984" cy="116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571">
        <w:rPr>
          <w:noProof/>
        </w:rPr>
        <w:t xml:space="preserve"> </w:t>
      </w:r>
    </w:p>
    <w:p w14:paraId="4C862667" w14:textId="01B5F882" w:rsidR="008B5EC8" w:rsidRDefault="008B5EC8" w:rsidP="009C7002"/>
    <w:p w14:paraId="517C24D1" w14:textId="42A5C0C4" w:rsidR="008B5EC8" w:rsidRDefault="00D63BF8" w:rsidP="00B060AB">
      <w:pPr>
        <w:pStyle w:val="Geenafstand"/>
      </w:pPr>
      <w:r>
        <w:t xml:space="preserve">Modules: import: </w:t>
      </w:r>
    </w:p>
    <w:p w14:paraId="7B3849D4" w14:textId="4DA4D60D" w:rsidR="00D63BF8" w:rsidRDefault="00B060AB" w:rsidP="00B060AB">
      <w:pPr>
        <w:pStyle w:val="Lijstalinea"/>
        <w:numPr>
          <w:ilvl w:val="0"/>
          <w:numId w:val="53"/>
        </w:numPr>
      </w:pPr>
      <w:r>
        <w:t xml:space="preserve">Import wordt gebruikt om elementen (variabelen, functies, klassen, …) uit een andere module te gebruiken. </w:t>
      </w:r>
    </w:p>
    <w:p w14:paraId="6193F907" w14:textId="75AA372B" w:rsidR="00D63BF8" w:rsidRDefault="00B060AB" w:rsidP="00B060AB">
      <w:pPr>
        <w:pStyle w:val="Lijstalinea"/>
        <w:numPr>
          <w:ilvl w:val="0"/>
          <w:numId w:val="53"/>
        </w:numPr>
      </w:pPr>
      <w:r>
        <w:t xml:space="preserve">Specifieer deze in een </w:t>
      </w:r>
      <w:r w:rsidRPr="002E7EAE">
        <w:rPr>
          <w:b/>
          <w:bCs/>
        </w:rPr>
        <w:t>lijst</w:t>
      </w:r>
      <w:r>
        <w:t xml:space="preserve"> (tussen accolades) </w:t>
      </w:r>
    </w:p>
    <w:p w14:paraId="30A22DF6" w14:textId="6A652AD8" w:rsidR="00D63BF8" w:rsidRDefault="00B060AB" w:rsidP="00B060AB">
      <w:pPr>
        <w:pStyle w:val="Lijstalinea"/>
        <w:numPr>
          <w:ilvl w:val="0"/>
          <w:numId w:val="53"/>
        </w:numPr>
      </w:pPr>
      <w:r>
        <w:t>De relatieve verwijzing (begint met ./) naar de module</w:t>
      </w:r>
    </w:p>
    <w:p w14:paraId="3DC9BB80" w14:textId="4556600C" w:rsidR="00B060AB" w:rsidRDefault="00B060AB" w:rsidP="00B060AB">
      <w:pPr>
        <w:pStyle w:val="Lijstalinea"/>
        <w:numPr>
          <w:ilvl w:val="0"/>
          <w:numId w:val="53"/>
        </w:numPr>
      </w:pPr>
      <w:r>
        <w:t xml:space="preserve">Import kan ook met een * gebruikt worden. </w:t>
      </w:r>
    </w:p>
    <w:p w14:paraId="510FF896" w14:textId="6F18A297" w:rsidR="00B060AB" w:rsidRDefault="00B060AB" w:rsidP="00B060AB">
      <w:pPr>
        <w:pStyle w:val="Lijstalinea"/>
        <w:numPr>
          <w:ilvl w:val="0"/>
          <w:numId w:val="53"/>
        </w:numPr>
      </w:pPr>
      <w:r>
        <w:t xml:space="preserve">Dit gebeurt als er </w:t>
      </w:r>
      <w:r w:rsidRPr="0057279B">
        <w:rPr>
          <w:b/>
          <w:bCs/>
        </w:rPr>
        <w:t>veel moet geïmporteerd worden</w:t>
      </w:r>
      <w:r>
        <w:t xml:space="preserve">. </w:t>
      </w:r>
    </w:p>
    <w:p w14:paraId="51569580" w14:textId="046E131A" w:rsidR="00B060AB" w:rsidRDefault="00B060AB" w:rsidP="00B060AB">
      <w:pPr>
        <w:pStyle w:val="Lijstalinea"/>
        <w:numPr>
          <w:ilvl w:val="0"/>
          <w:numId w:val="53"/>
        </w:numPr>
      </w:pPr>
      <w:r>
        <w:t xml:space="preserve">Je moet dan een </w:t>
      </w:r>
      <w:r w:rsidRPr="0057279B">
        <w:rPr>
          <w:b/>
          <w:bCs/>
        </w:rPr>
        <w:t>alias</w:t>
      </w:r>
      <w:r>
        <w:t xml:space="preserve"> (=object) voor * ingeven (na keyword </w:t>
      </w:r>
      <w:r w:rsidRPr="0057279B">
        <w:rPr>
          <w:b/>
          <w:bCs/>
        </w:rPr>
        <w:t>as</w:t>
      </w:r>
      <w:r>
        <w:t xml:space="preserve">). </w:t>
      </w:r>
    </w:p>
    <w:p w14:paraId="3F7F0BE7" w14:textId="4FC00EFD" w:rsidR="00B060AB" w:rsidRDefault="00B060AB" w:rsidP="00B060AB">
      <w:pPr>
        <w:pStyle w:val="Lijstalinea"/>
        <w:numPr>
          <w:ilvl w:val="0"/>
          <w:numId w:val="53"/>
        </w:numPr>
      </w:pPr>
      <w:r>
        <w:t xml:space="preserve">Je kan dan de </w:t>
      </w:r>
      <w:r w:rsidRPr="0057279B">
        <w:rPr>
          <w:b/>
          <w:bCs/>
        </w:rPr>
        <w:t>geïmporteerde functionaliteiten</w:t>
      </w:r>
      <w:r>
        <w:t xml:space="preserve"> benaderen als een </w:t>
      </w:r>
      <w:r w:rsidRPr="0057279B">
        <w:rPr>
          <w:b/>
          <w:bCs/>
        </w:rPr>
        <w:t>object</w:t>
      </w:r>
      <w:r>
        <w:t>.</w:t>
      </w:r>
    </w:p>
    <w:p w14:paraId="7913A09E" w14:textId="57EEA7D7" w:rsidR="0025325B" w:rsidRDefault="0025325B" w:rsidP="0025325B">
      <w:r w:rsidRPr="0025325B">
        <w:rPr>
          <w:noProof/>
        </w:rPr>
        <w:drawing>
          <wp:inline distT="0" distB="0" distL="0" distR="0" wp14:anchorId="4218024E" wp14:editId="718D04C8">
            <wp:extent cx="3079750" cy="753820"/>
            <wp:effectExtent l="0" t="0" r="0" b="0"/>
            <wp:docPr id="1348691063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91063" name="Afbeelding 1" descr="Afbeelding met tekst, Lettertype, schermopname, lijn&#10;&#10;Automatisch gegenereerde beschrijvi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93009" cy="7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325B">
        <w:rPr>
          <w:noProof/>
        </w:rPr>
        <w:t xml:space="preserve"> </w:t>
      </w:r>
      <w:r w:rsidRPr="0025325B">
        <w:rPr>
          <w:noProof/>
        </w:rPr>
        <w:drawing>
          <wp:inline distT="0" distB="0" distL="0" distR="0" wp14:anchorId="6870FD31" wp14:editId="0676E94B">
            <wp:extent cx="2762250" cy="751296"/>
            <wp:effectExtent l="0" t="0" r="0" b="0"/>
            <wp:docPr id="497745977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45977" name="Afbeelding 1" descr="Afbeelding met tekst, Lettertype, schermopname, lijn&#10;&#10;Automatisch gegenereerde beschrijvi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11810" cy="7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C9B9" w14:textId="77777777" w:rsidR="00B060AB" w:rsidRDefault="00B060AB" w:rsidP="00B060AB"/>
    <w:p w14:paraId="4789CBDF" w14:textId="51E4A102" w:rsidR="00B060AB" w:rsidRDefault="00B060AB" w:rsidP="00B060AB">
      <w:pPr>
        <w:pStyle w:val="Geenafstand"/>
      </w:pPr>
      <w:r>
        <w:t xml:space="preserve">Modules: </w:t>
      </w:r>
      <w:r w:rsidR="00633EEC">
        <w:t>As</w:t>
      </w:r>
      <w:r>
        <w:t>:</w:t>
      </w:r>
    </w:p>
    <w:p w14:paraId="2AA98320" w14:textId="3AE9C5D3" w:rsidR="00B060AB" w:rsidRDefault="00B060AB" w:rsidP="00B060AB">
      <w:r>
        <w:t xml:space="preserve">As: je kan zowel voor de </w:t>
      </w:r>
      <w:r w:rsidRPr="00633EEC">
        <w:rPr>
          <w:b/>
          <w:bCs/>
        </w:rPr>
        <w:t>import als de export een alias gebruiken</w:t>
      </w:r>
      <w:r>
        <w:t xml:space="preserve"> voor de geëxporteerde/geïmporteerde functionaliteiten.</w:t>
      </w:r>
    </w:p>
    <w:p w14:paraId="229D593E" w14:textId="27BDD338" w:rsidR="008B5EC8" w:rsidRDefault="00000000" w:rsidP="009C7002">
      <w:r>
        <w:rPr>
          <w:noProof/>
        </w:rPr>
        <w:pict w14:anchorId="39F1DE85">
          <v:rect id="_x0000_s1033" style="position:absolute;left:0;text-align:left;margin-left:19.8pt;margin-top:83.4pt;width:74.5pt;height:3.55pt;z-index:251707904" stroked="f"/>
        </w:pict>
      </w:r>
      <w:r>
        <w:rPr>
          <w:noProof/>
        </w:rPr>
        <w:pict w14:anchorId="39F1DE85">
          <v:rect id="_x0000_s1031" style="position:absolute;left:0;text-align:left;margin-left:243.45pt;margin-top:65.95pt;width:74.5pt;height:22.5pt;z-index:251706880" stroked="f"/>
        </w:pict>
      </w:r>
      <w:r w:rsidR="001B0A59" w:rsidRPr="001B0A59">
        <w:rPr>
          <w:noProof/>
        </w:rPr>
        <w:drawing>
          <wp:inline distT="0" distB="0" distL="0" distR="0" wp14:anchorId="04EDF361" wp14:editId="2B564779">
            <wp:extent cx="3886200" cy="1076588"/>
            <wp:effectExtent l="0" t="0" r="0" b="0"/>
            <wp:docPr id="859443706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43706" name="Afbeelding 1" descr="Afbeelding met tekst, schermopname, Lettertype, lijn&#10;&#10;Automatisch gegenereerde beschrijvi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7513" cy="108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67E8" w14:textId="60280B67" w:rsidR="008B5EC8" w:rsidRDefault="00633EEC" w:rsidP="00633EEC">
      <w:pPr>
        <w:pStyle w:val="Geenafstand"/>
      </w:pPr>
      <w:r>
        <w:lastRenderedPageBreak/>
        <w:t>Modules: export default</w:t>
      </w:r>
    </w:p>
    <w:p w14:paraId="480AAEF2" w14:textId="46AFDC97" w:rsidR="00916D05" w:rsidRDefault="00916D05" w:rsidP="00916D05">
      <w:pPr>
        <w:pStyle w:val="Lijstalinea"/>
        <w:numPr>
          <w:ilvl w:val="0"/>
          <w:numId w:val="54"/>
        </w:numPr>
      </w:pPr>
      <w:r>
        <w:t xml:space="preserve">Vaak wordt een klasse in een apart bestand geplaatst en beschikbaar gesteld via een export. </w:t>
      </w:r>
    </w:p>
    <w:p w14:paraId="15B8ACDC" w14:textId="34E8A95D" w:rsidR="00916D05" w:rsidRDefault="00916D05" w:rsidP="00916D05">
      <w:pPr>
        <w:pStyle w:val="Lijstalinea"/>
        <w:numPr>
          <w:ilvl w:val="1"/>
          <w:numId w:val="54"/>
        </w:numPr>
      </w:pPr>
      <w:r>
        <w:t xml:space="preserve">Het gebruik van de accolades bij de import is dan een beetje overbodig en verwarrend </w:t>
      </w:r>
    </w:p>
    <w:p w14:paraId="382338DA" w14:textId="516181BD" w:rsidR="00916D05" w:rsidRDefault="00916D05" w:rsidP="00916D05">
      <w:pPr>
        <w:pStyle w:val="Lijstalinea"/>
        <w:numPr>
          <w:ilvl w:val="0"/>
          <w:numId w:val="54"/>
        </w:numPr>
      </w:pPr>
      <w:r>
        <w:t xml:space="preserve">Hiervoor wordt de </w:t>
      </w:r>
      <w:r w:rsidRPr="00916D05">
        <w:rPr>
          <w:b/>
          <w:bCs/>
        </w:rPr>
        <w:t>default export</w:t>
      </w:r>
      <w:r>
        <w:t xml:space="preserve"> geïntroduceerd. </w:t>
      </w:r>
    </w:p>
    <w:p w14:paraId="781FF496" w14:textId="3967C2A4" w:rsidR="008B5EC8" w:rsidRDefault="00916D05" w:rsidP="00916D05">
      <w:pPr>
        <w:pStyle w:val="Lijstalinea"/>
        <w:numPr>
          <w:ilvl w:val="1"/>
          <w:numId w:val="54"/>
        </w:numPr>
      </w:pPr>
      <w:r>
        <w:t>Let op: er kan maar één default export gebruikt worden per js-bestand.</w:t>
      </w:r>
      <w:r w:rsidR="00633EEC">
        <w:tab/>
      </w:r>
    </w:p>
    <w:p w14:paraId="7CF71F5E" w14:textId="77777777" w:rsidR="008B5EC8" w:rsidRDefault="008B5EC8" w:rsidP="009C7002"/>
    <w:p w14:paraId="2F7B432C" w14:textId="77777777" w:rsidR="008B5EC8" w:rsidRDefault="008B5EC8" w:rsidP="009C7002"/>
    <w:p w14:paraId="26CCC9B9" w14:textId="588E2C65" w:rsidR="008B5EC8" w:rsidRDefault="008B5EC8" w:rsidP="009C7002"/>
    <w:p w14:paraId="196396C6" w14:textId="77777777" w:rsidR="008B5EC8" w:rsidRDefault="008B5EC8" w:rsidP="009C7002"/>
    <w:p w14:paraId="1C9BF83B" w14:textId="52A6ED8A" w:rsidR="008B5EC8" w:rsidRDefault="004C718B" w:rsidP="004C718B">
      <w:pPr>
        <w:pStyle w:val="Kop1"/>
      </w:pPr>
      <w:bookmarkStart w:id="14" w:name="_Toc158723988"/>
      <w:r>
        <w:lastRenderedPageBreak/>
        <w:t>Hoofdstuk 3: Objecten en functies</w:t>
      </w:r>
      <w:bookmarkEnd w:id="14"/>
    </w:p>
    <w:p w14:paraId="268EC228" w14:textId="77777777" w:rsidR="008B5EC8" w:rsidRDefault="008B5EC8" w:rsidP="009C7002"/>
    <w:p w14:paraId="4DBB4063" w14:textId="77777777" w:rsidR="008B5EC8" w:rsidRDefault="008B5EC8" w:rsidP="009C7002"/>
    <w:p w14:paraId="23A1F739" w14:textId="77777777" w:rsidR="008B5EC8" w:rsidRDefault="008B5EC8" w:rsidP="009C7002"/>
    <w:p w14:paraId="179616B5" w14:textId="77777777" w:rsidR="00D30083" w:rsidRPr="00967DB4" w:rsidRDefault="00D30083" w:rsidP="009C7002"/>
    <w:sectPr w:rsidR="00D30083" w:rsidRPr="00967DB4" w:rsidSect="007F0873">
      <w:footerReference w:type="default" r:id="rId73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8A8BE" w14:textId="77777777" w:rsidR="007F0873" w:rsidRDefault="007F0873" w:rsidP="00CB3CC2">
      <w:r>
        <w:separator/>
      </w:r>
    </w:p>
  </w:endnote>
  <w:endnote w:type="continuationSeparator" w:id="0">
    <w:p w14:paraId="37DB3316" w14:textId="77777777" w:rsidR="007F0873" w:rsidRDefault="007F0873" w:rsidP="00CB3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B4CC7" w14:textId="77777777" w:rsidR="004C623B" w:rsidRDefault="004C623B">
    <w:pPr>
      <w:pStyle w:val="Voettekst"/>
    </w:pPr>
    <w:r>
      <w:t>Robbe Magerman</w:t>
    </w:r>
    <w:r>
      <w:ptab w:relativeTo="margin" w:alignment="center" w:leader="none"/>
    </w:r>
    <w:r w:rsidR="005B2C48">
      <w:t>Toegepaste informatica</w:t>
    </w:r>
    <w:r w:rsidR="00803D6A">
      <w:t xml:space="preserve"> - Klas 1.04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rPr>
        <w:lang w:val="nl-NL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BA8AD" w14:textId="77777777" w:rsidR="007F0873" w:rsidRDefault="007F0873" w:rsidP="00CB3CC2">
      <w:r>
        <w:separator/>
      </w:r>
    </w:p>
  </w:footnote>
  <w:footnote w:type="continuationSeparator" w:id="0">
    <w:p w14:paraId="663D06A1" w14:textId="77777777" w:rsidR="007F0873" w:rsidRDefault="007F0873" w:rsidP="00CB3C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5F11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56B08C4"/>
    <w:multiLevelType w:val="hybridMultilevel"/>
    <w:tmpl w:val="05F047EA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8211747"/>
    <w:multiLevelType w:val="hybridMultilevel"/>
    <w:tmpl w:val="431AA5B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B152D"/>
    <w:multiLevelType w:val="hybridMultilevel"/>
    <w:tmpl w:val="2048DB16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8C14D4"/>
    <w:multiLevelType w:val="hybridMultilevel"/>
    <w:tmpl w:val="7A8E36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67B96"/>
    <w:multiLevelType w:val="hybridMultilevel"/>
    <w:tmpl w:val="FFF2B1E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910DE0"/>
    <w:multiLevelType w:val="hybridMultilevel"/>
    <w:tmpl w:val="0FCA23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92050"/>
    <w:multiLevelType w:val="hybridMultilevel"/>
    <w:tmpl w:val="AC18C0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5C3DA1"/>
    <w:multiLevelType w:val="hybridMultilevel"/>
    <w:tmpl w:val="FFA2838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D01F25"/>
    <w:multiLevelType w:val="hybridMultilevel"/>
    <w:tmpl w:val="2A508F9C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34378E"/>
    <w:multiLevelType w:val="hybridMultilevel"/>
    <w:tmpl w:val="259ADE5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1677AF"/>
    <w:multiLevelType w:val="hybridMultilevel"/>
    <w:tmpl w:val="FF16830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937020"/>
    <w:multiLevelType w:val="hybridMultilevel"/>
    <w:tmpl w:val="CFCE8D5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F5067C"/>
    <w:multiLevelType w:val="hybridMultilevel"/>
    <w:tmpl w:val="302A3C9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3B13BF"/>
    <w:multiLevelType w:val="hybridMultilevel"/>
    <w:tmpl w:val="5CE2B84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2108B9"/>
    <w:multiLevelType w:val="hybridMultilevel"/>
    <w:tmpl w:val="F2FA0E4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C32B5"/>
    <w:multiLevelType w:val="hybridMultilevel"/>
    <w:tmpl w:val="F90490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AB6087"/>
    <w:multiLevelType w:val="hybridMultilevel"/>
    <w:tmpl w:val="C122D2C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7518F7"/>
    <w:multiLevelType w:val="hybridMultilevel"/>
    <w:tmpl w:val="DE1EC3A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C67E0C"/>
    <w:multiLevelType w:val="hybridMultilevel"/>
    <w:tmpl w:val="BFAA68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E82337"/>
    <w:multiLevelType w:val="hybridMultilevel"/>
    <w:tmpl w:val="7F463FE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564869"/>
    <w:multiLevelType w:val="hybridMultilevel"/>
    <w:tmpl w:val="59B0154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1D0AF1"/>
    <w:multiLevelType w:val="hybridMultilevel"/>
    <w:tmpl w:val="01489966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0336CA"/>
    <w:multiLevelType w:val="hybridMultilevel"/>
    <w:tmpl w:val="CCD0C362"/>
    <w:lvl w:ilvl="0" w:tplc="F1A27F58">
      <w:numFmt w:val="bullet"/>
      <w:lvlText w:val="•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D55D99"/>
    <w:multiLevelType w:val="hybridMultilevel"/>
    <w:tmpl w:val="FCD898C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2F744E"/>
    <w:multiLevelType w:val="hybridMultilevel"/>
    <w:tmpl w:val="EDF6AA34"/>
    <w:lvl w:ilvl="0" w:tplc="081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41B62690"/>
    <w:multiLevelType w:val="hybridMultilevel"/>
    <w:tmpl w:val="33665D1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AA62A5"/>
    <w:multiLevelType w:val="hybridMultilevel"/>
    <w:tmpl w:val="24A6709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5731A1"/>
    <w:multiLevelType w:val="hybridMultilevel"/>
    <w:tmpl w:val="3B4664D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0E6AD2"/>
    <w:multiLevelType w:val="hybridMultilevel"/>
    <w:tmpl w:val="9BDE368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B33A4C"/>
    <w:multiLevelType w:val="hybridMultilevel"/>
    <w:tmpl w:val="58508AA4"/>
    <w:lvl w:ilvl="0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813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51F03959"/>
    <w:multiLevelType w:val="hybridMultilevel"/>
    <w:tmpl w:val="A78C3ED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83373C"/>
    <w:multiLevelType w:val="hybridMultilevel"/>
    <w:tmpl w:val="65C4998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DD0B10"/>
    <w:multiLevelType w:val="hybridMultilevel"/>
    <w:tmpl w:val="37202E3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D12BE7"/>
    <w:multiLevelType w:val="hybridMultilevel"/>
    <w:tmpl w:val="6FE4178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D61F5A"/>
    <w:multiLevelType w:val="hybridMultilevel"/>
    <w:tmpl w:val="CFE4FD8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162E00"/>
    <w:multiLevelType w:val="hybridMultilevel"/>
    <w:tmpl w:val="0316D6E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DA2853"/>
    <w:multiLevelType w:val="hybridMultilevel"/>
    <w:tmpl w:val="5BCCF2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701BFB"/>
    <w:multiLevelType w:val="hybridMultilevel"/>
    <w:tmpl w:val="4DAEA2C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7E0268"/>
    <w:multiLevelType w:val="hybridMultilevel"/>
    <w:tmpl w:val="1E3C681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A34205"/>
    <w:multiLevelType w:val="hybridMultilevel"/>
    <w:tmpl w:val="11AC6C9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0B4C67"/>
    <w:multiLevelType w:val="hybridMultilevel"/>
    <w:tmpl w:val="8F0E763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4453E2"/>
    <w:multiLevelType w:val="hybridMultilevel"/>
    <w:tmpl w:val="F01260F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4B65D41"/>
    <w:multiLevelType w:val="hybridMultilevel"/>
    <w:tmpl w:val="9FC014C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5764B5"/>
    <w:multiLevelType w:val="hybridMultilevel"/>
    <w:tmpl w:val="62D8548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1B3C93"/>
    <w:multiLevelType w:val="hybridMultilevel"/>
    <w:tmpl w:val="3D0682D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051216B"/>
    <w:multiLevelType w:val="hybridMultilevel"/>
    <w:tmpl w:val="8B3C1CF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18F4041"/>
    <w:multiLevelType w:val="hybridMultilevel"/>
    <w:tmpl w:val="96362BC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20D364A"/>
    <w:multiLevelType w:val="hybridMultilevel"/>
    <w:tmpl w:val="F912D2CE"/>
    <w:lvl w:ilvl="0" w:tplc="E9FC1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829B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427D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7C2C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B8EB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544A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9E68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28F5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646B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9" w15:restartNumberingAfterBreak="0">
    <w:nsid w:val="72AA23AD"/>
    <w:multiLevelType w:val="hybridMultilevel"/>
    <w:tmpl w:val="996C5D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89E244B"/>
    <w:multiLevelType w:val="hybridMultilevel"/>
    <w:tmpl w:val="309E7D6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951720A"/>
    <w:multiLevelType w:val="hybridMultilevel"/>
    <w:tmpl w:val="614ADD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9B43044"/>
    <w:multiLevelType w:val="hybridMultilevel"/>
    <w:tmpl w:val="B0AC326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C034E4D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82707699">
    <w:abstractNumId w:val="53"/>
  </w:num>
  <w:num w:numId="2" w16cid:durableId="1427070340">
    <w:abstractNumId w:val="0"/>
  </w:num>
  <w:num w:numId="3" w16cid:durableId="623736477">
    <w:abstractNumId w:val="48"/>
  </w:num>
  <w:num w:numId="4" w16cid:durableId="1551720532">
    <w:abstractNumId w:val="6"/>
  </w:num>
  <w:num w:numId="5" w16cid:durableId="232862333">
    <w:abstractNumId w:val="47"/>
  </w:num>
  <w:num w:numId="6" w16cid:durableId="730154176">
    <w:abstractNumId w:val="14"/>
  </w:num>
  <w:num w:numId="7" w16cid:durableId="787428412">
    <w:abstractNumId w:val="18"/>
  </w:num>
  <w:num w:numId="8" w16cid:durableId="533662778">
    <w:abstractNumId w:val="21"/>
  </w:num>
  <w:num w:numId="9" w16cid:durableId="1874875834">
    <w:abstractNumId w:val="23"/>
  </w:num>
  <w:num w:numId="10" w16cid:durableId="1343362779">
    <w:abstractNumId w:val="52"/>
  </w:num>
  <w:num w:numId="11" w16cid:durableId="839855557">
    <w:abstractNumId w:val="16"/>
  </w:num>
  <w:num w:numId="12" w16cid:durableId="1201165770">
    <w:abstractNumId w:val="49"/>
  </w:num>
  <w:num w:numId="13" w16cid:durableId="844856358">
    <w:abstractNumId w:val="8"/>
  </w:num>
  <w:num w:numId="14" w16cid:durableId="1803499529">
    <w:abstractNumId w:val="41"/>
  </w:num>
  <w:num w:numId="15" w16cid:durableId="1256477795">
    <w:abstractNumId w:val="4"/>
  </w:num>
  <w:num w:numId="16" w16cid:durableId="2065717268">
    <w:abstractNumId w:val="29"/>
  </w:num>
  <w:num w:numId="17" w16cid:durableId="1805271362">
    <w:abstractNumId w:val="27"/>
  </w:num>
  <w:num w:numId="18" w16cid:durableId="1834028969">
    <w:abstractNumId w:val="46"/>
  </w:num>
  <w:num w:numId="19" w16cid:durableId="591086963">
    <w:abstractNumId w:val="9"/>
  </w:num>
  <w:num w:numId="20" w16cid:durableId="1461920075">
    <w:abstractNumId w:val="12"/>
  </w:num>
  <w:num w:numId="21" w16cid:durableId="836307069">
    <w:abstractNumId w:val="38"/>
  </w:num>
  <w:num w:numId="22" w16cid:durableId="76022265">
    <w:abstractNumId w:val="33"/>
  </w:num>
  <w:num w:numId="23" w16cid:durableId="1971663830">
    <w:abstractNumId w:val="35"/>
  </w:num>
  <w:num w:numId="24" w16cid:durableId="1240016685">
    <w:abstractNumId w:val="7"/>
  </w:num>
  <w:num w:numId="25" w16cid:durableId="1070619829">
    <w:abstractNumId w:val="28"/>
  </w:num>
  <w:num w:numId="26" w16cid:durableId="1914006195">
    <w:abstractNumId w:val="5"/>
  </w:num>
  <w:num w:numId="27" w16cid:durableId="996759927">
    <w:abstractNumId w:val="1"/>
  </w:num>
  <w:num w:numId="28" w16cid:durableId="610433104">
    <w:abstractNumId w:val="51"/>
  </w:num>
  <w:num w:numId="29" w16cid:durableId="24915905">
    <w:abstractNumId w:val="26"/>
  </w:num>
  <w:num w:numId="30" w16cid:durableId="1687093462">
    <w:abstractNumId w:val="25"/>
  </w:num>
  <w:num w:numId="31" w16cid:durableId="753665082">
    <w:abstractNumId w:val="30"/>
  </w:num>
  <w:num w:numId="32" w16cid:durableId="1067653445">
    <w:abstractNumId w:val="22"/>
  </w:num>
  <w:num w:numId="33" w16cid:durableId="1288780555">
    <w:abstractNumId w:val="11"/>
  </w:num>
  <w:num w:numId="34" w16cid:durableId="376972042">
    <w:abstractNumId w:val="42"/>
  </w:num>
  <w:num w:numId="35" w16cid:durableId="1383479152">
    <w:abstractNumId w:val="3"/>
  </w:num>
  <w:num w:numId="36" w16cid:durableId="317611129">
    <w:abstractNumId w:val="40"/>
  </w:num>
  <w:num w:numId="37" w16cid:durableId="1838879587">
    <w:abstractNumId w:val="45"/>
  </w:num>
  <w:num w:numId="38" w16cid:durableId="2029485356">
    <w:abstractNumId w:val="36"/>
  </w:num>
  <w:num w:numId="39" w16cid:durableId="1260216885">
    <w:abstractNumId w:val="34"/>
  </w:num>
  <w:num w:numId="40" w16cid:durableId="139350352">
    <w:abstractNumId w:val="24"/>
  </w:num>
  <w:num w:numId="41" w16cid:durableId="1419208199">
    <w:abstractNumId w:val="39"/>
  </w:num>
  <w:num w:numId="42" w16cid:durableId="2007588927">
    <w:abstractNumId w:val="19"/>
  </w:num>
  <w:num w:numId="43" w16cid:durableId="1632589705">
    <w:abstractNumId w:val="44"/>
  </w:num>
  <w:num w:numId="44" w16cid:durableId="1154181273">
    <w:abstractNumId w:val="50"/>
  </w:num>
  <w:num w:numId="45" w16cid:durableId="550649452">
    <w:abstractNumId w:val="43"/>
  </w:num>
  <w:num w:numId="46" w16cid:durableId="1432124032">
    <w:abstractNumId w:val="37"/>
  </w:num>
  <w:num w:numId="47" w16cid:durableId="1923832042">
    <w:abstractNumId w:val="31"/>
  </w:num>
  <w:num w:numId="48" w16cid:durableId="1478643881">
    <w:abstractNumId w:val="10"/>
  </w:num>
  <w:num w:numId="49" w16cid:durableId="665548972">
    <w:abstractNumId w:val="13"/>
  </w:num>
  <w:num w:numId="50" w16cid:durableId="510148526">
    <w:abstractNumId w:val="15"/>
  </w:num>
  <w:num w:numId="51" w16cid:durableId="1632900724">
    <w:abstractNumId w:val="2"/>
  </w:num>
  <w:num w:numId="52" w16cid:durableId="591936470">
    <w:abstractNumId w:val="32"/>
  </w:num>
  <w:num w:numId="53" w16cid:durableId="1147550771">
    <w:abstractNumId w:val="20"/>
  </w:num>
  <w:num w:numId="54" w16cid:durableId="55111619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ocumentProtection w:edit="readOnly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5A3C"/>
    <w:rsid w:val="00012D45"/>
    <w:rsid w:val="0001733B"/>
    <w:rsid w:val="0002081A"/>
    <w:rsid w:val="000219D4"/>
    <w:rsid w:val="00030BF1"/>
    <w:rsid w:val="0003298A"/>
    <w:rsid w:val="000339E2"/>
    <w:rsid w:val="00037998"/>
    <w:rsid w:val="00054531"/>
    <w:rsid w:val="000657FE"/>
    <w:rsid w:val="0006605E"/>
    <w:rsid w:val="00067CA0"/>
    <w:rsid w:val="00071267"/>
    <w:rsid w:val="00071E70"/>
    <w:rsid w:val="00075587"/>
    <w:rsid w:val="00082CF4"/>
    <w:rsid w:val="00087ED3"/>
    <w:rsid w:val="000908B0"/>
    <w:rsid w:val="000B15AB"/>
    <w:rsid w:val="000B2514"/>
    <w:rsid w:val="000B65A2"/>
    <w:rsid w:val="000D4284"/>
    <w:rsid w:val="000D44E2"/>
    <w:rsid w:val="000D5276"/>
    <w:rsid w:val="000E7BA9"/>
    <w:rsid w:val="000F676A"/>
    <w:rsid w:val="00100A15"/>
    <w:rsid w:val="00103319"/>
    <w:rsid w:val="00110571"/>
    <w:rsid w:val="0013778D"/>
    <w:rsid w:val="001553E2"/>
    <w:rsid w:val="001561D4"/>
    <w:rsid w:val="00172D42"/>
    <w:rsid w:val="00176C92"/>
    <w:rsid w:val="00182E1C"/>
    <w:rsid w:val="001835DF"/>
    <w:rsid w:val="00193857"/>
    <w:rsid w:val="001A1C05"/>
    <w:rsid w:val="001B0A59"/>
    <w:rsid w:val="001B7D59"/>
    <w:rsid w:val="001C0CB9"/>
    <w:rsid w:val="001C1F38"/>
    <w:rsid w:val="001C6ACE"/>
    <w:rsid w:val="001C71CA"/>
    <w:rsid w:val="001C7FAB"/>
    <w:rsid w:val="001E3871"/>
    <w:rsid w:val="001E501D"/>
    <w:rsid w:val="001F4EED"/>
    <w:rsid w:val="00201CD6"/>
    <w:rsid w:val="0020657E"/>
    <w:rsid w:val="002105FD"/>
    <w:rsid w:val="002219ED"/>
    <w:rsid w:val="00222F9E"/>
    <w:rsid w:val="0022515B"/>
    <w:rsid w:val="0023308E"/>
    <w:rsid w:val="002352DC"/>
    <w:rsid w:val="00235864"/>
    <w:rsid w:val="00240398"/>
    <w:rsid w:val="002403B6"/>
    <w:rsid w:val="00243BCC"/>
    <w:rsid w:val="002474D0"/>
    <w:rsid w:val="0025105E"/>
    <w:rsid w:val="00251C17"/>
    <w:rsid w:val="0025325B"/>
    <w:rsid w:val="00257A54"/>
    <w:rsid w:val="00261AC8"/>
    <w:rsid w:val="0026440C"/>
    <w:rsid w:val="00264729"/>
    <w:rsid w:val="00284BC6"/>
    <w:rsid w:val="0028536A"/>
    <w:rsid w:val="00285787"/>
    <w:rsid w:val="002A157E"/>
    <w:rsid w:val="002B1AF7"/>
    <w:rsid w:val="002E40DA"/>
    <w:rsid w:val="002E5F43"/>
    <w:rsid w:val="002E7EAE"/>
    <w:rsid w:val="002F4857"/>
    <w:rsid w:val="00312FFD"/>
    <w:rsid w:val="00313EF3"/>
    <w:rsid w:val="00320B63"/>
    <w:rsid w:val="00335F9A"/>
    <w:rsid w:val="00340C81"/>
    <w:rsid w:val="003416C9"/>
    <w:rsid w:val="00346271"/>
    <w:rsid w:val="00351E05"/>
    <w:rsid w:val="00361083"/>
    <w:rsid w:val="003671C5"/>
    <w:rsid w:val="00370F53"/>
    <w:rsid w:val="003825B4"/>
    <w:rsid w:val="00390A6D"/>
    <w:rsid w:val="003944B1"/>
    <w:rsid w:val="003B380B"/>
    <w:rsid w:val="003B71EF"/>
    <w:rsid w:val="003C2DB0"/>
    <w:rsid w:val="003C4165"/>
    <w:rsid w:val="003D1DD3"/>
    <w:rsid w:val="003D69B9"/>
    <w:rsid w:val="003E0013"/>
    <w:rsid w:val="0040384C"/>
    <w:rsid w:val="00405860"/>
    <w:rsid w:val="00413201"/>
    <w:rsid w:val="00416138"/>
    <w:rsid w:val="004236BC"/>
    <w:rsid w:val="004478E5"/>
    <w:rsid w:val="00450EC0"/>
    <w:rsid w:val="00451BA0"/>
    <w:rsid w:val="0045430A"/>
    <w:rsid w:val="0045465F"/>
    <w:rsid w:val="004610AA"/>
    <w:rsid w:val="00462F6C"/>
    <w:rsid w:val="00463CD6"/>
    <w:rsid w:val="00473572"/>
    <w:rsid w:val="00473FEE"/>
    <w:rsid w:val="004765D0"/>
    <w:rsid w:val="00481539"/>
    <w:rsid w:val="00481691"/>
    <w:rsid w:val="0048217E"/>
    <w:rsid w:val="0048256F"/>
    <w:rsid w:val="00487CF5"/>
    <w:rsid w:val="0049617C"/>
    <w:rsid w:val="004A1C8E"/>
    <w:rsid w:val="004A7DE9"/>
    <w:rsid w:val="004B09C9"/>
    <w:rsid w:val="004B13A8"/>
    <w:rsid w:val="004B5CCE"/>
    <w:rsid w:val="004C11A8"/>
    <w:rsid w:val="004C623B"/>
    <w:rsid w:val="004C718B"/>
    <w:rsid w:val="004E0ACB"/>
    <w:rsid w:val="004E5DBE"/>
    <w:rsid w:val="00501986"/>
    <w:rsid w:val="005040CA"/>
    <w:rsid w:val="0051369F"/>
    <w:rsid w:val="00513C70"/>
    <w:rsid w:val="005159A0"/>
    <w:rsid w:val="005542BD"/>
    <w:rsid w:val="005607B2"/>
    <w:rsid w:val="00560C94"/>
    <w:rsid w:val="005657FE"/>
    <w:rsid w:val="005702A5"/>
    <w:rsid w:val="0057279B"/>
    <w:rsid w:val="00577817"/>
    <w:rsid w:val="00580C95"/>
    <w:rsid w:val="00595BFB"/>
    <w:rsid w:val="005978AD"/>
    <w:rsid w:val="005A54FD"/>
    <w:rsid w:val="005B26D9"/>
    <w:rsid w:val="005B2888"/>
    <w:rsid w:val="005B2C48"/>
    <w:rsid w:val="005B7A12"/>
    <w:rsid w:val="005C04F6"/>
    <w:rsid w:val="005D2A8F"/>
    <w:rsid w:val="005E15F9"/>
    <w:rsid w:val="005E18A7"/>
    <w:rsid w:val="005F461B"/>
    <w:rsid w:val="005F4F06"/>
    <w:rsid w:val="005F7298"/>
    <w:rsid w:val="006004E9"/>
    <w:rsid w:val="006079BD"/>
    <w:rsid w:val="0061202D"/>
    <w:rsid w:val="00626696"/>
    <w:rsid w:val="00633EEC"/>
    <w:rsid w:val="00642AD4"/>
    <w:rsid w:val="00642E1C"/>
    <w:rsid w:val="00647204"/>
    <w:rsid w:val="00654BC7"/>
    <w:rsid w:val="00663DC4"/>
    <w:rsid w:val="00677AA0"/>
    <w:rsid w:val="00680F6B"/>
    <w:rsid w:val="006A4EB8"/>
    <w:rsid w:val="006A5AF7"/>
    <w:rsid w:val="006B30CC"/>
    <w:rsid w:val="006B4064"/>
    <w:rsid w:val="006B4575"/>
    <w:rsid w:val="006B5E11"/>
    <w:rsid w:val="006C7C57"/>
    <w:rsid w:val="006D54BA"/>
    <w:rsid w:val="006E6A3B"/>
    <w:rsid w:val="006F1A24"/>
    <w:rsid w:val="006F77A4"/>
    <w:rsid w:val="00714964"/>
    <w:rsid w:val="00720F5E"/>
    <w:rsid w:val="0073255F"/>
    <w:rsid w:val="00735AE1"/>
    <w:rsid w:val="007360B3"/>
    <w:rsid w:val="00737CAF"/>
    <w:rsid w:val="007537BA"/>
    <w:rsid w:val="00757531"/>
    <w:rsid w:val="0078191E"/>
    <w:rsid w:val="0078242E"/>
    <w:rsid w:val="00786CFE"/>
    <w:rsid w:val="00795591"/>
    <w:rsid w:val="007A6FB4"/>
    <w:rsid w:val="007A7049"/>
    <w:rsid w:val="007B58FD"/>
    <w:rsid w:val="007C5E8E"/>
    <w:rsid w:val="007C7396"/>
    <w:rsid w:val="007C7739"/>
    <w:rsid w:val="007D1224"/>
    <w:rsid w:val="007D2BDE"/>
    <w:rsid w:val="007D6962"/>
    <w:rsid w:val="007E67E0"/>
    <w:rsid w:val="007F0873"/>
    <w:rsid w:val="007F329B"/>
    <w:rsid w:val="007F5D90"/>
    <w:rsid w:val="007F6F79"/>
    <w:rsid w:val="007F76EB"/>
    <w:rsid w:val="0080078C"/>
    <w:rsid w:val="00802ACB"/>
    <w:rsid w:val="00803D6A"/>
    <w:rsid w:val="00803E6F"/>
    <w:rsid w:val="0081417F"/>
    <w:rsid w:val="008222D6"/>
    <w:rsid w:val="0083663A"/>
    <w:rsid w:val="00836C69"/>
    <w:rsid w:val="00845FB5"/>
    <w:rsid w:val="00846468"/>
    <w:rsid w:val="00847CE3"/>
    <w:rsid w:val="00847CEF"/>
    <w:rsid w:val="00847D08"/>
    <w:rsid w:val="00860197"/>
    <w:rsid w:val="00861241"/>
    <w:rsid w:val="00863175"/>
    <w:rsid w:val="0086358B"/>
    <w:rsid w:val="008950CF"/>
    <w:rsid w:val="0089606F"/>
    <w:rsid w:val="008A2C86"/>
    <w:rsid w:val="008B13C7"/>
    <w:rsid w:val="008B3E47"/>
    <w:rsid w:val="008B5EC8"/>
    <w:rsid w:val="008C5E89"/>
    <w:rsid w:val="008C7EBA"/>
    <w:rsid w:val="008D0FA5"/>
    <w:rsid w:val="008D4101"/>
    <w:rsid w:val="008D600F"/>
    <w:rsid w:val="008F28A1"/>
    <w:rsid w:val="008F2DFA"/>
    <w:rsid w:val="008F3704"/>
    <w:rsid w:val="008F7FCA"/>
    <w:rsid w:val="00905624"/>
    <w:rsid w:val="00914EA4"/>
    <w:rsid w:val="00915EA3"/>
    <w:rsid w:val="00916D05"/>
    <w:rsid w:val="00920C8E"/>
    <w:rsid w:val="009257BA"/>
    <w:rsid w:val="00931628"/>
    <w:rsid w:val="00931C30"/>
    <w:rsid w:val="009355F3"/>
    <w:rsid w:val="00940105"/>
    <w:rsid w:val="009440E1"/>
    <w:rsid w:val="00954E61"/>
    <w:rsid w:val="0096495E"/>
    <w:rsid w:val="00967DB4"/>
    <w:rsid w:val="009833CD"/>
    <w:rsid w:val="009845D1"/>
    <w:rsid w:val="009B7AD2"/>
    <w:rsid w:val="009C094E"/>
    <w:rsid w:val="009C482B"/>
    <w:rsid w:val="009C65FF"/>
    <w:rsid w:val="009C7002"/>
    <w:rsid w:val="009C70CA"/>
    <w:rsid w:val="009D2BC5"/>
    <w:rsid w:val="009D4402"/>
    <w:rsid w:val="009D529F"/>
    <w:rsid w:val="009E41EE"/>
    <w:rsid w:val="009E4850"/>
    <w:rsid w:val="009E57AC"/>
    <w:rsid w:val="009F1891"/>
    <w:rsid w:val="009F67BD"/>
    <w:rsid w:val="00A01C47"/>
    <w:rsid w:val="00A01FBE"/>
    <w:rsid w:val="00A1377F"/>
    <w:rsid w:val="00A2637C"/>
    <w:rsid w:val="00A50434"/>
    <w:rsid w:val="00A53FA1"/>
    <w:rsid w:val="00A5575E"/>
    <w:rsid w:val="00A56E21"/>
    <w:rsid w:val="00A60AE2"/>
    <w:rsid w:val="00A60E5D"/>
    <w:rsid w:val="00A65399"/>
    <w:rsid w:val="00A732A0"/>
    <w:rsid w:val="00A8634A"/>
    <w:rsid w:val="00A96381"/>
    <w:rsid w:val="00AA37D9"/>
    <w:rsid w:val="00AA3B86"/>
    <w:rsid w:val="00AA72F9"/>
    <w:rsid w:val="00AB1DEB"/>
    <w:rsid w:val="00AB4C04"/>
    <w:rsid w:val="00AB5BB6"/>
    <w:rsid w:val="00AD2923"/>
    <w:rsid w:val="00AD2E7D"/>
    <w:rsid w:val="00AD3A47"/>
    <w:rsid w:val="00AE2E95"/>
    <w:rsid w:val="00AF1D84"/>
    <w:rsid w:val="00B00625"/>
    <w:rsid w:val="00B060AB"/>
    <w:rsid w:val="00B13F38"/>
    <w:rsid w:val="00B30AB2"/>
    <w:rsid w:val="00B31ACB"/>
    <w:rsid w:val="00B355C6"/>
    <w:rsid w:val="00B36C9D"/>
    <w:rsid w:val="00B3769F"/>
    <w:rsid w:val="00B376FA"/>
    <w:rsid w:val="00B77703"/>
    <w:rsid w:val="00B83D92"/>
    <w:rsid w:val="00B9128E"/>
    <w:rsid w:val="00BA176F"/>
    <w:rsid w:val="00BA3F22"/>
    <w:rsid w:val="00BA7E4C"/>
    <w:rsid w:val="00BB31EE"/>
    <w:rsid w:val="00BB5A3C"/>
    <w:rsid w:val="00BB7E42"/>
    <w:rsid w:val="00BC349A"/>
    <w:rsid w:val="00BC6F21"/>
    <w:rsid w:val="00BD4B39"/>
    <w:rsid w:val="00BD6BBB"/>
    <w:rsid w:val="00BD77BC"/>
    <w:rsid w:val="00BD78C1"/>
    <w:rsid w:val="00BF2DB0"/>
    <w:rsid w:val="00BF2EAC"/>
    <w:rsid w:val="00BF411F"/>
    <w:rsid w:val="00BF43C9"/>
    <w:rsid w:val="00BF74A0"/>
    <w:rsid w:val="00C12082"/>
    <w:rsid w:val="00C22974"/>
    <w:rsid w:val="00C31DD4"/>
    <w:rsid w:val="00C57D70"/>
    <w:rsid w:val="00C60F51"/>
    <w:rsid w:val="00C633D3"/>
    <w:rsid w:val="00C650C9"/>
    <w:rsid w:val="00C6522C"/>
    <w:rsid w:val="00C67CA8"/>
    <w:rsid w:val="00C71CE4"/>
    <w:rsid w:val="00C7536F"/>
    <w:rsid w:val="00C81B5B"/>
    <w:rsid w:val="00C90EC2"/>
    <w:rsid w:val="00C96F29"/>
    <w:rsid w:val="00CA0631"/>
    <w:rsid w:val="00CA25DF"/>
    <w:rsid w:val="00CA28F8"/>
    <w:rsid w:val="00CA3104"/>
    <w:rsid w:val="00CA7934"/>
    <w:rsid w:val="00CB3CC2"/>
    <w:rsid w:val="00CD305F"/>
    <w:rsid w:val="00CD3B9E"/>
    <w:rsid w:val="00CD4470"/>
    <w:rsid w:val="00CD61B3"/>
    <w:rsid w:val="00CD66B3"/>
    <w:rsid w:val="00CD7122"/>
    <w:rsid w:val="00CE2C49"/>
    <w:rsid w:val="00CF2F8A"/>
    <w:rsid w:val="00CF3503"/>
    <w:rsid w:val="00CF49BB"/>
    <w:rsid w:val="00D016EF"/>
    <w:rsid w:val="00D05A70"/>
    <w:rsid w:val="00D069FB"/>
    <w:rsid w:val="00D1132E"/>
    <w:rsid w:val="00D178F6"/>
    <w:rsid w:val="00D30083"/>
    <w:rsid w:val="00D41E6E"/>
    <w:rsid w:val="00D44379"/>
    <w:rsid w:val="00D536AC"/>
    <w:rsid w:val="00D621D0"/>
    <w:rsid w:val="00D63BF8"/>
    <w:rsid w:val="00D640FC"/>
    <w:rsid w:val="00D70CCF"/>
    <w:rsid w:val="00D71B8B"/>
    <w:rsid w:val="00D72E8D"/>
    <w:rsid w:val="00D83AE9"/>
    <w:rsid w:val="00D86CBA"/>
    <w:rsid w:val="00DA0E0D"/>
    <w:rsid w:val="00DB367A"/>
    <w:rsid w:val="00DB40C1"/>
    <w:rsid w:val="00DC096E"/>
    <w:rsid w:val="00DD4739"/>
    <w:rsid w:val="00DD76E0"/>
    <w:rsid w:val="00DF1682"/>
    <w:rsid w:val="00DF2D48"/>
    <w:rsid w:val="00E01E73"/>
    <w:rsid w:val="00E02FF9"/>
    <w:rsid w:val="00E041A2"/>
    <w:rsid w:val="00E060DB"/>
    <w:rsid w:val="00E17959"/>
    <w:rsid w:val="00E23C94"/>
    <w:rsid w:val="00E265C4"/>
    <w:rsid w:val="00E37721"/>
    <w:rsid w:val="00E408CF"/>
    <w:rsid w:val="00E545F6"/>
    <w:rsid w:val="00E75107"/>
    <w:rsid w:val="00E77715"/>
    <w:rsid w:val="00E8078E"/>
    <w:rsid w:val="00E935C8"/>
    <w:rsid w:val="00EA44BB"/>
    <w:rsid w:val="00EA6D16"/>
    <w:rsid w:val="00EB3C12"/>
    <w:rsid w:val="00EC02DF"/>
    <w:rsid w:val="00EC44C3"/>
    <w:rsid w:val="00ED0A15"/>
    <w:rsid w:val="00ED66A8"/>
    <w:rsid w:val="00ED767E"/>
    <w:rsid w:val="00EE05AF"/>
    <w:rsid w:val="00EE1C8D"/>
    <w:rsid w:val="00EE4B3E"/>
    <w:rsid w:val="00EF7CBD"/>
    <w:rsid w:val="00F01FEE"/>
    <w:rsid w:val="00F11211"/>
    <w:rsid w:val="00F11F92"/>
    <w:rsid w:val="00F17B08"/>
    <w:rsid w:val="00F17BA0"/>
    <w:rsid w:val="00F20B72"/>
    <w:rsid w:val="00F32A8F"/>
    <w:rsid w:val="00F36AF6"/>
    <w:rsid w:val="00F42B1E"/>
    <w:rsid w:val="00F42C08"/>
    <w:rsid w:val="00F44BF0"/>
    <w:rsid w:val="00F501F0"/>
    <w:rsid w:val="00F50CD2"/>
    <w:rsid w:val="00F5162B"/>
    <w:rsid w:val="00F54A66"/>
    <w:rsid w:val="00F62EC6"/>
    <w:rsid w:val="00F80464"/>
    <w:rsid w:val="00F9439C"/>
    <w:rsid w:val="00F973F5"/>
    <w:rsid w:val="00FB7FF8"/>
    <w:rsid w:val="00FC0C0A"/>
    <w:rsid w:val="00FC6505"/>
    <w:rsid w:val="00FC7D52"/>
    <w:rsid w:val="00FD729C"/>
    <w:rsid w:val="00FE038E"/>
    <w:rsid w:val="00FF6B05"/>
    <w:rsid w:val="00FF7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  <w14:docId w14:val="5EAC808A"/>
  <w15:docId w15:val="{58A600F6-24B6-42BB-9BE7-B3A305809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03D6A"/>
    <w:pPr>
      <w:spacing w:after="0" w:line="240" w:lineRule="auto"/>
      <w:jc w:val="both"/>
    </w:pPr>
    <w:rPr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D536AC"/>
    <w:pPr>
      <w:keepNext/>
      <w:keepLines/>
      <w:pageBreakBefore/>
      <w:numPr>
        <w:numId w:val="2"/>
      </w:numPr>
      <w:spacing w:before="240"/>
      <w:ind w:left="431" w:hanging="431"/>
      <w:outlineLvl w:val="0"/>
    </w:pPr>
    <w:rPr>
      <w:rFonts w:eastAsiaTheme="majorEastAsia" w:cstheme="majorBidi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86CFE"/>
    <w:pPr>
      <w:keepNext/>
      <w:keepLines/>
      <w:numPr>
        <w:ilvl w:val="1"/>
        <w:numId w:val="2"/>
      </w:numPr>
      <w:spacing w:before="240"/>
      <w:ind w:left="578" w:hanging="578"/>
      <w:outlineLvl w:val="1"/>
    </w:pPr>
    <w:rPr>
      <w:rFonts w:eastAsiaTheme="majorEastAsia" w:cstheme="majorBidi"/>
      <w:color w:val="002060"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B3CC2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B3CC2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B3CC2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B3CC2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B3CC2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B3CC2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B3CC2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Ondertitel">
    <w:name w:val="Subtitle"/>
    <w:basedOn w:val="Standaard"/>
    <w:next w:val="Standaard"/>
    <w:link w:val="OndertitelChar"/>
    <w:uiPriority w:val="11"/>
    <w:qFormat/>
    <w:rsid w:val="0045465F"/>
    <w:pPr>
      <w:numPr>
        <w:ilvl w:val="1"/>
      </w:numPr>
      <w:spacing w:after="240"/>
    </w:pPr>
    <w:rPr>
      <w:rFonts w:ascii="Broadway" w:eastAsiaTheme="minorEastAsia" w:hAnsi="Broadway"/>
      <w:spacing w:val="15"/>
      <w:sz w:val="4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5465F"/>
    <w:rPr>
      <w:rFonts w:ascii="Broadway" w:eastAsiaTheme="minorEastAsia" w:hAnsi="Broadway"/>
      <w:spacing w:val="15"/>
      <w:sz w:val="40"/>
    </w:rPr>
  </w:style>
  <w:style w:type="paragraph" w:styleId="Geenafstand">
    <w:name w:val="No Spacing"/>
    <w:aliases w:val="Vragen"/>
    <w:uiPriority w:val="1"/>
    <w:qFormat/>
    <w:rsid w:val="00D621D0"/>
    <w:pPr>
      <w:spacing w:after="0" w:line="240" w:lineRule="auto"/>
    </w:pPr>
    <w:rPr>
      <w:b/>
      <w:color w:val="FFC000" w:themeColor="accent4"/>
      <w:sz w:val="24"/>
    </w:rPr>
  </w:style>
  <w:style w:type="character" w:customStyle="1" w:styleId="Kop1Char">
    <w:name w:val="Kop 1 Char"/>
    <w:basedOn w:val="Standaardalinea-lettertype"/>
    <w:link w:val="Kop1"/>
    <w:uiPriority w:val="9"/>
    <w:rsid w:val="00D536AC"/>
    <w:rPr>
      <w:rFonts w:ascii="Verdana" w:eastAsiaTheme="majorEastAsia" w:hAnsi="Verdana" w:cstheme="majorBidi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786CFE"/>
    <w:rPr>
      <w:rFonts w:ascii="Verdana" w:eastAsiaTheme="majorEastAsia" w:hAnsi="Verdana" w:cstheme="majorBidi"/>
      <w:color w:val="002060"/>
      <w:sz w:val="28"/>
      <w:szCs w:val="26"/>
    </w:rPr>
  </w:style>
  <w:style w:type="paragraph" w:styleId="Koptekst">
    <w:name w:val="header"/>
    <w:basedOn w:val="Standaard"/>
    <w:link w:val="KoptekstChar"/>
    <w:uiPriority w:val="99"/>
    <w:unhideWhenUsed/>
    <w:rsid w:val="00CB3CC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CB3CC2"/>
    <w:rPr>
      <w:rFonts w:ascii="Verdana" w:hAnsi="Verdana"/>
    </w:rPr>
  </w:style>
  <w:style w:type="paragraph" w:styleId="Voettekst">
    <w:name w:val="footer"/>
    <w:basedOn w:val="Standaard"/>
    <w:link w:val="VoettekstChar"/>
    <w:uiPriority w:val="99"/>
    <w:unhideWhenUsed/>
    <w:rsid w:val="00786CFE"/>
    <w:pPr>
      <w:tabs>
        <w:tab w:val="center" w:pos="4536"/>
        <w:tab w:val="right" w:pos="9072"/>
      </w:tabs>
    </w:pPr>
    <w:rPr>
      <w:sz w:val="18"/>
    </w:rPr>
  </w:style>
  <w:style w:type="character" w:customStyle="1" w:styleId="VoettekstChar">
    <w:name w:val="Voettekst Char"/>
    <w:basedOn w:val="Standaardalinea-lettertype"/>
    <w:link w:val="Voettekst"/>
    <w:uiPriority w:val="99"/>
    <w:rsid w:val="00786CFE"/>
    <w:rPr>
      <w:rFonts w:ascii="Verdana" w:hAnsi="Verdana"/>
      <w:sz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B3CC2"/>
    <w:pPr>
      <w:spacing w:line="259" w:lineRule="auto"/>
      <w:outlineLvl w:val="9"/>
    </w:pPr>
    <w:rPr>
      <w:rFonts w:asciiTheme="majorHAnsi" w:hAnsiTheme="majorHAnsi"/>
      <w:color w:val="2F5496" w:themeColor="accent1" w:themeShade="BF"/>
      <w:lang w:eastAsia="nl-BE"/>
    </w:rPr>
  </w:style>
  <w:style w:type="character" w:customStyle="1" w:styleId="Kop3Char">
    <w:name w:val="Kop 3 Char"/>
    <w:basedOn w:val="Standaardalinea-lettertype"/>
    <w:link w:val="Kop3"/>
    <w:uiPriority w:val="9"/>
    <w:rsid w:val="00CB3C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1">
    <w:name w:val="toc 1"/>
    <w:basedOn w:val="Standaard"/>
    <w:next w:val="Standaard"/>
    <w:autoRedefine/>
    <w:uiPriority w:val="39"/>
    <w:unhideWhenUsed/>
    <w:rsid w:val="00CB3CC2"/>
    <w:pPr>
      <w:tabs>
        <w:tab w:val="left" w:pos="0"/>
        <w:tab w:val="right" w:leader="dot" w:pos="9639"/>
      </w:tabs>
      <w:ind w:left="851" w:hanging="851"/>
    </w:pPr>
    <w:rPr>
      <w:b/>
    </w:rPr>
  </w:style>
  <w:style w:type="paragraph" w:styleId="Inhopg2">
    <w:name w:val="toc 2"/>
    <w:basedOn w:val="Standaard"/>
    <w:next w:val="Standaard"/>
    <w:autoRedefine/>
    <w:uiPriority w:val="39"/>
    <w:unhideWhenUsed/>
    <w:rsid w:val="00CB3CC2"/>
    <w:pPr>
      <w:tabs>
        <w:tab w:val="left" w:pos="0"/>
        <w:tab w:val="right" w:leader="dot" w:pos="9639"/>
      </w:tabs>
      <w:ind w:left="851" w:hanging="851"/>
    </w:pPr>
  </w:style>
  <w:style w:type="paragraph" w:styleId="Inhopg3">
    <w:name w:val="toc 3"/>
    <w:basedOn w:val="Standaard"/>
    <w:next w:val="Standaard"/>
    <w:autoRedefine/>
    <w:uiPriority w:val="39"/>
    <w:unhideWhenUsed/>
    <w:rsid w:val="00D30083"/>
    <w:rPr>
      <w:sz w:val="20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B3CC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B3CC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B3CC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B3CC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B3CC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B3C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Standaardalinea-lettertype"/>
    <w:uiPriority w:val="99"/>
    <w:unhideWhenUsed/>
    <w:rsid w:val="00CB3CC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B4C04"/>
    <w:pPr>
      <w:spacing w:after="120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B4C04"/>
    <w:rPr>
      <w:rFonts w:eastAsiaTheme="majorEastAsia" w:cstheme="majorBidi"/>
      <w:spacing w:val="-10"/>
      <w:kern w:val="28"/>
      <w:sz w:val="56"/>
      <w:szCs w:val="56"/>
    </w:rPr>
  </w:style>
  <w:style w:type="paragraph" w:styleId="Lijstalinea">
    <w:name w:val="List Paragraph"/>
    <w:basedOn w:val="Standaard"/>
    <w:uiPriority w:val="34"/>
    <w:qFormat/>
    <w:rsid w:val="00642E1C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8C7EBA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8C7EBA"/>
    <w:rPr>
      <w:color w:val="954F72" w:themeColor="followedHyperlink"/>
      <w:u w:val="single"/>
    </w:rPr>
  </w:style>
  <w:style w:type="table" w:styleId="Tabelraster">
    <w:name w:val="Table Grid"/>
    <w:basedOn w:val="Standaardtabel"/>
    <w:uiPriority w:val="39"/>
    <w:rsid w:val="001A1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4-Accent4">
    <w:name w:val="Grid Table 4 Accent 4"/>
    <w:basedOn w:val="Standaardtabel"/>
    <w:uiPriority w:val="49"/>
    <w:rsid w:val="006004E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Rastertabel4">
    <w:name w:val="Grid Table 4"/>
    <w:basedOn w:val="Standaardtabel"/>
    <w:uiPriority w:val="49"/>
    <w:rsid w:val="006004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3-Accent4">
    <w:name w:val="Grid Table 3 Accent 4"/>
    <w:basedOn w:val="Standaardtabel"/>
    <w:uiPriority w:val="48"/>
    <w:rsid w:val="006004E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5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7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7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6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OneDrive\7_Toegepaste_informatica_2023-2024\2e_semester\Samenvattingssjabloon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36267-1994-4097-8BC4-F1E850038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Samenvattingssjabloon.dotx</Template>
  <TotalTime>0</TotalTime>
  <Pages>17</Pages>
  <Words>2791</Words>
  <Characters>15355</Characters>
  <Application>Microsoft Office Word</Application>
  <DocSecurity>0</DocSecurity>
  <Lines>127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Robbe Magerman</cp:lastModifiedBy>
  <cp:revision>278</cp:revision>
  <dcterms:created xsi:type="dcterms:W3CDTF">2024-02-07T19:59:00Z</dcterms:created>
  <dcterms:modified xsi:type="dcterms:W3CDTF">2024-02-14T14:04:00Z</dcterms:modified>
</cp:coreProperties>
</file>