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DEDFB" w14:textId="77777777" w:rsidR="005B2C48" w:rsidRDefault="00454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73F1DECA" wp14:editId="20FCDEB3">
            <wp:simplePos x="0" y="0"/>
            <wp:positionH relativeFrom="margin">
              <wp:posOffset>337185</wp:posOffset>
            </wp:positionH>
            <wp:positionV relativeFrom="margin">
              <wp:posOffset>235585</wp:posOffset>
            </wp:positionV>
            <wp:extent cx="5467350" cy="2660015"/>
            <wp:effectExtent l="228600" t="228600" r="209550" b="216535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0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4F8814" w14:textId="77777777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</w:p>
    <w:p w14:paraId="4127084F" w14:textId="3EC910B4" w:rsidR="00CD19F8" w:rsidRDefault="00105009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921222" w:history="1">
        <w:r w:rsidR="00CD19F8" w:rsidRPr="00D90C42">
          <w:rPr>
            <w:rStyle w:val="Hyperlink"/>
            <w:noProof/>
          </w:rPr>
          <w:t>1</w:t>
        </w:r>
        <w:r w:rsidR="00CD19F8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CD19F8" w:rsidRPr="00D90C42">
          <w:rPr>
            <w:rStyle w:val="Hyperlink"/>
            <w:noProof/>
          </w:rPr>
          <w:t>Hoofdstuk 1: Networking Today</w:t>
        </w:r>
        <w:r w:rsidR="00CD19F8">
          <w:rPr>
            <w:noProof/>
            <w:webHidden/>
          </w:rPr>
          <w:tab/>
        </w:r>
        <w:r w:rsidR="00CD19F8">
          <w:rPr>
            <w:noProof/>
            <w:webHidden/>
          </w:rPr>
          <w:fldChar w:fldCharType="begin"/>
        </w:r>
        <w:r w:rsidR="00CD19F8">
          <w:rPr>
            <w:noProof/>
            <w:webHidden/>
          </w:rPr>
          <w:instrText xml:space="preserve"> PAGEREF _Toc158921222 \h </w:instrText>
        </w:r>
        <w:r w:rsidR="00CD19F8">
          <w:rPr>
            <w:noProof/>
            <w:webHidden/>
          </w:rPr>
        </w:r>
        <w:r w:rsidR="00CD19F8">
          <w:rPr>
            <w:noProof/>
            <w:webHidden/>
          </w:rPr>
          <w:fldChar w:fldCharType="separate"/>
        </w:r>
        <w:r w:rsidR="00CD19F8">
          <w:rPr>
            <w:noProof/>
            <w:webHidden/>
          </w:rPr>
          <w:t>2</w:t>
        </w:r>
        <w:r w:rsidR="00CD19F8">
          <w:rPr>
            <w:noProof/>
            <w:webHidden/>
          </w:rPr>
          <w:fldChar w:fldCharType="end"/>
        </w:r>
      </w:hyperlink>
    </w:p>
    <w:p w14:paraId="11769AB7" w14:textId="72F77296" w:rsidR="00CD19F8" w:rsidRDefault="00CD19F8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8921223" w:history="1">
        <w:r w:rsidRPr="00D90C42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D90C42">
          <w:rPr>
            <w:rStyle w:val="Hyperlink"/>
            <w:noProof/>
            <w:lang w:val="en-GB"/>
          </w:rPr>
          <w:t xml:space="preserve">Hoofdstuk 2: </w:t>
        </w:r>
        <w:r w:rsidRPr="00D90C42">
          <w:rPr>
            <w:rStyle w:val="Hyperlink"/>
            <w:noProof/>
          </w:rPr>
          <w:t>Protocols and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_Toc158921223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1A140F" w14:textId="57B72C65" w:rsidR="00CD19F8" w:rsidRDefault="00CD19F8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8921224" w:history="1">
        <w:r w:rsidRPr="00D90C42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D90C42">
          <w:rPr>
            <w:rStyle w:val="Hyperlink"/>
            <w:noProof/>
          </w:rPr>
          <w:t>Hoofdstuk 3: xxx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_Toc158921224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C24558F" w14:textId="1980320F" w:rsidR="00803D6A" w:rsidRDefault="00105009">
      <w:r>
        <w:fldChar w:fldCharType="end"/>
      </w:r>
    </w:p>
    <w:p w14:paraId="18F3372D" w14:textId="77777777" w:rsidR="00803D6A" w:rsidRDefault="00803D6A"/>
    <w:p w14:paraId="4598864D" w14:textId="77777777" w:rsidR="00803D6A" w:rsidRDefault="00803D6A" w:rsidP="00CB3CC2">
      <w:pPr>
        <w:sectPr w:rsidR="00803D6A" w:rsidSect="00283CB9">
          <w:pgSz w:w="11906" w:h="16838"/>
          <w:pgMar w:top="1134" w:right="1134" w:bottom="1134" w:left="1134" w:header="709" w:footer="709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14:paraId="0CDFD7D8" w14:textId="21EF5BFA" w:rsidR="001E0C28" w:rsidRDefault="00105009" w:rsidP="00B92D67">
      <w:pPr>
        <w:pStyle w:val="Kop1"/>
      </w:pPr>
      <w:bookmarkStart w:id="0" w:name="_Toc158921222"/>
      <w:r>
        <w:lastRenderedPageBreak/>
        <w:t xml:space="preserve">Hoofdstuk 1: </w:t>
      </w:r>
      <w:r w:rsidR="00B92D67">
        <w:t xml:space="preserve">Networking </w:t>
      </w:r>
      <w:proofErr w:type="spellStart"/>
      <w:r w:rsidR="00B92D67">
        <w:t>Today</w:t>
      </w:r>
      <w:bookmarkEnd w:id="0"/>
      <w:proofErr w:type="spellEnd"/>
    </w:p>
    <w:p w14:paraId="66942A90" w14:textId="52C75802" w:rsidR="00B92D67" w:rsidRPr="007D3601" w:rsidRDefault="007D3601" w:rsidP="007D3601">
      <w:pPr>
        <w:pStyle w:val="Geenafstand"/>
        <w:rPr>
          <w:lang w:val="en-GB"/>
        </w:rPr>
      </w:pPr>
      <w:r w:rsidRPr="007D3601">
        <w:rPr>
          <w:lang w:val="en-GB"/>
        </w:rPr>
        <w:t xml:space="preserve">No </w:t>
      </w:r>
      <w:proofErr w:type="spellStart"/>
      <w:r w:rsidRPr="007D3601">
        <w:rPr>
          <w:lang w:val="en-GB"/>
        </w:rPr>
        <w:t>boundry’s</w:t>
      </w:r>
      <w:proofErr w:type="spellEnd"/>
      <w:r w:rsidRPr="007D3601">
        <w:rPr>
          <w:lang w:val="en-GB"/>
        </w:rPr>
        <w:t xml:space="preserve"> </w:t>
      </w:r>
      <w:proofErr w:type="spellStart"/>
      <w:r w:rsidRPr="007D3601">
        <w:rPr>
          <w:lang w:val="en-GB"/>
        </w:rPr>
        <w:t>thank’s</w:t>
      </w:r>
      <w:proofErr w:type="spellEnd"/>
      <w:r w:rsidRPr="007D3601">
        <w:rPr>
          <w:lang w:val="en-GB"/>
        </w:rPr>
        <w:t xml:space="preserve"> to networking: </w:t>
      </w:r>
    </w:p>
    <w:p w14:paraId="3AC986F8" w14:textId="77777777" w:rsidR="007D3601" w:rsidRPr="007D3601" w:rsidRDefault="007D3601" w:rsidP="007D3601">
      <w:pPr>
        <w:pStyle w:val="Lijstalinea"/>
        <w:numPr>
          <w:ilvl w:val="0"/>
          <w:numId w:val="16"/>
        </w:numPr>
        <w:rPr>
          <w:lang w:val="en-GB"/>
        </w:rPr>
      </w:pPr>
      <w:r w:rsidRPr="007D3601">
        <w:rPr>
          <w:lang w:val="en-GB"/>
        </w:rPr>
        <w:t xml:space="preserve">World without boundaries </w:t>
      </w:r>
    </w:p>
    <w:p w14:paraId="4C7D2EDF" w14:textId="5FD56E9A" w:rsidR="007D3601" w:rsidRPr="007D3601" w:rsidRDefault="007D3601" w:rsidP="007D3601">
      <w:pPr>
        <w:pStyle w:val="Lijstalinea"/>
        <w:numPr>
          <w:ilvl w:val="0"/>
          <w:numId w:val="16"/>
        </w:numPr>
        <w:rPr>
          <w:lang w:val="en-GB"/>
        </w:rPr>
      </w:pPr>
      <w:r w:rsidRPr="007D3601">
        <w:rPr>
          <w:lang w:val="en-GB"/>
        </w:rPr>
        <w:t xml:space="preserve">Global communities </w:t>
      </w:r>
    </w:p>
    <w:p w14:paraId="02D8B85B" w14:textId="2A6A564A" w:rsidR="007D3601" w:rsidRDefault="007D3601" w:rsidP="007D3601">
      <w:pPr>
        <w:pStyle w:val="Lijstalinea"/>
        <w:numPr>
          <w:ilvl w:val="0"/>
          <w:numId w:val="16"/>
        </w:numPr>
        <w:rPr>
          <w:lang w:val="en-GB"/>
        </w:rPr>
      </w:pPr>
      <w:r w:rsidRPr="007D3601">
        <w:rPr>
          <w:lang w:val="en-GB"/>
        </w:rPr>
        <w:t>Human network</w:t>
      </w:r>
    </w:p>
    <w:p w14:paraId="54CF1714" w14:textId="66C3C2E7" w:rsidR="00F60D24" w:rsidRPr="00F60D24" w:rsidRDefault="00F60D24" w:rsidP="007D3601">
      <w:pPr>
        <w:pStyle w:val="Lijstalinea"/>
        <w:numPr>
          <w:ilvl w:val="0"/>
          <w:numId w:val="16"/>
        </w:numPr>
      </w:pPr>
      <w:r w:rsidRPr="00F60D24">
        <w:t xml:space="preserve">Dankzij het </w:t>
      </w:r>
      <w:proofErr w:type="spellStart"/>
      <w:r w:rsidRPr="00F60D24">
        <w:t>network</w:t>
      </w:r>
      <w:proofErr w:type="spellEnd"/>
      <w:r w:rsidRPr="00F60D24">
        <w:t xml:space="preserve"> is e</w:t>
      </w:r>
      <w:r>
        <w:t>r altijd een vorm van communicatie</w:t>
      </w:r>
    </w:p>
    <w:p w14:paraId="3E6FB8AA" w14:textId="1234B53C" w:rsidR="00182E1C" w:rsidRPr="00F60D24" w:rsidRDefault="00182E1C" w:rsidP="009C7002"/>
    <w:p w14:paraId="5F0C156B" w14:textId="6701C0D2" w:rsidR="00182E1C" w:rsidRPr="00B8395D" w:rsidRDefault="00361743" w:rsidP="00890AD0">
      <w:pPr>
        <w:pStyle w:val="Geenafstand"/>
      </w:pPr>
      <w:r w:rsidRPr="00905D9B">
        <w:rPr>
          <w:noProof/>
        </w:rPr>
        <w:drawing>
          <wp:anchor distT="0" distB="0" distL="114300" distR="114300" simplePos="0" relativeHeight="251659264" behindDoc="1" locked="0" layoutInCell="1" allowOverlap="1" wp14:anchorId="2328AB16" wp14:editId="2C120AD6">
            <wp:simplePos x="0" y="0"/>
            <wp:positionH relativeFrom="column">
              <wp:posOffset>3302000</wp:posOffset>
            </wp:positionH>
            <wp:positionV relativeFrom="paragraph">
              <wp:posOffset>45720</wp:posOffset>
            </wp:positionV>
            <wp:extent cx="2820035" cy="1996440"/>
            <wp:effectExtent l="0" t="0" r="0" b="0"/>
            <wp:wrapTight wrapText="bothSides">
              <wp:wrapPolygon edited="0">
                <wp:start x="0" y="0"/>
                <wp:lineTo x="0" y="21435"/>
                <wp:lineTo x="21449" y="21435"/>
                <wp:lineTo x="21449" y="0"/>
                <wp:lineTo x="0" y="0"/>
              </wp:wrapPolygon>
            </wp:wrapTight>
            <wp:docPr id="1142007445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7445" name="Afbeelding 1" descr="Afbeelding met tekst, schermopname, Lettertype, ontwerp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0AD0" w:rsidRPr="00B8395D">
        <w:t xml:space="preserve">Host </w:t>
      </w:r>
      <w:proofErr w:type="spellStart"/>
      <w:r w:rsidR="00890AD0" w:rsidRPr="00B8395D">
        <w:t>roles</w:t>
      </w:r>
      <w:proofErr w:type="spellEnd"/>
      <w:r w:rsidR="00B8395D" w:rsidRPr="00B8395D">
        <w:t xml:space="preserve"> </w:t>
      </w:r>
      <w:r w:rsidR="00B8395D" w:rsidRPr="00B8395D">
        <w:rPr>
          <w:color w:val="FF0000"/>
        </w:rPr>
        <w:t>(is ofwel een client ofwel een server)</w:t>
      </w:r>
      <w:r w:rsidR="00890AD0" w:rsidRPr="00B8395D">
        <w:t xml:space="preserve">: </w:t>
      </w:r>
    </w:p>
    <w:p w14:paraId="7622F48E" w14:textId="4E4E93C5" w:rsidR="00890AD0" w:rsidRPr="00890AD0" w:rsidRDefault="00890AD0" w:rsidP="00890AD0">
      <w:pPr>
        <w:pStyle w:val="Lijstalinea"/>
        <w:numPr>
          <w:ilvl w:val="0"/>
          <w:numId w:val="17"/>
        </w:numPr>
      </w:pPr>
      <w:r w:rsidRPr="00890AD0">
        <w:t>Elke computer in een netwerk wordt</w:t>
      </w:r>
      <w:r>
        <w:t xml:space="preserve"> </w:t>
      </w:r>
      <w:r w:rsidRPr="00890AD0">
        <w:rPr>
          <w:b/>
          <w:bCs/>
        </w:rPr>
        <w:t>een host</w:t>
      </w:r>
      <w:r w:rsidRPr="00890AD0">
        <w:t xml:space="preserve"> of </w:t>
      </w:r>
      <w:r w:rsidRPr="00890AD0">
        <w:rPr>
          <w:b/>
          <w:bCs/>
        </w:rPr>
        <w:t>eindapparaat</w:t>
      </w:r>
      <w:r w:rsidR="00165FBB">
        <w:rPr>
          <w:b/>
          <w:bCs/>
        </w:rPr>
        <w:t xml:space="preserve"> (computer, gsm, laptop, tv …) </w:t>
      </w:r>
      <w:r w:rsidRPr="00890AD0">
        <w:t xml:space="preserve"> genoemd.</w:t>
      </w:r>
    </w:p>
    <w:p w14:paraId="2A11A6DF" w14:textId="09BF30FF" w:rsidR="00890AD0" w:rsidRPr="00890AD0" w:rsidRDefault="00890AD0" w:rsidP="00890AD0">
      <w:pPr>
        <w:pStyle w:val="Lijstalinea"/>
        <w:numPr>
          <w:ilvl w:val="0"/>
          <w:numId w:val="17"/>
        </w:numPr>
      </w:pPr>
      <w:r w:rsidRPr="00B8395D">
        <w:rPr>
          <w:b/>
          <w:bCs/>
          <w:color w:val="FF0000"/>
        </w:rPr>
        <w:t>Servers</w:t>
      </w:r>
      <w:r w:rsidRPr="00890AD0">
        <w:t xml:space="preserve"> zijn computers die</w:t>
      </w:r>
      <w:r w:rsidR="00165FBB">
        <w:t xml:space="preserve"> </w:t>
      </w:r>
      <w:r w:rsidRPr="00165FBB">
        <w:rPr>
          <w:b/>
          <w:bCs/>
        </w:rPr>
        <w:t>informatie</w:t>
      </w:r>
      <w:r w:rsidRPr="00890AD0">
        <w:t xml:space="preserve"> leveren aan eindapparaten:</w:t>
      </w:r>
    </w:p>
    <w:p w14:paraId="023B7F73" w14:textId="626B93C0" w:rsidR="00890AD0" w:rsidRPr="00890AD0" w:rsidRDefault="00890AD0" w:rsidP="00890AD0">
      <w:pPr>
        <w:pStyle w:val="Lijstalinea"/>
        <w:numPr>
          <w:ilvl w:val="1"/>
          <w:numId w:val="17"/>
        </w:numPr>
      </w:pPr>
      <w:r w:rsidRPr="00890AD0">
        <w:t>e-mailservers</w:t>
      </w:r>
    </w:p>
    <w:p w14:paraId="3F95085D" w14:textId="77E4C04E" w:rsidR="00890AD0" w:rsidRPr="00890AD0" w:rsidRDefault="00890AD0" w:rsidP="00890AD0">
      <w:pPr>
        <w:pStyle w:val="Lijstalinea"/>
        <w:numPr>
          <w:ilvl w:val="1"/>
          <w:numId w:val="17"/>
        </w:numPr>
      </w:pPr>
      <w:r w:rsidRPr="00890AD0">
        <w:t>webservers</w:t>
      </w:r>
    </w:p>
    <w:p w14:paraId="536EAA5C" w14:textId="1BD5D2A1" w:rsidR="00890AD0" w:rsidRPr="00890AD0" w:rsidRDefault="00165FBB" w:rsidP="000532AC">
      <w:pPr>
        <w:pStyle w:val="Lijstalinea"/>
        <w:numPr>
          <w:ilvl w:val="1"/>
          <w:numId w:val="17"/>
        </w:numPr>
      </w:pPr>
      <w:r>
        <w:t>bestand</w:t>
      </w:r>
      <w:r w:rsidR="00890AD0" w:rsidRPr="00890AD0">
        <w:t>sserver</w:t>
      </w:r>
    </w:p>
    <w:p w14:paraId="57824C7D" w14:textId="509EB3EE" w:rsidR="00890AD0" w:rsidRPr="00890AD0" w:rsidRDefault="00890AD0" w:rsidP="00165FBB">
      <w:pPr>
        <w:pStyle w:val="Lijstalinea"/>
        <w:numPr>
          <w:ilvl w:val="0"/>
          <w:numId w:val="17"/>
        </w:numPr>
      </w:pPr>
      <w:r w:rsidRPr="00B8395D">
        <w:rPr>
          <w:b/>
          <w:bCs/>
          <w:color w:val="FF0000"/>
        </w:rPr>
        <w:t>Clients</w:t>
      </w:r>
      <w:r w:rsidRPr="00890AD0">
        <w:t xml:space="preserve"> zijn computers die</w:t>
      </w:r>
      <w:r w:rsidR="00165FBB">
        <w:t xml:space="preserve"> </w:t>
      </w:r>
      <w:r w:rsidRPr="000532AC">
        <w:rPr>
          <w:b/>
          <w:bCs/>
        </w:rPr>
        <w:t>verzoeken</w:t>
      </w:r>
      <w:r w:rsidRPr="00890AD0">
        <w:t xml:space="preserve"> naar de </w:t>
      </w:r>
      <w:r w:rsidRPr="000532AC">
        <w:rPr>
          <w:b/>
          <w:bCs/>
        </w:rPr>
        <w:t>servers</w:t>
      </w:r>
      <w:r w:rsidRPr="00890AD0">
        <w:t xml:space="preserve"> sturen om</w:t>
      </w:r>
      <w:r w:rsidR="00165FBB">
        <w:t xml:space="preserve"> </w:t>
      </w:r>
      <w:r w:rsidRPr="000532AC">
        <w:rPr>
          <w:b/>
          <w:bCs/>
        </w:rPr>
        <w:t>informatie op te halen</w:t>
      </w:r>
      <w:r w:rsidRPr="00890AD0">
        <w:t>:</w:t>
      </w:r>
    </w:p>
    <w:p w14:paraId="3CBD45EE" w14:textId="492AD987" w:rsidR="00890AD0" w:rsidRPr="00890AD0" w:rsidRDefault="00890AD0" w:rsidP="00165FBB">
      <w:pPr>
        <w:pStyle w:val="Lijstalinea"/>
        <w:numPr>
          <w:ilvl w:val="1"/>
          <w:numId w:val="17"/>
        </w:numPr>
      </w:pPr>
      <w:r w:rsidRPr="00890AD0">
        <w:t>webpagina van een webserver</w:t>
      </w:r>
    </w:p>
    <w:p w14:paraId="038FD54D" w14:textId="66F7ACAC" w:rsidR="00890AD0" w:rsidRDefault="00890AD0" w:rsidP="00165FBB">
      <w:pPr>
        <w:pStyle w:val="Lijstalinea"/>
        <w:numPr>
          <w:ilvl w:val="1"/>
          <w:numId w:val="17"/>
        </w:numPr>
      </w:pPr>
      <w:r w:rsidRPr="00890AD0">
        <w:t>e-mail van een e-mailserver</w:t>
      </w:r>
    </w:p>
    <w:p w14:paraId="34AE0E90" w14:textId="17BE0B12" w:rsidR="00361743" w:rsidRPr="00890AD0" w:rsidRDefault="00361743" w:rsidP="00361743">
      <w:pPr>
        <w:pStyle w:val="Lijstalinea"/>
        <w:numPr>
          <w:ilvl w:val="0"/>
          <w:numId w:val="17"/>
        </w:numPr>
      </w:pPr>
      <w:r>
        <w:t>Eenmaal de rol bepaalt in je netwerk, blijft dat zo.</w:t>
      </w:r>
    </w:p>
    <w:p w14:paraId="6D9E8488" w14:textId="3364EFC1" w:rsidR="00182E1C" w:rsidRDefault="00182E1C" w:rsidP="009C7002"/>
    <w:p w14:paraId="18740EF1" w14:textId="7AEC9C7A" w:rsidR="005A20E9" w:rsidRDefault="001C0F98" w:rsidP="005A20E9">
      <w:pPr>
        <w:pStyle w:val="Geenafstand"/>
      </w:pPr>
      <w:r w:rsidRPr="00E255CD">
        <w:rPr>
          <w:bCs/>
          <w:noProof/>
        </w:rPr>
        <w:drawing>
          <wp:anchor distT="0" distB="0" distL="114300" distR="114300" simplePos="0" relativeHeight="251660288" behindDoc="1" locked="0" layoutInCell="1" allowOverlap="1" wp14:anchorId="11E21C39" wp14:editId="67B879ED">
            <wp:simplePos x="0" y="0"/>
            <wp:positionH relativeFrom="column">
              <wp:posOffset>2333999</wp:posOffset>
            </wp:positionH>
            <wp:positionV relativeFrom="paragraph">
              <wp:posOffset>41275</wp:posOffset>
            </wp:positionV>
            <wp:extent cx="3784600" cy="1353820"/>
            <wp:effectExtent l="0" t="0" r="0" b="0"/>
            <wp:wrapTight wrapText="bothSides">
              <wp:wrapPolygon edited="0">
                <wp:start x="0" y="0"/>
                <wp:lineTo x="0" y="21276"/>
                <wp:lineTo x="21528" y="21276"/>
                <wp:lineTo x="21528" y="0"/>
                <wp:lineTo x="0" y="0"/>
              </wp:wrapPolygon>
            </wp:wrapTight>
            <wp:docPr id="1577244906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44906" name="Afbeelding 1" descr="Afbeelding met tekst, Lettertype, nummer, lijn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20E9">
        <w:t xml:space="preserve">Peer </w:t>
      </w:r>
      <w:proofErr w:type="spellStart"/>
      <w:r w:rsidR="005A20E9">
        <w:t>to</w:t>
      </w:r>
      <w:proofErr w:type="spellEnd"/>
      <w:r w:rsidR="005A20E9">
        <w:t xml:space="preserve"> peer: </w:t>
      </w:r>
    </w:p>
    <w:p w14:paraId="5B6DC4C1" w14:textId="746F52C6" w:rsidR="005A20E9" w:rsidRPr="00890AD0" w:rsidRDefault="005A20E9" w:rsidP="005A20E9">
      <w:r>
        <w:t xml:space="preserve">Het is mogelijk om een apparaat </w:t>
      </w:r>
      <w:r w:rsidRPr="00E255CD">
        <w:rPr>
          <w:b/>
          <w:bCs/>
        </w:rPr>
        <w:t>zowel client als server te laten zijn</w:t>
      </w:r>
      <w:r>
        <w:t xml:space="preserve"> in een </w:t>
      </w:r>
      <w:r w:rsidRPr="00E255CD">
        <w:rPr>
          <w:b/>
          <w:bCs/>
        </w:rPr>
        <w:t>Peer-</w:t>
      </w:r>
      <w:proofErr w:type="spellStart"/>
      <w:r w:rsidRPr="00E255CD">
        <w:rPr>
          <w:b/>
          <w:bCs/>
        </w:rPr>
        <w:t>to</w:t>
      </w:r>
      <w:proofErr w:type="spellEnd"/>
      <w:r w:rsidRPr="00E255CD">
        <w:rPr>
          <w:b/>
          <w:bCs/>
        </w:rPr>
        <w:t>-Peer netwerk</w:t>
      </w:r>
      <w:r>
        <w:t xml:space="preserve">. Dit type netwerkontwerp wordt alleen aanbevolen voor </w:t>
      </w:r>
      <w:r w:rsidRPr="00E255CD">
        <w:rPr>
          <w:b/>
          <w:bCs/>
        </w:rPr>
        <w:t>zeer kleine netwerken</w:t>
      </w:r>
      <w:r w:rsidR="00E255CD">
        <w:rPr>
          <w:b/>
          <w:bCs/>
        </w:rPr>
        <w:t>.</w:t>
      </w:r>
      <w:r w:rsidR="00F1788B">
        <w:rPr>
          <w:b/>
          <w:bCs/>
        </w:rPr>
        <w:t xml:space="preserve"> </w:t>
      </w:r>
      <w:r w:rsidR="00F1788B" w:rsidRPr="00F1788B">
        <w:rPr>
          <w:b/>
          <w:bCs/>
          <w:color w:val="FF0000"/>
        </w:rPr>
        <w:t>Het kan beide rollen zijn.</w:t>
      </w:r>
      <w:r w:rsidR="000A3457">
        <w:rPr>
          <w:b/>
          <w:bCs/>
          <w:color w:val="FF0000"/>
        </w:rPr>
        <w:t xml:space="preserve"> </w:t>
      </w:r>
      <w:r w:rsidR="000A3457" w:rsidRPr="0027665C">
        <w:t xml:space="preserve">Een vriend kan bv. een film downloaden en dat komt dan op jouw harde schijf. </w:t>
      </w:r>
      <w:r w:rsidR="000A3457" w:rsidRPr="0027665C">
        <w:rPr>
          <w:b/>
          <w:bCs/>
        </w:rPr>
        <w:t>Zo ben jij de server</w:t>
      </w:r>
      <w:r w:rsidR="000A3457" w:rsidRPr="0027665C">
        <w:t>.</w:t>
      </w:r>
    </w:p>
    <w:p w14:paraId="754F4D5D" w14:textId="7DBE642C" w:rsidR="00182E1C" w:rsidRPr="00CD38EF" w:rsidRDefault="00814B4D" w:rsidP="009C7002">
      <w:pPr>
        <w:rPr>
          <w:b/>
          <w:bCs/>
        </w:rPr>
      </w:pPr>
      <w:r w:rsidRPr="00CD38EF">
        <w:rPr>
          <w:b/>
          <w:bCs/>
        </w:rPr>
        <w:t>Voordelen: ELLU</w:t>
      </w:r>
    </w:p>
    <w:p w14:paraId="450E8138" w14:textId="61C05360" w:rsidR="00814B4D" w:rsidRPr="00CD38EF" w:rsidRDefault="00814B4D" w:rsidP="009C7002">
      <w:pPr>
        <w:rPr>
          <w:b/>
          <w:bCs/>
        </w:rPr>
      </w:pPr>
      <w:r w:rsidRPr="00CD38EF">
        <w:rPr>
          <w:b/>
          <w:bCs/>
        </w:rPr>
        <w:t>Nadelen: NN</w:t>
      </w:r>
      <w:r w:rsidR="001C0F98">
        <w:rPr>
          <w:b/>
          <w:bCs/>
        </w:rPr>
        <w:t xml:space="preserve"> (zeer goed beveiligen!) </w:t>
      </w:r>
      <w:r w:rsidRPr="00CD38EF">
        <w:rPr>
          <w:b/>
          <w:bCs/>
        </w:rPr>
        <w:t>N</w:t>
      </w:r>
      <w:r w:rsidR="001C0F98">
        <w:rPr>
          <w:b/>
          <w:bCs/>
        </w:rPr>
        <w:t xml:space="preserve"> (je weet niet hoe groot het gaat worden) </w:t>
      </w:r>
      <w:r w:rsidRPr="00CD38EF">
        <w:rPr>
          <w:b/>
          <w:bCs/>
        </w:rPr>
        <w:t>S</w:t>
      </w:r>
    </w:p>
    <w:p w14:paraId="7E57E1A4" w14:textId="75187B41" w:rsidR="00182E1C" w:rsidRPr="00E255CD" w:rsidRDefault="00182E1C" w:rsidP="009C7002">
      <w:pPr>
        <w:rPr>
          <w:b/>
          <w:bCs/>
        </w:rPr>
      </w:pPr>
    </w:p>
    <w:p w14:paraId="3788FF87" w14:textId="0C15E79F" w:rsidR="003B2D63" w:rsidRDefault="00BB2642" w:rsidP="003B2D63">
      <w:pPr>
        <w:pStyle w:val="Geenafstand"/>
      </w:pPr>
      <w:r w:rsidRPr="00BB2642">
        <w:rPr>
          <w:noProof/>
        </w:rPr>
        <w:drawing>
          <wp:anchor distT="0" distB="0" distL="114300" distR="114300" simplePos="0" relativeHeight="251661312" behindDoc="1" locked="0" layoutInCell="1" allowOverlap="1" wp14:anchorId="4D697403" wp14:editId="45B75362">
            <wp:simplePos x="0" y="0"/>
            <wp:positionH relativeFrom="column">
              <wp:posOffset>3567430</wp:posOffset>
            </wp:positionH>
            <wp:positionV relativeFrom="paragraph">
              <wp:posOffset>8255</wp:posOffset>
            </wp:positionV>
            <wp:extent cx="2545715" cy="1369060"/>
            <wp:effectExtent l="0" t="0" r="0" b="0"/>
            <wp:wrapTight wrapText="bothSides">
              <wp:wrapPolygon edited="0">
                <wp:start x="0" y="0"/>
                <wp:lineTo x="0" y="21340"/>
                <wp:lineTo x="21498" y="21340"/>
                <wp:lineTo x="21498" y="0"/>
                <wp:lineTo x="0" y="0"/>
              </wp:wrapPolygon>
            </wp:wrapTight>
            <wp:docPr id="5884503" name="Afbeelding 1" descr="Afbeelding met schermopname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503" name="Afbeelding 1" descr="Afbeelding met schermopname, diagram, ontwerp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2D63">
        <w:t xml:space="preserve">End </w:t>
      </w:r>
      <w:proofErr w:type="spellStart"/>
      <w:r w:rsidR="003B2D63">
        <w:t>devices</w:t>
      </w:r>
      <w:proofErr w:type="spellEnd"/>
      <w:r w:rsidR="003B2D63">
        <w:t xml:space="preserve">: </w:t>
      </w:r>
    </w:p>
    <w:p w14:paraId="0C785056" w14:textId="75338DDE" w:rsidR="00182E1C" w:rsidRPr="00890AD0" w:rsidRDefault="003B2D63" w:rsidP="003B2D63">
      <w:r>
        <w:t xml:space="preserve">Een eindapparaat is waar een </w:t>
      </w:r>
      <w:r w:rsidRPr="003B2D63">
        <w:rPr>
          <w:b/>
          <w:bCs/>
        </w:rPr>
        <w:t>bericht</w:t>
      </w:r>
      <w:r>
        <w:t xml:space="preserve"> vandaan komt of waar het wordt ontvangen. Gegevens </w:t>
      </w:r>
      <w:r w:rsidRPr="003B2D63">
        <w:rPr>
          <w:b/>
          <w:bCs/>
        </w:rPr>
        <w:t>beginnen bij een eindapparaat</w:t>
      </w:r>
      <w:r>
        <w:t xml:space="preserve">, stroomt door het netwerk en komt aan </w:t>
      </w:r>
      <w:r w:rsidRPr="003B2D63">
        <w:rPr>
          <w:b/>
          <w:bCs/>
        </w:rPr>
        <w:t>bij een eindapparaat</w:t>
      </w:r>
      <w:r>
        <w:t>.</w:t>
      </w:r>
    </w:p>
    <w:p w14:paraId="7EAE9B2D" w14:textId="19A4DBE2" w:rsidR="00182E1C" w:rsidRPr="00890AD0" w:rsidRDefault="00BB2642" w:rsidP="009C7002">
      <w:r>
        <w:t>Hierbij moet je kunnen vertellen hoeveel netwerken er zijn verbonden met elkaar.</w:t>
      </w:r>
    </w:p>
    <w:p w14:paraId="0B84066F" w14:textId="77777777" w:rsidR="00182E1C" w:rsidRDefault="00182E1C" w:rsidP="009C7002"/>
    <w:p w14:paraId="275B9B1A" w14:textId="77777777" w:rsidR="00C12A1D" w:rsidRDefault="00C12A1D" w:rsidP="009C7002"/>
    <w:p w14:paraId="18984711" w14:textId="77777777" w:rsidR="00C12A1D" w:rsidRDefault="00C12A1D" w:rsidP="009C7002"/>
    <w:p w14:paraId="69FB9213" w14:textId="77777777" w:rsidR="00C12A1D" w:rsidRDefault="00C12A1D" w:rsidP="009C7002"/>
    <w:p w14:paraId="2150C15C" w14:textId="77777777" w:rsidR="00D9422E" w:rsidRDefault="00D9422E" w:rsidP="009C7002"/>
    <w:p w14:paraId="2C36EEE5" w14:textId="77777777" w:rsidR="00D9422E" w:rsidRPr="00890AD0" w:rsidRDefault="00D9422E" w:rsidP="009C7002"/>
    <w:p w14:paraId="62F7982E" w14:textId="0673A2C8" w:rsidR="00182E1C" w:rsidRPr="00890AD0" w:rsidRDefault="005C3126" w:rsidP="00C12A1D">
      <w:pPr>
        <w:pStyle w:val="Geenafstand"/>
      </w:pPr>
      <w:r w:rsidRPr="005C3126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3DA6113" wp14:editId="0970163E">
            <wp:simplePos x="0" y="0"/>
            <wp:positionH relativeFrom="column">
              <wp:posOffset>3427730</wp:posOffset>
            </wp:positionH>
            <wp:positionV relativeFrom="paragraph">
              <wp:posOffset>6985</wp:posOffset>
            </wp:positionV>
            <wp:extent cx="2686050" cy="1017905"/>
            <wp:effectExtent l="0" t="0" r="0" b="0"/>
            <wp:wrapTight wrapText="bothSides">
              <wp:wrapPolygon edited="0">
                <wp:start x="0" y="0"/>
                <wp:lineTo x="0" y="21021"/>
                <wp:lineTo x="21447" y="21021"/>
                <wp:lineTo x="21447" y="0"/>
                <wp:lineTo x="0" y="0"/>
              </wp:wrapPolygon>
            </wp:wrapTight>
            <wp:docPr id="301859290" name="Afbeelding 1" descr="Afbeelding met tekst, schermopname, logo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59290" name="Afbeelding 1" descr="Afbeelding met tekst, schermopname, logo, ontwerp&#10;&#10;Automatisch gegenereerde beschrijvi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12A1D">
        <w:t>Intermediary</w:t>
      </w:r>
      <w:proofErr w:type="spellEnd"/>
      <w:r w:rsidR="00C12A1D">
        <w:t xml:space="preserve"> </w:t>
      </w:r>
      <w:proofErr w:type="spellStart"/>
      <w:r w:rsidR="00C12A1D">
        <w:t>network</w:t>
      </w:r>
      <w:proofErr w:type="spellEnd"/>
      <w:r w:rsidR="00C12A1D">
        <w:t xml:space="preserve"> </w:t>
      </w:r>
      <w:proofErr w:type="spellStart"/>
      <w:r w:rsidR="00C12A1D">
        <w:t>devices</w:t>
      </w:r>
      <w:proofErr w:type="spellEnd"/>
      <w:r w:rsidR="00C12A1D">
        <w:t xml:space="preserve">: </w:t>
      </w:r>
    </w:p>
    <w:p w14:paraId="3D79E1AF" w14:textId="05B4F03A" w:rsidR="00C12A1D" w:rsidRPr="005C3126" w:rsidRDefault="00C12A1D" w:rsidP="00C12A1D">
      <w:pPr>
        <w:pStyle w:val="Lijstalinea"/>
        <w:numPr>
          <w:ilvl w:val="0"/>
          <w:numId w:val="18"/>
        </w:numPr>
        <w:rPr>
          <w:b/>
          <w:bCs/>
        </w:rPr>
      </w:pPr>
      <w:r>
        <w:t xml:space="preserve">Een tussenliggend apparaat verbindt eindapparaten met elkaar. Voorbeelden zijn </w:t>
      </w:r>
      <w:r w:rsidRPr="005C3126">
        <w:rPr>
          <w:b/>
          <w:bCs/>
        </w:rPr>
        <w:t xml:space="preserve">switches, </w:t>
      </w:r>
      <w:proofErr w:type="spellStart"/>
      <w:r w:rsidRPr="005C3126">
        <w:rPr>
          <w:b/>
          <w:bCs/>
        </w:rPr>
        <w:t>draadlozetoegangspunten</w:t>
      </w:r>
      <w:proofErr w:type="spellEnd"/>
      <w:r w:rsidRPr="005C3126">
        <w:rPr>
          <w:b/>
          <w:bCs/>
        </w:rPr>
        <w:t>, routers en firewalls.</w:t>
      </w:r>
    </w:p>
    <w:p w14:paraId="650EB73F" w14:textId="417A6411" w:rsidR="00C12A1D" w:rsidRDefault="00C12A1D" w:rsidP="00C12A1D">
      <w:pPr>
        <w:pStyle w:val="Lijstalinea"/>
        <w:numPr>
          <w:ilvl w:val="0"/>
          <w:numId w:val="18"/>
        </w:numPr>
      </w:pPr>
      <w:r>
        <w:t>Het beheer van gegevens die door een netwerk stromen is ook de rol van een tussenliggend apparaat.</w:t>
      </w:r>
      <w:r w:rsidR="005C3126">
        <w:t xml:space="preserve"> apparaten</w:t>
      </w:r>
      <w:r>
        <w:t>, waaronder:</w:t>
      </w:r>
    </w:p>
    <w:p w14:paraId="0098CF2C" w14:textId="256C2163" w:rsidR="00C12A1D" w:rsidRDefault="00C12A1D" w:rsidP="00C12A1D">
      <w:pPr>
        <w:pStyle w:val="Lijstalinea"/>
        <w:numPr>
          <w:ilvl w:val="1"/>
          <w:numId w:val="18"/>
        </w:numPr>
      </w:pPr>
      <w:r>
        <w:t>Gegevenssignalen opnieuw genereren en verzenden.</w:t>
      </w:r>
    </w:p>
    <w:p w14:paraId="015071F4" w14:textId="4BD33026" w:rsidR="00C12A1D" w:rsidRDefault="00C12A1D" w:rsidP="00C12A1D">
      <w:pPr>
        <w:pStyle w:val="Lijstalinea"/>
        <w:numPr>
          <w:ilvl w:val="1"/>
          <w:numId w:val="18"/>
        </w:numPr>
      </w:pPr>
      <w:r>
        <w:t>Informatie bijhouden over welke paden er bestaan in het netwerk.</w:t>
      </w:r>
    </w:p>
    <w:p w14:paraId="4F95FDF8" w14:textId="583DA4CD" w:rsidR="00182E1C" w:rsidRPr="00890AD0" w:rsidRDefault="00C12A1D" w:rsidP="00C12A1D">
      <w:pPr>
        <w:pStyle w:val="Lijstalinea"/>
        <w:numPr>
          <w:ilvl w:val="1"/>
          <w:numId w:val="18"/>
        </w:numPr>
      </w:pPr>
      <w:r>
        <w:t>Andere apparaten op de hoogte brengen van fouten en communicatiestoringen.</w:t>
      </w:r>
    </w:p>
    <w:p w14:paraId="483CE417" w14:textId="2D541E58" w:rsidR="00182E1C" w:rsidRPr="00890AD0" w:rsidRDefault="00182E1C" w:rsidP="009C7002"/>
    <w:p w14:paraId="63072DC1" w14:textId="7E17E3E2" w:rsidR="00182E1C" w:rsidRDefault="00173D23" w:rsidP="00173D23">
      <w:pPr>
        <w:pStyle w:val="Geenafstand"/>
      </w:pPr>
      <w:r>
        <w:t>Network Media</w:t>
      </w:r>
      <w:r w:rsidR="00F914E5">
        <w:t xml:space="preserve"> (bekabelingen/verbindingen)</w:t>
      </w:r>
      <w:r>
        <w:t>:</w:t>
      </w:r>
    </w:p>
    <w:p w14:paraId="371B5D99" w14:textId="309F43D7" w:rsidR="00173D23" w:rsidRDefault="00173D23" w:rsidP="00173D23">
      <w:r>
        <w:t>Dit zijn bijna allemaal halve computers. Ze hebben allemaal enkel hun eigen processor.</w:t>
      </w:r>
    </w:p>
    <w:p w14:paraId="738586CA" w14:textId="71EC7278" w:rsidR="001C071B" w:rsidRPr="00890AD0" w:rsidRDefault="001C071B" w:rsidP="00173D23">
      <w:r>
        <w:t xml:space="preserve">Dit zijn de drie </w:t>
      </w:r>
      <w:r w:rsidRPr="001C071B">
        <w:rPr>
          <w:b/>
          <w:bCs/>
        </w:rPr>
        <w:t>verschillende mediatypes</w:t>
      </w:r>
      <w:r w:rsidR="00A72140">
        <w:rPr>
          <w:b/>
          <w:bCs/>
        </w:rPr>
        <w:t>/verbindingen</w:t>
      </w:r>
      <w:r>
        <w:t>.</w:t>
      </w:r>
    </w:p>
    <w:p w14:paraId="2573386E" w14:textId="34AE6725" w:rsidR="00182E1C" w:rsidRPr="00890AD0" w:rsidRDefault="001C071B" w:rsidP="009C7002">
      <w:r w:rsidRPr="001C071B">
        <w:rPr>
          <w:noProof/>
        </w:rPr>
        <w:drawing>
          <wp:inline distT="0" distB="0" distL="0" distR="0" wp14:anchorId="21B7C45E" wp14:editId="6B4C8DCE">
            <wp:extent cx="6120130" cy="2042160"/>
            <wp:effectExtent l="0" t="0" r="0" b="0"/>
            <wp:docPr id="662593959" name="Afbeelding 1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93959" name="Afbeelding 1" descr="Afbeelding met tekst, schermopname, ontwerp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F57" w14:textId="77777777" w:rsidR="002B7836" w:rsidRPr="00890AD0" w:rsidRDefault="002B7836" w:rsidP="009C7002"/>
    <w:p w14:paraId="0CA2A148" w14:textId="069E2117" w:rsidR="00182E1C" w:rsidRDefault="00D2033C" w:rsidP="00F914E5">
      <w:pPr>
        <w:pStyle w:val="Geenafstand"/>
      </w:pPr>
      <w:r w:rsidRPr="00D2033C">
        <w:rPr>
          <w:noProof/>
        </w:rPr>
        <w:drawing>
          <wp:anchor distT="0" distB="0" distL="114300" distR="114300" simplePos="0" relativeHeight="251663360" behindDoc="1" locked="0" layoutInCell="1" allowOverlap="1" wp14:anchorId="01EAF93F" wp14:editId="1C65D23E">
            <wp:simplePos x="0" y="0"/>
            <wp:positionH relativeFrom="column">
              <wp:posOffset>2943860</wp:posOffset>
            </wp:positionH>
            <wp:positionV relativeFrom="paragraph">
              <wp:posOffset>6985</wp:posOffset>
            </wp:positionV>
            <wp:extent cx="3171825" cy="2252980"/>
            <wp:effectExtent l="0" t="0" r="0" b="0"/>
            <wp:wrapTight wrapText="bothSides">
              <wp:wrapPolygon edited="0">
                <wp:start x="0" y="0"/>
                <wp:lineTo x="0" y="21369"/>
                <wp:lineTo x="21535" y="21369"/>
                <wp:lineTo x="21535" y="0"/>
                <wp:lineTo x="0" y="0"/>
              </wp:wrapPolygon>
            </wp:wrapTight>
            <wp:docPr id="1763500920" name="Afbeelding 1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00920" name="Afbeelding 1" descr="Afbeelding met tekst, schermopname, ontwerp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4E5">
        <w:t xml:space="preserve">Network </w:t>
      </w:r>
      <w:proofErr w:type="spellStart"/>
      <w:r w:rsidR="00F914E5">
        <w:t>Representations</w:t>
      </w:r>
      <w:proofErr w:type="spellEnd"/>
      <w:r w:rsidR="00F914E5">
        <w:t>:</w:t>
      </w:r>
    </w:p>
    <w:p w14:paraId="75DC8F51" w14:textId="35B6F0F2" w:rsidR="00F914E5" w:rsidRDefault="00F914E5" w:rsidP="00F1442F">
      <w:pPr>
        <w:pStyle w:val="Lijstalinea"/>
        <w:numPr>
          <w:ilvl w:val="0"/>
          <w:numId w:val="19"/>
        </w:numPr>
      </w:pPr>
      <w:r>
        <w:t xml:space="preserve">Netwerkdiagrammen, vaak topologiediagrammen, gebruiken </w:t>
      </w:r>
      <w:r w:rsidRPr="00F1442F">
        <w:rPr>
          <w:b/>
          <w:bCs/>
        </w:rPr>
        <w:t>symbolen</w:t>
      </w:r>
      <w:r>
        <w:t xml:space="preserve"> om</w:t>
      </w:r>
      <w:r w:rsidR="00F1442F">
        <w:t xml:space="preserve"> </w:t>
      </w:r>
      <w:r>
        <w:t xml:space="preserve">apparaten binnen het </w:t>
      </w:r>
      <w:r w:rsidRPr="00F1442F">
        <w:rPr>
          <w:b/>
          <w:bCs/>
        </w:rPr>
        <w:t>netwerk weer te geven</w:t>
      </w:r>
      <w:r>
        <w:t>.</w:t>
      </w:r>
    </w:p>
    <w:p w14:paraId="2972FB35" w14:textId="61315BB1" w:rsidR="00F914E5" w:rsidRDefault="00F914E5" w:rsidP="00F1442F">
      <w:pPr>
        <w:pStyle w:val="Lijstalinea"/>
        <w:numPr>
          <w:ilvl w:val="0"/>
          <w:numId w:val="19"/>
        </w:numPr>
      </w:pPr>
      <w:r>
        <w:t>Belangrijke termen om te weten zijn:</w:t>
      </w:r>
    </w:p>
    <w:p w14:paraId="3B1BDF92" w14:textId="74589734" w:rsidR="00F914E5" w:rsidRDefault="00F914E5" w:rsidP="00F1442F">
      <w:pPr>
        <w:pStyle w:val="Lijstalinea"/>
        <w:numPr>
          <w:ilvl w:val="1"/>
          <w:numId w:val="19"/>
        </w:numPr>
      </w:pPr>
      <w:r>
        <w:t>Netwerkinterfacekaart (NIC)</w:t>
      </w:r>
    </w:p>
    <w:p w14:paraId="375CAA2C" w14:textId="1B8B2DD3" w:rsidR="00F914E5" w:rsidRDefault="00F914E5" w:rsidP="00F1442F">
      <w:pPr>
        <w:pStyle w:val="Lijstalinea"/>
        <w:numPr>
          <w:ilvl w:val="1"/>
          <w:numId w:val="19"/>
        </w:numPr>
      </w:pPr>
      <w:r>
        <w:t>Fysieke poort</w:t>
      </w:r>
    </w:p>
    <w:p w14:paraId="78F9346B" w14:textId="335EA249" w:rsidR="00F914E5" w:rsidRDefault="00F914E5" w:rsidP="00F1442F">
      <w:pPr>
        <w:pStyle w:val="Lijstalinea"/>
        <w:numPr>
          <w:ilvl w:val="1"/>
          <w:numId w:val="19"/>
        </w:numPr>
      </w:pPr>
      <w:r>
        <w:t>Interface</w:t>
      </w:r>
    </w:p>
    <w:p w14:paraId="7D566B95" w14:textId="6EE05372" w:rsidR="00F914E5" w:rsidRPr="00890AD0" w:rsidRDefault="00F914E5" w:rsidP="00F1442F">
      <w:pPr>
        <w:pStyle w:val="Lijstalinea"/>
        <w:numPr>
          <w:ilvl w:val="0"/>
          <w:numId w:val="19"/>
        </w:numPr>
      </w:pPr>
      <w:r>
        <w:t xml:space="preserve">Opmerking: Vaak worden de termen poort </w:t>
      </w:r>
      <w:r w:rsidR="005A17E0">
        <w:t>e</w:t>
      </w:r>
      <w:r>
        <w:t>en</w:t>
      </w:r>
      <w:r w:rsidR="005A17E0">
        <w:t xml:space="preserve"> </w:t>
      </w:r>
      <w:r w:rsidRPr="005A17E0">
        <w:rPr>
          <w:b/>
          <w:bCs/>
        </w:rPr>
        <w:t>interface</w:t>
      </w:r>
      <w:r>
        <w:t xml:space="preserve"> door elkaar gebruikt</w:t>
      </w:r>
    </w:p>
    <w:p w14:paraId="5611FB4E" w14:textId="217E5561" w:rsidR="00182E1C" w:rsidRDefault="00182E1C" w:rsidP="009C7002"/>
    <w:p w14:paraId="0295C239" w14:textId="77777777" w:rsidR="005A17E0" w:rsidRDefault="005A17E0" w:rsidP="009C7002"/>
    <w:p w14:paraId="054E5FA9" w14:textId="77777777" w:rsidR="002B7836" w:rsidRDefault="002B7836" w:rsidP="009C7002"/>
    <w:p w14:paraId="390D0311" w14:textId="77777777" w:rsidR="00D9422E" w:rsidRDefault="00D9422E" w:rsidP="009C7002"/>
    <w:p w14:paraId="5C5D3271" w14:textId="77777777" w:rsidR="00D9422E" w:rsidRDefault="00D9422E" w:rsidP="009C7002"/>
    <w:p w14:paraId="052DDF51" w14:textId="77777777" w:rsidR="00D9422E" w:rsidRDefault="00D9422E" w:rsidP="009C7002"/>
    <w:p w14:paraId="7529E75C" w14:textId="77777777" w:rsidR="00D9422E" w:rsidRDefault="00D9422E" w:rsidP="009C7002"/>
    <w:p w14:paraId="327DC303" w14:textId="77777777" w:rsidR="00D9422E" w:rsidRDefault="00D9422E" w:rsidP="009C7002"/>
    <w:p w14:paraId="6366CE9B" w14:textId="77777777" w:rsidR="00D9422E" w:rsidRDefault="00D9422E" w:rsidP="009C7002"/>
    <w:p w14:paraId="7743D658" w14:textId="77777777" w:rsidR="00D9422E" w:rsidRDefault="00D9422E" w:rsidP="009C7002"/>
    <w:p w14:paraId="36A50603" w14:textId="77777777" w:rsidR="00D9422E" w:rsidRPr="00890AD0" w:rsidRDefault="00D9422E" w:rsidP="009C7002"/>
    <w:p w14:paraId="0AE2C95D" w14:textId="6F26639E" w:rsidR="00182E1C" w:rsidRDefault="0087206F" w:rsidP="005A17E0">
      <w:pPr>
        <w:pStyle w:val="Geenafstand"/>
      </w:pPr>
      <w:r>
        <w:lastRenderedPageBreak/>
        <w:t xml:space="preserve">Topologiediagrammen: </w:t>
      </w:r>
    </w:p>
    <w:p w14:paraId="554253C7" w14:textId="231D37C1" w:rsidR="0087206F" w:rsidRDefault="0087206F" w:rsidP="0087206F">
      <w:r w:rsidRPr="005A17E0">
        <w:rPr>
          <w:b/>
          <w:bCs/>
        </w:rPr>
        <w:t>Fysieke topologiediagrammen</w:t>
      </w:r>
      <w:r>
        <w:t xml:space="preserve"> illustreren de </w:t>
      </w:r>
      <w:r w:rsidRPr="00083780">
        <w:rPr>
          <w:b/>
          <w:bCs/>
        </w:rPr>
        <w:t>fysieke locatie</w:t>
      </w:r>
      <w:r>
        <w:t xml:space="preserve"> van tussenliggende apparaten en kabelinstallatie.</w:t>
      </w:r>
    </w:p>
    <w:p w14:paraId="5F9F3973" w14:textId="2528EB5A" w:rsidR="0087206F" w:rsidRPr="00890AD0" w:rsidRDefault="0087206F" w:rsidP="0087206F">
      <w:r w:rsidRPr="005A17E0">
        <w:rPr>
          <w:b/>
          <w:bCs/>
        </w:rPr>
        <w:t>Logische topologiediagrammen</w:t>
      </w:r>
      <w:r>
        <w:t xml:space="preserve"> illustreren </w:t>
      </w:r>
      <w:r w:rsidRPr="005A17E0">
        <w:rPr>
          <w:b/>
          <w:bCs/>
        </w:rPr>
        <w:t>apparaten</w:t>
      </w:r>
      <w:r>
        <w:t xml:space="preserve">, </w:t>
      </w:r>
      <w:r w:rsidRPr="005A17E0">
        <w:rPr>
          <w:b/>
          <w:bCs/>
        </w:rPr>
        <w:t>poorten</w:t>
      </w:r>
      <w:r>
        <w:t xml:space="preserve"> en het adresseringsschema van het</w:t>
      </w:r>
      <w:r w:rsidR="00083780">
        <w:t xml:space="preserve"> </w:t>
      </w:r>
      <w:r>
        <w:t>netwerk.</w:t>
      </w:r>
    </w:p>
    <w:p w14:paraId="3953A916" w14:textId="79ADBAA9" w:rsidR="004C623B" w:rsidRPr="005A17E0" w:rsidRDefault="005A17E0" w:rsidP="009C7002">
      <w:pPr>
        <w:rPr>
          <w:b/>
          <w:bCs/>
        </w:rPr>
      </w:pPr>
      <w:r w:rsidRPr="005A17E0">
        <w:rPr>
          <w:b/>
          <w:bCs/>
          <w:noProof/>
        </w:rPr>
        <w:drawing>
          <wp:inline distT="0" distB="0" distL="0" distR="0" wp14:anchorId="18DEE53A" wp14:editId="1E933FDB">
            <wp:extent cx="6120130" cy="2014855"/>
            <wp:effectExtent l="0" t="0" r="0" b="0"/>
            <wp:docPr id="1470831180" name="Afbeelding 1" descr="Afbeelding met diagram, kaart, Pla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31180" name="Afbeelding 1" descr="Afbeelding met diagram, kaart, Plan, Lettertyp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8387" w14:textId="7EE961BC" w:rsidR="00083780" w:rsidRDefault="00083780" w:rsidP="00083780">
      <w:pPr>
        <w:pStyle w:val="Geenafstand"/>
      </w:pPr>
      <w:r>
        <w:t xml:space="preserve">Networks of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sizes</w:t>
      </w:r>
      <w:proofErr w:type="spellEnd"/>
      <w:r>
        <w:t xml:space="preserve">: </w:t>
      </w:r>
    </w:p>
    <w:p w14:paraId="25EFF7C9" w14:textId="5EFA6585" w:rsidR="00634B6F" w:rsidRPr="008F3825" w:rsidRDefault="00634B6F" w:rsidP="008F3825">
      <w:pPr>
        <w:pStyle w:val="Lijstalinea"/>
        <w:numPr>
          <w:ilvl w:val="0"/>
          <w:numId w:val="21"/>
        </w:numPr>
        <w:rPr>
          <w:b/>
          <w:bCs/>
          <w:lang w:val="en-GB"/>
        </w:rPr>
      </w:pPr>
      <w:r w:rsidRPr="008F3825">
        <w:rPr>
          <w:b/>
          <w:bCs/>
          <w:lang w:val="en-GB"/>
        </w:rPr>
        <w:t xml:space="preserve">Small Home Networks </w:t>
      </w:r>
    </w:p>
    <w:p w14:paraId="64D4487F" w14:textId="7C7F6C33" w:rsidR="00634B6F" w:rsidRPr="00634B6F" w:rsidRDefault="005A76AF" w:rsidP="008F3825">
      <w:pPr>
        <w:pStyle w:val="Lijstalinea"/>
        <w:numPr>
          <w:ilvl w:val="1"/>
          <w:numId w:val="21"/>
        </w:numPr>
        <w:rPr>
          <w:lang w:val="en-GB"/>
        </w:rPr>
      </w:pPr>
      <w:r w:rsidRPr="005A76AF">
        <w:rPr>
          <w:noProof/>
          <w:lang w:val="en-GB"/>
        </w:rPr>
        <w:drawing>
          <wp:anchor distT="0" distB="0" distL="114300" distR="114300" simplePos="0" relativeHeight="251664384" behindDoc="1" locked="0" layoutInCell="1" allowOverlap="1" wp14:anchorId="1B000A33" wp14:editId="7FE4D945">
            <wp:simplePos x="0" y="0"/>
            <wp:positionH relativeFrom="column">
              <wp:posOffset>4184895</wp:posOffset>
            </wp:positionH>
            <wp:positionV relativeFrom="paragraph">
              <wp:posOffset>4738</wp:posOffset>
            </wp:positionV>
            <wp:extent cx="1969135" cy="1845945"/>
            <wp:effectExtent l="0" t="0" r="0" b="0"/>
            <wp:wrapTight wrapText="bothSides">
              <wp:wrapPolygon edited="0">
                <wp:start x="0" y="0"/>
                <wp:lineTo x="0" y="21399"/>
                <wp:lineTo x="21314" y="21399"/>
                <wp:lineTo x="21314" y="0"/>
                <wp:lineTo x="0" y="0"/>
              </wp:wrapPolygon>
            </wp:wrapTight>
            <wp:docPr id="1780607921" name="Afbeelding 1" descr="Afbeelding met meubels, plank, overdekt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07921" name="Afbeelding 1" descr="Afbeelding met meubels, plank, overdekt, ontwerp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4B6F">
        <w:rPr>
          <w:lang w:val="en-GB"/>
        </w:rPr>
        <w:t xml:space="preserve">Connect </w:t>
      </w:r>
      <w:r w:rsidR="00634B6F" w:rsidRPr="00634B6F">
        <w:rPr>
          <w:lang w:val="en-GB"/>
        </w:rPr>
        <w:t xml:space="preserve">a few computers to each other and the Internet </w:t>
      </w:r>
    </w:p>
    <w:p w14:paraId="239626E3" w14:textId="2B558C41" w:rsidR="00634B6F" w:rsidRPr="008F3825" w:rsidRDefault="00634B6F" w:rsidP="008F3825">
      <w:pPr>
        <w:pStyle w:val="Lijstalinea"/>
        <w:numPr>
          <w:ilvl w:val="0"/>
          <w:numId w:val="21"/>
        </w:numPr>
        <w:rPr>
          <w:b/>
          <w:bCs/>
          <w:lang w:val="en-GB"/>
        </w:rPr>
      </w:pPr>
      <w:r w:rsidRPr="008F3825">
        <w:rPr>
          <w:b/>
          <w:bCs/>
          <w:lang w:val="en-GB"/>
        </w:rPr>
        <w:t xml:space="preserve">Small Office/Home Office </w:t>
      </w:r>
    </w:p>
    <w:p w14:paraId="23B5AB14" w14:textId="6849BD5E" w:rsidR="00634B6F" w:rsidRPr="00634B6F" w:rsidRDefault="005A76AF" w:rsidP="008F3825">
      <w:pPr>
        <w:pStyle w:val="Lijstalinea"/>
        <w:numPr>
          <w:ilvl w:val="1"/>
          <w:numId w:val="21"/>
        </w:numPr>
        <w:rPr>
          <w:lang w:val="en-GB"/>
        </w:rPr>
      </w:pPr>
      <w:r w:rsidRPr="00634B6F">
        <w:rPr>
          <w:lang w:val="en-GB"/>
        </w:rPr>
        <w:t xml:space="preserve">Enables </w:t>
      </w:r>
      <w:r w:rsidR="00634B6F" w:rsidRPr="00634B6F">
        <w:rPr>
          <w:lang w:val="en-GB"/>
        </w:rPr>
        <w:t xml:space="preserve">computer within a home or remote office to connect to a corporate network </w:t>
      </w:r>
    </w:p>
    <w:p w14:paraId="3F23AF56" w14:textId="77777777" w:rsidR="00634B6F" w:rsidRPr="008F3825" w:rsidRDefault="00634B6F" w:rsidP="008F3825">
      <w:pPr>
        <w:pStyle w:val="Lijstalinea"/>
        <w:numPr>
          <w:ilvl w:val="0"/>
          <w:numId w:val="21"/>
        </w:numPr>
        <w:rPr>
          <w:b/>
          <w:bCs/>
          <w:lang w:val="en-GB"/>
        </w:rPr>
      </w:pPr>
      <w:r w:rsidRPr="008F3825">
        <w:rPr>
          <w:b/>
          <w:bCs/>
          <w:lang w:val="en-GB"/>
        </w:rPr>
        <w:t xml:space="preserve">Medium to Large Networks </w:t>
      </w:r>
    </w:p>
    <w:p w14:paraId="6492F18A" w14:textId="4E0B5839" w:rsidR="00634B6F" w:rsidRPr="00634B6F" w:rsidRDefault="005A76AF" w:rsidP="008F3825">
      <w:pPr>
        <w:pStyle w:val="Lijstalinea"/>
        <w:numPr>
          <w:ilvl w:val="1"/>
          <w:numId w:val="21"/>
        </w:numPr>
        <w:rPr>
          <w:lang w:val="en-GB"/>
        </w:rPr>
      </w:pPr>
      <w:r w:rsidRPr="00634B6F">
        <w:rPr>
          <w:lang w:val="en-GB"/>
        </w:rPr>
        <w:t xml:space="preserve">Many </w:t>
      </w:r>
      <w:r w:rsidR="00634B6F" w:rsidRPr="00634B6F">
        <w:rPr>
          <w:lang w:val="en-GB"/>
        </w:rPr>
        <w:t xml:space="preserve">locations with hundreds or thousands of interconnected computers </w:t>
      </w:r>
    </w:p>
    <w:p w14:paraId="3B966534" w14:textId="77777777" w:rsidR="00634B6F" w:rsidRPr="008F3825" w:rsidRDefault="00634B6F" w:rsidP="008F3825">
      <w:pPr>
        <w:pStyle w:val="Lijstalinea"/>
        <w:numPr>
          <w:ilvl w:val="0"/>
          <w:numId w:val="21"/>
        </w:numPr>
        <w:rPr>
          <w:b/>
          <w:bCs/>
          <w:lang w:val="en-GB"/>
        </w:rPr>
      </w:pPr>
      <w:r w:rsidRPr="008F3825">
        <w:rPr>
          <w:b/>
          <w:bCs/>
          <w:lang w:val="en-GB"/>
        </w:rPr>
        <w:t xml:space="preserve">World Wide Networks </w:t>
      </w:r>
    </w:p>
    <w:p w14:paraId="14602574" w14:textId="6BCD8D7B" w:rsidR="00634B6F" w:rsidRPr="00634B6F" w:rsidRDefault="005A76AF" w:rsidP="008F3825">
      <w:pPr>
        <w:pStyle w:val="Lijstalinea"/>
        <w:numPr>
          <w:ilvl w:val="1"/>
          <w:numId w:val="21"/>
        </w:numPr>
        <w:rPr>
          <w:lang w:val="en-GB"/>
        </w:rPr>
      </w:pPr>
      <w:r w:rsidRPr="00634B6F">
        <w:rPr>
          <w:lang w:val="en-GB"/>
        </w:rPr>
        <w:t xml:space="preserve">Connects </w:t>
      </w:r>
      <w:r w:rsidR="00634B6F" w:rsidRPr="00634B6F">
        <w:rPr>
          <w:lang w:val="en-GB"/>
        </w:rPr>
        <w:t>hundreds of millions of computers worldwide</w:t>
      </w:r>
    </w:p>
    <w:p w14:paraId="595DAF4A" w14:textId="34E9A990" w:rsidR="00083780" w:rsidRPr="00634B6F" w:rsidRDefault="005A76AF" w:rsidP="008F3825">
      <w:pPr>
        <w:pStyle w:val="Lijstalinea"/>
        <w:numPr>
          <w:ilvl w:val="1"/>
          <w:numId w:val="21"/>
        </w:numPr>
        <w:rPr>
          <w:lang w:val="en-GB"/>
        </w:rPr>
      </w:pPr>
      <w:r w:rsidRPr="00634B6F">
        <w:rPr>
          <w:lang w:val="en-GB"/>
        </w:rPr>
        <w:t>S</w:t>
      </w:r>
      <w:r w:rsidR="00634B6F" w:rsidRPr="00634B6F">
        <w:rPr>
          <w:lang w:val="en-GB"/>
        </w:rPr>
        <w:t>uch as the internet</w:t>
      </w:r>
    </w:p>
    <w:p w14:paraId="31C0AD47" w14:textId="621D4C1C" w:rsidR="004C623B" w:rsidRPr="00634B6F" w:rsidRDefault="004C623B" w:rsidP="009C7002">
      <w:pPr>
        <w:rPr>
          <w:lang w:val="en-GB"/>
        </w:rPr>
      </w:pPr>
    </w:p>
    <w:p w14:paraId="47C44F24" w14:textId="433D8DA5" w:rsidR="004C623B" w:rsidRDefault="003F2728" w:rsidP="003F2728">
      <w:pPr>
        <w:pStyle w:val="Geenafstand"/>
      </w:pPr>
      <w:proofErr w:type="spellStart"/>
      <w:r>
        <w:t>LANs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WANs</w:t>
      </w:r>
      <w:proofErr w:type="spellEnd"/>
      <w:r>
        <w:t>:</w:t>
      </w:r>
    </w:p>
    <w:p w14:paraId="7AB9AA34" w14:textId="2327A780" w:rsidR="003F2728" w:rsidRDefault="00EF7E9B" w:rsidP="007D4D08">
      <w:pPr>
        <w:pStyle w:val="Lijstalinea"/>
        <w:numPr>
          <w:ilvl w:val="0"/>
          <w:numId w:val="22"/>
        </w:numPr>
      </w:pPr>
      <w:r w:rsidRPr="00EF7E9B">
        <w:rPr>
          <w:noProof/>
        </w:rPr>
        <w:drawing>
          <wp:anchor distT="0" distB="0" distL="114300" distR="114300" simplePos="0" relativeHeight="251665408" behindDoc="1" locked="0" layoutInCell="1" allowOverlap="1" wp14:anchorId="50F660E3" wp14:editId="1DEFB488">
            <wp:simplePos x="0" y="0"/>
            <wp:positionH relativeFrom="column">
              <wp:posOffset>4597011</wp:posOffset>
            </wp:positionH>
            <wp:positionV relativeFrom="paragraph">
              <wp:posOffset>8793</wp:posOffset>
            </wp:positionV>
            <wp:extent cx="1524000" cy="816107"/>
            <wp:effectExtent l="0" t="0" r="0" b="0"/>
            <wp:wrapTight wrapText="bothSides">
              <wp:wrapPolygon edited="0">
                <wp:start x="0" y="0"/>
                <wp:lineTo x="0" y="21180"/>
                <wp:lineTo x="21330" y="21180"/>
                <wp:lineTo x="21330" y="0"/>
                <wp:lineTo x="0" y="0"/>
              </wp:wrapPolygon>
            </wp:wrapTight>
            <wp:docPr id="203390185" name="Afbeelding 1" descr="Afbeelding met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0185" name="Afbeelding 1" descr="Afbeelding met lijn&#10;&#10;Automatisch gegenereerde beschrijvi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81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728" w:rsidRPr="003F2728">
        <w:t xml:space="preserve">Kleinste </w:t>
      </w:r>
      <w:proofErr w:type="spellStart"/>
      <w:r w:rsidR="003F2728" w:rsidRPr="003F2728">
        <w:t>network</w:t>
      </w:r>
      <w:proofErr w:type="spellEnd"/>
      <w:r w:rsidR="003F2728" w:rsidRPr="003F2728">
        <w:t xml:space="preserve"> dat je h</w:t>
      </w:r>
      <w:r w:rsidR="003F2728">
        <w:t xml:space="preserve">ebt: </w:t>
      </w:r>
      <w:r w:rsidR="003F2728" w:rsidRPr="007D4D08">
        <w:rPr>
          <w:b/>
          <w:bCs/>
        </w:rPr>
        <w:t>PAN (Personal Area Network)</w:t>
      </w:r>
      <w:r w:rsidR="003F2728">
        <w:t xml:space="preserve">: </w:t>
      </w:r>
      <w:r w:rsidR="00FA6EBD">
        <w:t>Dit kan bluetooth zijn, of smartwatch.</w:t>
      </w:r>
    </w:p>
    <w:p w14:paraId="14BE8D8B" w14:textId="0DB6883B" w:rsidR="00FA6EBD" w:rsidRDefault="00FA6EBD" w:rsidP="007D4D08">
      <w:pPr>
        <w:pStyle w:val="Lijstalinea"/>
        <w:numPr>
          <w:ilvl w:val="0"/>
          <w:numId w:val="22"/>
        </w:numPr>
      </w:pPr>
      <w:r>
        <w:t xml:space="preserve">Daarna heb je </w:t>
      </w:r>
      <w:r w:rsidRPr="007D4D08">
        <w:rPr>
          <w:b/>
          <w:bCs/>
        </w:rPr>
        <w:t>BAN (Body Area Network)</w:t>
      </w:r>
      <w:r w:rsidR="00773860" w:rsidRPr="007D4D08">
        <w:rPr>
          <w:b/>
          <w:bCs/>
        </w:rPr>
        <w:t>:</w:t>
      </w:r>
      <w:r w:rsidR="00217535">
        <w:t xml:space="preserve"> elektronische dingen dat je </w:t>
      </w:r>
      <w:r w:rsidR="00DB2499">
        <w:t>integreert</w:t>
      </w:r>
      <w:r w:rsidR="00217535">
        <w:t xml:space="preserve"> in je eigen lichaam (bankkaart in je lichaam laten scannen, kleine cam</w:t>
      </w:r>
      <w:r w:rsidR="00DB2499">
        <w:t>era’s voor kleurenblind)</w:t>
      </w:r>
    </w:p>
    <w:p w14:paraId="675439C9" w14:textId="3D940E87" w:rsidR="00DB2499" w:rsidRPr="007D4D08" w:rsidRDefault="00EF7E9B" w:rsidP="007D4D08">
      <w:pPr>
        <w:pStyle w:val="Lijstalinea"/>
        <w:numPr>
          <w:ilvl w:val="0"/>
          <w:numId w:val="22"/>
        </w:numPr>
        <w:rPr>
          <w:b/>
          <w:bCs/>
        </w:rPr>
      </w:pPr>
      <w:r w:rsidRPr="00EF7E9B">
        <w:rPr>
          <w:noProof/>
        </w:rPr>
        <w:drawing>
          <wp:anchor distT="0" distB="0" distL="114300" distR="114300" simplePos="0" relativeHeight="251666432" behindDoc="1" locked="0" layoutInCell="1" allowOverlap="1" wp14:anchorId="5FB8D4F1" wp14:editId="310A1F95">
            <wp:simplePos x="0" y="0"/>
            <wp:positionH relativeFrom="column">
              <wp:posOffset>4537710</wp:posOffset>
            </wp:positionH>
            <wp:positionV relativeFrom="paragraph">
              <wp:posOffset>69704</wp:posOffset>
            </wp:positionV>
            <wp:extent cx="1581150" cy="648335"/>
            <wp:effectExtent l="0" t="0" r="0" b="0"/>
            <wp:wrapTight wrapText="bothSides">
              <wp:wrapPolygon edited="0">
                <wp:start x="0" y="0"/>
                <wp:lineTo x="0" y="20944"/>
                <wp:lineTo x="21340" y="20944"/>
                <wp:lineTo x="21340" y="0"/>
                <wp:lineTo x="0" y="0"/>
              </wp:wrapPolygon>
            </wp:wrapTight>
            <wp:docPr id="1324987524" name="Afbeelding 1" descr="Afbeelding met schermopname, tekst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87524" name="Afbeelding 1" descr="Afbeelding met schermopname, tekst, ontwerp&#10;&#10;Automatisch gegenereerde beschrijvi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2499" w:rsidRPr="007D4D08">
        <w:rPr>
          <w:b/>
          <w:bCs/>
        </w:rPr>
        <w:t>LAN (</w:t>
      </w:r>
      <w:proofErr w:type="spellStart"/>
      <w:r w:rsidR="00DB2499" w:rsidRPr="007D4D08">
        <w:rPr>
          <w:b/>
          <w:bCs/>
        </w:rPr>
        <w:t>Local</w:t>
      </w:r>
      <w:proofErr w:type="spellEnd"/>
      <w:r w:rsidR="00DB2499" w:rsidRPr="007D4D08">
        <w:rPr>
          <w:b/>
          <w:bCs/>
        </w:rPr>
        <w:t xml:space="preserve"> Area Network)</w:t>
      </w:r>
      <w:r w:rsidR="007D4D08" w:rsidRPr="007D4D08">
        <w:rPr>
          <w:b/>
          <w:bCs/>
        </w:rPr>
        <w:t xml:space="preserve">, </w:t>
      </w:r>
      <w:r w:rsidR="007D4D08" w:rsidRPr="007D4D08">
        <w:t>simpel lokaal netwerkje, je b</w:t>
      </w:r>
      <w:r w:rsidR="007D4D08">
        <w:t>eslist zelf wat met dit netwerk verbindt</w:t>
      </w:r>
      <w:r>
        <w:t xml:space="preserve">. 1 persoon </w:t>
      </w:r>
      <w:r w:rsidR="00187176">
        <w:t>onderhoudt.</w:t>
      </w:r>
    </w:p>
    <w:p w14:paraId="638E80EC" w14:textId="711233BA" w:rsidR="00DB2499" w:rsidRPr="00DB2499" w:rsidRDefault="00DB2499" w:rsidP="007D4D08">
      <w:pPr>
        <w:pStyle w:val="Lijstalinea"/>
        <w:numPr>
          <w:ilvl w:val="0"/>
          <w:numId w:val="22"/>
        </w:numPr>
      </w:pPr>
      <w:r w:rsidRPr="007D4D08">
        <w:rPr>
          <w:b/>
          <w:bCs/>
        </w:rPr>
        <w:t>MAN (</w:t>
      </w:r>
      <w:proofErr w:type="spellStart"/>
      <w:r w:rsidR="007D4D08" w:rsidRPr="007D4D08">
        <w:rPr>
          <w:b/>
          <w:bCs/>
        </w:rPr>
        <w:t>Metrapolical</w:t>
      </w:r>
      <w:proofErr w:type="spellEnd"/>
      <w:r w:rsidRPr="007D4D08">
        <w:rPr>
          <w:b/>
          <w:bCs/>
        </w:rPr>
        <w:t xml:space="preserve"> Are</w:t>
      </w:r>
      <w:r w:rsidR="007D4D08" w:rsidRPr="007D4D08">
        <w:rPr>
          <w:b/>
          <w:bCs/>
        </w:rPr>
        <w:t>a</w:t>
      </w:r>
      <w:r w:rsidRPr="007D4D08">
        <w:rPr>
          <w:b/>
          <w:bCs/>
        </w:rPr>
        <w:t xml:space="preserve"> Network)</w:t>
      </w:r>
      <w:r w:rsidRPr="007D4D08">
        <w:t>,</w:t>
      </w:r>
      <w:r w:rsidRPr="00DB2499">
        <w:t xml:space="preserve"> dat overkoe</w:t>
      </w:r>
      <w:r>
        <w:t>pelt een bep</w:t>
      </w:r>
      <w:r w:rsidR="007D4D08">
        <w:t>aalt gebied.</w:t>
      </w:r>
    </w:p>
    <w:p w14:paraId="511CE375" w14:textId="5919217B" w:rsidR="004C623B" w:rsidRPr="007D4D08" w:rsidRDefault="007D4D08" w:rsidP="007D4D08">
      <w:pPr>
        <w:pStyle w:val="Lijstalinea"/>
        <w:numPr>
          <w:ilvl w:val="0"/>
          <w:numId w:val="22"/>
        </w:numPr>
      </w:pPr>
      <w:r w:rsidRPr="007D4D08">
        <w:rPr>
          <w:b/>
          <w:bCs/>
        </w:rPr>
        <w:t>WAN (World Area Network)</w:t>
      </w:r>
      <w:r w:rsidRPr="007D4D08">
        <w:t xml:space="preserve">, </w:t>
      </w:r>
      <w:proofErr w:type="spellStart"/>
      <w:r w:rsidRPr="007D4D08">
        <w:t>network</w:t>
      </w:r>
      <w:proofErr w:type="spellEnd"/>
      <w:r w:rsidRPr="007D4D08">
        <w:t xml:space="preserve"> voor de hele</w:t>
      </w:r>
      <w:r>
        <w:t xml:space="preserve"> wereld, </w:t>
      </w:r>
      <w:proofErr w:type="spellStart"/>
      <w:r w:rsidRPr="007D4D08">
        <w:rPr>
          <w:b/>
          <w:bCs/>
          <w:color w:val="FF0000"/>
        </w:rPr>
        <w:t>cloud</w:t>
      </w:r>
      <w:proofErr w:type="spellEnd"/>
      <w:r w:rsidRPr="007D4D08">
        <w:rPr>
          <w:b/>
          <w:bCs/>
          <w:color w:val="FF0000"/>
        </w:rPr>
        <w:t xml:space="preserve"> = WAN</w:t>
      </w:r>
      <w:r w:rsidR="00187176">
        <w:rPr>
          <w:b/>
          <w:bCs/>
          <w:color w:val="FF0000"/>
        </w:rPr>
        <w:t xml:space="preserve">, </w:t>
      </w:r>
      <w:r w:rsidR="00187176" w:rsidRPr="00187176">
        <w:t>een bedrijf runt dit.</w:t>
      </w:r>
    </w:p>
    <w:p w14:paraId="5C4ECF00" w14:textId="3426515D" w:rsidR="004C623B" w:rsidRPr="007D4D08" w:rsidRDefault="003812C5" w:rsidP="009C7002">
      <w:r w:rsidRPr="00193F3D">
        <w:rPr>
          <w:noProof/>
        </w:rPr>
        <w:drawing>
          <wp:anchor distT="0" distB="0" distL="114300" distR="114300" simplePos="0" relativeHeight="251669504" behindDoc="1" locked="0" layoutInCell="1" allowOverlap="1" wp14:anchorId="1E7861ED" wp14:editId="45898397">
            <wp:simplePos x="0" y="0"/>
            <wp:positionH relativeFrom="column">
              <wp:posOffset>457835</wp:posOffset>
            </wp:positionH>
            <wp:positionV relativeFrom="paragraph">
              <wp:posOffset>7767</wp:posOffset>
            </wp:positionV>
            <wp:extent cx="5052646" cy="1012312"/>
            <wp:effectExtent l="0" t="0" r="0" b="0"/>
            <wp:wrapTight wrapText="bothSides">
              <wp:wrapPolygon edited="0">
                <wp:start x="0" y="0"/>
                <wp:lineTo x="0" y="21139"/>
                <wp:lineTo x="21502" y="21139"/>
                <wp:lineTo x="21502" y="0"/>
                <wp:lineTo x="0" y="0"/>
              </wp:wrapPolygon>
            </wp:wrapTight>
            <wp:docPr id="1518491463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91463" name="Afbeelding 1" descr="Afbeelding met tekst, schermopname, Lettertype, nummer&#10;&#10;Automatisch gegenereerde beschrijvi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46" cy="101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8287D" w14:textId="30D2B1AF" w:rsidR="004C623B" w:rsidRPr="007D4D08" w:rsidRDefault="004C623B" w:rsidP="009C7002"/>
    <w:p w14:paraId="74E6160E" w14:textId="77777777" w:rsidR="004C623B" w:rsidRPr="007D4D08" w:rsidRDefault="004C623B" w:rsidP="009C7002"/>
    <w:p w14:paraId="39E8FE56" w14:textId="77777777" w:rsidR="00803E6F" w:rsidRPr="007D4D08" w:rsidRDefault="00803E6F" w:rsidP="009C7002"/>
    <w:p w14:paraId="3A720EC5" w14:textId="77777777" w:rsidR="00803E6F" w:rsidRPr="007D4D08" w:rsidRDefault="00803E6F" w:rsidP="009C7002"/>
    <w:p w14:paraId="44AD7A20" w14:textId="77777777" w:rsidR="00A53FA1" w:rsidRPr="007D4D08" w:rsidRDefault="00A53FA1" w:rsidP="009C7002"/>
    <w:p w14:paraId="4E33004E" w14:textId="6D78079A" w:rsidR="00A56E21" w:rsidRDefault="008A0832" w:rsidP="008A0832">
      <w:pPr>
        <w:pStyle w:val="Geenafstand"/>
      </w:pPr>
      <w:r>
        <w:lastRenderedPageBreak/>
        <w:t>The Internet:</w:t>
      </w:r>
    </w:p>
    <w:p w14:paraId="350BB7FC" w14:textId="0A6021BB" w:rsidR="003F044F" w:rsidRPr="001C0C66" w:rsidRDefault="00F82FA3" w:rsidP="00971B60">
      <w:pPr>
        <w:pStyle w:val="Lijstalinea"/>
        <w:numPr>
          <w:ilvl w:val="0"/>
          <w:numId w:val="23"/>
        </w:numPr>
        <w:rPr>
          <w:b/>
          <w:bCs/>
          <w:color w:val="FF0000"/>
        </w:rPr>
      </w:pPr>
      <w:r w:rsidRPr="001C0C66">
        <w:rPr>
          <w:b/>
          <w:bCs/>
          <w:noProof/>
          <w:color w:val="FF0000"/>
        </w:rPr>
        <w:drawing>
          <wp:anchor distT="0" distB="0" distL="114300" distR="114300" simplePos="0" relativeHeight="251667456" behindDoc="1" locked="0" layoutInCell="1" allowOverlap="1" wp14:anchorId="3B522513" wp14:editId="33D8F9C2">
            <wp:simplePos x="0" y="0"/>
            <wp:positionH relativeFrom="column">
              <wp:posOffset>3605530</wp:posOffset>
            </wp:positionH>
            <wp:positionV relativeFrom="paragraph">
              <wp:posOffset>253805</wp:posOffset>
            </wp:positionV>
            <wp:extent cx="2513965" cy="1667510"/>
            <wp:effectExtent l="0" t="0" r="0" b="0"/>
            <wp:wrapTight wrapText="bothSides">
              <wp:wrapPolygon edited="0">
                <wp:start x="0" y="0"/>
                <wp:lineTo x="0" y="21468"/>
                <wp:lineTo x="21442" y="21468"/>
                <wp:lineTo x="21442" y="0"/>
                <wp:lineTo x="0" y="0"/>
              </wp:wrapPolygon>
            </wp:wrapTight>
            <wp:docPr id="2061946745" name="Afbeelding 1" descr="Afbeelding met kaart, cirk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46745" name="Afbeelding 1" descr="Afbeelding met kaart, cirkel&#10;&#10;Automatisch gegenereerde beschrijvi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44F" w:rsidRPr="001C0C66">
        <w:rPr>
          <w:b/>
          <w:bCs/>
          <w:color w:val="FF0000"/>
        </w:rPr>
        <w:t xml:space="preserve">Het internet is een wereldwijde verzameling van </w:t>
      </w:r>
      <w:proofErr w:type="spellStart"/>
      <w:r w:rsidR="003F044F" w:rsidRPr="001C0C66">
        <w:rPr>
          <w:b/>
          <w:bCs/>
          <w:color w:val="FF0000"/>
        </w:rPr>
        <w:t>LAN's</w:t>
      </w:r>
      <w:proofErr w:type="spellEnd"/>
      <w:r w:rsidR="003F044F" w:rsidRPr="001C0C66">
        <w:rPr>
          <w:b/>
          <w:bCs/>
          <w:color w:val="FF0000"/>
        </w:rPr>
        <w:t xml:space="preserve"> en </w:t>
      </w:r>
      <w:proofErr w:type="spellStart"/>
      <w:r w:rsidR="003F044F" w:rsidRPr="001C0C66">
        <w:rPr>
          <w:b/>
          <w:bCs/>
          <w:color w:val="FF0000"/>
        </w:rPr>
        <w:t>WAN's</w:t>
      </w:r>
      <w:proofErr w:type="spellEnd"/>
      <w:r w:rsidR="003F044F" w:rsidRPr="001C0C66">
        <w:rPr>
          <w:b/>
          <w:bCs/>
          <w:color w:val="FF0000"/>
        </w:rPr>
        <w:t xml:space="preserve"> die met elkaar verbonden zijn.</w:t>
      </w:r>
    </w:p>
    <w:p w14:paraId="548D85F9" w14:textId="08E6693E" w:rsidR="003F044F" w:rsidRPr="003F044F" w:rsidRDefault="003F044F" w:rsidP="00971B60">
      <w:pPr>
        <w:pStyle w:val="Lijstalinea"/>
        <w:numPr>
          <w:ilvl w:val="0"/>
          <w:numId w:val="23"/>
        </w:numPr>
      </w:pPr>
      <w:proofErr w:type="spellStart"/>
      <w:r w:rsidRPr="003F044F">
        <w:t>LAN's</w:t>
      </w:r>
      <w:proofErr w:type="spellEnd"/>
      <w:r w:rsidRPr="003F044F">
        <w:t xml:space="preserve"> zijn met elkaar verbonden via</w:t>
      </w:r>
      <w:r w:rsidR="00F467DF">
        <w:t xml:space="preserve"> </w:t>
      </w:r>
      <w:proofErr w:type="spellStart"/>
      <w:r w:rsidRPr="003F044F">
        <w:t>WAN's</w:t>
      </w:r>
      <w:proofErr w:type="spellEnd"/>
      <w:r w:rsidRPr="003F044F">
        <w:t>.</w:t>
      </w:r>
    </w:p>
    <w:p w14:paraId="094EB39A" w14:textId="2CD9CF76" w:rsidR="003F044F" w:rsidRPr="003F044F" w:rsidRDefault="003F044F" w:rsidP="00971B60">
      <w:pPr>
        <w:pStyle w:val="Lijstalinea"/>
        <w:numPr>
          <w:ilvl w:val="0"/>
          <w:numId w:val="23"/>
        </w:numPr>
      </w:pPr>
      <w:proofErr w:type="spellStart"/>
      <w:r w:rsidRPr="003F044F">
        <w:t>WAN's</w:t>
      </w:r>
      <w:proofErr w:type="spellEnd"/>
      <w:r w:rsidRPr="003F044F">
        <w:t xml:space="preserve"> kunnen koperdraden, glasvezel</w:t>
      </w:r>
      <w:r w:rsidR="00F467DF">
        <w:t xml:space="preserve"> </w:t>
      </w:r>
      <w:r w:rsidRPr="003F044F">
        <w:t>kabels en draadloze transmissies.</w:t>
      </w:r>
    </w:p>
    <w:p w14:paraId="3FEEA14C" w14:textId="412FA100" w:rsidR="003F044F" w:rsidRPr="00971B60" w:rsidRDefault="003F044F" w:rsidP="00971B60">
      <w:pPr>
        <w:pStyle w:val="Lijstalinea"/>
        <w:numPr>
          <w:ilvl w:val="0"/>
          <w:numId w:val="23"/>
        </w:numPr>
      </w:pPr>
      <w:r w:rsidRPr="003F044F">
        <w:t xml:space="preserve">Het internet is </w:t>
      </w:r>
      <w:r w:rsidRPr="008A1EC4">
        <w:rPr>
          <w:b/>
          <w:bCs/>
        </w:rPr>
        <w:t>geen eigendom van een individu</w:t>
      </w:r>
      <w:r w:rsidR="00F467DF">
        <w:t xml:space="preserve"> </w:t>
      </w:r>
      <w:r w:rsidRPr="003F044F">
        <w:t>of groep. De volgende groepen zijn</w:t>
      </w:r>
      <w:r w:rsidR="00F467DF">
        <w:t xml:space="preserve"> </w:t>
      </w:r>
      <w:r w:rsidRPr="003F044F">
        <w:t>ontwikkeld om structuur te behouden op</w:t>
      </w:r>
      <w:r w:rsidR="00971B60">
        <w:t xml:space="preserve"> </w:t>
      </w:r>
      <w:r w:rsidRPr="00971B60">
        <w:t>het internet:</w:t>
      </w:r>
    </w:p>
    <w:p w14:paraId="40AEA698" w14:textId="7724C468" w:rsidR="003F044F" w:rsidRPr="00971B60" w:rsidRDefault="003F044F" w:rsidP="002E392B">
      <w:pPr>
        <w:pStyle w:val="Lijstalinea"/>
        <w:numPr>
          <w:ilvl w:val="1"/>
          <w:numId w:val="24"/>
        </w:numPr>
      </w:pPr>
      <w:r w:rsidRPr="00971B60">
        <w:t>IETF</w:t>
      </w:r>
      <w:r w:rsidR="002B7836">
        <w:tab/>
      </w:r>
      <w:r w:rsidR="002B7836">
        <w:tab/>
        <w:t>wordt later uitgelegd</w:t>
      </w:r>
    </w:p>
    <w:p w14:paraId="0739E1B9" w14:textId="17580CC5" w:rsidR="003F044F" w:rsidRPr="00971B60" w:rsidRDefault="003F044F" w:rsidP="002E392B">
      <w:pPr>
        <w:pStyle w:val="Lijstalinea"/>
        <w:numPr>
          <w:ilvl w:val="1"/>
          <w:numId w:val="24"/>
        </w:numPr>
      </w:pPr>
      <w:r w:rsidRPr="00971B60">
        <w:t>ICANN</w:t>
      </w:r>
    </w:p>
    <w:p w14:paraId="79C55E59" w14:textId="2737F020" w:rsidR="008A0832" w:rsidRDefault="003F044F" w:rsidP="002E392B">
      <w:pPr>
        <w:pStyle w:val="Lijstalinea"/>
        <w:numPr>
          <w:ilvl w:val="1"/>
          <w:numId w:val="24"/>
        </w:numPr>
      </w:pPr>
      <w:r w:rsidRPr="00971B60">
        <w:t>IAB</w:t>
      </w:r>
    </w:p>
    <w:p w14:paraId="3622167C" w14:textId="0109BA67" w:rsidR="00567D11" w:rsidRDefault="00567D11" w:rsidP="00567D11"/>
    <w:p w14:paraId="0346A4B9" w14:textId="5FD9FAE6" w:rsidR="00567D11" w:rsidRDefault="00153040" w:rsidP="00567D11">
      <w:pPr>
        <w:pStyle w:val="Geenafstand"/>
      </w:pPr>
      <w:r w:rsidRPr="00153040">
        <w:rPr>
          <w:noProof/>
        </w:rPr>
        <w:drawing>
          <wp:anchor distT="0" distB="0" distL="114300" distR="114300" simplePos="0" relativeHeight="251668480" behindDoc="1" locked="0" layoutInCell="1" allowOverlap="1" wp14:anchorId="1707F91B" wp14:editId="6EECE6B5">
            <wp:simplePos x="0" y="0"/>
            <wp:positionH relativeFrom="column">
              <wp:posOffset>4471670</wp:posOffset>
            </wp:positionH>
            <wp:positionV relativeFrom="paragraph">
              <wp:posOffset>3175</wp:posOffset>
            </wp:positionV>
            <wp:extent cx="164465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266" y="21349"/>
                <wp:lineTo x="21266" y="0"/>
                <wp:lineTo x="0" y="0"/>
              </wp:wrapPolygon>
            </wp:wrapTight>
            <wp:docPr id="839080532" name="Afbeelding 1" descr="Afbeelding met cirkel, tekst, diagram, compactdis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80532" name="Afbeelding 1" descr="Afbeelding met cirkel, tekst, diagram, compactdisk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567D11">
        <w:t>Intranets</w:t>
      </w:r>
      <w:proofErr w:type="spellEnd"/>
      <w:r w:rsidR="00567D11">
        <w:t xml:space="preserve"> </w:t>
      </w:r>
      <w:proofErr w:type="spellStart"/>
      <w:r w:rsidR="00567D11">
        <w:t>and</w:t>
      </w:r>
      <w:proofErr w:type="spellEnd"/>
      <w:r w:rsidR="00567D11">
        <w:t xml:space="preserve"> Extranets:</w:t>
      </w:r>
    </w:p>
    <w:p w14:paraId="134526BA" w14:textId="2AB88AC5" w:rsidR="0029342B" w:rsidRDefault="0029342B" w:rsidP="00D64881">
      <w:pPr>
        <w:pStyle w:val="Lijstalinea"/>
        <w:numPr>
          <w:ilvl w:val="0"/>
          <w:numId w:val="26"/>
        </w:numPr>
      </w:pPr>
      <w:r w:rsidRPr="00D274DC">
        <w:rPr>
          <w:b/>
          <w:bCs/>
        </w:rPr>
        <w:t xml:space="preserve">Een intranet is een privéverzameling van </w:t>
      </w:r>
      <w:proofErr w:type="spellStart"/>
      <w:r w:rsidRPr="00D274DC">
        <w:rPr>
          <w:b/>
          <w:bCs/>
        </w:rPr>
        <w:t>LAN's</w:t>
      </w:r>
      <w:proofErr w:type="spellEnd"/>
      <w:r w:rsidRPr="00D274DC">
        <w:rPr>
          <w:b/>
          <w:bCs/>
        </w:rPr>
        <w:t xml:space="preserve"> en </w:t>
      </w:r>
      <w:proofErr w:type="spellStart"/>
      <w:r w:rsidRPr="00D274DC">
        <w:rPr>
          <w:b/>
          <w:bCs/>
        </w:rPr>
        <w:t>WAN's</w:t>
      </w:r>
      <w:proofErr w:type="spellEnd"/>
      <w:r w:rsidRPr="00D274DC">
        <w:rPr>
          <w:b/>
          <w:bCs/>
        </w:rPr>
        <w:t xml:space="preserve"> binnen een organisatie </w:t>
      </w:r>
      <w:r>
        <w:t xml:space="preserve">die bedoeld is om alleen </w:t>
      </w:r>
      <w:r w:rsidRPr="00D274DC">
        <w:rPr>
          <w:b/>
          <w:bCs/>
        </w:rPr>
        <w:t>toegankelijk</w:t>
      </w:r>
      <w:r>
        <w:t xml:space="preserve"> te zijn </w:t>
      </w:r>
      <w:r w:rsidRPr="00D274DC">
        <w:rPr>
          <w:b/>
          <w:bCs/>
        </w:rPr>
        <w:t>voor</w:t>
      </w:r>
      <w:r>
        <w:t xml:space="preserve"> de </w:t>
      </w:r>
      <w:r w:rsidRPr="00D274DC">
        <w:rPr>
          <w:b/>
          <w:bCs/>
        </w:rPr>
        <w:t>organisatie</w:t>
      </w:r>
      <w:r>
        <w:t xml:space="preserve"> of anderen met </w:t>
      </w:r>
      <w:r w:rsidRPr="00D274DC">
        <w:rPr>
          <w:b/>
          <w:bCs/>
        </w:rPr>
        <w:t>autorisatie</w:t>
      </w:r>
      <w:r>
        <w:t>.</w:t>
      </w:r>
    </w:p>
    <w:p w14:paraId="7FF83241" w14:textId="02CD5945" w:rsidR="00567D11" w:rsidRPr="00971B60" w:rsidRDefault="0029342B" w:rsidP="00D64881">
      <w:pPr>
        <w:pStyle w:val="Lijstalinea"/>
        <w:numPr>
          <w:ilvl w:val="0"/>
          <w:numId w:val="26"/>
        </w:numPr>
      </w:pPr>
      <w:r>
        <w:t xml:space="preserve">Een organisatie kan een </w:t>
      </w:r>
      <w:r w:rsidRPr="00D274DC">
        <w:rPr>
          <w:b/>
          <w:bCs/>
        </w:rPr>
        <w:t>extranet</w:t>
      </w:r>
      <w:r>
        <w:t xml:space="preserve"> gebruiken om </w:t>
      </w:r>
      <w:r w:rsidRPr="00D274DC">
        <w:rPr>
          <w:b/>
          <w:bCs/>
        </w:rPr>
        <w:t>beveiligde toegang tot hun netwerk te bieden</w:t>
      </w:r>
      <w:r>
        <w:t xml:space="preserve"> aan personen die voor een andere organisatie die toegang nodig hebben tot hun gegevens op hun netwerk.</w:t>
      </w:r>
    </w:p>
    <w:p w14:paraId="159F92A5" w14:textId="00627EEF" w:rsidR="00A56E21" w:rsidRDefault="00A56E21" w:rsidP="009C7002"/>
    <w:p w14:paraId="0882E412" w14:textId="1C74B284" w:rsidR="00B85EF9" w:rsidRPr="00B85EF9" w:rsidRDefault="00B85EF9" w:rsidP="00B85EF9">
      <w:pPr>
        <w:pStyle w:val="Geenafstand"/>
        <w:rPr>
          <w:lang w:val="en-GB"/>
        </w:rPr>
      </w:pPr>
      <w:r w:rsidRPr="00B85EF9">
        <w:rPr>
          <w:lang w:val="en-GB"/>
        </w:rPr>
        <w:t xml:space="preserve">IAT (Internet Access Technologies): </w:t>
      </w:r>
    </w:p>
    <w:p w14:paraId="5A123BDB" w14:textId="0ECD6039" w:rsidR="00B85EF9" w:rsidRPr="00B85EF9" w:rsidRDefault="00372671" w:rsidP="00321F1F">
      <w:pPr>
        <w:pStyle w:val="Lijstalinea"/>
        <w:numPr>
          <w:ilvl w:val="0"/>
          <w:numId w:val="27"/>
        </w:numPr>
      </w:pPr>
      <w:r w:rsidRPr="00372671">
        <w:rPr>
          <w:noProof/>
        </w:rPr>
        <w:drawing>
          <wp:anchor distT="0" distB="0" distL="114300" distR="114300" simplePos="0" relativeHeight="251670528" behindDoc="1" locked="0" layoutInCell="1" allowOverlap="1" wp14:anchorId="30E88661" wp14:editId="261E2E8F">
            <wp:simplePos x="0" y="0"/>
            <wp:positionH relativeFrom="column">
              <wp:posOffset>3851275</wp:posOffset>
            </wp:positionH>
            <wp:positionV relativeFrom="paragraph">
              <wp:posOffset>515620</wp:posOffset>
            </wp:positionV>
            <wp:extent cx="226822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406" y="21291"/>
                <wp:lineTo x="21406" y="0"/>
                <wp:lineTo x="0" y="0"/>
              </wp:wrapPolygon>
            </wp:wrapTight>
            <wp:docPr id="337019504" name="Afbeelding 1" descr="Afbeelding met Elektrisch blauw, bol, wereldbo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19504" name="Afbeelding 1" descr="Afbeelding met Elektrisch blauw, bol, wereldbol&#10;&#10;Automatisch gegenereerde beschrijvi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EF9" w:rsidRPr="00B85EF9">
        <w:t xml:space="preserve">Er zijn veel </w:t>
      </w:r>
      <w:r w:rsidR="00B85EF9" w:rsidRPr="00372671">
        <w:rPr>
          <w:b/>
          <w:bCs/>
        </w:rPr>
        <w:t>manieren</w:t>
      </w:r>
      <w:r w:rsidR="00B85EF9" w:rsidRPr="00B85EF9">
        <w:t xml:space="preserve"> om gebruikers en organisaties met het </w:t>
      </w:r>
      <w:r w:rsidR="00B85EF9" w:rsidRPr="00372671">
        <w:rPr>
          <w:b/>
          <w:bCs/>
        </w:rPr>
        <w:t>internet te verbinden</w:t>
      </w:r>
      <w:r w:rsidR="00B85EF9" w:rsidRPr="00B85EF9">
        <w:t xml:space="preserve">: Populaire diensten voor thuisgebruikers en kleine kantoren zijn </w:t>
      </w:r>
      <w:r w:rsidR="00B85EF9" w:rsidRPr="00372671">
        <w:rPr>
          <w:b/>
          <w:bCs/>
        </w:rPr>
        <w:t xml:space="preserve">breedbandkabel, breedband digital </w:t>
      </w:r>
      <w:proofErr w:type="spellStart"/>
      <w:r w:rsidR="00B85EF9" w:rsidRPr="00372671">
        <w:rPr>
          <w:b/>
          <w:bCs/>
        </w:rPr>
        <w:t>subscriber</w:t>
      </w:r>
      <w:proofErr w:type="spellEnd"/>
      <w:r w:rsidR="00B85EF9" w:rsidRPr="00372671">
        <w:rPr>
          <w:b/>
          <w:bCs/>
        </w:rPr>
        <w:t xml:space="preserve"> line (DSL), draadloze </w:t>
      </w:r>
      <w:proofErr w:type="spellStart"/>
      <w:r w:rsidR="00B85EF9" w:rsidRPr="00372671">
        <w:rPr>
          <w:b/>
          <w:bCs/>
        </w:rPr>
        <w:t>WAN's</w:t>
      </w:r>
      <w:proofErr w:type="spellEnd"/>
      <w:r w:rsidR="00B85EF9" w:rsidRPr="00372671">
        <w:rPr>
          <w:b/>
          <w:bCs/>
        </w:rPr>
        <w:t xml:space="preserve"> en mobiele diensten</w:t>
      </w:r>
      <w:r w:rsidR="00B85EF9" w:rsidRPr="00B85EF9">
        <w:t xml:space="preserve">. </w:t>
      </w:r>
    </w:p>
    <w:p w14:paraId="088F2E1C" w14:textId="77777777" w:rsidR="00B85EF9" w:rsidRPr="00B85EF9" w:rsidRDefault="00B85EF9" w:rsidP="00321F1F">
      <w:pPr>
        <w:pStyle w:val="Lijstalinea"/>
        <w:numPr>
          <w:ilvl w:val="0"/>
          <w:numId w:val="27"/>
        </w:numPr>
      </w:pPr>
      <w:r w:rsidRPr="00B85EF9">
        <w:t xml:space="preserve">Organisaties hebben </w:t>
      </w:r>
      <w:r w:rsidRPr="00895F6D">
        <w:rPr>
          <w:b/>
          <w:bCs/>
        </w:rPr>
        <w:t>snellere verbindingen</w:t>
      </w:r>
      <w:r w:rsidRPr="00B85EF9">
        <w:t xml:space="preserve"> nodig om IP-telefoons, videoconferenties en </w:t>
      </w:r>
      <w:r w:rsidRPr="00895F6D">
        <w:rPr>
          <w:b/>
          <w:bCs/>
        </w:rPr>
        <w:t>datacenteropslag</w:t>
      </w:r>
      <w:r w:rsidRPr="00B85EF9">
        <w:t xml:space="preserve"> te ondersteunen. </w:t>
      </w:r>
    </w:p>
    <w:p w14:paraId="6573A67A" w14:textId="6C07CF0A" w:rsidR="00B17498" w:rsidRDefault="00B85EF9" w:rsidP="009C7002">
      <w:pPr>
        <w:pStyle w:val="Lijstalinea"/>
        <w:numPr>
          <w:ilvl w:val="0"/>
          <w:numId w:val="27"/>
        </w:numPr>
        <w:rPr>
          <w:b/>
          <w:bCs/>
        </w:rPr>
      </w:pPr>
      <w:proofErr w:type="spellStart"/>
      <w:r w:rsidRPr="00895F6D">
        <w:rPr>
          <w:b/>
          <w:bCs/>
        </w:rPr>
        <w:t>Interconnecties</w:t>
      </w:r>
      <w:proofErr w:type="spellEnd"/>
      <w:r w:rsidRPr="00B85EF9">
        <w:t xml:space="preserve"> van bedrijfsniveau worden meestal geleverd door </w:t>
      </w:r>
      <w:r w:rsidRPr="00895F6D">
        <w:rPr>
          <w:b/>
          <w:bCs/>
        </w:rPr>
        <w:t>serviceproviders (SP)</w:t>
      </w:r>
      <w:r w:rsidRPr="00B85EF9">
        <w:t xml:space="preserve"> en kunnen het volgende omvatten: </w:t>
      </w:r>
      <w:r w:rsidRPr="00895F6D">
        <w:rPr>
          <w:b/>
          <w:bCs/>
        </w:rPr>
        <w:t>DSL voor bedrijven, huurlijnen en Metro Ethernet.</w:t>
      </w:r>
    </w:p>
    <w:p w14:paraId="1B7F21AB" w14:textId="77777777" w:rsidR="009D56CB" w:rsidRPr="009D56CB" w:rsidRDefault="009D56CB" w:rsidP="00FC24B5">
      <w:pPr>
        <w:pStyle w:val="Lijstalinea"/>
        <w:rPr>
          <w:b/>
          <w:bCs/>
        </w:rPr>
      </w:pPr>
    </w:p>
    <w:p w14:paraId="794B4921" w14:textId="0007299D" w:rsidR="0086358B" w:rsidRDefault="00820E01" w:rsidP="00820E01">
      <w:pPr>
        <w:pStyle w:val="Geenafstand"/>
        <w:rPr>
          <w:lang w:val="en-GB"/>
        </w:rPr>
      </w:pPr>
      <w:r w:rsidRPr="00820E01">
        <w:rPr>
          <w:lang w:val="en-GB"/>
        </w:rPr>
        <w:t>Home and Small Office Internet Connections</w:t>
      </w:r>
      <w:r w:rsidR="009A01A5">
        <w:rPr>
          <w:lang w:val="en-GB"/>
        </w:rPr>
        <w:t xml:space="preserve"> </w:t>
      </w:r>
      <w:r w:rsidR="003E6543">
        <w:rPr>
          <w:color w:val="FF0000"/>
          <w:lang w:val="en-GB"/>
        </w:rPr>
        <w:t>(</w:t>
      </w:r>
      <w:proofErr w:type="spellStart"/>
      <w:r w:rsidR="003E6543">
        <w:rPr>
          <w:color w:val="FF0000"/>
          <w:lang w:val="en-GB"/>
        </w:rPr>
        <w:t>privénetwerken</w:t>
      </w:r>
      <w:proofErr w:type="spellEnd"/>
      <w:r w:rsidR="003E6543">
        <w:rPr>
          <w:color w:val="FF0000"/>
          <w:lang w:val="en-GB"/>
        </w:rPr>
        <w:t>/</w:t>
      </w:r>
      <w:proofErr w:type="spellStart"/>
      <w:r w:rsidR="003E6543">
        <w:rPr>
          <w:color w:val="FF0000"/>
          <w:lang w:val="en-GB"/>
        </w:rPr>
        <w:t>examenvraag</w:t>
      </w:r>
      <w:proofErr w:type="spellEnd"/>
      <w:r w:rsidR="003E6543">
        <w:rPr>
          <w:color w:val="FF0000"/>
          <w:lang w:val="en-GB"/>
        </w:rPr>
        <w:t>)</w:t>
      </w:r>
      <w:r>
        <w:rPr>
          <w:lang w:val="en-GB"/>
        </w:rPr>
        <w:t>:</w:t>
      </w:r>
    </w:p>
    <w:p w14:paraId="001A9B3F" w14:textId="210F102C" w:rsidR="00820E01" w:rsidRPr="00EC5C4E" w:rsidRDefault="00B17498" w:rsidP="00820E01">
      <w:r w:rsidRPr="00B17498">
        <w:rPr>
          <w:noProof/>
          <w:lang w:val="en-GB"/>
        </w:rPr>
        <w:drawing>
          <wp:anchor distT="0" distB="0" distL="114300" distR="114300" simplePos="0" relativeHeight="251671552" behindDoc="1" locked="0" layoutInCell="1" allowOverlap="1" wp14:anchorId="57F3DBAD" wp14:editId="45EFA65A">
            <wp:simplePos x="0" y="0"/>
            <wp:positionH relativeFrom="column">
              <wp:posOffset>2986747</wp:posOffset>
            </wp:positionH>
            <wp:positionV relativeFrom="paragraph">
              <wp:posOffset>10160</wp:posOffset>
            </wp:positionV>
            <wp:extent cx="3138170" cy="1990725"/>
            <wp:effectExtent l="0" t="0" r="0" b="0"/>
            <wp:wrapTight wrapText="bothSides">
              <wp:wrapPolygon edited="0">
                <wp:start x="0" y="0"/>
                <wp:lineTo x="0" y="21497"/>
                <wp:lineTo x="21504" y="21497"/>
                <wp:lineTo x="21504" y="0"/>
                <wp:lineTo x="0" y="0"/>
              </wp:wrapPolygon>
            </wp:wrapTight>
            <wp:docPr id="224431640" name="Afbeelding 1" descr="Afbeelding met tekst, schermopname, diagram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31640" name="Afbeelding 1" descr="Afbeelding met tekst, schermopname, diagram, ontwerp&#10;&#10;Automatisch gegenereerde beschrijvi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111D">
        <w:rPr>
          <w:noProof/>
          <w:lang w:val="en-GB"/>
        </w:rPr>
        <w:t xml:space="preserve"> </w:t>
      </w:r>
      <w:r w:rsidRPr="00405D3C">
        <w:rPr>
          <w:noProof/>
          <w:lang w:val="en-GB"/>
        </w:rPr>
        <w:drawing>
          <wp:inline distT="0" distB="0" distL="0" distR="0" wp14:anchorId="4847EAD4" wp14:editId="0A089FCF">
            <wp:extent cx="2309446" cy="2050004"/>
            <wp:effectExtent l="0" t="0" r="0" b="0"/>
            <wp:docPr id="145150702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07021" name="Afbeelding 1" descr="Afbeelding met tekst, schermopname, Lettertype, numm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0032" cy="20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7517" w14:textId="5CC362EC" w:rsidR="0086358B" w:rsidRPr="00EC5C4E" w:rsidRDefault="00B17498" w:rsidP="009A01A5">
      <w:pPr>
        <w:pStyle w:val="Lijstalinea"/>
        <w:numPr>
          <w:ilvl w:val="0"/>
          <w:numId w:val="32"/>
        </w:numPr>
      </w:pPr>
      <w:r w:rsidRPr="00EC5C4E">
        <w:t>Telenet</w:t>
      </w:r>
      <w:r w:rsidR="00EC5C4E" w:rsidRPr="00EC5C4E">
        <w:t xml:space="preserve"> = HOAX-k</w:t>
      </w:r>
      <w:r w:rsidR="00EC5C4E">
        <w:t>abel</w:t>
      </w:r>
      <w:r w:rsidR="00217DD0">
        <w:tab/>
      </w:r>
      <w:r w:rsidR="00217DD0">
        <w:tab/>
      </w:r>
      <w:proofErr w:type="spellStart"/>
      <w:r w:rsidR="00217DD0" w:rsidRPr="00EC5C4E">
        <w:t>Proximus</w:t>
      </w:r>
      <w:proofErr w:type="spellEnd"/>
      <w:r w:rsidR="00217DD0" w:rsidRPr="00EC5C4E">
        <w:t xml:space="preserve"> = DSL</w:t>
      </w:r>
    </w:p>
    <w:p w14:paraId="0D36F281" w14:textId="18D82F6F" w:rsidR="00EC5C4E" w:rsidRDefault="003E6543" w:rsidP="009C7002">
      <w:r w:rsidRPr="0019111D"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638DAB1F" wp14:editId="59D90D68">
            <wp:simplePos x="0" y="0"/>
            <wp:positionH relativeFrom="column">
              <wp:posOffset>3662355</wp:posOffset>
            </wp:positionH>
            <wp:positionV relativeFrom="paragraph">
              <wp:posOffset>185179</wp:posOffset>
            </wp:positionV>
            <wp:extent cx="2470150" cy="2184400"/>
            <wp:effectExtent l="0" t="0" r="0" b="0"/>
            <wp:wrapTight wrapText="bothSides">
              <wp:wrapPolygon edited="0">
                <wp:start x="0" y="0"/>
                <wp:lineTo x="0" y="21474"/>
                <wp:lineTo x="21489" y="21474"/>
                <wp:lineTo x="21489" y="0"/>
                <wp:lineTo x="0" y="0"/>
              </wp:wrapPolygon>
            </wp:wrapTight>
            <wp:docPr id="198382620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26201" name="Afbeelding 1" descr="Afbeelding met tekst, schermopname, Lettertype, nummer&#10;&#10;Automatisch gegenereerde beschrijvi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E62F7" w14:textId="23CF51C3" w:rsidR="00E4032E" w:rsidRDefault="00E4032E" w:rsidP="00E4032E">
      <w:pPr>
        <w:pStyle w:val="Geenafstand"/>
      </w:pPr>
      <w:proofErr w:type="spellStart"/>
      <w:r>
        <w:t>Businesses</w:t>
      </w:r>
      <w:proofErr w:type="spellEnd"/>
      <w:r>
        <w:t xml:space="preserve"> Internet </w:t>
      </w:r>
      <w:proofErr w:type="spellStart"/>
      <w:r>
        <w:t>Connections</w:t>
      </w:r>
      <w:proofErr w:type="spellEnd"/>
      <w:r w:rsidR="003E6543">
        <w:t xml:space="preserve"> </w:t>
      </w:r>
      <w:r w:rsidR="003E6543">
        <w:rPr>
          <w:color w:val="FF0000"/>
        </w:rPr>
        <w:t>(bedrijfsnetwerk)</w:t>
      </w:r>
      <w:r>
        <w:t>:</w:t>
      </w:r>
    </w:p>
    <w:p w14:paraId="51972AFF" w14:textId="34BB312C" w:rsidR="00E4032E" w:rsidRDefault="00E4032E" w:rsidP="00E4032E">
      <w:pPr>
        <w:pStyle w:val="Lijstalinea"/>
        <w:numPr>
          <w:ilvl w:val="0"/>
          <w:numId w:val="28"/>
        </w:numPr>
      </w:pPr>
      <w:r>
        <w:t>Zakelijke connecties kunnen</w:t>
      </w:r>
    </w:p>
    <w:p w14:paraId="2F595E51" w14:textId="3A198886" w:rsidR="00E4032E" w:rsidRDefault="00FC24B5" w:rsidP="00E4032E">
      <w:pPr>
        <w:pStyle w:val="Lijstalinea"/>
        <w:numPr>
          <w:ilvl w:val="0"/>
          <w:numId w:val="28"/>
        </w:numPr>
      </w:pPr>
      <w:r>
        <w:t>Vereisen</w:t>
      </w:r>
      <w:r w:rsidR="00E4032E">
        <w:t>:</w:t>
      </w:r>
    </w:p>
    <w:p w14:paraId="12840F90" w14:textId="47552FB5" w:rsidR="00E4032E" w:rsidRDefault="00FC24B5" w:rsidP="00E4032E">
      <w:pPr>
        <w:pStyle w:val="Lijstalinea"/>
        <w:numPr>
          <w:ilvl w:val="1"/>
          <w:numId w:val="29"/>
        </w:numPr>
      </w:pPr>
      <w:r>
        <w:t xml:space="preserve">Hogere </w:t>
      </w:r>
      <w:r w:rsidR="00E4032E">
        <w:t>bandbreedte</w:t>
      </w:r>
    </w:p>
    <w:p w14:paraId="6F55BB63" w14:textId="5C81F3E2" w:rsidR="00E4032E" w:rsidRDefault="00FC24B5" w:rsidP="00E4032E">
      <w:pPr>
        <w:pStyle w:val="Lijstalinea"/>
        <w:numPr>
          <w:ilvl w:val="1"/>
          <w:numId w:val="29"/>
        </w:numPr>
      </w:pPr>
      <w:r>
        <w:t xml:space="preserve">Speciale </w:t>
      </w:r>
      <w:r w:rsidR="00E4032E">
        <w:t>verbindingen</w:t>
      </w:r>
    </w:p>
    <w:p w14:paraId="789CD5EC" w14:textId="49C23539" w:rsidR="00E4032E" w:rsidRDefault="00FC24B5" w:rsidP="00E4032E">
      <w:pPr>
        <w:pStyle w:val="Lijstalinea"/>
        <w:numPr>
          <w:ilvl w:val="1"/>
          <w:numId w:val="29"/>
        </w:numPr>
      </w:pPr>
      <w:r>
        <w:t xml:space="preserve">Beheerde </w:t>
      </w:r>
      <w:r w:rsidR="00E4032E">
        <w:t>diensten</w:t>
      </w:r>
    </w:p>
    <w:p w14:paraId="6B718AC8" w14:textId="089A1704" w:rsidR="0019111D" w:rsidRPr="00EC5C4E" w:rsidRDefault="0019111D" w:rsidP="0019111D">
      <w:pPr>
        <w:pStyle w:val="Lijstalinea"/>
        <w:numPr>
          <w:ilvl w:val="0"/>
          <w:numId w:val="29"/>
        </w:numPr>
      </w:pPr>
      <w:r>
        <w:t>Je kan als bedrijf huren om voorrang te hebben op connectie om zo een privénetwerk te hebben. Heel duur wel.</w:t>
      </w:r>
    </w:p>
    <w:p w14:paraId="6235E82B" w14:textId="704DD8DF" w:rsidR="0086358B" w:rsidRPr="00EC5C4E" w:rsidRDefault="0086358B" w:rsidP="009C7002"/>
    <w:p w14:paraId="49189A47" w14:textId="54CD50E8" w:rsidR="0086358B" w:rsidRDefault="00831925" w:rsidP="00831925">
      <w:pPr>
        <w:pStyle w:val="Geenafstand"/>
      </w:pPr>
      <w:r>
        <w:t xml:space="preserve">The </w:t>
      </w:r>
      <w:proofErr w:type="spellStart"/>
      <w:r>
        <w:t>Converging</w:t>
      </w:r>
      <w:proofErr w:type="spellEnd"/>
      <w:r>
        <w:t xml:space="preserve"> Network:</w:t>
      </w:r>
    </w:p>
    <w:p w14:paraId="28828501" w14:textId="1F2CBDDC" w:rsidR="0022581D" w:rsidRPr="007746E6" w:rsidRDefault="00831925" w:rsidP="0022581D">
      <w:pPr>
        <w:pStyle w:val="Lijstalinea"/>
        <w:numPr>
          <w:ilvl w:val="0"/>
          <w:numId w:val="34"/>
        </w:numPr>
        <w:rPr>
          <w:b/>
          <w:bCs/>
          <w:color w:val="FF0000"/>
        </w:rPr>
      </w:pPr>
      <w:r w:rsidRPr="007746E6">
        <w:rPr>
          <w:b/>
          <w:bCs/>
          <w:color w:val="FF0000"/>
        </w:rPr>
        <w:t>Vroeger passeerde alles via één specifiek netwerk. De dag van vandaag passeert dit via één groot netwerk.</w:t>
      </w:r>
      <w:r w:rsidR="0022581D" w:rsidRPr="007746E6">
        <w:rPr>
          <w:b/>
          <w:bCs/>
          <w:color w:val="FF0000"/>
        </w:rPr>
        <w:t xml:space="preserve"> </w:t>
      </w:r>
    </w:p>
    <w:p w14:paraId="5F4F67B3" w14:textId="127C6F73" w:rsidR="00237265" w:rsidRDefault="00941D3B" w:rsidP="0022581D">
      <w:pPr>
        <w:pStyle w:val="Lijstalinea"/>
        <w:numPr>
          <w:ilvl w:val="0"/>
          <w:numId w:val="34"/>
        </w:numPr>
      </w:pPr>
      <w:r w:rsidRPr="007746E6">
        <w:rPr>
          <w:b/>
          <w:bCs/>
          <w:noProof/>
          <w:color w:val="FF0000"/>
        </w:rPr>
        <w:drawing>
          <wp:anchor distT="0" distB="0" distL="114300" distR="114300" simplePos="0" relativeHeight="251677696" behindDoc="1" locked="0" layoutInCell="1" allowOverlap="1" wp14:anchorId="4F6551F7" wp14:editId="307E2CAD">
            <wp:simplePos x="0" y="0"/>
            <wp:positionH relativeFrom="column">
              <wp:posOffset>3739515</wp:posOffset>
            </wp:positionH>
            <wp:positionV relativeFrom="paragraph">
              <wp:posOffset>379450</wp:posOffset>
            </wp:positionV>
            <wp:extent cx="2378075" cy="1601470"/>
            <wp:effectExtent l="0" t="0" r="0" b="0"/>
            <wp:wrapTight wrapText="bothSides">
              <wp:wrapPolygon edited="0">
                <wp:start x="0" y="0"/>
                <wp:lineTo x="0" y="21326"/>
                <wp:lineTo x="21456" y="21326"/>
                <wp:lineTo x="21456" y="0"/>
                <wp:lineTo x="0" y="0"/>
              </wp:wrapPolygon>
            </wp:wrapTight>
            <wp:docPr id="140373534" name="Afbeelding 1" descr="Afbeelding met diagram, tekst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3534" name="Afbeelding 1" descr="Afbeelding met diagram, tekst, lijn, schermopname&#10;&#10;Automatisch gegenereerde beschrijvi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07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265">
        <w:t>Voordat er sprake was van geconvergeerde netwerken</w:t>
      </w:r>
      <w:r w:rsidR="0022581D">
        <w:t xml:space="preserve"> </w:t>
      </w:r>
      <w:r w:rsidR="00237265" w:rsidRPr="007746E6">
        <w:rPr>
          <w:b/>
          <w:bCs/>
        </w:rPr>
        <w:t>organisatieafzonderlijk bekabeld geweest voor telefoon, video en data</w:t>
      </w:r>
      <w:r w:rsidR="00237265">
        <w:t>. Elk van deze netwerken verschillende technologieën om het signaal te transporteren.</w:t>
      </w:r>
    </w:p>
    <w:p w14:paraId="33FD6DE1" w14:textId="632E319A" w:rsidR="007B0A16" w:rsidRDefault="00237265" w:rsidP="00AB3A42">
      <w:pPr>
        <w:pStyle w:val="Lijstalinea"/>
        <w:numPr>
          <w:ilvl w:val="0"/>
          <w:numId w:val="34"/>
        </w:numPr>
      </w:pPr>
      <w:r>
        <w:t>Elk van deze technologieën zou een verschillende set regels en standaarden.</w:t>
      </w:r>
    </w:p>
    <w:p w14:paraId="08686D0C" w14:textId="4ACC500A" w:rsidR="00923B90" w:rsidRPr="001E1D69" w:rsidRDefault="00923B90" w:rsidP="00923B90">
      <w:pPr>
        <w:pStyle w:val="Lijstalinea"/>
        <w:numPr>
          <w:ilvl w:val="0"/>
          <w:numId w:val="34"/>
        </w:numPr>
        <w:rPr>
          <w:b/>
          <w:bCs/>
        </w:rPr>
      </w:pPr>
      <w:r w:rsidRPr="001E1D69">
        <w:rPr>
          <w:b/>
          <w:bCs/>
        </w:rPr>
        <w:t>Geconvergeerde netwerken kunnen gegevens</w:t>
      </w:r>
      <w:r w:rsidR="00941D3B">
        <w:rPr>
          <w:b/>
          <w:bCs/>
        </w:rPr>
        <w:t>,</w:t>
      </w:r>
      <w:r w:rsidRPr="001E1D69">
        <w:rPr>
          <w:b/>
          <w:bCs/>
        </w:rPr>
        <w:t xml:space="preserve"> </w:t>
      </w:r>
      <w:r w:rsidRPr="001E1D69">
        <w:rPr>
          <w:b/>
          <w:bCs/>
        </w:rPr>
        <w:t>spraak en video leveren via dezelfde</w:t>
      </w:r>
      <w:r w:rsidRPr="001E1D69">
        <w:rPr>
          <w:b/>
          <w:bCs/>
        </w:rPr>
        <w:t xml:space="preserve"> </w:t>
      </w:r>
      <w:r w:rsidRPr="001E1D69">
        <w:rPr>
          <w:b/>
          <w:bCs/>
        </w:rPr>
        <w:t>netwerkinfrastructuur</w:t>
      </w:r>
      <w:r w:rsidR="001E1D69" w:rsidRPr="001E1D69">
        <w:rPr>
          <w:b/>
          <w:bCs/>
        </w:rPr>
        <w:t xml:space="preserve"> (</w:t>
      </w:r>
      <w:r w:rsidR="001E1D69" w:rsidRPr="001E1D69">
        <w:rPr>
          <w:b/>
          <w:bCs/>
        </w:rPr>
        <w:t>op één verbinding</w:t>
      </w:r>
      <w:r w:rsidR="001E1D69" w:rsidRPr="001E1D69">
        <w:rPr>
          <w:b/>
          <w:bCs/>
        </w:rPr>
        <w:t>)</w:t>
      </w:r>
      <w:r w:rsidRPr="001E1D69">
        <w:rPr>
          <w:b/>
          <w:bCs/>
        </w:rPr>
        <w:t xml:space="preserve">. </w:t>
      </w:r>
    </w:p>
    <w:p w14:paraId="55953A28" w14:textId="28C269BE" w:rsidR="000E35BA" w:rsidRDefault="00923B90" w:rsidP="00923B90">
      <w:pPr>
        <w:pStyle w:val="Lijstalinea"/>
        <w:numPr>
          <w:ilvl w:val="0"/>
          <w:numId w:val="34"/>
        </w:numPr>
      </w:pPr>
      <w:r>
        <w:t>Het netwerk</w:t>
      </w:r>
      <w:r>
        <w:t xml:space="preserve"> </w:t>
      </w:r>
      <w:r>
        <w:t>infrastructuur gebruikt dezelfde set</w:t>
      </w:r>
      <w:r>
        <w:t xml:space="preserve"> </w:t>
      </w:r>
      <w:r>
        <w:t>regels en standaarden.</w:t>
      </w:r>
    </w:p>
    <w:p w14:paraId="50E56D2C" w14:textId="77777777" w:rsidR="00941D3B" w:rsidRDefault="00941D3B" w:rsidP="00CC4CB2"/>
    <w:p w14:paraId="353ECF5C" w14:textId="50A382AF" w:rsidR="0086358B" w:rsidRDefault="00415EFF" w:rsidP="00AB3A42">
      <w:pPr>
        <w:pStyle w:val="Geenafstand"/>
      </w:pPr>
      <w:proofErr w:type="spellStart"/>
      <w:r>
        <w:t>Fault</w:t>
      </w:r>
      <w:proofErr w:type="spellEnd"/>
      <w:r>
        <w:t xml:space="preserve"> </w:t>
      </w:r>
      <w:proofErr w:type="spellStart"/>
      <w:r>
        <w:t>tolerance</w:t>
      </w:r>
      <w:proofErr w:type="spellEnd"/>
      <w:r>
        <w:t xml:space="preserve">: </w:t>
      </w:r>
    </w:p>
    <w:p w14:paraId="21A2CB34" w14:textId="685FCB50" w:rsidR="00415EFF" w:rsidRPr="00AA414D" w:rsidRDefault="00AA414D" w:rsidP="007B0A16">
      <w:pPr>
        <w:pStyle w:val="Lijstalinea"/>
        <w:numPr>
          <w:ilvl w:val="0"/>
          <w:numId w:val="35"/>
        </w:numPr>
        <w:rPr>
          <w:b/>
          <w:bCs/>
          <w:color w:val="FF0000"/>
        </w:rPr>
      </w:pPr>
      <w:r w:rsidRPr="00AA414D">
        <w:rPr>
          <w:noProof/>
        </w:rPr>
        <w:drawing>
          <wp:anchor distT="0" distB="0" distL="114300" distR="114300" simplePos="0" relativeHeight="251673600" behindDoc="1" locked="0" layoutInCell="1" allowOverlap="1" wp14:anchorId="1CEA2CC5" wp14:editId="61FE30AB">
            <wp:simplePos x="0" y="0"/>
            <wp:positionH relativeFrom="column">
              <wp:posOffset>3388360</wp:posOffset>
            </wp:positionH>
            <wp:positionV relativeFrom="paragraph">
              <wp:posOffset>7620</wp:posOffset>
            </wp:positionV>
            <wp:extent cx="2731135" cy="1770380"/>
            <wp:effectExtent l="0" t="0" r="0" b="0"/>
            <wp:wrapTight wrapText="bothSides">
              <wp:wrapPolygon edited="0">
                <wp:start x="0" y="0"/>
                <wp:lineTo x="0" y="21383"/>
                <wp:lineTo x="21394" y="21383"/>
                <wp:lineTo x="21394" y="0"/>
                <wp:lineTo x="0" y="0"/>
              </wp:wrapPolygon>
            </wp:wrapTight>
            <wp:docPr id="1635142286" name="Afbeelding 1" descr="Afbeelding met diagram, schermopname, clip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42286" name="Afbeelding 1" descr="Afbeelding met diagram, schermopname, clipart&#10;&#10;Automatisch gegenereerde beschrijvi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5EFF" w:rsidRPr="00AA414D">
        <w:rPr>
          <w:b/>
          <w:bCs/>
          <w:color w:val="FF0000"/>
        </w:rPr>
        <w:t>Als er een fout optreedt, dan is het toch de bedoeling</w:t>
      </w:r>
      <w:r w:rsidR="00234AD9" w:rsidRPr="00AA414D">
        <w:rPr>
          <w:b/>
          <w:bCs/>
          <w:color w:val="FF0000"/>
        </w:rPr>
        <w:t xml:space="preserve"> dat de informatie alsnog wordt bereikt. Je voorziet meerdere paden voor het ophalen van informatie/</w:t>
      </w:r>
      <w:r w:rsidR="00860EFD" w:rsidRPr="00AA414D">
        <w:rPr>
          <w:b/>
          <w:bCs/>
          <w:color w:val="FF0000"/>
        </w:rPr>
        <w:t>acces van de computer</w:t>
      </w:r>
      <w:r w:rsidR="00941D3B">
        <w:rPr>
          <w:b/>
          <w:bCs/>
          <w:color w:val="FF0000"/>
        </w:rPr>
        <w:t xml:space="preserve"> (</w:t>
      </w:r>
      <w:r w:rsidR="00885552">
        <w:rPr>
          <w:b/>
          <w:bCs/>
          <w:color w:val="FF0000"/>
        </w:rPr>
        <w:t>redundantie)</w:t>
      </w:r>
      <w:r w:rsidR="00860EFD" w:rsidRPr="00AA414D">
        <w:rPr>
          <w:b/>
          <w:bCs/>
          <w:color w:val="FF0000"/>
        </w:rPr>
        <w:t>.</w:t>
      </w:r>
    </w:p>
    <w:p w14:paraId="350ACCC9" w14:textId="06999879" w:rsidR="007B0A16" w:rsidRDefault="007B0A16" w:rsidP="007B0A16">
      <w:pPr>
        <w:pStyle w:val="Lijstalinea"/>
        <w:numPr>
          <w:ilvl w:val="0"/>
          <w:numId w:val="35"/>
        </w:numPr>
      </w:pPr>
      <w:r>
        <w:t>Een fouttolerant netwerk beperkt de impact van een storing door het aantal getroffen apparaten. Meerdere paden zijn nodig voor fouttolerantie.</w:t>
      </w:r>
    </w:p>
    <w:p w14:paraId="2D8A8F45" w14:textId="41455BBA" w:rsidR="007B0A16" w:rsidRDefault="007B0A16" w:rsidP="007B0A16">
      <w:pPr>
        <w:pStyle w:val="Lijstalinea"/>
        <w:numPr>
          <w:ilvl w:val="0"/>
          <w:numId w:val="35"/>
        </w:numPr>
      </w:pPr>
      <w:r>
        <w:t xml:space="preserve">Betrouwbare netwerken bieden </w:t>
      </w:r>
      <w:r w:rsidRPr="00885552">
        <w:rPr>
          <w:b/>
          <w:bCs/>
        </w:rPr>
        <w:t>redundantie</w:t>
      </w:r>
      <w:r>
        <w:t xml:space="preserve"> door het implementeren van een </w:t>
      </w:r>
      <w:r w:rsidR="00E61793">
        <w:t>pakket geschakeld</w:t>
      </w:r>
      <w:r>
        <w:t xml:space="preserve"> netwerk:</w:t>
      </w:r>
    </w:p>
    <w:p w14:paraId="1D8A4176" w14:textId="6E373C33" w:rsidR="007B0A16" w:rsidRDefault="007B0A16" w:rsidP="00E61793">
      <w:pPr>
        <w:pStyle w:val="Lijstalinea"/>
        <w:numPr>
          <w:ilvl w:val="1"/>
          <w:numId w:val="35"/>
        </w:numPr>
      </w:pPr>
      <w:r>
        <w:t xml:space="preserve">Pakketschakeling </w:t>
      </w:r>
      <w:r w:rsidRPr="00885552">
        <w:rPr>
          <w:b/>
          <w:bCs/>
        </w:rPr>
        <w:t>splitst verkeer</w:t>
      </w:r>
      <w:r>
        <w:t xml:space="preserve"> op in pakketten die over een netwerk gerouteerd worden.</w:t>
      </w:r>
    </w:p>
    <w:p w14:paraId="3DAEFCCF" w14:textId="1DA7F871" w:rsidR="007B0A16" w:rsidRDefault="007B0A16" w:rsidP="00E61793">
      <w:pPr>
        <w:pStyle w:val="Lijstalinea"/>
        <w:numPr>
          <w:ilvl w:val="1"/>
          <w:numId w:val="35"/>
        </w:numPr>
      </w:pPr>
      <w:r>
        <w:t xml:space="preserve">Elk pakket kan theoretisch </w:t>
      </w:r>
      <w:r w:rsidRPr="00885552">
        <w:rPr>
          <w:b/>
          <w:bCs/>
        </w:rPr>
        <w:t>een ander pad naar de bestemming nemen</w:t>
      </w:r>
      <w:r>
        <w:t>.</w:t>
      </w:r>
    </w:p>
    <w:p w14:paraId="01F4E9BD" w14:textId="6A764D4A" w:rsidR="0086358B" w:rsidRPr="00EC5C4E" w:rsidRDefault="007B0A16" w:rsidP="007B0A16">
      <w:pPr>
        <w:pStyle w:val="Lijstalinea"/>
        <w:numPr>
          <w:ilvl w:val="0"/>
          <w:numId w:val="35"/>
        </w:numPr>
      </w:pPr>
      <w:r>
        <w:t xml:space="preserve">Dit is niet mogelijk met </w:t>
      </w:r>
      <w:r w:rsidR="00E61793">
        <w:t>circuit geschakelde</w:t>
      </w:r>
      <w:r>
        <w:t xml:space="preserve"> netwerken die speciale circuits tot stand brengen.</w:t>
      </w:r>
    </w:p>
    <w:p w14:paraId="2BB79CD3" w14:textId="0D42B764" w:rsidR="0086358B" w:rsidRDefault="0086358B" w:rsidP="009C7002"/>
    <w:p w14:paraId="34C14EE0" w14:textId="77777777" w:rsidR="00CC4CB2" w:rsidRDefault="00CC4CB2" w:rsidP="009C7002"/>
    <w:p w14:paraId="3397A7FF" w14:textId="77777777" w:rsidR="00CC4CB2" w:rsidRDefault="00CC4CB2" w:rsidP="009C7002"/>
    <w:p w14:paraId="232100B8" w14:textId="77777777" w:rsidR="00CC4CB2" w:rsidRDefault="00CC4CB2" w:rsidP="009C7002"/>
    <w:p w14:paraId="65AE41F5" w14:textId="77777777" w:rsidR="00CC4CB2" w:rsidRDefault="00CC4CB2" w:rsidP="009C7002"/>
    <w:p w14:paraId="56B7D6F6" w14:textId="77777777" w:rsidR="00CC4CB2" w:rsidRPr="00EC5C4E" w:rsidRDefault="00CC4CB2" w:rsidP="009C7002"/>
    <w:p w14:paraId="3E082817" w14:textId="6952FBDF" w:rsidR="0086358B" w:rsidRPr="00EC5C4E" w:rsidRDefault="00750656" w:rsidP="00F20684">
      <w:pPr>
        <w:pStyle w:val="Geenafstand"/>
      </w:pPr>
      <w:r w:rsidRPr="00750656">
        <w:lastRenderedPageBreak/>
        <w:drawing>
          <wp:anchor distT="0" distB="0" distL="114300" distR="114300" simplePos="0" relativeHeight="251678720" behindDoc="1" locked="0" layoutInCell="1" allowOverlap="1" wp14:anchorId="006E03F0" wp14:editId="47E989FF">
            <wp:simplePos x="0" y="0"/>
            <wp:positionH relativeFrom="column">
              <wp:posOffset>3566135</wp:posOffset>
            </wp:positionH>
            <wp:positionV relativeFrom="paragraph">
              <wp:posOffset>-6071</wp:posOffset>
            </wp:positionV>
            <wp:extent cx="2550160" cy="1746885"/>
            <wp:effectExtent l="0" t="0" r="0" b="0"/>
            <wp:wrapTight wrapText="bothSides">
              <wp:wrapPolygon edited="0">
                <wp:start x="0" y="0"/>
                <wp:lineTo x="0" y="21435"/>
                <wp:lineTo x="21460" y="21435"/>
                <wp:lineTo x="21460" y="0"/>
                <wp:lineTo x="0" y="0"/>
              </wp:wrapPolygon>
            </wp:wrapTight>
            <wp:docPr id="859239287" name="Afbeelding 1" descr="Afbeelding met diagram, lijn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39287" name="Afbeelding 1" descr="Afbeelding met diagram, lijn, schermopname, ontwerp&#10;&#10;Automatisch gegenereerde beschrijvi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F20684">
        <w:t>Scalability</w:t>
      </w:r>
      <w:proofErr w:type="spellEnd"/>
      <w:r w:rsidR="00F20684">
        <w:t xml:space="preserve">: </w:t>
      </w:r>
    </w:p>
    <w:p w14:paraId="55C43AF7" w14:textId="23ABF611" w:rsidR="00F72950" w:rsidRDefault="00F72950" w:rsidP="00F72950">
      <w:pPr>
        <w:pStyle w:val="Lijstalinea"/>
        <w:numPr>
          <w:ilvl w:val="0"/>
          <w:numId w:val="36"/>
        </w:numPr>
      </w:pPr>
      <w:r>
        <w:t xml:space="preserve">Een </w:t>
      </w:r>
      <w:r w:rsidRPr="00F72950">
        <w:rPr>
          <w:b/>
          <w:bCs/>
        </w:rPr>
        <w:t>schaalbaar netwerk kan snel en gemakkelijk uitbreiden</w:t>
      </w:r>
      <w:r>
        <w:t xml:space="preserve"> om nieuwe gebruikers en toepassingen zonder impact op de prestaties van diensten aan bestaande gebruikers.</w:t>
      </w:r>
    </w:p>
    <w:p w14:paraId="59F6D83D" w14:textId="64D7B5D5" w:rsidR="0086358B" w:rsidRPr="00EC5C4E" w:rsidRDefault="00F72950" w:rsidP="00F72950">
      <w:pPr>
        <w:pStyle w:val="Lijstalinea"/>
        <w:numPr>
          <w:ilvl w:val="0"/>
          <w:numId w:val="36"/>
        </w:numPr>
      </w:pPr>
      <w:r>
        <w:t>Netwerkontwerpers volgen geaccepteerde standaarden en protocollen om de netwerken schaalbaar te maken.</w:t>
      </w:r>
      <w:r w:rsidR="00750656" w:rsidRPr="00750656">
        <w:rPr>
          <w:noProof/>
        </w:rPr>
        <w:t xml:space="preserve"> </w:t>
      </w:r>
    </w:p>
    <w:p w14:paraId="4172683A" w14:textId="77777777" w:rsidR="0086358B" w:rsidRPr="00EC5C4E" w:rsidRDefault="0086358B" w:rsidP="009C7002"/>
    <w:p w14:paraId="5D155B99" w14:textId="13569005" w:rsidR="0086358B" w:rsidRDefault="006E26CE" w:rsidP="006E26CE">
      <w:pPr>
        <w:pStyle w:val="Geenafstand"/>
      </w:pPr>
      <w:proofErr w:type="spellStart"/>
      <w:r>
        <w:t>Quality</w:t>
      </w:r>
      <w:proofErr w:type="spellEnd"/>
      <w:r>
        <w:t xml:space="preserve"> of Service:</w:t>
      </w:r>
    </w:p>
    <w:p w14:paraId="6AE91692" w14:textId="23DFE732" w:rsidR="003F19FE" w:rsidRDefault="003F19FE" w:rsidP="00EB1C5C">
      <w:pPr>
        <w:pStyle w:val="Lijstalinea"/>
        <w:numPr>
          <w:ilvl w:val="0"/>
          <w:numId w:val="37"/>
        </w:numPr>
      </w:pPr>
      <w:r>
        <w:t>Bv. je kan kiezen om foto’s te maken van 5 miljoen pixels of 7 miljoen pixels</w:t>
      </w:r>
      <w:r w:rsidR="002C0EC6">
        <w:t>, maar zie je het verschil? Bij films is dit verschil veel belangrijker</w:t>
      </w:r>
      <w:r w:rsidR="00D77BE3">
        <w:t>!</w:t>
      </w:r>
    </w:p>
    <w:p w14:paraId="14EB9A07" w14:textId="3174CFC1" w:rsidR="00EB1C5C" w:rsidRPr="009C3550" w:rsidRDefault="00EB1C5C" w:rsidP="00EB1C5C">
      <w:pPr>
        <w:pStyle w:val="Lijstalinea"/>
        <w:numPr>
          <w:ilvl w:val="0"/>
          <w:numId w:val="37"/>
        </w:numPr>
        <w:rPr>
          <w:b/>
          <w:bCs/>
          <w:color w:val="FF0000"/>
        </w:rPr>
      </w:pPr>
      <w:r w:rsidRPr="009C3550">
        <w:rPr>
          <w:b/>
          <w:bCs/>
          <w:color w:val="FF0000"/>
        </w:rPr>
        <w:t>Spraak- en live videotransmissies vereisen hogere verwachtingen voor die geleverde diensten.</w:t>
      </w:r>
    </w:p>
    <w:p w14:paraId="112D520A" w14:textId="5BA7A5AF" w:rsidR="00EB1C5C" w:rsidRDefault="00EB1C5C" w:rsidP="00EB1C5C">
      <w:pPr>
        <w:pStyle w:val="Lijstalinea"/>
        <w:numPr>
          <w:ilvl w:val="0"/>
          <w:numId w:val="37"/>
        </w:numPr>
      </w:pPr>
      <w:r>
        <w:t xml:space="preserve">Heb je ooit een live video bekeken met constante pauzes en onderbrekingen? Dit wordt veroorzaakt wanneer er meer vraag is om bandbreedte dan er beschikbaar is - en </w:t>
      </w:r>
      <w:proofErr w:type="spellStart"/>
      <w:r>
        <w:t>QoS</w:t>
      </w:r>
      <w:proofErr w:type="spellEnd"/>
      <w:r>
        <w:t xml:space="preserve"> niet is geconfigureerd.</w:t>
      </w:r>
    </w:p>
    <w:p w14:paraId="528065E4" w14:textId="2A624784" w:rsidR="00EB1C5C" w:rsidRDefault="00EB1C5C" w:rsidP="003F19FE">
      <w:pPr>
        <w:pStyle w:val="Lijstalinea"/>
        <w:numPr>
          <w:ilvl w:val="1"/>
          <w:numId w:val="37"/>
        </w:numPr>
      </w:pPr>
      <w:proofErr w:type="spellStart"/>
      <w:r w:rsidRPr="00693F89">
        <w:rPr>
          <w:b/>
          <w:bCs/>
        </w:rPr>
        <w:t>Quality</w:t>
      </w:r>
      <w:proofErr w:type="spellEnd"/>
      <w:r w:rsidRPr="00693F89">
        <w:rPr>
          <w:b/>
          <w:bCs/>
        </w:rPr>
        <w:t xml:space="preserve"> of Service (</w:t>
      </w:r>
      <w:proofErr w:type="spellStart"/>
      <w:r w:rsidRPr="00693F89">
        <w:rPr>
          <w:b/>
          <w:bCs/>
        </w:rPr>
        <w:t>QoS</w:t>
      </w:r>
      <w:proofErr w:type="spellEnd"/>
      <w:r w:rsidRPr="00693F89">
        <w:rPr>
          <w:b/>
          <w:bCs/>
        </w:rPr>
        <w:t>)</w:t>
      </w:r>
      <w:r w:rsidRPr="00EB1C5C">
        <w:t xml:space="preserve"> is het primaire </w:t>
      </w:r>
      <w:r>
        <w:t>mechanisme dat gebruikt wordt om betrouwbare levering van inhoud voor alle gebruikers.</w:t>
      </w:r>
    </w:p>
    <w:p w14:paraId="786A625A" w14:textId="62322D03" w:rsidR="006E26CE" w:rsidRDefault="00EB1C5C" w:rsidP="003F19FE">
      <w:pPr>
        <w:pStyle w:val="Lijstalinea"/>
        <w:numPr>
          <w:ilvl w:val="1"/>
          <w:numId w:val="37"/>
        </w:numPr>
      </w:pPr>
      <w:r>
        <w:t xml:space="preserve">Met een </w:t>
      </w:r>
      <w:proofErr w:type="spellStart"/>
      <w:r>
        <w:t>QoS</w:t>
      </w:r>
      <w:proofErr w:type="spellEnd"/>
      <w:r>
        <w:t xml:space="preserve"> beleid op zijn plaats kan de router de router de stroom van gegevens- en spraakverkeer</w:t>
      </w:r>
    </w:p>
    <w:p w14:paraId="7CDA7360" w14:textId="77777777" w:rsidR="00190E26" w:rsidRPr="00EC5C4E" w:rsidRDefault="00190E26" w:rsidP="00190E26">
      <w:pPr>
        <w:pStyle w:val="Lijstalinea"/>
        <w:ind w:left="1440"/>
      </w:pPr>
    </w:p>
    <w:p w14:paraId="1767F751" w14:textId="0768AC62" w:rsidR="0086358B" w:rsidRPr="00EC5C4E" w:rsidRDefault="00190E26" w:rsidP="00190E26">
      <w:pPr>
        <w:pStyle w:val="Geenafstand"/>
      </w:pPr>
      <w:r>
        <w:t>Network Security</w:t>
      </w:r>
      <w:r w:rsidR="00693F89">
        <w:t xml:space="preserve"> (aanvullen)</w:t>
      </w:r>
      <w:r>
        <w:t>:</w:t>
      </w:r>
    </w:p>
    <w:p w14:paraId="0A87A623" w14:textId="23526AD9" w:rsidR="0086358B" w:rsidRDefault="00190E26" w:rsidP="00693F89">
      <w:pPr>
        <w:pStyle w:val="Lijstalinea"/>
        <w:numPr>
          <w:ilvl w:val="0"/>
          <w:numId w:val="38"/>
        </w:numPr>
      </w:pPr>
      <w:r>
        <w:t xml:space="preserve">Je moet een netwerk bouwen dat veilig is, met correcte </w:t>
      </w:r>
      <w:r w:rsidRPr="00693F89">
        <w:rPr>
          <w:b/>
          <w:bCs/>
        </w:rPr>
        <w:t>autorisatie</w:t>
      </w:r>
      <w:r>
        <w:t xml:space="preserve">. </w:t>
      </w:r>
    </w:p>
    <w:p w14:paraId="133D0474" w14:textId="273B578D" w:rsidR="00693F89" w:rsidRDefault="00693F89" w:rsidP="00693F89">
      <w:pPr>
        <w:pStyle w:val="Lijstalinea"/>
        <w:numPr>
          <w:ilvl w:val="0"/>
          <w:numId w:val="38"/>
        </w:numPr>
      </w:pPr>
      <w:r w:rsidRPr="00693F89">
        <w:rPr>
          <w:b/>
          <w:bCs/>
        </w:rPr>
        <w:t>Fysieke beveiliging</w:t>
      </w:r>
      <w:r>
        <w:t xml:space="preserve"> (beveiligde kast met sleutel)</w:t>
      </w:r>
    </w:p>
    <w:p w14:paraId="06A9DEEE" w14:textId="68321108" w:rsidR="00693F89" w:rsidRPr="00EC5C4E" w:rsidRDefault="00693F89" w:rsidP="00693F89">
      <w:pPr>
        <w:pStyle w:val="Lijstalinea"/>
        <w:numPr>
          <w:ilvl w:val="0"/>
          <w:numId w:val="38"/>
        </w:numPr>
      </w:pPr>
      <w:r>
        <w:t xml:space="preserve">Kamer met toegang via een </w:t>
      </w:r>
      <w:r w:rsidRPr="00693F89">
        <w:rPr>
          <w:b/>
          <w:bCs/>
        </w:rPr>
        <w:t>badge</w:t>
      </w:r>
    </w:p>
    <w:p w14:paraId="10FD39AD" w14:textId="77777777" w:rsidR="0086358B" w:rsidRPr="00EC5C4E" w:rsidRDefault="0086358B" w:rsidP="009C7002"/>
    <w:p w14:paraId="5D9A54B9" w14:textId="5D99C633" w:rsidR="0086358B" w:rsidRDefault="00CD0E44" w:rsidP="00487CB5">
      <w:pPr>
        <w:pStyle w:val="Geenafstand"/>
      </w:pPr>
      <w:r>
        <w:t xml:space="preserve">Recent trends: </w:t>
      </w:r>
    </w:p>
    <w:p w14:paraId="44233619" w14:textId="544B2556" w:rsidR="00D77BE3" w:rsidRPr="00D77BE3" w:rsidRDefault="00D77BE3" w:rsidP="0063412B">
      <w:pPr>
        <w:pStyle w:val="Lijstalinea"/>
        <w:numPr>
          <w:ilvl w:val="0"/>
          <w:numId w:val="49"/>
        </w:numPr>
      </w:pPr>
      <w:r w:rsidRPr="00D77BE3">
        <w:t>De rol van het netwerk moet</w:t>
      </w:r>
      <w:r w:rsidR="0063412B">
        <w:t xml:space="preserve"> </w:t>
      </w:r>
      <w:r w:rsidRPr="00D77BE3">
        <w:t>en voortdurend veranderen om</w:t>
      </w:r>
      <w:r w:rsidR="0063412B">
        <w:t xml:space="preserve"> </w:t>
      </w:r>
      <w:r w:rsidRPr="00A34F14">
        <w:rPr>
          <w:b/>
          <w:bCs/>
        </w:rPr>
        <w:t>nieuwe technologieën</w:t>
      </w:r>
      <w:r w:rsidRPr="00D77BE3">
        <w:t xml:space="preserve"> en eindgebruikers</w:t>
      </w:r>
      <w:r w:rsidR="0063412B">
        <w:t xml:space="preserve"> </w:t>
      </w:r>
      <w:r w:rsidRPr="0063412B">
        <w:t>technologieën en eindgebruikersapparaten</w:t>
      </w:r>
      <w:r w:rsidR="0063412B">
        <w:t xml:space="preserve"> </w:t>
      </w:r>
      <w:r w:rsidRPr="00D77BE3">
        <w:t xml:space="preserve">die voortdurend </w:t>
      </w:r>
      <w:r w:rsidRPr="00A34F14">
        <w:rPr>
          <w:b/>
          <w:bCs/>
        </w:rPr>
        <w:t>op de markt komen.</w:t>
      </w:r>
    </w:p>
    <w:p w14:paraId="2C98EC72" w14:textId="3681651E" w:rsidR="00D77BE3" w:rsidRPr="00D77BE3" w:rsidRDefault="00D77BE3" w:rsidP="0063412B">
      <w:pPr>
        <w:pStyle w:val="Lijstalinea"/>
        <w:numPr>
          <w:ilvl w:val="0"/>
          <w:numId w:val="49"/>
        </w:numPr>
      </w:pPr>
      <w:r w:rsidRPr="00D77BE3">
        <w:t>Verschillende nieuwe netwerktrends die</w:t>
      </w:r>
      <w:r w:rsidR="0063412B">
        <w:t xml:space="preserve"> </w:t>
      </w:r>
      <w:r w:rsidRPr="00D77BE3">
        <w:t>organisaties en consumenten beïnvloeden:</w:t>
      </w:r>
    </w:p>
    <w:p w14:paraId="01B3A26A" w14:textId="0FB2ABE9" w:rsidR="00D77BE3" w:rsidRPr="00A34F14" w:rsidRDefault="00D77BE3" w:rsidP="0063412B">
      <w:pPr>
        <w:pStyle w:val="Lijstalinea"/>
        <w:numPr>
          <w:ilvl w:val="1"/>
          <w:numId w:val="50"/>
        </w:numPr>
        <w:rPr>
          <w:b/>
          <w:bCs/>
          <w:lang w:val="en-GB"/>
        </w:rPr>
      </w:pPr>
      <w:r w:rsidRPr="00A34F14">
        <w:rPr>
          <w:b/>
          <w:bCs/>
          <w:lang w:val="en-GB"/>
        </w:rPr>
        <w:t>Bring Your Own Device (BYOD)</w:t>
      </w:r>
    </w:p>
    <w:p w14:paraId="636A7D8B" w14:textId="19354D06" w:rsidR="00D77BE3" w:rsidRPr="0063412B" w:rsidRDefault="00D77BE3" w:rsidP="0063412B">
      <w:pPr>
        <w:pStyle w:val="Lijstalinea"/>
        <w:numPr>
          <w:ilvl w:val="1"/>
          <w:numId w:val="50"/>
        </w:numPr>
        <w:rPr>
          <w:lang w:val="en-GB"/>
        </w:rPr>
      </w:pPr>
      <w:r w:rsidRPr="0063412B">
        <w:rPr>
          <w:lang w:val="en-GB"/>
        </w:rPr>
        <w:t xml:space="preserve">Online </w:t>
      </w:r>
      <w:proofErr w:type="spellStart"/>
      <w:r w:rsidRPr="0063412B">
        <w:rPr>
          <w:lang w:val="en-GB"/>
        </w:rPr>
        <w:t>samenwerking</w:t>
      </w:r>
      <w:proofErr w:type="spellEnd"/>
    </w:p>
    <w:p w14:paraId="075F30D1" w14:textId="6C3987D2" w:rsidR="00D77BE3" w:rsidRPr="0063412B" w:rsidRDefault="00D77BE3" w:rsidP="0063412B">
      <w:pPr>
        <w:pStyle w:val="Lijstalinea"/>
        <w:numPr>
          <w:ilvl w:val="1"/>
          <w:numId w:val="50"/>
        </w:numPr>
        <w:rPr>
          <w:lang w:val="en-GB"/>
        </w:rPr>
      </w:pPr>
      <w:proofErr w:type="spellStart"/>
      <w:r w:rsidRPr="0063412B">
        <w:rPr>
          <w:lang w:val="en-GB"/>
        </w:rPr>
        <w:t>Videocommunicatie</w:t>
      </w:r>
      <w:proofErr w:type="spellEnd"/>
    </w:p>
    <w:p w14:paraId="04B123DD" w14:textId="7E4FD6E7" w:rsidR="0086358B" w:rsidRPr="00E84850" w:rsidRDefault="00D77BE3" w:rsidP="0063412B">
      <w:pPr>
        <w:pStyle w:val="Lijstalinea"/>
        <w:numPr>
          <w:ilvl w:val="1"/>
          <w:numId w:val="50"/>
        </w:numPr>
        <w:rPr>
          <w:lang w:val="en-GB"/>
        </w:rPr>
      </w:pPr>
      <w:r w:rsidRPr="0063412B">
        <w:rPr>
          <w:lang w:val="en-GB"/>
        </w:rPr>
        <w:t>Cloud computing</w:t>
      </w:r>
      <w:r w:rsidR="00A34F14" w:rsidRPr="00A34F14">
        <w:rPr>
          <w:noProof/>
        </w:rPr>
        <w:t xml:space="preserve"> </w:t>
      </w:r>
    </w:p>
    <w:p w14:paraId="48465F66" w14:textId="77777777" w:rsidR="00E84850" w:rsidRDefault="00E84850" w:rsidP="00E84850">
      <w:pPr>
        <w:rPr>
          <w:lang w:val="en-GB"/>
        </w:rPr>
      </w:pPr>
    </w:p>
    <w:p w14:paraId="7F65D400" w14:textId="455B04D9" w:rsidR="00E84850" w:rsidRDefault="00E84850" w:rsidP="00331C44">
      <w:pPr>
        <w:pStyle w:val="Geenafstand"/>
        <w:rPr>
          <w:lang w:val="en-GB"/>
        </w:rPr>
      </w:pPr>
      <w:r>
        <w:rPr>
          <w:lang w:val="en-GB"/>
        </w:rPr>
        <w:t>Bring Your Own Device (BYOD):</w:t>
      </w:r>
    </w:p>
    <w:p w14:paraId="41C8EE0A" w14:textId="27485152" w:rsidR="00331C44" w:rsidRPr="00331C44" w:rsidRDefault="00331C44" w:rsidP="00331C44">
      <w:pPr>
        <w:pStyle w:val="Lijstalinea"/>
        <w:numPr>
          <w:ilvl w:val="0"/>
          <w:numId w:val="53"/>
        </w:numPr>
      </w:pPr>
      <w:proofErr w:type="spellStart"/>
      <w:r w:rsidRPr="00331C44">
        <w:rPr>
          <w:b/>
          <w:bCs/>
        </w:rPr>
        <w:t>Bring</w:t>
      </w:r>
      <w:proofErr w:type="spellEnd"/>
      <w:r w:rsidRPr="00331C44">
        <w:rPr>
          <w:b/>
          <w:bCs/>
        </w:rPr>
        <w:t xml:space="preserve"> </w:t>
      </w:r>
      <w:proofErr w:type="spellStart"/>
      <w:r w:rsidRPr="00331C44">
        <w:rPr>
          <w:b/>
          <w:bCs/>
        </w:rPr>
        <w:t>Your</w:t>
      </w:r>
      <w:proofErr w:type="spellEnd"/>
      <w:r w:rsidRPr="00331C44">
        <w:rPr>
          <w:b/>
          <w:bCs/>
        </w:rPr>
        <w:t xml:space="preserve"> </w:t>
      </w:r>
      <w:proofErr w:type="spellStart"/>
      <w:r w:rsidRPr="00331C44">
        <w:rPr>
          <w:b/>
          <w:bCs/>
        </w:rPr>
        <w:t>Own</w:t>
      </w:r>
      <w:proofErr w:type="spellEnd"/>
      <w:r w:rsidRPr="00331C44">
        <w:rPr>
          <w:b/>
          <w:bCs/>
        </w:rPr>
        <w:t xml:space="preserve"> Device </w:t>
      </w:r>
      <w:r w:rsidRPr="00331C44">
        <w:t>(BYOD</w:t>
      </w:r>
      <w:r>
        <w:t xml:space="preserve">) </w:t>
      </w:r>
      <w:r w:rsidRPr="00331C44">
        <w:t>stelt gebruikers in staat hun eigen apparaten te gebruiken</w:t>
      </w:r>
      <w:r>
        <w:t xml:space="preserve"> </w:t>
      </w:r>
      <w:r w:rsidRPr="00331C44">
        <w:t xml:space="preserve">waardoor ze meer </w:t>
      </w:r>
      <w:r w:rsidRPr="00331C44">
        <w:rPr>
          <w:b/>
          <w:bCs/>
        </w:rPr>
        <w:t>mogelijkheden en</w:t>
      </w:r>
      <w:r w:rsidRPr="00331C44">
        <w:rPr>
          <w:b/>
          <w:bCs/>
        </w:rPr>
        <w:t xml:space="preserve"> </w:t>
      </w:r>
      <w:r w:rsidRPr="00331C44">
        <w:rPr>
          <w:b/>
          <w:bCs/>
        </w:rPr>
        <w:t>meer flexibiliteit</w:t>
      </w:r>
      <w:r w:rsidRPr="00331C44">
        <w:t>.</w:t>
      </w:r>
    </w:p>
    <w:p w14:paraId="44EA6877" w14:textId="28397D0C" w:rsidR="00331C44" w:rsidRPr="00331C44" w:rsidRDefault="00331C44" w:rsidP="00331C44">
      <w:pPr>
        <w:pStyle w:val="Lijstalinea"/>
        <w:numPr>
          <w:ilvl w:val="0"/>
          <w:numId w:val="53"/>
        </w:numPr>
      </w:pPr>
      <w:r w:rsidRPr="00331C44">
        <w:t>BYOD geeft eindgebruikers de</w:t>
      </w:r>
      <w:r>
        <w:t xml:space="preserve"> </w:t>
      </w:r>
      <w:r w:rsidRPr="00331C44">
        <w:t>vrijheid om persoonlijke tools te gebruiken om</w:t>
      </w:r>
      <w:r>
        <w:t xml:space="preserve"> </w:t>
      </w:r>
      <w:r w:rsidRPr="00331C44">
        <w:t>toegang te krijgen tot informatie en te communiceren</w:t>
      </w:r>
      <w:r>
        <w:t xml:space="preserve"> </w:t>
      </w:r>
      <w:r w:rsidRPr="00331C44">
        <w:t>met behulp van hun:</w:t>
      </w:r>
    </w:p>
    <w:p w14:paraId="6FB68022" w14:textId="2B523FE6" w:rsidR="00331C44" w:rsidRPr="00331C44" w:rsidRDefault="00331C44" w:rsidP="00331C44">
      <w:pPr>
        <w:pStyle w:val="Lijstalinea"/>
        <w:numPr>
          <w:ilvl w:val="1"/>
          <w:numId w:val="54"/>
        </w:numPr>
      </w:pPr>
      <w:r w:rsidRPr="00331C44">
        <w:t>laptops</w:t>
      </w:r>
    </w:p>
    <w:p w14:paraId="475E8F90" w14:textId="47C28776" w:rsidR="00331C44" w:rsidRPr="00331C44" w:rsidRDefault="00331C44" w:rsidP="00331C44">
      <w:pPr>
        <w:pStyle w:val="Lijstalinea"/>
        <w:numPr>
          <w:ilvl w:val="1"/>
          <w:numId w:val="54"/>
        </w:numPr>
      </w:pPr>
      <w:r w:rsidRPr="00331C44">
        <w:t>Netbooks</w:t>
      </w:r>
    </w:p>
    <w:p w14:paraId="11B660DB" w14:textId="223AEA75" w:rsidR="00331C44" w:rsidRPr="00331C44" w:rsidRDefault="00331C44" w:rsidP="00331C44">
      <w:pPr>
        <w:pStyle w:val="Lijstalinea"/>
        <w:numPr>
          <w:ilvl w:val="1"/>
          <w:numId w:val="54"/>
        </w:numPr>
      </w:pPr>
      <w:r w:rsidRPr="00331C44">
        <w:t>tablets</w:t>
      </w:r>
    </w:p>
    <w:p w14:paraId="1CAE675C" w14:textId="52931FB5" w:rsidR="00331C44" w:rsidRPr="00331C44" w:rsidRDefault="00331C44" w:rsidP="00331C44">
      <w:pPr>
        <w:pStyle w:val="Lijstalinea"/>
        <w:numPr>
          <w:ilvl w:val="1"/>
          <w:numId w:val="54"/>
        </w:numPr>
      </w:pPr>
      <w:r w:rsidRPr="00331C44">
        <w:t>Smartphones</w:t>
      </w:r>
    </w:p>
    <w:p w14:paraId="69BFF7EE" w14:textId="35362FE8" w:rsidR="00331C44" w:rsidRPr="00331C44" w:rsidRDefault="00331C44" w:rsidP="00331C44">
      <w:pPr>
        <w:pStyle w:val="Lijstalinea"/>
        <w:numPr>
          <w:ilvl w:val="1"/>
          <w:numId w:val="54"/>
        </w:numPr>
      </w:pPr>
      <w:r w:rsidRPr="00331C44">
        <w:t>E-lezers</w:t>
      </w:r>
    </w:p>
    <w:p w14:paraId="5B504730" w14:textId="77777777" w:rsidR="00331C44" w:rsidRPr="00A34F14" w:rsidRDefault="00331C44" w:rsidP="00331C44">
      <w:pPr>
        <w:pStyle w:val="Lijstalinea"/>
        <w:numPr>
          <w:ilvl w:val="0"/>
          <w:numId w:val="52"/>
        </w:numPr>
        <w:rPr>
          <w:b/>
          <w:bCs/>
          <w:color w:val="FF0000"/>
        </w:rPr>
      </w:pPr>
      <w:r w:rsidRPr="00A34F14">
        <w:rPr>
          <w:b/>
          <w:bCs/>
          <w:color w:val="FF0000"/>
        </w:rPr>
        <w:t xml:space="preserve">BYOD: je kan aan om het even welke data, op even welke plaats, op even welk apparaat je er aan kan. </w:t>
      </w:r>
    </w:p>
    <w:p w14:paraId="50D73D40" w14:textId="78B43DC2" w:rsidR="00F10FFE" w:rsidRDefault="00F10FFE" w:rsidP="00F10FFE">
      <w:pPr>
        <w:pStyle w:val="Geenafstand"/>
      </w:pPr>
      <w:r>
        <w:lastRenderedPageBreak/>
        <w:t xml:space="preserve">Online </w:t>
      </w:r>
      <w:proofErr w:type="spellStart"/>
      <w:r>
        <w:t>collaboration</w:t>
      </w:r>
      <w:proofErr w:type="spellEnd"/>
      <w:r>
        <w:t>:</w:t>
      </w:r>
    </w:p>
    <w:p w14:paraId="28680F1E" w14:textId="22667D07" w:rsidR="00FC24B5" w:rsidRDefault="00FC24B5" w:rsidP="00FC24B5">
      <w:pPr>
        <w:pStyle w:val="Lijstalinea"/>
        <w:numPr>
          <w:ilvl w:val="0"/>
          <w:numId w:val="52"/>
        </w:numPr>
      </w:pPr>
      <w:r>
        <w:t>Samenwerken met anderen</w:t>
      </w:r>
      <w:r>
        <w:t xml:space="preserve"> </w:t>
      </w:r>
      <w:r>
        <w:t>via het netwerk aan gezamenlijke projecten.</w:t>
      </w:r>
    </w:p>
    <w:p w14:paraId="43A12171" w14:textId="221255CF" w:rsidR="00FC24B5" w:rsidRDefault="00FC24B5" w:rsidP="00FC24B5">
      <w:pPr>
        <w:pStyle w:val="Lijstalinea"/>
        <w:numPr>
          <w:ilvl w:val="0"/>
          <w:numId w:val="52"/>
        </w:numPr>
      </w:pPr>
      <w:r>
        <w:t>Samenwerkingstools zoals Cisco</w:t>
      </w:r>
      <w:r>
        <w:t xml:space="preserve"> </w:t>
      </w:r>
      <w:proofErr w:type="spellStart"/>
      <w:r>
        <w:t>webex</w:t>
      </w:r>
      <w:proofErr w:type="spellEnd"/>
      <w:r>
        <w:t xml:space="preserve"> </w:t>
      </w:r>
      <w:r>
        <w:t>(weergegeven in de afbeelding) geeft</w:t>
      </w:r>
      <w:r>
        <w:t xml:space="preserve"> </w:t>
      </w:r>
      <w:r>
        <w:t>gebruikers een manier om direct verbinding te maken en</w:t>
      </w:r>
      <w:r>
        <w:t xml:space="preserve"> </w:t>
      </w:r>
      <w:r>
        <w:t>te communiceren.</w:t>
      </w:r>
    </w:p>
    <w:p w14:paraId="606F8541" w14:textId="3F3BF78E" w:rsidR="00FC24B5" w:rsidRDefault="00FC24B5" w:rsidP="00FC24B5">
      <w:pPr>
        <w:pStyle w:val="Lijstalinea"/>
        <w:numPr>
          <w:ilvl w:val="0"/>
          <w:numId w:val="52"/>
        </w:numPr>
      </w:pPr>
      <w:r>
        <w:t>Samenwerking is een zeer hoge prioriteit</w:t>
      </w:r>
      <w:r>
        <w:t xml:space="preserve"> </w:t>
      </w:r>
      <w:r>
        <w:t>voor bedrijven en in het onderwijs.</w:t>
      </w:r>
      <w:r>
        <w:t xml:space="preserve"> </w:t>
      </w:r>
      <w:r>
        <w:t xml:space="preserve">Cisco </w:t>
      </w:r>
      <w:proofErr w:type="spellStart"/>
      <w:r>
        <w:t>Webex</w:t>
      </w:r>
      <w:proofErr w:type="spellEnd"/>
      <w:r>
        <w:t xml:space="preserve"> Teams is een</w:t>
      </w:r>
      <w:r>
        <w:t xml:space="preserve"> </w:t>
      </w:r>
      <w:r>
        <w:t>multifunctionele samenwerkingstool.</w:t>
      </w:r>
    </w:p>
    <w:p w14:paraId="31580048" w14:textId="2C61694E" w:rsidR="00FC24B5" w:rsidRDefault="00FC24B5" w:rsidP="00FC24B5">
      <w:pPr>
        <w:pStyle w:val="Lijstalinea"/>
        <w:numPr>
          <w:ilvl w:val="1"/>
          <w:numId w:val="55"/>
        </w:numPr>
      </w:pPr>
      <w:r>
        <w:t xml:space="preserve">Chatberichten </w:t>
      </w:r>
      <w:r>
        <w:t>versturen</w:t>
      </w:r>
    </w:p>
    <w:p w14:paraId="180F92B1" w14:textId="2E9D2400" w:rsidR="00FC24B5" w:rsidRDefault="00FC24B5" w:rsidP="00FC24B5">
      <w:pPr>
        <w:pStyle w:val="Lijstalinea"/>
        <w:numPr>
          <w:ilvl w:val="1"/>
          <w:numId w:val="55"/>
        </w:numPr>
      </w:pPr>
      <w:r>
        <w:t xml:space="preserve">Afbeeldingen </w:t>
      </w:r>
      <w:r>
        <w:t>plaatsen</w:t>
      </w:r>
    </w:p>
    <w:p w14:paraId="1E64BBC8" w14:textId="3579B022" w:rsidR="00F2070C" w:rsidRPr="00331C44" w:rsidRDefault="00FC24B5" w:rsidP="009C7002">
      <w:pPr>
        <w:pStyle w:val="Lijstalinea"/>
        <w:numPr>
          <w:ilvl w:val="1"/>
          <w:numId w:val="55"/>
        </w:numPr>
      </w:pPr>
      <w:r>
        <w:t xml:space="preserve">Video's </w:t>
      </w:r>
      <w:r>
        <w:t>en links posten</w:t>
      </w:r>
    </w:p>
    <w:p w14:paraId="14593E50" w14:textId="77777777" w:rsidR="00F2070C" w:rsidRPr="00331C44" w:rsidRDefault="00F2070C" w:rsidP="009C7002"/>
    <w:p w14:paraId="536EDFFA" w14:textId="66F65C1B" w:rsidR="001D6C3D" w:rsidRPr="00E84850" w:rsidRDefault="001D6C3D" w:rsidP="001D6C3D">
      <w:pPr>
        <w:pStyle w:val="Geenafstand"/>
        <w:rPr>
          <w:lang w:val="en-GB"/>
        </w:rPr>
      </w:pPr>
      <w:r w:rsidRPr="00E84850">
        <w:rPr>
          <w:lang w:val="en-GB"/>
        </w:rPr>
        <w:t xml:space="preserve">Video communication: </w:t>
      </w:r>
    </w:p>
    <w:p w14:paraId="083B0D47" w14:textId="77777777" w:rsidR="00F2070C" w:rsidRPr="00F2070C" w:rsidRDefault="00F2070C" w:rsidP="00F2070C">
      <w:pPr>
        <w:pStyle w:val="Lijstalinea"/>
        <w:numPr>
          <w:ilvl w:val="0"/>
          <w:numId w:val="39"/>
        </w:numPr>
        <w:rPr>
          <w:b/>
          <w:bCs/>
        </w:rPr>
      </w:pPr>
      <w:r w:rsidRPr="00F2070C">
        <w:rPr>
          <w:b/>
          <w:bCs/>
        </w:rPr>
        <w:t>Videogesprekken worden gevoerd met iedereen, ongeacht waar ze zich bevinden.</w:t>
      </w:r>
    </w:p>
    <w:p w14:paraId="5C791D14" w14:textId="3D530F52" w:rsidR="00F2070C" w:rsidRDefault="00F2070C" w:rsidP="00F2070C">
      <w:pPr>
        <w:pStyle w:val="Lijstalinea"/>
        <w:numPr>
          <w:ilvl w:val="0"/>
          <w:numId w:val="39"/>
        </w:numPr>
      </w:pPr>
      <w:r>
        <w:t xml:space="preserve">Videoconferenties zijn een krachtig hulpmiddel om met anderen te </w:t>
      </w:r>
      <w:r w:rsidRPr="00C2709B">
        <w:rPr>
          <w:b/>
          <w:bCs/>
        </w:rPr>
        <w:t>communiceren</w:t>
      </w:r>
      <w:r>
        <w:t>.</w:t>
      </w:r>
    </w:p>
    <w:p w14:paraId="2D5D82A0" w14:textId="57833301" w:rsidR="00F2070C" w:rsidRDefault="00F2070C" w:rsidP="00F2070C">
      <w:pPr>
        <w:pStyle w:val="Lijstalinea"/>
        <w:numPr>
          <w:ilvl w:val="0"/>
          <w:numId w:val="39"/>
        </w:numPr>
      </w:pPr>
      <w:r>
        <w:t xml:space="preserve">Video wordt een essentiële vereiste voor </w:t>
      </w:r>
      <w:r w:rsidRPr="00C2709B">
        <w:rPr>
          <w:b/>
          <w:bCs/>
        </w:rPr>
        <w:t>effectieve samenwerking</w:t>
      </w:r>
      <w:r>
        <w:t>.</w:t>
      </w:r>
    </w:p>
    <w:p w14:paraId="536CB343" w14:textId="4650C532" w:rsidR="001D6C3D" w:rsidRPr="00EC5C4E" w:rsidRDefault="00F2070C" w:rsidP="00F2070C">
      <w:pPr>
        <w:pStyle w:val="Lijstalinea"/>
        <w:numPr>
          <w:ilvl w:val="0"/>
          <w:numId w:val="39"/>
        </w:numPr>
      </w:pPr>
      <w:r>
        <w:t xml:space="preserve">Cisco </w:t>
      </w:r>
      <w:proofErr w:type="spellStart"/>
      <w:r>
        <w:t>TelePresence</w:t>
      </w:r>
      <w:proofErr w:type="spellEnd"/>
      <w:r>
        <w:t xml:space="preserve"> </w:t>
      </w:r>
      <w:proofErr w:type="spellStart"/>
      <w:r>
        <w:t>powers</w:t>
      </w:r>
      <w:proofErr w:type="spellEnd"/>
      <w:r>
        <w:t xml:space="preserve"> is een manier van werken waarbij iedereen, overal.</w:t>
      </w:r>
    </w:p>
    <w:p w14:paraId="1AB982EB" w14:textId="77777777" w:rsidR="0086358B" w:rsidRPr="00EC5C4E" w:rsidRDefault="0086358B" w:rsidP="009C7002"/>
    <w:p w14:paraId="59E03C99" w14:textId="4DC10ECD" w:rsidR="0086358B" w:rsidRPr="00EC5C4E" w:rsidRDefault="00C2709B" w:rsidP="00C2709B">
      <w:pPr>
        <w:pStyle w:val="Geenafstand"/>
      </w:pPr>
      <w:r>
        <w:t xml:space="preserve">Cloud computing: </w:t>
      </w:r>
    </w:p>
    <w:p w14:paraId="70FEF806" w14:textId="77777777" w:rsidR="00BA5F94" w:rsidRDefault="00BA5F94" w:rsidP="00BA5F94">
      <w:pPr>
        <w:pStyle w:val="Lijstalinea"/>
        <w:numPr>
          <w:ilvl w:val="0"/>
          <w:numId w:val="40"/>
        </w:numPr>
      </w:pPr>
      <w:r>
        <w:t xml:space="preserve">Cloud computing stelt ons in staat om </w:t>
      </w:r>
      <w:r w:rsidRPr="00A548D9">
        <w:rPr>
          <w:b/>
          <w:bCs/>
        </w:rPr>
        <w:t>persoonlijke bestanden</w:t>
      </w:r>
      <w:r>
        <w:t xml:space="preserve"> op te slaan </w:t>
      </w:r>
      <w:r w:rsidRPr="00A548D9">
        <w:rPr>
          <w:b/>
          <w:bCs/>
        </w:rPr>
        <w:t>of back-ups</w:t>
      </w:r>
      <w:r>
        <w:t xml:space="preserve"> te maken van onze </w:t>
      </w:r>
      <w:r w:rsidRPr="00A548D9">
        <w:t>gegevens</w:t>
      </w:r>
      <w:r w:rsidRPr="00A548D9">
        <w:rPr>
          <w:b/>
          <w:bCs/>
        </w:rPr>
        <w:t xml:space="preserve"> op servers via het internet</w:t>
      </w:r>
      <w:r>
        <w:t>.</w:t>
      </w:r>
    </w:p>
    <w:p w14:paraId="007E04AE" w14:textId="7334AC47" w:rsidR="00BA5F94" w:rsidRDefault="00BA5F94" w:rsidP="001970ED">
      <w:pPr>
        <w:pStyle w:val="Lijstalinea"/>
        <w:numPr>
          <w:ilvl w:val="1"/>
          <w:numId w:val="40"/>
        </w:numPr>
      </w:pPr>
      <w:r>
        <w:t xml:space="preserve">Applicaties zijn ook toegankelijk via de </w:t>
      </w:r>
      <w:proofErr w:type="spellStart"/>
      <w:r w:rsidRPr="00A548D9">
        <w:rPr>
          <w:b/>
          <w:bCs/>
        </w:rPr>
        <w:t>cloud</w:t>
      </w:r>
      <w:proofErr w:type="spellEnd"/>
      <w:r>
        <w:t>.</w:t>
      </w:r>
    </w:p>
    <w:p w14:paraId="7D863C7B" w14:textId="1BEE5DE1" w:rsidR="00BA5F94" w:rsidRDefault="00BA5F94" w:rsidP="001970ED">
      <w:pPr>
        <w:pStyle w:val="Lijstalinea"/>
        <w:numPr>
          <w:ilvl w:val="1"/>
          <w:numId w:val="40"/>
        </w:numPr>
      </w:pPr>
      <w:r>
        <w:t>Hiermee kunnen bedrijven leveren aan elk apparaat waar ook ter wereld.</w:t>
      </w:r>
    </w:p>
    <w:p w14:paraId="21CB4082" w14:textId="77777777" w:rsidR="00BA5F94" w:rsidRDefault="00BA5F94" w:rsidP="00BA5F94">
      <w:pPr>
        <w:pStyle w:val="Lijstalinea"/>
        <w:numPr>
          <w:ilvl w:val="0"/>
          <w:numId w:val="40"/>
        </w:numPr>
      </w:pPr>
      <w:r>
        <w:t xml:space="preserve">Cloud computing wordt mogelijk gemaakt door </w:t>
      </w:r>
      <w:r w:rsidRPr="00A548D9">
        <w:rPr>
          <w:b/>
          <w:bCs/>
        </w:rPr>
        <w:t>datacenters</w:t>
      </w:r>
      <w:r>
        <w:t>.</w:t>
      </w:r>
    </w:p>
    <w:p w14:paraId="5136E828" w14:textId="7AF59FFB" w:rsidR="00C2709B" w:rsidRDefault="00BA5F94" w:rsidP="001970ED">
      <w:pPr>
        <w:pStyle w:val="Lijstalinea"/>
        <w:numPr>
          <w:ilvl w:val="1"/>
          <w:numId w:val="40"/>
        </w:numPr>
      </w:pPr>
      <w:r w:rsidRPr="00A548D9">
        <w:rPr>
          <w:b/>
          <w:bCs/>
        </w:rPr>
        <w:t>Kleinere bedrijven</w:t>
      </w:r>
      <w:r>
        <w:t xml:space="preserve"> die zich geen eigen datacenters kunnen veroorloven, </w:t>
      </w:r>
      <w:r w:rsidRPr="00A548D9">
        <w:rPr>
          <w:b/>
          <w:bCs/>
        </w:rPr>
        <w:t>leasen</w:t>
      </w:r>
      <w:r>
        <w:t xml:space="preserve"> server- en opslagdiensten van grotere datacenterorganisaties in de </w:t>
      </w:r>
      <w:proofErr w:type="spellStart"/>
      <w:r w:rsidRPr="00A548D9">
        <w:rPr>
          <w:b/>
          <w:bCs/>
        </w:rPr>
        <w:t>cloud</w:t>
      </w:r>
      <w:proofErr w:type="spellEnd"/>
      <w:r>
        <w:t xml:space="preserve">. </w:t>
      </w:r>
    </w:p>
    <w:p w14:paraId="4E5886B3" w14:textId="77777777" w:rsidR="00757581" w:rsidRDefault="00757581" w:rsidP="00757581">
      <w:pPr>
        <w:pStyle w:val="Lijstalinea"/>
        <w:numPr>
          <w:ilvl w:val="0"/>
          <w:numId w:val="40"/>
        </w:numPr>
      </w:pPr>
      <w:r>
        <w:t xml:space="preserve">Vier soorten </w:t>
      </w:r>
      <w:proofErr w:type="spellStart"/>
      <w:r>
        <w:t>clouds</w:t>
      </w:r>
      <w:proofErr w:type="spellEnd"/>
      <w:r>
        <w:t>:</w:t>
      </w:r>
    </w:p>
    <w:p w14:paraId="35345360" w14:textId="11683BF2" w:rsidR="00757581" w:rsidRPr="00757581" w:rsidRDefault="00757581" w:rsidP="00757581">
      <w:pPr>
        <w:pStyle w:val="Lijstalinea"/>
        <w:numPr>
          <w:ilvl w:val="1"/>
          <w:numId w:val="40"/>
        </w:numPr>
        <w:rPr>
          <w:b/>
          <w:bCs/>
        </w:rPr>
      </w:pPr>
      <w:r w:rsidRPr="00757581">
        <w:rPr>
          <w:b/>
          <w:bCs/>
        </w:rPr>
        <w:t xml:space="preserve">Publieke </w:t>
      </w:r>
      <w:proofErr w:type="spellStart"/>
      <w:r w:rsidRPr="00757581">
        <w:rPr>
          <w:b/>
          <w:bCs/>
        </w:rPr>
        <w:t>clouds</w:t>
      </w:r>
      <w:proofErr w:type="spellEnd"/>
    </w:p>
    <w:p w14:paraId="336F5541" w14:textId="638A80C8" w:rsidR="00757581" w:rsidRDefault="00757581" w:rsidP="00757581">
      <w:pPr>
        <w:pStyle w:val="Lijstalinea"/>
        <w:numPr>
          <w:ilvl w:val="2"/>
          <w:numId w:val="40"/>
        </w:numPr>
      </w:pPr>
      <w:r>
        <w:t xml:space="preserve">Beschikbaar voor het </w:t>
      </w:r>
      <w:r w:rsidRPr="00757581">
        <w:rPr>
          <w:b/>
          <w:bCs/>
        </w:rPr>
        <w:t>grote publiek</w:t>
      </w:r>
      <w:r>
        <w:t xml:space="preserve"> via een </w:t>
      </w:r>
      <w:proofErr w:type="spellStart"/>
      <w:r>
        <w:t>pay</w:t>
      </w:r>
      <w:proofErr w:type="spellEnd"/>
      <w:r>
        <w:t>-per-</w:t>
      </w:r>
      <w:proofErr w:type="spellStart"/>
      <w:r>
        <w:t>use</w:t>
      </w:r>
      <w:proofErr w:type="spellEnd"/>
      <w:r>
        <w:t xml:space="preserve"> model of gratis.</w:t>
      </w:r>
    </w:p>
    <w:p w14:paraId="51266E1D" w14:textId="42A1C40D" w:rsidR="00757581" w:rsidRPr="00757581" w:rsidRDefault="00757581" w:rsidP="00757581">
      <w:pPr>
        <w:pStyle w:val="Lijstalinea"/>
        <w:numPr>
          <w:ilvl w:val="1"/>
          <w:numId w:val="40"/>
        </w:numPr>
        <w:rPr>
          <w:b/>
          <w:bCs/>
        </w:rPr>
      </w:pPr>
      <w:r w:rsidRPr="00757581">
        <w:rPr>
          <w:b/>
          <w:bCs/>
        </w:rPr>
        <w:t xml:space="preserve">Private </w:t>
      </w:r>
      <w:proofErr w:type="spellStart"/>
      <w:r w:rsidRPr="00757581">
        <w:rPr>
          <w:b/>
          <w:bCs/>
        </w:rPr>
        <w:t>clouds</w:t>
      </w:r>
      <w:proofErr w:type="spellEnd"/>
    </w:p>
    <w:p w14:paraId="4A5B1DA9" w14:textId="1CAC840C" w:rsidR="00757581" w:rsidRDefault="00757581" w:rsidP="00757581">
      <w:pPr>
        <w:pStyle w:val="Lijstalinea"/>
        <w:numPr>
          <w:ilvl w:val="2"/>
          <w:numId w:val="40"/>
        </w:numPr>
      </w:pPr>
      <w:r>
        <w:t xml:space="preserve">Bedoeld voor een </w:t>
      </w:r>
      <w:r w:rsidRPr="00757581">
        <w:rPr>
          <w:b/>
          <w:bCs/>
        </w:rPr>
        <w:t>specifieke organisatie</w:t>
      </w:r>
      <w:r>
        <w:t xml:space="preserve"> of entiteit zoals de overheid.</w:t>
      </w:r>
    </w:p>
    <w:p w14:paraId="248DAF0B" w14:textId="755D7174" w:rsidR="00757581" w:rsidRPr="00757581" w:rsidRDefault="00757581" w:rsidP="00757581">
      <w:pPr>
        <w:pStyle w:val="Lijstalinea"/>
        <w:numPr>
          <w:ilvl w:val="1"/>
          <w:numId w:val="40"/>
        </w:numPr>
        <w:rPr>
          <w:b/>
          <w:bCs/>
        </w:rPr>
      </w:pPr>
      <w:r w:rsidRPr="00757581">
        <w:rPr>
          <w:b/>
          <w:bCs/>
        </w:rPr>
        <w:t xml:space="preserve">Hybride </w:t>
      </w:r>
      <w:proofErr w:type="spellStart"/>
      <w:r w:rsidRPr="00757581">
        <w:rPr>
          <w:b/>
          <w:bCs/>
        </w:rPr>
        <w:t>clouds</w:t>
      </w:r>
      <w:proofErr w:type="spellEnd"/>
    </w:p>
    <w:p w14:paraId="6A80F9E2" w14:textId="65332610" w:rsidR="00757581" w:rsidRDefault="00757581" w:rsidP="00757581">
      <w:pPr>
        <w:pStyle w:val="Lijstalinea"/>
        <w:numPr>
          <w:ilvl w:val="2"/>
          <w:numId w:val="40"/>
        </w:numPr>
      </w:pPr>
      <w:r>
        <w:t xml:space="preserve">Bestaat uit twee of meer Cloud types - bijvoorbeeld een </w:t>
      </w:r>
      <w:r w:rsidRPr="00757581">
        <w:rPr>
          <w:b/>
          <w:bCs/>
        </w:rPr>
        <w:t xml:space="preserve">deel </w:t>
      </w:r>
      <w:proofErr w:type="spellStart"/>
      <w:r w:rsidRPr="00757581">
        <w:rPr>
          <w:b/>
          <w:bCs/>
        </w:rPr>
        <w:t>custom</w:t>
      </w:r>
      <w:proofErr w:type="spellEnd"/>
      <w:r w:rsidRPr="00757581">
        <w:rPr>
          <w:b/>
          <w:bCs/>
        </w:rPr>
        <w:t xml:space="preserve"> en een deel public.</w:t>
      </w:r>
    </w:p>
    <w:p w14:paraId="70FF387A" w14:textId="46DB9ED9" w:rsidR="00757581" w:rsidRDefault="00757581" w:rsidP="00757581">
      <w:pPr>
        <w:pStyle w:val="Lijstalinea"/>
        <w:numPr>
          <w:ilvl w:val="2"/>
          <w:numId w:val="40"/>
        </w:numPr>
      </w:pPr>
      <w:r>
        <w:t>Elk deel blijft een afzonderlijk object, maar beide zijn verbonden via dezelfde architectuur.</w:t>
      </w:r>
    </w:p>
    <w:p w14:paraId="0A26974F" w14:textId="5C88A4BA" w:rsidR="00757581" w:rsidRPr="00757581" w:rsidRDefault="00757581" w:rsidP="00757581">
      <w:pPr>
        <w:pStyle w:val="Lijstalinea"/>
        <w:numPr>
          <w:ilvl w:val="1"/>
          <w:numId w:val="40"/>
        </w:numPr>
        <w:rPr>
          <w:b/>
          <w:bCs/>
        </w:rPr>
      </w:pPr>
      <w:r w:rsidRPr="00757581">
        <w:rPr>
          <w:b/>
          <w:bCs/>
        </w:rPr>
        <w:t xml:space="preserve">Aangepaste </w:t>
      </w:r>
      <w:proofErr w:type="spellStart"/>
      <w:r w:rsidRPr="00757581">
        <w:rPr>
          <w:b/>
          <w:bCs/>
        </w:rPr>
        <w:t>clouds</w:t>
      </w:r>
      <w:proofErr w:type="spellEnd"/>
    </w:p>
    <w:p w14:paraId="05877643" w14:textId="6B04EC6E" w:rsidR="00757581" w:rsidRDefault="00757581" w:rsidP="00757581">
      <w:pPr>
        <w:pStyle w:val="Lijstalinea"/>
        <w:numPr>
          <w:ilvl w:val="2"/>
          <w:numId w:val="40"/>
        </w:numPr>
      </w:pPr>
      <w:r>
        <w:t xml:space="preserve">Gebouwd om te voldoen aan de behoeften van een </w:t>
      </w:r>
      <w:r w:rsidRPr="00757581">
        <w:rPr>
          <w:b/>
          <w:bCs/>
        </w:rPr>
        <w:t>specifieke branche</w:t>
      </w:r>
      <w:r>
        <w:t>, zoals gezondheidszorg of media.</w:t>
      </w:r>
    </w:p>
    <w:p w14:paraId="2334A6BB" w14:textId="12B7BBA2" w:rsidR="00757581" w:rsidRPr="00757581" w:rsidRDefault="00757581" w:rsidP="00757581">
      <w:pPr>
        <w:pStyle w:val="Lijstalinea"/>
        <w:numPr>
          <w:ilvl w:val="2"/>
          <w:numId w:val="40"/>
        </w:numPr>
        <w:rPr>
          <w:b/>
          <w:bCs/>
        </w:rPr>
      </w:pPr>
      <w:r w:rsidRPr="00757581">
        <w:rPr>
          <w:b/>
          <w:bCs/>
        </w:rPr>
        <w:t>Kan privaat of publiek zijn.</w:t>
      </w:r>
    </w:p>
    <w:p w14:paraId="2A1DCF98" w14:textId="77777777" w:rsidR="0086358B" w:rsidRPr="00EC5C4E" w:rsidRDefault="0086358B" w:rsidP="009C7002"/>
    <w:p w14:paraId="54B1CC1D" w14:textId="29F724A3" w:rsidR="0086358B" w:rsidRPr="00C16759" w:rsidRDefault="001970ED" w:rsidP="001970ED">
      <w:pPr>
        <w:pStyle w:val="Geenafstand"/>
        <w:rPr>
          <w:lang w:val="en-GB"/>
        </w:rPr>
      </w:pPr>
      <w:r w:rsidRPr="00C16759">
        <w:rPr>
          <w:lang w:val="en-GB"/>
        </w:rPr>
        <w:t xml:space="preserve">Technology trends in home: </w:t>
      </w:r>
    </w:p>
    <w:p w14:paraId="1E0BA29B" w14:textId="7E542A7F" w:rsidR="00656EEC" w:rsidRPr="00656EEC" w:rsidRDefault="00656EEC" w:rsidP="00F0749A">
      <w:pPr>
        <w:pStyle w:val="Lijstalinea"/>
        <w:numPr>
          <w:ilvl w:val="0"/>
          <w:numId w:val="57"/>
        </w:numPr>
      </w:pPr>
      <w:r w:rsidRPr="00656EEC">
        <w:t>Smart home-technologie is ee</w:t>
      </w:r>
      <w:r>
        <w:t xml:space="preserve">n </w:t>
      </w:r>
      <w:r w:rsidRPr="00656EEC">
        <w:t>groeiende trend waarbi</w:t>
      </w:r>
      <w:r>
        <w:t xml:space="preserve">j </w:t>
      </w:r>
      <w:r w:rsidRPr="002653E8">
        <w:rPr>
          <w:b/>
          <w:bCs/>
        </w:rPr>
        <w:t>technologie</w:t>
      </w:r>
      <w:r w:rsidRPr="00656EEC">
        <w:t xml:space="preserve"> kan worden geïntegreerd </w:t>
      </w:r>
      <w:r w:rsidRPr="002653E8">
        <w:rPr>
          <w:b/>
          <w:bCs/>
        </w:rPr>
        <w:t>in</w:t>
      </w:r>
      <w:r w:rsidRPr="002653E8">
        <w:rPr>
          <w:b/>
          <w:bCs/>
        </w:rPr>
        <w:t xml:space="preserve"> </w:t>
      </w:r>
      <w:r w:rsidRPr="002653E8">
        <w:rPr>
          <w:b/>
          <w:bCs/>
        </w:rPr>
        <w:t>alledaagse apparaten</w:t>
      </w:r>
      <w:r w:rsidRPr="00656EEC">
        <w:t xml:space="preserve"> waardoor</w:t>
      </w:r>
      <w:r>
        <w:t xml:space="preserve"> </w:t>
      </w:r>
      <w:r w:rsidRPr="00656EEC">
        <w:t>ze kunnen communiceren met</w:t>
      </w:r>
      <w:r>
        <w:t xml:space="preserve"> </w:t>
      </w:r>
      <w:r w:rsidRPr="00656EEC">
        <w:t>andere apparaten.</w:t>
      </w:r>
    </w:p>
    <w:p w14:paraId="7A605651" w14:textId="5BF3D071" w:rsidR="00656EEC" w:rsidRPr="00656EEC" w:rsidRDefault="00656EEC" w:rsidP="00F0749A">
      <w:pPr>
        <w:pStyle w:val="Lijstalinea"/>
        <w:numPr>
          <w:ilvl w:val="0"/>
          <w:numId w:val="57"/>
        </w:numPr>
      </w:pPr>
      <w:r w:rsidRPr="00656EEC">
        <w:t>Ovens kunnen weten hoe laa</w:t>
      </w:r>
      <w:r w:rsidR="00F0749A">
        <w:t xml:space="preserve">t </w:t>
      </w:r>
      <w:r w:rsidRPr="00656EEC">
        <w:t>een maaltijd voor je moet koken door</w:t>
      </w:r>
      <w:r w:rsidR="00F0749A">
        <w:t xml:space="preserve"> </w:t>
      </w:r>
      <w:r w:rsidRPr="00656EEC">
        <w:t xml:space="preserve">te communiceren met </w:t>
      </w:r>
      <w:r w:rsidRPr="00CD5D26">
        <w:rPr>
          <w:b/>
          <w:bCs/>
        </w:rPr>
        <w:t>je</w:t>
      </w:r>
      <w:r w:rsidR="00F0749A" w:rsidRPr="00CD5D26">
        <w:rPr>
          <w:b/>
          <w:bCs/>
        </w:rPr>
        <w:t xml:space="preserve"> </w:t>
      </w:r>
      <w:r w:rsidRPr="00CD5D26">
        <w:rPr>
          <w:b/>
          <w:bCs/>
        </w:rPr>
        <w:t>agenda</w:t>
      </w:r>
      <w:r w:rsidR="00F0749A">
        <w:t xml:space="preserve"> </w:t>
      </w:r>
      <w:r w:rsidRPr="00656EEC">
        <w:t>over hoe laat je</w:t>
      </w:r>
      <w:r w:rsidR="00F0749A">
        <w:t xml:space="preserve"> </w:t>
      </w:r>
      <w:r w:rsidRPr="00656EEC">
        <w:t>thuis bent.</w:t>
      </w:r>
    </w:p>
    <w:p w14:paraId="42B7D14C" w14:textId="32AE315A" w:rsidR="001970ED" w:rsidRDefault="00F0749A" w:rsidP="00F0749A">
      <w:pPr>
        <w:pStyle w:val="Lijstalinea"/>
        <w:numPr>
          <w:ilvl w:val="0"/>
          <w:numId w:val="57"/>
        </w:numPr>
      </w:pPr>
      <w:r>
        <w:t>S</w:t>
      </w:r>
      <w:r w:rsidR="00656EEC" w:rsidRPr="00656EEC">
        <w:t>limme thuistechnologie</w:t>
      </w:r>
      <w:r>
        <w:t xml:space="preserve"> </w:t>
      </w:r>
      <w:r w:rsidR="00656EEC" w:rsidRPr="00656EEC">
        <w:t>wordt momenteel ontwikkeld voor alle</w:t>
      </w:r>
      <w:r>
        <w:t xml:space="preserve"> </w:t>
      </w:r>
      <w:r w:rsidR="00656EEC" w:rsidRPr="00F0749A">
        <w:t>kamers in een huis.</w:t>
      </w:r>
    </w:p>
    <w:p w14:paraId="63D04E59" w14:textId="36629179" w:rsidR="002653E8" w:rsidRPr="002653E8" w:rsidRDefault="002653E8" w:rsidP="00F0749A">
      <w:pPr>
        <w:pStyle w:val="Lijstalinea"/>
        <w:numPr>
          <w:ilvl w:val="0"/>
          <w:numId w:val="57"/>
        </w:numPr>
        <w:rPr>
          <w:b/>
          <w:bCs/>
          <w:color w:val="FF0000"/>
        </w:rPr>
      </w:pPr>
      <w:r w:rsidRPr="002653E8">
        <w:rPr>
          <w:b/>
          <w:bCs/>
          <w:color w:val="FF0000"/>
        </w:rPr>
        <w:t xml:space="preserve">Apparaten aanzetten via een afstandsbediening </w:t>
      </w:r>
      <w:r w:rsidR="00CD5D26">
        <w:rPr>
          <w:b/>
          <w:bCs/>
          <w:color w:val="FF0000"/>
        </w:rPr>
        <w:t xml:space="preserve">of automatisch </w:t>
      </w:r>
      <w:r w:rsidRPr="002653E8">
        <w:rPr>
          <w:b/>
          <w:bCs/>
          <w:color w:val="FF0000"/>
        </w:rPr>
        <w:t>zoals het vuur zodat het warm is.</w:t>
      </w:r>
    </w:p>
    <w:p w14:paraId="0FF3EDF9" w14:textId="77777777" w:rsidR="001970ED" w:rsidRPr="00F0749A" w:rsidRDefault="001970ED" w:rsidP="009C7002"/>
    <w:p w14:paraId="5A3FF7FE" w14:textId="18512203" w:rsidR="001970ED" w:rsidRPr="00C16759" w:rsidRDefault="001970ED" w:rsidP="00335260">
      <w:pPr>
        <w:pStyle w:val="Geenafstand"/>
        <w:rPr>
          <w:lang w:val="en-GB"/>
        </w:rPr>
      </w:pPr>
      <w:r w:rsidRPr="00C16759">
        <w:rPr>
          <w:lang w:val="en-GB"/>
        </w:rPr>
        <w:lastRenderedPageBreak/>
        <w:t>Powerline networking:</w:t>
      </w:r>
    </w:p>
    <w:p w14:paraId="0F07323D" w14:textId="04B5DF6B" w:rsidR="00335260" w:rsidRDefault="00335260" w:rsidP="00335260">
      <w:pPr>
        <w:pStyle w:val="Lijstalinea"/>
        <w:numPr>
          <w:ilvl w:val="0"/>
          <w:numId w:val="41"/>
        </w:numPr>
      </w:pPr>
      <w:r>
        <w:t xml:space="preserve">Powerline-netwerken kunnen apparaten laten </w:t>
      </w:r>
      <w:r w:rsidRPr="00D5701D">
        <w:rPr>
          <w:b/>
          <w:bCs/>
        </w:rPr>
        <w:t>aansluiten op een LAN</w:t>
      </w:r>
      <w:r>
        <w:t xml:space="preserve"> </w:t>
      </w:r>
      <w:r w:rsidRPr="00D5701D">
        <w:rPr>
          <w:b/>
          <w:bCs/>
        </w:rPr>
        <w:t>waar datanetwerk</w:t>
      </w:r>
      <w:r>
        <w:t xml:space="preserve"> kabels of draadloze communicatie </w:t>
      </w:r>
      <w:r w:rsidRPr="00D5701D">
        <w:rPr>
          <w:b/>
          <w:bCs/>
        </w:rPr>
        <w:t>geen haalbare optie</w:t>
      </w:r>
      <w:r>
        <w:t xml:space="preserve"> zijn.</w:t>
      </w:r>
    </w:p>
    <w:p w14:paraId="21DD78AB" w14:textId="62ECCCB8" w:rsidR="00335260" w:rsidRDefault="00335260" w:rsidP="00335260">
      <w:pPr>
        <w:pStyle w:val="Lijstalinea"/>
        <w:numPr>
          <w:ilvl w:val="0"/>
          <w:numId w:val="41"/>
        </w:numPr>
      </w:pPr>
      <w:r>
        <w:t xml:space="preserve">Met een standaard </w:t>
      </w:r>
      <w:r w:rsidRPr="00D5701D">
        <w:rPr>
          <w:b/>
          <w:bCs/>
        </w:rPr>
        <w:t>powerline adapter</w:t>
      </w:r>
      <w:r>
        <w:t xml:space="preserve"> kunnen apparaten met het </w:t>
      </w:r>
      <w:r w:rsidRPr="00D5701D">
        <w:rPr>
          <w:b/>
          <w:bCs/>
        </w:rPr>
        <w:t>LAN verbinden</w:t>
      </w:r>
      <w:r>
        <w:t xml:space="preserve"> waar er een stopcontact is door gegevens verzenden op bepaalde frequenties.</w:t>
      </w:r>
    </w:p>
    <w:p w14:paraId="3F43E1DF" w14:textId="1589B4F5" w:rsidR="001970ED" w:rsidRDefault="00335260" w:rsidP="00335260">
      <w:pPr>
        <w:pStyle w:val="Lijstalinea"/>
        <w:numPr>
          <w:ilvl w:val="0"/>
          <w:numId w:val="41"/>
        </w:numPr>
      </w:pPr>
      <w:r w:rsidRPr="00D5701D">
        <w:rPr>
          <w:b/>
          <w:bCs/>
        </w:rPr>
        <w:t>Powerline netwerken</w:t>
      </w:r>
      <w:r>
        <w:t xml:space="preserve"> zijn vooral nuttig wanneer </w:t>
      </w:r>
      <w:r w:rsidRPr="00D5701D">
        <w:rPr>
          <w:b/>
          <w:bCs/>
        </w:rPr>
        <w:t>draadloze toegangspunten</w:t>
      </w:r>
      <w:r>
        <w:t xml:space="preserve"> niet alle apparaten</w:t>
      </w:r>
      <w:r w:rsidR="00D62303">
        <w:t xml:space="preserve"> in huis</w:t>
      </w:r>
      <w:r>
        <w:t xml:space="preserve"> kunnen bereiken.</w:t>
      </w:r>
    </w:p>
    <w:p w14:paraId="6B95078C" w14:textId="77777777" w:rsidR="001970ED" w:rsidRPr="00EC5C4E" w:rsidRDefault="001970ED" w:rsidP="009C7002"/>
    <w:p w14:paraId="43F062D4" w14:textId="7C68DE4D" w:rsidR="0086358B" w:rsidRDefault="00335260" w:rsidP="00E47036">
      <w:pPr>
        <w:pStyle w:val="Geenafstand"/>
      </w:pPr>
      <w:r>
        <w:t xml:space="preserve">Wireless </w:t>
      </w:r>
      <w:proofErr w:type="spellStart"/>
      <w:r>
        <w:t>broadband</w:t>
      </w:r>
      <w:proofErr w:type="spellEnd"/>
      <w:r>
        <w:t xml:space="preserve">: </w:t>
      </w:r>
    </w:p>
    <w:p w14:paraId="33B3BCF2" w14:textId="42FF3B03" w:rsidR="00D62303" w:rsidRDefault="003A529A" w:rsidP="004B4373">
      <w:pPr>
        <w:pStyle w:val="Lijstalinea"/>
        <w:numPr>
          <w:ilvl w:val="0"/>
          <w:numId w:val="58"/>
        </w:numPr>
      </w:pPr>
      <w:r>
        <w:t>N</w:t>
      </w:r>
      <w:r w:rsidR="00D62303">
        <w:t xml:space="preserve">aast DSL en kabel is </w:t>
      </w:r>
      <w:r w:rsidR="00D62303" w:rsidRPr="003A529A">
        <w:rPr>
          <w:b/>
          <w:bCs/>
        </w:rPr>
        <w:t>draadloos</w:t>
      </w:r>
      <w:r w:rsidR="00D62303">
        <w:t xml:space="preserve"> </w:t>
      </w:r>
      <w:r w:rsidR="00D62303">
        <w:t>een andere optie die gebruikt wordt om huizen</w:t>
      </w:r>
      <w:r w:rsidR="00D62303">
        <w:t xml:space="preserve"> </w:t>
      </w:r>
      <w:r w:rsidR="00D62303">
        <w:t xml:space="preserve">en kleine bedrijven aan te sluiten op het </w:t>
      </w:r>
      <w:r w:rsidR="00D62303" w:rsidRPr="003A529A">
        <w:rPr>
          <w:b/>
          <w:bCs/>
        </w:rPr>
        <w:t>internet</w:t>
      </w:r>
      <w:r w:rsidR="00D62303">
        <w:t>.</w:t>
      </w:r>
    </w:p>
    <w:p w14:paraId="3B80A843" w14:textId="5487B1AA" w:rsidR="00D62303" w:rsidRDefault="00D62303" w:rsidP="004B4373">
      <w:pPr>
        <w:pStyle w:val="Lijstalinea"/>
        <w:numPr>
          <w:ilvl w:val="1"/>
          <w:numId w:val="58"/>
        </w:numPr>
      </w:pPr>
      <w:r>
        <w:t>Meer voorkomend in landelijke</w:t>
      </w:r>
      <w:r>
        <w:t xml:space="preserve"> </w:t>
      </w:r>
      <w:r>
        <w:t xml:space="preserve">omgevingen is een </w:t>
      </w:r>
      <w:r w:rsidRPr="003A529A">
        <w:rPr>
          <w:b/>
          <w:bCs/>
        </w:rPr>
        <w:t>Wireless Internet Service Provider</w:t>
      </w:r>
      <w:r w:rsidR="004B4373" w:rsidRPr="003A529A">
        <w:rPr>
          <w:b/>
          <w:bCs/>
        </w:rPr>
        <w:t xml:space="preserve"> </w:t>
      </w:r>
      <w:r w:rsidRPr="003A529A">
        <w:rPr>
          <w:b/>
          <w:bCs/>
        </w:rPr>
        <w:t xml:space="preserve">(WISP) </w:t>
      </w:r>
      <w:r>
        <w:t>een ISP die abonnees verbindt met</w:t>
      </w:r>
      <w:r w:rsidR="004B4373">
        <w:t xml:space="preserve"> </w:t>
      </w:r>
      <w:r>
        <w:t xml:space="preserve">verbindt met </w:t>
      </w:r>
      <w:r w:rsidRPr="00F7789A">
        <w:rPr>
          <w:b/>
          <w:bCs/>
        </w:rPr>
        <w:t>aangewezen</w:t>
      </w:r>
      <w:r>
        <w:t xml:space="preserve"> </w:t>
      </w:r>
      <w:r w:rsidRPr="00F7789A">
        <w:rPr>
          <w:b/>
          <w:bCs/>
        </w:rPr>
        <w:t>toegangspunten of</w:t>
      </w:r>
      <w:r w:rsidR="004B4373" w:rsidRPr="00F7789A">
        <w:rPr>
          <w:b/>
          <w:bCs/>
        </w:rPr>
        <w:t xml:space="preserve"> </w:t>
      </w:r>
      <w:r w:rsidRPr="00F7789A">
        <w:rPr>
          <w:b/>
          <w:bCs/>
        </w:rPr>
        <w:t>hotspots</w:t>
      </w:r>
      <w:r>
        <w:t>.</w:t>
      </w:r>
    </w:p>
    <w:p w14:paraId="2484DAED" w14:textId="77777777" w:rsidR="003A529A" w:rsidRDefault="00D62303" w:rsidP="003A529A">
      <w:pPr>
        <w:pStyle w:val="Lijstalinea"/>
        <w:numPr>
          <w:ilvl w:val="2"/>
          <w:numId w:val="58"/>
        </w:numPr>
      </w:pPr>
      <w:r>
        <w:t>Draadloze breedband is een andere oplossing voor</w:t>
      </w:r>
      <w:r w:rsidR="004B4373">
        <w:t xml:space="preserve"> </w:t>
      </w:r>
      <w:r>
        <w:t>thuis en kleine bedrijven.</w:t>
      </w:r>
      <w:r w:rsidR="004B4373">
        <w:t xml:space="preserve"> </w:t>
      </w:r>
    </w:p>
    <w:p w14:paraId="22CD666B" w14:textId="2D0B45E3" w:rsidR="00D62303" w:rsidRDefault="004B4373" w:rsidP="003A529A">
      <w:pPr>
        <w:pStyle w:val="Lijstalinea"/>
        <w:numPr>
          <w:ilvl w:val="2"/>
          <w:numId w:val="58"/>
        </w:numPr>
      </w:pPr>
      <w:r>
        <w:t>M</w:t>
      </w:r>
      <w:r w:rsidR="00D62303">
        <w:t>aakt gebruik van dezelfde cellulaire technologie als een</w:t>
      </w:r>
      <w:r>
        <w:t xml:space="preserve"> </w:t>
      </w:r>
      <w:r w:rsidR="00D62303">
        <w:t>smartphone.</w:t>
      </w:r>
    </w:p>
    <w:p w14:paraId="325AE4A4" w14:textId="3C28712F" w:rsidR="00D62303" w:rsidRDefault="00D62303" w:rsidP="004B4373">
      <w:pPr>
        <w:pStyle w:val="Lijstalinea"/>
        <w:numPr>
          <w:ilvl w:val="1"/>
          <w:numId w:val="58"/>
        </w:numPr>
      </w:pPr>
      <w:r>
        <w:t>Een antenne wordt buiten het huis geïnstalleerd</w:t>
      </w:r>
      <w:r w:rsidR="004B4373">
        <w:t xml:space="preserve"> </w:t>
      </w:r>
      <w:r>
        <w:t>die draadloze of bekabelde connectiviteit biedt voor</w:t>
      </w:r>
      <w:r w:rsidR="004B4373">
        <w:t xml:space="preserve"> </w:t>
      </w:r>
      <w:r>
        <w:t>apparaten in huis.</w:t>
      </w:r>
    </w:p>
    <w:p w14:paraId="447CF232" w14:textId="77777777" w:rsidR="00E47036" w:rsidRDefault="00E47036" w:rsidP="009C7002"/>
    <w:p w14:paraId="74DDE91E" w14:textId="1076A483" w:rsidR="00E47036" w:rsidRDefault="00B91C66" w:rsidP="00E47036">
      <w:pPr>
        <w:pStyle w:val="Geenafstand"/>
      </w:pPr>
      <w:r w:rsidRPr="00B91C66">
        <w:rPr>
          <w:bCs/>
          <w:color w:val="FF0000"/>
        </w:rPr>
        <w:drawing>
          <wp:anchor distT="0" distB="0" distL="114300" distR="114300" simplePos="0" relativeHeight="251679744" behindDoc="1" locked="0" layoutInCell="1" allowOverlap="1" wp14:anchorId="1553C0B5" wp14:editId="7889C8ED">
            <wp:simplePos x="0" y="0"/>
            <wp:positionH relativeFrom="column">
              <wp:posOffset>4512338</wp:posOffset>
            </wp:positionH>
            <wp:positionV relativeFrom="paragraph">
              <wp:posOffset>23834</wp:posOffset>
            </wp:positionV>
            <wp:extent cx="1641475" cy="2164080"/>
            <wp:effectExtent l="19050" t="19050" r="0" b="7620"/>
            <wp:wrapTight wrapText="bothSides">
              <wp:wrapPolygon edited="0">
                <wp:start x="-251" y="-190"/>
                <wp:lineTo x="-251" y="21676"/>
                <wp:lineTo x="21558" y="21676"/>
                <wp:lineTo x="21558" y="-190"/>
                <wp:lineTo x="-251" y="-190"/>
              </wp:wrapPolygon>
            </wp:wrapTight>
            <wp:docPr id="395108377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08377" name="Afbeelding 1" descr="Afbeelding met tekst, schermopname, Lettertype&#10;&#10;Automatisch gegenereerde beschrijvi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2164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7036">
        <w:t xml:space="preserve">Security threats (wordt niet veel gevraagd op het examen): </w:t>
      </w:r>
    </w:p>
    <w:p w14:paraId="5E7190BF" w14:textId="13E72908" w:rsidR="004750C1" w:rsidRPr="004750C1" w:rsidRDefault="004750C1" w:rsidP="004750C1">
      <w:pPr>
        <w:pStyle w:val="Lijstalinea"/>
        <w:numPr>
          <w:ilvl w:val="0"/>
          <w:numId w:val="58"/>
        </w:numPr>
      </w:pPr>
      <w:r w:rsidRPr="004750C1">
        <w:t>Netwerkbeveiliging is een integraal</w:t>
      </w:r>
      <w:r>
        <w:t xml:space="preserve"> on</w:t>
      </w:r>
      <w:r w:rsidRPr="004750C1">
        <w:t xml:space="preserve">derdeel van netwerken, </w:t>
      </w:r>
      <w:r w:rsidRPr="001714B7">
        <w:rPr>
          <w:b/>
          <w:bCs/>
        </w:rPr>
        <w:t>ongeacht</w:t>
      </w:r>
      <w:r w:rsidRPr="001714B7">
        <w:rPr>
          <w:b/>
          <w:bCs/>
        </w:rPr>
        <w:t xml:space="preserve"> </w:t>
      </w:r>
      <w:r w:rsidRPr="001714B7">
        <w:rPr>
          <w:b/>
          <w:bCs/>
        </w:rPr>
        <w:t>de grootte</w:t>
      </w:r>
      <w:r w:rsidRPr="004750C1">
        <w:t xml:space="preserve"> van het netwerk.</w:t>
      </w:r>
    </w:p>
    <w:p w14:paraId="57E1FC7E" w14:textId="0DBF004A" w:rsidR="004750C1" w:rsidRPr="004750C1" w:rsidRDefault="004750C1" w:rsidP="004750C1">
      <w:pPr>
        <w:pStyle w:val="Lijstalinea"/>
        <w:numPr>
          <w:ilvl w:val="0"/>
          <w:numId w:val="58"/>
        </w:numPr>
      </w:pPr>
      <w:r w:rsidRPr="004750C1">
        <w:t>De netwerkbeveiliging die</w:t>
      </w:r>
      <w:r>
        <w:t xml:space="preserve"> </w:t>
      </w:r>
      <w:r w:rsidRPr="004750C1">
        <w:t>geïmplementeerd moet rekening houden met</w:t>
      </w:r>
      <w:r>
        <w:t xml:space="preserve"> </w:t>
      </w:r>
      <w:r w:rsidRPr="004750C1">
        <w:t>de omgeving terwijl</w:t>
      </w:r>
      <w:r>
        <w:t xml:space="preserve"> </w:t>
      </w:r>
      <w:r w:rsidRPr="004750C1">
        <w:t xml:space="preserve">de </w:t>
      </w:r>
      <w:r w:rsidRPr="001714B7">
        <w:rPr>
          <w:b/>
          <w:bCs/>
        </w:rPr>
        <w:t>gegevens te beveiligen</w:t>
      </w:r>
      <w:r w:rsidRPr="004750C1">
        <w:t>, maar nog steeds</w:t>
      </w:r>
      <w:r>
        <w:t xml:space="preserve"> </w:t>
      </w:r>
      <w:r w:rsidRPr="004750C1">
        <w:t xml:space="preserve">de </w:t>
      </w:r>
      <w:r w:rsidRPr="001714B7">
        <w:rPr>
          <w:b/>
          <w:bCs/>
        </w:rPr>
        <w:t>kwaliteit</w:t>
      </w:r>
      <w:r w:rsidRPr="004750C1">
        <w:t xml:space="preserve"> van de service die</w:t>
      </w:r>
      <w:r>
        <w:t xml:space="preserve"> </w:t>
      </w:r>
      <w:r w:rsidRPr="004750C1">
        <w:t>die van het netwerk verwacht wordt.</w:t>
      </w:r>
    </w:p>
    <w:p w14:paraId="3382465F" w14:textId="35D91C4F" w:rsidR="004750C1" w:rsidRPr="004750C1" w:rsidRDefault="004750C1" w:rsidP="004750C1">
      <w:pPr>
        <w:pStyle w:val="Lijstalinea"/>
        <w:numPr>
          <w:ilvl w:val="0"/>
          <w:numId w:val="58"/>
        </w:numPr>
      </w:pPr>
      <w:r w:rsidRPr="004750C1">
        <w:t>Het beveiligen van een netwerk omvat</w:t>
      </w:r>
      <w:r>
        <w:t xml:space="preserve"> </w:t>
      </w:r>
      <w:r w:rsidRPr="004750C1">
        <w:t>ve</w:t>
      </w:r>
      <w:r w:rsidRPr="001F5BEC">
        <w:rPr>
          <w:b/>
          <w:bCs/>
        </w:rPr>
        <w:t>el protocollen, technologieën,</w:t>
      </w:r>
      <w:r w:rsidRPr="001F5BEC">
        <w:rPr>
          <w:b/>
          <w:bCs/>
        </w:rPr>
        <w:t xml:space="preserve"> </w:t>
      </w:r>
      <w:r w:rsidRPr="001F5BEC">
        <w:rPr>
          <w:b/>
          <w:bCs/>
        </w:rPr>
        <w:t>apparaten, hulpmiddelen en technieken</w:t>
      </w:r>
      <w:r w:rsidRPr="004750C1">
        <w:t xml:space="preserve"> om</w:t>
      </w:r>
      <w:r>
        <w:t xml:space="preserve"> </w:t>
      </w:r>
      <w:r w:rsidRPr="004750C1">
        <w:t>gegevens te beveiligen en bedreigingen</w:t>
      </w:r>
      <w:r>
        <w:t xml:space="preserve"> </w:t>
      </w:r>
      <w:r w:rsidRPr="004750C1">
        <w:t>te beperken.</w:t>
      </w:r>
    </w:p>
    <w:p w14:paraId="537A6079" w14:textId="7CCE4694" w:rsidR="004750C1" w:rsidRPr="004750C1" w:rsidRDefault="004750C1" w:rsidP="004750C1">
      <w:pPr>
        <w:pStyle w:val="Lijstalinea"/>
        <w:numPr>
          <w:ilvl w:val="0"/>
          <w:numId w:val="58"/>
        </w:numPr>
        <w:rPr>
          <w:b/>
          <w:bCs/>
          <w:color w:val="FF0000"/>
        </w:rPr>
      </w:pPr>
      <w:r w:rsidRPr="004750C1">
        <w:rPr>
          <w:b/>
          <w:bCs/>
          <w:color w:val="FF0000"/>
        </w:rPr>
        <w:t>Bedreigingsvectoren kunnen extern</w:t>
      </w:r>
      <w:r w:rsidRPr="004750C1">
        <w:rPr>
          <w:b/>
          <w:bCs/>
          <w:color w:val="FF0000"/>
        </w:rPr>
        <w:t xml:space="preserve"> </w:t>
      </w:r>
      <w:r w:rsidRPr="004750C1">
        <w:rPr>
          <w:b/>
          <w:bCs/>
          <w:color w:val="FF0000"/>
        </w:rPr>
        <w:t>of intern zijn.</w:t>
      </w:r>
      <w:r w:rsidR="00B91C66" w:rsidRPr="00B91C66">
        <w:rPr>
          <w:noProof/>
        </w:rPr>
        <w:t xml:space="preserve"> </w:t>
      </w:r>
    </w:p>
    <w:p w14:paraId="72E7624C" w14:textId="77777777" w:rsidR="002D0463" w:rsidRDefault="002D0463" w:rsidP="009C7002"/>
    <w:p w14:paraId="5756532A" w14:textId="64949E4F" w:rsidR="002B1972" w:rsidRDefault="002B1972" w:rsidP="002B1972">
      <w:pPr>
        <w:pStyle w:val="Geenafstand"/>
      </w:pPr>
      <w:r>
        <w:t xml:space="preserve">Security </w:t>
      </w:r>
      <w:proofErr w:type="spellStart"/>
      <w:r>
        <w:t>solutions</w:t>
      </w:r>
      <w:proofErr w:type="spellEnd"/>
      <w:r>
        <w:t>:</w:t>
      </w:r>
    </w:p>
    <w:p w14:paraId="35F524F2" w14:textId="79998DE7" w:rsidR="0056245F" w:rsidRDefault="0056245F" w:rsidP="00A460F8">
      <w:pPr>
        <w:pStyle w:val="Lijstalinea"/>
        <w:numPr>
          <w:ilvl w:val="0"/>
          <w:numId w:val="59"/>
        </w:numPr>
      </w:pPr>
      <w:r w:rsidRPr="00A460F8">
        <w:rPr>
          <w:b/>
          <w:bCs/>
        </w:rPr>
        <w:t>Beveiliging</w:t>
      </w:r>
      <w:r>
        <w:t xml:space="preserve"> moet worden geïmplementeerd </w:t>
      </w:r>
      <w:r w:rsidRPr="00A460F8">
        <w:rPr>
          <w:b/>
          <w:bCs/>
        </w:rPr>
        <w:t>op meerdere lagen</w:t>
      </w:r>
      <w:r>
        <w:t xml:space="preserve"> worden geïmplementeerd met</w:t>
      </w:r>
      <w:r>
        <w:t xml:space="preserve"> </w:t>
      </w:r>
      <w:r>
        <w:t xml:space="preserve">behulp van meer dan </w:t>
      </w:r>
      <w:r w:rsidRPr="00A460F8">
        <w:rPr>
          <w:b/>
          <w:bCs/>
        </w:rPr>
        <w:t>één beveiligingsoplossing</w:t>
      </w:r>
      <w:r>
        <w:t>.</w:t>
      </w:r>
    </w:p>
    <w:p w14:paraId="7737DA81" w14:textId="5FE854EC" w:rsidR="0056245F" w:rsidRDefault="0056245F" w:rsidP="00A460F8">
      <w:pPr>
        <w:pStyle w:val="Lijstalinea"/>
        <w:numPr>
          <w:ilvl w:val="0"/>
          <w:numId w:val="59"/>
        </w:numPr>
      </w:pPr>
      <w:r>
        <w:t>Netwerkbeveiligingscomponenten voor thuis of</w:t>
      </w:r>
      <w:r w:rsidR="00A460F8">
        <w:t xml:space="preserve"> </w:t>
      </w:r>
      <w:r>
        <w:t>klein kantoornetwerk:</w:t>
      </w:r>
    </w:p>
    <w:p w14:paraId="3D13618D" w14:textId="340501D7" w:rsidR="0056245F" w:rsidRDefault="0056245F" w:rsidP="00A460F8">
      <w:pPr>
        <w:pStyle w:val="Lijstalinea"/>
        <w:numPr>
          <w:ilvl w:val="1"/>
          <w:numId w:val="59"/>
        </w:numPr>
      </w:pPr>
      <w:r w:rsidRPr="00A460F8">
        <w:rPr>
          <w:b/>
          <w:bCs/>
        </w:rPr>
        <w:t>Antivirus- en antispywaresoftware</w:t>
      </w:r>
      <w:r w:rsidR="00A460F8">
        <w:t xml:space="preserve"> </w:t>
      </w:r>
      <w:r>
        <w:t>moet geïnstalleerd worden op eindapparaten.</w:t>
      </w:r>
    </w:p>
    <w:p w14:paraId="1F8A2CD7" w14:textId="4ED16D36" w:rsidR="002B1972" w:rsidRDefault="0056245F" w:rsidP="00A460F8">
      <w:pPr>
        <w:pStyle w:val="Lijstalinea"/>
        <w:numPr>
          <w:ilvl w:val="1"/>
          <w:numId w:val="59"/>
        </w:numPr>
      </w:pPr>
      <w:r w:rsidRPr="00A460F8">
        <w:rPr>
          <w:b/>
          <w:bCs/>
        </w:rPr>
        <w:t>Firewall</w:t>
      </w:r>
      <w:r>
        <w:t xml:space="preserve"> filtering gebruikt om</w:t>
      </w:r>
      <w:r w:rsidR="00A460F8">
        <w:t xml:space="preserve"> </w:t>
      </w:r>
      <w:r w:rsidRPr="00A460F8">
        <w:rPr>
          <w:b/>
          <w:bCs/>
        </w:rPr>
        <w:t>onbevoegde toegang</w:t>
      </w:r>
      <w:r>
        <w:t xml:space="preserve"> tot het netwerk</w:t>
      </w:r>
    </w:p>
    <w:p w14:paraId="40A6C8F2" w14:textId="77777777" w:rsidR="0056245F" w:rsidRPr="004750C1" w:rsidRDefault="0056245F" w:rsidP="009C7002"/>
    <w:p w14:paraId="3B60DF11" w14:textId="0AEE5F20" w:rsidR="002D0463" w:rsidRDefault="002D0463" w:rsidP="002D0463">
      <w:pPr>
        <w:pStyle w:val="Geenafstand"/>
        <w:rPr>
          <w:lang w:val="en-GB"/>
        </w:rPr>
      </w:pPr>
      <w:r w:rsidRPr="00851BDA">
        <w:rPr>
          <w:lang w:val="en-GB"/>
        </w:rPr>
        <w:t>CCNA</w:t>
      </w:r>
      <w:r w:rsidR="00851BDA" w:rsidRPr="00851BDA">
        <w:rPr>
          <w:lang w:val="en-GB"/>
        </w:rPr>
        <w:t xml:space="preserve"> (Cisco Certified Networking </w:t>
      </w:r>
      <w:r w:rsidR="0017156C" w:rsidRPr="00851BDA">
        <w:rPr>
          <w:lang w:val="en-GB"/>
        </w:rPr>
        <w:t>Academy</w:t>
      </w:r>
      <w:r w:rsidR="00851BDA" w:rsidRPr="00851BDA">
        <w:rPr>
          <w:lang w:val="en-GB"/>
        </w:rPr>
        <w:t xml:space="preserve">) </w:t>
      </w:r>
      <w:r w:rsidRPr="00851BDA">
        <w:rPr>
          <w:lang w:val="en-GB"/>
        </w:rPr>
        <w:t xml:space="preserve">: </w:t>
      </w:r>
    </w:p>
    <w:p w14:paraId="78F73E81" w14:textId="0374A3F0" w:rsidR="00851BDA" w:rsidRPr="002F1BB5" w:rsidRDefault="002F1BB5" w:rsidP="00851BDA">
      <w:r w:rsidRPr="002F1BB5">
        <w:t>Geven badges uit ter b</w:t>
      </w:r>
      <w:r>
        <w:t xml:space="preserve">eloning van het voltooien van verschillende cursussen. </w:t>
      </w:r>
      <w:r w:rsidR="00D44C40">
        <w:t>Vanaf een bepaald niveau zijn de badges ook echt waardig om op je cv te plaatsen.</w:t>
      </w:r>
    </w:p>
    <w:p w14:paraId="410BDBF5" w14:textId="48EA9018" w:rsidR="002D0463" w:rsidRDefault="000E3E4E" w:rsidP="00D44A08">
      <w:pPr>
        <w:pStyle w:val="Kop1"/>
      </w:pPr>
      <w:bookmarkStart w:id="1" w:name="_Toc158921223"/>
      <w:proofErr w:type="spellStart"/>
      <w:r>
        <w:rPr>
          <w:lang w:val="en-GB"/>
        </w:rPr>
        <w:lastRenderedPageBreak/>
        <w:t>Hoofdstuk</w:t>
      </w:r>
      <w:proofErr w:type="spellEnd"/>
      <w:r>
        <w:rPr>
          <w:lang w:val="en-GB"/>
        </w:rPr>
        <w:t xml:space="preserve"> 2: </w:t>
      </w:r>
      <w:proofErr w:type="spellStart"/>
      <w:r w:rsidR="00D44A08">
        <w:t>Protocols</w:t>
      </w:r>
      <w:proofErr w:type="spellEnd"/>
      <w:r w:rsidR="00D44A08">
        <w:t xml:space="preserve"> </w:t>
      </w:r>
      <w:proofErr w:type="spellStart"/>
      <w:r w:rsidR="00D44A08">
        <w:t>and</w:t>
      </w:r>
      <w:proofErr w:type="spellEnd"/>
      <w:r w:rsidR="00D44A08">
        <w:t xml:space="preserve"> </w:t>
      </w:r>
      <w:proofErr w:type="spellStart"/>
      <w:r w:rsidR="00D44A08">
        <w:t>Models</w:t>
      </w:r>
      <w:bookmarkEnd w:id="1"/>
      <w:proofErr w:type="spellEnd"/>
    </w:p>
    <w:p w14:paraId="3349D619" w14:textId="0A066345" w:rsidR="0094588C" w:rsidRDefault="00943A84" w:rsidP="001C2194">
      <w:pPr>
        <w:pStyle w:val="Geenafstand"/>
      </w:pPr>
      <w:r w:rsidRPr="00943A84">
        <w:rPr>
          <w:noProof/>
          <w:lang w:val="en-GB"/>
        </w:rPr>
        <w:drawing>
          <wp:anchor distT="0" distB="0" distL="114300" distR="114300" simplePos="0" relativeHeight="251675648" behindDoc="1" locked="0" layoutInCell="1" allowOverlap="1" wp14:anchorId="0D1D8BA5" wp14:editId="7078D952">
            <wp:simplePos x="0" y="0"/>
            <wp:positionH relativeFrom="column">
              <wp:posOffset>3110865</wp:posOffset>
            </wp:positionH>
            <wp:positionV relativeFrom="paragraph">
              <wp:posOffset>13335</wp:posOffset>
            </wp:positionV>
            <wp:extent cx="3088640" cy="1211580"/>
            <wp:effectExtent l="0" t="0" r="0" b="0"/>
            <wp:wrapTight wrapText="bothSides">
              <wp:wrapPolygon edited="0">
                <wp:start x="0" y="0"/>
                <wp:lineTo x="0" y="21396"/>
                <wp:lineTo x="21449" y="21396"/>
                <wp:lineTo x="21449" y="0"/>
                <wp:lineTo x="0" y="0"/>
              </wp:wrapPolygon>
            </wp:wrapTight>
            <wp:docPr id="12446885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885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88C">
        <w:t xml:space="preserve">Module </w:t>
      </w:r>
      <w:proofErr w:type="spellStart"/>
      <w:r w:rsidR="0094588C">
        <w:t>objectives</w:t>
      </w:r>
      <w:proofErr w:type="spellEnd"/>
      <w:r w:rsidR="0094588C">
        <w:t xml:space="preserve">: </w:t>
      </w:r>
    </w:p>
    <w:p w14:paraId="35529AD1" w14:textId="72745EC0" w:rsidR="001C2194" w:rsidRPr="001C2194" w:rsidRDefault="001C2194" w:rsidP="001C2194">
      <w:pPr>
        <w:pStyle w:val="Lijstalinea"/>
        <w:numPr>
          <w:ilvl w:val="0"/>
          <w:numId w:val="47"/>
        </w:numPr>
        <w:rPr>
          <w:lang w:val="en-GB"/>
        </w:rPr>
      </w:pPr>
      <w:r w:rsidRPr="001C2194">
        <w:rPr>
          <w:b/>
          <w:bCs/>
          <w:lang w:val="en-GB"/>
        </w:rPr>
        <w:t>Module Title</w:t>
      </w:r>
      <w:r w:rsidRPr="001C2194">
        <w:rPr>
          <w:lang w:val="en-GB"/>
        </w:rPr>
        <w:t xml:space="preserve">: Protocols and Models </w:t>
      </w:r>
    </w:p>
    <w:p w14:paraId="3780C357" w14:textId="2834BB69" w:rsidR="0094588C" w:rsidRDefault="001C2194" w:rsidP="001C2194">
      <w:pPr>
        <w:pStyle w:val="Lijstalinea"/>
        <w:numPr>
          <w:ilvl w:val="0"/>
          <w:numId w:val="47"/>
        </w:numPr>
        <w:rPr>
          <w:lang w:val="en-GB"/>
        </w:rPr>
      </w:pPr>
      <w:r w:rsidRPr="001C2194">
        <w:rPr>
          <w:b/>
          <w:bCs/>
          <w:lang w:val="en-GB"/>
        </w:rPr>
        <w:t>Module Objective</w:t>
      </w:r>
      <w:r w:rsidRPr="001C2194">
        <w:rPr>
          <w:lang w:val="en-GB"/>
        </w:rPr>
        <w:t>: Explain how network protocols enable devices to access local and remote network resources.</w:t>
      </w:r>
      <w:r w:rsidR="00943A84" w:rsidRPr="00943A84">
        <w:rPr>
          <w:noProof/>
          <w:lang w:val="en-GB"/>
        </w:rPr>
        <w:t xml:space="preserve"> </w:t>
      </w:r>
    </w:p>
    <w:p w14:paraId="5823BAB2" w14:textId="77777777" w:rsidR="008A45AC" w:rsidRPr="001C2194" w:rsidRDefault="008A45AC" w:rsidP="008A45AC">
      <w:pPr>
        <w:pStyle w:val="Lijstalinea"/>
        <w:rPr>
          <w:lang w:val="en-GB"/>
        </w:rPr>
      </w:pPr>
    </w:p>
    <w:p w14:paraId="46EE47D8" w14:textId="0862FE85" w:rsidR="001C2194" w:rsidRDefault="008A45AC" w:rsidP="008A45AC">
      <w:pPr>
        <w:pStyle w:val="Geenafstand"/>
        <w:rPr>
          <w:lang w:val="en-GB"/>
        </w:rPr>
      </w:pPr>
      <w:r>
        <w:rPr>
          <w:lang w:val="en-GB"/>
        </w:rPr>
        <w:t xml:space="preserve">Communication fundamentals: </w:t>
      </w:r>
    </w:p>
    <w:p w14:paraId="474D144D" w14:textId="77777777" w:rsidR="007E57A7" w:rsidRDefault="008A45AC" w:rsidP="007E57A7">
      <w:pPr>
        <w:pStyle w:val="Lijstalinea"/>
        <w:numPr>
          <w:ilvl w:val="0"/>
          <w:numId w:val="48"/>
        </w:numPr>
        <w:rPr>
          <w:lang w:val="en-GB"/>
        </w:rPr>
      </w:pPr>
      <w:r w:rsidRPr="007E57A7">
        <w:rPr>
          <w:lang w:val="en-GB"/>
        </w:rPr>
        <w:t xml:space="preserve">Networks can vary in size and complexity. It is not enough to have a connection, devices must agree on “how” to communicate. </w:t>
      </w:r>
    </w:p>
    <w:p w14:paraId="263CCFFA" w14:textId="2F32B4C1" w:rsidR="008A45AC" w:rsidRPr="007E57A7" w:rsidRDefault="008A45AC" w:rsidP="007E57A7">
      <w:pPr>
        <w:pStyle w:val="Lijstalinea"/>
        <w:numPr>
          <w:ilvl w:val="0"/>
          <w:numId w:val="48"/>
        </w:numPr>
        <w:rPr>
          <w:lang w:val="en-GB"/>
        </w:rPr>
      </w:pPr>
      <w:r w:rsidRPr="007E57A7">
        <w:rPr>
          <w:lang w:val="en-GB"/>
        </w:rPr>
        <w:t xml:space="preserve">There are three elements to any communication: </w:t>
      </w:r>
    </w:p>
    <w:p w14:paraId="0B865579" w14:textId="61B92341" w:rsidR="008A45AC" w:rsidRPr="008A45AC" w:rsidRDefault="008A45AC" w:rsidP="007E57A7">
      <w:pPr>
        <w:pStyle w:val="Lijstalinea"/>
        <w:numPr>
          <w:ilvl w:val="1"/>
          <w:numId w:val="48"/>
        </w:numPr>
      </w:pPr>
      <w:r w:rsidRPr="008A45AC">
        <w:t>Er zal een verzender zijn</w:t>
      </w:r>
      <w:r>
        <w:t xml:space="preserve">, </w:t>
      </w:r>
      <w:r w:rsidRPr="008A45AC">
        <w:t xml:space="preserve"> </w:t>
      </w:r>
      <w:r w:rsidRPr="007E57A7">
        <w:rPr>
          <w:b/>
          <w:bCs/>
        </w:rPr>
        <w:t>source (</w:t>
      </w:r>
      <w:proofErr w:type="spellStart"/>
      <w:r w:rsidRPr="007E57A7">
        <w:rPr>
          <w:b/>
          <w:bCs/>
        </w:rPr>
        <w:t>sender</w:t>
      </w:r>
      <w:proofErr w:type="spellEnd"/>
      <w:r w:rsidRPr="007E57A7">
        <w:rPr>
          <w:b/>
          <w:bCs/>
        </w:rPr>
        <w:t>).</w:t>
      </w:r>
      <w:r w:rsidRPr="008A45AC">
        <w:t xml:space="preserve"> </w:t>
      </w:r>
    </w:p>
    <w:p w14:paraId="40382501" w14:textId="0289EB63" w:rsidR="008A45AC" w:rsidRPr="007E57A7" w:rsidRDefault="008A45AC" w:rsidP="007E57A7">
      <w:pPr>
        <w:pStyle w:val="Lijstalinea"/>
        <w:numPr>
          <w:ilvl w:val="1"/>
          <w:numId w:val="48"/>
        </w:numPr>
        <w:rPr>
          <w:b/>
          <w:bCs/>
        </w:rPr>
      </w:pPr>
      <w:r>
        <w:t>Er</w:t>
      </w:r>
      <w:r w:rsidRPr="008A45AC">
        <w:t xml:space="preserve"> zal een bestemming zijn, </w:t>
      </w:r>
      <w:proofErr w:type="spellStart"/>
      <w:r w:rsidRPr="007E57A7">
        <w:rPr>
          <w:b/>
          <w:bCs/>
        </w:rPr>
        <w:t>destination</w:t>
      </w:r>
      <w:proofErr w:type="spellEnd"/>
      <w:r w:rsidRPr="007E57A7">
        <w:rPr>
          <w:b/>
          <w:bCs/>
        </w:rPr>
        <w:t xml:space="preserve"> (receiver). </w:t>
      </w:r>
    </w:p>
    <w:p w14:paraId="7BE60002" w14:textId="3E8586AD" w:rsidR="008A45AC" w:rsidRPr="007E57A7" w:rsidRDefault="008A45AC" w:rsidP="007E57A7">
      <w:pPr>
        <w:pStyle w:val="Lijstalinea"/>
        <w:numPr>
          <w:ilvl w:val="1"/>
          <w:numId w:val="48"/>
        </w:numPr>
        <w:rPr>
          <w:lang w:val="en-GB"/>
        </w:rPr>
      </w:pPr>
      <w:r w:rsidRPr="007E57A7">
        <w:rPr>
          <w:lang w:val="en-GB"/>
        </w:rPr>
        <w:t xml:space="preserve">Er </w:t>
      </w:r>
      <w:proofErr w:type="spellStart"/>
      <w:r w:rsidRPr="007E57A7">
        <w:rPr>
          <w:lang w:val="en-GB"/>
        </w:rPr>
        <w:t>zal</w:t>
      </w:r>
      <w:proofErr w:type="spellEnd"/>
      <w:r w:rsidRPr="007E57A7">
        <w:rPr>
          <w:lang w:val="en-GB"/>
        </w:rPr>
        <w:t xml:space="preserve"> </w:t>
      </w:r>
      <w:proofErr w:type="spellStart"/>
      <w:r w:rsidRPr="007E57A7">
        <w:rPr>
          <w:lang w:val="en-GB"/>
        </w:rPr>
        <w:t>een</w:t>
      </w:r>
      <w:proofErr w:type="spellEnd"/>
      <w:r w:rsidRPr="007E57A7">
        <w:rPr>
          <w:lang w:val="en-GB"/>
        </w:rPr>
        <w:t xml:space="preserve"> </w:t>
      </w:r>
      <w:r w:rsidRPr="007E57A7">
        <w:rPr>
          <w:b/>
          <w:bCs/>
          <w:lang w:val="en-GB"/>
        </w:rPr>
        <w:t>channel (media)</w:t>
      </w:r>
      <w:r w:rsidRPr="007E57A7">
        <w:rPr>
          <w:lang w:val="en-GB"/>
        </w:rPr>
        <w:t xml:space="preserve"> that provides for the path of communications to occur.</w:t>
      </w:r>
    </w:p>
    <w:p w14:paraId="5D5206B8" w14:textId="77777777" w:rsidR="008A45AC" w:rsidRPr="001C2194" w:rsidRDefault="008A45AC" w:rsidP="0094588C">
      <w:pPr>
        <w:rPr>
          <w:lang w:val="en-GB"/>
        </w:rPr>
      </w:pPr>
    </w:p>
    <w:p w14:paraId="733D311E" w14:textId="56A2F92C" w:rsidR="0086358B" w:rsidRPr="00001587" w:rsidRDefault="00DB07B0" w:rsidP="00001587">
      <w:pPr>
        <w:pStyle w:val="Geenafstand"/>
      </w:pPr>
      <w:r w:rsidRPr="00001587">
        <w:t xml:space="preserve">Communications </w:t>
      </w:r>
      <w:proofErr w:type="spellStart"/>
      <w:r w:rsidRPr="00001587">
        <w:t>protocols</w:t>
      </w:r>
      <w:proofErr w:type="spellEnd"/>
      <w:r w:rsidR="00001587" w:rsidRPr="00001587">
        <w:t xml:space="preserve"> (mensen</w:t>
      </w:r>
      <w:r w:rsidR="00BE7038">
        <w:t xml:space="preserve"> en computer zijn net hetzelfde in communiceren</w:t>
      </w:r>
      <w:r w:rsidR="00001587" w:rsidRPr="00001587">
        <w:t>)</w:t>
      </w:r>
      <w:r w:rsidRPr="00001587">
        <w:t xml:space="preserve">: </w:t>
      </w:r>
    </w:p>
    <w:p w14:paraId="7F596F08" w14:textId="1BECC2D6" w:rsidR="00DB07B0" w:rsidRDefault="00001587" w:rsidP="00EA7365">
      <w:pPr>
        <w:pStyle w:val="Lijstalinea"/>
        <w:numPr>
          <w:ilvl w:val="0"/>
          <w:numId w:val="43"/>
        </w:numPr>
      </w:pPr>
      <w:r w:rsidRPr="00001587">
        <w:t xml:space="preserve">Stap 1: voorstelling van </w:t>
      </w:r>
      <w:r>
        <w:t>jezelf</w:t>
      </w:r>
    </w:p>
    <w:p w14:paraId="1D21C568" w14:textId="6AB84E70" w:rsidR="00FE23C3" w:rsidRDefault="00001587" w:rsidP="00FE23C3">
      <w:pPr>
        <w:pStyle w:val="Lijstalinea"/>
        <w:numPr>
          <w:ilvl w:val="0"/>
          <w:numId w:val="43"/>
        </w:numPr>
      </w:pPr>
      <w:r>
        <w:t xml:space="preserve">Stap 2: </w:t>
      </w:r>
      <w:r w:rsidR="00BF67F4">
        <w:t>doorsturen</w:t>
      </w:r>
      <w:r>
        <w:t xml:space="preserve"> van de</w:t>
      </w:r>
      <w:r w:rsidR="005D224B">
        <w:t xml:space="preserve"> </w:t>
      </w:r>
      <w:proofErr w:type="spellStart"/>
      <w:r w:rsidR="00BF67F4">
        <w:t>message</w:t>
      </w:r>
      <w:proofErr w:type="spellEnd"/>
      <w:r w:rsidR="005D224B">
        <w:t xml:space="preserve"> (verzender)</w:t>
      </w:r>
      <w:r w:rsidR="00BF67F4" w:rsidRPr="00BF67F4">
        <w:rPr>
          <w:noProof/>
        </w:rPr>
        <w:t xml:space="preserve"> </w:t>
      </w:r>
    </w:p>
    <w:p w14:paraId="18BEA5F3" w14:textId="438EE183" w:rsidR="00BF67F4" w:rsidRDefault="00FE23C3" w:rsidP="004313FE">
      <w:pPr>
        <w:pStyle w:val="Lijstalinea"/>
        <w:numPr>
          <w:ilvl w:val="0"/>
          <w:numId w:val="43"/>
        </w:numPr>
      </w:pPr>
      <w:r w:rsidRPr="00BF67F4">
        <w:rPr>
          <w:noProof/>
        </w:rPr>
        <w:drawing>
          <wp:anchor distT="0" distB="0" distL="114300" distR="114300" simplePos="0" relativeHeight="251676672" behindDoc="1" locked="0" layoutInCell="1" allowOverlap="1" wp14:anchorId="4488A40E" wp14:editId="157BA718">
            <wp:simplePos x="0" y="0"/>
            <wp:positionH relativeFrom="column">
              <wp:posOffset>227330</wp:posOffset>
            </wp:positionH>
            <wp:positionV relativeFrom="paragraph">
              <wp:posOffset>226060</wp:posOffset>
            </wp:positionV>
            <wp:extent cx="5989955" cy="447040"/>
            <wp:effectExtent l="0" t="0" r="0" b="0"/>
            <wp:wrapTight wrapText="bothSides">
              <wp:wrapPolygon edited="0">
                <wp:start x="0" y="0"/>
                <wp:lineTo x="0" y="20250"/>
                <wp:lineTo x="21502" y="20250"/>
                <wp:lineTo x="21502" y="0"/>
                <wp:lineTo x="0" y="0"/>
              </wp:wrapPolygon>
            </wp:wrapTight>
            <wp:docPr id="168954276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4276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320"/>
                    <a:stretch/>
                  </pic:blipFill>
                  <pic:spPr bwMode="auto">
                    <a:xfrm>
                      <a:off x="0" y="0"/>
                      <a:ext cx="5989955" cy="44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24B">
        <w:t xml:space="preserve">Stap 3: </w:t>
      </w:r>
      <w:r w:rsidR="00EA7365">
        <w:t>wij ontvangen de boodschap (receiver)</w:t>
      </w:r>
    </w:p>
    <w:p w14:paraId="1EB6B847" w14:textId="1E14A305" w:rsidR="00EA7365" w:rsidRDefault="004313FE" w:rsidP="004313FE">
      <w:pPr>
        <w:pStyle w:val="Geenafstand"/>
      </w:pPr>
      <w:proofErr w:type="spellStart"/>
      <w:r>
        <w:t>Rule</w:t>
      </w:r>
      <w:proofErr w:type="spellEnd"/>
      <w:r>
        <w:t xml:space="preserve"> establishment: </w:t>
      </w:r>
    </w:p>
    <w:p w14:paraId="3C648AE9" w14:textId="65803BC6" w:rsidR="004313FE" w:rsidRPr="00001587" w:rsidRDefault="00B37AA3" w:rsidP="0020249B">
      <w:pPr>
        <w:pStyle w:val="Lijstalinea"/>
        <w:numPr>
          <w:ilvl w:val="0"/>
          <w:numId w:val="44"/>
        </w:numPr>
      </w:pPr>
      <w:r>
        <w:t xml:space="preserve">Je moet je houden aan bepaalde </w:t>
      </w:r>
      <w:r w:rsidRPr="00747A6C">
        <w:rPr>
          <w:b/>
          <w:bCs/>
        </w:rPr>
        <w:t xml:space="preserve">codering, </w:t>
      </w:r>
      <w:r w:rsidR="00B1604C" w:rsidRPr="00747A6C">
        <w:rPr>
          <w:b/>
          <w:bCs/>
        </w:rPr>
        <w:t>regels, behoeften, overeenkomsten …</w:t>
      </w:r>
    </w:p>
    <w:p w14:paraId="1D86017C" w14:textId="77777777" w:rsidR="0020249B" w:rsidRDefault="0020249B" w:rsidP="0020249B">
      <w:pPr>
        <w:pStyle w:val="Lijstalinea"/>
        <w:numPr>
          <w:ilvl w:val="0"/>
          <w:numId w:val="44"/>
        </w:numPr>
      </w:pPr>
      <w:r>
        <w:t xml:space="preserve">Protocollen moeten aan de volgende </w:t>
      </w:r>
      <w:r w:rsidRPr="0020249B">
        <w:rPr>
          <w:b/>
          <w:bCs/>
        </w:rPr>
        <w:t>eisen</w:t>
      </w:r>
      <w:r>
        <w:t xml:space="preserve"> voldoen:</w:t>
      </w:r>
    </w:p>
    <w:p w14:paraId="38F3C61E" w14:textId="16175AE9" w:rsidR="0020249B" w:rsidRDefault="0020249B" w:rsidP="0020249B">
      <w:pPr>
        <w:pStyle w:val="Lijstalinea"/>
        <w:numPr>
          <w:ilvl w:val="1"/>
          <w:numId w:val="44"/>
        </w:numPr>
      </w:pPr>
      <w:r>
        <w:t xml:space="preserve">Een </w:t>
      </w:r>
      <w:r w:rsidRPr="002B7A43">
        <w:rPr>
          <w:b/>
          <w:bCs/>
        </w:rPr>
        <w:t>geïdentificeerde zender en ontvanger</w:t>
      </w:r>
    </w:p>
    <w:p w14:paraId="7B043F17" w14:textId="48296BFA" w:rsidR="0020249B" w:rsidRDefault="0020249B" w:rsidP="0020249B">
      <w:pPr>
        <w:pStyle w:val="Lijstalinea"/>
        <w:numPr>
          <w:ilvl w:val="1"/>
          <w:numId w:val="44"/>
        </w:numPr>
      </w:pPr>
      <w:r>
        <w:t xml:space="preserve">Gemeenschappelijke </w:t>
      </w:r>
      <w:r w:rsidRPr="002B7A43">
        <w:rPr>
          <w:b/>
          <w:bCs/>
        </w:rPr>
        <w:t>taal</w:t>
      </w:r>
      <w:r>
        <w:t xml:space="preserve"> en grammatica</w:t>
      </w:r>
    </w:p>
    <w:p w14:paraId="6CF55F85" w14:textId="06D6CC4D" w:rsidR="0020249B" w:rsidRDefault="0020249B" w:rsidP="0020249B">
      <w:pPr>
        <w:pStyle w:val="Lijstalinea"/>
        <w:numPr>
          <w:ilvl w:val="1"/>
          <w:numId w:val="44"/>
        </w:numPr>
      </w:pPr>
      <w:r w:rsidRPr="002B7A43">
        <w:rPr>
          <w:b/>
          <w:bCs/>
        </w:rPr>
        <w:t>Snelheid</w:t>
      </w:r>
      <w:r>
        <w:t xml:space="preserve"> en timing van levering</w:t>
      </w:r>
    </w:p>
    <w:p w14:paraId="7F4CB306" w14:textId="77777777" w:rsidR="00E73519" w:rsidRDefault="0020249B" w:rsidP="0020249B">
      <w:pPr>
        <w:pStyle w:val="Lijstalinea"/>
        <w:numPr>
          <w:ilvl w:val="1"/>
          <w:numId w:val="44"/>
        </w:numPr>
      </w:pPr>
      <w:r>
        <w:t>Vereisten voor bevestiging of</w:t>
      </w:r>
      <w:r w:rsidR="007D7619">
        <w:t xml:space="preserve"> </w:t>
      </w:r>
      <w:proofErr w:type="spellStart"/>
      <w:r w:rsidR="00E73519">
        <w:t>acknowledgment</w:t>
      </w:r>
      <w:proofErr w:type="spellEnd"/>
      <w:r w:rsidR="00E73519">
        <w:t xml:space="preserve"> dat het is aangekomen</w:t>
      </w:r>
    </w:p>
    <w:p w14:paraId="452FCFE0" w14:textId="77777777" w:rsidR="00E73519" w:rsidRDefault="00E73519" w:rsidP="00E73519"/>
    <w:p w14:paraId="3DCF5207" w14:textId="3B822B79" w:rsidR="0086358B" w:rsidRDefault="00E73519" w:rsidP="00E73519">
      <w:pPr>
        <w:pStyle w:val="Geenafstand"/>
      </w:pPr>
      <w:r>
        <w:t>Network Protocol Requirements:</w:t>
      </w:r>
    </w:p>
    <w:p w14:paraId="69AA894D" w14:textId="6C2A8E2D" w:rsidR="005A60E9" w:rsidRDefault="005A60E9" w:rsidP="005A60E9">
      <w:pPr>
        <w:pStyle w:val="Lijstalinea"/>
        <w:numPr>
          <w:ilvl w:val="0"/>
          <w:numId w:val="45"/>
        </w:numPr>
      </w:pPr>
      <w:r w:rsidRPr="00C02250">
        <w:rPr>
          <w:b/>
          <w:bCs/>
        </w:rPr>
        <w:t>Gemeenschappelijke computerprotocollen</w:t>
      </w:r>
      <w:r>
        <w:t xml:space="preserve"> moeten overeenkomen en de volgende vereisten:</w:t>
      </w:r>
    </w:p>
    <w:p w14:paraId="4E623579" w14:textId="56595812" w:rsidR="005A60E9" w:rsidRDefault="00C02250" w:rsidP="005A60E9">
      <w:pPr>
        <w:pStyle w:val="Lijstalinea"/>
        <w:numPr>
          <w:ilvl w:val="1"/>
          <w:numId w:val="45"/>
        </w:numPr>
      </w:pPr>
      <w:proofErr w:type="spellStart"/>
      <w:r>
        <w:rPr>
          <w:b/>
          <w:bCs/>
        </w:rPr>
        <w:t>Enc</w:t>
      </w:r>
      <w:r w:rsidR="005A60E9" w:rsidRPr="00C02250">
        <w:rPr>
          <w:b/>
          <w:bCs/>
        </w:rPr>
        <w:t>odering</w:t>
      </w:r>
      <w:proofErr w:type="spellEnd"/>
      <w:r w:rsidR="005A60E9">
        <w:t xml:space="preserve"> van berichten</w:t>
      </w:r>
    </w:p>
    <w:p w14:paraId="28AA4F61" w14:textId="27F04A59" w:rsidR="005A60E9" w:rsidRDefault="005A60E9" w:rsidP="005A60E9">
      <w:pPr>
        <w:pStyle w:val="Lijstalinea"/>
        <w:numPr>
          <w:ilvl w:val="1"/>
          <w:numId w:val="45"/>
        </w:numPr>
      </w:pPr>
      <w:r>
        <w:t>Berichtopmaak en -inkapseling</w:t>
      </w:r>
    </w:p>
    <w:p w14:paraId="28B40FB6" w14:textId="4EC6965F" w:rsidR="005A60E9" w:rsidRPr="005A60E9" w:rsidRDefault="005A60E9" w:rsidP="005A60E9">
      <w:pPr>
        <w:pStyle w:val="Lijstalinea"/>
        <w:numPr>
          <w:ilvl w:val="1"/>
          <w:numId w:val="45"/>
        </w:numPr>
        <w:rPr>
          <w:b/>
          <w:bCs/>
        </w:rPr>
      </w:pPr>
      <w:r w:rsidRPr="005A60E9">
        <w:rPr>
          <w:b/>
          <w:bCs/>
        </w:rPr>
        <w:t>Berichtgrootte</w:t>
      </w:r>
    </w:p>
    <w:p w14:paraId="1ECB79EF" w14:textId="5B466233" w:rsidR="005A60E9" w:rsidRDefault="005A60E9" w:rsidP="005A60E9">
      <w:pPr>
        <w:pStyle w:val="Lijstalinea"/>
        <w:numPr>
          <w:ilvl w:val="1"/>
          <w:numId w:val="45"/>
        </w:numPr>
      </w:pPr>
      <w:r w:rsidRPr="00C02250">
        <w:rPr>
          <w:b/>
          <w:bCs/>
        </w:rPr>
        <w:t>timing</w:t>
      </w:r>
      <w:r>
        <w:t xml:space="preserve"> van berichten</w:t>
      </w:r>
    </w:p>
    <w:p w14:paraId="77EBE6E8" w14:textId="3E169AB4" w:rsidR="00E73519" w:rsidRDefault="005A60E9" w:rsidP="005A60E9">
      <w:pPr>
        <w:pStyle w:val="Lijstalinea"/>
        <w:numPr>
          <w:ilvl w:val="1"/>
          <w:numId w:val="45"/>
        </w:numPr>
      </w:pPr>
      <w:r w:rsidRPr="00C02250">
        <w:rPr>
          <w:b/>
          <w:bCs/>
        </w:rPr>
        <w:t>Opties</w:t>
      </w:r>
      <w:r>
        <w:t xml:space="preserve"> voor het </w:t>
      </w:r>
      <w:r w:rsidRPr="00C02250">
        <w:rPr>
          <w:b/>
          <w:bCs/>
        </w:rPr>
        <w:t>afleveren</w:t>
      </w:r>
      <w:r>
        <w:t xml:space="preserve"> van berichten</w:t>
      </w:r>
    </w:p>
    <w:p w14:paraId="558AA36B" w14:textId="77777777" w:rsidR="0086358B" w:rsidRDefault="0086358B" w:rsidP="009C7002"/>
    <w:p w14:paraId="47657699" w14:textId="0A4C1B4B" w:rsidR="000C52BD" w:rsidRPr="00001587" w:rsidRDefault="000C52BD" w:rsidP="000C52BD">
      <w:pPr>
        <w:pStyle w:val="Geenafstand"/>
      </w:pPr>
      <w:r>
        <w:t xml:space="preserve">Message encoding (later op terugkomen): </w:t>
      </w:r>
    </w:p>
    <w:p w14:paraId="53067A79" w14:textId="7CA404EE" w:rsidR="00C32C55" w:rsidRDefault="00615FA1" w:rsidP="00615FA1">
      <w:pPr>
        <w:pStyle w:val="Lijstalinea"/>
        <w:numPr>
          <w:ilvl w:val="0"/>
          <w:numId w:val="45"/>
        </w:numPr>
      </w:pPr>
      <w:proofErr w:type="spellStart"/>
      <w:r>
        <w:t>Enc</w:t>
      </w:r>
      <w:r w:rsidR="00C32C55">
        <w:t>oderen</w:t>
      </w:r>
      <w:proofErr w:type="spellEnd"/>
      <w:r w:rsidR="00C32C55">
        <w:t xml:space="preserve"> is het proces waarbij informatie wordt </w:t>
      </w:r>
      <w:r w:rsidR="00C32C55" w:rsidRPr="004B2EF0">
        <w:rPr>
          <w:b/>
          <w:bCs/>
        </w:rPr>
        <w:t>omgezet in een andere acceptabele vorm voor overdracht.</w:t>
      </w:r>
    </w:p>
    <w:p w14:paraId="3A95658D" w14:textId="77777777" w:rsidR="00C32C55" w:rsidRDefault="00C32C55" w:rsidP="00615FA1">
      <w:pPr>
        <w:pStyle w:val="Lijstalinea"/>
        <w:numPr>
          <w:ilvl w:val="0"/>
          <w:numId w:val="45"/>
        </w:numPr>
      </w:pPr>
      <w:r>
        <w:t xml:space="preserve">Decoderen keert dit proces om </w:t>
      </w:r>
      <w:proofErr w:type="spellStart"/>
      <w:r>
        <w:t>om</w:t>
      </w:r>
      <w:proofErr w:type="spellEnd"/>
      <w:r>
        <w:t xml:space="preserve"> de </w:t>
      </w:r>
      <w:r w:rsidRPr="004B2EF0">
        <w:rPr>
          <w:b/>
          <w:bCs/>
        </w:rPr>
        <w:t>informatie te interpreteren</w:t>
      </w:r>
      <w:r>
        <w:t>.</w:t>
      </w:r>
    </w:p>
    <w:p w14:paraId="106593CA" w14:textId="7D10F680" w:rsidR="00C32C55" w:rsidRDefault="00615FA1" w:rsidP="00615FA1">
      <w:pPr>
        <w:pStyle w:val="Lijstalinea"/>
        <w:numPr>
          <w:ilvl w:val="0"/>
          <w:numId w:val="45"/>
        </w:numPr>
      </w:pPr>
      <w:proofErr w:type="spellStart"/>
      <w:r>
        <w:t>Encoderen</w:t>
      </w:r>
      <w:proofErr w:type="spellEnd"/>
      <w:r>
        <w:t xml:space="preserve"> </w:t>
      </w:r>
      <w:r w:rsidR="00C32C55">
        <w:t xml:space="preserve">tussen </w:t>
      </w:r>
      <w:proofErr w:type="spellStart"/>
      <w:r w:rsidR="00C32C55">
        <w:t>hosts</w:t>
      </w:r>
      <w:proofErr w:type="spellEnd"/>
      <w:r w:rsidR="00C32C55">
        <w:t xml:space="preserve"> moet in een </w:t>
      </w:r>
      <w:r w:rsidR="00C32C55" w:rsidRPr="00213D37">
        <w:rPr>
          <w:b/>
          <w:bCs/>
        </w:rPr>
        <w:t>formaat</w:t>
      </w:r>
      <w:r w:rsidR="00C32C55">
        <w:t xml:space="preserve"> zijn </w:t>
      </w:r>
      <w:r w:rsidR="00C32C55" w:rsidRPr="00213D37">
        <w:rPr>
          <w:b/>
          <w:bCs/>
        </w:rPr>
        <w:t>dat geschikt is</w:t>
      </w:r>
      <w:r w:rsidR="00C32C55">
        <w:t xml:space="preserve"> voor het medium.</w:t>
      </w:r>
    </w:p>
    <w:p w14:paraId="23E35D63" w14:textId="46FAAC20" w:rsidR="00C32C55" w:rsidRDefault="00C32C55" w:rsidP="00615FA1">
      <w:pPr>
        <w:pStyle w:val="Lijstalinea"/>
        <w:numPr>
          <w:ilvl w:val="1"/>
          <w:numId w:val="60"/>
        </w:numPr>
      </w:pPr>
      <w:r>
        <w:t xml:space="preserve">Berichten die over het netwerk worden </w:t>
      </w:r>
      <w:r w:rsidRPr="00213D37">
        <w:rPr>
          <w:b/>
          <w:bCs/>
        </w:rPr>
        <w:t>verzonden</w:t>
      </w:r>
      <w:r>
        <w:t xml:space="preserve">, worden omgezet in </w:t>
      </w:r>
      <w:r w:rsidRPr="00213D37">
        <w:rPr>
          <w:b/>
          <w:bCs/>
        </w:rPr>
        <w:t>bits</w:t>
      </w:r>
    </w:p>
    <w:p w14:paraId="648270DC" w14:textId="1226932A" w:rsidR="00C32C55" w:rsidRDefault="00C32C55" w:rsidP="00615FA1">
      <w:pPr>
        <w:pStyle w:val="Lijstalinea"/>
        <w:numPr>
          <w:ilvl w:val="1"/>
          <w:numId w:val="60"/>
        </w:numPr>
      </w:pPr>
      <w:r>
        <w:t xml:space="preserve">De bits worden </w:t>
      </w:r>
      <w:r w:rsidRPr="00213D37">
        <w:rPr>
          <w:b/>
          <w:bCs/>
        </w:rPr>
        <w:t>ge</w:t>
      </w:r>
      <w:r w:rsidR="00213D37" w:rsidRPr="00213D37">
        <w:rPr>
          <w:b/>
          <w:bCs/>
        </w:rPr>
        <w:t>ë</w:t>
      </w:r>
      <w:r w:rsidR="00213D37" w:rsidRPr="00213D37">
        <w:rPr>
          <w:b/>
          <w:bCs/>
        </w:rPr>
        <w:t>ncode</w:t>
      </w:r>
      <w:r w:rsidR="00213D37" w:rsidRPr="00213D37">
        <w:rPr>
          <w:b/>
          <w:bCs/>
        </w:rPr>
        <w:t>ert</w:t>
      </w:r>
      <w:r>
        <w:t xml:space="preserve"> in een </w:t>
      </w:r>
      <w:r w:rsidRPr="00213D37">
        <w:rPr>
          <w:b/>
          <w:bCs/>
          <w:color w:val="FF0000"/>
        </w:rPr>
        <w:t>patroon van licht, geluid of elektrische impulsen</w:t>
      </w:r>
      <w:r>
        <w:t>.</w:t>
      </w:r>
    </w:p>
    <w:p w14:paraId="6179D4BC" w14:textId="0333C3C2" w:rsidR="0086358B" w:rsidRPr="00001587" w:rsidRDefault="00C32C55" w:rsidP="009C7002">
      <w:pPr>
        <w:pStyle w:val="Lijstalinea"/>
        <w:numPr>
          <w:ilvl w:val="1"/>
          <w:numId w:val="60"/>
        </w:numPr>
      </w:pPr>
      <w:r>
        <w:t xml:space="preserve">De </w:t>
      </w:r>
      <w:r w:rsidR="00213D37">
        <w:t>bestemming host</w:t>
      </w:r>
      <w:r>
        <w:t xml:space="preserve"> moet de signalen </w:t>
      </w:r>
      <w:r w:rsidRPr="00213D37">
        <w:rPr>
          <w:b/>
          <w:bCs/>
        </w:rPr>
        <w:t>decoderen</w:t>
      </w:r>
      <w:r>
        <w:t xml:space="preserve"> om het bericht te interpreteren.</w:t>
      </w:r>
    </w:p>
    <w:p w14:paraId="19E30A70" w14:textId="0FAF8CFD" w:rsidR="0086358B" w:rsidRPr="00001587" w:rsidRDefault="0069008C" w:rsidP="0069008C">
      <w:pPr>
        <w:pStyle w:val="Geenafstand"/>
      </w:pPr>
      <w:r>
        <w:lastRenderedPageBreak/>
        <w:t xml:space="preserve">Message </w:t>
      </w:r>
      <w:proofErr w:type="spellStart"/>
      <w:r>
        <w:t>formatting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encapsulation</w:t>
      </w:r>
      <w:proofErr w:type="spellEnd"/>
      <w:r>
        <w:t>:</w:t>
      </w:r>
    </w:p>
    <w:p w14:paraId="17AC6B1B" w14:textId="161E72EB" w:rsidR="0031287F" w:rsidRPr="0031287F" w:rsidRDefault="00314400" w:rsidP="0031287F">
      <w:pPr>
        <w:pStyle w:val="Lijstalinea"/>
        <w:numPr>
          <w:ilvl w:val="0"/>
          <w:numId w:val="45"/>
        </w:numPr>
        <w:rPr>
          <w:b/>
          <w:bCs/>
        </w:rPr>
      </w:pPr>
      <w:r w:rsidRPr="00314400">
        <w:rPr>
          <w:noProof/>
        </w:rPr>
        <w:drawing>
          <wp:anchor distT="0" distB="0" distL="114300" distR="114300" simplePos="0" relativeHeight="251674624" behindDoc="1" locked="0" layoutInCell="1" allowOverlap="1" wp14:anchorId="55B561CF" wp14:editId="5C312A33">
            <wp:simplePos x="0" y="0"/>
            <wp:positionH relativeFrom="column">
              <wp:posOffset>2931160</wp:posOffset>
            </wp:positionH>
            <wp:positionV relativeFrom="paragraph">
              <wp:posOffset>7620</wp:posOffset>
            </wp:positionV>
            <wp:extent cx="3188335" cy="1205230"/>
            <wp:effectExtent l="0" t="0" r="0" b="0"/>
            <wp:wrapTight wrapText="bothSides">
              <wp:wrapPolygon edited="0">
                <wp:start x="0" y="0"/>
                <wp:lineTo x="0" y="21168"/>
                <wp:lineTo x="21424" y="21168"/>
                <wp:lineTo x="21424" y="0"/>
                <wp:lineTo x="0" y="0"/>
              </wp:wrapPolygon>
            </wp:wrapTight>
            <wp:docPr id="77963309" name="Afbeelding 1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3309" name="Afbeelding 1" descr="Afbeelding met tekst, schermopname, ontwerp&#10;&#10;Automatisch gegenereerde beschrijvi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287F">
        <w:t xml:space="preserve">Wanneer een bericht wordt verzonden, moet het een specifiek </w:t>
      </w:r>
      <w:r w:rsidR="0031287F" w:rsidRPr="0031287F">
        <w:rPr>
          <w:b/>
          <w:bCs/>
        </w:rPr>
        <w:t>formaat of structuur gebruiken.</w:t>
      </w:r>
    </w:p>
    <w:p w14:paraId="361431DF" w14:textId="1D3178CC" w:rsidR="0086358B" w:rsidRDefault="0031287F" w:rsidP="0031287F">
      <w:pPr>
        <w:pStyle w:val="Lijstalinea"/>
        <w:numPr>
          <w:ilvl w:val="0"/>
          <w:numId w:val="45"/>
        </w:numPr>
      </w:pPr>
      <w:r>
        <w:t>Berichtformaten zijn afhankelijk van het type bericht en het kanaal dat gebruikt wordt om het bericht af te leveren.</w:t>
      </w:r>
    </w:p>
    <w:p w14:paraId="6237AB2D" w14:textId="77777777" w:rsidR="0069008C" w:rsidRDefault="0069008C" w:rsidP="009C7002"/>
    <w:p w14:paraId="28D59A29" w14:textId="0A30A753" w:rsidR="0069008C" w:rsidRPr="003F1D01" w:rsidRDefault="00314400" w:rsidP="00314400">
      <w:pPr>
        <w:pStyle w:val="Geenafstand"/>
        <w:rPr>
          <w:lang w:val="en-GB"/>
        </w:rPr>
      </w:pPr>
      <w:r w:rsidRPr="003F1D01">
        <w:rPr>
          <w:lang w:val="en-GB"/>
        </w:rPr>
        <w:t xml:space="preserve">Message size: </w:t>
      </w:r>
    </w:p>
    <w:p w14:paraId="5E0D4E0E" w14:textId="6DFDC663" w:rsidR="003F1D01" w:rsidRPr="003F1D01" w:rsidRDefault="00291F5D" w:rsidP="005C2CBB">
      <w:pPr>
        <w:pStyle w:val="Lijstalinea"/>
        <w:numPr>
          <w:ilvl w:val="0"/>
          <w:numId w:val="63"/>
        </w:numPr>
      </w:pPr>
      <w:r w:rsidRPr="00291F5D">
        <w:drawing>
          <wp:anchor distT="0" distB="0" distL="114300" distR="114300" simplePos="0" relativeHeight="251680768" behindDoc="1" locked="0" layoutInCell="1" allowOverlap="1" wp14:anchorId="4114EB45" wp14:editId="3E788654">
            <wp:simplePos x="0" y="0"/>
            <wp:positionH relativeFrom="column">
              <wp:posOffset>3984625</wp:posOffset>
            </wp:positionH>
            <wp:positionV relativeFrom="paragraph">
              <wp:posOffset>405765</wp:posOffset>
            </wp:positionV>
            <wp:extent cx="2133600" cy="1325880"/>
            <wp:effectExtent l="19050" t="19050" r="0" b="7620"/>
            <wp:wrapTight wrapText="bothSides">
              <wp:wrapPolygon edited="0">
                <wp:start x="-193" y="-310"/>
                <wp:lineTo x="-193" y="21724"/>
                <wp:lineTo x="21600" y="21724"/>
                <wp:lineTo x="21600" y="-310"/>
                <wp:lineTo x="-193" y="-310"/>
              </wp:wrapPolygon>
            </wp:wrapTight>
            <wp:docPr id="1179084522" name="Afbeelding 1" descr="Afbeelding met ge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84522" name="Afbeelding 1" descr="Afbeelding met geel&#10;&#10;Automatisch gegenereerde beschrijvi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32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F1D01" w:rsidRPr="003F1D01">
        <w:t xml:space="preserve">Wanneer een </w:t>
      </w:r>
      <w:r w:rsidR="003F1D01" w:rsidRPr="005C2CBB">
        <w:rPr>
          <w:b/>
          <w:bCs/>
        </w:rPr>
        <w:t>lang bericht</w:t>
      </w:r>
      <w:r w:rsidR="003F1D01" w:rsidRPr="003F1D01">
        <w:t xml:space="preserve"> van de ene host naar de andere wordt gestuurd over een netwerk, is het nodig om het bericht op te breken in </w:t>
      </w:r>
      <w:r w:rsidR="003F1D01" w:rsidRPr="005C2CBB">
        <w:rPr>
          <w:b/>
          <w:bCs/>
        </w:rPr>
        <w:t>kleinere</w:t>
      </w:r>
      <w:r w:rsidR="003F1D01" w:rsidRPr="005C2CBB">
        <w:rPr>
          <w:b/>
          <w:bCs/>
        </w:rPr>
        <w:t xml:space="preserve"> </w:t>
      </w:r>
      <w:r w:rsidR="003F1D01" w:rsidRPr="005C2CBB">
        <w:rPr>
          <w:b/>
          <w:bCs/>
        </w:rPr>
        <w:t>stukjes</w:t>
      </w:r>
      <w:r w:rsidR="003F1D01" w:rsidRPr="003F1D01">
        <w:t>.</w:t>
      </w:r>
      <w:r w:rsidRPr="00291F5D">
        <w:t xml:space="preserve"> </w:t>
      </w:r>
    </w:p>
    <w:p w14:paraId="2D751BE5" w14:textId="09A0843D" w:rsidR="005C2CBB" w:rsidRDefault="003F1D01" w:rsidP="005C2CBB">
      <w:pPr>
        <w:pStyle w:val="Lijstalinea"/>
        <w:numPr>
          <w:ilvl w:val="0"/>
          <w:numId w:val="63"/>
        </w:numPr>
      </w:pPr>
      <w:r w:rsidRPr="003F1D01">
        <w:t xml:space="preserve">De regels die </w:t>
      </w:r>
      <w:r w:rsidRPr="00291F5D">
        <w:rPr>
          <w:b/>
          <w:bCs/>
        </w:rPr>
        <w:t>de grootte van de stukjes</w:t>
      </w:r>
      <w:r w:rsidRPr="003F1D01">
        <w:t xml:space="preserve">, of frames, bepalen die over het netwerk worden gecommuniceerd, </w:t>
      </w:r>
      <w:r w:rsidRPr="00291F5D">
        <w:rPr>
          <w:b/>
          <w:bCs/>
        </w:rPr>
        <w:t>zijn</w:t>
      </w:r>
      <w:r w:rsidRPr="003F1D01">
        <w:t xml:space="preserve"> </w:t>
      </w:r>
      <w:r w:rsidRPr="00291F5D">
        <w:rPr>
          <w:b/>
          <w:bCs/>
        </w:rPr>
        <w:t>erg strikt</w:t>
      </w:r>
      <w:r w:rsidRPr="003F1D01">
        <w:t>. Ze kunnen ook</w:t>
      </w:r>
      <w:r w:rsidR="005C2CBB">
        <w:t xml:space="preserve"> </w:t>
      </w:r>
      <w:r w:rsidRPr="003F1D01">
        <w:t xml:space="preserve">verschillen, afhankelijk van het gebruikte kanaal. </w:t>
      </w:r>
      <w:r w:rsidRPr="00291F5D">
        <w:rPr>
          <w:b/>
          <w:bCs/>
          <w:color w:val="FF0000"/>
        </w:rPr>
        <w:t>Te lange of te korte frames worden niet afgeleverd</w:t>
      </w:r>
      <w:r w:rsidRPr="003F1D01">
        <w:t>.</w:t>
      </w:r>
      <w:r w:rsidR="005C2CBB">
        <w:t xml:space="preserve"> </w:t>
      </w:r>
    </w:p>
    <w:p w14:paraId="56470E28" w14:textId="2C149A6D" w:rsidR="00314400" w:rsidRPr="00291F5D" w:rsidRDefault="003F1D01" w:rsidP="005C2CBB">
      <w:pPr>
        <w:pStyle w:val="Lijstalinea"/>
        <w:numPr>
          <w:ilvl w:val="0"/>
          <w:numId w:val="63"/>
        </w:numPr>
        <w:rPr>
          <w:b/>
          <w:bCs/>
        </w:rPr>
      </w:pPr>
      <w:r w:rsidRPr="00291F5D">
        <w:rPr>
          <w:b/>
          <w:bCs/>
        </w:rPr>
        <w:t>Bij de ontvangende host worden de individuele stukken van het bericht gereconstrueerd tot het originele bericht.</w:t>
      </w:r>
    </w:p>
    <w:p w14:paraId="4EE1D852" w14:textId="77777777" w:rsidR="000D6F6C" w:rsidRPr="003F1D01" w:rsidRDefault="000D6F6C" w:rsidP="009C7002"/>
    <w:p w14:paraId="3B4F746F" w14:textId="25736555" w:rsidR="0069008C" w:rsidRDefault="00922542" w:rsidP="00922542">
      <w:pPr>
        <w:pStyle w:val="Geenafstand"/>
      </w:pPr>
      <w:r>
        <w:t xml:space="preserve">Message timing: </w:t>
      </w:r>
    </w:p>
    <w:p w14:paraId="56E95F6A" w14:textId="77777777" w:rsidR="00550ABE" w:rsidRDefault="00550ABE" w:rsidP="000D6F6C">
      <w:pPr>
        <w:pStyle w:val="Lijstalinea"/>
        <w:numPr>
          <w:ilvl w:val="0"/>
          <w:numId w:val="46"/>
        </w:numPr>
      </w:pPr>
      <w:r>
        <w:t>Berichtentiming omvat het volgende:</w:t>
      </w:r>
    </w:p>
    <w:p w14:paraId="24D0887A" w14:textId="33B626C2" w:rsidR="00550ABE" w:rsidRDefault="000D6F6C" w:rsidP="000D6F6C">
      <w:pPr>
        <w:pStyle w:val="Lijstalinea"/>
        <w:numPr>
          <w:ilvl w:val="0"/>
          <w:numId w:val="46"/>
        </w:numPr>
      </w:pPr>
      <w:r w:rsidRPr="000D6F6C">
        <w:rPr>
          <w:b/>
          <w:bCs/>
        </w:rPr>
        <w:t>Flow controle</w:t>
      </w:r>
      <w:r w:rsidR="00550ABE">
        <w:t xml:space="preserve"> - Beheert de </w:t>
      </w:r>
      <w:r w:rsidR="00550ABE" w:rsidRPr="00F01C3E">
        <w:rPr>
          <w:b/>
          <w:bCs/>
        </w:rPr>
        <w:t>snelheid</w:t>
      </w:r>
      <w:r w:rsidR="00550ABE">
        <w:t xml:space="preserve"> van gegevensoverdracht en definieert hoeveel informatie</w:t>
      </w:r>
      <w:r>
        <w:t xml:space="preserve"> </w:t>
      </w:r>
      <w:r w:rsidR="00550ABE">
        <w:t>verzonden kan worden en de snelheid waarmee het afgeleverd kan worden.</w:t>
      </w:r>
    </w:p>
    <w:p w14:paraId="49C9209D" w14:textId="5AE82CF4" w:rsidR="000D6F6C" w:rsidRPr="000D6F6C" w:rsidRDefault="000D6F6C" w:rsidP="000D6F6C">
      <w:pPr>
        <w:pStyle w:val="Lijstalinea"/>
        <w:numPr>
          <w:ilvl w:val="1"/>
          <w:numId w:val="46"/>
        </w:numPr>
      </w:pPr>
      <w:r w:rsidRPr="000D6F6C">
        <w:t xml:space="preserve">Als berichten </w:t>
      </w:r>
      <w:r w:rsidRPr="000D6F6C">
        <w:rPr>
          <w:b/>
          <w:bCs/>
        </w:rPr>
        <w:t>te snel</w:t>
      </w:r>
      <w:r w:rsidRPr="000D6F6C">
        <w:t xml:space="preserve"> worden gestuurd en de computer kan het </w:t>
      </w:r>
      <w:r w:rsidRPr="000D6F6C">
        <w:rPr>
          <w:b/>
          <w:bCs/>
        </w:rPr>
        <w:t>niet allemaal tegelijk</w:t>
      </w:r>
      <w:r w:rsidRPr="000D6F6C">
        <w:t xml:space="preserve"> </w:t>
      </w:r>
      <w:r w:rsidRPr="000D6F6C">
        <w:rPr>
          <w:b/>
          <w:bCs/>
        </w:rPr>
        <w:t>verwerken</w:t>
      </w:r>
      <w:r w:rsidRPr="000D6F6C">
        <w:t xml:space="preserve">, dan worden die brieven in het 100 gesmeten. </w:t>
      </w:r>
    </w:p>
    <w:p w14:paraId="6494A67A" w14:textId="4273BB27" w:rsidR="00550ABE" w:rsidRDefault="00550ABE" w:rsidP="000D6F6C">
      <w:pPr>
        <w:pStyle w:val="Lijstalinea"/>
        <w:numPr>
          <w:ilvl w:val="0"/>
          <w:numId w:val="46"/>
        </w:numPr>
      </w:pPr>
      <w:r w:rsidRPr="000D6F6C">
        <w:rPr>
          <w:b/>
          <w:bCs/>
        </w:rPr>
        <w:t xml:space="preserve">Response </w:t>
      </w:r>
      <w:proofErr w:type="spellStart"/>
      <w:r w:rsidRPr="000D6F6C">
        <w:rPr>
          <w:b/>
          <w:bCs/>
        </w:rPr>
        <w:t>Timeout</w:t>
      </w:r>
      <w:proofErr w:type="spellEnd"/>
      <w:r>
        <w:t xml:space="preserve"> - Bepaalt hoe lang een apparaat wacht als het geen antwoord krijgt van de bestemming</w:t>
      </w:r>
      <w:r w:rsidR="000D6F6C">
        <w:t xml:space="preserve"> </w:t>
      </w:r>
      <w:r>
        <w:t>de bestemming.</w:t>
      </w:r>
    </w:p>
    <w:p w14:paraId="35C374F5" w14:textId="0DB2D42E" w:rsidR="00550ABE" w:rsidRDefault="000D6F6C" w:rsidP="000D6F6C">
      <w:pPr>
        <w:pStyle w:val="Lijstalinea"/>
        <w:numPr>
          <w:ilvl w:val="0"/>
          <w:numId w:val="46"/>
        </w:numPr>
      </w:pPr>
      <w:r w:rsidRPr="000D6F6C">
        <w:rPr>
          <w:b/>
          <w:bCs/>
        </w:rPr>
        <w:t>Acces method</w:t>
      </w:r>
      <w:r w:rsidR="00550ABE">
        <w:t xml:space="preserve"> - Bepaalt </w:t>
      </w:r>
      <w:r w:rsidR="00550ABE" w:rsidRPr="00F01C3E">
        <w:rPr>
          <w:b/>
          <w:bCs/>
        </w:rPr>
        <w:t>wanneer</w:t>
      </w:r>
      <w:r w:rsidR="00550ABE">
        <w:t xml:space="preserve"> iemand een bericht </w:t>
      </w:r>
      <w:r w:rsidR="00550ABE" w:rsidRPr="00F01C3E">
        <w:rPr>
          <w:b/>
          <w:bCs/>
        </w:rPr>
        <w:t>kan verzenden</w:t>
      </w:r>
      <w:r w:rsidR="00550ABE">
        <w:t>.</w:t>
      </w:r>
    </w:p>
    <w:p w14:paraId="63475B11" w14:textId="66155C39" w:rsidR="00550ABE" w:rsidRDefault="00550ABE" w:rsidP="000D6F6C">
      <w:pPr>
        <w:pStyle w:val="Lijstalinea"/>
        <w:numPr>
          <w:ilvl w:val="1"/>
          <w:numId w:val="46"/>
        </w:numPr>
      </w:pPr>
      <w:r>
        <w:t>Er kunnen verschillende regels zijn voor zaken als "botsingen". Dit is wanneer meer dan één</w:t>
      </w:r>
      <w:r w:rsidR="000D6F6C">
        <w:t xml:space="preserve"> </w:t>
      </w:r>
      <w:r>
        <w:t>apparaat tegelijkertijd verkeer verstuurt en de berichten corrupt raken.</w:t>
      </w:r>
    </w:p>
    <w:p w14:paraId="19D2CCF8" w14:textId="25E1B4C8" w:rsidR="0069008C" w:rsidRDefault="00550ABE" w:rsidP="000D6F6C">
      <w:pPr>
        <w:pStyle w:val="Lijstalinea"/>
        <w:numPr>
          <w:ilvl w:val="1"/>
          <w:numId w:val="46"/>
        </w:numPr>
      </w:pPr>
      <w:r>
        <w:t>Sommige protocollen zijn proactief en proberen botsingen te voorkomen.</w:t>
      </w:r>
      <w:r w:rsidR="000D6F6C">
        <w:t xml:space="preserve"> </w:t>
      </w:r>
      <w:r>
        <w:t>reactief en stellen een herstelmethode in nadat een botsing heeft plaatsgevonden.</w:t>
      </w:r>
    </w:p>
    <w:p w14:paraId="7FF81304" w14:textId="77777777" w:rsidR="0069008C" w:rsidRDefault="0069008C" w:rsidP="009C7002"/>
    <w:p w14:paraId="3F754BF8" w14:textId="3B3CD1B0" w:rsidR="0069008C" w:rsidRPr="00C16759" w:rsidRDefault="00D13594" w:rsidP="00D13594">
      <w:pPr>
        <w:pStyle w:val="Geenafstand"/>
        <w:rPr>
          <w:lang w:val="en-GB"/>
        </w:rPr>
      </w:pPr>
      <w:r w:rsidRPr="00C16759">
        <w:rPr>
          <w:lang w:val="en-GB"/>
        </w:rPr>
        <w:t>Message delivery options</w:t>
      </w:r>
      <w:r w:rsidR="00E16151">
        <w:rPr>
          <w:lang w:val="en-GB"/>
        </w:rPr>
        <w:t xml:space="preserve"> (computer)</w:t>
      </w:r>
      <w:r w:rsidRPr="00C16759">
        <w:rPr>
          <w:lang w:val="en-GB"/>
        </w:rPr>
        <w:t xml:space="preserve">: </w:t>
      </w:r>
    </w:p>
    <w:p w14:paraId="55338F05" w14:textId="77777777" w:rsidR="00087435" w:rsidRPr="00087435" w:rsidRDefault="00087435" w:rsidP="00087435">
      <w:pPr>
        <w:pStyle w:val="Lijstalinea"/>
        <w:numPr>
          <w:ilvl w:val="0"/>
          <w:numId w:val="64"/>
        </w:numPr>
        <w:rPr>
          <w:lang w:val="en-GB"/>
        </w:rPr>
      </w:pPr>
      <w:r w:rsidRPr="00087435">
        <w:rPr>
          <w:lang w:val="en-GB"/>
        </w:rPr>
        <w:t xml:space="preserve">Message delivery may one of the following methods: </w:t>
      </w:r>
    </w:p>
    <w:p w14:paraId="38431271" w14:textId="340E695D" w:rsidR="00087435" w:rsidRPr="00087435" w:rsidRDefault="00D975B6" w:rsidP="00087435">
      <w:pPr>
        <w:pStyle w:val="Lijstalinea"/>
        <w:numPr>
          <w:ilvl w:val="1"/>
          <w:numId w:val="64"/>
        </w:numPr>
        <w:rPr>
          <w:lang w:val="en-GB"/>
        </w:rPr>
      </w:pPr>
      <w:r w:rsidRPr="00D975B6">
        <w:rPr>
          <w:lang w:val="en-GB"/>
        </w:rPr>
        <w:drawing>
          <wp:anchor distT="0" distB="0" distL="114300" distR="114300" simplePos="0" relativeHeight="251681792" behindDoc="1" locked="0" layoutInCell="1" allowOverlap="1" wp14:anchorId="551D829D" wp14:editId="33C8C08E">
            <wp:simplePos x="0" y="0"/>
            <wp:positionH relativeFrom="column">
              <wp:posOffset>3938905</wp:posOffset>
            </wp:positionH>
            <wp:positionV relativeFrom="paragraph">
              <wp:posOffset>136715</wp:posOffset>
            </wp:positionV>
            <wp:extent cx="2179320" cy="1148715"/>
            <wp:effectExtent l="0" t="0" r="0" b="0"/>
            <wp:wrapTight wrapText="bothSides">
              <wp:wrapPolygon edited="0">
                <wp:start x="0" y="0"/>
                <wp:lineTo x="0" y="21134"/>
                <wp:lineTo x="21336" y="21134"/>
                <wp:lineTo x="21336" y="0"/>
                <wp:lineTo x="0" y="0"/>
              </wp:wrapPolygon>
            </wp:wrapTight>
            <wp:docPr id="1936922179" name="Afbeelding 1" descr="Afbeelding met diagram, cirkel, Kleurrijkheid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22179" name="Afbeelding 1" descr="Afbeelding met diagram, cirkel, Kleurrijkheid, lijn&#10;&#10;Automatisch gegenereerde beschrijvi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435" w:rsidRPr="00087435">
        <w:rPr>
          <w:b/>
          <w:bCs/>
          <w:lang w:val="en-GB"/>
        </w:rPr>
        <w:t>Unicast</w:t>
      </w:r>
      <w:r w:rsidR="00087435" w:rsidRPr="00087435">
        <w:rPr>
          <w:lang w:val="en-GB"/>
        </w:rPr>
        <w:t xml:space="preserve"> </w:t>
      </w:r>
      <w:r w:rsidR="00087435">
        <w:rPr>
          <w:lang w:val="en-GB"/>
        </w:rPr>
        <w:tab/>
      </w:r>
      <w:r w:rsidR="00087435" w:rsidRPr="00087435">
        <w:rPr>
          <w:lang w:val="en-GB"/>
        </w:rPr>
        <w:t xml:space="preserve">– one to one communication </w:t>
      </w:r>
    </w:p>
    <w:p w14:paraId="2454B295" w14:textId="396534B1" w:rsidR="00087435" w:rsidRPr="00087435" w:rsidRDefault="00087435" w:rsidP="00087435">
      <w:pPr>
        <w:pStyle w:val="Lijstalinea"/>
        <w:numPr>
          <w:ilvl w:val="1"/>
          <w:numId w:val="64"/>
        </w:numPr>
        <w:rPr>
          <w:lang w:val="en-GB"/>
        </w:rPr>
      </w:pPr>
      <w:r w:rsidRPr="00087435">
        <w:rPr>
          <w:b/>
          <w:bCs/>
          <w:lang w:val="en-GB"/>
        </w:rPr>
        <w:t>Multicast</w:t>
      </w:r>
      <w:r w:rsidRPr="00087435">
        <w:rPr>
          <w:lang w:val="en-GB"/>
        </w:rPr>
        <w:t xml:space="preserve"> </w:t>
      </w:r>
      <w:r>
        <w:rPr>
          <w:lang w:val="en-GB"/>
        </w:rPr>
        <w:tab/>
      </w:r>
      <w:r w:rsidRPr="00087435">
        <w:rPr>
          <w:lang w:val="en-GB"/>
        </w:rPr>
        <w:t xml:space="preserve">– one to many, typically not all </w:t>
      </w:r>
    </w:p>
    <w:p w14:paraId="4A0253F6" w14:textId="26953E17" w:rsidR="0069008C" w:rsidRDefault="00087435" w:rsidP="00087435">
      <w:pPr>
        <w:pStyle w:val="Lijstalinea"/>
        <w:numPr>
          <w:ilvl w:val="1"/>
          <w:numId w:val="64"/>
        </w:numPr>
        <w:rPr>
          <w:lang w:val="en-GB"/>
        </w:rPr>
      </w:pPr>
      <w:r w:rsidRPr="00087435">
        <w:rPr>
          <w:b/>
          <w:bCs/>
          <w:lang w:val="en-GB"/>
        </w:rPr>
        <w:t>Broadcast</w:t>
      </w:r>
      <w:r w:rsidRPr="00087435">
        <w:rPr>
          <w:lang w:val="en-GB"/>
        </w:rPr>
        <w:t xml:space="preserve"> </w:t>
      </w:r>
      <w:r>
        <w:rPr>
          <w:lang w:val="en-GB"/>
        </w:rPr>
        <w:tab/>
      </w:r>
      <w:r w:rsidRPr="00087435">
        <w:rPr>
          <w:lang w:val="en-GB"/>
        </w:rPr>
        <w:t>– one to all</w:t>
      </w:r>
      <w:r w:rsidR="00D975B6" w:rsidRPr="00D975B6">
        <w:rPr>
          <w:noProof/>
        </w:rPr>
        <w:t xml:space="preserve"> </w:t>
      </w:r>
    </w:p>
    <w:p w14:paraId="1509986D" w14:textId="626ABE2B" w:rsidR="00E16151" w:rsidRPr="00087435" w:rsidRDefault="00E16151" w:rsidP="00E16151">
      <w:pPr>
        <w:pStyle w:val="Lijstalinea"/>
        <w:numPr>
          <w:ilvl w:val="0"/>
          <w:numId w:val="64"/>
        </w:numPr>
        <w:rPr>
          <w:lang w:val="en-GB"/>
        </w:rPr>
      </w:pPr>
      <w:r w:rsidRPr="00E16151">
        <w:rPr>
          <w:lang w:val="en-GB"/>
        </w:rPr>
        <w:t>Note: Broadcasts are used in IPv4 networks, but are not an option for IPv6. Later we will also see “Anycast” as an additional delivery option for IPv6.</w:t>
      </w:r>
    </w:p>
    <w:p w14:paraId="176D8DB8" w14:textId="77777777" w:rsidR="008D7B32" w:rsidRPr="00C16759" w:rsidRDefault="008D7B32" w:rsidP="009C7002">
      <w:pPr>
        <w:rPr>
          <w:lang w:val="en-GB"/>
        </w:rPr>
      </w:pPr>
    </w:p>
    <w:p w14:paraId="704EAF83" w14:textId="3946E055" w:rsidR="008D7B32" w:rsidRPr="008D7B32" w:rsidRDefault="008D7B32" w:rsidP="008D7B32">
      <w:pPr>
        <w:pStyle w:val="Geenafstand"/>
        <w:rPr>
          <w:lang w:val="en-GB"/>
        </w:rPr>
      </w:pPr>
      <w:r w:rsidRPr="008D7B32">
        <w:rPr>
          <w:lang w:val="en-GB"/>
        </w:rPr>
        <w:t>A note about the n</w:t>
      </w:r>
      <w:r>
        <w:rPr>
          <w:lang w:val="en-GB"/>
        </w:rPr>
        <w:t xml:space="preserve">ode icons: </w:t>
      </w:r>
    </w:p>
    <w:p w14:paraId="4D8B7F04" w14:textId="20F390D5" w:rsidR="00E16151" w:rsidRPr="00E42792" w:rsidRDefault="00E16151" w:rsidP="00E42792">
      <w:pPr>
        <w:pStyle w:val="Lijstalinea"/>
        <w:numPr>
          <w:ilvl w:val="0"/>
          <w:numId w:val="65"/>
        </w:numPr>
        <w:rPr>
          <w:lang w:val="en-GB"/>
        </w:rPr>
      </w:pPr>
      <w:r w:rsidRPr="00E42792">
        <w:rPr>
          <w:lang w:val="en-GB"/>
        </w:rPr>
        <w:t xml:space="preserve">Documents may use the node icon , typically a circle, to represent all devices. </w:t>
      </w:r>
    </w:p>
    <w:p w14:paraId="1CD2EFA7" w14:textId="1C283525" w:rsidR="0069008C" w:rsidRPr="00E42792" w:rsidRDefault="00E16151" w:rsidP="00E42792">
      <w:pPr>
        <w:pStyle w:val="Lijstalinea"/>
        <w:numPr>
          <w:ilvl w:val="0"/>
          <w:numId w:val="65"/>
        </w:numPr>
        <w:rPr>
          <w:lang w:val="en-GB"/>
        </w:rPr>
      </w:pPr>
      <w:r w:rsidRPr="00E42792">
        <w:rPr>
          <w:lang w:val="en-GB"/>
        </w:rPr>
        <w:t>The figure illustrates the use of the node icon for delivery options.</w:t>
      </w:r>
    </w:p>
    <w:p w14:paraId="41C0B017" w14:textId="77777777" w:rsidR="0069008C" w:rsidRDefault="0069008C" w:rsidP="009C7002">
      <w:pPr>
        <w:rPr>
          <w:lang w:val="en-GB"/>
        </w:rPr>
      </w:pPr>
    </w:p>
    <w:p w14:paraId="45FE93A5" w14:textId="77777777" w:rsidR="00D975B6" w:rsidRDefault="00D975B6" w:rsidP="009C7002">
      <w:pPr>
        <w:rPr>
          <w:lang w:val="en-GB"/>
        </w:rPr>
      </w:pPr>
    </w:p>
    <w:p w14:paraId="7C20DD46" w14:textId="73C596D4" w:rsidR="008D7B32" w:rsidRDefault="008D7B32" w:rsidP="008D7B32">
      <w:pPr>
        <w:pStyle w:val="Geenafstand"/>
      </w:pPr>
      <w:r w:rsidRPr="000C5650">
        <w:lastRenderedPageBreak/>
        <w:t xml:space="preserve">Network protocol </w:t>
      </w:r>
      <w:r w:rsidR="00526BE0">
        <w:t xml:space="preserve">(afspraken) </w:t>
      </w:r>
      <w:r w:rsidRPr="000C5650">
        <w:t xml:space="preserve">overview: </w:t>
      </w:r>
    </w:p>
    <w:p w14:paraId="4D3E66B2" w14:textId="7BE582D1" w:rsidR="00526BE0" w:rsidRPr="00B14E92" w:rsidRDefault="00526BE0" w:rsidP="00B14E92">
      <w:pPr>
        <w:pStyle w:val="Lijstalinea"/>
        <w:numPr>
          <w:ilvl w:val="0"/>
          <w:numId w:val="66"/>
        </w:numPr>
        <w:rPr>
          <w:b/>
          <w:bCs/>
          <w:color w:val="FF0000"/>
        </w:rPr>
      </w:pPr>
      <w:r w:rsidRPr="00B14E92">
        <w:rPr>
          <w:b/>
          <w:bCs/>
          <w:color w:val="FF0000"/>
        </w:rPr>
        <w:t>Afspraken voor hoe een bepaald netwerk moet werken.</w:t>
      </w:r>
    </w:p>
    <w:p w14:paraId="0FD800F0" w14:textId="2F2C01C3" w:rsidR="0069008C" w:rsidRDefault="000C5650" w:rsidP="00B14E92">
      <w:pPr>
        <w:pStyle w:val="Lijstalinea"/>
        <w:numPr>
          <w:ilvl w:val="0"/>
          <w:numId w:val="66"/>
        </w:numPr>
      </w:pPr>
      <w:r w:rsidRPr="000C5650">
        <w:t>Hoe een</w:t>
      </w:r>
      <w:r>
        <w:t xml:space="preserve"> bepaald iets</w:t>
      </w:r>
      <w:r w:rsidR="00057E98">
        <w:t xml:space="preserve"> moet verstuurd worden</w:t>
      </w:r>
      <w:r w:rsidR="00842FC0">
        <w:t>.</w:t>
      </w:r>
    </w:p>
    <w:p w14:paraId="49520A24" w14:textId="33F59DC6" w:rsidR="00A05D27" w:rsidRDefault="00A05D27" w:rsidP="00B14E92">
      <w:pPr>
        <w:pStyle w:val="Lijstalinea"/>
        <w:numPr>
          <w:ilvl w:val="0"/>
          <w:numId w:val="66"/>
        </w:numPr>
      </w:pPr>
      <w:r>
        <w:t>Netwerkprotocollen definiëren een</w:t>
      </w:r>
      <w:r w:rsidR="00B14E92">
        <w:t xml:space="preserve"> </w:t>
      </w:r>
      <w:r>
        <w:t>gemeenschappelijke set regels.</w:t>
      </w:r>
    </w:p>
    <w:p w14:paraId="3D9FB6C0" w14:textId="59F7EE21" w:rsidR="00A05D27" w:rsidRDefault="00DA5874" w:rsidP="00B14E92">
      <w:pPr>
        <w:pStyle w:val="Lijstalinea"/>
        <w:numPr>
          <w:ilvl w:val="0"/>
          <w:numId w:val="66"/>
        </w:numPr>
      </w:pPr>
      <w:r w:rsidRPr="00DA5874">
        <w:drawing>
          <wp:anchor distT="0" distB="0" distL="114300" distR="114300" simplePos="0" relativeHeight="251682816" behindDoc="1" locked="0" layoutInCell="1" allowOverlap="1" wp14:anchorId="6BC5175A" wp14:editId="651FFB38">
            <wp:simplePos x="0" y="0"/>
            <wp:positionH relativeFrom="column">
              <wp:posOffset>2838450</wp:posOffset>
            </wp:positionH>
            <wp:positionV relativeFrom="paragraph">
              <wp:posOffset>6350</wp:posOffset>
            </wp:positionV>
            <wp:extent cx="3281680" cy="1968500"/>
            <wp:effectExtent l="0" t="0" r="0" b="0"/>
            <wp:wrapTight wrapText="bothSides">
              <wp:wrapPolygon edited="0">
                <wp:start x="0" y="0"/>
                <wp:lineTo x="0" y="21321"/>
                <wp:lineTo x="21441" y="21321"/>
                <wp:lineTo x="21441" y="0"/>
                <wp:lineTo x="0" y="0"/>
              </wp:wrapPolygon>
            </wp:wrapTight>
            <wp:docPr id="39861012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10121" name="Afbeelding 1" descr="Afbeelding met tekst, schermopname, Lettertype, nummer&#10;&#10;Automatisch gegenereerde beschrijvi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D27">
        <w:t>Kan worden geïmplementeerd op</w:t>
      </w:r>
      <w:r w:rsidR="00A05D27">
        <w:t xml:space="preserve"> </w:t>
      </w:r>
      <w:r w:rsidR="00A05D27">
        <w:t xml:space="preserve">apparaten </w:t>
      </w:r>
      <w:r>
        <w:t>via</w:t>
      </w:r>
      <w:r w:rsidR="00A05D27">
        <w:t>:</w:t>
      </w:r>
    </w:p>
    <w:p w14:paraId="3332CBFA" w14:textId="69721E0E" w:rsidR="00A05D27" w:rsidRDefault="00A05D27" w:rsidP="00B14E92">
      <w:pPr>
        <w:pStyle w:val="Lijstalinea"/>
        <w:numPr>
          <w:ilvl w:val="1"/>
          <w:numId w:val="69"/>
        </w:numPr>
      </w:pPr>
      <w:r>
        <w:t>Software</w:t>
      </w:r>
    </w:p>
    <w:p w14:paraId="3EC802B2" w14:textId="5FA0AD9A" w:rsidR="00A05D27" w:rsidRDefault="00A05D27" w:rsidP="00B14E92">
      <w:pPr>
        <w:pStyle w:val="Lijstalinea"/>
        <w:numPr>
          <w:ilvl w:val="1"/>
          <w:numId w:val="69"/>
        </w:numPr>
      </w:pPr>
      <w:r>
        <w:t>hardware</w:t>
      </w:r>
    </w:p>
    <w:p w14:paraId="1A1C4E71" w14:textId="4D9635AF" w:rsidR="00A05D27" w:rsidRDefault="00A05D27" w:rsidP="00B14E92">
      <w:pPr>
        <w:pStyle w:val="Lijstalinea"/>
        <w:numPr>
          <w:ilvl w:val="1"/>
          <w:numId w:val="69"/>
        </w:numPr>
      </w:pPr>
      <w:r>
        <w:t>Beide</w:t>
      </w:r>
      <w:r w:rsidR="00DA5874" w:rsidRPr="00DA5874">
        <w:rPr>
          <w:noProof/>
        </w:rPr>
        <w:t xml:space="preserve"> </w:t>
      </w:r>
    </w:p>
    <w:p w14:paraId="4AFA0E7B" w14:textId="5E78034A" w:rsidR="00A05D27" w:rsidRDefault="00A05D27" w:rsidP="00B14E92">
      <w:pPr>
        <w:pStyle w:val="Lijstalinea"/>
        <w:numPr>
          <w:ilvl w:val="0"/>
          <w:numId w:val="66"/>
        </w:numPr>
      </w:pPr>
      <w:r>
        <w:t>Protocollen hebben hun eigen:</w:t>
      </w:r>
    </w:p>
    <w:p w14:paraId="760A5ED2" w14:textId="0ED87C7C" w:rsidR="00A05D27" w:rsidRDefault="00A05D27" w:rsidP="00B14E92">
      <w:pPr>
        <w:pStyle w:val="Lijstalinea"/>
        <w:numPr>
          <w:ilvl w:val="1"/>
          <w:numId w:val="67"/>
        </w:numPr>
      </w:pPr>
      <w:r>
        <w:t>Functie</w:t>
      </w:r>
    </w:p>
    <w:p w14:paraId="06E48BD7" w14:textId="5A3BD027" w:rsidR="00A05D27" w:rsidRDefault="00A05D27" w:rsidP="00B14E92">
      <w:pPr>
        <w:pStyle w:val="Lijstalinea"/>
        <w:numPr>
          <w:ilvl w:val="1"/>
          <w:numId w:val="67"/>
        </w:numPr>
      </w:pPr>
      <w:r>
        <w:t>Formaat</w:t>
      </w:r>
    </w:p>
    <w:p w14:paraId="749DA198" w14:textId="43EBA065" w:rsidR="00A05D27" w:rsidRPr="000C5650" w:rsidRDefault="00A05D27" w:rsidP="00B14E92">
      <w:pPr>
        <w:pStyle w:val="Lijstalinea"/>
        <w:numPr>
          <w:ilvl w:val="1"/>
          <w:numId w:val="67"/>
        </w:numPr>
      </w:pPr>
      <w:r>
        <w:t>Regels</w:t>
      </w:r>
    </w:p>
    <w:p w14:paraId="215CA2C1" w14:textId="77777777" w:rsidR="0069008C" w:rsidRPr="000C5650" w:rsidRDefault="0069008C" w:rsidP="009C7002"/>
    <w:p w14:paraId="1D4AC3D6" w14:textId="5AF4A211" w:rsidR="0069008C" w:rsidRPr="00105009" w:rsidRDefault="00C16759" w:rsidP="00C16759">
      <w:pPr>
        <w:pStyle w:val="Geenafstand"/>
        <w:rPr>
          <w:lang w:val="en-GB"/>
        </w:rPr>
      </w:pPr>
      <w:r w:rsidRPr="00105009">
        <w:rPr>
          <w:lang w:val="en-GB"/>
        </w:rPr>
        <w:t xml:space="preserve">Network protocol functions: </w:t>
      </w:r>
    </w:p>
    <w:p w14:paraId="470067F7" w14:textId="77777777" w:rsidR="00CF6D71" w:rsidRPr="00CF6D71" w:rsidRDefault="00CF6D71" w:rsidP="00CF6D71">
      <w:pPr>
        <w:pStyle w:val="Lijstalinea"/>
        <w:numPr>
          <w:ilvl w:val="0"/>
          <w:numId w:val="71"/>
        </w:numPr>
      </w:pPr>
      <w:r w:rsidRPr="00CF6D71">
        <w:t xml:space="preserve">Apparaten gebruiken </w:t>
      </w:r>
      <w:r w:rsidRPr="00CF6D71">
        <w:rPr>
          <w:b/>
          <w:bCs/>
        </w:rPr>
        <w:t>overeengekomen protocollen</w:t>
      </w:r>
      <w:r w:rsidRPr="00CF6D71">
        <w:t xml:space="preserve"> om te communiceren. </w:t>
      </w:r>
    </w:p>
    <w:p w14:paraId="283E2C62" w14:textId="75A143EC" w:rsidR="0069008C" w:rsidRPr="00CF6D71" w:rsidRDefault="00CF6D71" w:rsidP="00CF6D71">
      <w:pPr>
        <w:pStyle w:val="Lijstalinea"/>
        <w:numPr>
          <w:ilvl w:val="0"/>
          <w:numId w:val="71"/>
        </w:numPr>
      </w:pPr>
      <w:r w:rsidRPr="00CF6D71">
        <w:t xml:space="preserve">Protocollen kunnen </w:t>
      </w:r>
      <w:r w:rsidRPr="00CF6D71">
        <w:rPr>
          <w:b/>
          <w:bCs/>
        </w:rPr>
        <w:t>een of meer functies</w:t>
      </w:r>
      <w:r w:rsidRPr="00CF6D71">
        <w:t xml:space="preserve"> hebben</w:t>
      </w:r>
    </w:p>
    <w:p w14:paraId="5ABEB461" w14:textId="43FE37BE" w:rsidR="0069008C" w:rsidRPr="00CF6D71" w:rsidRDefault="006C4E83" w:rsidP="009C7002">
      <w:r w:rsidRPr="006C4E83">
        <w:drawing>
          <wp:inline distT="0" distB="0" distL="0" distR="0" wp14:anchorId="0AAD4327" wp14:editId="1D14D6DB">
            <wp:extent cx="6120130" cy="1635125"/>
            <wp:effectExtent l="0" t="0" r="0" b="0"/>
            <wp:docPr id="56170180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0180" name="Afbeelding 1" descr="Afbeelding met tekst, Lettertype, schermopname&#10;&#10;Automatisch gegenereerde beschrijvi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835" w14:textId="77777777" w:rsidR="0069008C" w:rsidRPr="00CF6D71" w:rsidRDefault="0069008C" w:rsidP="009C7002"/>
    <w:p w14:paraId="53F41019" w14:textId="35D7E4CB" w:rsidR="0069008C" w:rsidRPr="00CF6D71" w:rsidRDefault="007537B1" w:rsidP="007537B1">
      <w:pPr>
        <w:pStyle w:val="Geenafstand"/>
      </w:pPr>
      <w:r>
        <w:t xml:space="preserve">Protocol </w:t>
      </w:r>
      <w:proofErr w:type="spellStart"/>
      <w:r>
        <w:t>Interaction</w:t>
      </w:r>
      <w:proofErr w:type="spellEnd"/>
      <w:r>
        <w:t>:</w:t>
      </w:r>
    </w:p>
    <w:p w14:paraId="642BF621" w14:textId="3D2F7E6C" w:rsidR="007537B1" w:rsidRDefault="007537B1" w:rsidP="007537B1">
      <w:pPr>
        <w:pStyle w:val="Lijstalinea"/>
        <w:numPr>
          <w:ilvl w:val="0"/>
          <w:numId w:val="72"/>
        </w:numPr>
      </w:pPr>
      <w:r>
        <w:t xml:space="preserve">Netwerken vereisen het gebruik van </w:t>
      </w:r>
      <w:r w:rsidRPr="007537B1">
        <w:rPr>
          <w:b/>
          <w:bCs/>
        </w:rPr>
        <w:t>verschillende</w:t>
      </w:r>
      <w:r w:rsidRPr="007537B1">
        <w:rPr>
          <w:b/>
          <w:bCs/>
        </w:rPr>
        <w:t xml:space="preserve"> </w:t>
      </w:r>
      <w:r w:rsidRPr="007537B1">
        <w:rPr>
          <w:b/>
          <w:bCs/>
        </w:rPr>
        <w:t>protocollen</w:t>
      </w:r>
      <w:r>
        <w:t>.</w:t>
      </w:r>
    </w:p>
    <w:p w14:paraId="3FCA00EB" w14:textId="692EADDB" w:rsidR="0086358B" w:rsidRPr="00CF6D71" w:rsidRDefault="007537B1" w:rsidP="007537B1">
      <w:pPr>
        <w:pStyle w:val="Lijstalinea"/>
        <w:numPr>
          <w:ilvl w:val="0"/>
          <w:numId w:val="72"/>
        </w:numPr>
      </w:pPr>
      <w:r>
        <w:t xml:space="preserve">Elk protocol heeft zijn </w:t>
      </w:r>
      <w:r w:rsidRPr="007537B1">
        <w:rPr>
          <w:b/>
          <w:bCs/>
        </w:rPr>
        <w:t>eigen functie en formaat</w:t>
      </w:r>
      <w:r>
        <w:t>.</w:t>
      </w:r>
    </w:p>
    <w:p w14:paraId="43920718" w14:textId="0E26BF96" w:rsidR="0086358B" w:rsidRPr="00CF6D71" w:rsidRDefault="00CD19F8" w:rsidP="009C7002">
      <w:r w:rsidRPr="00CD19F8">
        <w:drawing>
          <wp:inline distT="0" distB="0" distL="0" distR="0" wp14:anchorId="7F909277" wp14:editId="2BCC1854">
            <wp:extent cx="6120130" cy="1778000"/>
            <wp:effectExtent l="0" t="0" r="0" b="0"/>
            <wp:docPr id="1146121774" name="Afbeelding 1" descr="Afbeelding met tekst, Lettertype, nummer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21774" name="Afbeelding 1" descr="Afbeelding met tekst, Lettertype, nummer, schermopname&#10;&#10;Automatisch gegenereerde beschrijvi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07BF" w14:textId="77777777" w:rsidR="0086358B" w:rsidRPr="00CF6D71" w:rsidRDefault="0086358B" w:rsidP="009C7002"/>
    <w:p w14:paraId="78611708" w14:textId="77777777" w:rsidR="0086358B" w:rsidRPr="00CF6D71" w:rsidRDefault="0086358B" w:rsidP="009C7002"/>
    <w:p w14:paraId="3FBD7648" w14:textId="77777777" w:rsidR="0086358B" w:rsidRPr="00CF6D71" w:rsidRDefault="0086358B" w:rsidP="009C7002"/>
    <w:p w14:paraId="626F830B" w14:textId="77777777" w:rsidR="0086358B" w:rsidRPr="00CF6D71" w:rsidRDefault="0086358B" w:rsidP="009C7002"/>
    <w:p w14:paraId="6B03237F" w14:textId="77777777" w:rsidR="0086358B" w:rsidRPr="00CF6D71" w:rsidRDefault="0086358B" w:rsidP="009C7002"/>
    <w:p w14:paraId="7275AB8E" w14:textId="77777777" w:rsidR="0086358B" w:rsidRPr="00CF6D71" w:rsidRDefault="0086358B" w:rsidP="009C7002"/>
    <w:p w14:paraId="2743607F" w14:textId="77777777" w:rsidR="008B5EC8" w:rsidRPr="00CF6D71" w:rsidRDefault="008B5EC8" w:rsidP="009C7002"/>
    <w:p w14:paraId="5ED9AFFE" w14:textId="77777777" w:rsidR="008B5EC8" w:rsidRPr="00CF6D71" w:rsidRDefault="008B5EC8" w:rsidP="009C7002"/>
    <w:p w14:paraId="60418487" w14:textId="77777777" w:rsidR="008B5EC8" w:rsidRPr="00CF6D71" w:rsidRDefault="008B5EC8" w:rsidP="009C7002"/>
    <w:p w14:paraId="6C487453" w14:textId="08FF410C" w:rsidR="00DB07B0" w:rsidRPr="00CF6D71" w:rsidRDefault="00CD19F8" w:rsidP="00CD19F8">
      <w:pPr>
        <w:pStyle w:val="Kop1"/>
      </w:pPr>
      <w:bookmarkStart w:id="2" w:name="_Toc158921224"/>
      <w:r>
        <w:lastRenderedPageBreak/>
        <w:t>Hoofdstuk 3: xxx</w:t>
      </w:r>
      <w:bookmarkEnd w:id="2"/>
    </w:p>
    <w:p w14:paraId="08DCF9A8" w14:textId="77777777" w:rsidR="00DB07B0" w:rsidRPr="00105009" w:rsidRDefault="00DB07B0" w:rsidP="00DB07B0">
      <w:pPr>
        <w:pStyle w:val="Geenafstand"/>
        <w:rPr>
          <w:lang w:val="en-GB"/>
        </w:rPr>
      </w:pPr>
      <w:r w:rsidRPr="00105009">
        <w:rPr>
          <w:lang w:val="en-GB"/>
        </w:rPr>
        <w:t>Module Objectives:</w:t>
      </w:r>
    </w:p>
    <w:p w14:paraId="206248C5" w14:textId="77777777" w:rsidR="00DB07B0" w:rsidRPr="00331D85" w:rsidRDefault="00DB07B0" w:rsidP="00DB07B0">
      <w:pPr>
        <w:pStyle w:val="Lijstalinea"/>
        <w:numPr>
          <w:ilvl w:val="0"/>
          <w:numId w:val="42"/>
        </w:numPr>
        <w:rPr>
          <w:lang w:val="en-GB"/>
        </w:rPr>
      </w:pPr>
      <w:r w:rsidRPr="00331D85">
        <w:rPr>
          <w:lang w:val="en-GB"/>
        </w:rPr>
        <w:t xml:space="preserve">Module Title: Protocols and Models </w:t>
      </w:r>
    </w:p>
    <w:p w14:paraId="758E83E1" w14:textId="77777777" w:rsidR="00DB07B0" w:rsidRPr="00331D85" w:rsidRDefault="00DB07B0" w:rsidP="00DB07B0">
      <w:pPr>
        <w:pStyle w:val="Lijstalinea"/>
        <w:numPr>
          <w:ilvl w:val="0"/>
          <w:numId w:val="42"/>
        </w:numPr>
        <w:rPr>
          <w:lang w:val="en-GB"/>
        </w:rPr>
      </w:pPr>
      <w:r w:rsidRPr="00331D85">
        <w:rPr>
          <w:lang w:val="en-GB"/>
        </w:rPr>
        <w:t>Module Objective: Explain how network protocols enable devices to access local and remote network resources.</w:t>
      </w:r>
    </w:p>
    <w:p w14:paraId="77665887" w14:textId="77777777" w:rsidR="00DB07B0" w:rsidRPr="00851BDA" w:rsidRDefault="00DB07B0" w:rsidP="00DB07B0">
      <w:pPr>
        <w:rPr>
          <w:lang w:val="en-GB"/>
        </w:rPr>
      </w:pPr>
      <w:r w:rsidRPr="004A63E2">
        <w:rPr>
          <w:noProof/>
          <w:lang w:val="en-GB"/>
        </w:rPr>
        <w:drawing>
          <wp:inline distT="0" distB="0" distL="0" distR="0" wp14:anchorId="753C21C6" wp14:editId="1EE8A1B7">
            <wp:extent cx="3880339" cy="1512197"/>
            <wp:effectExtent l="0" t="0" r="0" b="0"/>
            <wp:docPr id="538299901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9901" name="Afbeelding 1" descr="Afbeelding met tekst, schermopname, Lettertype, nummer&#10;&#10;Automatisch gegenereerde beschrijvi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7852" cy="15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F34BF" w14:textId="77777777" w:rsidR="00DB07B0" w:rsidRPr="00851BDA" w:rsidRDefault="00DB07B0" w:rsidP="00DB07B0">
      <w:pPr>
        <w:rPr>
          <w:lang w:val="en-GB"/>
        </w:rPr>
      </w:pPr>
    </w:p>
    <w:p w14:paraId="5B77470C" w14:textId="77777777" w:rsidR="00DB07B0" w:rsidRDefault="00DB07B0" w:rsidP="00DB07B0">
      <w:pPr>
        <w:pStyle w:val="Geenafstand"/>
        <w:rPr>
          <w:lang w:val="en-GB"/>
        </w:rPr>
      </w:pPr>
      <w:r w:rsidRPr="004D1DC5">
        <w:rPr>
          <w:lang w:val="en-GB"/>
        </w:rPr>
        <w:t>The Rules Video – Devices in a Bubble</w:t>
      </w:r>
      <w:r>
        <w:rPr>
          <w:lang w:val="en-GB"/>
        </w:rPr>
        <w:t>:</w:t>
      </w:r>
    </w:p>
    <w:p w14:paraId="09ED7207" w14:textId="77777777" w:rsidR="00DB07B0" w:rsidRPr="00A8421B" w:rsidRDefault="00DB07B0" w:rsidP="00DB07B0">
      <w:pPr>
        <w:rPr>
          <w:lang w:val="en-GB"/>
        </w:rPr>
      </w:pPr>
      <w:r w:rsidRPr="00A8421B">
        <w:rPr>
          <w:lang w:val="en-GB"/>
        </w:rPr>
        <w:t>This video will explain the protocols that devices use to see their place in the network and communicate with other devices.</w:t>
      </w:r>
    </w:p>
    <w:p w14:paraId="4876991E" w14:textId="77777777" w:rsidR="00DB07B0" w:rsidRPr="00851BDA" w:rsidRDefault="00DB07B0" w:rsidP="009C7002">
      <w:pPr>
        <w:rPr>
          <w:lang w:val="en-GB"/>
        </w:rPr>
      </w:pPr>
    </w:p>
    <w:sectPr w:rsidR="00DB07B0" w:rsidRPr="00851BDA" w:rsidSect="00283CB9">
      <w:footerReference w:type="default" r:id="rId39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4B9B6" w14:textId="77777777" w:rsidR="00283CB9" w:rsidRDefault="00283CB9" w:rsidP="00CB3CC2">
      <w:r>
        <w:separator/>
      </w:r>
    </w:p>
  </w:endnote>
  <w:endnote w:type="continuationSeparator" w:id="0">
    <w:p w14:paraId="1C122ED2" w14:textId="77777777" w:rsidR="00283CB9" w:rsidRDefault="00283CB9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4CC7" w14:textId="77777777" w:rsidR="004C623B" w:rsidRDefault="004C623B">
    <w:pPr>
      <w:pStyle w:val="Voettekst"/>
    </w:pPr>
    <w:r>
      <w:t>Robbe Magerman</w:t>
    </w:r>
    <w:r>
      <w:ptab w:relativeTo="margin" w:alignment="center" w:leader="none"/>
    </w:r>
    <w:r w:rsidR="005B2C48">
      <w:t>Toegepaste informatica</w:t>
    </w:r>
    <w:r w:rsidR="00803D6A">
      <w:t xml:space="preserve"> - Klas 1.04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16B8C" w14:textId="77777777" w:rsidR="00283CB9" w:rsidRDefault="00283CB9" w:rsidP="00CB3CC2">
      <w:r>
        <w:separator/>
      </w:r>
    </w:p>
  </w:footnote>
  <w:footnote w:type="continuationSeparator" w:id="0">
    <w:p w14:paraId="5BD33DCE" w14:textId="77777777" w:rsidR="00283CB9" w:rsidRDefault="00283CB9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7C26"/>
    <w:multiLevelType w:val="hybridMultilevel"/>
    <w:tmpl w:val="3B164A0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317DD"/>
    <w:multiLevelType w:val="hybridMultilevel"/>
    <w:tmpl w:val="766C953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0F17EA"/>
    <w:multiLevelType w:val="hybridMultilevel"/>
    <w:tmpl w:val="5BAC7304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032434ED"/>
    <w:multiLevelType w:val="hybridMultilevel"/>
    <w:tmpl w:val="A258B8C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452036"/>
    <w:multiLevelType w:val="hybridMultilevel"/>
    <w:tmpl w:val="4778163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0D0CFE"/>
    <w:multiLevelType w:val="hybridMultilevel"/>
    <w:tmpl w:val="4D4E374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9D76E5"/>
    <w:multiLevelType w:val="hybridMultilevel"/>
    <w:tmpl w:val="185AB1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7921ED0"/>
    <w:multiLevelType w:val="hybridMultilevel"/>
    <w:tmpl w:val="AD96C2C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8466EA"/>
    <w:multiLevelType w:val="hybridMultilevel"/>
    <w:tmpl w:val="439AD0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6D775B"/>
    <w:multiLevelType w:val="hybridMultilevel"/>
    <w:tmpl w:val="6A465D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E8E1AAB"/>
    <w:multiLevelType w:val="hybridMultilevel"/>
    <w:tmpl w:val="AB4E427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852C15"/>
    <w:multiLevelType w:val="hybridMultilevel"/>
    <w:tmpl w:val="A8F89B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8C14D4"/>
    <w:multiLevelType w:val="hybridMultilevel"/>
    <w:tmpl w:val="7A8E36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910DE0"/>
    <w:multiLevelType w:val="hybridMultilevel"/>
    <w:tmpl w:val="0FCA23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5C3DA1"/>
    <w:multiLevelType w:val="hybridMultilevel"/>
    <w:tmpl w:val="FFA283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281A7E"/>
    <w:multiLevelType w:val="hybridMultilevel"/>
    <w:tmpl w:val="D9144C7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6B1D2D"/>
    <w:multiLevelType w:val="hybridMultilevel"/>
    <w:tmpl w:val="00561FD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3B13BF"/>
    <w:multiLevelType w:val="hybridMultilevel"/>
    <w:tmpl w:val="5CE2B8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3D5DE0"/>
    <w:multiLevelType w:val="hybridMultilevel"/>
    <w:tmpl w:val="03F63EF8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52408F"/>
    <w:multiLevelType w:val="hybridMultilevel"/>
    <w:tmpl w:val="B09242A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146AC1"/>
    <w:multiLevelType w:val="hybridMultilevel"/>
    <w:tmpl w:val="7646FDB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EC32B5"/>
    <w:multiLevelType w:val="hybridMultilevel"/>
    <w:tmpl w:val="F9049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8CE200D"/>
    <w:multiLevelType w:val="hybridMultilevel"/>
    <w:tmpl w:val="578E73C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7518F7"/>
    <w:multiLevelType w:val="hybridMultilevel"/>
    <w:tmpl w:val="DE1EC3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D73718"/>
    <w:multiLevelType w:val="hybridMultilevel"/>
    <w:tmpl w:val="AEB6F29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BCC7C9F"/>
    <w:multiLevelType w:val="hybridMultilevel"/>
    <w:tmpl w:val="5F0CD5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1AB1D39"/>
    <w:multiLevelType w:val="hybridMultilevel"/>
    <w:tmpl w:val="2228B26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2564869"/>
    <w:multiLevelType w:val="hybridMultilevel"/>
    <w:tmpl w:val="59B015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BD35CF"/>
    <w:multiLevelType w:val="hybridMultilevel"/>
    <w:tmpl w:val="E8A8375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70336CA"/>
    <w:multiLevelType w:val="hybridMultilevel"/>
    <w:tmpl w:val="CCD0C362"/>
    <w:lvl w:ilvl="0" w:tplc="F1A27F58">
      <w:numFmt w:val="bullet"/>
      <w:lvlText w:val="•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717233F"/>
    <w:multiLevelType w:val="hybridMultilevel"/>
    <w:tmpl w:val="9EACCB6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B9030BE"/>
    <w:multiLevelType w:val="hybridMultilevel"/>
    <w:tmpl w:val="60F0720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BF85AAD"/>
    <w:multiLevelType w:val="hybridMultilevel"/>
    <w:tmpl w:val="D9E4C3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CB53B3A"/>
    <w:multiLevelType w:val="hybridMultilevel"/>
    <w:tmpl w:val="B7362F0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CBE77B4"/>
    <w:multiLevelType w:val="hybridMultilevel"/>
    <w:tmpl w:val="D3D2C6A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D855D23"/>
    <w:multiLevelType w:val="hybridMultilevel"/>
    <w:tmpl w:val="A922E91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0968D2"/>
    <w:multiLevelType w:val="hybridMultilevel"/>
    <w:tmpl w:val="345E592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1B743EA"/>
    <w:multiLevelType w:val="hybridMultilevel"/>
    <w:tmpl w:val="3882632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3E562AA"/>
    <w:multiLevelType w:val="hybridMultilevel"/>
    <w:tmpl w:val="E4F29D96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4A06645"/>
    <w:multiLevelType w:val="hybridMultilevel"/>
    <w:tmpl w:val="F18AD4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6446F88"/>
    <w:multiLevelType w:val="hybridMultilevel"/>
    <w:tmpl w:val="AC8634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B20B7C">
      <w:start w:val="5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8634FD1"/>
    <w:multiLevelType w:val="hybridMultilevel"/>
    <w:tmpl w:val="DB1E90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A222E61"/>
    <w:multiLevelType w:val="hybridMultilevel"/>
    <w:tmpl w:val="D6D0A25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B7455D1"/>
    <w:multiLevelType w:val="hybridMultilevel"/>
    <w:tmpl w:val="E77E93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BB51C11"/>
    <w:multiLevelType w:val="hybridMultilevel"/>
    <w:tmpl w:val="CC544C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BC03DD7"/>
    <w:multiLevelType w:val="hybridMultilevel"/>
    <w:tmpl w:val="4F70FE6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D3E777C"/>
    <w:multiLevelType w:val="hybridMultilevel"/>
    <w:tmpl w:val="27D44AE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D947BFE"/>
    <w:multiLevelType w:val="hybridMultilevel"/>
    <w:tmpl w:val="153AA07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3DA25CA"/>
    <w:multiLevelType w:val="hybridMultilevel"/>
    <w:tmpl w:val="0532A18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4451AFD"/>
    <w:multiLevelType w:val="hybridMultilevel"/>
    <w:tmpl w:val="5DACE99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9684398"/>
    <w:multiLevelType w:val="hybridMultilevel"/>
    <w:tmpl w:val="D0EEC8F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9BE1173"/>
    <w:multiLevelType w:val="hybridMultilevel"/>
    <w:tmpl w:val="6E5E7E2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D2C1E23"/>
    <w:multiLevelType w:val="hybridMultilevel"/>
    <w:tmpl w:val="D8F0FE7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0B4C67"/>
    <w:multiLevelType w:val="hybridMultilevel"/>
    <w:tmpl w:val="8F0E76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0880A3A"/>
    <w:multiLevelType w:val="hybridMultilevel"/>
    <w:tmpl w:val="29D6539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4997C01"/>
    <w:multiLevelType w:val="hybridMultilevel"/>
    <w:tmpl w:val="14241BD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151E10"/>
    <w:multiLevelType w:val="hybridMultilevel"/>
    <w:tmpl w:val="F1E0D3A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9F942F1"/>
    <w:multiLevelType w:val="hybridMultilevel"/>
    <w:tmpl w:val="C24A3C9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C65881"/>
    <w:multiLevelType w:val="hybridMultilevel"/>
    <w:tmpl w:val="4FEA1D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DF77971"/>
    <w:multiLevelType w:val="hybridMultilevel"/>
    <w:tmpl w:val="E8468872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F613DD8"/>
    <w:multiLevelType w:val="hybridMultilevel"/>
    <w:tmpl w:val="922E8F9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18F4041"/>
    <w:multiLevelType w:val="hybridMultilevel"/>
    <w:tmpl w:val="96362B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20D364A"/>
    <w:multiLevelType w:val="hybridMultilevel"/>
    <w:tmpl w:val="F912D2CE"/>
    <w:lvl w:ilvl="0" w:tplc="E9FC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29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27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C2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44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E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6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4" w15:restartNumberingAfterBreak="0">
    <w:nsid w:val="72AA23AD"/>
    <w:multiLevelType w:val="hybridMultilevel"/>
    <w:tmpl w:val="996C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5C4612"/>
    <w:multiLevelType w:val="hybridMultilevel"/>
    <w:tmpl w:val="B2BC8C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651143"/>
    <w:multiLevelType w:val="hybridMultilevel"/>
    <w:tmpl w:val="9AE61AB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9B43044"/>
    <w:multiLevelType w:val="hybridMultilevel"/>
    <w:tmpl w:val="B0AC32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A0F721D"/>
    <w:multiLevelType w:val="hybridMultilevel"/>
    <w:tmpl w:val="23EEAB6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C034E4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7CAB76A7"/>
    <w:multiLevelType w:val="hybridMultilevel"/>
    <w:tmpl w:val="5FB869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F662F7C"/>
    <w:multiLevelType w:val="hybridMultilevel"/>
    <w:tmpl w:val="B6E4EAA4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2707699">
    <w:abstractNumId w:val="69"/>
  </w:num>
  <w:num w:numId="2" w16cid:durableId="1427070340">
    <w:abstractNumId w:val="3"/>
  </w:num>
  <w:num w:numId="3" w16cid:durableId="623736477">
    <w:abstractNumId w:val="63"/>
  </w:num>
  <w:num w:numId="4" w16cid:durableId="1551720532">
    <w:abstractNumId w:val="14"/>
  </w:num>
  <w:num w:numId="5" w16cid:durableId="232862333">
    <w:abstractNumId w:val="62"/>
  </w:num>
  <w:num w:numId="6" w16cid:durableId="730154176">
    <w:abstractNumId w:val="18"/>
  </w:num>
  <w:num w:numId="7" w16cid:durableId="787428412">
    <w:abstractNumId w:val="24"/>
  </w:num>
  <w:num w:numId="8" w16cid:durableId="533662778">
    <w:abstractNumId w:val="28"/>
  </w:num>
  <w:num w:numId="9" w16cid:durableId="1874875834">
    <w:abstractNumId w:val="30"/>
  </w:num>
  <w:num w:numId="10" w16cid:durableId="1343362779">
    <w:abstractNumId w:val="67"/>
  </w:num>
  <w:num w:numId="11" w16cid:durableId="839855557">
    <w:abstractNumId w:val="22"/>
  </w:num>
  <w:num w:numId="12" w16cid:durableId="1201165770">
    <w:abstractNumId w:val="64"/>
  </w:num>
  <w:num w:numId="13" w16cid:durableId="844856358">
    <w:abstractNumId w:val="15"/>
  </w:num>
  <w:num w:numId="14" w16cid:durableId="1803499529">
    <w:abstractNumId w:val="54"/>
  </w:num>
  <w:num w:numId="15" w16cid:durableId="1256477795">
    <w:abstractNumId w:val="13"/>
  </w:num>
  <w:num w:numId="16" w16cid:durableId="1839728085">
    <w:abstractNumId w:val="51"/>
  </w:num>
  <w:num w:numId="17" w16cid:durableId="377437189">
    <w:abstractNumId w:val="47"/>
  </w:num>
  <w:num w:numId="18" w16cid:durableId="173351500">
    <w:abstractNumId w:val="59"/>
  </w:num>
  <w:num w:numId="19" w16cid:durableId="304237193">
    <w:abstractNumId w:val="27"/>
  </w:num>
  <w:num w:numId="20" w16cid:durableId="1689017373">
    <w:abstractNumId w:val="6"/>
  </w:num>
  <w:num w:numId="21" w16cid:durableId="1901675529">
    <w:abstractNumId w:val="34"/>
  </w:num>
  <w:num w:numId="22" w16cid:durableId="896746205">
    <w:abstractNumId w:val="48"/>
  </w:num>
  <w:num w:numId="23" w16cid:durableId="1538468224">
    <w:abstractNumId w:val="41"/>
  </w:num>
  <w:num w:numId="24" w16cid:durableId="1154834796">
    <w:abstractNumId w:val="61"/>
  </w:num>
  <w:num w:numId="25" w16cid:durableId="861819388">
    <w:abstractNumId w:val="56"/>
  </w:num>
  <w:num w:numId="26" w16cid:durableId="1498496378">
    <w:abstractNumId w:val="9"/>
  </w:num>
  <w:num w:numId="27" w16cid:durableId="734472819">
    <w:abstractNumId w:val="26"/>
  </w:num>
  <w:num w:numId="28" w16cid:durableId="657153018">
    <w:abstractNumId w:val="46"/>
  </w:num>
  <w:num w:numId="29" w16cid:durableId="253058320">
    <w:abstractNumId w:val="35"/>
  </w:num>
  <w:num w:numId="30" w16cid:durableId="961692861">
    <w:abstractNumId w:val="39"/>
  </w:num>
  <w:num w:numId="31" w16cid:durableId="1122770968">
    <w:abstractNumId w:val="60"/>
  </w:num>
  <w:num w:numId="32" w16cid:durableId="601649707">
    <w:abstractNumId w:val="50"/>
  </w:num>
  <w:num w:numId="33" w16cid:durableId="159272619">
    <w:abstractNumId w:val="44"/>
  </w:num>
  <w:num w:numId="34" w16cid:durableId="1857189885">
    <w:abstractNumId w:val="8"/>
  </w:num>
  <w:num w:numId="35" w16cid:durableId="806162407">
    <w:abstractNumId w:val="49"/>
  </w:num>
  <w:num w:numId="36" w16cid:durableId="890848760">
    <w:abstractNumId w:val="10"/>
  </w:num>
  <w:num w:numId="37" w16cid:durableId="880825411">
    <w:abstractNumId w:val="43"/>
  </w:num>
  <w:num w:numId="38" w16cid:durableId="1031952799">
    <w:abstractNumId w:val="0"/>
  </w:num>
  <w:num w:numId="39" w16cid:durableId="1083184250">
    <w:abstractNumId w:val="33"/>
  </w:num>
  <w:num w:numId="40" w16cid:durableId="1391267220">
    <w:abstractNumId w:val="25"/>
  </w:num>
  <w:num w:numId="41" w16cid:durableId="53045310">
    <w:abstractNumId w:val="53"/>
  </w:num>
  <w:num w:numId="42" w16cid:durableId="739597871">
    <w:abstractNumId w:val="11"/>
  </w:num>
  <w:num w:numId="43" w16cid:durableId="1060984011">
    <w:abstractNumId w:val="29"/>
  </w:num>
  <w:num w:numId="44" w16cid:durableId="186989950">
    <w:abstractNumId w:val="45"/>
  </w:num>
  <w:num w:numId="45" w16cid:durableId="1234199931">
    <w:abstractNumId w:val="52"/>
  </w:num>
  <w:num w:numId="46" w16cid:durableId="1473249935">
    <w:abstractNumId w:val="58"/>
  </w:num>
  <w:num w:numId="47" w16cid:durableId="603995453">
    <w:abstractNumId w:val="12"/>
  </w:num>
  <w:num w:numId="48" w16cid:durableId="1908951894">
    <w:abstractNumId w:val="65"/>
  </w:num>
  <w:num w:numId="49" w16cid:durableId="1366054014">
    <w:abstractNumId w:val="36"/>
  </w:num>
  <w:num w:numId="50" w16cid:durableId="778719471">
    <w:abstractNumId w:val="38"/>
  </w:num>
  <w:num w:numId="51" w16cid:durableId="224799252">
    <w:abstractNumId w:val="7"/>
  </w:num>
  <w:num w:numId="52" w16cid:durableId="1598634813">
    <w:abstractNumId w:val="42"/>
  </w:num>
  <w:num w:numId="53" w16cid:durableId="326249649">
    <w:abstractNumId w:val="37"/>
  </w:num>
  <w:num w:numId="54" w16cid:durableId="527597525">
    <w:abstractNumId w:val="4"/>
  </w:num>
  <w:num w:numId="55" w16cid:durableId="2145853994">
    <w:abstractNumId w:val="16"/>
  </w:num>
  <w:num w:numId="56" w16cid:durableId="951665961">
    <w:abstractNumId w:val="71"/>
  </w:num>
  <w:num w:numId="57" w16cid:durableId="722948062">
    <w:abstractNumId w:val="32"/>
  </w:num>
  <w:num w:numId="58" w16cid:durableId="87388961">
    <w:abstractNumId w:val="5"/>
  </w:num>
  <w:num w:numId="59" w16cid:durableId="1779565260">
    <w:abstractNumId w:val="68"/>
  </w:num>
  <w:num w:numId="60" w16cid:durableId="2075397065">
    <w:abstractNumId w:val="20"/>
  </w:num>
  <w:num w:numId="61" w16cid:durableId="1100443351">
    <w:abstractNumId w:val="2"/>
  </w:num>
  <w:num w:numId="62" w16cid:durableId="864824706">
    <w:abstractNumId w:val="19"/>
  </w:num>
  <w:num w:numId="63" w16cid:durableId="889733985">
    <w:abstractNumId w:val="70"/>
  </w:num>
  <w:num w:numId="64" w16cid:durableId="104153611">
    <w:abstractNumId w:val="57"/>
  </w:num>
  <w:num w:numId="65" w16cid:durableId="1726486581">
    <w:abstractNumId w:val="55"/>
  </w:num>
  <w:num w:numId="66" w16cid:durableId="179201982">
    <w:abstractNumId w:val="17"/>
  </w:num>
  <w:num w:numId="67" w16cid:durableId="576522900">
    <w:abstractNumId w:val="40"/>
  </w:num>
  <w:num w:numId="68" w16cid:durableId="1544556332">
    <w:abstractNumId w:val="23"/>
  </w:num>
  <w:num w:numId="69" w16cid:durableId="2066222382">
    <w:abstractNumId w:val="66"/>
  </w:num>
  <w:num w:numId="70" w16cid:durableId="1995793886">
    <w:abstractNumId w:val="31"/>
  </w:num>
  <w:num w:numId="71" w16cid:durableId="829952776">
    <w:abstractNumId w:val="21"/>
  </w:num>
  <w:num w:numId="72" w16cid:durableId="470171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5A3C"/>
    <w:rsid w:val="00001587"/>
    <w:rsid w:val="00012D45"/>
    <w:rsid w:val="00030BF1"/>
    <w:rsid w:val="000339E2"/>
    <w:rsid w:val="000532AC"/>
    <w:rsid w:val="00054531"/>
    <w:rsid w:val="00057E98"/>
    <w:rsid w:val="000657FE"/>
    <w:rsid w:val="00071203"/>
    <w:rsid w:val="00071E70"/>
    <w:rsid w:val="00083780"/>
    <w:rsid w:val="00087435"/>
    <w:rsid w:val="000A3457"/>
    <w:rsid w:val="000B15AB"/>
    <w:rsid w:val="000C52BD"/>
    <w:rsid w:val="000C5650"/>
    <w:rsid w:val="000D5276"/>
    <w:rsid w:val="000D6F6C"/>
    <w:rsid w:val="000E35BA"/>
    <w:rsid w:val="000E3E4E"/>
    <w:rsid w:val="000E7BA9"/>
    <w:rsid w:val="00100A15"/>
    <w:rsid w:val="00105009"/>
    <w:rsid w:val="00153040"/>
    <w:rsid w:val="00165FBB"/>
    <w:rsid w:val="001714B7"/>
    <w:rsid w:val="0017156C"/>
    <w:rsid w:val="00172D42"/>
    <w:rsid w:val="00173D23"/>
    <w:rsid w:val="00182E1C"/>
    <w:rsid w:val="00187176"/>
    <w:rsid w:val="00190E26"/>
    <w:rsid w:val="0019111D"/>
    <w:rsid w:val="00193857"/>
    <w:rsid w:val="00193F3D"/>
    <w:rsid w:val="001970ED"/>
    <w:rsid w:val="001B7D59"/>
    <w:rsid w:val="001C071B"/>
    <w:rsid w:val="001C0C66"/>
    <w:rsid w:val="001C0F98"/>
    <w:rsid w:val="001C2194"/>
    <w:rsid w:val="001D6C3D"/>
    <w:rsid w:val="001E0C28"/>
    <w:rsid w:val="001E1D69"/>
    <w:rsid w:val="001E501D"/>
    <w:rsid w:val="001F4EED"/>
    <w:rsid w:val="001F5BEC"/>
    <w:rsid w:val="00201CD6"/>
    <w:rsid w:val="0020249B"/>
    <w:rsid w:val="00213D37"/>
    <w:rsid w:val="00217535"/>
    <w:rsid w:val="00217DD0"/>
    <w:rsid w:val="0022581D"/>
    <w:rsid w:val="00234AD9"/>
    <w:rsid w:val="00237265"/>
    <w:rsid w:val="00240398"/>
    <w:rsid w:val="00243BCC"/>
    <w:rsid w:val="0025105E"/>
    <w:rsid w:val="00261AC8"/>
    <w:rsid w:val="002653E8"/>
    <w:rsid w:val="0027665C"/>
    <w:rsid w:val="00283CB9"/>
    <w:rsid w:val="00291F5D"/>
    <w:rsid w:val="0029342B"/>
    <w:rsid w:val="002A157E"/>
    <w:rsid w:val="002B1972"/>
    <w:rsid w:val="002B7836"/>
    <w:rsid w:val="002B7A43"/>
    <w:rsid w:val="002C0EC6"/>
    <w:rsid w:val="002D0463"/>
    <w:rsid w:val="002D185C"/>
    <w:rsid w:val="002E392B"/>
    <w:rsid w:val="002F1BB5"/>
    <w:rsid w:val="002F4857"/>
    <w:rsid w:val="0031287F"/>
    <w:rsid w:val="00314400"/>
    <w:rsid w:val="00321F1F"/>
    <w:rsid w:val="00331C44"/>
    <w:rsid w:val="00331D85"/>
    <w:rsid w:val="00335260"/>
    <w:rsid w:val="003416C9"/>
    <w:rsid w:val="00346271"/>
    <w:rsid w:val="00351E05"/>
    <w:rsid w:val="00361743"/>
    <w:rsid w:val="00365F84"/>
    <w:rsid w:val="003671C5"/>
    <w:rsid w:val="00372671"/>
    <w:rsid w:val="003812C5"/>
    <w:rsid w:val="003825B4"/>
    <w:rsid w:val="003A529A"/>
    <w:rsid w:val="003B2D63"/>
    <w:rsid w:val="003B380B"/>
    <w:rsid w:val="003C4165"/>
    <w:rsid w:val="003D69B9"/>
    <w:rsid w:val="003E0013"/>
    <w:rsid w:val="003E6543"/>
    <w:rsid w:val="003F044F"/>
    <w:rsid w:val="003F19FE"/>
    <w:rsid w:val="003F1D01"/>
    <w:rsid w:val="003F2728"/>
    <w:rsid w:val="00405D3C"/>
    <w:rsid w:val="00413201"/>
    <w:rsid w:val="00415EFF"/>
    <w:rsid w:val="004236BC"/>
    <w:rsid w:val="004313FE"/>
    <w:rsid w:val="0045430A"/>
    <w:rsid w:val="0045465F"/>
    <w:rsid w:val="00462F6C"/>
    <w:rsid w:val="00473FEE"/>
    <w:rsid w:val="004750C1"/>
    <w:rsid w:val="004765D0"/>
    <w:rsid w:val="00487CB5"/>
    <w:rsid w:val="004A63E2"/>
    <w:rsid w:val="004A7DE9"/>
    <w:rsid w:val="004B13A8"/>
    <w:rsid w:val="004B2EF0"/>
    <w:rsid w:val="004B4373"/>
    <w:rsid w:val="004B5CCE"/>
    <w:rsid w:val="004C623B"/>
    <w:rsid w:val="004D1DC5"/>
    <w:rsid w:val="004E0ACB"/>
    <w:rsid w:val="004E5DBE"/>
    <w:rsid w:val="00513C70"/>
    <w:rsid w:val="00526BE0"/>
    <w:rsid w:val="00550ABE"/>
    <w:rsid w:val="005542BD"/>
    <w:rsid w:val="0056245F"/>
    <w:rsid w:val="00567D11"/>
    <w:rsid w:val="00577817"/>
    <w:rsid w:val="005A17E0"/>
    <w:rsid w:val="005A20E9"/>
    <w:rsid w:val="005A60E9"/>
    <w:rsid w:val="005A76AF"/>
    <w:rsid w:val="005B2888"/>
    <w:rsid w:val="005B2C48"/>
    <w:rsid w:val="005C2CBB"/>
    <w:rsid w:val="005C3126"/>
    <w:rsid w:val="005D224B"/>
    <w:rsid w:val="005E5682"/>
    <w:rsid w:val="005E7901"/>
    <w:rsid w:val="005F7298"/>
    <w:rsid w:val="0061202D"/>
    <w:rsid w:val="00615FA1"/>
    <w:rsid w:val="0063412B"/>
    <w:rsid w:val="00634B6F"/>
    <w:rsid w:val="00642E1C"/>
    <w:rsid w:val="00652EF3"/>
    <w:rsid w:val="00654BC7"/>
    <w:rsid w:val="00656EEC"/>
    <w:rsid w:val="00663DC4"/>
    <w:rsid w:val="00677AA0"/>
    <w:rsid w:val="0069008C"/>
    <w:rsid w:val="00693F89"/>
    <w:rsid w:val="006A4EB8"/>
    <w:rsid w:val="006A5AF7"/>
    <w:rsid w:val="006B4064"/>
    <w:rsid w:val="006C4E83"/>
    <w:rsid w:val="006C5441"/>
    <w:rsid w:val="006E26CE"/>
    <w:rsid w:val="006F1A24"/>
    <w:rsid w:val="00714964"/>
    <w:rsid w:val="0073255F"/>
    <w:rsid w:val="00747A6C"/>
    <w:rsid w:val="00750656"/>
    <w:rsid w:val="007537B1"/>
    <w:rsid w:val="00757581"/>
    <w:rsid w:val="00773860"/>
    <w:rsid w:val="007746E6"/>
    <w:rsid w:val="0078242E"/>
    <w:rsid w:val="00786CFE"/>
    <w:rsid w:val="007A6FB4"/>
    <w:rsid w:val="007B0A16"/>
    <w:rsid w:val="007C36D0"/>
    <w:rsid w:val="007D1224"/>
    <w:rsid w:val="007D3601"/>
    <w:rsid w:val="007D4D08"/>
    <w:rsid w:val="007D7619"/>
    <w:rsid w:val="007E57A7"/>
    <w:rsid w:val="007E67E0"/>
    <w:rsid w:val="0080078C"/>
    <w:rsid w:val="00803D6A"/>
    <w:rsid w:val="00803E6F"/>
    <w:rsid w:val="0081417F"/>
    <w:rsid w:val="00814B4D"/>
    <w:rsid w:val="00820E01"/>
    <w:rsid w:val="008222D6"/>
    <w:rsid w:val="008229BB"/>
    <w:rsid w:val="00831925"/>
    <w:rsid w:val="00842FC0"/>
    <w:rsid w:val="00847CEF"/>
    <w:rsid w:val="00847D08"/>
    <w:rsid w:val="00851BDA"/>
    <w:rsid w:val="00860EFD"/>
    <w:rsid w:val="0086358B"/>
    <w:rsid w:val="0087206F"/>
    <w:rsid w:val="00885552"/>
    <w:rsid w:val="00890AD0"/>
    <w:rsid w:val="008950CF"/>
    <w:rsid w:val="00895F6D"/>
    <w:rsid w:val="008A0832"/>
    <w:rsid w:val="008A1EC4"/>
    <w:rsid w:val="008A45AC"/>
    <w:rsid w:val="008B3E47"/>
    <w:rsid w:val="008B5EC8"/>
    <w:rsid w:val="008C7EBA"/>
    <w:rsid w:val="008D4A83"/>
    <w:rsid w:val="008D7B32"/>
    <w:rsid w:val="008F2DFA"/>
    <w:rsid w:val="008F3825"/>
    <w:rsid w:val="008F7FCA"/>
    <w:rsid w:val="00905D9B"/>
    <w:rsid w:val="00915EA3"/>
    <w:rsid w:val="00920C8E"/>
    <w:rsid w:val="00922542"/>
    <w:rsid w:val="00923B90"/>
    <w:rsid w:val="009257BA"/>
    <w:rsid w:val="00931628"/>
    <w:rsid w:val="009355F3"/>
    <w:rsid w:val="00941D3B"/>
    <w:rsid w:val="00943A84"/>
    <w:rsid w:val="009440E1"/>
    <w:rsid w:val="0094588C"/>
    <w:rsid w:val="0096495E"/>
    <w:rsid w:val="00967DB4"/>
    <w:rsid w:val="00971B60"/>
    <w:rsid w:val="009833CD"/>
    <w:rsid w:val="009A01A5"/>
    <w:rsid w:val="009C3550"/>
    <w:rsid w:val="009C65FF"/>
    <w:rsid w:val="009C7002"/>
    <w:rsid w:val="009D4402"/>
    <w:rsid w:val="009D529F"/>
    <w:rsid w:val="009D56CB"/>
    <w:rsid w:val="009E41EE"/>
    <w:rsid w:val="009E57AC"/>
    <w:rsid w:val="009E76C0"/>
    <w:rsid w:val="009F0D40"/>
    <w:rsid w:val="009F1891"/>
    <w:rsid w:val="00A01C47"/>
    <w:rsid w:val="00A01FBE"/>
    <w:rsid w:val="00A05D27"/>
    <w:rsid w:val="00A104B7"/>
    <w:rsid w:val="00A34F14"/>
    <w:rsid w:val="00A460F8"/>
    <w:rsid w:val="00A50434"/>
    <w:rsid w:val="00A53FA1"/>
    <w:rsid w:val="00A548D9"/>
    <w:rsid w:val="00A5575E"/>
    <w:rsid w:val="00A56E21"/>
    <w:rsid w:val="00A72140"/>
    <w:rsid w:val="00A8421B"/>
    <w:rsid w:val="00AA414D"/>
    <w:rsid w:val="00AB1DEB"/>
    <w:rsid w:val="00AB3A42"/>
    <w:rsid w:val="00AB4C04"/>
    <w:rsid w:val="00AD3A47"/>
    <w:rsid w:val="00AE2E95"/>
    <w:rsid w:val="00B00625"/>
    <w:rsid w:val="00B14E92"/>
    <w:rsid w:val="00B1604C"/>
    <w:rsid w:val="00B17498"/>
    <w:rsid w:val="00B355C6"/>
    <w:rsid w:val="00B376FA"/>
    <w:rsid w:val="00B37AA3"/>
    <w:rsid w:val="00B77703"/>
    <w:rsid w:val="00B8395D"/>
    <w:rsid w:val="00B83D92"/>
    <w:rsid w:val="00B85EF9"/>
    <w:rsid w:val="00B91C66"/>
    <w:rsid w:val="00B92D67"/>
    <w:rsid w:val="00BA176F"/>
    <w:rsid w:val="00BA5F94"/>
    <w:rsid w:val="00BB2642"/>
    <w:rsid w:val="00BB5A3C"/>
    <w:rsid w:val="00BB7E42"/>
    <w:rsid w:val="00BD77BC"/>
    <w:rsid w:val="00BE7038"/>
    <w:rsid w:val="00BF2EAC"/>
    <w:rsid w:val="00BF43C9"/>
    <w:rsid w:val="00BF67F4"/>
    <w:rsid w:val="00C02250"/>
    <w:rsid w:val="00C12A1D"/>
    <w:rsid w:val="00C16759"/>
    <w:rsid w:val="00C2709B"/>
    <w:rsid w:val="00C32C55"/>
    <w:rsid w:val="00C633D3"/>
    <w:rsid w:val="00C90EC2"/>
    <w:rsid w:val="00CA28F8"/>
    <w:rsid w:val="00CA7934"/>
    <w:rsid w:val="00CB3CC2"/>
    <w:rsid w:val="00CC4CB2"/>
    <w:rsid w:val="00CD0B6F"/>
    <w:rsid w:val="00CD0BC3"/>
    <w:rsid w:val="00CD0E44"/>
    <w:rsid w:val="00CD19F8"/>
    <w:rsid w:val="00CD305F"/>
    <w:rsid w:val="00CD38EF"/>
    <w:rsid w:val="00CD5D26"/>
    <w:rsid w:val="00CF6D71"/>
    <w:rsid w:val="00D016EF"/>
    <w:rsid w:val="00D05A70"/>
    <w:rsid w:val="00D1132E"/>
    <w:rsid w:val="00D13594"/>
    <w:rsid w:val="00D2033C"/>
    <w:rsid w:val="00D2295F"/>
    <w:rsid w:val="00D274DC"/>
    <w:rsid w:val="00D30083"/>
    <w:rsid w:val="00D44379"/>
    <w:rsid w:val="00D44A08"/>
    <w:rsid w:val="00D44C40"/>
    <w:rsid w:val="00D536AC"/>
    <w:rsid w:val="00D5701D"/>
    <w:rsid w:val="00D62303"/>
    <w:rsid w:val="00D640FC"/>
    <w:rsid w:val="00D64881"/>
    <w:rsid w:val="00D71B8B"/>
    <w:rsid w:val="00D77BE3"/>
    <w:rsid w:val="00D9422E"/>
    <w:rsid w:val="00D975B6"/>
    <w:rsid w:val="00DA0E0D"/>
    <w:rsid w:val="00DA5874"/>
    <w:rsid w:val="00DB07B0"/>
    <w:rsid w:val="00DB2499"/>
    <w:rsid w:val="00DB367A"/>
    <w:rsid w:val="00DC096E"/>
    <w:rsid w:val="00DD4739"/>
    <w:rsid w:val="00DD76E0"/>
    <w:rsid w:val="00E041A2"/>
    <w:rsid w:val="00E060DB"/>
    <w:rsid w:val="00E16151"/>
    <w:rsid w:val="00E17959"/>
    <w:rsid w:val="00E255CD"/>
    <w:rsid w:val="00E4032E"/>
    <w:rsid w:val="00E42792"/>
    <w:rsid w:val="00E47036"/>
    <w:rsid w:val="00E545F6"/>
    <w:rsid w:val="00E57095"/>
    <w:rsid w:val="00E61793"/>
    <w:rsid w:val="00E73519"/>
    <w:rsid w:val="00E84850"/>
    <w:rsid w:val="00E935C8"/>
    <w:rsid w:val="00EA7365"/>
    <w:rsid w:val="00EB1C5C"/>
    <w:rsid w:val="00EC44C3"/>
    <w:rsid w:val="00EC5C4E"/>
    <w:rsid w:val="00ED66A8"/>
    <w:rsid w:val="00ED767E"/>
    <w:rsid w:val="00EF7E9B"/>
    <w:rsid w:val="00F01C3E"/>
    <w:rsid w:val="00F0749A"/>
    <w:rsid w:val="00F10FFE"/>
    <w:rsid w:val="00F1442F"/>
    <w:rsid w:val="00F1788B"/>
    <w:rsid w:val="00F17B08"/>
    <w:rsid w:val="00F20684"/>
    <w:rsid w:val="00F2070C"/>
    <w:rsid w:val="00F20B72"/>
    <w:rsid w:val="00F467DF"/>
    <w:rsid w:val="00F60D24"/>
    <w:rsid w:val="00F62EC6"/>
    <w:rsid w:val="00F72950"/>
    <w:rsid w:val="00F7789A"/>
    <w:rsid w:val="00F80464"/>
    <w:rsid w:val="00F82FA3"/>
    <w:rsid w:val="00F914E5"/>
    <w:rsid w:val="00F9439C"/>
    <w:rsid w:val="00FA6EBD"/>
    <w:rsid w:val="00FC24B5"/>
    <w:rsid w:val="00FE23C3"/>
    <w:rsid w:val="00FF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C808A"/>
  <w15:docId w15:val="{58A600F6-24B6-42BB-9BE7-B3A30580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03D6A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2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2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CC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652EF3"/>
    <w:pPr>
      <w:spacing w:after="0" w:line="240" w:lineRule="auto"/>
    </w:pPr>
    <w:rPr>
      <w:b/>
      <w:color w:val="4472C4" w:themeColor="accent1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ascii="Verdana" w:eastAsiaTheme="majorEastAsia" w:hAnsi="Verdan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ascii="Verdana" w:eastAsiaTheme="majorEastAsia" w:hAnsi="Verdan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C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2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13</Pages>
  <Words>2829</Words>
  <Characters>15564</Characters>
  <Application>Microsoft Office Word</Application>
  <DocSecurity>0</DocSecurity>
  <Lines>129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 Magerman</cp:lastModifiedBy>
  <cp:revision>218</cp:revision>
  <dcterms:created xsi:type="dcterms:W3CDTF">2024-02-07T19:59:00Z</dcterms:created>
  <dcterms:modified xsi:type="dcterms:W3CDTF">2024-02-15T19:26:00Z</dcterms:modified>
</cp:coreProperties>
</file>