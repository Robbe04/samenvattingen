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EDFB" w14:textId="77777777" w:rsidR="005B2C48" w:rsidRDefault="0045430A">
      <w:r>
        <w:rPr>
          <w:noProof/>
        </w:rPr>
        <w:drawing>
          <wp:anchor distT="0" distB="0" distL="114300" distR="114300" simplePos="0" relativeHeight="251658240" behindDoc="0" locked="0" layoutInCell="1" allowOverlap="1" wp14:anchorId="73F1DECA" wp14:editId="20FCDEB3">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6E4F8814" w14:textId="77777777"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2B53E5D2" w14:textId="016EE97A" w:rsidR="00E0021F" w:rsidRDefault="0074620D">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9064131" w:history="1">
        <w:r w:rsidR="00E0021F" w:rsidRPr="00E7042D">
          <w:rPr>
            <w:rStyle w:val="Hyperlink"/>
            <w:noProof/>
          </w:rPr>
          <w:t>1</w:t>
        </w:r>
        <w:r w:rsidR="00E0021F">
          <w:rPr>
            <w:rFonts w:eastAsiaTheme="minorEastAsia"/>
            <w:b w:val="0"/>
            <w:noProof/>
            <w:kern w:val="2"/>
            <w:sz w:val="22"/>
            <w:lang w:eastAsia="nl-BE"/>
            <w14:ligatures w14:val="standardContextual"/>
          </w:rPr>
          <w:tab/>
        </w:r>
        <w:r w:rsidR="00E0021F" w:rsidRPr="00E7042D">
          <w:rPr>
            <w:rStyle w:val="Hyperlink"/>
            <w:noProof/>
          </w:rPr>
          <w:t>Hoofdstuk 1: Besturingssysteem</w:t>
        </w:r>
        <w:r w:rsidR="00E0021F">
          <w:rPr>
            <w:noProof/>
            <w:webHidden/>
          </w:rPr>
          <w:tab/>
        </w:r>
        <w:r w:rsidR="00E0021F">
          <w:rPr>
            <w:noProof/>
            <w:webHidden/>
          </w:rPr>
          <w:fldChar w:fldCharType="begin"/>
        </w:r>
        <w:r w:rsidR="00E0021F">
          <w:rPr>
            <w:noProof/>
            <w:webHidden/>
          </w:rPr>
          <w:instrText xml:space="preserve"> PAGEREF _Toc159064131 \h </w:instrText>
        </w:r>
        <w:r w:rsidR="00E0021F">
          <w:rPr>
            <w:noProof/>
            <w:webHidden/>
          </w:rPr>
        </w:r>
        <w:r w:rsidR="00E0021F">
          <w:rPr>
            <w:noProof/>
            <w:webHidden/>
          </w:rPr>
          <w:fldChar w:fldCharType="separate"/>
        </w:r>
        <w:r w:rsidR="00E0021F">
          <w:rPr>
            <w:noProof/>
            <w:webHidden/>
          </w:rPr>
          <w:t>2</w:t>
        </w:r>
        <w:r w:rsidR="00E0021F">
          <w:rPr>
            <w:noProof/>
            <w:webHidden/>
          </w:rPr>
          <w:fldChar w:fldCharType="end"/>
        </w:r>
      </w:hyperlink>
    </w:p>
    <w:p w14:paraId="4CA47471" w14:textId="013752DF" w:rsidR="00E0021F" w:rsidRDefault="00E0021F">
      <w:pPr>
        <w:pStyle w:val="Inhopg2"/>
        <w:rPr>
          <w:rFonts w:eastAsiaTheme="minorEastAsia"/>
          <w:noProof/>
          <w:kern w:val="2"/>
          <w:sz w:val="22"/>
          <w:lang w:eastAsia="nl-BE"/>
          <w14:ligatures w14:val="standardContextual"/>
        </w:rPr>
      </w:pPr>
      <w:hyperlink w:anchor="_Toc159064132" w:history="1">
        <w:r w:rsidRPr="00E7042D">
          <w:rPr>
            <w:rStyle w:val="Hyperlink"/>
            <w:noProof/>
          </w:rPr>
          <w:t>1.1</w:t>
        </w:r>
        <w:r>
          <w:rPr>
            <w:rFonts w:eastAsiaTheme="minorEastAsia"/>
            <w:noProof/>
            <w:kern w:val="2"/>
            <w:sz w:val="22"/>
            <w:lang w:eastAsia="nl-BE"/>
            <w14:ligatures w14:val="standardContextual"/>
          </w:rPr>
          <w:tab/>
        </w:r>
        <w:r w:rsidRPr="00E7042D">
          <w:rPr>
            <w:rStyle w:val="Hyperlink"/>
            <w:noProof/>
          </w:rPr>
          <w:t>Wat is een besturingssysteem?</w:t>
        </w:r>
        <w:r>
          <w:rPr>
            <w:noProof/>
            <w:webHidden/>
          </w:rPr>
          <w:tab/>
        </w:r>
        <w:r>
          <w:rPr>
            <w:noProof/>
            <w:webHidden/>
          </w:rPr>
          <w:fldChar w:fldCharType="begin"/>
        </w:r>
        <w:r>
          <w:rPr>
            <w:noProof/>
            <w:webHidden/>
          </w:rPr>
          <w:instrText xml:space="preserve"> PAGEREF _Toc159064132 \h </w:instrText>
        </w:r>
        <w:r>
          <w:rPr>
            <w:noProof/>
            <w:webHidden/>
          </w:rPr>
        </w:r>
        <w:r>
          <w:rPr>
            <w:noProof/>
            <w:webHidden/>
          </w:rPr>
          <w:fldChar w:fldCharType="separate"/>
        </w:r>
        <w:r>
          <w:rPr>
            <w:noProof/>
            <w:webHidden/>
          </w:rPr>
          <w:t>2</w:t>
        </w:r>
        <w:r>
          <w:rPr>
            <w:noProof/>
            <w:webHidden/>
          </w:rPr>
          <w:fldChar w:fldCharType="end"/>
        </w:r>
      </w:hyperlink>
    </w:p>
    <w:p w14:paraId="5C13F402" w14:textId="3C6ADEBD" w:rsidR="00E0021F" w:rsidRDefault="00E0021F">
      <w:pPr>
        <w:pStyle w:val="Inhopg2"/>
        <w:rPr>
          <w:rFonts w:eastAsiaTheme="minorEastAsia"/>
          <w:noProof/>
          <w:kern w:val="2"/>
          <w:sz w:val="22"/>
          <w:lang w:eastAsia="nl-BE"/>
          <w14:ligatures w14:val="standardContextual"/>
        </w:rPr>
      </w:pPr>
      <w:hyperlink w:anchor="_Toc159064133" w:history="1">
        <w:r w:rsidRPr="00E7042D">
          <w:rPr>
            <w:rStyle w:val="Hyperlink"/>
            <w:noProof/>
          </w:rPr>
          <w:t>1.2</w:t>
        </w:r>
        <w:r>
          <w:rPr>
            <w:rFonts w:eastAsiaTheme="minorEastAsia"/>
            <w:noProof/>
            <w:kern w:val="2"/>
            <w:sz w:val="22"/>
            <w:lang w:eastAsia="nl-BE"/>
            <w14:ligatures w14:val="standardContextual"/>
          </w:rPr>
          <w:tab/>
        </w:r>
        <w:r w:rsidRPr="00E7042D">
          <w:rPr>
            <w:rStyle w:val="Hyperlink"/>
            <w:noProof/>
          </w:rPr>
          <w:t>Soorten besturingssystemen</w:t>
        </w:r>
        <w:r>
          <w:rPr>
            <w:noProof/>
            <w:webHidden/>
          </w:rPr>
          <w:tab/>
        </w:r>
        <w:r>
          <w:rPr>
            <w:noProof/>
            <w:webHidden/>
          </w:rPr>
          <w:fldChar w:fldCharType="begin"/>
        </w:r>
        <w:r>
          <w:rPr>
            <w:noProof/>
            <w:webHidden/>
          </w:rPr>
          <w:instrText xml:space="preserve"> PAGEREF _Toc159064133 \h </w:instrText>
        </w:r>
        <w:r>
          <w:rPr>
            <w:noProof/>
            <w:webHidden/>
          </w:rPr>
        </w:r>
        <w:r>
          <w:rPr>
            <w:noProof/>
            <w:webHidden/>
          </w:rPr>
          <w:fldChar w:fldCharType="separate"/>
        </w:r>
        <w:r>
          <w:rPr>
            <w:noProof/>
            <w:webHidden/>
          </w:rPr>
          <w:t>3</w:t>
        </w:r>
        <w:r>
          <w:rPr>
            <w:noProof/>
            <w:webHidden/>
          </w:rPr>
          <w:fldChar w:fldCharType="end"/>
        </w:r>
      </w:hyperlink>
    </w:p>
    <w:p w14:paraId="0484CC38" w14:textId="2AC48C70" w:rsidR="00E0021F" w:rsidRDefault="00E0021F">
      <w:pPr>
        <w:pStyle w:val="Inhopg2"/>
        <w:rPr>
          <w:rFonts w:eastAsiaTheme="minorEastAsia"/>
          <w:noProof/>
          <w:kern w:val="2"/>
          <w:sz w:val="22"/>
          <w:lang w:eastAsia="nl-BE"/>
          <w14:ligatures w14:val="standardContextual"/>
        </w:rPr>
      </w:pPr>
      <w:hyperlink w:anchor="_Toc159064134" w:history="1">
        <w:r w:rsidRPr="00E7042D">
          <w:rPr>
            <w:rStyle w:val="Hyperlink"/>
            <w:noProof/>
          </w:rPr>
          <w:t>1.3</w:t>
        </w:r>
        <w:r>
          <w:rPr>
            <w:rFonts w:eastAsiaTheme="minorEastAsia"/>
            <w:noProof/>
            <w:kern w:val="2"/>
            <w:sz w:val="22"/>
            <w:lang w:eastAsia="nl-BE"/>
            <w14:ligatures w14:val="standardContextual"/>
          </w:rPr>
          <w:tab/>
        </w:r>
        <w:r w:rsidRPr="00E7042D">
          <w:rPr>
            <w:rStyle w:val="Hyperlink"/>
            <w:noProof/>
          </w:rPr>
          <w:t>Concepten van besturingssystemen</w:t>
        </w:r>
        <w:r>
          <w:rPr>
            <w:noProof/>
            <w:webHidden/>
          </w:rPr>
          <w:tab/>
        </w:r>
        <w:r>
          <w:rPr>
            <w:noProof/>
            <w:webHidden/>
          </w:rPr>
          <w:fldChar w:fldCharType="begin"/>
        </w:r>
        <w:r>
          <w:rPr>
            <w:noProof/>
            <w:webHidden/>
          </w:rPr>
          <w:instrText xml:space="preserve"> PAGEREF _Toc159064134 \h </w:instrText>
        </w:r>
        <w:r>
          <w:rPr>
            <w:noProof/>
            <w:webHidden/>
          </w:rPr>
        </w:r>
        <w:r>
          <w:rPr>
            <w:noProof/>
            <w:webHidden/>
          </w:rPr>
          <w:fldChar w:fldCharType="separate"/>
        </w:r>
        <w:r>
          <w:rPr>
            <w:noProof/>
            <w:webHidden/>
          </w:rPr>
          <w:t>4</w:t>
        </w:r>
        <w:r>
          <w:rPr>
            <w:noProof/>
            <w:webHidden/>
          </w:rPr>
          <w:fldChar w:fldCharType="end"/>
        </w:r>
      </w:hyperlink>
    </w:p>
    <w:p w14:paraId="759B2B80" w14:textId="39CD3F93" w:rsidR="00E0021F" w:rsidRDefault="00E0021F">
      <w:pPr>
        <w:pStyle w:val="Inhopg2"/>
        <w:rPr>
          <w:rFonts w:eastAsiaTheme="minorEastAsia"/>
          <w:noProof/>
          <w:kern w:val="2"/>
          <w:sz w:val="22"/>
          <w:lang w:eastAsia="nl-BE"/>
          <w14:ligatures w14:val="standardContextual"/>
        </w:rPr>
      </w:pPr>
      <w:hyperlink w:anchor="_Toc159064135" w:history="1">
        <w:r w:rsidRPr="00E7042D">
          <w:rPr>
            <w:rStyle w:val="Hyperlink"/>
            <w:noProof/>
          </w:rPr>
          <w:t>1.4</w:t>
        </w:r>
        <w:r>
          <w:rPr>
            <w:rFonts w:eastAsiaTheme="minorEastAsia"/>
            <w:noProof/>
            <w:kern w:val="2"/>
            <w:sz w:val="22"/>
            <w:lang w:eastAsia="nl-BE"/>
            <w14:ligatures w14:val="standardContextual"/>
          </w:rPr>
          <w:tab/>
        </w:r>
        <w:r w:rsidRPr="00E7042D">
          <w:rPr>
            <w:rStyle w:val="Hyperlink"/>
            <w:noProof/>
          </w:rPr>
          <w:t>Labo</w:t>
        </w:r>
        <w:r>
          <w:rPr>
            <w:noProof/>
            <w:webHidden/>
          </w:rPr>
          <w:tab/>
        </w:r>
        <w:r>
          <w:rPr>
            <w:noProof/>
            <w:webHidden/>
          </w:rPr>
          <w:fldChar w:fldCharType="begin"/>
        </w:r>
        <w:r>
          <w:rPr>
            <w:noProof/>
            <w:webHidden/>
          </w:rPr>
          <w:instrText xml:space="preserve"> PAGEREF _Toc159064135 \h </w:instrText>
        </w:r>
        <w:r>
          <w:rPr>
            <w:noProof/>
            <w:webHidden/>
          </w:rPr>
        </w:r>
        <w:r>
          <w:rPr>
            <w:noProof/>
            <w:webHidden/>
          </w:rPr>
          <w:fldChar w:fldCharType="separate"/>
        </w:r>
        <w:r>
          <w:rPr>
            <w:noProof/>
            <w:webHidden/>
          </w:rPr>
          <w:t>4</w:t>
        </w:r>
        <w:r>
          <w:rPr>
            <w:noProof/>
            <w:webHidden/>
          </w:rPr>
          <w:fldChar w:fldCharType="end"/>
        </w:r>
      </w:hyperlink>
    </w:p>
    <w:p w14:paraId="5CE0BF51" w14:textId="61CA8CCD" w:rsidR="00E0021F" w:rsidRDefault="00E0021F">
      <w:pPr>
        <w:pStyle w:val="Inhopg1"/>
        <w:rPr>
          <w:rFonts w:eastAsiaTheme="minorEastAsia"/>
          <w:b w:val="0"/>
          <w:noProof/>
          <w:kern w:val="2"/>
          <w:sz w:val="22"/>
          <w:lang w:eastAsia="nl-BE"/>
          <w14:ligatures w14:val="standardContextual"/>
        </w:rPr>
      </w:pPr>
      <w:hyperlink w:anchor="_Toc159064136" w:history="1">
        <w:r w:rsidRPr="00E7042D">
          <w:rPr>
            <w:rStyle w:val="Hyperlink"/>
            <w:noProof/>
          </w:rPr>
          <w:t>2</w:t>
        </w:r>
        <w:r>
          <w:rPr>
            <w:rFonts w:eastAsiaTheme="minorEastAsia"/>
            <w:b w:val="0"/>
            <w:noProof/>
            <w:kern w:val="2"/>
            <w:sz w:val="22"/>
            <w:lang w:eastAsia="nl-BE"/>
            <w14:ligatures w14:val="standardContextual"/>
          </w:rPr>
          <w:tab/>
        </w:r>
        <w:r w:rsidRPr="00E7042D">
          <w:rPr>
            <w:rStyle w:val="Hyperlink"/>
            <w:noProof/>
          </w:rPr>
          <w:t>Hoofdstuk 2: Virtualisatie &amp; Cloud</w:t>
        </w:r>
        <w:r>
          <w:rPr>
            <w:noProof/>
            <w:webHidden/>
          </w:rPr>
          <w:tab/>
        </w:r>
        <w:r>
          <w:rPr>
            <w:noProof/>
            <w:webHidden/>
          </w:rPr>
          <w:fldChar w:fldCharType="begin"/>
        </w:r>
        <w:r>
          <w:rPr>
            <w:noProof/>
            <w:webHidden/>
          </w:rPr>
          <w:instrText xml:space="preserve"> PAGEREF _Toc159064136 \h </w:instrText>
        </w:r>
        <w:r>
          <w:rPr>
            <w:noProof/>
            <w:webHidden/>
          </w:rPr>
        </w:r>
        <w:r>
          <w:rPr>
            <w:noProof/>
            <w:webHidden/>
          </w:rPr>
          <w:fldChar w:fldCharType="separate"/>
        </w:r>
        <w:r>
          <w:rPr>
            <w:noProof/>
            <w:webHidden/>
          </w:rPr>
          <w:t>5</w:t>
        </w:r>
        <w:r>
          <w:rPr>
            <w:noProof/>
            <w:webHidden/>
          </w:rPr>
          <w:fldChar w:fldCharType="end"/>
        </w:r>
      </w:hyperlink>
    </w:p>
    <w:p w14:paraId="35185CF8" w14:textId="00429EE6" w:rsidR="00E0021F" w:rsidRDefault="00E0021F">
      <w:pPr>
        <w:pStyle w:val="Inhopg2"/>
        <w:rPr>
          <w:rFonts w:eastAsiaTheme="minorEastAsia"/>
          <w:noProof/>
          <w:kern w:val="2"/>
          <w:sz w:val="22"/>
          <w:lang w:eastAsia="nl-BE"/>
          <w14:ligatures w14:val="standardContextual"/>
        </w:rPr>
      </w:pPr>
      <w:hyperlink w:anchor="_Toc159064137" w:history="1">
        <w:r w:rsidRPr="00E7042D">
          <w:rPr>
            <w:rStyle w:val="Hyperlink"/>
            <w:noProof/>
          </w:rPr>
          <w:t>2.1</w:t>
        </w:r>
        <w:r>
          <w:rPr>
            <w:rFonts w:eastAsiaTheme="minorEastAsia"/>
            <w:noProof/>
            <w:kern w:val="2"/>
            <w:sz w:val="22"/>
            <w:lang w:eastAsia="nl-BE"/>
            <w14:ligatures w14:val="standardContextual"/>
          </w:rPr>
          <w:tab/>
        </w:r>
        <w:r w:rsidRPr="00E7042D">
          <w:rPr>
            <w:rStyle w:val="Hyperlink"/>
            <w:noProof/>
          </w:rPr>
          <w:t>Wat is virtualisatie?</w:t>
        </w:r>
        <w:r>
          <w:rPr>
            <w:noProof/>
            <w:webHidden/>
          </w:rPr>
          <w:tab/>
        </w:r>
        <w:r>
          <w:rPr>
            <w:noProof/>
            <w:webHidden/>
          </w:rPr>
          <w:fldChar w:fldCharType="begin"/>
        </w:r>
        <w:r>
          <w:rPr>
            <w:noProof/>
            <w:webHidden/>
          </w:rPr>
          <w:instrText xml:space="preserve"> PAGEREF _Toc159064137 \h </w:instrText>
        </w:r>
        <w:r>
          <w:rPr>
            <w:noProof/>
            <w:webHidden/>
          </w:rPr>
        </w:r>
        <w:r>
          <w:rPr>
            <w:noProof/>
            <w:webHidden/>
          </w:rPr>
          <w:fldChar w:fldCharType="separate"/>
        </w:r>
        <w:r>
          <w:rPr>
            <w:noProof/>
            <w:webHidden/>
          </w:rPr>
          <w:t>5</w:t>
        </w:r>
        <w:r>
          <w:rPr>
            <w:noProof/>
            <w:webHidden/>
          </w:rPr>
          <w:fldChar w:fldCharType="end"/>
        </w:r>
      </w:hyperlink>
    </w:p>
    <w:p w14:paraId="02B36812" w14:textId="37C9777D" w:rsidR="00E0021F" w:rsidRDefault="00E0021F">
      <w:pPr>
        <w:pStyle w:val="Inhopg2"/>
        <w:rPr>
          <w:rFonts w:eastAsiaTheme="minorEastAsia"/>
          <w:noProof/>
          <w:kern w:val="2"/>
          <w:sz w:val="22"/>
          <w:lang w:eastAsia="nl-BE"/>
          <w14:ligatures w14:val="standardContextual"/>
        </w:rPr>
      </w:pPr>
      <w:hyperlink w:anchor="_Toc159064138" w:history="1">
        <w:r w:rsidRPr="00E7042D">
          <w:rPr>
            <w:rStyle w:val="Hyperlink"/>
            <w:noProof/>
          </w:rPr>
          <w:t>2.2</w:t>
        </w:r>
        <w:r>
          <w:rPr>
            <w:rFonts w:eastAsiaTheme="minorEastAsia"/>
            <w:noProof/>
            <w:kern w:val="2"/>
            <w:sz w:val="22"/>
            <w:lang w:eastAsia="nl-BE"/>
            <w14:ligatures w14:val="standardContextual"/>
          </w:rPr>
          <w:tab/>
        </w:r>
        <w:r w:rsidRPr="00E7042D">
          <w:rPr>
            <w:rStyle w:val="Hyperlink"/>
            <w:noProof/>
          </w:rPr>
          <w:t>Concepten van virtualisatie</w:t>
        </w:r>
        <w:r>
          <w:rPr>
            <w:noProof/>
            <w:webHidden/>
          </w:rPr>
          <w:tab/>
        </w:r>
        <w:r>
          <w:rPr>
            <w:noProof/>
            <w:webHidden/>
          </w:rPr>
          <w:fldChar w:fldCharType="begin"/>
        </w:r>
        <w:r>
          <w:rPr>
            <w:noProof/>
            <w:webHidden/>
          </w:rPr>
          <w:instrText xml:space="preserve"> PAGEREF _Toc159064138 \h </w:instrText>
        </w:r>
        <w:r>
          <w:rPr>
            <w:noProof/>
            <w:webHidden/>
          </w:rPr>
        </w:r>
        <w:r>
          <w:rPr>
            <w:noProof/>
            <w:webHidden/>
          </w:rPr>
          <w:fldChar w:fldCharType="separate"/>
        </w:r>
        <w:r>
          <w:rPr>
            <w:noProof/>
            <w:webHidden/>
          </w:rPr>
          <w:t>6</w:t>
        </w:r>
        <w:r>
          <w:rPr>
            <w:noProof/>
            <w:webHidden/>
          </w:rPr>
          <w:fldChar w:fldCharType="end"/>
        </w:r>
      </w:hyperlink>
    </w:p>
    <w:p w14:paraId="37AC2313" w14:textId="732B586F" w:rsidR="00E0021F" w:rsidRDefault="00E0021F">
      <w:pPr>
        <w:pStyle w:val="Inhopg2"/>
        <w:rPr>
          <w:rFonts w:eastAsiaTheme="minorEastAsia"/>
          <w:noProof/>
          <w:kern w:val="2"/>
          <w:sz w:val="22"/>
          <w:lang w:eastAsia="nl-BE"/>
          <w14:ligatures w14:val="standardContextual"/>
        </w:rPr>
      </w:pPr>
      <w:hyperlink w:anchor="_Toc159064139" w:history="1">
        <w:r w:rsidRPr="00E7042D">
          <w:rPr>
            <w:rStyle w:val="Hyperlink"/>
            <w:noProof/>
            <w:lang w:val="en-GB"/>
          </w:rPr>
          <w:t>2.3</w:t>
        </w:r>
        <w:r>
          <w:rPr>
            <w:rFonts w:eastAsiaTheme="minorEastAsia"/>
            <w:noProof/>
            <w:kern w:val="2"/>
            <w:sz w:val="22"/>
            <w:lang w:eastAsia="nl-BE"/>
            <w14:ligatures w14:val="standardContextual"/>
          </w:rPr>
          <w:tab/>
        </w:r>
        <w:r w:rsidRPr="00E7042D">
          <w:rPr>
            <w:rStyle w:val="Hyperlink"/>
            <w:noProof/>
            <w:lang w:val="en-GB"/>
          </w:rPr>
          <w:t>Docker</w:t>
        </w:r>
        <w:r>
          <w:rPr>
            <w:noProof/>
            <w:webHidden/>
          </w:rPr>
          <w:tab/>
        </w:r>
        <w:r>
          <w:rPr>
            <w:noProof/>
            <w:webHidden/>
          </w:rPr>
          <w:fldChar w:fldCharType="begin"/>
        </w:r>
        <w:r>
          <w:rPr>
            <w:noProof/>
            <w:webHidden/>
          </w:rPr>
          <w:instrText xml:space="preserve"> PAGEREF _Toc159064139 \h </w:instrText>
        </w:r>
        <w:r>
          <w:rPr>
            <w:noProof/>
            <w:webHidden/>
          </w:rPr>
        </w:r>
        <w:r>
          <w:rPr>
            <w:noProof/>
            <w:webHidden/>
          </w:rPr>
          <w:fldChar w:fldCharType="separate"/>
        </w:r>
        <w:r>
          <w:rPr>
            <w:noProof/>
            <w:webHidden/>
          </w:rPr>
          <w:t>6</w:t>
        </w:r>
        <w:r>
          <w:rPr>
            <w:noProof/>
            <w:webHidden/>
          </w:rPr>
          <w:fldChar w:fldCharType="end"/>
        </w:r>
      </w:hyperlink>
    </w:p>
    <w:p w14:paraId="61CA7402" w14:textId="5C8EE723" w:rsidR="00E0021F" w:rsidRDefault="00E0021F">
      <w:pPr>
        <w:pStyle w:val="Inhopg2"/>
        <w:rPr>
          <w:rFonts w:eastAsiaTheme="minorEastAsia"/>
          <w:noProof/>
          <w:kern w:val="2"/>
          <w:sz w:val="22"/>
          <w:lang w:eastAsia="nl-BE"/>
          <w14:ligatures w14:val="standardContextual"/>
        </w:rPr>
      </w:pPr>
      <w:hyperlink w:anchor="_Toc159064140" w:history="1">
        <w:r w:rsidRPr="00E7042D">
          <w:rPr>
            <w:rStyle w:val="Hyperlink"/>
            <w:noProof/>
            <w:lang w:val="en-GB"/>
          </w:rPr>
          <w:t>2.4</w:t>
        </w:r>
        <w:r>
          <w:rPr>
            <w:rFonts w:eastAsiaTheme="minorEastAsia"/>
            <w:noProof/>
            <w:kern w:val="2"/>
            <w:sz w:val="22"/>
            <w:lang w:eastAsia="nl-BE"/>
            <w14:ligatures w14:val="standardContextual"/>
          </w:rPr>
          <w:tab/>
        </w:r>
        <w:r w:rsidRPr="00E7042D">
          <w:rPr>
            <w:rStyle w:val="Hyperlink"/>
            <w:noProof/>
            <w:lang w:val="en-GB"/>
          </w:rPr>
          <w:t>Multi-Tenancy</w:t>
        </w:r>
        <w:r>
          <w:rPr>
            <w:noProof/>
            <w:webHidden/>
          </w:rPr>
          <w:tab/>
        </w:r>
        <w:r>
          <w:rPr>
            <w:noProof/>
            <w:webHidden/>
          </w:rPr>
          <w:fldChar w:fldCharType="begin"/>
        </w:r>
        <w:r>
          <w:rPr>
            <w:noProof/>
            <w:webHidden/>
          </w:rPr>
          <w:instrText xml:space="preserve"> PAGEREF _Toc159064140 \h </w:instrText>
        </w:r>
        <w:r>
          <w:rPr>
            <w:noProof/>
            <w:webHidden/>
          </w:rPr>
        </w:r>
        <w:r>
          <w:rPr>
            <w:noProof/>
            <w:webHidden/>
          </w:rPr>
          <w:fldChar w:fldCharType="separate"/>
        </w:r>
        <w:r>
          <w:rPr>
            <w:noProof/>
            <w:webHidden/>
          </w:rPr>
          <w:t>8</w:t>
        </w:r>
        <w:r>
          <w:rPr>
            <w:noProof/>
            <w:webHidden/>
          </w:rPr>
          <w:fldChar w:fldCharType="end"/>
        </w:r>
      </w:hyperlink>
    </w:p>
    <w:p w14:paraId="2ED154FB" w14:textId="29C91187" w:rsidR="00E0021F" w:rsidRDefault="00E0021F">
      <w:pPr>
        <w:pStyle w:val="Inhopg2"/>
        <w:rPr>
          <w:rFonts w:eastAsiaTheme="minorEastAsia"/>
          <w:noProof/>
          <w:kern w:val="2"/>
          <w:sz w:val="22"/>
          <w:lang w:eastAsia="nl-BE"/>
          <w14:ligatures w14:val="standardContextual"/>
        </w:rPr>
      </w:pPr>
      <w:hyperlink w:anchor="_Toc159064141" w:history="1">
        <w:r w:rsidRPr="00E7042D">
          <w:rPr>
            <w:rStyle w:val="Hyperlink"/>
            <w:noProof/>
            <w:lang w:val="en-GB"/>
          </w:rPr>
          <w:t>2.5</w:t>
        </w:r>
        <w:r>
          <w:rPr>
            <w:rFonts w:eastAsiaTheme="minorEastAsia"/>
            <w:noProof/>
            <w:kern w:val="2"/>
            <w:sz w:val="22"/>
            <w:lang w:eastAsia="nl-BE"/>
            <w14:ligatures w14:val="standardContextual"/>
          </w:rPr>
          <w:tab/>
        </w:r>
        <w:r w:rsidRPr="00E7042D">
          <w:rPr>
            <w:rStyle w:val="Hyperlink"/>
            <w:noProof/>
            <w:lang w:val="en-GB"/>
          </w:rPr>
          <w:t>Cloud Computing</w:t>
        </w:r>
        <w:r>
          <w:rPr>
            <w:noProof/>
            <w:webHidden/>
          </w:rPr>
          <w:tab/>
        </w:r>
        <w:r>
          <w:rPr>
            <w:noProof/>
            <w:webHidden/>
          </w:rPr>
          <w:fldChar w:fldCharType="begin"/>
        </w:r>
        <w:r>
          <w:rPr>
            <w:noProof/>
            <w:webHidden/>
          </w:rPr>
          <w:instrText xml:space="preserve"> PAGEREF _Toc159064141 \h </w:instrText>
        </w:r>
        <w:r>
          <w:rPr>
            <w:noProof/>
            <w:webHidden/>
          </w:rPr>
        </w:r>
        <w:r>
          <w:rPr>
            <w:noProof/>
            <w:webHidden/>
          </w:rPr>
          <w:fldChar w:fldCharType="separate"/>
        </w:r>
        <w:r>
          <w:rPr>
            <w:noProof/>
            <w:webHidden/>
          </w:rPr>
          <w:t>9</w:t>
        </w:r>
        <w:r>
          <w:rPr>
            <w:noProof/>
            <w:webHidden/>
          </w:rPr>
          <w:fldChar w:fldCharType="end"/>
        </w:r>
      </w:hyperlink>
    </w:p>
    <w:p w14:paraId="7C24558F" w14:textId="2FB5FC5F" w:rsidR="00803D6A" w:rsidRDefault="0074620D">
      <w:r>
        <w:fldChar w:fldCharType="end"/>
      </w:r>
    </w:p>
    <w:p w14:paraId="18F3372D" w14:textId="77777777" w:rsidR="00803D6A" w:rsidRDefault="00803D6A"/>
    <w:p w14:paraId="4598864D" w14:textId="77777777" w:rsidR="00803D6A" w:rsidRDefault="00803D6A" w:rsidP="00CB3CC2">
      <w:pPr>
        <w:sectPr w:rsidR="00803D6A" w:rsidSect="005A1803">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2678DE2E" w14:textId="32821D1C" w:rsidR="001F1F94" w:rsidRDefault="00015809" w:rsidP="001F1F94">
      <w:pPr>
        <w:pStyle w:val="Kop1"/>
      </w:pPr>
      <w:bookmarkStart w:id="0" w:name="_Toc159064131"/>
      <w:r>
        <w:lastRenderedPageBreak/>
        <w:t xml:space="preserve">Hoofdstuk 1: </w:t>
      </w:r>
      <w:r w:rsidR="001F1F94">
        <w:t>Besturingssysteem</w:t>
      </w:r>
      <w:bookmarkEnd w:id="0"/>
    </w:p>
    <w:p w14:paraId="0E964E6D" w14:textId="35406775" w:rsidR="001F1F94" w:rsidRDefault="001F1F94" w:rsidP="001F1F94">
      <w:pPr>
        <w:pStyle w:val="Kop2"/>
      </w:pPr>
      <w:bookmarkStart w:id="1" w:name="_Toc159064132"/>
      <w:r>
        <w:t>Wat is een besturingssysteem?</w:t>
      </w:r>
      <w:bookmarkEnd w:id="1"/>
    </w:p>
    <w:p w14:paraId="0765005B" w14:textId="00DFD847" w:rsidR="00182E1C" w:rsidRDefault="0072321A" w:rsidP="00B01E56">
      <w:pPr>
        <w:pStyle w:val="Geenafstand"/>
      </w:pPr>
      <w:r>
        <w:t>Wat is een besturingssysteem?</w:t>
      </w:r>
    </w:p>
    <w:p w14:paraId="1196D6D4" w14:textId="306160CB" w:rsidR="0072321A" w:rsidRDefault="001C7240" w:rsidP="00B01E56">
      <w:pPr>
        <w:pStyle w:val="Lijstalinea"/>
        <w:numPr>
          <w:ilvl w:val="0"/>
          <w:numId w:val="16"/>
        </w:numPr>
      </w:pPr>
      <w:r w:rsidRPr="008B3999">
        <w:rPr>
          <w:noProof/>
        </w:rPr>
        <w:drawing>
          <wp:anchor distT="0" distB="0" distL="114300" distR="114300" simplePos="0" relativeHeight="251657216" behindDoc="1" locked="0" layoutInCell="1" allowOverlap="1" wp14:anchorId="0836D16C" wp14:editId="5EBE3738">
            <wp:simplePos x="0" y="0"/>
            <wp:positionH relativeFrom="column">
              <wp:posOffset>3782060</wp:posOffset>
            </wp:positionH>
            <wp:positionV relativeFrom="paragraph">
              <wp:posOffset>10160</wp:posOffset>
            </wp:positionV>
            <wp:extent cx="2338705" cy="1329055"/>
            <wp:effectExtent l="0" t="0" r="0" b="0"/>
            <wp:wrapTight wrapText="bothSides">
              <wp:wrapPolygon edited="0">
                <wp:start x="0" y="0"/>
                <wp:lineTo x="0" y="21363"/>
                <wp:lineTo x="21465" y="21363"/>
                <wp:lineTo x="21465" y="0"/>
                <wp:lineTo x="0" y="0"/>
              </wp:wrapPolygon>
            </wp:wrapTight>
            <wp:docPr id="1582013021" name="Afbeelding 1" descr="Afbeelding met tekst, schermopname, tekenfil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3021" name="Afbeelding 1" descr="Afbeelding met tekst, schermopname, tekenfilm, ontwerp&#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8705" cy="1329055"/>
                    </a:xfrm>
                    <a:prstGeom prst="rect">
                      <a:avLst/>
                    </a:prstGeom>
                  </pic:spPr>
                </pic:pic>
              </a:graphicData>
            </a:graphic>
            <wp14:sizeRelH relativeFrom="margin">
              <wp14:pctWidth>0</wp14:pctWidth>
            </wp14:sizeRelH>
            <wp14:sizeRelV relativeFrom="margin">
              <wp14:pctHeight>0</wp14:pctHeight>
            </wp14:sizeRelV>
          </wp:anchor>
        </w:drawing>
      </w:r>
      <w:r w:rsidR="00B01E56">
        <w:t xml:space="preserve">Een </w:t>
      </w:r>
      <w:r w:rsidR="00B01E56" w:rsidRPr="008B3999">
        <w:rPr>
          <w:b/>
          <w:bCs/>
        </w:rPr>
        <w:t>directe verbinding</w:t>
      </w:r>
      <w:r w:rsidR="00B01E56">
        <w:t xml:space="preserve"> tussen computer en gebruiker.</w:t>
      </w:r>
    </w:p>
    <w:p w14:paraId="08829976" w14:textId="7E38D18A" w:rsidR="00B01E56" w:rsidRDefault="00B01E56" w:rsidP="00B01E56">
      <w:pPr>
        <w:pStyle w:val="Lijstalinea"/>
        <w:numPr>
          <w:ilvl w:val="0"/>
          <w:numId w:val="16"/>
        </w:numPr>
      </w:pPr>
      <w:r>
        <w:t xml:space="preserve">Dit systeem praat </w:t>
      </w:r>
      <w:r w:rsidR="00E15BEF" w:rsidRPr="00E15BEF">
        <w:rPr>
          <w:b/>
          <w:bCs/>
        </w:rPr>
        <w:t xml:space="preserve">(geef instructies) </w:t>
      </w:r>
      <w:r w:rsidR="00E15BEF">
        <w:rPr>
          <w:b/>
          <w:bCs/>
        </w:rPr>
        <w:t>aan</w:t>
      </w:r>
      <w:r w:rsidRPr="00E15BEF">
        <w:rPr>
          <w:b/>
          <w:bCs/>
        </w:rPr>
        <w:t xml:space="preserve"> je hardware</w:t>
      </w:r>
      <w:r>
        <w:t xml:space="preserve"> en die hardware praat ook tegen je software, ook geen commandlines om alles op te zetten.</w:t>
      </w:r>
    </w:p>
    <w:p w14:paraId="673DADCA" w14:textId="4EC1526C" w:rsidR="00E15BEF" w:rsidRPr="00167F8E" w:rsidRDefault="00E15BEF" w:rsidP="00B01E56">
      <w:pPr>
        <w:pStyle w:val="Lijstalinea"/>
        <w:numPr>
          <w:ilvl w:val="0"/>
          <w:numId w:val="16"/>
        </w:numPr>
        <w:rPr>
          <w:b/>
          <w:bCs/>
          <w:color w:val="FF0000"/>
        </w:rPr>
      </w:pPr>
      <w:r w:rsidRPr="00167F8E">
        <w:rPr>
          <w:b/>
          <w:bCs/>
          <w:color w:val="FF0000"/>
        </w:rPr>
        <w:t>Programma</w:t>
      </w:r>
      <w:r w:rsidR="00167F8E" w:rsidRPr="00167F8E">
        <w:rPr>
          <w:b/>
          <w:bCs/>
          <w:color w:val="FF0000"/>
        </w:rPr>
        <w:t xml:space="preserve"> </w:t>
      </w:r>
      <w:r w:rsidRPr="00167F8E">
        <w:rPr>
          <w:b/>
          <w:bCs/>
          <w:color w:val="FF0000"/>
        </w:rPr>
        <w:t>dat</w:t>
      </w:r>
      <w:r w:rsidR="00167F8E" w:rsidRPr="00167F8E">
        <w:rPr>
          <w:b/>
          <w:bCs/>
          <w:color w:val="FF0000"/>
        </w:rPr>
        <w:t xml:space="preserve"> </w:t>
      </w:r>
      <w:r w:rsidRPr="00167F8E">
        <w:rPr>
          <w:b/>
          <w:bCs/>
          <w:color w:val="FF0000"/>
        </w:rPr>
        <w:t>het mogelijk</w:t>
      </w:r>
      <w:r w:rsidR="00167F8E" w:rsidRPr="00167F8E">
        <w:rPr>
          <w:b/>
          <w:bCs/>
          <w:color w:val="FF0000"/>
        </w:rPr>
        <w:t xml:space="preserve"> </w:t>
      </w:r>
      <w:r w:rsidRPr="00167F8E">
        <w:rPr>
          <w:b/>
          <w:bCs/>
          <w:color w:val="FF0000"/>
        </w:rPr>
        <w:t>maakt</w:t>
      </w:r>
      <w:r w:rsidR="00167F8E" w:rsidRPr="00167F8E">
        <w:rPr>
          <w:b/>
          <w:bCs/>
          <w:color w:val="FF0000"/>
        </w:rPr>
        <w:t xml:space="preserve"> </w:t>
      </w:r>
      <w:r w:rsidRPr="00167F8E">
        <w:rPr>
          <w:b/>
          <w:bCs/>
          <w:color w:val="FF0000"/>
        </w:rPr>
        <w:t xml:space="preserve">de hardware van een computer te gebruiken </w:t>
      </w:r>
    </w:p>
    <w:p w14:paraId="4F0497B1" w14:textId="7E3C3717" w:rsidR="00E15BEF" w:rsidRDefault="00E15BEF" w:rsidP="00167F8E">
      <w:pPr>
        <w:pStyle w:val="Lijstalinea"/>
        <w:numPr>
          <w:ilvl w:val="1"/>
          <w:numId w:val="16"/>
        </w:numPr>
      </w:pPr>
      <w:r>
        <w:t xml:space="preserve">Hardware = CPU, geheugen, secundaire opslagapparatuur, randapparatuur, … </w:t>
      </w:r>
    </w:p>
    <w:p w14:paraId="5BDEA550" w14:textId="0F99C055" w:rsidR="00E15BEF" w:rsidRDefault="00E15BEF" w:rsidP="00B01E56">
      <w:pPr>
        <w:pStyle w:val="Lijstalinea"/>
        <w:numPr>
          <w:ilvl w:val="0"/>
          <w:numId w:val="16"/>
        </w:numPr>
      </w:pPr>
      <w:r>
        <w:t xml:space="preserve">Gebruikers geven geen </w:t>
      </w:r>
      <w:r w:rsidRPr="00200066">
        <w:rPr>
          <w:b/>
          <w:bCs/>
        </w:rPr>
        <w:t>opdrachten</w:t>
      </w:r>
      <w:r>
        <w:t xml:space="preserve"> </w:t>
      </w:r>
      <w:r w:rsidRPr="00200066">
        <w:rPr>
          <w:b/>
          <w:bCs/>
        </w:rPr>
        <w:t>aan</w:t>
      </w:r>
      <w:r>
        <w:t xml:space="preserve"> de computer/hardware, maar aan</w:t>
      </w:r>
      <w:r w:rsidR="00167F8E">
        <w:t xml:space="preserve"> </w:t>
      </w:r>
      <w:r>
        <w:t xml:space="preserve">het </w:t>
      </w:r>
      <w:r w:rsidRPr="00200066">
        <w:rPr>
          <w:b/>
          <w:bCs/>
        </w:rPr>
        <w:t>besturingssysteem</w:t>
      </w:r>
      <w:r>
        <w:t xml:space="preserve"> </w:t>
      </w:r>
    </w:p>
    <w:p w14:paraId="78FF8BB8" w14:textId="77777777" w:rsidR="00E15BEF" w:rsidRDefault="00E15BEF" w:rsidP="00B01E56">
      <w:pPr>
        <w:pStyle w:val="Lijstalinea"/>
        <w:numPr>
          <w:ilvl w:val="0"/>
          <w:numId w:val="16"/>
        </w:numPr>
      </w:pPr>
      <w:r>
        <w:t xml:space="preserve">Het besturingssysteem geeft de hardware de opdracht om de gewenste taken uit te voeren </w:t>
      </w:r>
    </w:p>
    <w:p w14:paraId="2E99AEBF" w14:textId="526B49EB" w:rsidR="00E15BEF" w:rsidRDefault="00E15BEF" w:rsidP="00200066">
      <w:pPr>
        <w:pStyle w:val="Lijstalinea"/>
        <w:numPr>
          <w:ilvl w:val="1"/>
          <w:numId w:val="16"/>
        </w:numPr>
      </w:pPr>
      <w:r>
        <w:t>EN: Operating System (OS)</w:t>
      </w:r>
    </w:p>
    <w:p w14:paraId="0AFB2B4F" w14:textId="767D29A7" w:rsidR="0031797A" w:rsidRDefault="0031797A" w:rsidP="0031797A"/>
    <w:p w14:paraId="1DFBEE28" w14:textId="5CD2C97A" w:rsidR="0031797A" w:rsidRDefault="0031797A" w:rsidP="0031797A">
      <w:r>
        <w:t>(Extra informatie: MS</w:t>
      </w:r>
      <w:r w:rsidR="00B97769">
        <w:t>DOS = 1</w:t>
      </w:r>
      <w:r w:rsidR="00B97769" w:rsidRPr="00B97769">
        <w:rPr>
          <w:vertAlign w:val="superscript"/>
        </w:rPr>
        <w:t>e</w:t>
      </w:r>
      <w:r w:rsidR="00B97769">
        <w:t xml:space="preserve"> versie Windows)</w:t>
      </w:r>
    </w:p>
    <w:p w14:paraId="0E443FB0" w14:textId="170AAD88" w:rsidR="00B97769" w:rsidRPr="00967DB4" w:rsidRDefault="00B97769" w:rsidP="0031797A">
      <w:r>
        <w:t>Dit was een zwart scherm met slechts één enkele lijn.</w:t>
      </w:r>
    </w:p>
    <w:p w14:paraId="48CB685E" w14:textId="2DB00B06" w:rsidR="00182E1C" w:rsidRDefault="00182E1C" w:rsidP="00200066"/>
    <w:p w14:paraId="5B5AE622" w14:textId="08089A9A" w:rsidR="00200066" w:rsidRDefault="00200066" w:rsidP="00FD5AE3">
      <w:pPr>
        <w:pStyle w:val="Geenafstand"/>
      </w:pPr>
      <w:r>
        <w:t xml:space="preserve">Taken van een </w:t>
      </w:r>
      <w:r w:rsidR="00FD5AE3">
        <w:t>besturingssysteem</w:t>
      </w:r>
      <w:r>
        <w:t>:</w:t>
      </w:r>
    </w:p>
    <w:p w14:paraId="33B9C4C4" w14:textId="4D1FBE84" w:rsidR="00200066" w:rsidRPr="00FD5AE3" w:rsidRDefault="001C7240" w:rsidP="00CB039C">
      <w:pPr>
        <w:pStyle w:val="Lijstalinea"/>
        <w:numPr>
          <w:ilvl w:val="0"/>
          <w:numId w:val="17"/>
        </w:numPr>
        <w:rPr>
          <w:b/>
          <w:bCs/>
        </w:rPr>
      </w:pPr>
      <w:r w:rsidRPr="001C7240">
        <w:rPr>
          <w:noProof/>
        </w:rPr>
        <w:drawing>
          <wp:anchor distT="0" distB="0" distL="114300" distR="114300" simplePos="0" relativeHeight="251659264" behindDoc="1" locked="0" layoutInCell="1" allowOverlap="1" wp14:anchorId="418C50F6" wp14:editId="22CB1447">
            <wp:simplePos x="0" y="0"/>
            <wp:positionH relativeFrom="column">
              <wp:posOffset>3615055</wp:posOffset>
            </wp:positionH>
            <wp:positionV relativeFrom="paragraph">
              <wp:posOffset>5080</wp:posOffset>
            </wp:positionV>
            <wp:extent cx="2505710" cy="1091565"/>
            <wp:effectExtent l="0" t="0" r="0" b="0"/>
            <wp:wrapTight wrapText="bothSides">
              <wp:wrapPolygon edited="0">
                <wp:start x="0" y="0"/>
                <wp:lineTo x="0" y="21110"/>
                <wp:lineTo x="21512" y="21110"/>
                <wp:lineTo x="21512" y="0"/>
                <wp:lineTo x="0" y="0"/>
              </wp:wrapPolygon>
            </wp:wrapTight>
            <wp:docPr id="1432202575"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2575" name="Afbeelding 1" descr="Afbeelding met tekst, schermopname, Lettertype, logo&#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710" cy="1091565"/>
                    </a:xfrm>
                    <a:prstGeom prst="rect">
                      <a:avLst/>
                    </a:prstGeom>
                  </pic:spPr>
                </pic:pic>
              </a:graphicData>
            </a:graphic>
            <wp14:sizeRelH relativeFrom="margin">
              <wp14:pctWidth>0</wp14:pctWidth>
            </wp14:sizeRelH>
            <wp14:sizeRelV relativeFrom="margin">
              <wp14:pctHeight>0</wp14:pctHeight>
            </wp14:sizeRelV>
          </wp:anchor>
        </w:drawing>
      </w:r>
      <w:r w:rsidR="00200066" w:rsidRPr="00FD5AE3">
        <w:rPr>
          <w:b/>
          <w:bCs/>
        </w:rPr>
        <w:t>Opslaan en ophalen</w:t>
      </w:r>
      <w:r w:rsidR="00FD5AE3" w:rsidRPr="00FD5AE3">
        <w:rPr>
          <w:b/>
          <w:bCs/>
        </w:rPr>
        <w:t xml:space="preserve"> </w:t>
      </w:r>
      <w:r w:rsidR="00200066" w:rsidRPr="00FD5AE3">
        <w:rPr>
          <w:b/>
          <w:bCs/>
        </w:rPr>
        <w:t xml:space="preserve">van informatie </w:t>
      </w:r>
    </w:p>
    <w:p w14:paraId="0940F5ED" w14:textId="4E870581" w:rsidR="00200066" w:rsidRDefault="00CB039C" w:rsidP="00CB039C">
      <w:pPr>
        <w:pStyle w:val="Lijstalinea"/>
        <w:numPr>
          <w:ilvl w:val="1"/>
          <w:numId w:val="17"/>
        </w:numPr>
      </w:pPr>
      <w:r>
        <w:t>Tijdelijk opslaan, voor altijd opslaan</w:t>
      </w:r>
    </w:p>
    <w:p w14:paraId="156F6151" w14:textId="2120593D" w:rsidR="00200066" w:rsidRPr="00FD5AE3" w:rsidRDefault="00200066" w:rsidP="00CB039C">
      <w:pPr>
        <w:pStyle w:val="Lijstalinea"/>
        <w:numPr>
          <w:ilvl w:val="0"/>
          <w:numId w:val="17"/>
        </w:numPr>
        <w:rPr>
          <w:b/>
          <w:bCs/>
        </w:rPr>
      </w:pPr>
      <w:r w:rsidRPr="00FD5AE3">
        <w:rPr>
          <w:b/>
          <w:bCs/>
        </w:rPr>
        <w:t xml:space="preserve">Programma’s afschermen </w:t>
      </w:r>
    </w:p>
    <w:p w14:paraId="6BDD3124" w14:textId="5B8889E5" w:rsidR="00CB039C" w:rsidRDefault="00CB039C" w:rsidP="00CB039C">
      <w:pPr>
        <w:pStyle w:val="Lijstalinea"/>
        <w:numPr>
          <w:ilvl w:val="1"/>
          <w:numId w:val="17"/>
        </w:numPr>
      </w:pPr>
      <w:r>
        <w:t>Downloads, I/O</w:t>
      </w:r>
    </w:p>
    <w:p w14:paraId="5427F1D7" w14:textId="77777777" w:rsidR="00200066" w:rsidRPr="00FD5AE3" w:rsidRDefault="00200066" w:rsidP="00CB039C">
      <w:pPr>
        <w:pStyle w:val="Lijstalinea"/>
        <w:numPr>
          <w:ilvl w:val="0"/>
          <w:numId w:val="17"/>
        </w:numPr>
        <w:rPr>
          <w:b/>
          <w:bCs/>
        </w:rPr>
      </w:pPr>
      <w:r w:rsidRPr="00FD5AE3">
        <w:rPr>
          <w:b/>
          <w:bCs/>
        </w:rPr>
        <w:t xml:space="preserve">Gegevensstroom regelen </w:t>
      </w:r>
    </w:p>
    <w:p w14:paraId="44B028C3" w14:textId="77777777" w:rsidR="00200066" w:rsidRPr="00FD5AE3" w:rsidRDefault="00200066" w:rsidP="00CB039C">
      <w:pPr>
        <w:pStyle w:val="Lijstalinea"/>
        <w:numPr>
          <w:ilvl w:val="0"/>
          <w:numId w:val="17"/>
        </w:numPr>
        <w:rPr>
          <w:b/>
          <w:bCs/>
        </w:rPr>
      </w:pPr>
      <w:r w:rsidRPr="00FD5AE3">
        <w:rPr>
          <w:b/>
          <w:bCs/>
        </w:rPr>
        <w:t xml:space="preserve">Prioriteiten regelen </w:t>
      </w:r>
    </w:p>
    <w:p w14:paraId="6BCA55FD" w14:textId="352F096F" w:rsidR="00CB039C" w:rsidRDefault="002164FA" w:rsidP="00CB039C">
      <w:pPr>
        <w:pStyle w:val="Lijstalinea"/>
        <w:numPr>
          <w:ilvl w:val="1"/>
          <w:numId w:val="17"/>
        </w:numPr>
      </w:pPr>
      <w:r>
        <w:t>Je download iets, en je kan iets anders doen ondertussen (meerdere taken gelijk uitvoeren)</w:t>
      </w:r>
    </w:p>
    <w:p w14:paraId="79822632" w14:textId="77777777" w:rsidR="00CB039C" w:rsidRPr="00FD5AE3" w:rsidRDefault="00200066" w:rsidP="00CB039C">
      <w:pPr>
        <w:pStyle w:val="Lijstalinea"/>
        <w:numPr>
          <w:ilvl w:val="0"/>
          <w:numId w:val="17"/>
        </w:numPr>
        <w:rPr>
          <w:b/>
          <w:bCs/>
        </w:rPr>
      </w:pPr>
      <w:r w:rsidRPr="00FD5AE3">
        <w:rPr>
          <w:b/>
          <w:bCs/>
        </w:rPr>
        <w:t xml:space="preserve">Beheer en delen van bronnen </w:t>
      </w:r>
    </w:p>
    <w:p w14:paraId="03D90712" w14:textId="65B0C173" w:rsidR="002164FA" w:rsidRDefault="00FD5AE3" w:rsidP="002164FA">
      <w:pPr>
        <w:pStyle w:val="Lijstalinea"/>
        <w:numPr>
          <w:ilvl w:val="1"/>
          <w:numId w:val="17"/>
        </w:numPr>
      </w:pPr>
      <w:r>
        <w:t>printers, faxen, softwareapplicaties …</w:t>
      </w:r>
    </w:p>
    <w:p w14:paraId="4FC358BD" w14:textId="77777777" w:rsidR="00CB039C" w:rsidRPr="00FD5AE3" w:rsidRDefault="00200066" w:rsidP="00CB039C">
      <w:pPr>
        <w:pStyle w:val="Lijstalinea"/>
        <w:numPr>
          <w:ilvl w:val="0"/>
          <w:numId w:val="17"/>
        </w:numPr>
        <w:rPr>
          <w:b/>
          <w:bCs/>
        </w:rPr>
      </w:pPr>
      <w:r w:rsidRPr="00FD5AE3">
        <w:rPr>
          <w:b/>
          <w:bCs/>
        </w:rPr>
        <w:t xml:space="preserve">Tijdelijke samenwerking tussen programma’s mogelijkmaken </w:t>
      </w:r>
    </w:p>
    <w:p w14:paraId="6C81BA31" w14:textId="77777777" w:rsidR="00CB039C" w:rsidRPr="00FD5AE3" w:rsidRDefault="00200066" w:rsidP="00CB039C">
      <w:pPr>
        <w:pStyle w:val="Lijstalinea"/>
        <w:numPr>
          <w:ilvl w:val="0"/>
          <w:numId w:val="17"/>
        </w:numPr>
        <w:rPr>
          <w:b/>
          <w:bCs/>
        </w:rPr>
      </w:pPr>
      <w:r w:rsidRPr="00FD5AE3">
        <w:rPr>
          <w:b/>
          <w:bCs/>
        </w:rPr>
        <w:t xml:space="preserve">Reageren op fouten </w:t>
      </w:r>
    </w:p>
    <w:p w14:paraId="64C29E88" w14:textId="14E9D192" w:rsidR="00200066" w:rsidRPr="00FD5AE3" w:rsidRDefault="00FD5AE3" w:rsidP="00CB039C">
      <w:pPr>
        <w:pStyle w:val="Lijstalinea"/>
        <w:numPr>
          <w:ilvl w:val="0"/>
          <w:numId w:val="17"/>
        </w:numPr>
        <w:rPr>
          <w:b/>
          <w:bCs/>
        </w:rPr>
      </w:pPr>
      <w:r w:rsidRPr="00FD5AE3">
        <w:rPr>
          <w:b/>
          <w:bCs/>
        </w:rPr>
        <w:t>Tijdsplanning maken</w:t>
      </w:r>
      <w:r w:rsidR="00CB039C" w:rsidRPr="00FD5AE3">
        <w:rPr>
          <w:b/>
          <w:bCs/>
        </w:rPr>
        <w:t xml:space="preserve"> </w:t>
      </w:r>
      <w:r w:rsidR="00200066" w:rsidRPr="00FD5AE3">
        <w:rPr>
          <w:b/>
          <w:bCs/>
        </w:rPr>
        <w:t>…</w:t>
      </w:r>
    </w:p>
    <w:p w14:paraId="3E6FB8AA" w14:textId="609F3BF3" w:rsidR="00182E1C" w:rsidRDefault="00182E1C" w:rsidP="009C7002"/>
    <w:p w14:paraId="2BF13135" w14:textId="47D22FC4" w:rsidR="008B1046" w:rsidRDefault="008B1046" w:rsidP="0079207A">
      <w:pPr>
        <w:pStyle w:val="Geenafstand"/>
      </w:pPr>
      <w:r>
        <w:t xml:space="preserve">Nut van een virtuele machine: </w:t>
      </w:r>
    </w:p>
    <w:p w14:paraId="61D119EE" w14:textId="57BBAB88" w:rsidR="008B1046" w:rsidRDefault="0079207A" w:rsidP="009C7002">
      <w:proofErr w:type="spellStart"/>
      <w:r>
        <w:t>MacOS</w:t>
      </w:r>
      <w:proofErr w:type="spellEnd"/>
      <w:r>
        <w:t xml:space="preserve"> 14 kan je niet installeren op een Mac van 14 jaar geleden, dit komt omdat het </w:t>
      </w:r>
      <w:r w:rsidRPr="0079207A">
        <w:rPr>
          <w:b/>
          <w:bCs/>
        </w:rPr>
        <w:t>besturingssysteem is verbonden met de hardware</w:t>
      </w:r>
      <w:r>
        <w:t xml:space="preserve">. Op een </w:t>
      </w:r>
      <w:r w:rsidRPr="0079207A">
        <w:rPr>
          <w:b/>
          <w:bCs/>
        </w:rPr>
        <w:t>virtuele machine</w:t>
      </w:r>
      <w:r>
        <w:t xml:space="preserve"> kan dit wel.</w:t>
      </w:r>
    </w:p>
    <w:p w14:paraId="0C833941" w14:textId="7C4B5667" w:rsidR="00814AD1" w:rsidRDefault="00814AD1" w:rsidP="009C7002">
      <w:r w:rsidRPr="00814AD1">
        <w:rPr>
          <w:noProof/>
        </w:rPr>
        <w:drawing>
          <wp:anchor distT="0" distB="0" distL="114300" distR="114300" simplePos="0" relativeHeight="251660288" behindDoc="1" locked="0" layoutInCell="1" allowOverlap="1" wp14:anchorId="713EA4B3" wp14:editId="461933CB">
            <wp:simplePos x="0" y="0"/>
            <wp:positionH relativeFrom="column">
              <wp:posOffset>-2540</wp:posOffset>
            </wp:positionH>
            <wp:positionV relativeFrom="paragraph">
              <wp:posOffset>635</wp:posOffset>
            </wp:positionV>
            <wp:extent cx="3184021" cy="1663700"/>
            <wp:effectExtent l="0" t="0" r="0" b="0"/>
            <wp:wrapTight wrapText="bothSides">
              <wp:wrapPolygon edited="0">
                <wp:start x="0" y="0"/>
                <wp:lineTo x="0" y="21270"/>
                <wp:lineTo x="21454" y="21270"/>
                <wp:lineTo x="21454" y="0"/>
                <wp:lineTo x="0" y="0"/>
              </wp:wrapPolygon>
            </wp:wrapTight>
            <wp:docPr id="10497248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4885" name="Afbeelding 1" descr="Afbeelding met tekst, schermopname,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4021" cy="1663700"/>
                    </a:xfrm>
                    <a:prstGeom prst="rect">
                      <a:avLst/>
                    </a:prstGeom>
                  </pic:spPr>
                </pic:pic>
              </a:graphicData>
            </a:graphic>
          </wp:anchor>
        </w:drawing>
      </w:r>
    </w:p>
    <w:p w14:paraId="70110982" w14:textId="06799BBA" w:rsidR="00814AD1" w:rsidRDefault="00814AD1" w:rsidP="009C7002"/>
    <w:p w14:paraId="76D06FD1" w14:textId="77777777" w:rsidR="00814AD1" w:rsidRDefault="00814AD1" w:rsidP="00814AD1"/>
    <w:p w14:paraId="0B43B866" w14:textId="77777777" w:rsidR="009E5655" w:rsidRDefault="009E5655" w:rsidP="00814AD1"/>
    <w:p w14:paraId="4CB42793" w14:textId="78D3B2A6" w:rsidR="00814AD1" w:rsidRDefault="00814AD1" w:rsidP="00814AD1">
      <w:r>
        <w:t>Windsowsserver = bedrijfsversie</w:t>
      </w:r>
    </w:p>
    <w:p w14:paraId="2C26E3C8" w14:textId="77777777" w:rsidR="00814AD1" w:rsidRDefault="00814AD1" w:rsidP="00814AD1"/>
    <w:p w14:paraId="10C8AC85" w14:textId="77777777" w:rsidR="00814AD1" w:rsidRDefault="00814AD1" w:rsidP="00814AD1"/>
    <w:p w14:paraId="789EAD96" w14:textId="77777777" w:rsidR="00814AD1" w:rsidRDefault="00814AD1" w:rsidP="00814AD1"/>
    <w:p w14:paraId="24D24F50" w14:textId="77777777" w:rsidR="00814AD1" w:rsidRDefault="00814AD1" w:rsidP="00814AD1"/>
    <w:p w14:paraId="5855AC27" w14:textId="41550C94" w:rsidR="001F1F94" w:rsidRDefault="0031797A" w:rsidP="0031797A">
      <w:pPr>
        <w:pStyle w:val="Kop2"/>
      </w:pPr>
      <w:bookmarkStart w:id="2" w:name="_Toc159064133"/>
      <w:r>
        <w:lastRenderedPageBreak/>
        <w:t>Soorten besturingssystemen</w:t>
      </w:r>
      <w:bookmarkEnd w:id="2"/>
    </w:p>
    <w:p w14:paraId="0BA7074A" w14:textId="5C2F0B1B" w:rsidR="00814AD1" w:rsidRDefault="00331FC7" w:rsidP="007A2B0F">
      <w:pPr>
        <w:pStyle w:val="Geenafstand"/>
      </w:pPr>
      <w:r>
        <w:t xml:space="preserve">Soorten </w:t>
      </w:r>
      <w:proofErr w:type="spellStart"/>
      <w:r>
        <w:t>besturingssytemen</w:t>
      </w:r>
      <w:proofErr w:type="spellEnd"/>
      <w:r>
        <w:t xml:space="preserve">: </w:t>
      </w:r>
    </w:p>
    <w:p w14:paraId="2C9306D2" w14:textId="77777777" w:rsidR="00331FC7" w:rsidRPr="00BD25F5" w:rsidRDefault="00331FC7" w:rsidP="007A2B0F">
      <w:pPr>
        <w:pStyle w:val="Lijstalinea"/>
        <w:numPr>
          <w:ilvl w:val="0"/>
          <w:numId w:val="18"/>
        </w:numPr>
        <w:rPr>
          <w:b/>
          <w:bCs/>
          <w:lang w:val="en-GB"/>
        </w:rPr>
      </w:pPr>
      <w:r w:rsidRPr="00BD25F5">
        <w:rPr>
          <w:b/>
          <w:bCs/>
          <w:lang w:val="en-GB"/>
        </w:rPr>
        <w:t>Single-</w:t>
      </w:r>
      <w:proofErr w:type="spellStart"/>
      <w:r w:rsidRPr="00BD25F5">
        <w:rPr>
          <w:b/>
          <w:bCs/>
          <w:lang w:val="en-GB"/>
        </w:rPr>
        <w:t>taskingsystemen</w:t>
      </w:r>
      <w:proofErr w:type="spellEnd"/>
      <w:r w:rsidRPr="00BD25F5">
        <w:rPr>
          <w:b/>
          <w:bCs/>
          <w:lang w:val="en-GB"/>
        </w:rPr>
        <w:t xml:space="preserve"> </w:t>
      </w:r>
    </w:p>
    <w:p w14:paraId="387B5B2A" w14:textId="3FAE6CF5" w:rsidR="00331FC7" w:rsidRPr="00331FC7" w:rsidRDefault="007A2B0F" w:rsidP="007A2B0F">
      <w:pPr>
        <w:pStyle w:val="Lijstalinea"/>
        <w:numPr>
          <w:ilvl w:val="1"/>
          <w:numId w:val="18"/>
        </w:numPr>
      </w:pPr>
      <w:proofErr w:type="spellStart"/>
      <w:r w:rsidRPr="00331FC7">
        <w:t>Één</w:t>
      </w:r>
      <w:proofErr w:type="spellEnd"/>
      <w:r w:rsidRPr="00331FC7">
        <w:t xml:space="preserve"> </w:t>
      </w:r>
      <w:r w:rsidR="00331FC7" w:rsidRPr="00331FC7">
        <w:t>taak uitvoeren en v</w:t>
      </w:r>
      <w:r w:rsidR="00331FC7">
        <w:t>oor de rest niks, vb. MSDOS</w:t>
      </w:r>
    </w:p>
    <w:p w14:paraId="1A34E97E" w14:textId="77777777" w:rsidR="00331FC7" w:rsidRPr="00BD25F5" w:rsidRDefault="00331FC7" w:rsidP="007A2B0F">
      <w:pPr>
        <w:pStyle w:val="Lijstalinea"/>
        <w:numPr>
          <w:ilvl w:val="0"/>
          <w:numId w:val="18"/>
        </w:numPr>
        <w:rPr>
          <w:b/>
          <w:bCs/>
        </w:rPr>
      </w:pPr>
      <w:r w:rsidRPr="00BD25F5">
        <w:rPr>
          <w:b/>
          <w:bCs/>
        </w:rPr>
        <w:t xml:space="preserve">Multitasking, single-user systemen </w:t>
      </w:r>
    </w:p>
    <w:p w14:paraId="24792A2B" w14:textId="200174C2" w:rsidR="00331FC7" w:rsidRPr="007A2B0F" w:rsidRDefault="007A2B0F" w:rsidP="007A2B0F">
      <w:pPr>
        <w:pStyle w:val="Lijstalinea"/>
        <w:numPr>
          <w:ilvl w:val="1"/>
          <w:numId w:val="18"/>
        </w:numPr>
      </w:pPr>
      <w:r w:rsidRPr="007A2B0F">
        <w:t>Meerdere taken tegelijk actief z</w:t>
      </w:r>
      <w:r>
        <w:t>ijn</w:t>
      </w:r>
    </w:p>
    <w:p w14:paraId="49696478" w14:textId="2310D338" w:rsidR="00331FC7" w:rsidRPr="00BD25F5" w:rsidRDefault="00331FC7" w:rsidP="007A2B0F">
      <w:pPr>
        <w:pStyle w:val="Lijstalinea"/>
        <w:numPr>
          <w:ilvl w:val="0"/>
          <w:numId w:val="18"/>
        </w:numPr>
        <w:rPr>
          <w:b/>
          <w:bCs/>
        </w:rPr>
      </w:pPr>
      <w:r w:rsidRPr="00BD25F5">
        <w:rPr>
          <w:b/>
          <w:bCs/>
        </w:rPr>
        <w:t xml:space="preserve">Multi-user </w:t>
      </w:r>
      <w:r w:rsidR="007A2B0F" w:rsidRPr="00BD25F5">
        <w:rPr>
          <w:b/>
          <w:bCs/>
        </w:rPr>
        <w:t>systemen</w:t>
      </w:r>
    </w:p>
    <w:p w14:paraId="6E91AE39" w14:textId="4BD47FF2" w:rsidR="007A2B0F" w:rsidRDefault="007A2B0F" w:rsidP="007A2B0F">
      <w:pPr>
        <w:pStyle w:val="Lijstalinea"/>
        <w:numPr>
          <w:ilvl w:val="1"/>
          <w:numId w:val="18"/>
        </w:numPr>
      </w:pPr>
      <w:r w:rsidRPr="007A2B0F">
        <w:t>Meerdere gebruikers kunnen t</w:t>
      </w:r>
      <w:r>
        <w:t>e</w:t>
      </w:r>
      <w:r w:rsidRPr="007A2B0F">
        <w:t xml:space="preserve">gelijk </w:t>
      </w:r>
      <w:r>
        <w:t>het systeem gebruiken</w:t>
      </w:r>
    </w:p>
    <w:p w14:paraId="65F70B37" w14:textId="77777777" w:rsidR="00E31742" w:rsidRDefault="00E31742" w:rsidP="00E31742"/>
    <w:p w14:paraId="01D32AD1" w14:textId="66CD5F8D" w:rsidR="00BD25F5" w:rsidRPr="00BD25F5" w:rsidRDefault="00BD25F5" w:rsidP="00BD25F5">
      <w:pPr>
        <w:jc w:val="center"/>
        <w:rPr>
          <w:b/>
          <w:bCs/>
        </w:rPr>
      </w:pPr>
      <w:r w:rsidRPr="00BD25F5">
        <w:rPr>
          <w:b/>
          <w:bCs/>
        </w:rPr>
        <w:t>Single</w:t>
      </w:r>
      <w:r w:rsidRPr="00BD25F5">
        <w:rPr>
          <w:b/>
          <w:bCs/>
        </w:rPr>
        <w:tab/>
      </w:r>
      <w:r w:rsidRPr="00BD25F5">
        <w:rPr>
          <w:b/>
          <w:bCs/>
        </w:rPr>
        <w:tab/>
      </w:r>
      <w:r w:rsidRPr="00BD25F5">
        <w:rPr>
          <w:b/>
          <w:bCs/>
        </w:rPr>
        <w:tab/>
      </w:r>
      <w:r w:rsidRPr="00BD25F5">
        <w:rPr>
          <w:b/>
          <w:bCs/>
        </w:rPr>
        <w:tab/>
        <w:t>Multiple</w:t>
      </w:r>
      <w:r w:rsidRPr="00BD25F5">
        <w:rPr>
          <w:b/>
          <w:bCs/>
        </w:rPr>
        <w:tab/>
      </w:r>
      <w:r w:rsidRPr="00BD25F5">
        <w:rPr>
          <w:b/>
          <w:bCs/>
        </w:rPr>
        <w:tab/>
      </w:r>
      <w:r w:rsidRPr="00BD25F5">
        <w:rPr>
          <w:b/>
          <w:bCs/>
        </w:rPr>
        <w:tab/>
      </w:r>
      <w:proofErr w:type="spellStart"/>
      <w:r w:rsidRPr="00BD25F5">
        <w:rPr>
          <w:b/>
          <w:bCs/>
        </w:rPr>
        <w:t>Mutli</w:t>
      </w:r>
      <w:proofErr w:type="spellEnd"/>
      <w:r w:rsidR="00D946BC">
        <w:rPr>
          <w:b/>
          <w:bCs/>
        </w:rPr>
        <w:t>-u</w:t>
      </w:r>
      <w:r w:rsidRPr="00BD25F5">
        <w:rPr>
          <w:b/>
          <w:bCs/>
        </w:rPr>
        <w:t>ser</w:t>
      </w:r>
    </w:p>
    <w:p w14:paraId="5F6B0FCE" w14:textId="4447C6F0" w:rsidR="00E31742" w:rsidRDefault="00E31742" w:rsidP="00E31742">
      <w:r w:rsidRPr="00E31742">
        <w:rPr>
          <w:noProof/>
        </w:rPr>
        <w:drawing>
          <wp:inline distT="0" distB="0" distL="0" distR="0" wp14:anchorId="4628827A" wp14:editId="18BE5D81">
            <wp:extent cx="2076450" cy="638791"/>
            <wp:effectExtent l="0" t="0" r="0" b="0"/>
            <wp:docPr id="2081251293"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51293" name="Afbeelding 1" descr="Afbeelding met tekst, Lettertype, schermopname, nummer&#10;&#10;Automatisch gegenereerde beschrijving"/>
                    <pic:cNvPicPr/>
                  </pic:nvPicPr>
                  <pic:blipFill>
                    <a:blip r:embed="rId12"/>
                    <a:stretch>
                      <a:fillRect/>
                    </a:stretch>
                  </pic:blipFill>
                  <pic:spPr>
                    <a:xfrm>
                      <a:off x="0" y="0"/>
                      <a:ext cx="2137708" cy="657636"/>
                    </a:xfrm>
                    <a:prstGeom prst="rect">
                      <a:avLst/>
                    </a:prstGeom>
                  </pic:spPr>
                </pic:pic>
              </a:graphicData>
            </a:graphic>
          </wp:inline>
        </w:drawing>
      </w:r>
      <w:r w:rsidR="00116ADA" w:rsidRPr="00116ADA">
        <w:rPr>
          <w:noProof/>
        </w:rPr>
        <w:drawing>
          <wp:inline distT="0" distB="0" distL="0" distR="0" wp14:anchorId="148ED77D" wp14:editId="0CD1FAF8">
            <wp:extent cx="2030372" cy="614715"/>
            <wp:effectExtent l="0" t="0" r="0" b="0"/>
            <wp:docPr id="57232254" name="Afbeelding 1" descr="Afbeelding met tekst, Lettertype, schermopname,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254" name="Afbeelding 1" descr="Afbeelding met tekst, Lettertype, schermopname, symbool&#10;&#10;Automatisch gegenereerde beschrijving"/>
                    <pic:cNvPicPr/>
                  </pic:nvPicPr>
                  <pic:blipFill>
                    <a:blip r:embed="rId13"/>
                    <a:stretch>
                      <a:fillRect/>
                    </a:stretch>
                  </pic:blipFill>
                  <pic:spPr>
                    <a:xfrm>
                      <a:off x="0" y="0"/>
                      <a:ext cx="2108176" cy="638271"/>
                    </a:xfrm>
                    <a:prstGeom prst="rect">
                      <a:avLst/>
                    </a:prstGeom>
                  </pic:spPr>
                </pic:pic>
              </a:graphicData>
            </a:graphic>
          </wp:inline>
        </w:drawing>
      </w:r>
      <w:r w:rsidR="00BD25F5" w:rsidRPr="00BD25F5">
        <w:rPr>
          <w:noProof/>
        </w:rPr>
        <w:drawing>
          <wp:inline distT="0" distB="0" distL="0" distR="0" wp14:anchorId="10A7CC97" wp14:editId="7246CA62">
            <wp:extent cx="1816100" cy="638217"/>
            <wp:effectExtent l="0" t="0" r="0" b="0"/>
            <wp:docPr id="146196514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65146" name="Afbeelding 1" descr="Afbeelding met tekst, schermopname, Lettertype&#10;&#10;Automatisch gegenereerde beschrijving"/>
                    <pic:cNvPicPr/>
                  </pic:nvPicPr>
                  <pic:blipFill>
                    <a:blip r:embed="rId14"/>
                    <a:stretch>
                      <a:fillRect/>
                    </a:stretch>
                  </pic:blipFill>
                  <pic:spPr>
                    <a:xfrm>
                      <a:off x="0" y="0"/>
                      <a:ext cx="1840178" cy="646679"/>
                    </a:xfrm>
                    <a:prstGeom prst="rect">
                      <a:avLst/>
                    </a:prstGeom>
                  </pic:spPr>
                </pic:pic>
              </a:graphicData>
            </a:graphic>
          </wp:inline>
        </w:drawing>
      </w:r>
    </w:p>
    <w:p w14:paraId="113E4570" w14:textId="77777777" w:rsidR="00116ADA" w:rsidRDefault="00116ADA" w:rsidP="00E31742"/>
    <w:p w14:paraId="3D532C36" w14:textId="7E75BFED" w:rsidR="00D946BC" w:rsidRDefault="00A055AD" w:rsidP="00D946BC">
      <w:pPr>
        <w:pStyle w:val="Geenafstand"/>
      </w:pPr>
      <w:r w:rsidRPr="00A055AD">
        <w:rPr>
          <w:noProof/>
        </w:rPr>
        <w:drawing>
          <wp:anchor distT="0" distB="0" distL="114300" distR="114300" simplePos="0" relativeHeight="251661312" behindDoc="1" locked="0" layoutInCell="1" allowOverlap="1" wp14:anchorId="56C82BA7" wp14:editId="1A6026BF">
            <wp:simplePos x="0" y="0"/>
            <wp:positionH relativeFrom="column">
              <wp:posOffset>3801110</wp:posOffset>
            </wp:positionH>
            <wp:positionV relativeFrom="paragraph">
              <wp:posOffset>6985</wp:posOffset>
            </wp:positionV>
            <wp:extent cx="2209800" cy="1394460"/>
            <wp:effectExtent l="0" t="0" r="0" b="0"/>
            <wp:wrapTight wrapText="bothSides">
              <wp:wrapPolygon edited="0">
                <wp:start x="0" y="0"/>
                <wp:lineTo x="0" y="21246"/>
                <wp:lineTo x="21414" y="21246"/>
                <wp:lineTo x="21414" y="0"/>
                <wp:lineTo x="0" y="0"/>
              </wp:wrapPolygon>
            </wp:wrapTight>
            <wp:docPr id="8316261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26112" name="Afbeelding 1" descr="Afbeelding met tekst, schermopname, Lettertype, lijn&#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9800" cy="1394460"/>
                    </a:xfrm>
                    <a:prstGeom prst="rect">
                      <a:avLst/>
                    </a:prstGeom>
                  </pic:spPr>
                </pic:pic>
              </a:graphicData>
            </a:graphic>
            <wp14:sizeRelH relativeFrom="margin">
              <wp14:pctWidth>0</wp14:pctWidth>
            </wp14:sizeRelH>
            <wp14:sizeRelV relativeFrom="margin">
              <wp14:pctHeight>0</wp14:pctHeight>
            </wp14:sizeRelV>
          </wp:anchor>
        </w:drawing>
      </w:r>
      <w:r w:rsidR="00D946BC">
        <w:t xml:space="preserve">Verschillende lagen: </w:t>
      </w:r>
    </w:p>
    <w:p w14:paraId="43A7F4E4" w14:textId="3922EB9E" w:rsidR="00D946BC" w:rsidRDefault="00D946BC" w:rsidP="0052660C">
      <w:pPr>
        <w:pStyle w:val="Lijstalinea"/>
        <w:numPr>
          <w:ilvl w:val="0"/>
          <w:numId w:val="19"/>
        </w:numPr>
        <w:rPr>
          <w:noProof/>
        </w:rPr>
      </w:pPr>
      <w:r>
        <w:t xml:space="preserve">Kernel: </w:t>
      </w:r>
      <w:r w:rsidR="0052660C">
        <w:t>Softwarepakketten</w:t>
      </w:r>
      <w:r>
        <w:t xml:space="preserve"> die hierop draaien via </w:t>
      </w:r>
      <w:r w:rsidRPr="0052660C">
        <w:rPr>
          <w:b/>
          <w:bCs/>
        </w:rPr>
        <w:t>code</w:t>
      </w:r>
      <w:r w:rsidR="00A055AD" w:rsidRPr="0052660C">
        <w:rPr>
          <w:b/>
          <w:bCs/>
        </w:rPr>
        <w:t xml:space="preserve"> (C)</w:t>
      </w:r>
      <w:r w:rsidRPr="0052660C">
        <w:rPr>
          <w:b/>
          <w:bCs/>
        </w:rPr>
        <w:t>.</w:t>
      </w:r>
      <w:r w:rsidR="00A055AD" w:rsidRPr="00A055AD">
        <w:rPr>
          <w:noProof/>
        </w:rPr>
        <w:t xml:space="preserve"> </w:t>
      </w:r>
    </w:p>
    <w:p w14:paraId="6A13B7B7" w14:textId="4D2C1221" w:rsidR="00A055AD" w:rsidRDefault="0052660C" w:rsidP="0052660C">
      <w:pPr>
        <w:pStyle w:val="Lijstalinea"/>
        <w:numPr>
          <w:ilvl w:val="1"/>
          <w:numId w:val="19"/>
        </w:numPr>
      </w:pPr>
      <w:r>
        <w:rPr>
          <w:noProof/>
        </w:rPr>
        <w:t xml:space="preserve">Hier worden </w:t>
      </w:r>
      <w:r w:rsidRPr="0052660C">
        <w:rPr>
          <w:b/>
          <w:bCs/>
          <w:noProof/>
        </w:rPr>
        <w:t>hogere programmeertalen niet gebruikt</w:t>
      </w:r>
      <w:r>
        <w:rPr>
          <w:noProof/>
        </w:rPr>
        <w:t xml:space="preserve">, omdat die rechtstreeks in conctact staan met je </w:t>
      </w:r>
      <w:r w:rsidR="007163FD">
        <w:rPr>
          <w:noProof/>
        </w:rPr>
        <w:t>bestursingssyteem zoals Java/pyhton. Voordeel = je kan dit</w:t>
      </w:r>
      <w:r w:rsidR="009C44DA">
        <w:rPr>
          <w:noProof/>
        </w:rPr>
        <w:t xml:space="preserve"> draaien op een wasmachine/broodrooster.</w:t>
      </w:r>
    </w:p>
    <w:p w14:paraId="66C4F56C" w14:textId="76465F0B" w:rsidR="00896DA2" w:rsidRDefault="00896DA2" w:rsidP="00896DA2">
      <w:pPr>
        <w:pStyle w:val="Lijstalinea"/>
        <w:numPr>
          <w:ilvl w:val="0"/>
          <w:numId w:val="19"/>
        </w:numPr>
      </w:pPr>
      <w:r>
        <w:rPr>
          <w:noProof/>
        </w:rPr>
        <w:t xml:space="preserve">Utilities: </w:t>
      </w:r>
      <w:r>
        <w:t>alles dat boven de hardware geplaatst wordt om het gebruiksvriendelijk te maken.</w:t>
      </w:r>
    </w:p>
    <w:p w14:paraId="4C18762C" w14:textId="77777777" w:rsidR="00896DA2" w:rsidRDefault="00896DA2" w:rsidP="00896DA2"/>
    <w:p w14:paraId="045CA7BD" w14:textId="2F59B9FA" w:rsidR="00896DA2" w:rsidRDefault="00896DA2" w:rsidP="0034179A">
      <w:pPr>
        <w:pStyle w:val="Geenafstand"/>
      </w:pPr>
      <w:r>
        <w:t xml:space="preserve">Programma’s/taken: </w:t>
      </w:r>
    </w:p>
    <w:p w14:paraId="150CE06C" w14:textId="77777777" w:rsidR="0034179A" w:rsidRDefault="0034179A" w:rsidP="0034179A">
      <w:pPr>
        <w:pStyle w:val="Lijstalinea"/>
        <w:numPr>
          <w:ilvl w:val="0"/>
          <w:numId w:val="20"/>
        </w:numPr>
      </w:pPr>
      <w:r>
        <w:t xml:space="preserve">Een besturingssysteem zorgt er voor dat </w:t>
      </w:r>
      <w:r w:rsidRPr="0034179A">
        <w:rPr>
          <w:b/>
          <w:bCs/>
        </w:rPr>
        <w:t>taken (programma’s) uitgevoerd worden</w:t>
      </w:r>
      <w:r>
        <w:t xml:space="preserve">. We kunnen een onderscheid maken tussen: </w:t>
      </w:r>
    </w:p>
    <w:p w14:paraId="1B4B2F76" w14:textId="77777777" w:rsidR="0034179A" w:rsidRDefault="0034179A" w:rsidP="0034179A">
      <w:pPr>
        <w:pStyle w:val="Lijstalinea"/>
        <w:numPr>
          <w:ilvl w:val="1"/>
          <w:numId w:val="20"/>
        </w:numPr>
      </w:pPr>
      <w:r w:rsidRPr="0034179A">
        <w:rPr>
          <w:b/>
          <w:bCs/>
        </w:rPr>
        <w:t>Interactieve programma’s</w:t>
      </w:r>
      <w:r>
        <w:t xml:space="preserve"> (snelle respons) </w:t>
      </w:r>
    </w:p>
    <w:p w14:paraId="391A1DF4" w14:textId="77777777" w:rsidR="0034179A" w:rsidRDefault="0034179A" w:rsidP="0034179A">
      <w:pPr>
        <w:pStyle w:val="Lijstalinea"/>
        <w:numPr>
          <w:ilvl w:val="1"/>
          <w:numId w:val="20"/>
        </w:numPr>
      </w:pPr>
      <w:r w:rsidRPr="0034179A">
        <w:rPr>
          <w:b/>
          <w:bCs/>
        </w:rPr>
        <w:t>Batch programma’s</w:t>
      </w:r>
      <w:r>
        <w:t xml:space="preserve"> (geen directe respons)</w:t>
      </w:r>
    </w:p>
    <w:p w14:paraId="6693B338" w14:textId="39FBE685" w:rsidR="00896DA2" w:rsidRDefault="0034179A" w:rsidP="0034179A">
      <w:pPr>
        <w:pStyle w:val="Lijstalinea"/>
        <w:numPr>
          <w:ilvl w:val="1"/>
          <w:numId w:val="20"/>
        </w:numPr>
      </w:pPr>
      <w:r w:rsidRPr="0034179A">
        <w:rPr>
          <w:b/>
          <w:bCs/>
        </w:rPr>
        <w:t>Real-time programma’s</w:t>
      </w:r>
      <w:r>
        <w:t xml:space="preserve"> (respons in een heel beperkte tijd)</w:t>
      </w:r>
    </w:p>
    <w:p w14:paraId="611624D9" w14:textId="703ECE32" w:rsidR="007144D4" w:rsidRDefault="007144D4" w:rsidP="007144D4"/>
    <w:p w14:paraId="788724BE" w14:textId="4C8A31D8" w:rsidR="007144D4" w:rsidRDefault="006B186A" w:rsidP="007144D4">
      <w:pPr>
        <w:pStyle w:val="Geenafstand"/>
      </w:pPr>
      <w:r w:rsidRPr="00FC5C76">
        <w:rPr>
          <w:noProof/>
        </w:rPr>
        <w:drawing>
          <wp:anchor distT="0" distB="0" distL="114300" distR="114300" simplePos="0" relativeHeight="251662336" behindDoc="1" locked="0" layoutInCell="1" allowOverlap="1" wp14:anchorId="0F9EF0D3" wp14:editId="003B0ADC">
            <wp:simplePos x="0" y="0"/>
            <wp:positionH relativeFrom="column">
              <wp:posOffset>3610610</wp:posOffset>
            </wp:positionH>
            <wp:positionV relativeFrom="paragraph">
              <wp:posOffset>3175</wp:posOffset>
            </wp:positionV>
            <wp:extent cx="2506345" cy="933450"/>
            <wp:effectExtent l="0" t="0" r="0" b="0"/>
            <wp:wrapTight wrapText="bothSides">
              <wp:wrapPolygon edited="0">
                <wp:start x="0" y="0"/>
                <wp:lineTo x="0" y="21159"/>
                <wp:lineTo x="21507" y="21159"/>
                <wp:lineTo x="21507" y="0"/>
                <wp:lineTo x="0" y="0"/>
              </wp:wrapPolygon>
            </wp:wrapTight>
            <wp:docPr id="1680847630" name="Afbeelding 1" descr="Afbeelding met schermopname, tekst, diagram, tekenfil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7630" name="Afbeelding 1" descr="Afbeelding met schermopname, tekst, diagram, tekenfilm&#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6345" cy="933450"/>
                    </a:xfrm>
                    <a:prstGeom prst="rect">
                      <a:avLst/>
                    </a:prstGeom>
                  </pic:spPr>
                </pic:pic>
              </a:graphicData>
            </a:graphic>
            <wp14:sizeRelH relativeFrom="margin">
              <wp14:pctWidth>0</wp14:pctWidth>
            </wp14:sizeRelH>
            <wp14:sizeRelV relativeFrom="margin">
              <wp14:pctHeight>0</wp14:pctHeight>
            </wp14:sizeRelV>
          </wp:anchor>
        </w:drawing>
      </w:r>
      <w:r w:rsidR="007144D4">
        <w:t>Processen:</w:t>
      </w:r>
    </w:p>
    <w:p w14:paraId="19471DD4" w14:textId="7BCDA101" w:rsidR="007144D4" w:rsidRDefault="007144D4" w:rsidP="007144D4">
      <w:r w:rsidRPr="007144D4">
        <w:rPr>
          <w:b/>
          <w:bCs/>
        </w:rPr>
        <w:t>Eén of meer reeksen opdrachten</w:t>
      </w:r>
      <w:r>
        <w:t xml:space="preserve"> die door een besturingsprogramma worden beschouwd als een </w:t>
      </w:r>
      <w:r w:rsidRPr="007144D4">
        <w:rPr>
          <w:b/>
          <w:bCs/>
        </w:rPr>
        <w:t>werkeenheid</w:t>
      </w:r>
      <w:r>
        <w:t>.</w:t>
      </w:r>
    </w:p>
    <w:p w14:paraId="432C2E16" w14:textId="31275239" w:rsidR="00FC5C76" w:rsidRDefault="00FC5C76" w:rsidP="007144D4"/>
    <w:p w14:paraId="3A390524" w14:textId="3D7302B1" w:rsidR="002F1B26" w:rsidRDefault="006B186A" w:rsidP="008B3682">
      <w:pPr>
        <w:pStyle w:val="Geenafstand"/>
      </w:pPr>
      <w:r>
        <w:t xml:space="preserve">Resources: </w:t>
      </w:r>
    </w:p>
    <w:p w14:paraId="34155431" w14:textId="071A64E7" w:rsidR="006B186A" w:rsidRDefault="00F01537" w:rsidP="002F1B26">
      <w:r w:rsidRPr="00F01537">
        <w:rPr>
          <w:noProof/>
        </w:rPr>
        <w:drawing>
          <wp:anchor distT="0" distB="0" distL="114300" distR="114300" simplePos="0" relativeHeight="251663360" behindDoc="1" locked="0" layoutInCell="1" allowOverlap="1" wp14:anchorId="358B0234" wp14:editId="79D540C0">
            <wp:simplePos x="0" y="0"/>
            <wp:positionH relativeFrom="column">
              <wp:posOffset>4205605</wp:posOffset>
            </wp:positionH>
            <wp:positionV relativeFrom="paragraph">
              <wp:posOffset>93980</wp:posOffset>
            </wp:positionV>
            <wp:extent cx="1911350" cy="906780"/>
            <wp:effectExtent l="0" t="0" r="0" b="0"/>
            <wp:wrapTight wrapText="bothSides">
              <wp:wrapPolygon edited="0">
                <wp:start x="0" y="0"/>
                <wp:lineTo x="0" y="21328"/>
                <wp:lineTo x="21313" y="21328"/>
                <wp:lineTo x="21313" y="0"/>
                <wp:lineTo x="0" y="0"/>
              </wp:wrapPolygon>
            </wp:wrapTight>
            <wp:docPr id="239469834"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9834" name="Afbeelding 1" descr="Afbeelding met tekst, schermopname, lijn, diagram&#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1350" cy="906780"/>
                    </a:xfrm>
                    <a:prstGeom prst="rect">
                      <a:avLst/>
                    </a:prstGeom>
                  </pic:spPr>
                </pic:pic>
              </a:graphicData>
            </a:graphic>
            <wp14:sizeRelH relativeFrom="margin">
              <wp14:pctWidth>0</wp14:pctWidth>
            </wp14:sizeRelH>
            <wp14:sizeRelV relativeFrom="margin">
              <wp14:pctHeight>0</wp14:pctHeight>
            </wp14:sizeRelV>
          </wp:anchor>
        </w:drawing>
      </w:r>
      <w:r w:rsidR="008B3682">
        <w:t xml:space="preserve">In eerste instantie spreken processen </w:t>
      </w:r>
      <w:r w:rsidR="008B3682" w:rsidRPr="00244621">
        <w:rPr>
          <w:b/>
          <w:bCs/>
        </w:rPr>
        <w:t>resources (bronnen)</w:t>
      </w:r>
      <w:r w:rsidR="008B3682">
        <w:t xml:space="preserve"> aan, bij deze processen worden prioriteiten gesteld. Een PP die wordt voorgesteld is belangrijker dan updates die in de achtergrond zijn gevonden. de PPslides moeten in Real Time getoond worden (zo snel mogelijk).</w:t>
      </w:r>
    </w:p>
    <w:p w14:paraId="4B03A656" w14:textId="1E51D3D7" w:rsidR="00F01537" w:rsidRDefault="00244621" w:rsidP="002F1B26">
      <w:r>
        <w:t>Resources die gebruikt worden kunnen ook niet verwijdert worden.</w:t>
      </w:r>
    </w:p>
    <w:p w14:paraId="148E018D" w14:textId="173C8080" w:rsidR="002F1B26" w:rsidRDefault="002F1B26" w:rsidP="002F1B26"/>
    <w:p w14:paraId="0BB5334A" w14:textId="77777777" w:rsidR="0021206D" w:rsidRDefault="0021206D" w:rsidP="002F1B26"/>
    <w:p w14:paraId="00E05A00" w14:textId="77777777" w:rsidR="0021206D" w:rsidRDefault="0021206D" w:rsidP="002F1B26"/>
    <w:p w14:paraId="4B81D880" w14:textId="77777777" w:rsidR="0021206D" w:rsidRPr="007A2B0F" w:rsidRDefault="0021206D" w:rsidP="002F1B26"/>
    <w:p w14:paraId="5F0C156B" w14:textId="5CDD6A97" w:rsidR="00182E1C" w:rsidRPr="00967DB4" w:rsidRDefault="0031797A" w:rsidP="0031797A">
      <w:pPr>
        <w:pStyle w:val="Kop2"/>
      </w:pPr>
      <w:bookmarkStart w:id="3" w:name="_Toc159064134"/>
      <w:r>
        <w:lastRenderedPageBreak/>
        <w:t>Concepten van besturingssystemen</w:t>
      </w:r>
      <w:bookmarkEnd w:id="3"/>
    </w:p>
    <w:p w14:paraId="6D9E8488" w14:textId="6BFA7397" w:rsidR="00182E1C" w:rsidRPr="00967DB4" w:rsidRDefault="0021206D" w:rsidP="0021206D">
      <w:pPr>
        <w:pStyle w:val="Geenafstand"/>
      </w:pPr>
      <w:proofErr w:type="spellStart"/>
      <w:r>
        <w:t>Concurrency</w:t>
      </w:r>
      <w:proofErr w:type="spellEnd"/>
      <w:r w:rsidR="00B9050F">
        <w:t>:</w:t>
      </w:r>
    </w:p>
    <w:p w14:paraId="0E03DA89" w14:textId="6EA9E1F1" w:rsidR="00B9050F" w:rsidRDefault="00B9050F" w:rsidP="00B9050F">
      <w:pPr>
        <w:pStyle w:val="Lijstalinea"/>
        <w:numPr>
          <w:ilvl w:val="0"/>
          <w:numId w:val="20"/>
        </w:numPr>
      </w:pPr>
      <w:r>
        <w:t xml:space="preserve">Processen zijn meestal niet onafhankelijk, processen zijn concurrent Bijvoorbeeld: </w:t>
      </w:r>
    </w:p>
    <w:p w14:paraId="30CFF3C4" w14:textId="71D6E66A" w:rsidR="00B9050F" w:rsidRDefault="00B9050F" w:rsidP="00B9050F">
      <w:pPr>
        <w:pStyle w:val="Lijstalinea"/>
        <w:numPr>
          <w:ilvl w:val="0"/>
          <w:numId w:val="20"/>
        </w:numPr>
      </w:pPr>
      <w:r>
        <w:t xml:space="preserve">Processen willen dezelfde printer gebruiken </w:t>
      </w:r>
    </w:p>
    <w:p w14:paraId="079886B9" w14:textId="60817609" w:rsidR="00B9050F" w:rsidRDefault="00B9050F" w:rsidP="00B9050F">
      <w:pPr>
        <w:pStyle w:val="Lijstalinea"/>
        <w:numPr>
          <w:ilvl w:val="0"/>
          <w:numId w:val="20"/>
        </w:numPr>
      </w:pPr>
      <w:r>
        <w:t xml:space="preserve">Processen willen dezelfde file lezen of schrijven </w:t>
      </w:r>
    </w:p>
    <w:p w14:paraId="0B2415E6" w14:textId="46E7BD45" w:rsidR="00B9050F" w:rsidRDefault="00B9050F" w:rsidP="00B9050F">
      <w:pPr>
        <w:pStyle w:val="Lijstalinea"/>
        <w:numPr>
          <w:ilvl w:val="0"/>
          <w:numId w:val="20"/>
        </w:numPr>
      </w:pPr>
      <w:r>
        <w:t xml:space="preserve">2 </w:t>
      </w:r>
      <w:r w:rsidR="00594645">
        <w:t>P</w:t>
      </w:r>
      <w:r>
        <w:t xml:space="preserve">rocessen willen communiceren = conflicten! </w:t>
      </w:r>
    </w:p>
    <w:p w14:paraId="754F4D5D" w14:textId="747D6F4F" w:rsidR="00182E1C" w:rsidRPr="00967DB4" w:rsidRDefault="00B9050F" w:rsidP="00B9050F">
      <w:pPr>
        <w:pStyle w:val="Lijstalinea"/>
        <w:numPr>
          <w:ilvl w:val="0"/>
          <w:numId w:val="20"/>
        </w:numPr>
      </w:pPr>
      <w:r>
        <w:t>OS regelt in welke volgorde processen afgehandeld worden = synchronisatie (zie verder)</w:t>
      </w:r>
    </w:p>
    <w:p w14:paraId="7E57E1A4" w14:textId="77777777" w:rsidR="00182E1C" w:rsidRPr="00967DB4" w:rsidRDefault="00182E1C" w:rsidP="009C7002"/>
    <w:p w14:paraId="0C785056" w14:textId="02D406C5" w:rsidR="00182E1C" w:rsidRDefault="007163FD" w:rsidP="007163FD">
      <w:pPr>
        <w:pStyle w:val="Geenafstand"/>
      </w:pPr>
      <w:r w:rsidRPr="007163FD">
        <w:rPr>
          <w:noProof/>
        </w:rPr>
        <w:drawing>
          <wp:anchor distT="0" distB="0" distL="114300" distR="114300" simplePos="0" relativeHeight="251664384" behindDoc="1" locked="0" layoutInCell="1" allowOverlap="1" wp14:anchorId="4FB50505" wp14:editId="6F789F41">
            <wp:simplePos x="0" y="0"/>
            <wp:positionH relativeFrom="column">
              <wp:posOffset>2524760</wp:posOffset>
            </wp:positionH>
            <wp:positionV relativeFrom="paragraph">
              <wp:posOffset>101600</wp:posOffset>
            </wp:positionV>
            <wp:extent cx="2819400" cy="747395"/>
            <wp:effectExtent l="19050" t="19050" r="0" b="0"/>
            <wp:wrapTight wrapText="bothSides">
              <wp:wrapPolygon edited="0">
                <wp:start x="-146" y="-551"/>
                <wp:lineTo x="-146" y="21472"/>
                <wp:lineTo x="21600" y="21472"/>
                <wp:lineTo x="21600" y="-551"/>
                <wp:lineTo x="-146" y="-551"/>
              </wp:wrapPolygon>
            </wp:wrapTight>
            <wp:docPr id="1873814020" name="Afbeelding 1" descr="Afbeelding met symbool, logo,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4020" name="Afbeelding 1" descr="Afbeelding met symbool, logo, Graphics, Lettertype&#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2819400" cy="747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Ontwerp-criteria:</w:t>
      </w:r>
    </w:p>
    <w:p w14:paraId="47B6036C" w14:textId="37102E7B" w:rsidR="007163FD" w:rsidRDefault="007163FD" w:rsidP="007163FD">
      <w:pPr>
        <w:pStyle w:val="Lijstalinea"/>
        <w:numPr>
          <w:ilvl w:val="0"/>
          <w:numId w:val="22"/>
        </w:numPr>
      </w:pPr>
      <w:r>
        <w:t xml:space="preserve">Consistentie </w:t>
      </w:r>
    </w:p>
    <w:p w14:paraId="1E114C4E" w14:textId="0E780388" w:rsidR="007163FD" w:rsidRDefault="007163FD" w:rsidP="007163FD">
      <w:pPr>
        <w:pStyle w:val="Lijstalinea"/>
        <w:numPr>
          <w:ilvl w:val="0"/>
          <w:numId w:val="22"/>
        </w:numPr>
      </w:pPr>
      <w:r>
        <w:t xml:space="preserve">Flexibiliteit </w:t>
      </w:r>
    </w:p>
    <w:p w14:paraId="7EAE9B2D" w14:textId="537129DA" w:rsidR="00182E1C" w:rsidRPr="00967DB4" w:rsidRDefault="007163FD" w:rsidP="009C7002">
      <w:pPr>
        <w:pStyle w:val="Lijstalinea"/>
        <w:numPr>
          <w:ilvl w:val="0"/>
          <w:numId w:val="22"/>
        </w:numPr>
      </w:pPr>
      <w:r>
        <w:t>Overdraagbaarheid</w:t>
      </w:r>
    </w:p>
    <w:p w14:paraId="0B84066F" w14:textId="54F90835" w:rsidR="00182E1C" w:rsidRPr="00967DB4" w:rsidRDefault="0017426F" w:rsidP="001F67D0">
      <w:pPr>
        <w:pStyle w:val="Kop2"/>
      </w:pPr>
      <w:bookmarkStart w:id="4" w:name="_Toc159064135"/>
      <w:r>
        <w:t>L</w:t>
      </w:r>
      <w:r w:rsidR="001F67D0">
        <w:t>abo</w:t>
      </w:r>
      <w:bookmarkEnd w:id="4"/>
    </w:p>
    <w:p w14:paraId="62F7982E" w14:textId="6C6BC614" w:rsidR="00182E1C" w:rsidRDefault="006934CD" w:rsidP="00572AC3">
      <w:pPr>
        <w:pStyle w:val="Lijstalinea"/>
        <w:numPr>
          <w:ilvl w:val="0"/>
          <w:numId w:val="23"/>
        </w:numPr>
      </w:pPr>
      <w:r>
        <w:t xml:space="preserve">Installeren van </w:t>
      </w:r>
      <w:proofErr w:type="spellStart"/>
      <w:r>
        <w:t>VirtualBox</w:t>
      </w:r>
      <w:proofErr w:type="spellEnd"/>
      <w:r>
        <w:t>.</w:t>
      </w:r>
    </w:p>
    <w:p w14:paraId="38CC066A" w14:textId="1579159B" w:rsidR="006934CD" w:rsidRPr="004501DD" w:rsidRDefault="006934CD" w:rsidP="00572AC3">
      <w:pPr>
        <w:pStyle w:val="Lijstalinea"/>
        <w:numPr>
          <w:ilvl w:val="0"/>
          <w:numId w:val="23"/>
        </w:numPr>
        <w:rPr>
          <w:b/>
          <w:bCs/>
        </w:rPr>
      </w:pPr>
      <w:r>
        <w:t xml:space="preserve">Virtuele computer opzetten </w:t>
      </w:r>
      <w:r w:rsidRPr="004501DD">
        <w:rPr>
          <w:b/>
          <w:bCs/>
        </w:rPr>
        <w:t xml:space="preserve">(naam: </w:t>
      </w:r>
      <w:proofErr w:type="spellStart"/>
      <w:r w:rsidRPr="004501DD">
        <w:rPr>
          <w:b/>
          <w:bCs/>
        </w:rPr>
        <w:t>Ubunutu</w:t>
      </w:r>
      <w:proofErr w:type="spellEnd"/>
      <w:r w:rsidRPr="004501DD">
        <w:rPr>
          <w:b/>
          <w:bCs/>
        </w:rPr>
        <w:t>)</w:t>
      </w:r>
    </w:p>
    <w:p w14:paraId="3B1D627B" w14:textId="78D45F56" w:rsidR="006934CD" w:rsidRPr="00572AC3" w:rsidRDefault="006934CD" w:rsidP="00572AC3">
      <w:pPr>
        <w:pStyle w:val="Lijstalinea"/>
        <w:numPr>
          <w:ilvl w:val="1"/>
          <w:numId w:val="23"/>
        </w:numPr>
        <w:rPr>
          <w:b/>
          <w:bCs/>
          <w:color w:val="FF0000"/>
          <w:sz w:val="32"/>
          <w:szCs w:val="28"/>
        </w:rPr>
      </w:pPr>
      <w:r w:rsidRPr="00572AC3">
        <w:rPr>
          <w:b/>
          <w:bCs/>
          <w:color w:val="FF0000"/>
          <w:sz w:val="32"/>
          <w:szCs w:val="28"/>
        </w:rPr>
        <w:t xml:space="preserve">Gebruikersnaam: </w:t>
      </w:r>
      <w:r w:rsidR="00641488" w:rsidRPr="00572AC3">
        <w:rPr>
          <w:b/>
          <w:bCs/>
          <w:color w:val="FF0000"/>
          <w:sz w:val="32"/>
          <w:szCs w:val="28"/>
        </w:rPr>
        <w:t>osboxes</w:t>
      </w:r>
    </w:p>
    <w:p w14:paraId="18D49C0E" w14:textId="1B16282C" w:rsidR="00641488" w:rsidRPr="00572AC3" w:rsidRDefault="00641488" w:rsidP="00572AC3">
      <w:pPr>
        <w:pStyle w:val="Lijstalinea"/>
        <w:numPr>
          <w:ilvl w:val="1"/>
          <w:numId w:val="23"/>
        </w:numPr>
        <w:rPr>
          <w:b/>
          <w:bCs/>
          <w:color w:val="FF0000"/>
          <w:sz w:val="32"/>
          <w:szCs w:val="28"/>
        </w:rPr>
      </w:pPr>
      <w:r w:rsidRPr="00572AC3">
        <w:rPr>
          <w:b/>
          <w:bCs/>
          <w:color w:val="FF0000"/>
          <w:sz w:val="32"/>
          <w:szCs w:val="28"/>
        </w:rPr>
        <w:t>Wachtwoord: osboxes.org</w:t>
      </w:r>
    </w:p>
    <w:p w14:paraId="5EBF0431" w14:textId="67F7B1FC" w:rsidR="006B4614" w:rsidRPr="00967DB4" w:rsidRDefault="006B4614" w:rsidP="00572AC3">
      <w:pPr>
        <w:pStyle w:val="Lijstalinea"/>
        <w:numPr>
          <w:ilvl w:val="1"/>
          <w:numId w:val="23"/>
        </w:numPr>
      </w:pPr>
      <w:r>
        <w:t>Toetsenbord instellen op BEL AZERTY!!!!!</w:t>
      </w:r>
    </w:p>
    <w:p w14:paraId="4F95FDF8" w14:textId="77777777" w:rsidR="00182E1C" w:rsidRPr="00967DB4" w:rsidRDefault="00182E1C" w:rsidP="009C7002"/>
    <w:p w14:paraId="483CE417" w14:textId="77777777" w:rsidR="00182E1C" w:rsidRPr="00967DB4" w:rsidRDefault="00182E1C" w:rsidP="009C7002"/>
    <w:p w14:paraId="63072DC1" w14:textId="77777777" w:rsidR="00182E1C" w:rsidRPr="00967DB4" w:rsidRDefault="00182E1C" w:rsidP="009C7002"/>
    <w:p w14:paraId="2573386E" w14:textId="77777777" w:rsidR="00182E1C" w:rsidRPr="00967DB4" w:rsidRDefault="00182E1C" w:rsidP="009C7002"/>
    <w:p w14:paraId="50489C57" w14:textId="77777777" w:rsidR="00182E1C" w:rsidRPr="00967DB4" w:rsidRDefault="00182E1C" w:rsidP="009C7002"/>
    <w:p w14:paraId="0CA2A148" w14:textId="77777777" w:rsidR="00182E1C" w:rsidRPr="00967DB4" w:rsidRDefault="00182E1C" w:rsidP="009C7002"/>
    <w:p w14:paraId="5611FB4E" w14:textId="77777777" w:rsidR="00182E1C" w:rsidRPr="00967DB4" w:rsidRDefault="00182E1C" w:rsidP="009C7002"/>
    <w:p w14:paraId="0AE2C95D" w14:textId="77777777" w:rsidR="00182E1C" w:rsidRPr="00967DB4" w:rsidRDefault="00182E1C" w:rsidP="009C7002"/>
    <w:p w14:paraId="3953A916" w14:textId="77777777" w:rsidR="004C623B" w:rsidRPr="00967DB4" w:rsidRDefault="004C623B" w:rsidP="009C7002"/>
    <w:p w14:paraId="598A8296" w14:textId="77777777" w:rsidR="004C623B" w:rsidRPr="00967DB4" w:rsidRDefault="004C623B" w:rsidP="009C7002"/>
    <w:p w14:paraId="31C0AD47" w14:textId="77777777" w:rsidR="004C623B" w:rsidRPr="00967DB4" w:rsidRDefault="004C623B" w:rsidP="009C7002"/>
    <w:p w14:paraId="47C44F24" w14:textId="77777777" w:rsidR="004C623B" w:rsidRPr="00967DB4" w:rsidRDefault="004C623B" w:rsidP="009C7002"/>
    <w:p w14:paraId="511CE375" w14:textId="77777777" w:rsidR="004C623B" w:rsidRPr="00967DB4" w:rsidRDefault="004C623B" w:rsidP="009C7002"/>
    <w:p w14:paraId="5C4ECF00" w14:textId="77777777" w:rsidR="004C623B" w:rsidRPr="00967DB4" w:rsidRDefault="004C623B" w:rsidP="009C7002"/>
    <w:p w14:paraId="5668287D" w14:textId="77777777" w:rsidR="004C623B" w:rsidRPr="00967DB4" w:rsidRDefault="004C623B" w:rsidP="009C7002"/>
    <w:p w14:paraId="74E6160E" w14:textId="77777777" w:rsidR="004C623B" w:rsidRPr="00967DB4" w:rsidRDefault="004C623B" w:rsidP="009C7002"/>
    <w:p w14:paraId="39E8FE56" w14:textId="77777777" w:rsidR="00803E6F" w:rsidRPr="00967DB4" w:rsidRDefault="00803E6F" w:rsidP="009C7002"/>
    <w:p w14:paraId="3A720EC5" w14:textId="77777777" w:rsidR="00803E6F" w:rsidRPr="00967DB4" w:rsidRDefault="00803E6F" w:rsidP="009C7002"/>
    <w:p w14:paraId="44AD7A20" w14:textId="77777777" w:rsidR="00A53FA1" w:rsidRPr="00967DB4" w:rsidRDefault="00A53FA1" w:rsidP="009C7002"/>
    <w:p w14:paraId="4E33004E" w14:textId="77777777" w:rsidR="00A56E21" w:rsidRPr="00967DB4" w:rsidRDefault="00A56E21" w:rsidP="009C7002"/>
    <w:p w14:paraId="159F92A5" w14:textId="77777777" w:rsidR="00A56E21" w:rsidRPr="00967DB4" w:rsidRDefault="00A56E21" w:rsidP="009C7002"/>
    <w:p w14:paraId="25C98368" w14:textId="77777777" w:rsidR="00A56E21" w:rsidRPr="00967DB4" w:rsidRDefault="00A56E21" w:rsidP="009C7002"/>
    <w:p w14:paraId="3EC300DA" w14:textId="77777777" w:rsidR="0086358B" w:rsidRPr="00967DB4" w:rsidRDefault="0086358B" w:rsidP="009C7002"/>
    <w:p w14:paraId="5A047D64" w14:textId="77777777" w:rsidR="0086358B" w:rsidRPr="00967DB4" w:rsidRDefault="0086358B" w:rsidP="009C7002"/>
    <w:p w14:paraId="794B4921" w14:textId="77777777" w:rsidR="0086358B" w:rsidRPr="00967DB4" w:rsidRDefault="0086358B" w:rsidP="009C7002"/>
    <w:p w14:paraId="58417517" w14:textId="77777777" w:rsidR="0086358B" w:rsidRPr="00967DB4" w:rsidRDefault="0086358B" w:rsidP="009C7002"/>
    <w:p w14:paraId="6235E82B" w14:textId="77777777" w:rsidR="0086358B" w:rsidRPr="00967DB4" w:rsidRDefault="0086358B" w:rsidP="009C7002"/>
    <w:p w14:paraId="49189A47" w14:textId="77777777" w:rsidR="0086358B" w:rsidRPr="00967DB4" w:rsidRDefault="0086358B" w:rsidP="009C7002"/>
    <w:p w14:paraId="4FE37BC5" w14:textId="77777777" w:rsidR="0086358B" w:rsidRPr="00967DB4" w:rsidRDefault="0086358B" w:rsidP="009C7002"/>
    <w:p w14:paraId="65101692" w14:textId="6638778C" w:rsidR="0086358B" w:rsidRDefault="004501DD" w:rsidP="002E1DE3">
      <w:pPr>
        <w:pStyle w:val="Kop1"/>
      </w:pPr>
      <w:bookmarkStart w:id="5" w:name="_Toc159064136"/>
      <w:r>
        <w:lastRenderedPageBreak/>
        <w:t>Hoofdstuk 2: Virtualisatie &amp; Cloud</w:t>
      </w:r>
      <w:bookmarkEnd w:id="5"/>
    </w:p>
    <w:p w14:paraId="2742F95C" w14:textId="794381DD" w:rsidR="002E1DE3" w:rsidRDefault="002E1DE3" w:rsidP="002E1DE3">
      <w:pPr>
        <w:pStyle w:val="Kop2"/>
      </w:pPr>
      <w:bookmarkStart w:id="6" w:name="_Toc159064137"/>
      <w:r>
        <w:t>Wat is virtualisatie?</w:t>
      </w:r>
      <w:bookmarkEnd w:id="6"/>
      <w:r>
        <w:t xml:space="preserve"> </w:t>
      </w:r>
    </w:p>
    <w:p w14:paraId="2D0A4FCC" w14:textId="747AE900" w:rsidR="002E1DE3" w:rsidRDefault="00F36179" w:rsidP="00F36179">
      <w:pPr>
        <w:pStyle w:val="Geenafstand"/>
      </w:pPr>
      <w:r>
        <w:t xml:space="preserve">Virtualisatie: </w:t>
      </w:r>
    </w:p>
    <w:p w14:paraId="499A0537" w14:textId="308B8A73" w:rsidR="00F36179" w:rsidRPr="00B74DDC" w:rsidRDefault="00B74DDC" w:rsidP="00B74DDC">
      <w:pPr>
        <w:pStyle w:val="Geenafstand"/>
        <w:rPr>
          <w:b w:val="0"/>
          <w:color w:val="auto"/>
        </w:rPr>
      </w:pPr>
      <w:r w:rsidRPr="00B74DDC">
        <w:rPr>
          <w:b w:val="0"/>
          <w:color w:val="auto"/>
        </w:rPr>
        <w:t xml:space="preserve">In de computerwereld </w:t>
      </w:r>
      <w:r w:rsidRPr="00EF3D09">
        <w:rPr>
          <w:bCs/>
          <w:color w:val="auto"/>
        </w:rPr>
        <w:t>verwijst</w:t>
      </w:r>
      <w:r w:rsidRPr="00B74DDC">
        <w:rPr>
          <w:b w:val="0"/>
          <w:color w:val="auto"/>
        </w:rPr>
        <w:t xml:space="preserve"> </w:t>
      </w:r>
      <w:r w:rsidRPr="00EF3D09">
        <w:rPr>
          <w:bCs/>
          <w:color w:val="auto"/>
        </w:rPr>
        <w:t>virtualisatie</w:t>
      </w:r>
      <w:r w:rsidRPr="00B74DDC">
        <w:rPr>
          <w:b w:val="0"/>
          <w:color w:val="auto"/>
        </w:rPr>
        <w:t xml:space="preserve"> </w:t>
      </w:r>
      <w:r w:rsidRPr="00EF3D09">
        <w:rPr>
          <w:bCs/>
          <w:color w:val="auto"/>
        </w:rPr>
        <w:t>naar</w:t>
      </w:r>
      <w:r>
        <w:rPr>
          <w:b w:val="0"/>
          <w:color w:val="auto"/>
        </w:rPr>
        <w:t xml:space="preserve"> </w:t>
      </w:r>
      <w:r w:rsidRPr="00EF3D09">
        <w:rPr>
          <w:bCs/>
          <w:color w:val="auto"/>
        </w:rPr>
        <w:t>het</w:t>
      </w:r>
      <w:r w:rsidRPr="00B74DDC">
        <w:rPr>
          <w:b w:val="0"/>
          <w:color w:val="auto"/>
        </w:rPr>
        <w:t xml:space="preserve"> </w:t>
      </w:r>
      <w:r w:rsidRPr="00EF3D09">
        <w:rPr>
          <w:bCs/>
          <w:color w:val="auto"/>
        </w:rPr>
        <w:t>maken</w:t>
      </w:r>
      <w:r w:rsidRPr="00B74DDC">
        <w:rPr>
          <w:b w:val="0"/>
          <w:color w:val="auto"/>
        </w:rPr>
        <w:t xml:space="preserve"> van een </w:t>
      </w:r>
      <w:r w:rsidRPr="00EF3D09">
        <w:rPr>
          <w:bCs/>
          <w:color w:val="auto"/>
        </w:rPr>
        <w:t>virtuele</w:t>
      </w:r>
      <w:r w:rsidRPr="00B74DDC">
        <w:rPr>
          <w:b w:val="0"/>
          <w:color w:val="auto"/>
        </w:rPr>
        <w:t xml:space="preserve"> (in plaats van</w:t>
      </w:r>
      <w:r>
        <w:rPr>
          <w:b w:val="0"/>
          <w:color w:val="auto"/>
        </w:rPr>
        <w:t xml:space="preserve"> </w:t>
      </w:r>
      <w:r w:rsidRPr="00B74DDC">
        <w:rPr>
          <w:b w:val="0"/>
          <w:color w:val="auto"/>
        </w:rPr>
        <w:t xml:space="preserve">dan een echte) </w:t>
      </w:r>
      <w:r w:rsidRPr="00EF3D09">
        <w:rPr>
          <w:bCs/>
          <w:color w:val="auto"/>
        </w:rPr>
        <w:t>versie</w:t>
      </w:r>
      <w:r w:rsidRPr="00B74DDC">
        <w:rPr>
          <w:b w:val="0"/>
          <w:color w:val="auto"/>
        </w:rPr>
        <w:t xml:space="preserve"> van </w:t>
      </w:r>
      <w:r w:rsidRPr="00EF3D09">
        <w:rPr>
          <w:bCs/>
          <w:color w:val="auto"/>
        </w:rPr>
        <w:t>iets</w:t>
      </w:r>
      <w:r w:rsidRPr="00B74DDC">
        <w:rPr>
          <w:b w:val="0"/>
          <w:color w:val="auto"/>
        </w:rPr>
        <w:t>,</w:t>
      </w:r>
      <w:r>
        <w:rPr>
          <w:b w:val="0"/>
          <w:color w:val="auto"/>
        </w:rPr>
        <w:t xml:space="preserve"> </w:t>
      </w:r>
      <w:r w:rsidRPr="00B74DDC">
        <w:rPr>
          <w:b w:val="0"/>
          <w:color w:val="auto"/>
        </w:rPr>
        <w:t>inclusief virtuele computer</w:t>
      </w:r>
      <w:r>
        <w:rPr>
          <w:b w:val="0"/>
          <w:color w:val="auto"/>
        </w:rPr>
        <w:t xml:space="preserve"> </w:t>
      </w:r>
      <w:r w:rsidR="00EF3D09" w:rsidRPr="00B74DDC">
        <w:rPr>
          <w:b w:val="0"/>
          <w:color w:val="auto"/>
        </w:rPr>
        <w:t>hardware platforms</w:t>
      </w:r>
      <w:r w:rsidRPr="00B74DDC">
        <w:rPr>
          <w:b w:val="0"/>
          <w:color w:val="auto"/>
        </w:rPr>
        <w:t>, opslag</w:t>
      </w:r>
      <w:r>
        <w:rPr>
          <w:b w:val="0"/>
          <w:color w:val="auto"/>
        </w:rPr>
        <w:t xml:space="preserve"> </w:t>
      </w:r>
      <w:r w:rsidRPr="00B74DDC">
        <w:rPr>
          <w:b w:val="0"/>
          <w:color w:val="auto"/>
        </w:rPr>
        <w:t>apparaten en computer</w:t>
      </w:r>
      <w:r>
        <w:rPr>
          <w:b w:val="0"/>
          <w:color w:val="auto"/>
        </w:rPr>
        <w:t xml:space="preserve"> </w:t>
      </w:r>
      <w:r w:rsidRPr="00B74DDC">
        <w:rPr>
          <w:b w:val="0"/>
          <w:color w:val="auto"/>
        </w:rPr>
        <w:t>netwerkbronnen.</w:t>
      </w:r>
    </w:p>
    <w:p w14:paraId="4BC7EA04" w14:textId="77777777" w:rsidR="00F36179" w:rsidRDefault="00F36179" w:rsidP="00F36179">
      <w:pPr>
        <w:pStyle w:val="Geenafstand"/>
      </w:pPr>
    </w:p>
    <w:p w14:paraId="17AAB546" w14:textId="5E3C3A28" w:rsidR="00C02B36" w:rsidRDefault="00C02B36" w:rsidP="00F36179">
      <w:pPr>
        <w:pStyle w:val="Geenafstand"/>
      </w:pPr>
      <w:r>
        <w:t>Virtuele architectuur</w:t>
      </w:r>
      <w:r w:rsidR="007F6015">
        <w:t xml:space="preserve"> (traditioneel vs v</w:t>
      </w:r>
      <w:r w:rsidR="00826A98">
        <w:t>irtuele architectuur)</w:t>
      </w:r>
      <w:r>
        <w:t xml:space="preserve">: </w:t>
      </w:r>
    </w:p>
    <w:p w14:paraId="2F1E3F19" w14:textId="206CBCE4" w:rsidR="00C02B36" w:rsidRDefault="007F6015" w:rsidP="00F573D1">
      <w:pPr>
        <w:pStyle w:val="Lijstalinea"/>
        <w:numPr>
          <w:ilvl w:val="0"/>
          <w:numId w:val="24"/>
        </w:numPr>
      </w:pPr>
      <w:r w:rsidRPr="00826A98">
        <w:drawing>
          <wp:anchor distT="0" distB="0" distL="114300" distR="114300" simplePos="0" relativeHeight="251665408" behindDoc="1" locked="0" layoutInCell="1" allowOverlap="1" wp14:anchorId="7AD8B890" wp14:editId="309B37E4">
            <wp:simplePos x="0" y="0"/>
            <wp:positionH relativeFrom="column">
              <wp:posOffset>3280410</wp:posOffset>
            </wp:positionH>
            <wp:positionV relativeFrom="paragraph">
              <wp:posOffset>3175</wp:posOffset>
            </wp:positionV>
            <wp:extent cx="2840990" cy="1217295"/>
            <wp:effectExtent l="0" t="0" r="0" b="0"/>
            <wp:wrapTight wrapText="bothSides">
              <wp:wrapPolygon edited="0">
                <wp:start x="0" y="0"/>
                <wp:lineTo x="0" y="21296"/>
                <wp:lineTo x="21436" y="21296"/>
                <wp:lineTo x="21436" y="0"/>
                <wp:lineTo x="0" y="0"/>
              </wp:wrapPolygon>
            </wp:wrapTight>
            <wp:docPr id="445201361" name="Afbeelding 1" descr="Afbeelding met doos, batterij&#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1361" name="Afbeelding 1" descr="Afbeelding met doos, batterij&#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840990" cy="1217295"/>
                    </a:xfrm>
                    <a:prstGeom prst="rect">
                      <a:avLst/>
                    </a:prstGeom>
                  </pic:spPr>
                </pic:pic>
              </a:graphicData>
            </a:graphic>
            <wp14:sizeRelH relativeFrom="margin">
              <wp14:pctWidth>0</wp14:pctWidth>
            </wp14:sizeRelH>
            <wp14:sizeRelV relativeFrom="margin">
              <wp14:pctHeight>0</wp14:pctHeight>
            </wp14:sizeRelV>
          </wp:anchor>
        </w:drawing>
      </w:r>
      <w:r w:rsidRPr="00F573D1">
        <w:rPr>
          <w:b/>
          <w:bCs/>
        </w:rPr>
        <w:t>Traditioneel gebruiken we op een computer één besturingssysteem, zoals Microsoft Windows</w:t>
      </w:r>
      <w:r>
        <w:t xml:space="preserve">. Het besturingssysteem spreekt de hardware aan, en één of meerdere applicaties draaien bovenop het besturingssysteem. </w:t>
      </w:r>
      <w:r w:rsidRPr="00F573D1">
        <w:rPr>
          <w:b/>
          <w:bCs/>
        </w:rPr>
        <w:t>Het is wel mogelijk om op één computer verschillende besturingssystemen naast elkaar te installeren, maar deze kunnen niet tegelijk opgestart worden</w:t>
      </w:r>
      <w:r>
        <w:t xml:space="preserve">. Om te wisselen moet je de computer dus opnieuw opstarten. Door de opkomst van </w:t>
      </w:r>
      <w:r w:rsidRPr="00F573D1">
        <w:rPr>
          <w:b/>
          <w:bCs/>
        </w:rPr>
        <w:t>virtualisatie</w:t>
      </w:r>
      <w:r>
        <w:t xml:space="preserve"> is het echter wel mogelijk </w:t>
      </w:r>
      <w:r w:rsidRPr="00F573D1">
        <w:rPr>
          <w:b/>
          <w:bCs/>
        </w:rPr>
        <w:t>om meerdere besturingssystemen gelijktijdig te gebruiken</w:t>
      </w:r>
      <w:r>
        <w:t>.</w:t>
      </w:r>
    </w:p>
    <w:p w14:paraId="3210756E" w14:textId="12B3D395" w:rsidR="00C50B74" w:rsidRPr="00F573D1" w:rsidRDefault="00C50B74" w:rsidP="00F573D1">
      <w:pPr>
        <w:pStyle w:val="Lijstalinea"/>
        <w:numPr>
          <w:ilvl w:val="0"/>
          <w:numId w:val="24"/>
        </w:numPr>
        <w:rPr>
          <w:b/>
          <w:bCs/>
          <w:color w:val="FF0000"/>
        </w:rPr>
      </w:pPr>
      <w:r w:rsidRPr="00F573D1">
        <w:rPr>
          <w:b/>
          <w:bCs/>
          <w:color w:val="FF0000"/>
        </w:rPr>
        <w:t xml:space="preserve">Traditioneel = één </w:t>
      </w:r>
      <w:proofErr w:type="spellStart"/>
      <w:r w:rsidRPr="00F573D1">
        <w:rPr>
          <w:b/>
          <w:bCs/>
          <w:color w:val="FF0000"/>
        </w:rPr>
        <w:t>besturingssyteem</w:t>
      </w:r>
      <w:proofErr w:type="spellEnd"/>
    </w:p>
    <w:p w14:paraId="089A4517" w14:textId="21EF138C" w:rsidR="00C50B74" w:rsidRPr="00F573D1" w:rsidRDefault="00C50B74" w:rsidP="00F573D1">
      <w:pPr>
        <w:pStyle w:val="Lijstalinea"/>
        <w:numPr>
          <w:ilvl w:val="0"/>
          <w:numId w:val="24"/>
        </w:numPr>
        <w:rPr>
          <w:b/>
          <w:bCs/>
          <w:color w:val="FF0000"/>
        </w:rPr>
      </w:pPr>
      <w:r w:rsidRPr="00F573D1">
        <w:rPr>
          <w:b/>
          <w:bCs/>
          <w:color w:val="FF0000"/>
        </w:rPr>
        <w:t>Virtueel = meerdere besturingssystemen tegelijk gebruiken</w:t>
      </w:r>
    </w:p>
    <w:p w14:paraId="626DDDB8" w14:textId="77777777" w:rsidR="00F573D1" w:rsidRDefault="00F573D1" w:rsidP="007F6015">
      <w:pPr>
        <w:rPr>
          <w:b/>
          <w:bCs/>
          <w:color w:val="FF0000"/>
        </w:rPr>
      </w:pPr>
    </w:p>
    <w:p w14:paraId="415DBFD5" w14:textId="7CC0A664" w:rsidR="00F573D1" w:rsidRDefault="00F573D1" w:rsidP="00F573D1">
      <w:pPr>
        <w:pStyle w:val="Geenafstand"/>
      </w:pPr>
      <w:r>
        <w:t>Virtuele Hardware</w:t>
      </w:r>
      <w:r>
        <w:t>:</w:t>
      </w:r>
    </w:p>
    <w:p w14:paraId="201D1C44" w14:textId="1AF6B155" w:rsidR="00F573D1" w:rsidRDefault="00FC7831" w:rsidP="00FC7831">
      <w:r w:rsidRPr="00FC7831">
        <w:drawing>
          <wp:anchor distT="0" distB="0" distL="114300" distR="114300" simplePos="0" relativeHeight="251666432" behindDoc="1" locked="0" layoutInCell="1" allowOverlap="1" wp14:anchorId="7895ED8E" wp14:editId="2F21CB40">
            <wp:simplePos x="0" y="0"/>
            <wp:positionH relativeFrom="column">
              <wp:posOffset>3309620</wp:posOffset>
            </wp:positionH>
            <wp:positionV relativeFrom="paragraph">
              <wp:posOffset>8255</wp:posOffset>
            </wp:positionV>
            <wp:extent cx="2812024" cy="1044030"/>
            <wp:effectExtent l="0" t="0" r="0" b="0"/>
            <wp:wrapTight wrapText="bothSides">
              <wp:wrapPolygon edited="0">
                <wp:start x="0" y="0"/>
                <wp:lineTo x="0" y="21285"/>
                <wp:lineTo x="21512" y="21285"/>
                <wp:lineTo x="21512" y="0"/>
                <wp:lineTo x="0" y="0"/>
              </wp:wrapPolygon>
            </wp:wrapTight>
            <wp:docPr id="1985961544"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1544" name="Afbeelding 1" descr="Afbeelding met tekst, schermopname, diagram, ontwerp&#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812024" cy="1044030"/>
                    </a:xfrm>
                    <a:prstGeom prst="rect">
                      <a:avLst/>
                    </a:prstGeom>
                  </pic:spPr>
                </pic:pic>
              </a:graphicData>
            </a:graphic>
          </wp:anchor>
        </w:drawing>
      </w:r>
      <w:r w:rsidR="00AD0900">
        <w:t xml:space="preserve">Een traditionele computer bestaat uit </w:t>
      </w:r>
      <w:r w:rsidR="00AD0900" w:rsidRPr="00FC7831">
        <w:rPr>
          <w:b/>
          <w:bCs/>
        </w:rPr>
        <w:t>verschillende</w:t>
      </w:r>
      <w:r w:rsidR="00AD0900">
        <w:t xml:space="preserve"> </w:t>
      </w:r>
      <w:r w:rsidR="00AD0900" w:rsidRPr="00FC7831">
        <w:rPr>
          <w:b/>
          <w:bCs/>
        </w:rPr>
        <w:t>hardware bronnen</w:t>
      </w:r>
      <w:r w:rsidR="00AD0900">
        <w:t xml:space="preserve">, zoals de processor, het geheugen, de netwerkkaart en harde schijven. Met behulp van </w:t>
      </w:r>
      <w:r w:rsidR="00AD0900" w:rsidRPr="00FC7831">
        <w:rPr>
          <w:b/>
          <w:bCs/>
        </w:rPr>
        <w:t>virtualisatiesoftware</w:t>
      </w:r>
      <w:r w:rsidR="00AD0900">
        <w:t xml:space="preserve"> gaan we een </w:t>
      </w:r>
      <w:r w:rsidR="00AD0900" w:rsidRPr="00FC7831">
        <w:rPr>
          <w:b/>
          <w:bCs/>
        </w:rPr>
        <w:t>virtuele versie maken van deze bronnen</w:t>
      </w:r>
      <w:r w:rsidR="00AD0900">
        <w:t xml:space="preserve">. Elke virtuele machine heeft onder andere een </w:t>
      </w:r>
      <w:r w:rsidR="00AD0900" w:rsidRPr="00FC7831">
        <w:rPr>
          <w:b/>
          <w:bCs/>
        </w:rPr>
        <w:t>virtuele processor (</w:t>
      </w:r>
      <w:proofErr w:type="spellStart"/>
      <w:r w:rsidR="00AD0900" w:rsidRPr="00FC7831">
        <w:rPr>
          <w:b/>
          <w:bCs/>
        </w:rPr>
        <w:t>vCPU</w:t>
      </w:r>
      <w:proofErr w:type="spellEnd"/>
      <w:r w:rsidR="00AD0900" w:rsidRPr="00FC7831">
        <w:rPr>
          <w:b/>
          <w:bCs/>
        </w:rPr>
        <w:t>), virtueel geheugen (</w:t>
      </w:r>
      <w:proofErr w:type="spellStart"/>
      <w:r w:rsidR="00AD0900" w:rsidRPr="00FC7831">
        <w:rPr>
          <w:b/>
          <w:bCs/>
        </w:rPr>
        <w:t>vRAM</w:t>
      </w:r>
      <w:proofErr w:type="spellEnd"/>
      <w:r w:rsidR="00AD0900" w:rsidRPr="00FC7831">
        <w:rPr>
          <w:b/>
          <w:bCs/>
        </w:rPr>
        <w:t>), één of meerdere virtuele netwerkkaarten en één of meer virtuele harde schijven (virtual disks).</w:t>
      </w:r>
      <w:r>
        <w:t xml:space="preserve"> </w:t>
      </w:r>
      <w:r>
        <w:t xml:space="preserve">De virtualisatiesoftware zorgt er voor dat de </w:t>
      </w:r>
      <w:r w:rsidRPr="00FC7831">
        <w:rPr>
          <w:b/>
          <w:bCs/>
        </w:rPr>
        <w:t>fysieke hardware gedeeld</w:t>
      </w:r>
      <w:r>
        <w:t xml:space="preserve"> wordt over de virtuele hardware</w:t>
      </w:r>
      <w:r w:rsidR="00A14C19">
        <w:t>.</w:t>
      </w:r>
    </w:p>
    <w:p w14:paraId="1519C073" w14:textId="6DE8A5EC" w:rsidR="00A14C19" w:rsidRDefault="00A14C19" w:rsidP="00FC7831"/>
    <w:p w14:paraId="3BCF721F" w14:textId="39343D2F" w:rsidR="00A14C19" w:rsidRDefault="00DA2222" w:rsidP="00A14C19">
      <w:pPr>
        <w:pStyle w:val="Geenafstand"/>
      </w:pPr>
      <w:r w:rsidRPr="00DA2222">
        <w:drawing>
          <wp:anchor distT="0" distB="0" distL="114300" distR="114300" simplePos="0" relativeHeight="251667456" behindDoc="1" locked="0" layoutInCell="1" allowOverlap="1" wp14:anchorId="7D295057" wp14:editId="0A7E2D5B">
            <wp:simplePos x="0" y="0"/>
            <wp:positionH relativeFrom="column">
              <wp:posOffset>3972560</wp:posOffset>
            </wp:positionH>
            <wp:positionV relativeFrom="paragraph">
              <wp:posOffset>5715</wp:posOffset>
            </wp:positionV>
            <wp:extent cx="584200" cy="1668780"/>
            <wp:effectExtent l="0" t="0" r="0" b="0"/>
            <wp:wrapTight wrapText="bothSides">
              <wp:wrapPolygon edited="0">
                <wp:start x="0" y="0"/>
                <wp:lineTo x="0" y="21452"/>
                <wp:lineTo x="21130" y="21452"/>
                <wp:lineTo x="21130" y="0"/>
                <wp:lineTo x="0" y="0"/>
              </wp:wrapPolygon>
            </wp:wrapTight>
            <wp:docPr id="453147074" name="Afbeelding 1" descr="Afbeelding met schets, clipart, tekening,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7074" name="Afbeelding 1" descr="Afbeelding met schets, clipart, tekening, wit&#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84200" cy="1668780"/>
                    </a:xfrm>
                    <a:prstGeom prst="rect">
                      <a:avLst/>
                    </a:prstGeom>
                  </pic:spPr>
                </pic:pic>
              </a:graphicData>
            </a:graphic>
            <wp14:sizeRelH relativeFrom="margin">
              <wp14:pctWidth>0</wp14:pctWidth>
            </wp14:sizeRelH>
            <wp14:sizeRelV relativeFrom="margin">
              <wp14:pctHeight>0</wp14:pctHeight>
            </wp14:sizeRelV>
          </wp:anchor>
        </w:drawing>
      </w:r>
      <w:r w:rsidR="00A14C19">
        <w:t>Voordelen van virtualisatie</w:t>
      </w:r>
      <w:r w:rsidR="00A14C19">
        <w:t>:</w:t>
      </w:r>
    </w:p>
    <w:p w14:paraId="2FF9B62A" w14:textId="2586A352" w:rsidR="00A14C19" w:rsidRDefault="00A14C19" w:rsidP="00A14C19">
      <w:pPr>
        <w:pStyle w:val="Lijstalinea"/>
        <w:numPr>
          <w:ilvl w:val="0"/>
          <w:numId w:val="26"/>
        </w:numPr>
      </w:pPr>
      <w:r w:rsidRPr="00A14C19">
        <w:rPr>
          <w:b/>
          <w:bCs/>
        </w:rPr>
        <w:t>Efficiënter</w:t>
      </w:r>
      <w:r>
        <w:t xml:space="preserve"> gebruik van de beschikbare hardware </w:t>
      </w:r>
    </w:p>
    <w:p w14:paraId="187B0D0F" w14:textId="3AA66951" w:rsidR="00A14C19" w:rsidRDefault="00A14C19" w:rsidP="00A14C19">
      <w:pPr>
        <w:pStyle w:val="Lijstalinea"/>
        <w:numPr>
          <w:ilvl w:val="0"/>
          <w:numId w:val="26"/>
        </w:numPr>
      </w:pPr>
      <w:r w:rsidRPr="00A14C19">
        <w:rPr>
          <w:b/>
          <w:bCs/>
        </w:rPr>
        <w:t>Goedkoper</w:t>
      </w:r>
      <w:r>
        <w:t xml:space="preserve"> dan aparte fysieke systemen </w:t>
      </w:r>
    </w:p>
    <w:p w14:paraId="6580C477" w14:textId="568A0FEA" w:rsidR="00A14C19" w:rsidRPr="00A14C19" w:rsidRDefault="00A14C19" w:rsidP="00A14C19">
      <w:pPr>
        <w:pStyle w:val="Lijstalinea"/>
        <w:numPr>
          <w:ilvl w:val="0"/>
          <w:numId w:val="26"/>
        </w:numPr>
      </w:pPr>
      <w:r w:rsidRPr="00A14C19">
        <w:rPr>
          <w:b/>
          <w:bCs/>
        </w:rPr>
        <w:t>Lagere</w:t>
      </w:r>
      <w:r>
        <w:t xml:space="preserve"> ecologische voetafdruk</w:t>
      </w:r>
      <w:r w:rsidR="00DA2222" w:rsidRPr="00DA2222">
        <w:rPr>
          <w:noProof/>
        </w:rPr>
        <w:t xml:space="preserve"> </w:t>
      </w:r>
    </w:p>
    <w:p w14:paraId="1B9791FD" w14:textId="2543DFC7" w:rsidR="00F36179" w:rsidRDefault="00F36179" w:rsidP="00A14C19"/>
    <w:p w14:paraId="5FDF0340" w14:textId="2C2301D0" w:rsidR="00DA2222" w:rsidRDefault="00C455B4" w:rsidP="00C455B4">
      <w:pPr>
        <w:pStyle w:val="Geenafstand"/>
      </w:pPr>
      <w:r>
        <w:t>Virtualisatiesoftware</w:t>
      </w:r>
      <w:r>
        <w:t>:</w:t>
      </w:r>
    </w:p>
    <w:p w14:paraId="3E451B4B" w14:textId="5972B089" w:rsidR="00C455B4" w:rsidRDefault="00E2442A" w:rsidP="00C455B4">
      <w:r w:rsidRPr="00E2442A">
        <w:drawing>
          <wp:anchor distT="0" distB="0" distL="114300" distR="114300" simplePos="0" relativeHeight="251668480" behindDoc="1" locked="0" layoutInCell="1" allowOverlap="1" wp14:anchorId="0B76EAD9" wp14:editId="1E91EE83">
            <wp:simplePos x="0" y="0"/>
            <wp:positionH relativeFrom="column">
              <wp:posOffset>1769110</wp:posOffset>
            </wp:positionH>
            <wp:positionV relativeFrom="paragraph">
              <wp:posOffset>8890</wp:posOffset>
            </wp:positionV>
            <wp:extent cx="1473200" cy="932194"/>
            <wp:effectExtent l="0" t="0" r="0" b="0"/>
            <wp:wrapTight wrapText="bothSides">
              <wp:wrapPolygon edited="0">
                <wp:start x="0" y="0"/>
                <wp:lineTo x="0" y="21188"/>
                <wp:lineTo x="21228" y="21188"/>
                <wp:lineTo x="21228" y="0"/>
                <wp:lineTo x="0" y="0"/>
              </wp:wrapPolygon>
            </wp:wrapTight>
            <wp:docPr id="1129473199" name="Afbeelding 1" descr="Afbeelding met tekst, logo,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73199" name="Afbeelding 1" descr="Afbeelding met tekst, logo, schermopname, ontwerp&#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1473200" cy="932194"/>
                    </a:xfrm>
                    <a:prstGeom prst="rect">
                      <a:avLst/>
                    </a:prstGeom>
                  </pic:spPr>
                </pic:pic>
              </a:graphicData>
            </a:graphic>
          </wp:anchor>
        </w:drawing>
      </w:r>
      <w:proofErr w:type="spellStart"/>
      <w:r>
        <w:t>VirtualBox</w:t>
      </w:r>
      <w:proofErr w:type="spellEnd"/>
      <w:r>
        <w:t xml:space="preserve"> (gebruiken wij)</w:t>
      </w:r>
    </w:p>
    <w:p w14:paraId="24BFFBA7" w14:textId="648ACAFB" w:rsidR="00E2442A" w:rsidRDefault="00E2442A" w:rsidP="00C455B4">
      <w:r>
        <w:t>…</w:t>
      </w:r>
    </w:p>
    <w:p w14:paraId="2CF188CD" w14:textId="77777777" w:rsidR="00A14C19" w:rsidRDefault="00A14C19" w:rsidP="00A14C19"/>
    <w:p w14:paraId="03A7AC1E" w14:textId="77777777" w:rsidR="00A14C19" w:rsidRDefault="00A14C19" w:rsidP="00A14C19"/>
    <w:p w14:paraId="1894C7F1" w14:textId="77777777" w:rsidR="00E2442A" w:rsidRPr="00B74DDC" w:rsidRDefault="00E2442A" w:rsidP="00A14C19"/>
    <w:p w14:paraId="48C4223B" w14:textId="4D2BFFDE" w:rsidR="002E1DE3" w:rsidRDefault="002E1DE3" w:rsidP="002E1DE3">
      <w:pPr>
        <w:pStyle w:val="Kop2"/>
      </w:pPr>
      <w:bookmarkStart w:id="7" w:name="_Toc159064138"/>
      <w:r>
        <w:lastRenderedPageBreak/>
        <w:t>Concepten van virtualisatie</w:t>
      </w:r>
      <w:bookmarkEnd w:id="7"/>
      <w:r>
        <w:t xml:space="preserve"> </w:t>
      </w:r>
    </w:p>
    <w:p w14:paraId="546CB728" w14:textId="214B6AE7" w:rsidR="002E1DE3" w:rsidRDefault="006567BF" w:rsidP="00E2442A">
      <w:pPr>
        <w:pStyle w:val="Geenafstand"/>
      </w:pPr>
      <w:r w:rsidRPr="006567BF">
        <w:drawing>
          <wp:anchor distT="0" distB="0" distL="114300" distR="114300" simplePos="0" relativeHeight="251669504" behindDoc="1" locked="0" layoutInCell="1" allowOverlap="1" wp14:anchorId="30FE6F20" wp14:editId="5E122639">
            <wp:simplePos x="0" y="0"/>
            <wp:positionH relativeFrom="column">
              <wp:posOffset>5039360</wp:posOffset>
            </wp:positionH>
            <wp:positionV relativeFrom="paragraph">
              <wp:posOffset>8890</wp:posOffset>
            </wp:positionV>
            <wp:extent cx="1082040" cy="1059180"/>
            <wp:effectExtent l="0" t="0" r="0" b="0"/>
            <wp:wrapTight wrapText="bothSides">
              <wp:wrapPolygon edited="0">
                <wp:start x="0" y="0"/>
                <wp:lineTo x="0" y="21367"/>
                <wp:lineTo x="21296" y="21367"/>
                <wp:lineTo x="21296" y="0"/>
                <wp:lineTo x="0" y="0"/>
              </wp:wrapPolygon>
            </wp:wrapTight>
            <wp:docPr id="210800573" name="Afbeelding 1" descr="Afbeelding met computer,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0573" name="Afbeelding 1" descr="Afbeelding met computer, ontwerp&#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1082040" cy="1059180"/>
                    </a:xfrm>
                    <a:prstGeom prst="rect">
                      <a:avLst/>
                    </a:prstGeom>
                  </pic:spPr>
                </pic:pic>
              </a:graphicData>
            </a:graphic>
          </wp:anchor>
        </w:drawing>
      </w:r>
      <w:r w:rsidR="00E2442A">
        <w:t>Virtuele Machine</w:t>
      </w:r>
      <w:r w:rsidR="00E2442A">
        <w:t>:</w:t>
      </w:r>
    </w:p>
    <w:p w14:paraId="5DBABFAE" w14:textId="449AD520" w:rsidR="00E2442A" w:rsidRDefault="00E2442A" w:rsidP="00E2442A">
      <w:r>
        <w:t xml:space="preserve">Een </w:t>
      </w:r>
      <w:r w:rsidRPr="006567BF">
        <w:rPr>
          <w:b/>
          <w:bCs/>
        </w:rPr>
        <w:t>virtuele machine (VM</w:t>
      </w:r>
      <w:r>
        <w:t xml:space="preserve">) is een </w:t>
      </w:r>
      <w:r w:rsidRPr="006567BF">
        <w:rPr>
          <w:b/>
          <w:bCs/>
        </w:rPr>
        <w:t>computerprogramma</w:t>
      </w:r>
      <w:r>
        <w:t xml:space="preserve"> dat een </w:t>
      </w:r>
      <w:r w:rsidRPr="006567BF">
        <w:rPr>
          <w:b/>
          <w:bCs/>
        </w:rPr>
        <w:t>volledige computer nabootst</w:t>
      </w:r>
      <w:r>
        <w:t>, waar andere (besturings-)programma’s op kunnen worden uitgevoerd.</w:t>
      </w:r>
      <w:r w:rsidR="006567BF" w:rsidRPr="006567BF">
        <w:rPr>
          <w:noProof/>
        </w:rPr>
        <w:t xml:space="preserve"> </w:t>
      </w:r>
    </w:p>
    <w:p w14:paraId="42EB1AD2" w14:textId="54B88FCB" w:rsidR="00F36179" w:rsidRDefault="00EE2632" w:rsidP="002E1DE3">
      <w:r>
        <w:rPr>
          <w:noProof/>
          <w:lang w:val="en-GB"/>
        </w:rPr>
        <w:pict w14:anchorId="47714ED7">
          <v:rect id="_x0000_s1026" style="position:absolute;left:0;text-align:left;margin-left:229.3pt;margin-top:10.1pt;width:61pt;height:32.5pt;z-index:251671552" stroked="f"/>
        </w:pict>
      </w:r>
      <w:r w:rsidRPr="00EE2632">
        <w:rPr>
          <w:lang w:val="en-GB"/>
        </w:rPr>
        <w:drawing>
          <wp:anchor distT="0" distB="0" distL="114300" distR="114300" simplePos="0" relativeHeight="251670528" behindDoc="1" locked="0" layoutInCell="1" allowOverlap="1" wp14:anchorId="3E17AB37" wp14:editId="567B71C6">
            <wp:simplePos x="0" y="0"/>
            <wp:positionH relativeFrom="column">
              <wp:posOffset>3121660</wp:posOffset>
            </wp:positionH>
            <wp:positionV relativeFrom="paragraph">
              <wp:posOffset>172720</wp:posOffset>
            </wp:positionV>
            <wp:extent cx="1516380" cy="1485900"/>
            <wp:effectExtent l="0" t="0" r="0" b="0"/>
            <wp:wrapTight wrapText="bothSides">
              <wp:wrapPolygon edited="0">
                <wp:start x="0" y="0"/>
                <wp:lineTo x="0" y="21323"/>
                <wp:lineTo x="21437" y="21323"/>
                <wp:lineTo x="21437" y="0"/>
                <wp:lineTo x="0" y="0"/>
              </wp:wrapPolygon>
            </wp:wrapTight>
            <wp:docPr id="1391584974" name="Afbeelding 1" descr="Afbeelding met tekst, logo, Mer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4974" name="Afbeelding 1" descr="Afbeelding met tekst, logo, Merk, ontwerp&#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1516380" cy="1485900"/>
                    </a:xfrm>
                    <a:prstGeom prst="rect">
                      <a:avLst/>
                    </a:prstGeom>
                  </pic:spPr>
                </pic:pic>
              </a:graphicData>
            </a:graphic>
          </wp:anchor>
        </w:drawing>
      </w:r>
    </w:p>
    <w:p w14:paraId="11B670F0" w14:textId="4E031160" w:rsidR="00F36179" w:rsidRDefault="00271505" w:rsidP="00271505">
      <w:pPr>
        <w:pStyle w:val="Geenafstand"/>
      </w:pPr>
      <w:r>
        <w:t>Soorten Virtuele Machines</w:t>
      </w:r>
      <w:r>
        <w:t>:</w:t>
      </w:r>
    </w:p>
    <w:p w14:paraId="791789E3" w14:textId="209CCC43" w:rsidR="00271505" w:rsidRPr="00271505" w:rsidRDefault="00271505" w:rsidP="00271505">
      <w:pPr>
        <w:pStyle w:val="Lijstalinea"/>
        <w:numPr>
          <w:ilvl w:val="0"/>
          <w:numId w:val="27"/>
        </w:numPr>
        <w:rPr>
          <w:b/>
          <w:bCs/>
          <w:lang w:val="en-GB"/>
        </w:rPr>
      </w:pPr>
      <w:proofErr w:type="spellStart"/>
      <w:r w:rsidRPr="00271505">
        <w:rPr>
          <w:b/>
          <w:bCs/>
          <w:lang w:val="en-GB"/>
        </w:rPr>
        <w:t>Programmeertaal-specifiek</w:t>
      </w:r>
      <w:proofErr w:type="spellEnd"/>
      <w:r w:rsidRPr="00271505">
        <w:rPr>
          <w:b/>
          <w:bCs/>
          <w:lang w:val="en-GB"/>
        </w:rPr>
        <w:t xml:space="preserve"> </w:t>
      </w:r>
    </w:p>
    <w:p w14:paraId="2DC67891" w14:textId="51F40610" w:rsidR="00271505" w:rsidRPr="00271505" w:rsidRDefault="00271505" w:rsidP="00271505">
      <w:pPr>
        <w:pStyle w:val="Lijstalinea"/>
        <w:numPr>
          <w:ilvl w:val="1"/>
          <w:numId w:val="27"/>
        </w:numPr>
        <w:rPr>
          <w:lang w:val="en-GB"/>
        </w:rPr>
      </w:pPr>
      <w:r w:rsidRPr="00271505">
        <w:rPr>
          <w:lang w:val="en-GB"/>
        </w:rPr>
        <w:t xml:space="preserve">vb. Java Virtual Machine (JVM) </w:t>
      </w:r>
    </w:p>
    <w:p w14:paraId="0742DB98" w14:textId="1468C108" w:rsidR="00271505" w:rsidRPr="00271505" w:rsidRDefault="00271505" w:rsidP="00271505">
      <w:pPr>
        <w:pStyle w:val="Lijstalinea"/>
        <w:numPr>
          <w:ilvl w:val="0"/>
          <w:numId w:val="27"/>
        </w:numPr>
        <w:rPr>
          <w:b/>
          <w:bCs/>
          <w:lang w:val="en-GB"/>
        </w:rPr>
      </w:pPr>
      <w:r w:rsidRPr="00271505">
        <w:rPr>
          <w:b/>
          <w:bCs/>
          <w:lang w:val="en-GB"/>
        </w:rPr>
        <w:t>Emulator</w:t>
      </w:r>
    </w:p>
    <w:p w14:paraId="5EDD4CD0" w14:textId="473390E1" w:rsidR="00271505" w:rsidRPr="00271505" w:rsidRDefault="00271505" w:rsidP="00271505">
      <w:pPr>
        <w:pStyle w:val="Lijstalinea"/>
        <w:numPr>
          <w:ilvl w:val="1"/>
          <w:numId w:val="27"/>
        </w:numPr>
        <w:rPr>
          <w:lang w:val="en-GB"/>
        </w:rPr>
      </w:pPr>
      <w:r w:rsidRPr="00271505">
        <w:rPr>
          <w:lang w:val="en-GB"/>
        </w:rPr>
        <w:t>vb. VirtualBox, V</w:t>
      </w:r>
      <w:r w:rsidR="00EE2632" w:rsidRPr="00EE2632">
        <w:rPr>
          <w:noProof/>
        </w:rPr>
        <w:t xml:space="preserve"> </w:t>
      </w:r>
      <w:r w:rsidR="00EE2632" w:rsidRPr="00EE2632">
        <w:rPr>
          <w:lang w:val="en-GB"/>
        </w:rPr>
        <w:t xml:space="preserve"> </w:t>
      </w:r>
      <w:proofErr w:type="spellStart"/>
      <w:r w:rsidRPr="00271505">
        <w:rPr>
          <w:lang w:val="en-GB"/>
        </w:rPr>
        <w:t>MWare</w:t>
      </w:r>
      <w:proofErr w:type="spellEnd"/>
      <w:r w:rsidRPr="00271505">
        <w:rPr>
          <w:lang w:val="en-GB"/>
        </w:rPr>
        <w:t xml:space="preserve">, ... </w:t>
      </w:r>
    </w:p>
    <w:p w14:paraId="54CEB9FF" w14:textId="7DEAE91D" w:rsidR="00271505" w:rsidRPr="00271505" w:rsidRDefault="00271505" w:rsidP="00271505">
      <w:pPr>
        <w:pStyle w:val="Lijstalinea"/>
        <w:numPr>
          <w:ilvl w:val="0"/>
          <w:numId w:val="27"/>
        </w:numPr>
        <w:rPr>
          <w:b/>
          <w:bCs/>
          <w:lang w:val="en-GB"/>
        </w:rPr>
      </w:pPr>
      <w:r w:rsidRPr="00271505">
        <w:rPr>
          <w:b/>
          <w:bCs/>
          <w:lang w:val="en-GB"/>
        </w:rPr>
        <w:t>Applicatie-specifiek</w:t>
      </w:r>
    </w:p>
    <w:p w14:paraId="1FFDBCCB" w14:textId="0A78810D" w:rsidR="00271505" w:rsidRDefault="00271505" w:rsidP="00271505">
      <w:pPr>
        <w:pStyle w:val="Lijstalinea"/>
        <w:numPr>
          <w:ilvl w:val="1"/>
          <w:numId w:val="27"/>
        </w:numPr>
      </w:pPr>
      <w:r>
        <w:t>vb. Docker</w:t>
      </w:r>
    </w:p>
    <w:p w14:paraId="604E22C9" w14:textId="596CB60E" w:rsidR="00F36179" w:rsidRDefault="00F36179" w:rsidP="002E1DE3"/>
    <w:p w14:paraId="09FD5AB2" w14:textId="615909C0" w:rsidR="00F36179" w:rsidRDefault="009707FE" w:rsidP="00EE2632">
      <w:pPr>
        <w:pStyle w:val="Geenafstand"/>
      </w:pPr>
      <w:r w:rsidRPr="009707FE">
        <w:drawing>
          <wp:anchor distT="0" distB="0" distL="114300" distR="114300" simplePos="0" relativeHeight="251672576" behindDoc="1" locked="0" layoutInCell="1" allowOverlap="1" wp14:anchorId="79A39E21" wp14:editId="0067D584">
            <wp:simplePos x="0" y="0"/>
            <wp:positionH relativeFrom="column">
              <wp:posOffset>4785360</wp:posOffset>
            </wp:positionH>
            <wp:positionV relativeFrom="paragraph">
              <wp:posOffset>113030</wp:posOffset>
            </wp:positionV>
            <wp:extent cx="1335405" cy="1447800"/>
            <wp:effectExtent l="0" t="0" r="0" b="0"/>
            <wp:wrapTight wrapText="bothSides">
              <wp:wrapPolygon edited="0">
                <wp:start x="0" y="0"/>
                <wp:lineTo x="0" y="21316"/>
                <wp:lineTo x="21261" y="21316"/>
                <wp:lineTo x="21261" y="0"/>
                <wp:lineTo x="0" y="0"/>
              </wp:wrapPolygon>
            </wp:wrapTight>
            <wp:docPr id="563679595" name="Afbeelding 1" descr="Afbeelding met schermopname, lijn, teks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9595" name="Afbeelding 1" descr="Afbeelding met schermopname, lijn, tekst, diagram&#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1335405" cy="1447800"/>
                    </a:xfrm>
                    <a:prstGeom prst="rect">
                      <a:avLst/>
                    </a:prstGeom>
                  </pic:spPr>
                </pic:pic>
              </a:graphicData>
            </a:graphic>
            <wp14:sizeRelH relativeFrom="margin">
              <wp14:pctWidth>0</wp14:pctWidth>
            </wp14:sizeRelH>
            <wp14:sizeRelV relativeFrom="margin">
              <wp14:pctHeight>0</wp14:pctHeight>
            </wp14:sizeRelV>
          </wp:anchor>
        </w:drawing>
      </w:r>
      <w:r w:rsidR="00EE2632">
        <w:t>Hypervisor</w:t>
      </w:r>
      <w:r w:rsidR="00EE2632">
        <w:t>:</w:t>
      </w:r>
    </w:p>
    <w:p w14:paraId="5C6B2919" w14:textId="1E8B5F65" w:rsidR="00013045" w:rsidRDefault="009707FE" w:rsidP="00013045">
      <w:pPr>
        <w:pStyle w:val="Lijstalinea"/>
        <w:numPr>
          <w:ilvl w:val="0"/>
          <w:numId w:val="28"/>
        </w:numPr>
      </w:pPr>
      <w:r w:rsidRPr="009707FE">
        <w:t xml:space="preserve"> </w:t>
      </w:r>
      <w:r w:rsidR="00013045">
        <w:t xml:space="preserve">Een </w:t>
      </w:r>
      <w:r w:rsidR="00013045" w:rsidRPr="00013045">
        <w:rPr>
          <w:b/>
          <w:bCs/>
        </w:rPr>
        <w:t>hypervisor</w:t>
      </w:r>
      <w:r w:rsidR="00013045">
        <w:t xml:space="preserve"> is de </w:t>
      </w:r>
      <w:r w:rsidR="00013045" w:rsidRPr="00013045">
        <w:rPr>
          <w:b/>
          <w:bCs/>
        </w:rPr>
        <w:t>software</w:t>
      </w:r>
      <w:r w:rsidR="00013045">
        <w:t xml:space="preserve"> die gebruikt wordt om </w:t>
      </w:r>
      <w:r w:rsidR="00013045" w:rsidRPr="00013045">
        <w:rPr>
          <w:b/>
          <w:bCs/>
        </w:rPr>
        <w:t>virtuele machines</w:t>
      </w:r>
      <w:r w:rsidR="00013045">
        <w:t xml:space="preserve"> aan te </w:t>
      </w:r>
      <w:r w:rsidR="00013045" w:rsidRPr="00013045">
        <w:rPr>
          <w:b/>
          <w:bCs/>
        </w:rPr>
        <w:t>maken</w:t>
      </w:r>
      <w:r w:rsidR="00013045">
        <w:t xml:space="preserve"> en op te </w:t>
      </w:r>
      <w:r w:rsidR="00013045" w:rsidRPr="00013045">
        <w:rPr>
          <w:b/>
          <w:bCs/>
        </w:rPr>
        <w:t>starten</w:t>
      </w:r>
      <w:r w:rsidR="00013045">
        <w:t xml:space="preserve">. </w:t>
      </w:r>
    </w:p>
    <w:p w14:paraId="122F82D2" w14:textId="77777777" w:rsidR="00013045" w:rsidRDefault="00013045" w:rsidP="00013045">
      <w:pPr>
        <w:pStyle w:val="Lijstalinea"/>
        <w:numPr>
          <w:ilvl w:val="0"/>
          <w:numId w:val="28"/>
        </w:numPr>
      </w:pPr>
      <w:r>
        <w:t xml:space="preserve">Een hypervisor wordt ook vaak </w:t>
      </w:r>
      <w:r w:rsidRPr="00013045">
        <w:rPr>
          <w:b/>
          <w:bCs/>
        </w:rPr>
        <w:t>Virtual Machine Monitor (VMM)</w:t>
      </w:r>
      <w:r>
        <w:t xml:space="preserve"> genoemd. </w:t>
      </w:r>
    </w:p>
    <w:p w14:paraId="0439304E" w14:textId="782AF865" w:rsidR="00EE2632" w:rsidRDefault="00013045" w:rsidP="00013045">
      <w:pPr>
        <w:pStyle w:val="Lijstalinea"/>
        <w:numPr>
          <w:ilvl w:val="0"/>
          <w:numId w:val="28"/>
        </w:numPr>
      </w:pPr>
      <w:r>
        <w:t xml:space="preserve">Een hypervisor regelt de virtualisatie. Met een hypervisor kan één hostcomputer meerdere </w:t>
      </w:r>
      <w:proofErr w:type="spellStart"/>
      <w:r>
        <w:t>VM’s</w:t>
      </w:r>
      <w:proofErr w:type="spellEnd"/>
      <w:r>
        <w:t xml:space="preserve"> gelijktijdig laten draaien door de (hardware) </w:t>
      </w:r>
      <w:r w:rsidRPr="00013045">
        <w:rPr>
          <w:b/>
          <w:bCs/>
        </w:rPr>
        <w:t>bronnen</w:t>
      </w:r>
      <w:r>
        <w:t xml:space="preserve"> virtueel te </w:t>
      </w:r>
      <w:r w:rsidRPr="00013045">
        <w:rPr>
          <w:b/>
          <w:bCs/>
        </w:rPr>
        <w:t>delen</w:t>
      </w:r>
      <w:r>
        <w:t>, zoals het geheugen en de processor.</w:t>
      </w:r>
    </w:p>
    <w:p w14:paraId="2F23C06B" w14:textId="5DC44FA4" w:rsidR="005B1E15" w:rsidRDefault="005B1E15" w:rsidP="005B1E15"/>
    <w:p w14:paraId="65BE0887" w14:textId="449B26ED" w:rsidR="005B1E15" w:rsidRDefault="005B1E15" w:rsidP="005B1E15">
      <w:pPr>
        <w:pStyle w:val="Geenafstand"/>
      </w:pPr>
      <w:r>
        <w:t>Type 1 vs. Type 2 Hypervisors</w:t>
      </w:r>
      <w:r>
        <w:t>:</w:t>
      </w:r>
    </w:p>
    <w:p w14:paraId="4A928736" w14:textId="6538D11F" w:rsidR="009B540A" w:rsidRDefault="009B540A" w:rsidP="009B540A">
      <w:pPr>
        <w:pStyle w:val="Lijstalinea"/>
        <w:numPr>
          <w:ilvl w:val="0"/>
          <w:numId w:val="29"/>
        </w:numPr>
      </w:pPr>
      <w:r>
        <w:t xml:space="preserve">Type 1 hypervisor </w:t>
      </w:r>
    </w:p>
    <w:p w14:paraId="13B8AB53" w14:textId="1C71E883" w:rsidR="009B540A" w:rsidRDefault="009B540A" w:rsidP="009B540A">
      <w:pPr>
        <w:pStyle w:val="Lijstalinea"/>
        <w:numPr>
          <w:ilvl w:val="1"/>
          <w:numId w:val="29"/>
        </w:numPr>
      </w:pPr>
      <w:r>
        <w:t xml:space="preserve">Native (bare metal) hypervisor </w:t>
      </w:r>
    </w:p>
    <w:p w14:paraId="7AE6385C" w14:textId="11460379" w:rsidR="009B540A" w:rsidRDefault="009B540A" w:rsidP="009B540A">
      <w:pPr>
        <w:pStyle w:val="Lijstalinea"/>
        <w:numPr>
          <w:ilvl w:val="1"/>
          <w:numId w:val="29"/>
        </w:numPr>
      </w:pPr>
      <w:r>
        <w:t xml:space="preserve">Rechtstreeks op de hardware, er is </w:t>
      </w:r>
      <w:r w:rsidRPr="009B540A">
        <w:rPr>
          <w:b/>
          <w:bCs/>
        </w:rPr>
        <w:t>geen onderliggend OS</w:t>
      </w:r>
      <w:r>
        <w:t xml:space="preserve"> </w:t>
      </w:r>
    </w:p>
    <w:p w14:paraId="65DD62C0" w14:textId="03A307C9" w:rsidR="009B540A" w:rsidRDefault="009B540A" w:rsidP="009B540A">
      <w:pPr>
        <w:pStyle w:val="Lijstalinea"/>
        <w:numPr>
          <w:ilvl w:val="1"/>
          <w:numId w:val="29"/>
        </w:numPr>
      </w:pPr>
      <w:r>
        <w:t xml:space="preserve">Kan </w:t>
      </w:r>
      <w:r w:rsidRPr="009B540A">
        <w:rPr>
          <w:b/>
          <w:bCs/>
        </w:rPr>
        <w:t>rechtstreeks</w:t>
      </w:r>
      <w:r>
        <w:t xml:space="preserve"> de nodige </w:t>
      </w:r>
      <w:r w:rsidRPr="009B540A">
        <w:rPr>
          <w:b/>
          <w:bCs/>
        </w:rPr>
        <w:t>hardwarebronnen</w:t>
      </w:r>
      <w:r>
        <w:t xml:space="preserve"> </w:t>
      </w:r>
      <w:r w:rsidRPr="009B540A">
        <w:rPr>
          <w:b/>
          <w:bCs/>
        </w:rPr>
        <w:t>aanspreken</w:t>
      </w:r>
      <w:r>
        <w:t xml:space="preserve"> </w:t>
      </w:r>
    </w:p>
    <w:p w14:paraId="07422EA9" w14:textId="64576FA7" w:rsidR="003B4B66" w:rsidRDefault="003B4B66" w:rsidP="009B540A">
      <w:pPr>
        <w:pStyle w:val="Lijstalinea"/>
        <w:numPr>
          <w:ilvl w:val="1"/>
          <w:numId w:val="29"/>
        </w:numPr>
      </w:pPr>
      <w:r w:rsidRPr="004F1732">
        <w:rPr>
          <w:lang w:val="en-GB"/>
        </w:rPr>
        <w:drawing>
          <wp:anchor distT="0" distB="0" distL="114300" distR="114300" simplePos="0" relativeHeight="251673600" behindDoc="1" locked="0" layoutInCell="1" allowOverlap="1" wp14:anchorId="383FFB58" wp14:editId="702136E4">
            <wp:simplePos x="0" y="0"/>
            <wp:positionH relativeFrom="column">
              <wp:posOffset>4144010</wp:posOffset>
            </wp:positionH>
            <wp:positionV relativeFrom="paragraph">
              <wp:posOffset>13335</wp:posOffset>
            </wp:positionV>
            <wp:extent cx="1970405" cy="1218565"/>
            <wp:effectExtent l="0" t="0" r="0" b="0"/>
            <wp:wrapTight wrapText="bothSides">
              <wp:wrapPolygon edited="0">
                <wp:start x="0" y="0"/>
                <wp:lineTo x="0" y="21274"/>
                <wp:lineTo x="21301" y="21274"/>
                <wp:lineTo x="21301" y="0"/>
                <wp:lineTo x="0" y="0"/>
              </wp:wrapPolygon>
            </wp:wrapTight>
            <wp:docPr id="899974975" name="Afbeelding 1" descr="Afbeelding met tekst, diagram, Lettertyp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4975" name="Afbeelding 1" descr="Afbeelding met tekst, diagram, Lettertype, wi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0405" cy="1218565"/>
                    </a:xfrm>
                    <a:prstGeom prst="rect">
                      <a:avLst/>
                    </a:prstGeom>
                  </pic:spPr>
                </pic:pic>
              </a:graphicData>
            </a:graphic>
            <wp14:sizeRelH relativeFrom="margin">
              <wp14:pctWidth>0</wp14:pctWidth>
            </wp14:sizeRelH>
            <wp14:sizeRelV relativeFrom="margin">
              <wp14:pctHeight>0</wp14:pctHeight>
            </wp14:sizeRelV>
          </wp:anchor>
        </w:drawing>
      </w:r>
      <w:r>
        <w:t xml:space="preserve">Geen overhead door OS </w:t>
      </w:r>
    </w:p>
    <w:p w14:paraId="3DBF170E" w14:textId="1969D878" w:rsidR="003B4B66" w:rsidRDefault="003B4B66" w:rsidP="009B540A">
      <w:pPr>
        <w:pStyle w:val="Lijstalinea"/>
        <w:numPr>
          <w:ilvl w:val="1"/>
          <w:numId w:val="29"/>
        </w:numPr>
      </w:pPr>
      <w:r w:rsidRPr="003B4B66">
        <w:rPr>
          <w:b/>
          <w:bCs/>
        </w:rPr>
        <w:t>Efficiënter</w:t>
      </w:r>
      <w:r>
        <w:t xml:space="preserve"> </w:t>
      </w:r>
      <w:r>
        <w:t xml:space="preserve">maar ook </w:t>
      </w:r>
      <w:r w:rsidRPr="003B4B66">
        <w:rPr>
          <w:b/>
          <w:bCs/>
        </w:rPr>
        <w:t>complexer</w:t>
      </w:r>
      <w:r>
        <w:t xml:space="preserve"> </w:t>
      </w:r>
    </w:p>
    <w:p w14:paraId="340E0886" w14:textId="513CB6B9" w:rsidR="003B4B66" w:rsidRDefault="003B4B66" w:rsidP="009B540A">
      <w:pPr>
        <w:pStyle w:val="Lijstalinea"/>
        <w:numPr>
          <w:ilvl w:val="1"/>
          <w:numId w:val="29"/>
        </w:numPr>
      </w:pPr>
      <w:r>
        <w:t>Vooral gebruikt</w:t>
      </w:r>
      <w:r>
        <w:t xml:space="preserve"> </w:t>
      </w:r>
      <w:r>
        <w:t xml:space="preserve">op </w:t>
      </w:r>
      <w:r w:rsidRPr="003B4B66">
        <w:rPr>
          <w:b/>
          <w:bCs/>
        </w:rPr>
        <w:t>servers</w:t>
      </w:r>
      <w:r>
        <w:t xml:space="preserve">, soms ingebouwd in hardware </w:t>
      </w:r>
    </w:p>
    <w:p w14:paraId="5279348F" w14:textId="447096D0" w:rsidR="003B4B66" w:rsidRPr="003B4B66" w:rsidRDefault="003B4B66" w:rsidP="009B540A">
      <w:pPr>
        <w:pStyle w:val="Lijstalinea"/>
        <w:numPr>
          <w:ilvl w:val="1"/>
          <w:numId w:val="29"/>
        </w:numPr>
        <w:rPr>
          <w:b/>
          <w:bCs/>
          <w:color w:val="FF0000"/>
        </w:rPr>
      </w:pPr>
      <w:r w:rsidRPr="003B4B66">
        <w:rPr>
          <w:b/>
          <w:bCs/>
          <w:color w:val="FF0000"/>
        </w:rPr>
        <w:t xml:space="preserve">Hyper-V, VMWare </w:t>
      </w:r>
      <w:proofErr w:type="spellStart"/>
      <w:r w:rsidRPr="003B4B66">
        <w:rPr>
          <w:b/>
          <w:bCs/>
          <w:color w:val="FF0000"/>
        </w:rPr>
        <w:t>ESXi</w:t>
      </w:r>
      <w:proofErr w:type="spellEnd"/>
      <w:r w:rsidRPr="003B4B66">
        <w:rPr>
          <w:b/>
          <w:bCs/>
          <w:color w:val="FF0000"/>
        </w:rPr>
        <w:t>, …</w:t>
      </w:r>
    </w:p>
    <w:p w14:paraId="39F58359" w14:textId="6DD19A49" w:rsidR="009B540A" w:rsidRDefault="009B540A" w:rsidP="009B540A">
      <w:pPr>
        <w:pStyle w:val="Lijstalinea"/>
        <w:numPr>
          <w:ilvl w:val="0"/>
          <w:numId w:val="29"/>
        </w:numPr>
      </w:pPr>
      <w:r>
        <w:t xml:space="preserve">Type 2 hypervisor </w:t>
      </w:r>
    </w:p>
    <w:p w14:paraId="63CF8C6F" w14:textId="6BC3F7B1" w:rsidR="009B540A" w:rsidRDefault="009B540A" w:rsidP="009B540A">
      <w:pPr>
        <w:pStyle w:val="Lijstalinea"/>
        <w:numPr>
          <w:ilvl w:val="1"/>
          <w:numId w:val="29"/>
        </w:numPr>
      </w:pPr>
      <w:r w:rsidRPr="009B540A">
        <w:rPr>
          <w:b/>
          <w:bCs/>
        </w:rPr>
        <w:t>Programma</w:t>
      </w:r>
      <w:r>
        <w:t xml:space="preserve"> bovenop een OS </w:t>
      </w:r>
    </w:p>
    <w:p w14:paraId="14039F16" w14:textId="1BE88330" w:rsidR="005B1E15" w:rsidRPr="003B4B66" w:rsidRDefault="009B540A" w:rsidP="009B540A">
      <w:pPr>
        <w:pStyle w:val="Lijstalinea"/>
        <w:numPr>
          <w:ilvl w:val="1"/>
          <w:numId w:val="29"/>
        </w:numPr>
      </w:pPr>
      <w:r w:rsidRPr="009B540A">
        <w:rPr>
          <w:b/>
          <w:bCs/>
        </w:rPr>
        <w:t>Aanspreken</w:t>
      </w:r>
      <w:r>
        <w:t xml:space="preserve"> van </w:t>
      </w:r>
      <w:r w:rsidRPr="009B540A">
        <w:rPr>
          <w:b/>
          <w:bCs/>
        </w:rPr>
        <w:t>hardware</w:t>
      </w:r>
      <w:r>
        <w:t xml:space="preserve"> gebeurt via functies van het </w:t>
      </w:r>
      <w:r w:rsidRPr="009B540A">
        <w:rPr>
          <w:b/>
          <w:bCs/>
        </w:rPr>
        <w:t>besturingssysteem</w:t>
      </w:r>
    </w:p>
    <w:p w14:paraId="1DB0B780" w14:textId="77777777" w:rsidR="003B4B66" w:rsidRDefault="003B4B66" w:rsidP="009B540A">
      <w:pPr>
        <w:pStyle w:val="Lijstalinea"/>
        <w:numPr>
          <w:ilvl w:val="1"/>
          <w:numId w:val="29"/>
        </w:numPr>
      </w:pPr>
      <w:r w:rsidRPr="003B4B66">
        <w:rPr>
          <w:b/>
          <w:bCs/>
        </w:rPr>
        <w:t>Eenvoudiger</w:t>
      </w:r>
      <w:r>
        <w:t xml:space="preserve"> om te installeren (programma) </w:t>
      </w:r>
    </w:p>
    <w:p w14:paraId="4F2D994B" w14:textId="38AF5623" w:rsidR="003B4B66" w:rsidRDefault="003B4B66" w:rsidP="009B540A">
      <w:pPr>
        <w:pStyle w:val="Lijstalinea"/>
        <w:numPr>
          <w:ilvl w:val="1"/>
          <w:numId w:val="29"/>
        </w:numPr>
      </w:pPr>
      <w:r>
        <w:t xml:space="preserve">Vooral gebruikt op </w:t>
      </w:r>
      <w:r w:rsidRPr="003B4B66">
        <w:rPr>
          <w:b/>
          <w:bCs/>
        </w:rPr>
        <w:t>persoonlijk toestel</w:t>
      </w:r>
      <w:r>
        <w:t xml:space="preserve"> (bv. Windows VM op Mac) </w:t>
      </w:r>
    </w:p>
    <w:p w14:paraId="235D3BEC" w14:textId="77777777" w:rsidR="003B4B66" w:rsidRDefault="003B4B66" w:rsidP="009B540A">
      <w:pPr>
        <w:pStyle w:val="Lijstalinea"/>
        <w:numPr>
          <w:ilvl w:val="1"/>
          <w:numId w:val="29"/>
        </w:numPr>
      </w:pPr>
      <w:r>
        <w:t xml:space="preserve">Niet zo krachtig en efficiënt als Type-1 </w:t>
      </w:r>
    </w:p>
    <w:p w14:paraId="31DE981B" w14:textId="6766CB59" w:rsidR="009707FE" w:rsidRPr="003210D5" w:rsidRDefault="003B4B66" w:rsidP="009707FE">
      <w:pPr>
        <w:pStyle w:val="Lijstalinea"/>
        <w:numPr>
          <w:ilvl w:val="1"/>
          <w:numId w:val="29"/>
        </w:numPr>
        <w:rPr>
          <w:b/>
          <w:bCs/>
          <w:color w:val="FF0000"/>
          <w:lang w:val="en-GB"/>
        </w:rPr>
      </w:pPr>
      <w:r w:rsidRPr="003B4B66">
        <w:rPr>
          <w:b/>
          <w:bCs/>
          <w:color w:val="FF0000"/>
          <w:lang w:val="en-GB"/>
        </w:rPr>
        <w:t xml:space="preserve">VirtualBox, VMWare Player, Parallels Desktop, </w:t>
      </w:r>
      <w:r w:rsidR="003210D5">
        <w:rPr>
          <w:b/>
          <w:bCs/>
          <w:color w:val="FF0000"/>
          <w:lang w:val="en-GB"/>
        </w:rPr>
        <w:t>…</w:t>
      </w:r>
    </w:p>
    <w:p w14:paraId="0B2C123D" w14:textId="759EF54F" w:rsidR="002E1DE3" w:rsidRDefault="002E1DE3" w:rsidP="002E1DE3">
      <w:pPr>
        <w:pStyle w:val="Kop2"/>
        <w:rPr>
          <w:lang w:val="en-GB"/>
        </w:rPr>
      </w:pPr>
      <w:bookmarkStart w:id="8" w:name="_Toc159064139"/>
      <w:r w:rsidRPr="002E1DE3">
        <w:rPr>
          <w:lang w:val="en-GB"/>
        </w:rPr>
        <w:t>Docker</w:t>
      </w:r>
      <w:bookmarkEnd w:id="8"/>
      <w:r w:rsidRPr="002E1DE3">
        <w:rPr>
          <w:lang w:val="en-GB"/>
        </w:rPr>
        <w:t xml:space="preserve"> </w:t>
      </w:r>
    </w:p>
    <w:p w14:paraId="55FB0CD5" w14:textId="2E568EDE" w:rsidR="002E1DE3" w:rsidRDefault="00B20113" w:rsidP="003210D5">
      <w:pPr>
        <w:pStyle w:val="Geenafstand"/>
        <w:rPr>
          <w:lang w:val="en-GB"/>
        </w:rPr>
      </w:pPr>
      <w:r w:rsidRPr="00B20113">
        <w:rPr>
          <w:bCs/>
        </w:rPr>
        <w:drawing>
          <wp:anchor distT="0" distB="0" distL="114300" distR="114300" simplePos="0" relativeHeight="251674624" behindDoc="1" locked="0" layoutInCell="1" allowOverlap="1" wp14:anchorId="43FEFE0D" wp14:editId="127A3A98">
            <wp:simplePos x="0" y="0"/>
            <wp:positionH relativeFrom="column">
              <wp:posOffset>4872355</wp:posOffset>
            </wp:positionH>
            <wp:positionV relativeFrom="paragraph">
              <wp:posOffset>57785</wp:posOffset>
            </wp:positionV>
            <wp:extent cx="1242060" cy="1089660"/>
            <wp:effectExtent l="0" t="0" r="0" b="0"/>
            <wp:wrapTight wrapText="bothSides">
              <wp:wrapPolygon edited="0">
                <wp:start x="0" y="0"/>
                <wp:lineTo x="0" y="21147"/>
                <wp:lineTo x="21202" y="21147"/>
                <wp:lineTo x="21202" y="0"/>
                <wp:lineTo x="0" y="0"/>
              </wp:wrapPolygon>
            </wp:wrapTight>
            <wp:docPr id="628297770" name="Afbeelding 1" descr="Afbeelding met logo, Lettertype, Graphics,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770" name="Afbeelding 1" descr="Afbeelding met logo, Lettertype, Graphics, Elektrisch blauw&#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242060" cy="1089660"/>
                    </a:xfrm>
                    <a:prstGeom prst="rect">
                      <a:avLst/>
                    </a:prstGeom>
                  </pic:spPr>
                </pic:pic>
              </a:graphicData>
            </a:graphic>
          </wp:anchor>
        </w:drawing>
      </w:r>
      <w:r w:rsidR="003210D5">
        <w:rPr>
          <w:lang w:val="en-GB"/>
        </w:rPr>
        <w:t xml:space="preserve">Docker: </w:t>
      </w:r>
    </w:p>
    <w:p w14:paraId="44740B7B" w14:textId="75EEFBD6" w:rsidR="003210D5" w:rsidRDefault="003210D5" w:rsidP="002E1DE3">
      <w:r>
        <w:t xml:space="preserve">Docker is virtualisatiesoftware die </w:t>
      </w:r>
      <w:r w:rsidRPr="003210D5">
        <w:rPr>
          <w:b/>
          <w:bCs/>
        </w:rPr>
        <w:t>containers</w:t>
      </w:r>
      <w:r>
        <w:t xml:space="preserve"> kan bouwen, uitvoeren en beheren. </w:t>
      </w:r>
    </w:p>
    <w:p w14:paraId="11723983" w14:textId="5675E41B" w:rsidR="00F36179" w:rsidRPr="003210D5" w:rsidRDefault="003210D5" w:rsidP="002E1DE3">
      <w:pPr>
        <w:rPr>
          <w:b/>
          <w:bCs/>
        </w:rPr>
      </w:pPr>
      <w:r>
        <w:t xml:space="preserve">Het bootst </w:t>
      </w:r>
      <w:r w:rsidRPr="003210D5">
        <w:rPr>
          <w:b/>
          <w:bCs/>
        </w:rPr>
        <w:t>geen volledige computer</w:t>
      </w:r>
      <w:r>
        <w:t xml:space="preserve"> na maar de containers spreken rechtstreeks </w:t>
      </w:r>
      <w:r w:rsidRPr="003210D5">
        <w:rPr>
          <w:b/>
          <w:bCs/>
        </w:rPr>
        <w:t xml:space="preserve">de </w:t>
      </w:r>
      <w:proofErr w:type="spellStart"/>
      <w:r w:rsidRPr="003210D5">
        <w:rPr>
          <w:b/>
          <w:bCs/>
        </w:rPr>
        <w:t>kernel</w:t>
      </w:r>
      <w:proofErr w:type="spellEnd"/>
      <w:r w:rsidRPr="003210D5">
        <w:rPr>
          <w:b/>
          <w:bCs/>
        </w:rPr>
        <w:t xml:space="preserve"> van het </w:t>
      </w:r>
      <w:proofErr w:type="spellStart"/>
      <w:r w:rsidRPr="003210D5">
        <w:rPr>
          <w:b/>
          <w:bCs/>
        </w:rPr>
        <w:t>besturingsysteem</w:t>
      </w:r>
      <w:proofErr w:type="spellEnd"/>
      <w:r w:rsidRPr="003210D5">
        <w:rPr>
          <w:b/>
          <w:bCs/>
        </w:rPr>
        <w:t xml:space="preserve"> van de host aan.</w:t>
      </w:r>
      <w:r w:rsidR="00B20113" w:rsidRPr="00B20113">
        <w:rPr>
          <w:noProof/>
        </w:rPr>
        <w:t xml:space="preserve"> </w:t>
      </w:r>
    </w:p>
    <w:p w14:paraId="5407139E" w14:textId="77777777" w:rsidR="00F36179" w:rsidRPr="003210D5" w:rsidRDefault="00F36179" w:rsidP="002E1DE3"/>
    <w:p w14:paraId="4469DB47" w14:textId="4C18C38E" w:rsidR="00F36179" w:rsidRDefault="00B20113" w:rsidP="00B20113">
      <w:pPr>
        <w:pStyle w:val="Geenafstand"/>
      </w:pPr>
      <w:r>
        <w:lastRenderedPageBreak/>
        <w:t>Wat is een container?</w:t>
      </w:r>
    </w:p>
    <w:p w14:paraId="7E7DBF3B" w14:textId="77777777" w:rsidR="00104E48" w:rsidRDefault="00104E48" w:rsidP="00104E48">
      <w:pPr>
        <w:pStyle w:val="Lijstalinea"/>
        <w:numPr>
          <w:ilvl w:val="0"/>
          <w:numId w:val="30"/>
        </w:numPr>
      </w:pPr>
      <w:r>
        <w:t xml:space="preserve">Uitvoerbare versie van een </w:t>
      </w:r>
      <w:r w:rsidRPr="00104E48">
        <w:rPr>
          <w:b/>
          <w:bCs/>
        </w:rPr>
        <w:t>container image</w:t>
      </w:r>
      <w:r>
        <w:t xml:space="preserve"> </w:t>
      </w:r>
    </w:p>
    <w:p w14:paraId="27768F78" w14:textId="3DE1850E" w:rsidR="00104E48" w:rsidRDefault="00104E48" w:rsidP="00104E48">
      <w:pPr>
        <w:pStyle w:val="Lijstalinea"/>
        <w:numPr>
          <w:ilvl w:val="0"/>
          <w:numId w:val="30"/>
        </w:numPr>
      </w:pPr>
      <w:r>
        <w:t>Volledig</w:t>
      </w:r>
      <w:r>
        <w:t xml:space="preserve"> </w:t>
      </w:r>
      <w:proofErr w:type="spellStart"/>
      <w:r w:rsidRPr="00805BEF">
        <w:rPr>
          <w:b/>
          <w:bCs/>
        </w:rPr>
        <w:t>gesandboxed</w:t>
      </w:r>
      <w:proofErr w:type="spellEnd"/>
      <w:r w:rsidRPr="00805BEF">
        <w:rPr>
          <w:b/>
          <w:bCs/>
        </w:rPr>
        <w:t xml:space="preserve"> </w:t>
      </w:r>
      <w:r w:rsidRPr="00805BEF">
        <w:rPr>
          <w:b/>
          <w:bCs/>
        </w:rPr>
        <w:t>proces</w:t>
      </w:r>
      <w:r>
        <w:t xml:space="preserve"> op jouw host, geïsoleerd</w:t>
      </w:r>
      <w:r>
        <w:t xml:space="preserve"> </w:t>
      </w:r>
      <w:r>
        <w:t xml:space="preserve">van alle andere processen. </w:t>
      </w:r>
    </w:p>
    <w:p w14:paraId="255B8BD5" w14:textId="754309FF" w:rsidR="00104E48" w:rsidRPr="00805BEF" w:rsidRDefault="00104E48" w:rsidP="00104E48">
      <w:pPr>
        <w:pStyle w:val="Lijstalinea"/>
        <w:numPr>
          <w:ilvl w:val="0"/>
          <w:numId w:val="30"/>
        </w:numPr>
        <w:rPr>
          <w:b/>
          <w:bCs/>
        </w:rPr>
      </w:pPr>
      <w:r>
        <w:t>Lijkt alsof het alleen</w:t>
      </w:r>
      <w:r>
        <w:t xml:space="preserve"> </w:t>
      </w:r>
      <w:r>
        <w:t>draait</w:t>
      </w:r>
      <w:r>
        <w:t xml:space="preserve"> </w:t>
      </w:r>
      <w:r>
        <w:t xml:space="preserve">op de host: </w:t>
      </w:r>
      <w:r w:rsidRPr="00805BEF">
        <w:rPr>
          <w:b/>
          <w:bCs/>
        </w:rPr>
        <w:t xml:space="preserve">eigen file systeem, eigen procestabel... </w:t>
      </w:r>
    </w:p>
    <w:p w14:paraId="074C0474" w14:textId="77777777" w:rsidR="00104E48" w:rsidRDefault="00104E48" w:rsidP="00104E48">
      <w:pPr>
        <w:pStyle w:val="Lijstalinea"/>
        <w:numPr>
          <w:ilvl w:val="0"/>
          <w:numId w:val="30"/>
        </w:numPr>
      </w:pPr>
      <w:r>
        <w:t xml:space="preserve">Gebruikt </w:t>
      </w:r>
      <w:proofErr w:type="spellStart"/>
      <w:r>
        <w:t>kernel</w:t>
      </w:r>
      <w:proofErr w:type="spellEnd"/>
      <w:r>
        <w:t xml:space="preserve"> namespaces, </w:t>
      </w:r>
      <w:proofErr w:type="spellStart"/>
      <w:r>
        <w:t>cgroups</w:t>
      </w:r>
      <w:proofErr w:type="spellEnd"/>
      <w:r>
        <w:t xml:space="preserve"> </w:t>
      </w:r>
    </w:p>
    <w:p w14:paraId="155B1AE1" w14:textId="2DA4A431" w:rsidR="00104E48" w:rsidRDefault="00104E48" w:rsidP="00104E48">
      <w:pPr>
        <w:pStyle w:val="Lijstalinea"/>
        <w:numPr>
          <w:ilvl w:val="0"/>
          <w:numId w:val="30"/>
        </w:numPr>
      </w:pPr>
      <w:r>
        <w:t xml:space="preserve">Gedraagt zich op </w:t>
      </w:r>
      <w:r w:rsidRPr="00435D25">
        <w:rPr>
          <w:b/>
          <w:bCs/>
        </w:rPr>
        <w:t xml:space="preserve">elk </w:t>
      </w:r>
      <w:r w:rsidR="00805BEF" w:rsidRPr="00435D25">
        <w:rPr>
          <w:b/>
          <w:bCs/>
        </w:rPr>
        <w:t>systeem identiek</w:t>
      </w:r>
      <w:r>
        <w:t xml:space="preserve"> </w:t>
      </w:r>
      <w:r w:rsidR="00435D25" w:rsidRPr="00435D25">
        <w:rPr>
          <w:b/>
          <w:bCs/>
        </w:rPr>
        <w:t>hetzelfde</w:t>
      </w:r>
    </w:p>
    <w:p w14:paraId="099C042C" w14:textId="2C8C8ECF" w:rsidR="00B20113" w:rsidRDefault="00805BEF" w:rsidP="00104E48">
      <w:pPr>
        <w:pStyle w:val="Lijstalinea"/>
        <w:numPr>
          <w:ilvl w:val="0"/>
          <w:numId w:val="30"/>
        </w:numPr>
      </w:pPr>
      <w:r>
        <w:t>Uitvoerbaar op</w:t>
      </w:r>
      <w:r w:rsidR="00104E48">
        <w:t xml:space="preserve"> een </w:t>
      </w:r>
      <w:r w:rsidR="00104E48" w:rsidRPr="00435D25">
        <w:rPr>
          <w:b/>
          <w:bCs/>
          <w:color w:val="FF0000"/>
        </w:rPr>
        <w:t xml:space="preserve">lokaal systeem, </w:t>
      </w:r>
      <w:r w:rsidRPr="00435D25">
        <w:rPr>
          <w:b/>
          <w:bCs/>
          <w:color w:val="FF0000"/>
        </w:rPr>
        <w:t>virtuele machine</w:t>
      </w:r>
      <w:r w:rsidR="00104E48" w:rsidRPr="00435D25">
        <w:rPr>
          <w:b/>
          <w:bCs/>
          <w:color w:val="FF0000"/>
        </w:rPr>
        <w:t xml:space="preserve"> en in de cloud</w:t>
      </w:r>
      <w:r>
        <w:t>.</w:t>
      </w:r>
    </w:p>
    <w:p w14:paraId="2E9E8753" w14:textId="77777777" w:rsidR="00435D25" w:rsidRDefault="00435D25" w:rsidP="00435D25"/>
    <w:p w14:paraId="2EF66768" w14:textId="5D863075" w:rsidR="00435D25" w:rsidRDefault="00435D25" w:rsidP="00435D25">
      <w:pPr>
        <w:pStyle w:val="Geenafstand"/>
      </w:pPr>
      <w:r>
        <w:t>Wat is een container image?</w:t>
      </w:r>
    </w:p>
    <w:p w14:paraId="7AF94B5C" w14:textId="77777777" w:rsidR="0001340C" w:rsidRDefault="0001340C" w:rsidP="0001340C">
      <w:pPr>
        <w:pStyle w:val="Lijstalinea"/>
        <w:numPr>
          <w:ilvl w:val="0"/>
          <w:numId w:val="31"/>
        </w:numPr>
      </w:pPr>
      <w:r w:rsidRPr="0001340C">
        <w:rPr>
          <w:b/>
          <w:bCs/>
        </w:rPr>
        <w:t>Blauwdruk voor een container</w:t>
      </w:r>
      <w:r>
        <w:t xml:space="preserve">: bevat alles wat de container nodig heeft om te </w:t>
      </w:r>
      <w:r w:rsidRPr="0001340C">
        <w:rPr>
          <w:b/>
          <w:bCs/>
        </w:rPr>
        <w:t>functioneren</w:t>
      </w:r>
      <w:r>
        <w:t xml:space="preserve"> </w:t>
      </w:r>
    </w:p>
    <w:p w14:paraId="317508D5" w14:textId="77777777" w:rsidR="0001340C" w:rsidRPr="0001340C" w:rsidRDefault="0001340C" w:rsidP="0001340C">
      <w:pPr>
        <w:pStyle w:val="Lijstalinea"/>
        <w:numPr>
          <w:ilvl w:val="0"/>
          <w:numId w:val="31"/>
        </w:numPr>
        <w:rPr>
          <w:b/>
          <w:bCs/>
          <w:color w:val="FF0000"/>
        </w:rPr>
      </w:pPr>
      <w:r w:rsidRPr="0001340C">
        <w:rPr>
          <w:b/>
          <w:bCs/>
          <w:color w:val="FF0000"/>
        </w:rPr>
        <w:t xml:space="preserve">Bevat het hele bestandssysteem van de container: </w:t>
      </w:r>
    </w:p>
    <w:p w14:paraId="1AF7BB7E" w14:textId="2B247A50" w:rsidR="0001340C" w:rsidRDefault="0001340C" w:rsidP="0001340C">
      <w:pPr>
        <w:pStyle w:val="Lijstalinea"/>
        <w:numPr>
          <w:ilvl w:val="1"/>
          <w:numId w:val="31"/>
        </w:numPr>
      </w:pPr>
      <w:proofErr w:type="spellStart"/>
      <w:r>
        <w:t>Dependencies</w:t>
      </w:r>
      <w:proofErr w:type="spellEnd"/>
      <w:r>
        <w:t xml:space="preserve">, configuraties, scripts, binaire bestanden ... </w:t>
      </w:r>
    </w:p>
    <w:p w14:paraId="47EA723A" w14:textId="77777777" w:rsidR="0001340C" w:rsidRDefault="0001340C" w:rsidP="0001340C">
      <w:pPr>
        <w:pStyle w:val="Lijstalinea"/>
        <w:numPr>
          <w:ilvl w:val="0"/>
          <w:numId w:val="31"/>
        </w:numPr>
      </w:pPr>
      <w:r>
        <w:t xml:space="preserve">Bevat ook andere </w:t>
      </w:r>
      <w:r w:rsidRPr="0001340C">
        <w:rPr>
          <w:b/>
          <w:bCs/>
        </w:rPr>
        <w:t>informatie</w:t>
      </w:r>
      <w:r>
        <w:t xml:space="preserve">: </w:t>
      </w:r>
    </w:p>
    <w:p w14:paraId="1F8B257C" w14:textId="5C3A6967" w:rsidR="00435D25" w:rsidRDefault="0001340C" w:rsidP="0001340C">
      <w:pPr>
        <w:pStyle w:val="Lijstalinea"/>
        <w:numPr>
          <w:ilvl w:val="1"/>
          <w:numId w:val="31"/>
        </w:numPr>
      </w:pPr>
      <w:r>
        <w:t>Omgevingsvariabelen, standaard startcommando, metadata …</w:t>
      </w:r>
    </w:p>
    <w:p w14:paraId="09DED18D" w14:textId="77777777" w:rsidR="00AE7D03" w:rsidRDefault="00AE7D03" w:rsidP="00AE7D03"/>
    <w:p w14:paraId="163DE350" w14:textId="7035341E" w:rsidR="00AE7D03" w:rsidRDefault="00842558" w:rsidP="00842558">
      <w:pPr>
        <w:pStyle w:val="Geenafstand"/>
      </w:pPr>
      <w:proofErr w:type="spellStart"/>
      <w:r>
        <w:t>Dockerfile</w:t>
      </w:r>
      <w:proofErr w:type="spellEnd"/>
      <w:r>
        <w:t xml:space="preserve">: </w:t>
      </w:r>
    </w:p>
    <w:p w14:paraId="7561851C" w14:textId="01E27C4F" w:rsidR="00D705A6" w:rsidRDefault="00076B04" w:rsidP="00D705A6">
      <w:pPr>
        <w:pStyle w:val="Lijstalinea"/>
        <w:numPr>
          <w:ilvl w:val="0"/>
          <w:numId w:val="32"/>
        </w:numPr>
      </w:pPr>
      <w:r>
        <w:t xml:space="preserve">De </w:t>
      </w:r>
      <w:proofErr w:type="spellStart"/>
      <w:r>
        <w:t>Dockerfile</w:t>
      </w:r>
      <w:proofErr w:type="spellEnd"/>
      <w:r>
        <w:t xml:space="preserve"> is het </w:t>
      </w:r>
      <w:r w:rsidRPr="00D705A6">
        <w:rPr>
          <w:b/>
          <w:bCs/>
          <w:color w:val="FF0000"/>
        </w:rPr>
        <w:t>belangrijkste bestand</w:t>
      </w:r>
      <w:r>
        <w:t xml:space="preserve"> van een </w:t>
      </w:r>
      <w:r w:rsidRPr="00D705A6">
        <w:rPr>
          <w:b/>
          <w:bCs/>
        </w:rPr>
        <w:t>container image</w:t>
      </w:r>
      <w:r>
        <w:t xml:space="preserve">. Dit bestand specificeert </w:t>
      </w:r>
      <w:r w:rsidRPr="00D705A6">
        <w:rPr>
          <w:b/>
          <w:bCs/>
        </w:rPr>
        <w:t>hoe</w:t>
      </w:r>
      <w:r>
        <w:t xml:space="preserve"> de </w:t>
      </w:r>
      <w:r w:rsidRPr="00D705A6">
        <w:rPr>
          <w:b/>
          <w:bCs/>
        </w:rPr>
        <w:t>image</w:t>
      </w:r>
      <w:r>
        <w:t xml:space="preserve"> eruit zal </w:t>
      </w:r>
      <w:r>
        <w:t>zien</w:t>
      </w:r>
      <w:r>
        <w:t xml:space="preserve">: </w:t>
      </w:r>
    </w:p>
    <w:p w14:paraId="7EF15338" w14:textId="36E9FEAA" w:rsidR="00D705A6" w:rsidRDefault="00D705A6" w:rsidP="00D705A6">
      <w:pPr>
        <w:pStyle w:val="Lijstalinea"/>
        <w:numPr>
          <w:ilvl w:val="1"/>
          <w:numId w:val="32"/>
        </w:numPr>
      </w:pPr>
      <w:r w:rsidRPr="00D705A6">
        <w:rPr>
          <w:b/>
          <w:bCs/>
        </w:rPr>
        <w:t xml:space="preserve">Welke </w:t>
      </w:r>
      <w:r w:rsidR="00076B04" w:rsidRPr="00D705A6">
        <w:rPr>
          <w:b/>
          <w:bCs/>
        </w:rPr>
        <w:t>bestanden</w:t>
      </w:r>
      <w:r w:rsidR="00076B04">
        <w:t xml:space="preserve"> naar de image gekopieerd worden</w:t>
      </w:r>
    </w:p>
    <w:p w14:paraId="7D2CC2BB" w14:textId="06980BAA" w:rsidR="00D705A6" w:rsidRDefault="00D705A6" w:rsidP="00D705A6">
      <w:pPr>
        <w:pStyle w:val="Lijstalinea"/>
        <w:numPr>
          <w:ilvl w:val="1"/>
          <w:numId w:val="32"/>
        </w:numPr>
      </w:pPr>
      <w:r>
        <w:t xml:space="preserve">Welke </w:t>
      </w:r>
      <w:r w:rsidR="00076B04" w:rsidRPr="00D705A6">
        <w:rPr>
          <w:b/>
          <w:bCs/>
        </w:rPr>
        <w:t>environment</w:t>
      </w:r>
      <w:r w:rsidR="00076B04">
        <w:t xml:space="preserve"> </w:t>
      </w:r>
      <w:r w:rsidR="00076B04" w:rsidRPr="00D705A6">
        <w:rPr>
          <w:b/>
          <w:bCs/>
        </w:rPr>
        <w:t>variables</w:t>
      </w:r>
      <w:r w:rsidR="00076B04">
        <w:t xml:space="preserve"> er zijn</w:t>
      </w:r>
    </w:p>
    <w:p w14:paraId="3166C5BE" w14:textId="479D0EE3" w:rsidR="00D705A6" w:rsidRDefault="00D705A6" w:rsidP="00D705A6">
      <w:pPr>
        <w:pStyle w:val="Lijstalinea"/>
        <w:numPr>
          <w:ilvl w:val="1"/>
          <w:numId w:val="32"/>
        </w:numPr>
      </w:pPr>
      <w:r w:rsidRPr="00D705A6">
        <w:rPr>
          <w:b/>
          <w:bCs/>
        </w:rPr>
        <w:t xml:space="preserve">Welke </w:t>
      </w:r>
      <w:r w:rsidR="00076B04" w:rsidRPr="00D705A6">
        <w:rPr>
          <w:b/>
          <w:bCs/>
        </w:rPr>
        <w:t>commando's</w:t>
      </w:r>
      <w:r w:rsidR="00076B04">
        <w:t xml:space="preserve"> uitgevoerd moeten worden </w:t>
      </w:r>
      <w:r w:rsidR="00076B04" w:rsidRPr="00D705A6">
        <w:rPr>
          <w:b/>
          <w:bCs/>
        </w:rPr>
        <w:t>wanneer de image</w:t>
      </w:r>
      <w:r w:rsidR="00076B04">
        <w:t xml:space="preserve"> </w:t>
      </w:r>
      <w:r w:rsidR="00076B04" w:rsidRPr="00D705A6">
        <w:rPr>
          <w:b/>
          <w:bCs/>
        </w:rPr>
        <w:t>gebouwd</w:t>
      </w:r>
      <w:r w:rsidR="00076B04">
        <w:t xml:space="preserve"> wordt</w:t>
      </w:r>
    </w:p>
    <w:p w14:paraId="329E5A2A" w14:textId="11263596" w:rsidR="00842558" w:rsidRDefault="00D705A6" w:rsidP="00D705A6">
      <w:pPr>
        <w:pStyle w:val="Lijstalinea"/>
        <w:numPr>
          <w:ilvl w:val="1"/>
          <w:numId w:val="32"/>
        </w:numPr>
      </w:pPr>
      <w:r w:rsidRPr="00D705A6">
        <w:rPr>
          <w:b/>
          <w:bCs/>
        </w:rPr>
        <w:t>Welke</w:t>
      </w:r>
      <w:r w:rsidR="00076B04" w:rsidRPr="00D705A6">
        <w:rPr>
          <w:b/>
          <w:bCs/>
        </w:rPr>
        <w:t xml:space="preserve"> commando</w:t>
      </w:r>
      <w:r w:rsidR="00076B04">
        <w:t xml:space="preserve"> uitgevoerd moet worden </w:t>
      </w:r>
      <w:r w:rsidR="00076B04" w:rsidRPr="00D705A6">
        <w:rPr>
          <w:b/>
          <w:bCs/>
        </w:rPr>
        <w:t>als de container start</w:t>
      </w:r>
      <w:r w:rsidR="00076B04">
        <w:t>, enz.</w:t>
      </w:r>
    </w:p>
    <w:p w14:paraId="15ACD51F" w14:textId="4A0166C1" w:rsidR="00691ED7" w:rsidRDefault="00691ED7" w:rsidP="00691ED7"/>
    <w:p w14:paraId="69F789D4" w14:textId="2292A0F1" w:rsidR="00691ED7" w:rsidRDefault="00691ED7" w:rsidP="00691ED7">
      <w:pPr>
        <w:pStyle w:val="Geenafstand"/>
      </w:pPr>
      <w:r>
        <w:t xml:space="preserve">Port </w:t>
      </w:r>
      <w:proofErr w:type="spellStart"/>
      <w:r>
        <w:t>bindings</w:t>
      </w:r>
      <w:proofErr w:type="spellEnd"/>
      <w:r>
        <w:t>:</w:t>
      </w:r>
    </w:p>
    <w:p w14:paraId="6E013BAB" w14:textId="77777777" w:rsidR="00691ED7" w:rsidRPr="00691ED7" w:rsidRDefault="00691ED7" w:rsidP="00691ED7">
      <w:pPr>
        <w:pStyle w:val="Lijstalinea"/>
        <w:numPr>
          <w:ilvl w:val="0"/>
          <w:numId w:val="32"/>
        </w:numPr>
        <w:rPr>
          <w:b/>
          <w:bCs/>
          <w:color w:val="FF0000"/>
        </w:rPr>
      </w:pPr>
      <w:r w:rsidRPr="00691ED7">
        <w:rPr>
          <w:b/>
          <w:bCs/>
          <w:color w:val="FF0000"/>
        </w:rPr>
        <w:t xml:space="preserve">Containers krijgen een IP-adres in een Docker netwerk </w:t>
      </w:r>
    </w:p>
    <w:p w14:paraId="0D65A2FE" w14:textId="0AFCA815" w:rsidR="00691ED7" w:rsidRDefault="00691ED7" w:rsidP="00691ED7">
      <w:pPr>
        <w:pStyle w:val="Lijstalinea"/>
        <w:numPr>
          <w:ilvl w:val="1"/>
          <w:numId w:val="32"/>
        </w:numPr>
      </w:pPr>
      <w:r>
        <w:t xml:space="preserve">Een container kan in meerdere Docker netwerken zitten </w:t>
      </w:r>
    </w:p>
    <w:p w14:paraId="2B06A31E" w14:textId="2484E3BA" w:rsidR="00691ED7" w:rsidRDefault="00691ED7" w:rsidP="00691ED7">
      <w:pPr>
        <w:pStyle w:val="Lijstalinea"/>
        <w:numPr>
          <w:ilvl w:val="1"/>
          <w:numId w:val="32"/>
        </w:numPr>
      </w:pPr>
      <w:r>
        <w:t xml:space="preserve">Een </w:t>
      </w:r>
      <w:proofErr w:type="spellStart"/>
      <w:r>
        <w:t>docker</w:t>
      </w:r>
      <w:proofErr w:type="spellEnd"/>
      <w:r>
        <w:t xml:space="preserve"> netwerk is een intern virtueel netwerk </w:t>
      </w:r>
    </w:p>
    <w:p w14:paraId="330D144D" w14:textId="277C7E87" w:rsidR="00691ED7" w:rsidRDefault="00691ED7" w:rsidP="00691ED7">
      <w:pPr>
        <w:pStyle w:val="Lijstalinea"/>
        <w:numPr>
          <w:ilvl w:val="0"/>
          <w:numId w:val="32"/>
        </w:numPr>
      </w:pPr>
      <w:r>
        <w:t xml:space="preserve">Standaard worden geen poorten beschikbaar gemaakt op de host </w:t>
      </w:r>
    </w:p>
    <w:p w14:paraId="2C05FF6B" w14:textId="19C8DDF6" w:rsidR="00691ED7" w:rsidRDefault="009D176B" w:rsidP="00691ED7">
      <w:pPr>
        <w:pStyle w:val="Lijstalinea"/>
        <w:numPr>
          <w:ilvl w:val="0"/>
          <w:numId w:val="32"/>
        </w:numPr>
      </w:pPr>
      <w:r w:rsidRPr="00750343">
        <w:drawing>
          <wp:anchor distT="0" distB="0" distL="114300" distR="114300" simplePos="0" relativeHeight="251675648" behindDoc="1" locked="0" layoutInCell="1" allowOverlap="1" wp14:anchorId="06717452" wp14:editId="179512F2">
            <wp:simplePos x="0" y="0"/>
            <wp:positionH relativeFrom="column">
              <wp:posOffset>3959860</wp:posOffset>
            </wp:positionH>
            <wp:positionV relativeFrom="paragraph">
              <wp:posOffset>72390</wp:posOffset>
            </wp:positionV>
            <wp:extent cx="2181225" cy="617220"/>
            <wp:effectExtent l="0" t="0" r="0" b="0"/>
            <wp:wrapTight wrapText="bothSides">
              <wp:wrapPolygon edited="0">
                <wp:start x="0" y="0"/>
                <wp:lineTo x="0" y="20667"/>
                <wp:lineTo x="21506" y="20667"/>
                <wp:lineTo x="21506" y="0"/>
                <wp:lineTo x="0" y="0"/>
              </wp:wrapPolygon>
            </wp:wrapTight>
            <wp:docPr id="57142900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9003" name="Afbeelding 1" descr="Afbeelding met tekst, Lettertype, schermopname&#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181225" cy="617220"/>
                    </a:xfrm>
                    <a:prstGeom prst="rect">
                      <a:avLst/>
                    </a:prstGeom>
                  </pic:spPr>
                </pic:pic>
              </a:graphicData>
            </a:graphic>
            <wp14:sizeRelH relativeFrom="margin">
              <wp14:pctWidth>0</wp14:pctWidth>
            </wp14:sizeRelH>
            <wp14:sizeRelV relativeFrom="margin">
              <wp14:pctHeight>0</wp14:pctHeight>
            </wp14:sizeRelV>
          </wp:anchor>
        </w:drawing>
      </w:r>
      <w:r w:rsidR="00691ED7" w:rsidRPr="00691ED7">
        <w:rPr>
          <w:b/>
          <w:bCs/>
        </w:rPr>
        <w:t xml:space="preserve">Met port </w:t>
      </w:r>
      <w:proofErr w:type="spellStart"/>
      <w:r w:rsidR="00691ED7" w:rsidRPr="00691ED7">
        <w:rPr>
          <w:b/>
          <w:bCs/>
        </w:rPr>
        <w:t>bindings</w:t>
      </w:r>
      <w:proofErr w:type="spellEnd"/>
      <w:r w:rsidR="00691ED7" w:rsidRPr="00691ED7">
        <w:rPr>
          <w:b/>
          <w:bCs/>
        </w:rPr>
        <w:t xml:space="preserve"> kan je</w:t>
      </w:r>
      <w:r w:rsidR="00691ED7">
        <w:t xml:space="preserve"> </w:t>
      </w:r>
      <w:r w:rsidR="00691ED7" w:rsidRPr="00691ED7">
        <w:rPr>
          <w:b/>
          <w:bCs/>
        </w:rPr>
        <w:t>een poort van de container beschikbaar maken op de host</w:t>
      </w:r>
      <w:r w:rsidR="00691ED7">
        <w:t xml:space="preserve"> </w:t>
      </w:r>
    </w:p>
    <w:p w14:paraId="00010BDE" w14:textId="6C9FFFC4" w:rsidR="00691ED7" w:rsidRDefault="00691ED7" w:rsidP="00691ED7">
      <w:pPr>
        <w:pStyle w:val="Lijstalinea"/>
        <w:numPr>
          <w:ilvl w:val="0"/>
          <w:numId w:val="32"/>
        </w:numPr>
      </w:pPr>
      <w:r>
        <w:t>Je koppelt dus een poort van de container aan een poort op de host</w:t>
      </w:r>
    </w:p>
    <w:p w14:paraId="00E2FAB9" w14:textId="59B87736" w:rsidR="00076B04" w:rsidRDefault="00076B04" w:rsidP="00842558"/>
    <w:p w14:paraId="40A15409" w14:textId="7CE35AA6" w:rsidR="00076B04" w:rsidRDefault="009D176B" w:rsidP="009D176B">
      <w:pPr>
        <w:pStyle w:val="Geenafstand"/>
      </w:pPr>
      <w:r>
        <w:t>Volumes</w:t>
      </w:r>
      <w:r>
        <w:t>:</w:t>
      </w:r>
    </w:p>
    <w:p w14:paraId="213ED3EF" w14:textId="77777777" w:rsidR="009D176B" w:rsidRDefault="009D176B" w:rsidP="009D176B">
      <w:pPr>
        <w:pStyle w:val="Lijstalinea"/>
        <w:numPr>
          <w:ilvl w:val="0"/>
          <w:numId w:val="33"/>
        </w:numPr>
      </w:pPr>
      <w:r>
        <w:t xml:space="preserve">Probleem: </w:t>
      </w:r>
    </w:p>
    <w:p w14:paraId="68CF9593" w14:textId="77777777" w:rsidR="009D176B" w:rsidRDefault="009D176B" w:rsidP="009D176B">
      <w:pPr>
        <w:pStyle w:val="Lijstalinea"/>
        <w:numPr>
          <w:ilvl w:val="1"/>
          <w:numId w:val="33"/>
        </w:numPr>
      </w:pPr>
      <w:r>
        <w:t xml:space="preserve">container heeft een eigen bestandssysteem </w:t>
      </w:r>
    </w:p>
    <w:p w14:paraId="1A1778CE" w14:textId="77777777" w:rsidR="009D176B" w:rsidRDefault="009D176B" w:rsidP="009D176B">
      <w:pPr>
        <w:pStyle w:val="Lijstalinea"/>
        <w:numPr>
          <w:ilvl w:val="1"/>
          <w:numId w:val="33"/>
        </w:numPr>
      </w:pPr>
      <w:r>
        <w:t xml:space="preserve">container verwijderen → data verdwenen </w:t>
      </w:r>
    </w:p>
    <w:p w14:paraId="49C65341" w14:textId="77777777" w:rsidR="009D176B" w:rsidRDefault="009D176B" w:rsidP="009D176B">
      <w:pPr>
        <w:pStyle w:val="Lijstalinea"/>
        <w:numPr>
          <w:ilvl w:val="0"/>
          <w:numId w:val="33"/>
        </w:numPr>
      </w:pPr>
      <w:r>
        <w:t xml:space="preserve">Volumes worden gebruikt om data van containers te persisteren of om data te delen met andere containers </w:t>
      </w:r>
    </w:p>
    <w:p w14:paraId="242B32B0" w14:textId="77777777" w:rsidR="009D176B" w:rsidRDefault="009D176B" w:rsidP="009D176B">
      <w:pPr>
        <w:pStyle w:val="Lijstalinea"/>
        <w:numPr>
          <w:ilvl w:val="1"/>
          <w:numId w:val="33"/>
        </w:numPr>
      </w:pPr>
      <w:proofErr w:type="spellStart"/>
      <w:r>
        <w:t>Backup</w:t>
      </w:r>
      <w:proofErr w:type="spellEnd"/>
      <w:r>
        <w:t xml:space="preserve"> van data in een databankcontainer </w:t>
      </w:r>
    </w:p>
    <w:p w14:paraId="24D439E0" w14:textId="233E9CB0" w:rsidR="009D176B" w:rsidRDefault="009D176B" w:rsidP="009D176B">
      <w:pPr>
        <w:pStyle w:val="Lijstalinea"/>
        <w:numPr>
          <w:ilvl w:val="1"/>
          <w:numId w:val="33"/>
        </w:numPr>
      </w:pPr>
      <w:r>
        <w:t>Code in container updaten tijdens development ...</w:t>
      </w:r>
    </w:p>
    <w:p w14:paraId="7B743C84" w14:textId="77777777" w:rsidR="00C8191E" w:rsidRDefault="00C8191E" w:rsidP="00C8191E"/>
    <w:p w14:paraId="3C829152" w14:textId="77777777" w:rsidR="00C820A4" w:rsidRDefault="00C820A4" w:rsidP="00C8191E"/>
    <w:p w14:paraId="469BF00E" w14:textId="77777777" w:rsidR="00C820A4" w:rsidRDefault="00C820A4" w:rsidP="00C8191E"/>
    <w:p w14:paraId="47E4B2E0" w14:textId="77777777" w:rsidR="00C820A4" w:rsidRDefault="00C820A4" w:rsidP="00C8191E"/>
    <w:p w14:paraId="744F8D5C" w14:textId="77777777" w:rsidR="00C820A4" w:rsidRDefault="00C820A4" w:rsidP="00C8191E"/>
    <w:p w14:paraId="2D5310BD" w14:textId="77777777" w:rsidR="00C820A4" w:rsidRDefault="00C820A4" w:rsidP="00C8191E"/>
    <w:p w14:paraId="6A016195" w14:textId="5D54F343" w:rsidR="00C820A4" w:rsidRDefault="00C820A4" w:rsidP="00C820A4">
      <w:pPr>
        <w:pStyle w:val="Geenafstand"/>
      </w:pPr>
      <w:r>
        <w:lastRenderedPageBreak/>
        <w:t>Volumes: types</w:t>
      </w:r>
    </w:p>
    <w:p w14:paraId="4A8AE2B6" w14:textId="30D8BF21" w:rsidR="00C820A4" w:rsidRPr="00C820A4" w:rsidRDefault="00D24765" w:rsidP="00C820A4">
      <w:pPr>
        <w:pStyle w:val="Lijstalinea"/>
        <w:numPr>
          <w:ilvl w:val="0"/>
          <w:numId w:val="34"/>
        </w:numPr>
        <w:rPr>
          <w:b/>
          <w:bCs/>
        </w:rPr>
      </w:pPr>
      <w:r w:rsidRPr="00D24765">
        <w:rPr>
          <w:b/>
          <w:bCs/>
        </w:rPr>
        <w:drawing>
          <wp:anchor distT="0" distB="0" distL="114300" distR="114300" simplePos="0" relativeHeight="251676672" behindDoc="1" locked="0" layoutInCell="1" allowOverlap="1" wp14:anchorId="60F8206C" wp14:editId="037D083F">
            <wp:simplePos x="0" y="0"/>
            <wp:positionH relativeFrom="column">
              <wp:posOffset>3045460</wp:posOffset>
            </wp:positionH>
            <wp:positionV relativeFrom="paragraph">
              <wp:posOffset>8255</wp:posOffset>
            </wp:positionV>
            <wp:extent cx="3073400" cy="760730"/>
            <wp:effectExtent l="0" t="0" r="0" b="0"/>
            <wp:wrapTight wrapText="bothSides">
              <wp:wrapPolygon edited="0">
                <wp:start x="0" y="0"/>
                <wp:lineTo x="0" y="21095"/>
                <wp:lineTo x="21421" y="21095"/>
                <wp:lineTo x="21421" y="0"/>
                <wp:lineTo x="0" y="0"/>
              </wp:wrapPolygon>
            </wp:wrapTight>
            <wp:docPr id="22216270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62702" name="Afbeelding 1" descr="Afbeelding met tekst, schermopname, Lettertyp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3073400" cy="760730"/>
                    </a:xfrm>
                    <a:prstGeom prst="rect">
                      <a:avLst/>
                    </a:prstGeom>
                  </pic:spPr>
                </pic:pic>
              </a:graphicData>
            </a:graphic>
          </wp:anchor>
        </w:drawing>
      </w:r>
      <w:r w:rsidR="00C820A4" w:rsidRPr="00C820A4">
        <w:rPr>
          <w:b/>
          <w:bCs/>
        </w:rPr>
        <w:t xml:space="preserve">Volume </w:t>
      </w:r>
    </w:p>
    <w:p w14:paraId="4A1D4F1E" w14:textId="490630B3" w:rsidR="00C820A4" w:rsidRDefault="00C820A4" w:rsidP="00C820A4">
      <w:pPr>
        <w:pStyle w:val="Lijstalinea"/>
        <w:numPr>
          <w:ilvl w:val="1"/>
          <w:numId w:val="34"/>
        </w:numPr>
      </w:pPr>
      <w:r>
        <w:t xml:space="preserve">Volledig </w:t>
      </w:r>
      <w:r>
        <w:t xml:space="preserve">beheerd door Docker </w:t>
      </w:r>
    </w:p>
    <w:p w14:paraId="5A81422D" w14:textId="60BD046E" w:rsidR="00C820A4" w:rsidRDefault="00C820A4" w:rsidP="00C820A4">
      <w:pPr>
        <w:pStyle w:val="Lijstalinea"/>
        <w:numPr>
          <w:ilvl w:val="1"/>
          <w:numId w:val="34"/>
        </w:numPr>
      </w:pPr>
      <w:r>
        <w:t xml:space="preserve">Bevindt </w:t>
      </w:r>
      <w:r>
        <w:t xml:space="preserve">zich in de "Docker area" </w:t>
      </w:r>
    </w:p>
    <w:p w14:paraId="72517495" w14:textId="1F701E38" w:rsidR="00C820A4" w:rsidRPr="00C820A4" w:rsidRDefault="00C820A4" w:rsidP="00C820A4">
      <w:pPr>
        <w:pStyle w:val="Lijstalinea"/>
        <w:numPr>
          <w:ilvl w:val="0"/>
          <w:numId w:val="34"/>
        </w:numPr>
        <w:rPr>
          <w:b/>
          <w:bCs/>
        </w:rPr>
      </w:pPr>
      <w:r w:rsidRPr="00C820A4">
        <w:rPr>
          <w:b/>
          <w:bCs/>
        </w:rPr>
        <w:t xml:space="preserve">Bind </w:t>
      </w:r>
      <w:proofErr w:type="spellStart"/>
      <w:r w:rsidRPr="00C820A4">
        <w:rPr>
          <w:b/>
          <w:bCs/>
        </w:rPr>
        <w:t>mount</w:t>
      </w:r>
      <w:proofErr w:type="spellEnd"/>
      <w:r w:rsidRPr="00C820A4">
        <w:rPr>
          <w:b/>
          <w:bCs/>
        </w:rPr>
        <w:t xml:space="preserve"> </w:t>
      </w:r>
    </w:p>
    <w:p w14:paraId="50DBCADD" w14:textId="06D5466F" w:rsidR="00C820A4" w:rsidRDefault="00C820A4" w:rsidP="00C820A4">
      <w:pPr>
        <w:pStyle w:val="Lijstalinea"/>
        <w:numPr>
          <w:ilvl w:val="1"/>
          <w:numId w:val="34"/>
        </w:numPr>
      </w:pPr>
      <w:r>
        <w:t xml:space="preserve">Map </w:t>
      </w:r>
      <w:r>
        <w:t xml:space="preserve">op de host in de container plaatsen </w:t>
      </w:r>
      <w:r w:rsidRPr="00C820A4">
        <w:rPr>
          <w:b/>
          <w:bCs/>
        </w:rPr>
        <w:t>(~ snelkoppeling)</w:t>
      </w:r>
      <w:r>
        <w:t xml:space="preserve"> </w:t>
      </w:r>
    </w:p>
    <w:p w14:paraId="21FEDF85" w14:textId="7BC120D7" w:rsidR="00C820A4" w:rsidRDefault="00C820A4" w:rsidP="00C820A4">
      <w:pPr>
        <w:pStyle w:val="Lijstalinea"/>
        <w:numPr>
          <w:ilvl w:val="1"/>
          <w:numId w:val="34"/>
        </w:numPr>
      </w:pPr>
      <w:r>
        <w:t xml:space="preserve">Map </w:t>
      </w:r>
      <w:r>
        <w:t xml:space="preserve">mag eender waar staan </w:t>
      </w:r>
    </w:p>
    <w:p w14:paraId="64A8F345" w14:textId="3DE2620F" w:rsidR="00C820A4" w:rsidRPr="00C820A4" w:rsidRDefault="00C820A4" w:rsidP="00C820A4">
      <w:pPr>
        <w:pStyle w:val="Lijstalinea"/>
        <w:numPr>
          <w:ilvl w:val="0"/>
          <w:numId w:val="34"/>
        </w:numPr>
        <w:rPr>
          <w:b/>
          <w:bCs/>
        </w:rPr>
      </w:pPr>
      <w:proofErr w:type="spellStart"/>
      <w:r w:rsidRPr="00C820A4">
        <w:rPr>
          <w:b/>
          <w:bCs/>
        </w:rPr>
        <w:t>Tmpfs</w:t>
      </w:r>
      <w:proofErr w:type="spellEnd"/>
      <w:r w:rsidRPr="00C820A4">
        <w:rPr>
          <w:b/>
          <w:bCs/>
        </w:rPr>
        <w:t xml:space="preserve"> </w:t>
      </w:r>
      <w:proofErr w:type="spellStart"/>
      <w:r w:rsidRPr="00C820A4">
        <w:rPr>
          <w:b/>
          <w:bCs/>
        </w:rPr>
        <w:t>mount</w:t>
      </w:r>
      <w:proofErr w:type="spellEnd"/>
      <w:r w:rsidRPr="00C820A4">
        <w:rPr>
          <w:b/>
          <w:bCs/>
        </w:rPr>
        <w:t xml:space="preserve"> </w:t>
      </w:r>
    </w:p>
    <w:p w14:paraId="64942CA5" w14:textId="3FDE6333" w:rsidR="00C820A4" w:rsidRDefault="00C820A4" w:rsidP="00C820A4">
      <w:pPr>
        <w:pStyle w:val="Lijstalinea"/>
        <w:numPr>
          <w:ilvl w:val="1"/>
          <w:numId w:val="34"/>
        </w:numPr>
      </w:pPr>
      <w:r>
        <w:t xml:space="preserve">Tijdelijke </w:t>
      </w:r>
      <w:r>
        <w:t>opslag in het geheugen van de host</w:t>
      </w:r>
    </w:p>
    <w:p w14:paraId="72024EB3" w14:textId="77777777" w:rsidR="00D24765" w:rsidRDefault="00D24765" w:rsidP="00D24765"/>
    <w:p w14:paraId="1AD55B7A" w14:textId="04AC9EAC" w:rsidR="00D24765" w:rsidRDefault="00D24765" w:rsidP="00D24765">
      <w:pPr>
        <w:pStyle w:val="Geenafstand"/>
      </w:pPr>
      <w:r>
        <w:t xml:space="preserve">Docker </w:t>
      </w:r>
      <w:proofErr w:type="spellStart"/>
      <w:r>
        <w:t>Compose</w:t>
      </w:r>
      <w:proofErr w:type="spellEnd"/>
      <w:r>
        <w:t>:</w:t>
      </w:r>
    </w:p>
    <w:p w14:paraId="3B4ECC7B" w14:textId="5BC16535" w:rsidR="00D24765" w:rsidRPr="00D24765" w:rsidRDefault="00D24765" w:rsidP="00D24765">
      <w:pPr>
        <w:pStyle w:val="Lijstalinea"/>
        <w:numPr>
          <w:ilvl w:val="0"/>
          <w:numId w:val="35"/>
        </w:numPr>
        <w:rPr>
          <w:b/>
          <w:bCs/>
          <w:color w:val="FF0000"/>
        </w:rPr>
      </w:pPr>
      <w:r w:rsidRPr="00D24765">
        <w:rPr>
          <w:b/>
          <w:bCs/>
          <w:color w:val="FF0000"/>
        </w:rPr>
        <w:t>Tool om meerdere (</w:t>
      </w:r>
      <w:proofErr w:type="spellStart"/>
      <w:r w:rsidRPr="00D24765">
        <w:rPr>
          <w:b/>
          <w:bCs/>
          <w:color w:val="FF0000"/>
        </w:rPr>
        <w:t>samenhorende</w:t>
      </w:r>
      <w:proofErr w:type="spellEnd"/>
      <w:r w:rsidRPr="00D24765">
        <w:rPr>
          <w:b/>
          <w:bCs/>
          <w:color w:val="FF0000"/>
        </w:rPr>
        <w:t xml:space="preserve">) Docker containers te beheren </w:t>
      </w:r>
    </w:p>
    <w:p w14:paraId="67E2C917" w14:textId="1F1013BD" w:rsidR="00D24765" w:rsidRDefault="00BA347E" w:rsidP="00D24765">
      <w:pPr>
        <w:pStyle w:val="Lijstalinea"/>
        <w:numPr>
          <w:ilvl w:val="0"/>
          <w:numId w:val="35"/>
        </w:numPr>
      </w:pPr>
      <w:r w:rsidRPr="008C6F96">
        <w:drawing>
          <wp:anchor distT="0" distB="0" distL="114300" distR="114300" simplePos="0" relativeHeight="251677696" behindDoc="1" locked="0" layoutInCell="1" allowOverlap="1" wp14:anchorId="587876B4" wp14:editId="3F243D90">
            <wp:simplePos x="0" y="0"/>
            <wp:positionH relativeFrom="column">
              <wp:posOffset>3616960</wp:posOffset>
            </wp:positionH>
            <wp:positionV relativeFrom="paragraph">
              <wp:posOffset>234950</wp:posOffset>
            </wp:positionV>
            <wp:extent cx="552450" cy="629285"/>
            <wp:effectExtent l="0" t="0" r="0" b="0"/>
            <wp:wrapTight wrapText="bothSides">
              <wp:wrapPolygon edited="0">
                <wp:start x="0" y="0"/>
                <wp:lineTo x="0" y="20924"/>
                <wp:lineTo x="20855" y="20924"/>
                <wp:lineTo x="20855" y="0"/>
                <wp:lineTo x="0" y="0"/>
              </wp:wrapPolygon>
            </wp:wrapTight>
            <wp:docPr id="860068772" name="Afbeelding 1" descr="Afbeelding met clipart, schets, tekenfilm,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8772" name="Afbeelding 1" descr="Afbeelding met clipart, schets, tekenfilm, kun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552450" cy="629285"/>
                    </a:xfrm>
                    <a:prstGeom prst="rect">
                      <a:avLst/>
                    </a:prstGeom>
                  </pic:spPr>
                </pic:pic>
              </a:graphicData>
            </a:graphic>
            <wp14:sizeRelH relativeFrom="margin">
              <wp14:pctWidth>0</wp14:pctWidth>
            </wp14:sizeRelH>
            <wp14:sizeRelV relativeFrom="margin">
              <wp14:pctHeight>0</wp14:pctHeight>
            </wp14:sizeRelV>
          </wp:anchor>
        </w:drawing>
      </w:r>
      <w:r w:rsidRPr="00BA347E">
        <w:drawing>
          <wp:anchor distT="0" distB="0" distL="114300" distR="114300" simplePos="0" relativeHeight="251678720" behindDoc="1" locked="0" layoutInCell="1" allowOverlap="1" wp14:anchorId="0FDEBF1D" wp14:editId="00562B2C">
            <wp:simplePos x="0" y="0"/>
            <wp:positionH relativeFrom="column">
              <wp:posOffset>3962402</wp:posOffset>
            </wp:positionH>
            <wp:positionV relativeFrom="paragraph">
              <wp:posOffset>5715</wp:posOffset>
            </wp:positionV>
            <wp:extent cx="2156647" cy="228620"/>
            <wp:effectExtent l="0" t="0" r="0" b="0"/>
            <wp:wrapTight wrapText="bothSides">
              <wp:wrapPolygon edited="0">
                <wp:start x="0" y="0"/>
                <wp:lineTo x="0" y="19800"/>
                <wp:lineTo x="21371" y="19800"/>
                <wp:lineTo x="21371" y="0"/>
                <wp:lineTo x="0" y="0"/>
              </wp:wrapPolygon>
            </wp:wrapTight>
            <wp:docPr id="1076345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45878" name=""/>
                    <pic:cNvPicPr/>
                  </pic:nvPicPr>
                  <pic:blipFill>
                    <a:blip r:embed="rId31">
                      <a:extLst>
                        <a:ext uri="{28A0092B-C50C-407E-A947-70E740481C1C}">
                          <a14:useLocalDpi xmlns:a14="http://schemas.microsoft.com/office/drawing/2010/main" val="0"/>
                        </a:ext>
                      </a:extLst>
                    </a:blip>
                    <a:stretch>
                      <a:fillRect/>
                    </a:stretch>
                  </pic:blipFill>
                  <pic:spPr>
                    <a:xfrm>
                      <a:off x="0" y="0"/>
                      <a:ext cx="2156647" cy="228620"/>
                    </a:xfrm>
                    <a:prstGeom prst="rect">
                      <a:avLst/>
                    </a:prstGeom>
                  </pic:spPr>
                </pic:pic>
              </a:graphicData>
            </a:graphic>
          </wp:anchor>
        </w:drawing>
      </w:r>
      <w:r w:rsidR="00D24765">
        <w:t xml:space="preserve">Definieer de containers in een </w:t>
      </w:r>
      <w:r w:rsidR="00D24765" w:rsidRPr="00D24765">
        <w:rPr>
          <w:b/>
          <w:bCs/>
        </w:rPr>
        <w:t>YAML</w:t>
      </w:r>
      <w:r w:rsidR="00D24765">
        <w:t xml:space="preserve">-bestand: </w:t>
      </w:r>
      <w:proofErr w:type="spellStart"/>
      <w:r w:rsidR="00D24765">
        <w:t>dockercompose.yml</w:t>
      </w:r>
      <w:proofErr w:type="spellEnd"/>
      <w:r w:rsidR="00D24765">
        <w:t xml:space="preserve"> </w:t>
      </w:r>
    </w:p>
    <w:p w14:paraId="7A1BC810" w14:textId="113E5358" w:rsidR="00D24765" w:rsidRDefault="00D24765" w:rsidP="00D24765">
      <w:pPr>
        <w:pStyle w:val="Lijstalinea"/>
        <w:numPr>
          <w:ilvl w:val="0"/>
          <w:numId w:val="35"/>
        </w:numPr>
      </w:pPr>
      <w:r>
        <w:t xml:space="preserve">Start, stop... alle containers met </w:t>
      </w:r>
      <w:r w:rsidRPr="008C6F96">
        <w:rPr>
          <w:b/>
          <w:bCs/>
        </w:rPr>
        <w:t>één commando</w:t>
      </w:r>
      <w:r>
        <w:t xml:space="preserve"> </w:t>
      </w:r>
    </w:p>
    <w:p w14:paraId="6A2D2E79" w14:textId="058E0B75" w:rsidR="00D24765" w:rsidRPr="003210D5" w:rsidRDefault="00D24765" w:rsidP="00D24765">
      <w:pPr>
        <w:pStyle w:val="Lijstalinea"/>
        <w:numPr>
          <w:ilvl w:val="1"/>
          <w:numId w:val="35"/>
        </w:numPr>
      </w:pPr>
      <w:r w:rsidRPr="008C6F96">
        <w:rPr>
          <w:b/>
          <w:bCs/>
        </w:rPr>
        <w:t>Individueel</w:t>
      </w:r>
      <w:r>
        <w:t xml:space="preserve"> ook nog </w:t>
      </w:r>
      <w:r w:rsidRPr="008C6F96">
        <w:rPr>
          <w:b/>
          <w:bCs/>
        </w:rPr>
        <w:t>mogelijk</w:t>
      </w:r>
    </w:p>
    <w:p w14:paraId="37677156" w14:textId="77777777" w:rsidR="002E1DE3" w:rsidRDefault="002E1DE3" w:rsidP="002E1DE3">
      <w:pPr>
        <w:pStyle w:val="Kop2"/>
        <w:rPr>
          <w:lang w:val="en-GB"/>
        </w:rPr>
      </w:pPr>
      <w:bookmarkStart w:id="9" w:name="_Toc159064140"/>
      <w:r w:rsidRPr="002E1DE3">
        <w:rPr>
          <w:lang w:val="en-GB"/>
        </w:rPr>
        <w:t>Multi-Tenancy</w:t>
      </w:r>
      <w:bookmarkEnd w:id="9"/>
      <w:r w:rsidRPr="002E1DE3">
        <w:rPr>
          <w:lang w:val="en-GB"/>
        </w:rPr>
        <w:t xml:space="preserve"> </w:t>
      </w:r>
    </w:p>
    <w:p w14:paraId="7046D3B7" w14:textId="174AF9F2" w:rsidR="002E1DE3" w:rsidRDefault="008B31AA" w:rsidP="008B31AA">
      <w:pPr>
        <w:pStyle w:val="Geenafstand"/>
      </w:pPr>
      <w:r>
        <w:t>Single-Tenant vs. Multi-Tenant</w:t>
      </w:r>
      <w:r>
        <w:t>:</w:t>
      </w:r>
    </w:p>
    <w:p w14:paraId="336624BF" w14:textId="3363721A" w:rsidR="00F36179" w:rsidRPr="005E2490" w:rsidRDefault="00610311" w:rsidP="002E1DE3">
      <w:r w:rsidRPr="00F95B21">
        <w:drawing>
          <wp:anchor distT="0" distB="0" distL="114300" distR="114300" simplePos="0" relativeHeight="251679744" behindDoc="1" locked="0" layoutInCell="1" allowOverlap="1" wp14:anchorId="5844BB66" wp14:editId="0A75CC37">
            <wp:simplePos x="0" y="0"/>
            <wp:positionH relativeFrom="column">
              <wp:posOffset>758043</wp:posOffset>
            </wp:positionH>
            <wp:positionV relativeFrom="paragraph">
              <wp:posOffset>63647</wp:posOffset>
            </wp:positionV>
            <wp:extent cx="1974850" cy="2102485"/>
            <wp:effectExtent l="0" t="0" r="0" b="0"/>
            <wp:wrapTight wrapText="bothSides">
              <wp:wrapPolygon edited="0">
                <wp:start x="0" y="0"/>
                <wp:lineTo x="0" y="21333"/>
                <wp:lineTo x="21461" y="21333"/>
                <wp:lineTo x="21461" y="0"/>
                <wp:lineTo x="0" y="0"/>
              </wp:wrapPolygon>
            </wp:wrapTight>
            <wp:docPr id="16730395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9599" name="Afbeelding 1"/>
                    <pic:cNvPicPr/>
                  </pic:nvPicPr>
                  <pic:blipFill rotWithShape="1">
                    <a:blip r:embed="rId32">
                      <a:extLst>
                        <a:ext uri="{28A0092B-C50C-407E-A947-70E740481C1C}">
                          <a14:useLocalDpi xmlns:a14="http://schemas.microsoft.com/office/drawing/2010/main" val="0"/>
                        </a:ext>
                      </a:extLst>
                    </a:blip>
                    <a:srcRect r="49365"/>
                    <a:stretch/>
                  </pic:blipFill>
                  <pic:spPr bwMode="auto">
                    <a:xfrm>
                      <a:off x="0" y="0"/>
                      <a:ext cx="1974850" cy="2102485"/>
                    </a:xfrm>
                    <a:prstGeom prst="rect">
                      <a:avLst/>
                    </a:prstGeom>
                    <a:ln>
                      <a:noFill/>
                    </a:ln>
                    <a:extLst>
                      <a:ext uri="{53640926-AAD7-44D8-BBD7-CCE9431645EC}">
                        <a14:shadowObscured xmlns:a14="http://schemas.microsoft.com/office/drawing/2010/main"/>
                      </a:ext>
                    </a:extLst>
                  </pic:spPr>
                </pic:pic>
              </a:graphicData>
            </a:graphic>
          </wp:anchor>
        </w:drawing>
      </w:r>
      <w:r w:rsidRPr="00610311">
        <w:rPr>
          <w:lang w:val="en-GB"/>
        </w:rPr>
        <w:drawing>
          <wp:anchor distT="0" distB="0" distL="114300" distR="114300" simplePos="0" relativeHeight="251680768" behindDoc="1" locked="0" layoutInCell="1" allowOverlap="1" wp14:anchorId="4FD7F01E" wp14:editId="40644B25">
            <wp:simplePos x="0" y="0"/>
            <wp:positionH relativeFrom="column">
              <wp:posOffset>3451860</wp:posOffset>
            </wp:positionH>
            <wp:positionV relativeFrom="paragraph">
              <wp:posOffset>8890</wp:posOffset>
            </wp:positionV>
            <wp:extent cx="1949450" cy="2159000"/>
            <wp:effectExtent l="0" t="0" r="0" b="0"/>
            <wp:wrapTight wrapText="bothSides">
              <wp:wrapPolygon edited="0">
                <wp:start x="0" y="0"/>
                <wp:lineTo x="0" y="21346"/>
                <wp:lineTo x="21319" y="21346"/>
                <wp:lineTo x="21319" y="0"/>
                <wp:lineTo x="0" y="0"/>
              </wp:wrapPolygon>
            </wp:wrapTight>
            <wp:docPr id="1583063500" name="Afbeelding 1" descr="Afbeelding met tekst, gebouw, schermopname, Flatgebo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63500" name="Afbeelding 1" descr="Afbeelding met tekst, gebouw, schermopname, Flatgebouw&#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1949450" cy="2159000"/>
                    </a:xfrm>
                    <a:prstGeom prst="rect">
                      <a:avLst/>
                    </a:prstGeom>
                  </pic:spPr>
                </pic:pic>
              </a:graphicData>
            </a:graphic>
            <wp14:sizeRelH relativeFrom="margin">
              <wp14:pctWidth>0</wp14:pctWidth>
            </wp14:sizeRelH>
            <wp14:sizeRelV relativeFrom="margin">
              <wp14:pctHeight>0</wp14:pctHeight>
            </wp14:sizeRelV>
          </wp:anchor>
        </w:drawing>
      </w:r>
    </w:p>
    <w:p w14:paraId="40364381" w14:textId="5CE8DF7F" w:rsidR="00F36179" w:rsidRPr="005E2490" w:rsidRDefault="00F36179" w:rsidP="002E1DE3"/>
    <w:p w14:paraId="3082414F" w14:textId="7230997F" w:rsidR="00F36179" w:rsidRPr="005E2490" w:rsidRDefault="00F36179" w:rsidP="002E1DE3"/>
    <w:p w14:paraId="5C13FD76" w14:textId="77777777" w:rsidR="00F36179" w:rsidRDefault="00F36179" w:rsidP="002E1DE3"/>
    <w:p w14:paraId="3EF0C540" w14:textId="77777777" w:rsidR="00610311" w:rsidRDefault="00610311" w:rsidP="002E1DE3"/>
    <w:p w14:paraId="310A0D06" w14:textId="77777777" w:rsidR="00610311" w:rsidRDefault="00610311" w:rsidP="002E1DE3"/>
    <w:p w14:paraId="16E47F31" w14:textId="77777777" w:rsidR="00610311" w:rsidRDefault="00610311" w:rsidP="002E1DE3"/>
    <w:p w14:paraId="5A14A9F8" w14:textId="77777777" w:rsidR="00610311" w:rsidRDefault="00610311" w:rsidP="002E1DE3"/>
    <w:p w14:paraId="7BBFBF80" w14:textId="77777777" w:rsidR="00610311" w:rsidRDefault="00610311" w:rsidP="002E1DE3"/>
    <w:p w14:paraId="766AA1A6" w14:textId="77777777" w:rsidR="00610311" w:rsidRDefault="00610311" w:rsidP="002E1DE3"/>
    <w:p w14:paraId="69D4A93E" w14:textId="77777777" w:rsidR="00610311" w:rsidRDefault="00610311" w:rsidP="002E1DE3"/>
    <w:p w14:paraId="6F5D56DD" w14:textId="77777777" w:rsidR="00610311" w:rsidRDefault="00610311" w:rsidP="00610311"/>
    <w:p w14:paraId="2E3DAEEB" w14:textId="5288CD52" w:rsidR="002E32A2" w:rsidRDefault="002E32A2" w:rsidP="002E32A2">
      <w:pPr>
        <w:pStyle w:val="Geenafstand"/>
      </w:pPr>
      <w:r>
        <w:t>Kenmerken van Multi-</w:t>
      </w:r>
      <w:proofErr w:type="spellStart"/>
      <w:r>
        <w:t>Tenancy</w:t>
      </w:r>
      <w:proofErr w:type="spellEnd"/>
      <w:r>
        <w:t>:</w:t>
      </w:r>
    </w:p>
    <w:p w14:paraId="6D4E7B3B" w14:textId="77777777" w:rsidR="00E6584E" w:rsidRDefault="00E6584E" w:rsidP="00E6584E">
      <w:pPr>
        <w:pStyle w:val="Lijstalinea"/>
        <w:numPr>
          <w:ilvl w:val="0"/>
          <w:numId w:val="36"/>
        </w:numPr>
      </w:pPr>
      <w:r>
        <w:t xml:space="preserve">Bronnen worden </w:t>
      </w:r>
      <w:r w:rsidRPr="00E6584E">
        <w:rPr>
          <w:b/>
          <w:bCs/>
        </w:rPr>
        <w:t>gedeeld</w:t>
      </w:r>
      <w:r>
        <w:t xml:space="preserve">, in tegenstelling tot een </w:t>
      </w:r>
      <w:proofErr w:type="spellStart"/>
      <w:r>
        <w:t>dedicated</w:t>
      </w:r>
      <w:proofErr w:type="spellEnd"/>
      <w:r>
        <w:t xml:space="preserve"> of </w:t>
      </w:r>
      <w:proofErr w:type="spellStart"/>
      <w:r>
        <w:t>isolated</w:t>
      </w:r>
      <w:proofErr w:type="spellEnd"/>
      <w:r>
        <w:t xml:space="preserve"> omgeving </w:t>
      </w:r>
    </w:p>
    <w:p w14:paraId="71974469" w14:textId="77777777" w:rsidR="00E6584E" w:rsidRDefault="00E6584E" w:rsidP="00E6584E">
      <w:pPr>
        <w:pStyle w:val="Lijstalinea"/>
        <w:numPr>
          <w:ilvl w:val="0"/>
          <w:numId w:val="36"/>
        </w:numPr>
      </w:pPr>
      <w:r>
        <w:t xml:space="preserve">Een </w:t>
      </w:r>
      <w:r w:rsidRPr="00E6584E">
        <w:rPr>
          <w:b/>
          <w:bCs/>
        </w:rPr>
        <w:t>tenant</w:t>
      </w:r>
      <w:r>
        <w:t xml:space="preserve"> (huurder) is een </w:t>
      </w:r>
      <w:r w:rsidRPr="00E6584E">
        <w:rPr>
          <w:b/>
          <w:bCs/>
        </w:rPr>
        <w:t>gebruiker of groep</w:t>
      </w:r>
      <w:r>
        <w:t xml:space="preserve"> van gebruikers met </w:t>
      </w:r>
      <w:r w:rsidRPr="00E6584E">
        <w:rPr>
          <w:b/>
          <w:bCs/>
        </w:rPr>
        <w:t>gemeenschappelijke toegang</w:t>
      </w:r>
    </w:p>
    <w:p w14:paraId="4F0B42AD" w14:textId="77777777" w:rsidR="00E6584E" w:rsidRDefault="00E6584E" w:rsidP="00E6584E">
      <w:pPr>
        <w:pStyle w:val="Lijstalinea"/>
        <w:numPr>
          <w:ilvl w:val="0"/>
          <w:numId w:val="36"/>
        </w:numPr>
      </w:pPr>
      <w:r>
        <w:t>Multi-</w:t>
      </w:r>
      <w:proofErr w:type="spellStart"/>
      <w:r>
        <w:t>tenancy</w:t>
      </w:r>
      <w:proofErr w:type="spellEnd"/>
      <w:r>
        <w:t xml:space="preserve"> kan geïmplementeerd worden in </w:t>
      </w:r>
      <w:r w:rsidRPr="00E6584E">
        <w:rPr>
          <w:b/>
          <w:bCs/>
        </w:rPr>
        <w:t>verschillende vormen</w:t>
      </w:r>
      <w:r>
        <w:t xml:space="preserve">, zowel op niveau van hardware als software </w:t>
      </w:r>
    </w:p>
    <w:p w14:paraId="776C4F6F" w14:textId="3D505CF7" w:rsidR="00E6584E" w:rsidRDefault="00E6584E" w:rsidP="00E6584E">
      <w:pPr>
        <w:pStyle w:val="Lijstalinea"/>
        <w:numPr>
          <w:ilvl w:val="0"/>
          <w:numId w:val="36"/>
        </w:numPr>
      </w:pPr>
      <w:r w:rsidRPr="00E6584E">
        <w:rPr>
          <w:b/>
          <w:bCs/>
        </w:rPr>
        <w:t>Virtualisatie</w:t>
      </w:r>
      <w:r>
        <w:t xml:space="preserve"> speelt een belangrijke rol bij </w:t>
      </w:r>
      <w:proofErr w:type="spellStart"/>
      <w:r>
        <w:t>multi-tenancy</w:t>
      </w:r>
      <w:proofErr w:type="spellEnd"/>
      <w:r>
        <w:t xml:space="preserve"> </w:t>
      </w:r>
    </w:p>
    <w:p w14:paraId="6EB91878" w14:textId="0DD9CBCE" w:rsidR="002E32A2" w:rsidRPr="00E6584E" w:rsidRDefault="00E6584E" w:rsidP="00E6584E">
      <w:pPr>
        <w:pStyle w:val="Lijstalinea"/>
        <w:numPr>
          <w:ilvl w:val="0"/>
          <w:numId w:val="36"/>
        </w:numPr>
      </w:pPr>
      <w:r>
        <w:t>Multi-</w:t>
      </w:r>
      <w:proofErr w:type="spellStart"/>
      <w:r>
        <w:t>tenancy</w:t>
      </w:r>
      <w:proofErr w:type="spellEnd"/>
      <w:r>
        <w:t xml:space="preserve"> is een belangrijk kenmerk van </w:t>
      </w:r>
      <w:r w:rsidRPr="00E6584E">
        <w:rPr>
          <w:b/>
          <w:bCs/>
        </w:rPr>
        <w:t>Cloud Computing</w:t>
      </w:r>
    </w:p>
    <w:p w14:paraId="0ADB474D" w14:textId="77777777" w:rsidR="00E6584E" w:rsidRDefault="00E6584E" w:rsidP="00E6584E"/>
    <w:p w14:paraId="254D7130" w14:textId="77777777" w:rsidR="00F32E43" w:rsidRDefault="00F32E43" w:rsidP="00E6584E"/>
    <w:p w14:paraId="2EC0BE8A" w14:textId="77777777" w:rsidR="00F32E43" w:rsidRDefault="00F32E43" w:rsidP="00E6584E"/>
    <w:p w14:paraId="2F3CD239" w14:textId="77777777" w:rsidR="00F32E43" w:rsidRDefault="00F32E43" w:rsidP="00E6584E"/>
    <w:p w14:paraId="491A1316" w14:textId="77777777" w:rsidR="00F32E43" w:rsidRDefault="00F32E43" w:rsidP="00E6584E"/>
    <w:p w14:paraId="2686EA62" w14:textId="77777777" w:rsidR="00F32E43" w:rsidRDefault="00F32E43" w:rsidP="00E6584E"/>
    <w:p w14:paraId="7797E896" w14:textId="77777777" w:rsidR="00F32E43" w:rsidRDefault="00F32E43" w:rsidP="00E6584E"/>
    <w:p w14:paraId="5F523CCE" w14:textId="77777777" w:rsidR="00F32E43" w:rsidRDefault="00F32E43" w:rsidP="00E6584E"/>
    <w:p w14:paraId="4DEFDC13" w14:textId="77777777" w:rsidR="00F32E43" w:rsidRDefault="00F32E43" w:rsidP="00E6584E"/>
    <w:p w14:paraId="2DAFC037" w14:textId="77777777" w:rsidR="00F32E43" w:rsidRDefault="00F32E43" w:rsidP="00E6584E"/>
    <w:p w14:paraId="0C9F96D7" w14:textId="77777777" w:rsidR="00E964ED" w:rsidRDefault="00E964ED" w:rsidP="00E964ED">
      <w:pPr>
        <w:pStyle w:val="Geenafstand"/>
      </w:pPr>
      <w:r>
        <w:lastRenderedPageBreak/>
        <w:t>Voor- en nadelen</w:t>
      </w:r>
      <w:r>
        <w:t xml:space="preserve"> Multi-</w:t>
      </w:r>
      <w:proofErr w:type="spellStart"/>
      <w:r>
        <w:t>Tenancy</w:t>
      </w:r>
      <w:proofErr w:type="spellEnd"/>
      <w:r>
        <w:t>:</w:t>
      </w:r>
    </w:p>
    <w:p w14:paraId="4A59E9D0" w14:textId="13F0A03C" w:rsidR="00F32E43" w:rsidRDefault="00F32E43" w:rsidP="00F32E43">
      <w:pPr>
        <w:pStyle w:val="Lijstalinea"/>
        <w:numPr>
          <w:ilvl w:val="0"/>
          <w:numId w:val="37"/>
        </w:numPr>
      </w:pPr>
      <w:r>
        <w:t xml:space="preserve">AYES </w:t>
      </w:r>
    </w:p>
    <w:p w14:paraId="2B22B0B8" w14:textId="77777777" w:rsidR="00F32E43" w:rsidRDefault="00F32E43" w:rsidP="00F32E43">
      <w:pPr>
        <w:pStyle w:val="Lijstalinea"/>
        <w:numPr>
          <w:ilvl w:val="1"/>
          <w:numId w:val="37"/>
        </w:numPr>
      </w:pPr>
      <w:r w:rsidRPr="008D6ABA">
        <w:rPr>
          <w:b/>
          <w:bCs/>
        </w:rPr>
        <w:t>Efficiënter</w:t>
      </w:r>
      <w:r>
        <w:t xml:space="preserve"> gebruik van de beschikbare bronnen, </w:t>
      </w:r>
      <w:r w:rsidRPr="008D6ABA">
        <w:t>want meerdere eindgebruikers</w:t>
      </w:r>
      <w:r>
        <w:t xml:space="preserve"> kunnen bediend worden door één toestel of instantie van de applicatie </w:t>
      </w:r>
    </w:p>
    <w:p w14:paraId="2CBAA1FD" w14:textId="5320C497" w:rsidR="00E6584E" w:rsidRDefault="00F32E43" w:rsidP="00F32E43">
      <w:pPr>
        <w:pStyle w:val="Lijstalinea"/>
        <w:numPr>
          <w:ilvl w:val="1"/>
          <w:numId w:val="37"/>
        </w:numPr>
      </w:pPr>
      <w:r>
        <w:t xml:space="preserve">Daardoor leidt </w:t>
      </w:r>
      <w:proofErr w:type="spellStart"/>
      <w:r>
        <w:t>multi-tenancy</w:t>
      </w:r>
      <w:proofErr w:type="spellEnd"/>
      <w:r>
        <w:t xml:space="preserve"> tot </w:t>
      </w:r>
      <w:r w:rsidRPr="008D6ABA">
        <w:rPr>
          <w:b/>
          <w:bCs/>
        </w:rPr>
        <w:t>lagere operationele kosten dus goedkoper</w:t>
      </w:r>
      <w:r>
        <w:t xml:space="preserve"> voor de eindgebruiker </w:t>
      </w:r>
      <w:r w:rsidR="00E964ED">
        <w:t xml:space="preserve"> </w:t>
      </w:r>
    </w:p>
    <w:p w14:paraId="41444BAE" w14:textId="545D912A" w:rsidR="00F32E43" w:rsidRDefault="00F32E43" w:rsidP="00F32E43">
      <w:pPr>
        <w:pStyle w:val="Lijstalinea"/>
        <w:numPr>
          <w:ilvl w:val="0"/>
          <w:numId w:val="37"/>
        </w:numPr>
      </w:pPr>
      <w:r>
        <w:t>NOES</w:t>
      </w:r>
    </w:p>
    <w:p w14:paraId="13AF5F70" w14:textId="27D37A6F" w:rsidR="00F32E43" w:rsidRDefault="00F32E43" w:rsidP="00F32E43">
      <w:pPr>
        <w:pStyle w:val="Lijstalinea"/>
        <w:numPr>
          <w:ilvl w:val="1"/>
          <w:numId w:val="37"/>
        </w:numPr>
      </w:pPr>
      <w:r w:rsidRPr="00BA7949">
        <w:rPr>
          <w:b/>
          <w:bCs/>
        </w:rPr>
        <w:t>Minder isolatie en verhoogde</w:t>
      </w:r>
      <w:r>
        <w:t xml:space="preserve"> </w:t>
      </w:r>
      <w:r w:rsidRPr="00BA7949">
        <w:rPr>
          <w:b/>
          <w:bCs/>
        </w:rPr>
        <w:t>beveiligingsrisico’s</w:t>
      </w:r>
      <w:r>
        <w:t xml:space="preserve">, in het geval van een inbreuk op de beveiliging op één enkele instantie kunnen meerdere </w:t>
      </w:r>
      <w:proofErr w:type="spellStart"/>
      <w:r>
        <w:t>tenants</w:t>
      </w:r>
      <w:proofErr w:type="spellEnd"/>
      <w:r>
        <w:t xml:space="preserve"> worden getroffen </w:t>
      </w:r>
    </w:p>
    <w:p w14:paraId="51AF1DFF" w14:textId="4BFE53BE" w:rsidR="00F32E43" w:rsidRDefault="00F32E43" w:rsidP="00F32E43">
      <w:pPr>
        <w:pStyle w:val="Lijstalinea"/>
        <w:numPr>
          <w:ilvl w:val="1"/>
          <w:numId w:val="37"/>
        </w:numPr>
      </w:pPr>
      <w:r w:rsidRPr="00BA7949">
        <w:rPr>
          <w:b/>
          <w:bCs/>
        </w:rPr>
        <w:t>Minder prestatie-isolatie</w:t>
      </w:r>
      <w:r>
        <w:t xml:space="preserve">, grote </w:t>
      </w:r>
      <w:proofErr w:type="spellStart"/>
      <w:r>
        <w:t>tenants</w:t>
      </w:r>
      <w:proofErr w:type="spellEnd"/>
      <w:r>
        <w:t xml:space="preserve"> kunnen de prestaties van kleinere </w:t>
      </w:r>
      <w:proofErr w:type="spellStart"/>
      <w:r>
        <w:t>tenants</w:t>
      </w:r>
      <w:proofErr w:type="spellEnd"/>
      <w:r>
        <w:t xml:space="preserve"> negatief beïnvloeden</w:t>
      </w:r>
    </w:p>
    <w:p w14:paraId="57890760" w14:textId="5C1E568F" w:rsidR="008D6ABA" w:rsidRPr="005E2490" w:rsidRDefault="008D6ABA" w:rsidP="008D6ABA">
      <w:pPr>
        <w:pStyle w:val="Lijstalinea"/>
        <w:numPr>
          <w:ilvl w:val="0"/>
          <w:numId w:val="37"/>
        </w:numPr>
      </w:pPr>
      <w:r>
        <w:t xml:space="preserve">Een </w:t>
      </w:r>
      <w:proofErr w:type="spellStart"/>
      <w:r>
        <w:t>multi</w:t>
      </w:r>
      <w:proofErr w:type="spellEnd"/>
      <w:r>
        <w:t xml:space="preserve">-tenant omgeving moet zowel een </w:t>
      </w:r>
      <w:r w:rsidRPr="008D6ABA">
        <w:rPr>
          <w:b/>
          <w:bCs/>
        </w:rPr>
        <w:t>duidelijke scheiding</w:t>
      </w:r>
      <w:r>
        <w:t xml:space="preserve"> van </w:t>
      </w:r>
      <w:r w:rsidRPr="008D6ABA">
        <w:rPr>
          <w:b/>
          <w:bCs/>
        </w:rPr>
        <w:t>prestaties</w:t>
      </w:r>
      <w:r>
        <w:t xml:space="preserve"> als </w:t>
      </w:r>
      <w:r w:rsidRPr="008D6ABA">
        <w:rPr>
          <w:b/>
          <w:bCs/>
        </w:rPr>
        <w:t>gegevens garanderen</w:t>
      </w:r>
      <w:r>
        <w:t>. Hoewel één hardware- of software-instantie wordt gedeeld, moet deze zich ten opzichte van elke tenant als een aparte instantie gedragen.</w:t>
      </w:r>
    </w:p>
    <w:p w14:paraId="353ECF5C" w14:textId="04DAC29B" w:rsidR="0086358B" w:rsidRPr="002E1DE3" w:rsidRDefault="002E1DE3" w:rsidP="002E1DE3">
      <w:pPr>
        <w:pStyle w:val="Kop2"/>
        <w:rPr>
          <w:lang w:val="en-GB"/>
        </w:rPr>
      </w:pPr>
      <w:bookmarkStart w:id="10" w:name="_Toc159064141"/>
      <w:r w:rsidRPr="002E1DE3">
        <w:rPr>
          <w:lang w:val="en-GB"/>
        </w:rPr>
        <w:t>Cloud Computing</w:t>
      </w:r>
      <w:bookmarkEnd w:id="10"/>
    </w:p>
    <w:p w14:paraId="45A5BA9D" w14:textId="21D93B3F" w:rsidR="0086358B" w:rsidRDefault="00C906EC" w:rsidP="00DA6674">
      <w:pPr>
        <w:pStyle w:val="Geenafstand"/>
        <w:rPr>
          <w:lang w:val="en-GB"/>
        </w:rPr>
      </w:pPr>
      <w:r>
        <w:rPr>
          <w:lang w:val="en-GB"/>
        </w:rPr>
        <w:t xml:space="preserve">Cloud computing: </w:t>
      </w:r>
    </w:p>
    <w:p w14:paraId="39285415" w14:textId="6C239C01" w:rsidR="00C906EC" w:rsidRPr="00C906EC" w:rsidRDefault="00C906EC" w:rsidP="009C7002">
      <w:r>
        <w:t xml:space="preserve">Cloud Computing is het via een </w:t>
      </w:r>
      <w:r w:rsidRPr="00DA6674">
        <w:rPr>
          <w:b/>
          <w:bCs/>
        </w:rPr>
        <w:t>netwerk</w:t>
      </w:r>
      <w:r>
        <w:t xml:space="preserve"> – vaak het internet – op </w:t>
      </w:r>
      <w:r w:rsidRPr="00DA6674">
        <w:rPr>
          <w:b/>
          <w:bCs/>
        </w:rPr>
        <w:t>aanvraag beschikbaar</w:t>
      </w:r>
      <w:r>
        <w:t xml:space="preserve"> stellen van </w:t>
      </w:r>
      <w:r w:rsidRPr="00DA6674">
        <w:rPr>
          <w:b/>
          <w:bCs/>
        </w:rPr>
        <w:t>hardware, software en gegevens</w:t>
      </w:r>
      <w:r>
        <w:t>, ongeveer zoals elektriciteit uit het lichtnet.</w:t>
      </w:r>
    </w:p>
    <w:p w14:paraId="01F4E9BD" w14:textId="4ADEBE27" w:rsidR="0086358B" w:rsidRPr="00C906EC" w:rsidRDefault="0086358B" w:rsidP="009C7002"/>
    <w:p w14:paraId="2BB79CD3" w14:textId="01F86FF2" w:rsidR="0086358B" w:rsidRDefault="00DA6674" w:rsidP="00DA6674">
      <w:pPr>
        <w:pStyle w:val="Geenafstand"/>
      </w:pPr>
      <w:r>
        <w:t>Kenmerken van Cloud Computing</w:t>
      </w:r>
      <w:r>
        <w:t>:</w:t>
      </w:r>
    </w:p>
    <w:p w14:paraId="056A1FF0" w14:textId="7BF77F29" w:rsidR="00722715" w:rsidRDefault="00DA6674" w:rsidP="00722715">
      <w:pPr>
        <w:pStyle w:val="Lijstalinea"/>
        <w:numPr>
          <w:ilvl w:val="0"/>
          <w:numId w:val="38"/>
        </w:numPr>
      </w:pPr>
      <w:r w:rsidRPr="00722715">
        <w:rPr>
          <w:b/>
          <w:bCs/>
        </w:rPr>
        <w:t>Bronnen</w:t>
      </w:r>
      <w:r>
        <w:t xml:space="preserve"> beschikbaar </w:t>
      </w:r>
      <w:r w:rsidRPr="00722715">
        <w:rPr>
          <w:b/>
          <w:bCs/>
        </w:rPr>
        <w:t>op aanvraag</w:t>
      </w:r>
      <w:r>
        <w:t xml:space="preserve"> (on </w:t>
      </w:r>
      <w:proofErr w:type="spellStart"/>
      <w:r>
        <w:t>demand</w:t>
      </w:r>
      <w:proofErr w:type="spellEnd"/>
      <w:r>
        <w:t xml:space="preserve">), vaak </w:t>
      </w:r>
      <w:r w:rsidRPr="00722715">
        <w:rPr>
          <w:b/>
          <w:bCs/>
          <w:color w:val="FF0000"/>
        </w:rPr>
        <w:t>zonder tussenkomst van een fysiek persoon</w:t>
      </w:r>
      <w:r>
        <w:t xml:space="preserve"> </w:t>
      </w:r>
    </w:p>
    <w:p w14:paraId="4B9E5C79" w14:textId="540BBB06" w:rsidR="00722715" w:rsidRPr="0004196E" w:rsidRDefault="00DA6674" w:rsidP="00722715">
      <w:pPr>
        <w:pStyle w:val="Lijstalinea"/>
        <w:numPr>
          <w:ilvl w:val="1"/>
          <w:numId w:val="38"/>
        </w:numPr>
        <w:rPr>
          <w:b/>
          <w:bCs/>
        </w:rPr>
      </w:pPr>
      <w:r w:rsidRPr="0004196E">
        <w:rPr>
          <w:b/>
          <w:bCs/>
        </w:rPr>
        <w:t xml:space="preserve">Bronnen = hardware, software en/of opslag </w:t>
      </w:r>
    </w:p>
    <w:p w14:paraId="1A4550FD" w14:textId="171299FA" w:rsidR="00722715" w:rsidRDefault="00DA6674" w:rsidP="00722715">
      <w:pPr>
        <w:pStyle w:val="Lijstalinea"/>
        <w:numPr>
          <w:ilvl w:val="1"/>
          <w:numId w:val="38"/>
        </w:numPr>
      </w:pPr>
      <w:r>
        <w:t xml:space="preserve">Vaak: groot aantal servers in datacenter die door iedereen gehuurd kunnen worden, bijvoorbeeld als </w:t>
      </w:r>
      <w:proofErr w:type="spellStart"/>
      <w:r>
        <w:t>VM’s</w:t>
      </w:r>
      <w:proofErr w:type="spellEnd"/>
      <w:r>
        <w:t xml:space="preserve"> </w:t>
      </w:r>
    </w:p>
    <w:p w14:paraId="267BFE3E" w14:textId="77777777" w:rsidR="00722715" w:rsidRDefault="00DA6674" w:rsidP="00722715">
      <w:pPr>
        <w:pStyle w:val="Lijstalinea"/>
        <w:numPr>
          <w:ilvl w:val="0"/>
          <w:numId w:val="38"/>
        </w:numPr>
      </w:pPr>
      <w:r>
        <w:t xml:space="preserve">Vaak via een </w:t>
      </w:r>
      <w:proofErr w:type="spellStart"/>
      <w:r w:rsidRPr="00722715">
        <w:rPr>
          <w:b/>
          <w:bCs/>
        </w:rPr>
        <w:t>pay</w:t>
      </w:r>
      <w:proofErr w:type="spellEnd"/>
      <w:r w:rsidRPr="00722715">
        <w:rPr>
          <w:b/>
          <w:bCs/>
        </w:rPr>
        <w:t>-as-</w:t>
      </w:r>
      <w:proofErr w:type="spellStart"/>
      <w:r w:rsidRPr="00722715">
        <w:rPr>
          <w:b/>
          <w:bCs/>
        </w:rPr>
        <w:t>you</w:t>
      </w:r>
      <w:proofErr w:type="spellEnd"/>
      <w:r w:rsidRPr="00722715">
        <w:rPr>
          <w:b/>
          <w:bCs/>
        </w:rPr>
        <w:t>-go</w:t>
      </w:r>
      <w:r>
        <w:t xml:space="preserve"> pricing model (kostprijs afhankelijk van effectief verbruik) </w:t>
      </w:r>
    </w:p>
    <w:p w14:paraId="09C7F687" w14:textId="5C18EEDA" w:rsidR="00DA6674" w:rsidRPr="00C906EC" w:rsidRDefault="00DA6674" w:rsidP="00722715">
      <w:pPr>
        <w:pStyle w:val="Lijstalinea"/>
        <w:numPr>
          <w:ilvl w:val="0"/>
          <w:numId w:val="38"/>
        </w:numPr>
      </w:pPr>
      <w:r w:rsidRPr="00722715">
        <w:rPr>
          <w:b/>
          <w:bCs/>
        </w:rPr>
        <w:t>Elasticiteit</w:t>
      </w:r>
      <w:r>
        <w:t>: mogelijkheid om automatisch aan te passen in functie van vraag</w:t>
      </w:r>
    </w:p>
    <w:p w14:paraId="3E082817" w14:textId="7B878D6A" w:rsidR="0086358B" w:rsidRPr="00C906EC" w:rsidRDefault="0086358B" w:rsidP="009C7002"/>
    <w:p w14:paraId="59F6D83D" w14:textId="62D07CB9" w:rsidR="0086358B" w:rsidRDefault="0004196E" w:rsidP="0004196E">
      <w:pPr>
        <w:pStyle w:val="Geenafstand"/>
      </w:pPr>
      <w:r>
        <w:t>Opkomst Cloud Computing</w:t>
      </w:r>
      <w:r>
        <w:t>;</w:t>
      </w:r>
    </w:p>
    <w:p w14:paraId="71326AB1" w14:textId="77777777" w:rsidR="0004196E" w:rsidRDefault="0004196E" w:rsidP="0004196E">
      <w:pPr>
        <w:pStyle w:val="Lijstalinea"/>
        <w:numPr>
          <w:ilvl w:val="0"/>
          <w:numId w:val="39"/>
        </w:numPr>
      </w:pPr>
      <w:r>
        <w:t xml:space="preserve">Eerste definitie </w:t>
      </w:r>
      <w:r w:rsidRPr="0004196E">
        <w:rPr>
          <w:b/>
          <w:bCs/>
        </w:rPr>
        <w:t>1997 (</w:t>
      </w:r>
      <w:proofErr w:type="spellStart"/>
      <w:r w:rsidRPr="0004196E">
        <w:rPr>
          <w:b/>
          <w:bCs/>
        </w:rPr>
        <w:t>Ramnath</w:t>
      </w:r>
      <w:proofErr w:type="spellEnd"/>
      <w:r w:rsidRPr="0004196E">
        <w:rPr>
          <w:b/>
          <w:bCs/>
        </w:rPr>
        <w:t xml:space="preserve"> K. </w:t>
      </w:r>
      <w:proofErr w:type="spellStart"/>
      <w:r w:rsidRPr="0004196E">
        <w:rPr>
          <w:b/>
          <w:bCs/>
        </w:rPr>
        <w:t>Chellappa</w:t>
      </w:r>
      <w:proofErr w:type="spellEnd"/>
      <w:r w:rsidRPr="0004196E">
        <w:rPr>
          <w:b/>
          <w:bCs/>
        </w:rPr>
        <w:t>)</w:t>
      </w:r>
      <w:r>
        <w:t xml:space="preserve"> </w:t>
      </w:r>
    </w:p>
    <w:p w14:paraId="75E6269B" w14:textId="77777777" w:rsidR="0004196E" w:rsidRDefault="0004196E" w:rsidP="0004196E">
      <w:pPr>
        <w:pStyle w:val="Lijstalinea"/>
        <w:numPr>
          <w:ilvl w:val="0"/>
          <w:numId w:val="39"/>
        </w:numPr>
      </w:pPr>
      <w:r w:rsidRPr="0004196E">
        <w:rPr>
          <w:b/>
          <w:bCs/>
        </w:rPr>
        <w:t>2000</w:t>
      </w:r>
      <w:r>
        <w:t xml:space="preserve"> opkomst </w:t>
      </w:r>
      <w:r w:rsidRPr="0004196E">
        <w:rPr>
          <w:b/>
          <w:bCs/>
        </w:rPr>
        <w:t>Software as a Service</w:t>
      </w:r>
      <w:r>
        <w:t xml:space="preserve"> </w:t>
      </w:r>
    </w:p>
    <w:p w14:paraId="5BD2119B" w14:textId="16FBEC04" w:rsidR="0004196E" w:rsidRPr="0004196E" w:rsidRDefault="0004196E" w:rsidP="0004196E">
      <w:pPr>
        <w:pStyle w:val="Lijstalinea"/>
        <w:numPr>
          <w:ilvl w:val="0"/>
          <w:numId w:val="39"/>
        </w:numPr>
        <w:rPr>
          <w:b/>
          <w:bCs/>
        </w:rPr>
      </w:pPr>
      <w:r w:rsidRPr="0004196E">
        <w:rPr>
          <w:b/>
          <w:bCs/>
        </w:rPr>
        <w:t xml:space="preserve">2005-2007 opkomst Cloud Computing </w:t>
      </w:r>
    </w:p>
    <w:p w14:paraId="064FC8D9" w14:textId="77777777" w:rsidR="0004196E" w:rsidRDefault="0004196E" w:rsidP="0004196E">
      <w:pPr>
        <w:pStyle w:val="Lijstalinea"/>
        <w:numPr>
          <w:ilvl w:val="1"/>
          <w:numId w:val="39"/>
        </w:numPr>
      </w:pPr>
      <w:r>
        <w:t xml:space="preserve">Amazon, Google, IBM en universiteiten </w:t>
      </w:r>
    </w:p>
    <w:p w14:paraId="1ED63DAE" w14:textId="77777777" w:rsidR="0004196E" w:rsidRDefault="0004196E" w:rsidP="0004196E">
      <w:pPr>
        <w:pStyle w:val="Lijstalinea"/>
        <w:numPr>
          <w:ilvl w:val="1"/>
          <w:numId w:val="39"/>
        </w:numPr>
      </w:pPr>
      <w:r>
        <w:t xml:space="preserve">Hand in hand met opkomst virtualisatie </w:t>
      </w:r>
    </w:p>
    <w:p w14:paraId="22DBB095" w14:textId="6684E424" w:rsidR="0004196E" w:rsidRDefault="0004196E" w:rsidP="0004196E">
      <w:pPr>
        <w:pStyle w:val="Lijstalinea"/>
        <w:numPr>
          <w:ilvl w:val="2"/>
          <w:numId w:val="39"/>
        </w:numPr>
      </w:pPr>
      <w:r>
        <w:t xml:space="preserve">VMWare, </w:t>
      </w:r>
      <w:proofErr w:type="spellStart"/>
      <w:r>
        <w:t>VirtualBox</w:t>
      </w:r>
      <w:proofErr w:type="spellEnd"/>
      <w:r>
        <w:t xml:space="preserve">, Microsoft en Citrix </w:t>
      </w:r>
    </w:p>
    <w:p w14:paraId="501BDB28" w14:textId="77777777" w:rsidR="0004196E" w:rsidRDefault="0004196E" w:rsidP="0004196E">
      <w:pPr>
        <w:pStyle w:val="Lijstalinea"/>
        <w:numPr>
          <w:ilvl w:val="0"/>
          <w:numId w:val="39"/>
        </w:numPr>
      </w:pPr>
      <w:r>
        <w:t xml:space="preserve">Analogie met mainframes (servers) en terminals (clients) </w:t>
      </w:r>
    </w:p>
    <w:p w14:paraId="07E3529B" w14:textId="668E257F" w:rsidR="0004196E" w:rsidRPr="00C906EC" w:rsidRDefault="0004196E" w:rsidP="0004196E">
      <w:pPr>
        <w:pStyle w:val="Lijstalinea"/>
        <w:numPr>
          <w:ilvl w:val="1"/>
          <w:numId w:val="39"/>
        </w:numPr>
      </w:pPr>
      <w:r>
        <w:t>Geen centraal mainframe maar een gedistribueerde omgeving</w:t>
      </w:r>
    </w:p>
    <w:p w14:paraId="6DD28CDA" w14:textId="0123FD08" w:rsidR="0086358B" w:rsidRPr="00C906EC" w:rsidRDefault="0086358B" w:rsidP="009C7002"/>
    <w:p w14:paraId="4172683A" w14:textId="1C53B714" w:rsidR="0086358B" w:rsidRDefault="00E31B0F" w:rsidP="00E31B0F">
      <w:pPr>
        <w:pStyle w:val="Geenafstand"/>
      </w:pPr>
      <w:r>
        <w:t>Cloud</w:t>
      </w:r>
      <w:r>
        <w:t>:</w:t>
      </w:r>
    </w:p>
    <w:p w14:paraId="5730A69F" w14:textId="76C90073" w:rsidR="00E31B0F" w:rsidRPr="00C5253F" w:rsidRDefault="00E31B0F" w:rsidP="00E31B0F">
      <w:pPr>
        <w:pStyle w:val="Lijstalinea"/>
        <w:numPr>
          <w:ilvl w:val="0"/>
          <w:numId w:val="40"/>
        </w:numPr>
        <w:rPr>
          <w:b/>
          <w:bCs/>
          <w:color w:val="FF0000"/>
        </w:rPr>
      </w:pPr>
      <w:r w:rsidRPr="00C5253F">
        <w:rPr>
          <w:b/>
          <w:bCs/>
          <w:color w:val="FF0000"/>
        </w:rPr>
        <w:t xml:space="preserve">Wolk van computers </w:t>
      </w:r>
    </w:p>
    <w:p w14:paraId="3081D638" w14:textId="28B012A0" w:rsidR="00E31B0F" w:rsidRDefault="00E31B0F" w:rsidP="00E31B0F">
      <w:pPr>
        <w:pStyle w:val="Lijstalinea"/>
        <w:numPr>
          <w:ilvl w:val="0"/>
          <w:numId w:val="40"/>
        </w:numPr>
      </w:pPr>
      <w:r>
        <w:t xml:space="preserve">Virtualisatie van </w:t>
      </w:r>
      <w:r w:rsidRPr="00C5253F">
        <w:rPr>
          <w:b/>
          <w:bCs/>
        </w:rPr>
        <w:t>serveromgeving</w:t>
      </w:r>
      <w:r>
        <w:t xml:space="preserve"> </w:t>
      </w:r>
    </w:p>
    <w:p w14:paraId="15D324EF" w14:textId="18232115" w:rsidR="00E31B0F" w:rsidRDefault="00953612" w:rsidP="00E31B0F">
      <w:pPr>
        <w:pStyle w:val="Lijstalinea"/>
        <w:numPr>
          <w:ilvl w:val="1"/>
          <w:numId w:val="40"/>
        </w:numPr>
      </w:pPr>
      <w:r w:rsidRPr="00953612">
        <w:drawing>
          <wp:anchor distT="0" distB="0" distL="114300" distR="114300" simplePos="0" relativeHeight="251681792" behindDoc="1" locked="0" layoutInCell="1" allowOverlap="1" wp14:anchorId="21464337" wp14:editId="4FCD73B9">
            <wp:simplePos x="0" y="0"/>
            <wp:positionH relativeFrom="column">
              <wp:posOffset>4522470</wp:posOffset>
            </wp:positionH>
            <wp:positionV relativeFrom="paragraph">
              <wp:posOffset>5080</wp:posOffset>
            </wp:positionV>
            <wp:extent cx="1057275" cy="1097280"/>
            <wp:effectExtent l="0" t="0" r="0" b="0"/>
            <wp:wrapTight wrapText="bothSides">
              <wp:wrapPolygon edited="0">
                <wp:start x="0" y="0"/>
                <wp:lineTo x="0" y="21375"/>
                <wp:lineTo x="21405" y="21375"/>
                <wp:lineTo x="21405" y="0"/>
                <wp:lineTo x="0" y="0"/>
              </wp:wrapPolygon>
            </wp:wrapTight>
            <wp:docPr id="1427903492" name="Afbeelding 1" descr="Afbeelding met Elektrisch blauw,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3492" name="Afbeelding 1" descr="Afbeelding met Elektrisch blauw, ontwerp&#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057275" cy="1097280"/>
                    </a:xfrm>
                    <a:prstGeom prst="rect">
                      <a:avLst/>
                    </a:prstGeom>
                  </pic:spPr>
                </pic:pic>
              </a:graphicData>
            </a:graphic>
            <wp14:sizeRelH relativeFrom="margin">
              <wp14:pctWidth>0</wp14:pctWidth>
            </wp14:sizeRelH>
            <wp14:sizeRelV relativeFrom="margin">
              <wp14:pctHeight>0</wp14:pctHeight>
            </wp14:sizeRelV>
          </wp:anchor>
        </w:drawing>
      </w:r>
      <w:r w:rsidR="00E31B0F">
        <w:t xml:space="preserve">Eindgebruiker weet niet </w:t>
      </w:r>
    </w:p>
    <w:p w14:paraId="016BE138" w14:textId="02950081" w:rsidR="00E31B0F" w:rsidRDefault="00E31B0F" w:rsidP="00E31B0F">
      <w:pPr>
        <w:pStyle w:val="Lijstalinea"/>
        <w:numPr>
          <w:ilvl w:val="2"/>
          <w:numId w:val="40"/>
        </w:numPr>
      </w:pPr>
      <w:r w:rsidRPr="00C5253F">
        <w:rPr>
          <w:b/>
          <w:bCs/>
        </w:rPr>
        <w:t>Waar</w:t>
      </w:r>
      <w:r>
        <w:t xml:space="preserve"> de instanties precies draaien </w:t>
      </w:r>
    </w:p>
    <w:p w14:paraId="4D2A9450" w14:textId="77777777" w:rsidR="00E31B0F" w:rsidRDefault="00E31B0F" w:rsidP="00E31B0F">
      <w:pPr>
        <w:pStyle w:val="Lijstalinea"/>
        <w:numPr>
          <w:ilvl w:val="2"/>
          <w:numId w:val="40"/>
        </w:numPr>
      </w:pPr>
      <w:r>
        <w:t xml:space="preserve">Soms ook niet op </w:t>
      </w:r>
      <w:r w:rsidRPr="00C5253F">
        <w:rPr>
          <w:b/>
          <w:bCs/>
        </w:rPr>
        <w:t>hoeveel servers</w:t>
      </w:r>
      <w:r>
        <w:t xml:space="preserve"> </w:t>
      </w:r>
    </w:p>
    <w:p w14:paraId="5EBC22D9" w14:textId="77777777" w:rsidR="00E31B0F" w:rsidRDefault="00E31B0F" w:rsidP="00C5253F">
      <w:pPr>
        <w:pStyle w:val="Lijstalinea"/>
        <w:numPr>
          <w:ilvl w:val="1"/>
          <w:numId w:val="40"/>
        </w:numPr>
      </w:pPr>
      <w:r>
        <w:t xml:space="preserve">Eindgebruiker is </w:t>
      </w:r>
    </w:p>
    <w:p w14:paraId="4A0CCFD8" w14:textId="77777777" w:rsidR="00E31B0F" w:rsidRDefault="00E31B0F" w:rsidP="00C5253F">
      <w:pPr>
        <w:pStyle w:val="Lijstalinea"/>
        <w:numPr>
          <w:ilvl w:val="2"/>
          <w:numId w:val="40"/>
        </w:numPr>
      </w:pPr>
      <w:r w:rsidRPr="00C5253F">
        <w:rPr>
          <w:b/>
          <w:bCs/>
        </w:rPr>
        <w:t>Geen eigenaar</w:t>
      </w:r>
      <w:r>
        <w:t xml:space="preserve"> meer van hardware/software </w:t>
      </w:r>
    </w:p>
    <w:p w14:paraId="0CDE5034" w14:textId="77777777" w:rsidR="00E31B0F" w:rsidRDefault="00E31B0F" w:rsidP="00C5253F">
      <w:pPr>
        <w:pStyle w:val="Lijstalinea"/>
        <w:numPr>
          <w:ilvl w:val="2"/>
          <w:numId w:val="40"/>
        </w:numPr>
      </w:pPr>
      <w:r w:rsidRPr="00C5253F">
        <w:rPr>
          <w:b/>
          <w:bCs/>
        </w:rPr>
        <w:t>Niet verantwoordelijk</w:t>
      </w:r>
      <w:r>
        <w:t xml:space="preserve"> voor onderhoud</w:t>
      </w:r>
    </w:p>
    <w:p w14:paraId="58E52648" w14:textId="40B6E680" w:rsidR="00E31B0F" w:rsidRPr="00C906EC" w:rsidRDefault="00E31B0F" w:rsidP="00E31B0F">
      <w:pPr>
        <w:pStyle w:val="Lijstalinea"/>
        <w:numPr>
          <w:ilvl w:val="0"/>
          <w:numId w:val="40"/>
        </w:numPr>
      </w:pPr>
      <w:r>
        <w:t>Schaalbare, virtuele infrastructuur</w:t>
      </w:r>
    </w:p>
    <w:p w14:paraId="5D155B99" w14:textId="5C5AD6B6" w:rsidR="0086358B" w:rsidRDefault="00953612" w:rsidP="00953612">
      <w:pPr>
        <w:pStyle w:val="Geenafstand"/>
      </w:pPr>
      <w:r>
        <w:lastRenderedPageBreak/>
        <w:t>Deployment modellen</w:t>
      </w:r>
      <w:r>
        <w:t>:</w:t>
      </w:r>
    </w:p>
    <w:p w14:paraId="23FB5362" w14:textId="77777777" w:rsidR="006D360F" w:rsidRDefault="006D360F" w:rsidP="00BB5C8D">
      <w:pPr>
        <w:pStyle w:val="Lijstalinea"/>
        <w:numPr>
          <w:ilvl w:val="0"/>
          <w:numId w:val="41"/>
        </w:numPr>
      </w:pPr>
      <w:r w:rsidRPr="00BB5C8D">
        <w:rPr>
          <w:b/>
          <w:bCs/>
        </w:rPr>
        <w:t>Publieke</w:t>
      </w:r>
      <w:r>
        <w:t xml:space="preserve"> Cloud omgeving </w:t>
      </w:r>
    </w:p>
    <w:p w14:paraId="528D85FE" w14:textId="11A7DA93" w:rsidR="006D360F" w:rsidRDefault="00BB5C8D" w:rsidP="00BB5C8D">
      <w:pPr>
        <w:pStyle w:val="Lijstalinea"/>
        <w:numPr>
          <w:ilvl w:val="1"/>
          <w:numId w:val="41"/>
        </w:numPr>
      </w:pPr>
      <w:r>
        <w:t xml:space="preserve">Beschikbaar </w:t>
      </w:r>
      <w:r w:rsidR="006D360F">
        <w:t xml:space="preserve">voor </w:t>
      </w:r>
      <w:r w:rsidR="006D360F" w:rsidRPr="00BB5C8D">
        <w:rPr>
          <w:b/>
          <w:bCs/>
        </w:rPr>
        <w:t>iedereen</w:t>
      </w:r>
      <w:r w:rsidR="006D360F">
        <w:t xml:space="preserve">, via het internet </w:t>
      </w:r>
    </w:p>
    <w:p w14:paraId="0F6CD5AD" w14:textId="77777777" w:rsidR="006D360F" w:rsidRDefault="006D360F" w:rsidP="00BB5C8D">
      <w:pPr>
        <w:pStyle w:val="Lijstalinea"/>
        <w:numPr>
          <w:ilvl w:val="0"/>
          <w:numId w:val="41"/>
        </w:numPr>
      </w:pPr>
      <w:r w:rsidRPr="00BB5C8D">
        <w:rPr>
          <w:b/>
          <w:bCs/>
        </w:rPr>
        <w:t>Private</w:t>
      </w:r>
      <w:r>
        <w:t xml:space="preserve"> Cloud omgeving </w:t>
      </w:r>
    </w:p>
    <w:p w14:paraId="7A975FEF" w14:textId="10CD5B41" w:rsidR="006D360F" w:rsidRDefault="00BB5C8D" w:rsidP="00BB5C8D">
      <w:pPr>
        <w:pStyle w:val="Lijstalinea"/>
        <w:numPr>
          <w:ilvl w:val="1"/>
          <w:numId w:val="41"/>
        </w:numPr>
      </w:pPr>
      <w:r>
        <w:t xml:space="preserve">Toegang </w:t>
      </w:r>
      <w:r w:rsidR="006D360F">
        <w:t xml:space="preserve">beperkt </w:t>
      </w:r>
      <w:r w:rsidR="006D360F" w:rsidRPr="00BB5C8D">
        <w:rPr>
          <w:b/>
          <w:bCs/>
        </w:rPr>
        <w:t>tot één of meerdere organisaties</w:t>
      </w:r>
      <w:r w:rsidR="006D360F">
        <w:t xml:space="preserve"> </w:t>
      </w:r>
    </w:p>
    <w:p w14:paraId="7FE8F3CC" w14:textId="793AC618" w:rsidR="006D360F" w:rsidRPr="00BB5C8D" w:rsidRDefault="00BB5C8D" w:rsidP="00BB5C8D">
      <w:pPr>
        <w:pStyle w:val="Lijstalinea"/>
        <w:numPr>
          <w:ilvl w:val="1"/>
          <w:numId w:val="41"/>
        </w:numPr>
        <w:rPr>
          <w:lang w:val="en-GB"/>
        </w:rPr>
      </w:pPr>
      <w:r w:rsidRPr="00BB5C8D">
        <w:rPr>
          <w:lang w:val="en-GB"/>
        </w:rPr>
        <w:t xml:space="preserve">Kan </w:t>
      </w:r>
      <w:r w:rsidR="006D360F" w:rsidRPr="00BB5C8D">
        <w:rPr>
          <w:lang w:val="en-GB"/>
        </w:rPr>
        <w:t xml:space="preserve">in </w:t>
      </w:r>
      <w:proofErr w:type="spellStart"/>
      <w:r w:rsidR="006D360F" w:rsidRPr="00BB5C8D">
        <w:rPr>
          <w:lang w:val="en-GB"/>
        </w:rPr>
        <w:t>privaat</w:t>
      </w:r>
      <w:proofErr w:type="spellEnd"/>
      <w:r w:rsidR="006D360F" w:rsidRPr="00BB5C8D">
        <w:rPr>
          <w:lang w:val="en-GB"/>
        </w:rPr>
        <w:t xml:space="preserve"> (</w:t>
      </w:r>
      <w:proofErr w:type="spellStart"/>
      <w:r w:rsidR="006D360F" w:rsidRPr="00BB5C8D">
        <w:rPr>
          <w:lang w:val="en-GB"/>
        </w:rPr>
        <w:t>self hosted</w:t>
      </w:r>
      <w:proofErr w:type="spellEnd"/>
      <w:r w:rsidR="006D360F" w:rsidRPr="00BB5C8D">
        <w:rPr>
          <w:lang w:val="en-GB"/>
        </w:rPr>
        <w:t xml:space="preserve">) of </w:t>
      </w:r>
      <w:proofErr w:type="spellStart"/>
      <w:r w:rsidR="006D360F" w:rsidRPr="00BB5C8D">
        <w:rPr>
          <w:lang w:val="en-GB"/>
        </w:rPr>
        <w:t>publiek</w:t>
      </w:r>
      <w:proofErr w:type="spellEnd"/>
      <w:r w:rsidR="006D360F" w:rsidRPr="00BB5C8D">
        <w:rPr>
          <w:lang w:val="en-GB"/>
        </w:rPr>
        <w:t xml:space="preserve"> (</w:t>
      </w:r>
      <w:proofErr w:type="spellStart"/>
      <w:r w:rsidR="006D360F" w:rsidRPr="00BB5C8D">
        <w:rPr>
          <w:lang w:val="en-GB"/>
        </w:rPr>
        <w:t>colocated</w:t>
      </w:r>
      <w:proofErr w:type="spellEnd"/>
      <w:r w:rsidR="006D360F" w:rsidRPr="00BB5C8D">
        <w:rPr>
          <w:lang w:val="en-GB"/>
        </w:rPr>
        <w:t xml:space="preserve">) </w:t>
      </w:r>
      <w:proofErr w:type="spellStart"/>
      <w:r w:rsidR="006D360F" w:rsidRPr="00BB5C8D">
        <w:rPr>
          <w:lang w:val="en-GB"/>
        </w:rPr>
        <w:t>datacenter</w:t>
      </w:r>
      <w:proofErr w:type="spellEnd"/>
      <w:r w:rsidR="006D360F" w:rsidRPr="00BB5C8D">
        <w:rPr>
          <w:lang w:val="en-GB"/>
        </w:rPr>
        <w:t xml:space="preserve"> </w:t>
      </w:r>
    </w:p>
    <w:p w14:paraId="3418264C" w14:textId="77777777" w:rsidR="006D360F" w:rsidRDefault="006D360F" w:rsidP="00BB5C8D">
      <w:pPr>
        <w:pStyle w:val="Lijstalinea"/>
        <w:numPr>
          <w:ilvl w:val="0"/>
          <w:numId w:val="41"/>
        </w:numPr>
      </w:pPr>
      <w:r w:rsidRPr="00BB5C8D">
        <w:rPr>
          <w:b/>
          <w:bCs/>
        </w:rPr>
        <w:t>Hybride</w:t>
      </w:r>
      <w:r>
        <w:t xml:space="preserve"> Cloud omgeving </w:t>
      </w:r>
    </w:p>
    <w:p w14:paraId="0CD018EC" w14:textId="326BB0E2" w:rsidR="00BB5C8D" w:rsidRPr="00BB5C8D" w:rsidRDefault="00BB5C8D" w:rsidP="00BB5C8D">
      <w:pPr>
        <w:pStyle w:val="Lijstalinea"/>
        <w:numPr>
          <w:ilvl w:val="1"/>
          <w:numId w:val="41"/>
        </w:numPr>
        <w:rPr>
          <w:b/>
          <w:bCs/>
        </w:rPr>
      </w:pPr>
      <w:r w:rsidRPr="00BB5C8D">
        <w:rPr>
          <w:b/>
          <w:bCs/>
        </w:rPr>
        <w:t xml:space="preserve">Combinatie </w:t>
      </w:r>
      <w:r w:rsidR="006D360F" w:rsidRPr="00BB5C8D">
        <w:rPr>
          <w:b/>
          <w:bCs/>
        </w:rPr>
        <w:t xml:space="preserve">van meerdere modellen </w:t>
      </w:r>
    </w:p>
    <w:p w14:paraId="3AA42654" w14:textId="77777777" w:rsidR="00BB5C8D" w:rsidRDefault="006D360F" w:rsidP="00BB5C8D">
      <w:pPr>
        <w:pStyle w:val="Lijstalinea"/>
        <w:numPr>
          <w:ilvl w:val="0"/>
          <w:numId w:val="41"/>
        </w:numPr>
      </w:pPr>
      <w:r>
        <w:t xml:space="preserve">Er bestaan ook vele afgeleide vormen </w:t>
      </w:r>
    </w:p>
    <w:p w14:paraId="2E4C6809" w14:textId="2658E05D" w:rsidR="00953612" w:rsidRPr="00BB5C8D" w:rsidRDefault="006D360F" w:rsidP="00BB5C8D">
      <w:pPr>
        <w:pStyle w:val="Lijstalinea"/>
        <w:numPr>
          <w:ilvl w:val="1"/>
          <w:numId w:val="41"/>
        </w:numPr>
        <w:rPr>
          <w:lang w:val="en-GB"/>
        </w:rPr>
      </w:pPr>
      <w:proofErr w:type="spellStart"/>
      <w:r w:rsidRPr="00BB5C8D">
        <w:rPr>
          <w:lang w:val="en-GB"/>
        </w:rPr>
        <w:t>Bv</w:t>
      </w:r>
      <w:proofErr w:type="spellEnd"/>
      <w:r w:rsidRPr="00BB5C8D">
        <w:rPr>
          <w:lang w:val="en-GB"/>
        </w:rPr>
        <w:t>. Community Cloud, Distributed Cloud, Multi-Cloud, …</w:t>
      </w:r>
    </w:p>
    <w:p w14:paraId="1767F751" w14:textId="77777777" w:rsidR="0086358B" w:rsidRPr="00BB5C8D" w:rsidRDefault="0086358B" w:rsidP="009C7002">
      <w:pPr>
        <w:rPr>
          <w:lang w:val="en-GB"/>
        </w:rPr>
      </w:pPr>
    </w:p>
    <w:p w14:paraId="0A87A623" w14:textId="08D3D729" w:rsidR="0086358B" w:rsidRDefault="00BB5C8D" w:rsidP="00BB5C8D">
      <w:pPr>
        <w:pStyle w:val="Geenafstand"/>
      </w:pPr>
      <w:r>
        <w:t>Service modellen (publieke cloud)</w:t>
      </w:r>
      <w:r>
        <w:t>:</w:t>
      </w:r>
    </w:p>
    <w:p w14:paraId="0B9CACE3" w14:textId="2A021E4B" w:rsidR="00BB5C8D" w:rsidRDefault="00BB5C8D" w:rsidP="00BB5C8D">
      <w:pPr>
        <w:pStyle w:val="Lijstalinea"/>
        <w:numPr>
          <w:ilvl w:val="0"/>
          <w:numId w:val="42"/>
        </w:numPr>
      </w:pPr>
      <w:proofErr w:type="spellStart"/>
      <w:r w:rsidRPr="00BB5C8D">
        <w:rPr>
          <w:b/>
          <w:bCs/>
        </w:rPr>
        <w:t>Infrastructure</w:t>
      </w:r>
      <w:proofErr w:type="spellEnd"/>
      <w:r>
        <w:t xml:space="preserve"> as a Service (IaaS) </w:t>
      </w:r>
    </w:p>
    <w:p w14:paraId="2C06EE26" w14:textId="4EFA6B09" w:rsidR="00BB5C8D" w:rsidRDefault="00BB5C8D" w:rsidP="00BB5C8D">
      <w:pPr>
        <w:pStyle w:val="Lijstalinea"/>
        <w:numPr>
          <w:ilvl w:val="1"/>
          <w:numId w:val="42"/>
        </w:numPr>
      </w:pPr>
      <w:r>
        <w:t xml:space="preserve">Infrastructuur </w:t>
      </w:r>
      <w:r w:rsidRPr="00392B1E">
        <w:rPr>
          <w:b/>
          <w:bCs/>
        </w:rPr>
        <w:t>virtueel beschikbaar</w:t>
      </w:r>
      <w:r>
        <w:t xml:space="preserve"> voor gebruiker </w:t>
      </w:r>
    </w:p>
    <w:p w14:paraId="5642AFEF" w14:textId="62312E6C" w:rsidR="00BB5C8D" w:rsidRDefault="00BB5C8D" w:rsidP="00BB5C8D">
      <w:pPr>
        <w:pStyle w:val="Lijstalinea"/>
        <w:numPr>
          <w:ilvl w:val="1"/>
          <w:numId w:val="42"/>
        </w:numPr>
      </w:pPr>
      <w:r>
        <w:t xml:space="preserve">Gebruiker heeft </w:t>
      </w:r>
      <w:r w:rsidRPr="00392B1E">
        <w:rPr>
          <w:b/>
          <w:bCs/>
        </w:rPr>
        <w:t>controle over besturingssysteem</w:t>
      </w:r>
      <w:r>
        <w:t xml:space="preserve">, software en (virtuele) hardware </w:t>
      </w:r>
    </w:p>
    <w:p w14:paraId="6B849B83" w14:textId="7BD38D42" w:rsidR="00BB5C8D" w:rsidRDefault="00BB5C8D" w:rsidP="00BB5C8D">
      <w:pPr>
        <w:pStyle w:val="Lijstalinea"/>
        <w:numPr>
          <w:ilvl w:val="1"/>
          <w:numId w:val="42"/>
        </w:numPr>
      </w:pPr>
      <w:r>
        <w:t xml:space="preserve">Amazon EC2, … </w:t>
      </w:r>
    </w:p>
    <w:p w14:paraId="69E7C099" w14:textId="35B49F82" w:rsidR="00BB5C8D" w:rsidRPr="00BB5C8D" w:rsidRDefault="00BB5C8D" w:rsidP="00BB5C8D">
      <w:pPr>
        <w:pStyle w:val="Lijstalinea"/>
        <w:numPr>
          <w:ilvl w:val="0"/>
          <w:numId w:val="42"/>
        </w:numPr>
        <w:rPr>
          <w:lang w:val="en-GB"/>
        </w:rPr>
      </w:pPr>
      <w:r w:rsidRPr="00BB5C8D">
        <w:rPr>
          <w:b/>
          <w:bCs/>
          <w:lang w:val="en-GB"/>
        </w:rPr>
        <w:t>Platform</w:t>
      </w:r>
      <w:r w:rsidRPr="00BB5C8D">
        <w:rPr>
          <w:lang w:val="en-GB"/>
        </w:rPr>
        <w:t xml:space="preserve"> as a Service (PaaS) </w:t>
      </w:r>
    </w:p>
    <w:p w14:paraId="5E262650" w14:textId="29F4C302" w:rsidR="00BB5C8D" w:rsidRDefault="00BB5C8D" w:rsidP="00BB5C8D">
      <w:pPr>
        <w:pStyle w:val="Lijstalinea"/>
        <w:numPr>
          <w:ilvl w:val="1"/>
          <w:numId w:val="42"/>
        </w:numPr>
      </w:pPr>
      <w:r>
        <w:t xml:space="preserve">Platform en diensten (bv. toegangsbeheer) aangeboden </w:t>
      </w:r>
    </w:p>
    <w:p w14:paraId="076840F2" w14:textId="3A70F5AD" w:rsidR="00BB5C8D" w:rsidRDefault="00BB5C8D" w:rsidP="00BB5C8D">
      <w:pPr>
        <w:pStyle w:val="Lijstalinea"/>
        <w:numPr>
          <w:ilvl w:val="1"/>
          <w:numId w:val="42"/>
        </w:numPr>
      </w:pPr>
      <w:r>
        <w:t xml:space="preserve">Gebruiker heeft </w:t>
      </w:r>
      <w:r w:rsidRPr="00392B1E">
        <w:rPr>
          <w:b/>
          <w:bCs/>
        </w:rPr>
        <w:t>controle over software</w:t>
      </w:r>
      <w:r>
        <w:t xml:space="preserve">, maar </w:t>
      </w:r>
      <w:r w:rsidRPr="00392B1E">
        <w:rPr>
          <w:b/>
          <w:bCs/>
        </w:rPr>
        <w:t>geen</w:t>
      </w:r>
      <w:r>
        <w:t xml:space="preserve"> controle over onderliggende </w:t>
      </w:r>
      <w:r w:rsidRPr="00392B1E">
        <w:rPr>
          <w:b/>
          <w:bCs/>
        </w:rPr>
        <w:t>hardware</w:t>
      </w:r>
      <w:r>
        <w:t xml:space="preserve"> </w:t>
      </w:r>
    </w:p>
    <w:p w14:paraId="5B03C32B" w14:textId="77E9116E" w:rsidR="00BB5C8D" w:rsidRDefault="00A22931" w:rsidP="00BB5C8D">
      <w:pPr>
        <w:pStyle w:val="Lijstalinea"/>
        <w:numPr>
          <w:ilvl w:val="1"/>
          <w:numId w:val="42"/>
        </w:numPr>
      </w:pPr>
      <w:r w:rsidRPr="00A22931">
        <w:drawing>
          <wp:anchor distT="0" distB="0" distL="114300" distR="114300" simplePos="0" relativeHeight="251682816" behindDoc="1" locked="0" layoutInCell="1" allowOverlap="1" wp14:anchorId="4C3C5691" wp14:editId="7FF5C6D1">
            <wp:simplePos x="0" y="0"/>
            <wp:positionH relativeFrom="column">
              <wp:posOffset>3229610</wp:posOffset>
            </wp:positionH>
            <wp:positionV relativeFrom="paragraph">
              <wp:posOffset>6350</wp:posOffset>
            </wp:positionV>
            <wp:extent cx="2889250" cy="1358900"/>
            <wp:effectExtent l="0" t="0" r="0" b="0"/>
            <wp:wrapTight wrapText="bothSides">
              <wp:wrapPolygon edited="0">
                <wp:start x="0" y="0"/>
                <wp:lineTo x="0" y="21196"/>
                <wp:lineTo x="21505" y="21196"/>
                <wp:lineTo x="21505" y="0"/>
                <wp:lineTo x="0" y="0"/>
              </wp:wrapPolygon>
            </wp:wrapTight>
            <wp:docPr id="1554240072" name="Afbeelding 1" descr="Afbeelding met tekst, schermopname, Parall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40072" name="Afbeelding 1" descr="Afbeelding met tekst, schermopname, Parallel, diagram&#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2889250" cy="1358900"/>
                    </a:xfrm>
                    <a:prstGeom prst="rect">
                      <a:avLst/>
                    </a:prstGeom>
                  </pic:spPr>
                </pic:pic>
              </a:graphicData>
            </a:graphic>
            <wp14:sizeRelH relativeFrom="margin">
              <wp14:pctWidth>0</wp14:pctWidth>
            </wp14:sizeRelH>
            <wp14:sizeRelV relativeFrom="margin">
              <wp14:pctHeight>0</wp14:pctHeight>
            </wp14:sizeRelV>
          </wp:anchor>
        </w:drawing>
      </w:r>
      <w:r w:rsidR="00BB5C8D">
        <w:t xml:space="preserve">Microsoft </w:t>
      </w:r>
      <w:proofErr w:type="spellStart"/>
      <w:r w:rsidR="00BB5C8D">
        <w:t>Azure</w:t>
      </w:r>
      <w:proofErr w:type="spellEnd"/>
      <w:r w:rsidR="00BB5C8D">
        <w:t xml:space="preserve"> App Service, Google </w:t>
      </w:r>
      <w:proofErr w:type="spellStart"/>
      <w:r w:rsidR="00BB5C8D">
        <w:t>AppEngine</w:t>
      </w:r>
      <w:proofErr w:type="spellEnd"/>
      <w:r w:rsidR="00BB5C8D">
        <w:t xml:space="preserve">, … </w:t>
      </w:r>
    </w:p>
    <w:p w14:paraId="6BD1FFAF" w14:textId="28B5766D" w:rsidR="00BB5C8D" w:rsidRPr="00A22931" w:rsidRDefault="00BB5C8D" w:rsidP="00BB5C8D">
      <w:pPr>
        <w:pStyle w:val="Lijstalinea"/>
        <w:numPr>
          <w:ilvl w:val="0"/>
          <w:numId w:val="42"/>
        </w:numPr>
        <w:rPr>
          <w:lang w:val="en-GB"/>
        </w:rPr>
      </w:pPr>
      <w:r w:rsidRPr="00A22931">
        <w:rPr>
          <w:b/>
          <w:bCs/>
          <w:lang w:val="en-GB"/>
        </w:rPr>
        <w:t>Software</w:t>
      </w:r>
      <w:r w:rsidRPr="00A22931">
        <w:rPr>
          <w:lang w:val="en-GB"/>
        </w:rPr>
        <w:t xml:space="preserve"> as a Service (SaaS) </w:t>
      </w:r>
    </w:p>
    <w:p w14:paraId="16AAD3A1" w14:textId="38D65809" w:rsidR="00BB5C8D" w:rsidRPr="00392B1E" w:rsidRDefault="00BB5C8D" w:rsidP="00BB5C8D">
      <w:pPr>
        <w:pStyle w:val="Lijstalinea"/>
        <w:numPr>
          <w:ilvl w:val="1"/>
          <w:numId w:val="42"/>
        </w:numPr>
        <w:rPr>
          <w:b/>
          <w:bCs/>
        </w:rPr>
      </w:pPr>
      <w:r w:rsidRPr="00392B1E">
        <w:rPr>
          <w:b/>
          <w:bCs/>
        </w:rPr>
        <w:t xml:space="preserve">Aanbieden applicaties </w:t>
      </w:r>
    </w:p>
    <w:p w14:paraId="466C2029" w14:textId="117BB91B" w:rsidR="00BB5C8D" w:rsidRDefault="00BB5C8D" w:rsidP="00BB5C8D">
      <w:pPr>
        <w:pStyle w:val="Lijstalinea"/>
        <w:numPr>
          <w:ilvl w:val="1"/>
          <w:numId w:val="42"/>
        </w:numPr>
      </w:pPr>
      <w:r>
        <w:t xml:space="preserve">Gmail, Office 365, Salesforce, … </w:t>
      </w:r>
    </w:p>
    <w:p w14:paraId="77E4AE45" w14:textId="0596D1F5" w:rsidR="00BB5C8D" w:rsidRPr="00BB5C8D" w:rsidRDefault="00BB5C8D" w:rsidP="00BB5C8D">
      <w:pPr>
        <w:pStyle w:val="Lijstalinea"/>
        <w:numPr>
          <w:ilvl w:val="0"/>
          <w:numId w:val="42"/>
        </w:numPr>
      </w:pPr>
      <w:r>
        <w:t>Er bestaan ook vele afgeleide vormen (</w:t>
      </w:r>
      <w:proofErr w:type="spellStart"/>
      <w:r>
        <w:t>BPaaS</w:t>
      </w:r>
      <w:proofErr w:type="spellEnd"/>
      <w:r>
        <w:t xml:space="preserve">, </w:t>
      </w:r>
      <w:proofErr w:type="spellStart"/>
      <w:r>
        <w:t>FaaS</w:t>
      </w:r>
      <w:proofErr w:type="spellEnd"/>
      <w:r>
        <w:t xml:space="preserve">, </w:t>
      </w:r>
      <w:proofErr w:type="spellStart"/>
      <w:r>
        <w:t>DaaS</w:t>
      </w:r>
      <w:proofErr w:type="spellEnd"/>
      <w:r>
        <w:t xml:space="preserve">, </w:t>
      </w:r>
      <w:proofErr w:type="spellStart"/>
      <w:r>
        <w:t>DBaaS</w:t>
      </w:r>
      <w:proofErr w:type="spellEnd"/>
      <w:r>
        <w:t xml:space="preserve">, </w:t>
      </w:r>
      <w:proofErr w:type="spellStart"/>
      <w:r>
        <w:t>SECaaS</w:t>
      </w:r>
      <w:proofErr w:type="spellEnd"/>
      <w:r>
        <w:t>, …)</w:t>
      </w:r>
    </w:p>
    <w:p w14:paraId="10FD39AD" w14:textId="1D8EB5D3" w:rsidR="0086358B" w:rsidRPr="00BB5C8D" w:rsidRDefault="0086358B" w:rsidP="009C7002"/>
    <w:p w14:paraId="5D9A54B9" w14:textId="701CAD22" w:rsidR="0086358B" w:rsidRDefault="00CD066F" w:rsidP="0064490C">
      <w:pPr>
        <w:pStyle w:val="Geenafstand"/>
      </w:pPr>
      <w:r w:rsidRPr="00CD066F">
        <w:drawing>
          <wp:anchor distT="0" distB="0" distL="114300" distR="114300" simplePos="0" relativeHeight="251683840" behindDoc="1" locked="0" layoutInCell="1" allowOverlap="1" wp14:anchorId="286961CC" wp14:editId="7A9351F4">
            <wp:simplePos x="0" y="0"/>
            <wp:positionH relativeFrom="column">
              <wp:posOffset>3673475</wp:posOffset>
            </wp:positionH>
            <wp:positionV relativeFrom="paragraph">
              <wp:posOffset>8255</wp:posOffset>
            </wp:positionV>
            <wp:extent cx="2446020" cy="1236345"/>
            <wp:effectExtent l="0" t="0" r="0" b="0"/>
            <wp:wrapTight wrapText="bothSides">
              <wp:wrapPolygon edited="0">
                <wp:start x="0" y="0"/>
                <wp:lineTo x="0" y="21300"/>
                <wp:lineTo x="21364" y="21300"/>
                <wp:lineTo x="21364" y="0"/>
                <wp:lineTo x="0" y="0"/>
              </wp:wrapPolygon>
            </wp:wrapTight>
            <wp:docPr id="1072317070" name="Afbeelding 1" descr="Afbeelding met tekst, schermopname, Lettertyp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7070" name="Afbeelding 1" descr="Afbeelding met tekst, schermopname, Lettertype, cirkel&#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2446020" cy="1236345"/>
                    </a:xfrm>
                    <a:prstGeom prst="rect">
                      <a:avLst/>
                    </a:prstGeom>
                  </pic:spPr>
                </pic:pic>
              </a:graphicData>
            </a:graphic>
          </wp:anchor>
        </w:drawing>
      </w:r>
      <w:r w:rsidR="0064490C">
        <w:t>Cloud Computing = virtualisatie</w:t>
      </w:r>
      <w:r w:rsidR="0064490C">
        <w:t>:</w:t>
      </w:r>
    </w:p>
    <w:p w14:paraId="5B686850" w14:textId="0850FA82" w:rsidR="0064490C" w:rsidRPr="00BB5C8D" w:rsidRDefault="0064490C" w:rsidP="0064490C">
      <w:r>
        <w:t xml:space="preserve">Virtualisatie speelt </w:t>
      </w:r>
      <w:r w:rsidRPr="0064490C">
        <w:rPr>
          <w:b/>
          <w:bCs/>
        </w:rPr>
        <w:t>een belangrijke</w:t>
      </w:r>
      <w:r>
        <w:t xml:space="preserve"> rol binnen Cloud Computing. Bij cloud computing worden dan ook vaak virtuele </w:t>
      </w:r>
      <w:r w:rsidRPr="0064490C">
        <w:rPr>
          <w:b/>
          <w:bCs/>
        </w:rPr>
        <w:t>bronnen beschikbaar</w:t>
      </w:r>
      <w:r>
        <w:t xml:space="preserve"> </w:t>
      </w:r>
      <w:r w:rsidRPr="0064490C">
        <w:rPr>
          <w:b/>
          <w:bCs/>
        </w:rPr>
        <w:t>gesteld</w:t>
      </w:r>
      <w:r>
        <w:t xml:space="preserve"> aan de eindgebruiker, bijvoorbeeld in de vorm van </w:t>
      </w:r>
      <w:r w:rsidRPr="00991219">
        <w:t>virtuele machines</w:t>
      </w:r>
      <w:r>
        <w:t xml:space="preserve">. </w:t>
      </w:r>
      <w:r w:rsidRPr="0064490C">
        <w:rPr>
          <w:b/>
          <w:bCs/>
          <w:color w:val="FF0000"/>
        </w:rPr>
        <w:t xml:space="preserve">Zonder virtualisatie zouden er veel minder klanten gebruik kunnen maken van de Cloud omgeving, </w:t>
      </w:r>
      <w:r>
        <w:t xml:space="preserve">en zouden er veel bronnen verspild worden. Naast het gebruik van </w:t>
      </w:r>
      <w:r w:rsidRPr="00991219">
        <w:rPr>
          <w:b/>
          <w:bCs/>
        </w:rPr>
        <w:t>virtuele machines (server virtualisatie</w:t>
      </w:r>
      <w:r>
        <w:t xml:space="preserve">) worden er binnen Cloud omgevingen ook </w:t>
      </w:r>
      <w:r w:rsidRPr="00991219">
        <w:rPr>
          <w:b/>
          <w:bCs/>
        </w:rPr>
        <w:t>vele andere</w:t>
      </w:r>
      <w:r>
        <w:t xml:space="preserve"> </w:t>
      </w:r>
      <w:r w:rsidRPr="00991219">
        <w:rPr>
          <w:b/>
          <w:bCs/>
        </w:rPr>
        <w:t>vormen van virtualisatie</w:t>
      </w:r>
      <w:r>
        <w:t xml:space="preserve"> gebruikt, zoals </w:t>
      </w:r>
      <w:r w:rsidRPr="00991219">
        <w:rPr>
          <w:b/>
          <w:bCs/>
        </w:rPr>
        <w:t>virtualisatie van opslag</w:t>
      </w:r>
      <w:r>
        <w:t xml:space="preserve">, </w:t>
      </w:r>
      <w:r w:rsidRPr="00991219">
        <w:rPr>
          <w:b/>
          <w:bCs/>
        </w:rPr>
        <w:t>netwerk</w:t>
      </w:r>
      <w:r>
        <w:t xml:space="preserve"> virtualisatie, virtualisatie van </w:t>
      </w:r>
      <w:r w:rsidRPr="00991219">
        <w:rPr>
          <w:b/>
          <w:bCs/>
        </w:rPr>
        <w:t>applicaties</w:t>
      </w:r>
      <w:r>
        <w:t xml:space="preserve"> en zelfs virtualisatie van </w:t>
      </w:r>
      <w:r w:rsidRPr="00991219">
        <w:rPr>
          <w:b/>
          <w:bCs/>
        </w:rPr>
        <w:t>volledige desktopomgevingen</w:t>
      </w:r>
      <w:r>
        <w:t>.</w:t>
      </w:r>
    </w:p>
    <w:p w14:paraId="04B123DD" w14:textId="7E84C8CE" w:rsidR="0086358B" w:rsidRPr="00BB5C8D" w:rsidRDefault="0086358B" w:rsidP="009C7002"/>
    <w:p w14:paraId="1AB982EB" w14:textId="7A92703C" w:rsidR="0086358B" w:rsidRDefault="00CD066F" w:rsidP="00CD066F">
      <w:pPr>
        <w:pStyle w:val="Geenafstand"/>
      </w:pPr>
      <w:r>
        <w:t>Elasticiteit van de Cloud</w:t>
      </w:r>
      <w:r>
        <w:t>:</w:t>
      </w:r>
    </w:p>
    <w:p w14:paraId="6B232B45" w14:textId="57A6E905" w:rsidR="00CD066F" w:rsidRDefault="00CD066F" w:rsidP="00CD066F">
      <w:pPr>
        <w:pStyle w:val="Lijstalinea"/>
        <w:numPr>
          <w:ilvl w:val="0"/>
          <w:numId w:val="43"/>
        </w:numPr>
      </w:pPr>
      <w:r>
        <w:t xml:space="preserve">De mate waarin het </w:t>
      </w:r>
      <w:r w:rsidRPr="00CD066F">
        <w:rPr>
          <w:b/>
          <w:bCs/>
        </w:rPr>
        <w:t>aanbod</w:t>
      </w:r>
      <w:r>
        <w:t xml:space="preserve"> zich </w:t>
      </w:r>
      <w:r w:rsidRPr="00CD066F">
        <w:rPr>
          <w:b/>
          <w:bCs/>
        </w:rPr>
        <w:t>afstemt</w:t>
      </w:r>
      <w:r>
        <w:t xml:space="preserve"> op een stijgende of dalende </w:t>
      </w:r>
      <w:r w:rsidRPr="00CD066F">
        <w:rPr>
          <w:b/>
          <w:bCs/>
        </w:rPr>
        <w:t>vraag</w:t>
      </w:r>
      <w:r>
        <w:t xml:space="preserve"> </w:t>
      </w:r>
    </w:p>
    <w:p w14:paraId="6A1125F3" w14:textId="1C60C22B" w:rsidR="00CD066F" w:rsidRDefault="00E0021F" w:rsidP="00CD066F">
      <w:pPr>
        <w:pStyle w:val="Lijstalinea"/>
        <w:numPr>
          <w:ilvl w:val="1"/>
          <w:numId w:val="43"/>
        </w:numPr>
      </w:pPr>
      <w:r w:rsidRPr="00E0021F">
        <w:drawing>
          <wp:anchor distT="0" distB="0" distL="114300" distR="114300" simplePos="0" relativeHeight="251685888" behindDoc="1" locked="0" layoutInCell="1" allowOverlap="1" wp14:anchorId="5953445C" wp14:editId="21B23106">
            <wp:simplePos x="0" y="0"/>
            <wp:positionH relativeFrom="column">
              <wp:posOffset>4161780</wp:posOffset>
            </wp:positionH>
            <wp:positionV relativeFrom="paragraph">
              <wp:posOffset>202858</wp:posOffset>
            </wp:positionV>
            <wp:extent cx="1957754" cy="1103265"/>
            <wp:effectExtent l="0" t="0" r="0" b="0"/>
            <wp:wrapTight wrapText="bothSides">
              <wp:wrapPolygon edited="0">
                <wp:start x="0" y="0"/>
                <wp:lineTo x="0" y="21264"/>
                <wp:lineTo x="21439" y="21264"/>
                <wp:lineTo x="21439" y="0"/>
                <wp:lineTo x="0" y="0"/>
              </wp:wrapPolygon>
            </wp:wrapTight>
            <wp:docPr id="1352661328" name="Afbeelding 1" descr="Afbeelding met diagram, lijn, Perceel,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61328" name="Afbeelding 1" descr="Afbeelding met diagram, lijn, Perceel, origami&#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7754" cy="1103265"/>
                    </a:xfrm>
                    <a:prstGeom prst="rect">
                      <a:avLst/>
                    </a:prstGeom>
                  </pic:spPr>
                </pic:pic>
              </a:graphicData>
            </a:graphic>
          </wp:anchor>
        </w:drawing>
      </w:r>
      <w:r w:rsidR="00CD066F">
        <w:t xml:space="preserve">Meer resources voorzien tijdens piekbelasting, minder bronnen tijdens daluren </w:t>
      </w:r>
    </w:p>
    <w:p w14:paraId="08ED1411" w14:textId="7E2CEBD8" w:rsidR="00CD066F" w:rsidRDefault="00CD066F" w:rsidP="00CD066F">
      <w:pPr>
        <w:pStyle w:val="Lijstalinea"/>
        <w:numPr>
          <w:ilvl w:val="0"/>
          <w:numId w:val="43"/>
        </w:numPr>
      </w:pPr>
      <w:r>
        <w:t xml:space="preserve">Automatische </w:t>
      </w:r>
      <w:r w:rsidRPr="00CD066F">
        <w:rPr>
          <w:b/>
          <w:bCs/>
        </w:rPr>
        <w:t>provisie</w:t>
      </w:r>
      <w:r>
        <w:t xml:space="preserve"> van benodigd aantal </w:t>
      </w:r>
      <w:r w:rsidRPr="00CD066F">
        <w:rPr>
          <w:b/>
          <w:bCs/>
        </w:rPr>
        <w:t>instanties</w:t>
      </w:r>
      <w:r>
        <w:t xml:space="preserve"> </w:t>
      </w:r>
    </w:p>
    <w:p w14:paraId="411E5E28" w14:textId="30B874AD" w:rsidR="00CD066F" w:rsidRDefault="00CD066F" w:rsidP="00CD066F">
      <w:pPr>
        <w:pStyle w:val="Lijstalinea"/>
        <w:numPr>
          <w:ilvl w:val="1"/>
          <w:numId w:val="43"/>
        </w:numPr>
      </w:pPr>
      <w:r>
        <w:t xml:space="preserve">Hoe voorspellen? </w:t>
      </w:r>
    </w:p>
    <w:p w14:paraId="4EFAD81A" w14:textId="77777777" w:rsidR="00CD066F" w:rsidRDefault="00CD066F" w:rsidP="00CD066F">
      <w:pPr>
        <w:pStyle w:val="Lijstalinea"/>
        <w:numPr>
          <w:ilvl w:val="1"/>
          <w:numId w:val="43"/>
        </w:numPr>
      </w:pPr>
      <w:r>
        <w:t xml:space="preserve">Autonoom, en dus zelflerend? </w:t>
      </w:r>
    </w:p>
    <w:p w14:paraId="42E36501" w14:textId="5889BA3E" w:rsidR="00CD066F" w:rsidRDefault="00CD066F" w:rsidP="00CD066F">
      <w:pPr>
        <w:pStyle w:val="Lijstalinea"/>
        <w:numPr>
          <w:ilvl w:val="0"/>
          <w:numId w:val="43"/>
        </w:numPr>
      </w:pPr>
      <w:r>
        <w:t>Publieke Cloud: “</w:t>
      </w:r>
      <w:r w:rsidRPr="00CD066F">
        <w:rPr>
          <w:b/>
          <w:bCs/>
        </w:rPr>
        <w:t>oneindige</w:t>
      </w:r>
      <w:r>
        <w:t xml:space="preserve">” hoeveelheid </w:t>
      </w:r>
      <w:r w:rsidRPr="00CD066F">
        <w:rPr>
          <w:b/>
          <w:bCs/>
        </w:rPr>
        <w:t>bronnen</w:t>
      </w:r>
      <w:r>
        <w:t xml:space="preserve"> </w:t>
      </w:r>
    </w:p>
    <w:p w14:paraId="2E23D829" w14:textId="69BB49B9" w:rsidR="00E0021F" w:rsidRDefault="00CD066F" w:rsidP="00144DDB">
      <w:pPr>
        <w:pStyle w:val="Lijstalinea"/>
        <w:numPr>
          <w:ilvl w:val="1"/>
          <w:numId w:val="43"/>
        </w:numPr>
      </w:pPr>
      <w:r>
        <w:t>Elasticiteit is een belangrijk kenmerk van publieke cloud omgevingen!</w:t>
      </w:r>
    </w:p>
    <w:p w14:paraId="0A81A183" w14:textId="3D84E3CC" w:rsidR="0086358B" w:rsidRDefault="00144DDB" w:rsidP="00144DDB">
      <w:pPr>
        <w:pStyle w:val="Geenafstand"/>
      </w:pPr>
      <w:r>
        <w:lastRenderedPageBreak/>
        <w:t>Cloud Computing = Multi-</w:t>
      </w:r>
      <w:proofErr w:type="spellStart"/>
      <w:r>
        <w:t>Tenancy</w:t>
      </w:r>
      <w:proofErr w:type="spellEnd"/>
      <w:r>
        <w:t>:</w:t>
      </w:r>
    </w:p>
    <w:p w14:paraId="6AF53BFE" w14:textId="3245BAC0" w:rsidR="00144DDB" w:rsidRPr="00BB5C8D" w:rsidRDefault="00144DDB" w:rsidP="009C7002">
      <w:r w:rsidRPr="00144DDB">
        <w:rPr>
          <w:b/>
          <w:bCs/>
          <w:color w:val="FF0000"/>
        </w:rPr>
        <w:t xml:space="preserve">Cloud computing is een mooi voorbeeld van </w:t>
      </w:r>
      <w:proofErr w:type="spellStart"/>
      <w:r w:rsidRPr="00144DDB">
        <w:rPr>
          <w:b/>
          <w:bCs/>
          <w:color w:val="FF0000"/>
        </w:rPr>
        <w:t>multi-tenancy</w:t>
      </w:r>
      <w:proofErr w:type="spellEnd"/>
      <w:r>
        <w:t xml:space="preserve">. Zeker bij public Cloud computing maken dus vaak meerdere eindgebruikers gebruik van dezelfde set fysieke hardware. De figuur dient ter illustratie, maar toont mooi hoe verschillende vormen van </w:t>
      </w:r>
      <w:proofErr w:type="spellStart"/>
      <w:r>
        <w:t>multi-tenancy</w:t>
      </w:r>
      <w:proofErr w:type="spellEnd"/>
      <w:r>
        <w:t xml:space="preserve"> gerelateerd zijn aan de verschillende service modellen van public Cloud computing.</w:t>
      </w:r>
    </w:p>
    <w:p w14:paraId="2A1DCF98" w14:textId="5673259F" w:rsidR="0086358B" w:rsidRPr="00BB5C8D" w:rsidRDefault="00836B41" w:rsidP="009C7002">
      <w:r w:rsidRPr="00836B41">
        <w:drawing>
          <wp:anchor distT="0" distB="0" distL="114300" distR="114300" simplePos="0" relativeHeight="251684864" behindDoc="1" locked="0" layoutInCell="1" allowOverlap="1" wp14:anchorId="69CA0BAA" wp14:editId="5545986C">
            <wp:simplePos x="0" y="0"/>
            <wp:positionH relativeFrom="column">
              <wp:posOffset>635</wp:posOffset>
            </wp:positionH>
            <wp:positionV relativeFrom="paragraph">
              <wp:posOffset>26035</wp:posOffset>
            </wp:positionV>
            <wp:extent cx="5017135" cy="2606040"/>
            <wp:effectExtent l="0" t="0" r="0" b="0"/>
            <wp:wrapTight wrapText="bothSides">
              <wp:wrapPolygon edited="0">
                <wp:start x="0" y="0"/>
                <wp:lineTo x="0" y="21474"/>
                <wp:lineTo x="21488" y="21474"/>
                <wp:lineTo x="21488" y="0"/>
                <wp:lineTo x="0" y="0"/>
              </wp:wrapPolygon>
            </wp:wrapTight>
            <wp:docPr id="195129902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9022" name="Afbeelding 1" descr="Afbeelding met tekst, schermopname, Lettertype, ontwerp&#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5017135" cy="2606040"/>
                    </a:xfrm>
                    <a:prstGeom prst="rect">
                      <a:avLst/>
                    </a:prstGeom>
                  </pic:spPr>
                </pic:pic>
              </a:graphicData>
            </a:graphic>
            <wp14:sizeRelH relativeFrom="margin">
              <wp14:pctWidth>0</wp14:pctWidth>
            </wp14:sizeRelH>
            <wp14:sizeRelV relativeFrom="margin">
              <wp14:pctHeight>0</wp14:pctHeight>
            </wp14:sizeRelV>
          </wp:anchor>
        </w:drawing>
      </w:r>
    </w:p>
    <w:p w14:paraId="54B1CC1D" w14:textId="181E1E0A" w:rsidR="0086358B" w:rsidRPr="00BB5C8D" w:rsidRDefault="0086358B" w:rsidP="009C7002"/>
    <w:p w14:paraId="43F062D4" w14:textId="77777777" w:rsidR="0086358B" w:rsidRPr="00BB5C8D" w:rsidRDefault="0086358B" w:rsidP="009C7002"/>
    <w:p w14:paraId="780C473D" w14:textId="77777777" w:rsidR="0086358B" w:rsidRPr="00BB5C8D" w:rsidRDefault="0086358B" w:rsidP="009C7002"/>
    <w:p w14:paraId="0A15E267" w14:textId="77777777" w:rsidR="0086358B" w:rsidRPr="00BB5C8D" w:rsidRDefault="0086358B" w:rsidP="009C7002"/>
    <w:p w14:paraId="049B4AFC" w14:textId="77777777" w:rsidR="0086358B" w:rsidRPr="00BB5C8D" w:rsidRDefault="0086358B" w:rsidP="009C7002"/>
    <w:p w14:paraId="5498568D" w14:textId="77777777" w:rsidR="0086358B" w:rsidRPr="00BB5C8D" w:rsidRDefault="0086358B" w:rsidP="009C7002"/>
    <w:p w14:paraId="733D311E" w14:textId="77777777" w:rsidR="0086358B" w:rsidRPr="00BB5C8D" w:rsidRDefault="0086358B" w:rsidP="009C7002"/>
    <w:p w14:paraId="0D923A32" w14:textId="77777777" w:rsidR="0086358B" w:rsidRPr="00BB5C8D" w:rsidRDefault="0086358B" w:rsidP="009C7002"/>
    <w:p w14:paraId="3DCF5207" w14:textId="77777777" w:rsidR="0086358B" w:rsidRPr="00BB5C8D" w:rsidRDefault="0086358B" w:rsidP="009C7002"/>
    <w:p w14:paraId="558AA36B" w14:textId="77777777" w:rsidR="0086358B" w:rsidRPr="00BB5C8D" w:rsidRDefault="0086358B" w:rsidP="009C7002"/>
    <w:p w14:paraId="42AC27A6" w14:textId="77777777" w:rsidR="0086358B" w:rsidRPr="00BB5C8D" w:rsidRDefault="0086358B" w:rsidP="009C7002"/>
    <w:p w14:paraId="6179D4BC" w14:textId="77777777" w:rsidR="0086358B" w:rsidRPr="00BB5C8D" w:rsidRDefault="0086358B" w:rsidP="009C7002"/>
    <w:p w14:paraId="19E30A70" w14:textId="77777777" w:rsidR="0086358B" w:rsidRPr="00BB5C8D" w:rsidRDefault="0086358B" w:rsidP="009C7002"/>
    <w:p w14:paraId="361431DF" w14:textId="77777777" w:rsidR="0086358B" w:rsidRPr="00BB5C8D" w:rsidRDefault="0086358B" w:rsidP="009C7002"/>
    <w:p w14:paraId="3FCA00EB" w14:textId="77777777" w:rsidR="0086358B" w:rsidRPr="00BB5C8D" w:rsidRDefault="0086358B" w:rsidP="009C7002"/>
    <w:p w14:paraId="43920718" w14:textId="77777777" w:rsidR="0086358B" w:rsidRPr="00BB5C8D" w:rsidRDefault="0086358B" w:rsidP="009C7002"/>
    <w:p w14:paraId="542707BF" w14:textId="77777777" w:rsidR="0086358B" w:rsidRPr="00BB5C8D" w:rsidRDefault="0086358B" w:rsidP="009C7002"/>
    <w:p w14:paraId="78611708" w14:textId="77777777" w:rsidR="0086358B" w:rsidRPr="00BB5C8D" w:rsidRDefault="0086358B" w:rsidP="009C7002"/>
    <w:p w14:paraId="3FBD7648" w14:textId="77777777" w:rsidR="0086358B" w:rsidRPr="00BB5C8D" w:rsidRDefault="0086358B" w:rsidP="009C7002"/>
    <w:p w14:paraId="626F830B" w14:textId="77777777" w:rsidR="0086358B" w:rsidRPr="00BB5C8D" w:rsidRDefault="0086358B" w:rsidP="009C7002"/>
    <w:p w14:paraId="6B03237F" w14:textId="77777777" w:rsidR="0086358B" w:rsidRPr="00BB5C8D" w:rsidRDefault="0086358B" w:rsidP="009C7002"/>
    <w:p w14:paraId="7275AB8E" w14:textId="77777777" w:rsidR="0086358B" w:rsidRPr="00BB5C8D" w:rsidRDefault="0086358B" w:rsidP="009C7002"/>
    <w:p w14:paraId="2743607F" w14:textId="77777777" w:rsidR="008B5EC8" w:rsidRPr="00BB5C8D" w:rsidRDefault="008B5EC8" w:rsidP="009C7002"/>
    <w:p w14:paraId="5ED9AFFE" w14:textId="77777777" w:rsidR="008B5EC8" w:rsidRPr="00BB5C8D" w:rsidRDefault="008B5EC8" w:rsidP="009C7002"/>
    <w:p w14:paraId="60418487" w14:textId="77777777" w:rsidR="008B5EC8" w:rsidRPr="00BB5C8D" w:rsidRDefault="008B5EC8" w:rsidP="009C7002"/>
    <w:p w14:paraId="4C862667" w14:textId="77777777" w:rsidR="008B5EC8" w:rsidRPr="00BB5C8D" w:rsidRDefault="008B5EC8" w:rsidP="009C7002"/>
    <w:p w14:paraId="517C24D1" w14:textId="77777777" w:rsidR="008B5EC8" w:rsidRPr="00BB5C8D" w:rsidRDefault="008B5EC8" w:rsidP="009C7002"/>
    <w:p w14:paraId="229D593E" w14:textId="77777777" w:rsidR="008B5EC8" w:rsidRPr="00BB5C8D" w:rsidRDefault="008B5EC8" w:rsidP="009C7002"/>
    <w:p w14:paraId="097567E8" w14:textId="77777777" w:rsidR="008B5EC8" w:rsidRPr="00BB5C8D" w:rsidRDefault="008B5EC8" w:rsidP="009C7002"/>
    <w:p w14:paraId="781FF496" w14:textId="77777777" w:rsidR="008B5EC8" w:rsidRPr="00BB5C8D" w:rsidRDefault="008B5EC8" w:rsidP="009C7002"/>
    <w:p w14:paraId="7CF71F5E" w14:textId="77777777" w:rsidR="008B5EC8" w:rsidRPr="00BB5C8D" w:rsidRDefault="008B5EC8" w:rsidP="009C7002"/>
    <w:p w14:paraId="2F7B432C" w14:textId="77777777" w:rsidR="008B5EC8" w:rsidRPr="00BB5C8D" w:rsidRDefault="008B5EC8" w:rsidP="009C7002"/>
    <w:p w14:paraId="26CCC9B9" w14:textId="77777777" w:rsidR="008B5EC8" w:rsidRPr="00BB5C8D" w:rsidRDefault="008B5EC8" w:rsidP="009C7002"/>
    <w:p w14:paraId="196396C6" w14:textId="77777777" w:rsidR="008B5EC8" w:rsidRPr="00BB5C8D" w:rsidRDefault="008B5EC8" w:rsidP="009C7002"/>
    <w:p w14:paraId="1C9BF83B" w14:textId="77777777" w:rsidR="008B5EC8" w:rsidRPr="00BB5C8D" w:rsidRDefault="008B5EC8" w:rsidP="009C7002"/>
    <w:p w14:paraId="268EC228" w14:textId="77777777" w:rsidR="008B5EC8" w:rsidRPr="00BB5C8D" w:rsidRDefault="008B5EC8" w:rsidP="009C7002"/>
    <w:p w14:paraId="4DBB4063" w14:textId="77777777" w:rsidR="008B5EC8" w:rsidRPr="00BB5C8D" w:rsidRDefault="008B5EC8" w:rsidP="009C7002"/>
    <w:p w14:paraId="23A1F739" w14:textId="77777777" w:rsidR="008B5EC8" w:rsidRPr="00BB5C8D" w:rsidRDefault="008B5EC8" w:rsidP="009C7002"/>
    <w:p w14:paraId="179616B5" w14:textId="77777777" w:rsidR="00D30083" w:rsidRPr="00BB5C8D" w:rsidRDefault="00D30083" w:rsidP="009C7002"/>
    <w:sectPr w:rsidR="00D30083" w:rsidRPr="00BB5C8D" w:rsidSect="005A1803">
      <w:footerReference w:type="default" r:id="rId3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C82F8" w14:textId="77777777" w:rsidR="005A1803" w:rsidRDefault="005A1803" w:rsidP="00CB3CC2">
      <w:r>
        <w:separator/>
      </w:r>
    </w:p>
  </w:endnote>
  <w:endnote w:type="continuationSeparator" w:id="0">
    <w:p w14:paraId="4C4CF1D5" w14:textId="77777777" w:rsidR="005A1803" w:rsidRDefault="005A1803"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4CC7" w14:textId="77777777" w:rsidR="004C623B" w:rsidRDefault="004C623B">
    <w:pPr>
      <w:pStyle w:val="Voettekst"/>
    </w:pPr>
    <w:r>
      <w:t>Robbe Magerman</w:t>
    </w:r>
    <w:r>
      <w:ptab w:relativeTo="margin" w:alignment="center" w:leader="none"/>
    </w:r>
    <w:r w:rsidR="005B2C48">
      <w:t>Toegepaste informatica</w:t>
    </w:r>
    <w:r w:rsidR="00803D6A">
      <w:t xml:space="preserve">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37601" w14:textId="77777777" w:rsidR="005A1803" w:rsidRDefault="005A1803" w:rsidP="00CB3CC2">
      <w:r>
        <w:separator/>
      </w:r>
    </w:p>
  </w:footnote>
  <w:footnote w:type="continuationSeparator" w:id="0">
    <w:p w14:paraId="70E6226E" w14:textId="77777777" w:rsidR="005A1803" w:rsidRDefault="005A1803"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C2B"/>
    <w:multiLevelType w:val="hybridMultilevel"/>
    <w:tmpl w:val="A2088B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8C792B"/>
    <w:multiLevelType w:val="hybridMultilevel"/>
    <w:tmpl w:val="7376F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5D6135A"/>
    <w:multiLevelType w:val="hybridMultilevel"/>
    <w:tmpl w:val="15FA5A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534A7A"/>
    <w:multiLevelType w:val="hybridMultilevel"/>
    <w:tmpl w:val="DEE6BC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FB0A8D"/>
    <w:multiLevelType w:val="hybridMultilevel"/>
    <w:tmpl w:val="DACA04E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DF81F12"/>
    <w:multiLevelType w:val="hybridMultilevel"/>
    <w:tmpl w:val="35DED7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371003F"/>
    <w:multiLevelType w:val="hybridMultilevel"/>
    <w:tmpl w:val="5A5279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38C14D4"/>
    <w:multiLevelType w:val="hybridMultilevel"/>
    <w:tmpl w:val="7A8E36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5910DE0"/>
    <w:multiLevelType w:val="hybridMultilevel"/>
    <w:tmpl w:val="0FCA23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9F35D3"/>
    <w:multiLevelType w:val="hybridMultilevel"/>
    <w:tmpl w:val="2E583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8A51E5B"/>
    <w:multiLevelType w:val="hybridMultilevel"/>
    <w:tmpl w:val="679667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5C3DA1"/>
    <w:multiLevelType w:val="hybridMultilevel"/>
    <w:tmpl w:val="FFA28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20A1BC3"/>
    <w:multiLevelType w:val="hybridMultilevel"/>
    <w:tmpl w:val="9D949F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414573E"/>
    <w:multiLevelType w:val="hybridMultilevel"/>
    <w:tmpl w:val="636448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53B13BF"/>
    <w:multiLevelType w:val="hybridMultilevel"/>
    <w:tmpl w:val="5CE2B8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EC32B5"/>
    <w:multiLevelType w:val="hybridMultilevel"/>
    <w:tmpl w:val="F9049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97518F7"/>
    <w:multiLevelType w:val="hybridMultilevel"/>
    <w:tmpl w:val="DE1EC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E3441B4"/>
    <w:multiLevelType w:val="hybridMultilevel"/>
    <w:tmpl w:val="D0D4C9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2564869"/>
    <w:multiLevelType w:val="hybridMultilevel"/>
    <w:tmpl w:val="59B015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5CF0EB1"/>
    <w:multiLevelType w:val="hybridMultilevel"/>
    <w:tmpl w:val="A7088E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70336CA"/>
    <w:multiLevelType w:val="hybridMultilevel"/>
    <w:tmpl w:val="CCD0C362"/>
    <w:lvl w:ilvl="0" w:tplc="F1A27F5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A93586C"/>
    <w:multiLevelType w:val="hybridMultilevel"/>
    <w:tmpl w:val="15B4F6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C7E636C"/>
    <w:multiLevelType w:val="hybridMultilevel"/>
    <w:tmpl w:val="678242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45F3A7F"/>
    <w:multiLevelType w:val="hybridMultilevel"/>
    <w:tmpl w:val="9ECA52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48D13AB0"/>
    <w:multiLevelType w:val="hybridMultilevel"/>
    <w:tmpl w:val="7854CCA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986575A"/>
    <w:multiLevelType w:val="hybridMultilevel"/>
    <w:tmpl w:val="9C7A77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C2623C5"/>
    <w:multiLevelType w:val="hybridMultilevel"/>
    <w:tmpl w:val="D25488B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7C0B48"/>
    <w:multiLevelType w:val="hybridMultilevel"/>
    <w:tmpl w:val="16FC20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5BF75BA2"/>
    <w:multiLevelType w:val="hybridMultilevel"/>
    <w:tmpl w:val="4B80D3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5C8A5811"/>
    <w:multiLevelType w:val="hybridMultilevel"/>
    <w:tmpl w:val="747E6C8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00B4C67"/>
    <w:multiLevelType w:val="hybridMultilevel"/>
    <w:tmpl w:val="8F0E76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38532B6"/>
    <w:multiLevelType w:val="hybridMultilevel"/>
    <w:tmpl w:val="365818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65BE78C0"/>
    <w:multiLevelType w:val="hybridMultilevel"/>
    <w:tmpl w:val="7E8C56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7033202"/>
    <w:multiLevelType w:val="hybridMultilevel"/>
    <w:tmpl w:val="5FDC17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18F4041"/>
    <w:multiLevelType w:val="hybridMultilevel"/>
    <w:tmpl w:val="96362B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20D364A"/>
    <w:multiLevelType w:val="hybridMultilevel"/>
    <w:tmpl w:val="F912D2CE"/>
    <w:lvl w:ilvl="0" w:tplc="E9FC1A04">
      <w:start w:val="1"/>
      <w:numFmt w:val="bullet"/>
      <w:lvlText w:val="•"/>
      <w:lvlJc w:val="left"/>
      <w:pPr>
        <w:tabs>
          <w:tab w:val="num" w:pos="720"/>
        </w:tabs>
        <w:ind w:left="720" w:hanging="360"/>
      </w:pPr>
      <w:rPr>
        <w:rFonts w:ascii="Arial" w:hAnsi="Arial" w:hint="default"/>
      </w:rPr>
    </w:lvl>
    <w:lvl w:ilvl="1" w:tplc="6D829B76" w:tentative="1">
      <w:start w:val="1"/>
      <w:numFmt w:val="bullet"/>
      <w:lvlText w:val="•"/>
      <w:lvlJc w:val="left"/>
      <w:pPr>
        <w:tabs>
          <w:tab w:val="num" w:pos="1440"/>
        </w:tabs>
        <w:ind w:left="1440" w:hanging="360"/>
      </w:pPr>
      <w:rPr>
        <w:rFonts w:ascii="Arial" w:hAnsi="Arial" w:hint="default"/>
      </w:rPr>
    </w:lvl>
    <w:lvl w:ilvl="2" w:tplc="74427DC4" w:tentative="1">
      <w:start w:val="1"/>
      <w:numFmt w:val="bullet"/>
      <w:lvlText w:val="•"/>
      <w:lvlJc w:val="left"/>
      <w:pPr>
        <w:tabs>
          <w:tab w:val="num" w:pos="2160"/>
        </w:tabs>
        <w:ind w:left="2160" w:hanging="360"/>
      </w:pPr>
      <w:rPr>
        <w:rFonts w:ascii="Arial" w:hAnsi="Arial" w:hint="default"/>
      </w:rPr>
    </w:lvl>
    <w:lvl w:ilvl="3" w:tplc="5B7C2CD6" w:tentative="1">
      <w:start w:val="1"/>
      <w:numFmt w:val="bullet"/>
      <w:lvlText w:val="•"/>
      <w:lvlJc w:val="left"/>
      <w:pPr>
        <w:tabs>
          <w:tab w:val="num" w:pos="2880"/>
        </w:tabs>
        <w:ind w:left="2880" w:hanging="360"/>
      </w:pPr>
      <w:rPr>
        <w:rFonts w:ascii="Arial" w:hAnsi="Arial" w:hint="default"/>
      </w:rPr>
    </w:lvl>
    <w:lvl w:ilvl="4" w:tplc="81B8EBDC" w:tentative="1">
      <w:start w:val="1"/>
      <w:numFmt w:val="bullet"/>
      <w:lvlText w:val="•"/>
      <w:lvlJc w:val="left"/>
      <w:pPr>
        <w:tabs>
          <w:tab w:val="num" w:pos="3600"/>
        </w:tabs>
        <w:ind w:left="3600" w:hanging="360"/>
      </w:pPr>
      <w:rPr>
        <w:rFonts w:ascii="Arial" w:hAnsi="Arial" w:hint="default"/>
      </w:rPr>
    </w:lvl>
    <w:lvl w:ilvl="5" w:tplc="1F544A44" w:tentative="1">
      <w:start w:val="1"/>
      <w:numFmt w:val="bullet"/>
      <w:lvlText w:val="•"/>
      <w:lvlJc w:val="left"/>
      <w:pPr>
        <w:tabs>
          <w:tab w:val="num" w:pos="4320"/>
        </w:tabs>
        <w:ind w:left="4320" w:hanging="360"/>
      </w:pPr>
      <w:rPr>
        <w:rFonts w:ascii="Arial" w:hAnsi="Arial" w:hint="default"/>
      </w:rPr>
    </w:lvl>
    <w:lvl w:ilvl="6" w:tplc="9B9E6870" w:tentative="1">
      <w:start w:val="1"/>
      <w:numFmt w:val="bullet"/>
      <w:lvlText w:val="•"/>
      <w:lvlJc w:val="left"/>
      <w:pPr>
        <w:tabs>
          <w:tab w:val="num" w:pos="5040"/>
        </w:tabs>
        <w:ind w:left="5040" w:hanging="360"/>
      </w:pPr>
      <w:rPr>
        <w:rFonts w:ascii="Arial" w:hAnsi="Arial" w:hint="default"/>
      </w:rPr>
    </w:lvl>
    <w:lvl w:ilvl="7" w:tplc="EB28F54A" w:tentative="1">
      <w:start w:val="1"/>
      <w:numFmt w:val="bullet"/>
      <w:lvlText w:val="•"/>
      <w:lvlJc w:val="left"/>
      <w:pPr>
        <w:tabs>
          <w:tab w:val="num" w:pos="5760"/>
        </w:tabs>
        <w:ind w:left="5760" w:hanging="360"/>
      </w:pPr>
      <w:rPr>
        <w:rFonts w:ascii="Arial" w:hAnsi="Arial" w:hint="default"/>
      </w:rPr>
    </w:lvl>
    <w:lvl w:ilvl="8" w:tplc="B0646BE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2AA23AD"/>
    <w:multiLevelType w:val="hybridMultilevel"/>
    <w:tmpl w:val="996C5D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4B50928"/>
    <w:multiLevelType w:val="hybridMultilevel"/>
    <w:tmpl w:val="CB5862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9B43044"/>
    <w:multiLevelType w:val="hybridMultilevel"/>
    <w:tmpl w:val="B0AC32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C034E4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6B6D62"/>
    <w:multiLevelType w:val="hybridMultilevel"/>
    <w:tmpl w:val="529234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F9B3CE9"/>
    <w:multiLevelType w:val="hybridMultilevel"/>
    <w:tmpl w:val="CD945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82707699">
    <w:abstractNumId w:val="40"/>
  </w:num>
  <w:num w:numId="2" w16cid:durableId="1427070340">
    <w:abstractNumId w:val="2"/>
  </w:num>
  <w:num w:numId="3" w16cid:durableId="623736477">
    <w:abstractNumId w:val="36"/>
  </w:num>
  <w:num w:numId="4" w16cid:durableId="1551720532">
    <w:abstractNumId w:val="9"/>
  </w:num>
  <w:num w:numId="5" w16cid:durableId="232862333">
    <w:abstractNumId w:val="35"/>
  </w:num>
  <w:num w:numId="6" w16cid:durableId="730154176">
    <w:abstractNumId w:val="15"/>
  </w:num>
  <w:num w:numId="7" w16cid:durableId="787428412">
    <w:abstractNumId w:val="17"/>
  </w:num>
  <w:num w:numId="8" w16cid:durableId="533662778">
    <w:abstractNumId w:val="19"/>
  </w:num>
  <w:num w:numId="9" w16cid:durableId="1874875834">
    <w:abstractNumId w:val="21"/>
  </w:num>
  <w:num w:numId="10" w16cid:durableId="1343362779">
    <w:abstractNumId w:val="39"/>
  </w:num>
  <w:num w:numId="11" w16cid:durableId="839855557">
    <w:abstractNumId w:val="16"/>
  </w:num>
  <w:num w:numId="12" w16cid:durableId="1201165770">
    <w:abstractNumId w:val="37"/>
  </w:num>
  <w:num w:numId="13" w16cid:durableId="844856358">
    <w:abstractNumId w:val="12"/>
  </w:num>
  <w:num w:numId="14" w16cid:durableId="1803499529">
    <w:abstractNumId w:val="31"/>
  </w:num>
  <w:num w:numId="15" w16cid:durableId="1256477795">
    <w:abstractNumId w:val="8"/>
  </w:num>
  <w:num w:numId="16" w16cid:durableId="546182900">
    <w:abstractNumId w:val="27"/>
  </w:num>
  <w:num w:numId="17" w16cid:durableId="1959019901">
    <w:abstractNumId w:val="6"/>
  </w:num>
  <w:num w:numId="18" w16cid:durableId="1249585056">
    <w:abstractNumId w:val="32"/>
  </w:num>
  <w:num w:numId="19" w16cid:durableId="1270893320">
    <w:abstractNumId w:val="20"/>
  </w:num>
  <w:num w:numId="20" w16cid:durableId="2043897890">
    <w:abstractNumId w:val="22"/>
  </w:num>
  <w:num w:numId="21" w16cid:durableId="1842813764">
    <w:abstractNumId w:val="18"/>
  </w:num>
  <w:num w:numId="22" w16cid:durableId="153616713">
    <w:abstractNumId w:val="41"/>
  </w:num>
  <w:num w:numId="23" w16cid:durableId="1469206352">
    <w:abstractNumId w:val="1"/>
  </w:num>
  <w:num w:numId="24" w16cid:durableId="1313749462">
    <w:abstractNumId w:val="10"/>
  </w:num>
  <w:num w:numId="25" w16cid:durableId="1080760983">
    <w:abstractNumId w:val="28"/>
  </w:num>
  <w:num w:numId="26" w16cid:durableId="1913008637">
    <w:abstractNumId w:val="0"/>
  </w:num>
  <w:num w:numId="27" w16cid:durableId="731776242">
    <w:abstractNumId w:val="38"/>
  </w:num>
  <w:num w:numId="28" w16cid:durableId="771583930">
    <w:abstractNumId w:val="7"/>
  </w:num>
  <w:num w:numId="29" w16cid:durableId="1084455670">
    <w:abstractNumId w:val="4"/>
  </w:num>
  <w:num w:numId="30" w16cid:durableId="1622296424">
    <w:abstractNumId w:val="13"/>
  </w:num>
  <w:num w:numId="31" w16cid:durableId="1827239869">
    <w:abstractNumId w:val="33"/>
  </w:num>
  <w:num w:numId="32" w16cid:durableId="714935184">
    <w:abstractNumId w:val="23"/>
  </w:num>
  <w:num w:numId="33" w16cid:durableId="889996952">
    <w:abstractNumId w:val="3"/>
  </w:num>
  <w:num w:numId="34" w16cid:durableId="159173">
    <w:abstractNumId w:val="42"/>
  </w:num>
  <w:num w:numId="35" w16cid:durableId="396247411">
    <w:abstractNumId w:val="5"/>
  </w:num>
  <w:num w:numId="36" w16cid:durableId="1964648472">
    <w:abstractNumId w:val="34"/>
  </w:num>
  <w:num w:numId="37" w16cid:durableId="1257593863">
    <w:abstractNumId w:val="25"/>
  </w:num>
  <w:num w:numId="38" w16cid:durableId="648942052">
    <w:abstractNumId w:val="11"/>
  </w:num>
  <w:num w:numId="39" w16cid:durableId="1708598268">
    <w:abstractNumId w:val="24"/>
  </w:num>
  <w:num w:numId="40" w16cid:durableId="1880505399">
    <w:abstractNumId w:val="29"/>
  </w:num>
  <w:num w:numId="41" w16cid:durableId="1360936335">
    <w:abstractNumId w:val="30"/>
  </w:num>
  <w:num w:numId="42" w16cid:durableId="134953672">
    <w:abstractNumId w:val="26"/>
  </w:num>
  <w:num w:numId="43" w16cid:durableId="4390303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5A3C"/>
    <w:rsid w:val="00012D45"/>
    <w:rsid w:val="00013045"/>
    <w:rsid w:val="0001340C"/>
    <w:rsid w:val="00015809"/>
    <w:rsid w:val="00030BF1"/>
    <w:rsid w:val="000339E2"/>
    <w:rsid w:val="0004196E"/>
    <w:rsid w:val="00054531"/>
    <w:rsid w:val="000657FE"/>
    <w:rsid w:val="00071E70"/>
    <w:rsid w:val="00076B04"/>
    <w:rsid w:val="000B15AB"/>
    <w:rsid w:val="000D5276"/>
    <w:rsid w:val="000E7BA9"/>
    <w:rsid w:val="00100A15"/>
    <w:rsid w:val="00104E48"/>
    <w:rsid w:val="00116ADA"/>
    <w:rsid w:val="00144DDB"/>
    <w:rsid w:val="00167F8E"/>
    <w:rsid w:val="00172D42"/>
    <w:rsid w:val="0017426F"/>
    <w:rsid w:val="00182E1C"/>
    <w:rsid w:val="00193857"/>
    <w:rsid w:val="001B7D59"/>
    <w:rsid w:val="001C7240"/>
    <w:rsid w:val="001E501D"/>
    <w:rsid w:val="001F1F94"/>
    <w:rsid w:val="001F4EED"/>
    <w:rsid w:val="001F67D0"/>
    <w:rsid w:val="00200066"/>
    <w:rsid w:val="00201CD6"/>
    <w:rsid w:val="0021206D"/>
    <w:rsid w:val="002164FA"/>
    <w:rsid w:val="00240398"/>
    <w:rsid w:val="00243BCC"/>
    <w:rsid w:val="00244621"/>
    <w:rsid w:val="0025105E"/>
    <w:rsid w:val="00255179"/>
    <w:rsid w:val="00261AC8"/>
    <w:rsid w:val="00271505"/>
    <w:rsid w:val="002A157E"/>
    <w:rsid w:val="002E1DE3"/>
    <w:rsid w:val="002E32A2"/>
    <w:rsid w:val="002F1B26"/>
    <w:rsid w:val="002F4857"/>
    <w:rsid w:val="0031797A"/>
    <w:rsid w:val="003210D5"/>
    <w:rsid w:val="00331FC7"/>
    <w:rsid w:val="003416C9"/>
    <w:rsid w:val="0034179A"/>
    <w:rsid w:val="00346271"/>
    <w:rsid w:val="00351E05"/>
    <w:rsid w:val="003671C5"/>
    <w:rsid w:val="003825B4"/>
    <w:rsid w:val="00392B1E"/>
    <w:rsid w:val="003B380B"/>
    <w:rsid w:val="003B4B66"/>
    <w:rsid w:val="003C4165"/>
    <w:rsid w:val="003D69B9"/>
    <w:rsid w:val="003E0013"/>
    <w:rsid w:val="00413201"/>
    <w:rsid w:val="004236BC"/>
    <w:rsid w:val="00435D25"/>
    <w:rsid w:val="004501DD"/>
    <w:rsid w:val="0045430A"/>
    <w:rsid w:val="0045465F"/>
    <w:rsid w:val="00462F6C"/>
    <w:rsid w:val="00473FEE"/>
    <w:rsid w:val="004765D0"/>
    <w:rsid w:val="004A7DE9"/>
    <w:rsid w:val="004B13A8"/>
    <w:rsid w:val="004B5CCE"/>
    <w:rsid w:val="004C623B"/>
    <w:rsid w:val="004E0ACB"/>
    <w:rsid w:val="004E5DBE"/>
    <w:rsid w:val="004F1732"/>
    <w:rsid w:val="00513C70"/>
    <w:rsid w:val="0052660C"/>
    <w:rsid w:val="00552594"/>
    <w:rsid w:val="005542BD"/>
    <w:rsid w:val="00572AC3"/>
    <w:rsid w:val="00577817"/>
    <w:rsid w:val="00594645"/>
    <w:rsid w:val="00596246"/>
    <w:rsid w:val="005A1803"/>
    <w:rsid w:val="005B1E15"/>
    <w:rsid w:val="005B2888"/>
    <w:rsid w:val="005B2C48"/>
    <w:rsid w:val="005E2490"/>
    <w:rsid w:val="005F7298"/>
    <w:rsid w:val="00610311"/>
    <w:rsid w:val="0061202D"/>
    <w:rsid w:val="00641488"/>
    <w:rsid w:val="00642E1C"/>
    <w:rsid w:val="0064490C"/>
    <w:rsid w:val="00654BC7"/>
    <w:rsid w:val="006567BF"/>
    <w:rsid w:val="00663DC4"/>
    <w:rsid w:val="00677AA0"/>
    <w:rsid w:val="00691ED7"/>
    <w:rsid w:val="006934CD"/>
    <w:rsid w:val="006A4EB8"/>
    <w:rsid w:val="006A5AF7"/>
    <w:rsid w:val="006B186A"/>
    <w:rsid w:val="006B4064"/>
    <w:rsid w:val="006B4614"/>
    <w:rsid w:val="006D360F"/>
    <w:rsid w:val="006D4973"/>
    <w:rsid w:val="006F1A24"/>
    <w:rsid w:val="007144D4"/>
    <w:rsid w:val="00714964"/>
    <w:rsid w:val="007163FD"/>
    <w:rsid w:val="00722715"/>
    <w:rsid w:val="0072321A"/>
    <w:rsid w:val="0073255F"/>
    <w:rsid w:val="0074620D"/>
    <w:rsid w:val="00750343"/>
    <w:rsid w:val="0078242E"/>
    <w:rsid w:val="00786CFE"/>
    <w:rsid w:val="0079207A"/>
    <w:rsid w:val="007A2B0F"/>
    <w:rsid w:val="007A6FB4"/>
    <w:rsid w:val="007D1224"/>
    <w:rsid w:val="007E67E0"/>
    <w:rsid w:val="007F6015"/>
    <w:rsid w:val="0080078C"/>
    <w:rsid w:val="00803D6A"/>
    <w:rsid w:val="00803E6F"/>
    <w:rsid w:val="00805BEF"/>
    <w:rsid w:val="0081417F"/>
    <w:rsid w:val="00814AD1"/>
    <w:rsid w:val="008222D6"/>
    <w:rsid w:val="00826A98"/>
    <w:rsid w:val="00836B41"/>
    <w:rsid w:val="00842558"/>
    <w:rsid w:val="00847CEF"/>
    <w:rsid w:val="00847D08"/>
    <w:rsid w:val="0086358B"/>
    <w:rsid w:val="008950CF"/>
    <w:rsid w:val="00896DA2"/>
    <w:rsid w:val="008B1046"/>
    <w:rsid w:val="008B31AA"/>
    <w:rsid w:val="008B3682"/>
    <w:rsid w:val="008B3999"/>
    <w:rsid w:val="008B3E47"/>
    <w:rsid w:val="008B5EC8"/>
    <w:rsid w:val="008C6F96"/>
    <w:rsid w:val="008C7EBA"/>
    <w:rsid w:val="008D6ABA"/>
    <w:rsid w:val="008F2DFA"/>
    <w:rsid w:val="008F7FCA"/>
    <w:rsid w:val="00915EA3"/>
    <w:rsid w:val="00920C8E"/>
    <w:rsid w:val="009257BA"/>
    <w:rsid w:val="00931628"/>
    <w:rsid w:val="009355F3"/>
    <w:rsid w:val="009440E1"/>
    <w:rsid w:val="00953612"/>
    <w:rsid w:val="0096495E"/>
    <w:rsid w:val="00967DB4"/>
    <w:rsid w:val="009707FE"/>
    <w:rsid w:val="009833CD"/>
    <w:rsid w:val="00991219"/>
    <w:rsid w:val="009B540A"/>
    <w:rsid w:val="009C32A1"/>
    <w:rsid w:val="009C44DA"/>
    <w:rsid w:val="009C65FF"/>
    <w:rsid w:val="009C7002"/>
    <w:rsid w:val="009D176B"/>
    <w:rsid w:val="009D4402"/>
    <w:rsid w:val="009D529F"/>
    <w:rsid w:val="009E41EE"/>
    <w:rsid w:val="009E5655"/>
    <w:rsid w:val="009E57AC"/>
    <w:rsid w:val="009F1891"/>
    <w:rsid w:val="00A01C47"/>
    <w:rsid w:val="00A01FBE"/>
    <w:rsid w:val="00A055AD"/>
    <w:rsid w:val="00A14C19"/>
    <w:rsid w:val="00A22931"/>
    <w:rsid w:val="00A50434"/>
    <w:rsid w:val="00A53FA1"/>
    <w:rsid w:val="00A5575E"/>
    <w:rsid w:val="00A56E21"/>
    <w:rsid w:val="00AB1DEB"/>
    <w:rsid w:val="00AB4C04"/>
    <w:rsid w:val="00AD0900"/>
    <w:rsid w:val="00AD3A47"/>
    <w:rsid w:val="00AE2E95"/>
    <w:rsid w:val="00AE7D03"/>
    <w:rsid w:val="00B00625"/>
    <w:rsid w:val="00B01E56"/>
    <w:rsid w:val="00B20113"/>
    <w:rsid w:val="00B355C6"/>
    <w:rsid w:val="00B376FA"/>
    <w:rsid w:val="00B74DDC"/>
    <w:rsid w:val="00B77703"/>
    <w:rsid w:val="00B83D92"/>
    <w:rsid w:val="00B9050F"/>
    <w:rsid w:val="00B97769"/>
    <w:rsid w:val="00BA176F"/>
    <w:rsid w:val="00BA347E"/>
    <w:rsid w:val="00BA7949"/>
    <w:rsid w:val="00BB5A3C"/>
    <w:rsid w:val="00BB5C8D"/>
    <w:rsid w:val="00BB7E42"/>
    <w:rsid w:val="00BD25F5"/>
    <w:rsid w:val="00BD77BC"/>
    <w:rsid w:val="00BF2EAC"/>
    <w:rsid w:val="00BF43C9"/>
    <w:rsid w:val="00C02B36"/>
    <w:rsid w:val="00C455B4"/>
    <w:rsid w:val="00C50B74"/>
    <w:rsid w:val="00C5253F"/>
    <w:rsid w:val="00C633D3"/>
    <w:rsid w:val="00C8191E"/>
    <w:rsid w:val="00C820A4"/>
    <w:rsid w:val="00C906EC"/>
    <w:rsid w:val="00C90EC2"/>
    <w:rsid w:val="00CA28F8"/>
    <w:rsid w:val="00CA7934"/>
    <w:rsid w:val="00CB039C"/>
    <w:rsid w:val="00CB3CC2"/>
    <w:rsid w:val="00CD066F"/>
    <w:rsid w:val="00CD305F"/>
    <w:rsid w:val="00D016EF"/>
    <w:rsid w:val="00D05A70"/>
    <w:rsid w:val="00D1132E"/>
    <w:rsid w:val="00D24765"/>
    <w:rsid w:val="00D30083"/>
    <w:rsid w:val="00D44379"/>
    <w:rsid w:val="00D536AC"/>
    <w:rsid w:val="00D640FC"/>
    <w:rsid w:val="00D705A6"/>
    <w:rsid w:val="00D71B8B"/>
    <w:rsid w:val="00D946BC"/>
    <w:rsid w:val="00DA0E0D"/>
    <w:rsid w:val="00DA2222"/>
    <w:rsid w:val="00DA6674"/>
    <w:rsid w:val="00DB367A"/>
    <w:rsid w:val="00DC096E"/>
    <w:rsid w:val="00DD4739"/>
    <w:rsid w:val="00DD76E0"/>
    <w:rsid w:val="00E0021F"/>
    <w:rsid w:val="00E041A2"/>
    <w:rsid w:val="00E060DB"/>
    <w:rsid w:val="00E15BEF"/>
    <w:rsid w:val="00E17959"/>
    <w:rsid w:val="00E2442A"/>
    <w:rsid w:val="00E31742"/>
    <w:rsid w:val="00E31B0F"/>
    <w:rsid w:val="00E545F6"/>
    <w:rsid w:val="00E6584E"/>
    <w:rsid w:val="00E935C8"/>
    <w:rsid w:val="00E964ED"/>
    <w:rsid w:val="00EC44C3"/>
    <w:rsid w:val="00ED66A8"/>
    <w:rsid w:val="00ED767E"/>
    <w:rsid w:val="00EE2632"/>
    <w:rsid w:val="00EF3D09"/>
    <w:rsid w:val="00F01537"/>
    <w:rsid w:val="00F17B08"/>
    <w:rsid w:val="00F20B72"/>
    <w:rsid w:val="00F32E43"/>
    <w:rsid w:val="00F36179"/>
    <w:rsid w:val="00F573D1"/>
    <w:rsid w:val="00F62EC6"/>
    <w:rsid w:val="00F80464"/>
    <w:rsid w:val="00F9439C"/>
    <w:rsid w:val="00F95B21"/>
    <w:rsid w:val="00FB3688"/>
    <w:rsid w:val="00FC5C76"/>
    <w:rsid w:val="00FC7831"/>
    <w:rsid w:val="00FD5AE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3D6A"/>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2"/>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2"/>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596246"/>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ascii="Verdana" w:eastAsiaTheme="majorEastAsia" w:hAnsi="Verdana" w:cstheme="majorBidi"/>
      <w:sz w:val="32"/>
      <w:szCs w:val="32"/>
    </w:rPr>
  </w:style>
  <w:style w:type="character" w:customStyle="1" w:styleId="Kop2Char">
    <w:name w:val="Kop 2 Char"/>
    <w:basedOn w:val="Standaardalinea-lettertype"/>
    <w:link w:val="Kop2"/>
    <w:uiPriority w:val="9"/>
    <w:rsid w:val="00786CFE"/>
    <w:rPr>
      <w:rFonts w:ascii="Verdana" w:eastAsiaTheme="majorEastAsia" w:hAnsi="Verdan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11</Pages>
  <Words>2350</Words>
  <Characters>12929</Characters>
  <Application>Microsoft Office Word</Application>
  <DocSecurity>0</DocSecurity>
  <Lines>107</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124</cp:revision>
  <dcterms:created xsi:type="dcterms:W3CDTF">2024-02-07T19:59:00Z</dcterms:created>
  <dcterms:modified xsi:type="dcterms:W3CDTF">2024-02-17T11:08:00Z</dcterms:modified>
</cp:coreProperties>
</file>