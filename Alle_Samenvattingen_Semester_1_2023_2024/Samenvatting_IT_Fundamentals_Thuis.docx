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895FB" w14:textId="77777777" w:rsidR="005B2C48" w:rsidRDefault="00454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13AE05D4" wp14:editId="1622442D">
            <wp:simplePos x="0" y="0"/>
            <wp:positionH relativeFrom="margin">
              <wp:posOffset>337185</wp:posOffset>
            </wp:positionH>
            <wp:positionV relativeFrom="margin">
              <wp:posOffset>235585</wp:posOffset>
            </wp:positionV>
            <wp:extent cx="5467350" cy="2660015"/>
            <wp:effectExtent l="228600" t="228600" r="209550" b="216535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0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0EBDEF" w14:textId="4C1B594F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  <w:r w:rsidR="0098067B">
        <w:t xml:space="preserve"> 25/09/2023</w:t>
      </w:r>
    </w:p>
    <w:p w14:paraId="109D6588" w14:textId="511D65EE" w:rsidR="00BA5A36" w:rsidRDefault="0098067B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5273625" w:history="1">
        <w:r w:rsidR="00BA5A36" w:rsidRPr="006A4D07">
          <w:rPr>
            <w:rStyle w:val="Hyperlink"/>
            <w:noProof/>
          </w:rPr>
          <w:t>1</w:t>
        </w:r>
        <w:r w:rsidR="00BA5A36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BA5A36" w:rsidRPr="006A4D07">
          <w:rPr>
            <w:rStyle w:val="Hyperlink"/>
            <w:noProof/>
          </w:rPr>
          <w:t>Getallensysteem en binair rekenen</w:t>
        </w:r>
        <w:r w:rsidR="00BA5A36">
          <w:rPr>
            <w:noProof/>
            <w:webHidden/>
          </w:rPr>
          <w:tab/>
        </w:r>
        <w:r w:rsidR="00BA5A36">
          <w:rPr>
            <w:noProof/>
            <w:webHidden/>
          </w:rPr>
          <w:fldChar w:fldCharType="begin"/>
        </w:r>
        <w:r w:rsidR="00BA5A36">
          <w:rPr>
            <w:noProof/>
            <w:webHidden/>
          </w:rPr>
          <w:instrText xml:space="preserve"> PAGEREF _Toc155273625 \h </w:instrText>
        </w:r>
        <w:r w:rsidR="00BA5A36">
          <w:rPr>
            <w:noProof/>
            <w:webHidden/>
          </w:rPr>
        </w:r>
        <w:r w:rsidR="00BA5A36">
          <w:rPr>
            <w:noProof/>
            <w:webHidden/>
          </w:rPr>
          <w:fldChar w:fldCharType="separate"/>
        </w:r>
        <w:r w:rsidR="00BA5A36">
          <w:rPr>
            <w:noProof/>
            <w:webHidden/>
          </w:rPr>
          <w:t>3</w:t>
        </w:r>
        <w:r w:rsidR="00BA5A36">
          <w:rPr>
            <w:noProof/>
            <w:webHidden/>
          </w:rPr>
          <w:fldChar w:fldCharType="end"/>
        </w:r>
      </w:hyperlink>
    </w:p>
    <w:p w14:paraId="014CD76B" w14:textId="2F7CDFDF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26" w:history="1">
        <w:r w:rsidRPr="006A4D07">
          <w:rPr>
            <w:rStyle w:val="Hyperlink"/>
            <w:noProof/>
          </w:rPr>
          <w:t>1.1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F0E282" w14:textId="3014C887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27" w:history="1">
        <w:r w:rsidRPr="006A4D07">
          <w:rPr>
            <w:rStyle w:val="Hyperlink"/>
            <w:noProof/>
          </w:rPr>
          <w:t>1.2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Positionele systemen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2E8FBC" w14:textId="28444CC6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28" w:history="1">
        <w:r w:rsidRPr="006A4D07">
          <w:rPr>
            <w:rStyle w:val="Hyperlink"/>
            <w:noProof/>
          </w:rPr>
          <w:t>1.2.1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Tiendelige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4D0414" w14:textId="26E45EC1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29" w:history="1">
        <w:r w:rsidRPr="006A4D07">
          <w:rPr>
            <w:rStyle w:val="Hyperlink"/>
            <w:noProof/>
          </w:rPr>
          <w:t>1.2.2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Binaire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A23282" w14:textId="56F8C0C8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0" w:history="1">
        <w:r w:rsidRPr="006A4D07">
          <w:rPr>
            <w:rStyle w:val="Hyperlink"/>
            <w:noProof/>
          </w:rPr>
          <w:t>1.2.3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Octale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786464" w14:textId="4979F878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1" w:history="1">
        <w:r w:rsidRPr="006A4D07">
          <w:rPr>
            <w:rStyle w:val="Hyperlink"/>
            <w:noProof/>
          </w:rPr>
          <w:t>1.2.4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Hexadecimale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B02EE4" w14:textId="1222355B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2" w:history="1">
        <w:r w:rsidRPr="006A4D07">
          <w:rPr>
            <w:rStyle w:val="Hyperlink"/>
            <w:noProof/>
          </w:rPr>
          <w:t>1.2.5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Samenvatting: Decimaal / binair / octaal / hexadecimaal 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03A89B" w14:textId="09BCC60A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3" w:history="1">
        <w:r w:rsidRPr="006A4D07">
          <w:rPr>
            <w:rStyle w:val="Hyperlink"/>
            <w:noProof/>
          </w:rPr>
          <w:t>1.3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Conversies tussen talstelsels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6842F6" w14:textId="38999AC7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4" w:history="1">
        <w:r w:rsidRPr="006A4D07">
          <w:rPr>
            <w:rStyle w:val="Hyperlink"/>
            <w:noProof/>
          </w:rPr>
          <w:t>1.4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Bewerkingen in het binair 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DDAC7C" w14:textId="2867694A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5" w:history="1">
        <w:r w:rsidRPr="006A4D07">
          <w:rPr>
            <w:rStyle w:val="Hyperlink"/>
            <w:noProof/>
          </w:rPr>
          <w:t>1.4.1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Cijferen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2EF814" w14:textId="2CD5728A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6" w:history="1">
        <w:r w:rsidRPr="006A4D07">
          <w:rPr>
            <w:rStyle w:val="Hyperlink"/>
            <w:noProof/>
          </w:rPr>
          <w:t>1.4.2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Andere bewerkingen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EFC160" w14:textId="756FE56D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7" w:history="1">
        <w:r w:rsidRPr="006A4D07">
          <w:rPr>
            <w:rStyle w:val="Hyperlink"/>
            <w:noProof/>
          </w:rPr>
          <w:t>1.4.3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Negatieve getallen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DA5CDC" w14:textId="75859B18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8" w:history="1">
        <w:r w:rsidRPr="006A4D07">
          <w:rPr>
            <w:rStyle w:val="Hyperlink"/>
            <w:noProof/>
          </w:rPr>
          <w:t>1.5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Overflow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294DB8" w14:textId="10D5CF18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39" w:history="1">
        <w:r w:rsidRPr="006A4D07">
          <w:rPr>
            <w:rStyle w:val="Hyperlink"/>
            <w:noProof/>
          </w:rPr>
          <w:t>1.6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Floating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9777F7" w14:textId="7F95B258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0" w:history="1">
        <w:r w:rsidRPr="006A4D07">
          <w:rPr>
            <w:rStyle w:val="Hyperlink"/>
            <w:noProof/>
          </w:rPr>
          <w:t>1.6.1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Voorstelling floating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E21CB1" w14:textId="1604F116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41" w:history="1">
        <w:r w:rsidRPr="006A4D07">
          <w:rPr>
            <w:rStyle w:val="Hyperlink"/>
            <w:noProof/>
          </w:rPr>
          <w:t>2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2 logische 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73839A" w14:textId="16F9E5B4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2" w:history="1">
        <w:r w:rsidRPr="006A4D07">
          <w:rPr>
            <w:rStyle w:val="Hyperlink"/>
            <w:noProof/>
          </w:rPr>
          <w:t>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Overzicht van een logische 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8C617F" w14:textId="5E408219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3" w:history="1">
        <w:r w:rsidRPr="006A4D07">
          <w:rPr>
            <w:rStyle w:val="Hyperlink"/>
            <w:noProof/>
          </w:rPr>
          <w:t>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Basispoorten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85019B" w14:textId="21FC5AE7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4" w:history="1">
        <w:r w:rsidRPr="006A4D07">
          <w:rPr>
            <w:rStyle w:val="Hyperlink"/>
            <w:noProof/>
          </w:rPr>
          <w:t>2.2.1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NIET-poort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9B7830" w14:textId="7B824B9A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5" w:history="1">
        <w:r w:rsidRPr="006A4D07">
          <w:rPr>
            <w:rStyle w:val="Hyperlink"/>
            <w:noProof/>
          </w:rPr>
          <w:t>2.2.2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EN-poort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5EC452" w14:textId="156FA7A6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6" w:history="1">
        <w:r w:rsidRPr="006A4D07">
          <w:rPr>
            <w:rStyle w:val="Hyperlink"/>
            <w:noProof/>
          </w:rPr>
          <w:t>2.2.3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OF-poort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9E536E" w14:textId="499AEB1E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7" w:history="1">
        <w:r w:rsidRPr="006A4D07">
          <w:rPr>
            <w:rStyle w:val="Hyperlink"/>
            <w:noProof/>
          </w:rPr>
          <w:t>2.2.4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XOR-poort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F39466" w14:textId="7F9D432F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8" w:history="1">
        <w:r w:rsidRPr="006A4D07">
          <w:rPr>
            <w:rStyle w:val="Hyperlink"/>
            <w:noProof/>
          </w:rPr>
          <w:t>2.2.5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NEN-poort en NOR-poort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910D69" w14:textId="4B4FEA21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49" w:history="1">
        <w:r w:rsidRPr="006A4D07">
          <w:rPr>
            <w:rStyle w:val="Hyperlink"/>
            <w:noProof/>
          </w:rPr>
          <w:t>2.2.6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NOR-poort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BC2E78" w14:textId="3C895885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0" w:history="1">
        <w:r w:rsidRPr="006A4D07">
          <w:rPr>
            <w:rStyle w:val="Hyperlink"/>
            <w:noProof/>
          </w:rPr>
          <w:t>2.2.7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Samenvatting poorten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4F6359" w14:textId="42AF6C3E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1" w:history="1">
        <w:r w:rsidRPr="006A4D07">
          <w:rPr>
            <w:rStyle w:val="Hyperlink"/>
            <w:noProof/>
          </w:rPr>
          <w:t>2.2.8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tri-state-buffer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A3182F" w14:textId="125D5920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2" w:history="1">
        <w:r w:rsidRPr="006A4D07">
          <w:rPr>
            <w:rStyle w:val="Hyperlink"/>
            <w:noProof/>
          </w:rPr>
          <w:t>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Logische schakelingen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E3AE85" w14:textId="5CC11D69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3" w:history="1">
        <w:r w:rsidRPr="006A4D07">
          <w:rPr>
            <w:rStyle w:val="Hyperlink"/>
            <w:noProof/>
          </w:rPr>
          <w:t>2.4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Equivalente schakelingen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AB1071" w14:textId="4DA0C664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54" w:history="1">
        <w:r w:rsidRPr="006A4D07">
          <w:rPr>
            <w:rStyle w:val="Hyperlink"/>
            <w:noProof/>
          </w:rPr>
          <w:t>3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3 Boolealgebra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A276A5" w14:textId="33BA244D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5" w:history="1">
        <w:r w:rsidRPr="006A4D07">
          <w:rPr>
            <w:rStyle w:val="Hyperlink"/>
            <w:noProof/>
          </w:rPr>
          <w:t>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Definitie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AE8F9B" w14:textId="03B6BF80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6" w:history="1">
        <w:r w:rsidRPr="006A4D07">
          <w:rPr>
            <w:rStyle w:val="Hyperlink"/>
            <w:noProof/>
          </w:rPr>
          <w:t>3.2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Dualiteitsstelsel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C7FADB" w14:textId="71F52D91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7" w:history="1">
        <w:r w:rsidRPr="006A4D07">
          <w:rPr>
            <w:rStyle w:val="Hyperlink"/>
            <w:noProof/>
          </w:rPr>
          <w:t>3.3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EFA3B1" w14:textId="50046840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58" w:history="1">
        <w:r w:rsidRPr="006A4D07">
          <w:rPr>
            <w:rStyle w:val="Hyperlink"/>
            <w:noProof/>
          </w:rPr>
          <w:t>4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4 Boolese uitdrukkingen en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6761CB" w14:textId="759604D5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59" w:history="1">
        <w:r w:rsidRPr="006A4D07">
          <w:rPr>
            <w:rStyle w:val="Hyperlink"/>
            <w:noProof/>
          </w:rPr>
          <w:t>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1F6DD5" w14:textId="3676E01D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0" w:history="1">
        <w:r w:rsidRPr="006A4D07">
          <w:rPr>
            <w:rStyle w:val="Hyperlink"/>
            <w:noProof/>
          </w:rPr>
          <w:t>4.2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Minimale en maximale 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C549FD" w14:textId="53E7B515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1" w:history="1">
        <w:r w:rsidRPr="006A4D07">
          <w:rPr>
            <w:rStyle w:val="Hyperlink"/>
            <w:noProof/>
          </w:rPr>
          <w:t>4.3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disjunctieve normaalvorm: DNV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B43EEF" w14:textId="317C4457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2" w:history="1">
        <w:r w:rsidRPr="006A4D07">
          <w:rPr>
            <w:rStyle w:val="Hyperlink"/>
            <w:noProof/>
          </w:rPr>
          <w:t>4.3.1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Methode 1: gebruik de axioma’s en de 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DF305D" w14:textId="13BF0004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3" w:history="1">
        <w:r w:rsidRPr="006A4D07">
          <w:rPr>
            <w:rStyle w:val="Hyperlink"/>
            <w:noProof/>
          </w:rPr>
          <w:t>4.4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conjunctieve normaalvorm: CNV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4F3BF3" w14:textId="1689C7EA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4" w:history="1">
        <w:r w:rsidRPr="006A4D07">
          <w:rPr>
            <w:rStyle w:val="Hyperlink"/>
            <w:noProof/>
          </w:rPr>
          <w:t>4.5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Vereenvoudigen van Boolese uitdrukkingen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BB9CCA" w14:textId="4B12CCDC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65" w:history="1">
        <w:r w:rsidRPr="006A4D07">
          <w:rPr>
            <w:rStyle w:val="Hyperlink"/>
            <w:noProof/>
          </w:rPr>
          <w:t>5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5: Veitch-Karnaugh diagrammen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7ABE1C" w14:textId="6B8D38F3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6" w:history="1">
        <w:r w:rsidRPr="006A4D07">
          <w:rPr>
            <w:rStyle w:val="Hyperlink"/>
            <w:noProof/>
          </w:rPr>
          <w:t>5.1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Karnaugh diagram van een Boolese uitdrukking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DC1203" w14:textId="5B580BF8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67" w:history="1">
        <w:r w:rsidRPr="006A4D07">
          <w:rPr>
            <w:rStyle w:val="Hyperlink"/>
            <w:noProof/>
          </w:rPr>
          <w:t>6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6 Codeertheorie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ABCEC3" w14:textId="3BE3CD80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8" w:history="1">
        <w:r w:rsidRPr="006A4D07">
          <w:rPr>
            <w:rStyle w:val="Hyperlink"/>
            <w:noProof/>
          </w:rPr>
          <w:t>6.1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27E83A" w14:textId="6878EFF9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69" w:history="1">
        <w:r w:rsidRPr="006A4D07">
          <w:rPr>
            <w:rStyle w:val="Hyperlink"/>
            <w:noProof/>
            <w:lang w:val="en-GB"/>
          </w:rPr>
          <w:t>6.2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  <w:lang w:val="en-GB"/>
          </w:rPr>
          <w:t>Foutdetecterende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704EDA9" w14:textId="1C580280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0" w:history="1">
        <w:r w:rsidRPr="006A4D07">
          <w:rPr>
            <w:rStyle w:val="Hyperlink"/>
            <w:noProof/>
          </w:rPr>
          <w:t>6.2.1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Controlegetal - Cyclic Redundancy Check (vervolg)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1E3826" w14:textId="1E677A61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1" w:history="1">
        <w:r w:rsidRPr="006A4D07">
          <w:rPr>
            <w:rStyle w:val="Hyperlink"/>
            <w:noProof/>
          </w:rPr>
          <w:t>6.3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Foutverbeterende 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5CD5C9" w14:textId="7AF1FC7D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2" w:history="1">
        <w:r w:rsidRPr="006A4D07">
          <w:rPr>
            <w:rStyle w:val="Hyperlink"/>
            <w:noProof/>
          </w:rPr>
          <w:t>6.3.1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Hammingcode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823A89" w14:textId="098659DC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73" w:history="1">
        <w:r w:rsidRPr="006A4D07">
          <w:rPr>
            <w:rStyle w:val="Hyperlink"/>
            <w:noProof/>
          </w:rPr>
          <w:t>7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7: Inleiding tot de 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0C94A7" w14:textId="35713FE0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4" w:history="1">
        <w:r w:rsidRPr="006A4D07">
          <w:rPr>
            <w:rStyle w:val="Hyperlink"/>
            <w:noProof/>
          </w:rPr>
          <w:t>7.1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Het veld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AFA050" w14:textId="0ED648F6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5" w:history="1">
        <w:r w:rsidRPr="006A4D07">
          <w:rPr>
            <w:rStyle w:val="Hyperlink"/>
            <w:noProof/>
          </w:rPr>
          <w:t>7.2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Machten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A5E824" w14:textId="60459AD7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6" w:history="1">
        <w:r w:rsidRPr="006A4D07">
          <w:rPr>
            <w:rStyle w:val="Hyperlink"/>
            <w:noProof/>
          </w:rPr>
          <w:t>7.3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Intervallen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C78712" w14:textId="60E040B7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7" w:history="1">
        <w:r w:rsidRPr="006A4D07">
          <w:rPr>
            <w:rStyle w:val="Hyperlink"/>
            <w:noProof/>
          </w:rPr>
          <w:t>7.4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Het begrip oneindig in de wiskunde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9576C8" w14:textId="20625C5B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78" w:history="1">
        <w:r w:rsidRPr="006A4D07">
          <w:rPr>
            <w:rStyle w:val="Hyperlink"/>
            <w:noProof/>
          </w:rPr>
          <w:t>7.4.1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Eigenschappen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FACE2A" w14:textId="7C0E5DF3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79" w:history="1">
        <w:r w:rsidRPr="006A4D07">
          <w:rPr>
            <w:rStyle w:val="Hyperlink"/>
            <w:noProof/>
          </w:rPr>
          <w:t>8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8: Veeltermfuncties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C416AB" w14:textId="4FD3AA57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0" w:history="1">
        <w:r w:rsidRPr="006A4D07">
          <w:rPr>
            <w:rStyle w:val="Hyperlink"/>
            <w:noProof/>
          </w:rPr>
          <w:t>8.1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Definities en notaties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A69029" w14:textId="6AD5EECB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1" w:history="1">
        <w:r w:rsidRPr="006A4D07">
          <w:rPr>
            <w:rStyle w:val="Hyperlink"/>
            <w:noProof/>
          </w:rPr>
          <w:t>8.2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Constante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6F56045" w14:textId="2C910562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2" w:history="1">
        <w:r w:rsidRPr="006A4D07">
          <w:rPr>
            <w:rStyle w:val="Hyperlink"/>
            <w:noProof/>
          </w:rPr>
          <w:t>8.3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Lineaire functies of functies van de eerste graad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7AF5B4" w14:textId="6219497D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3" w:history="1">
        <w:r w:rsidRPr="006A4D07">
          <w:rPr>
            <w:rStyle w:val="Hyperlink"/>
            <w:noProof/>
          </w:rPr>
          <w:t>8.4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Functies van de tweede graad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30F4E6" w14:textId="4C6AECAF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84" w:history="1">
        <w:r w:rsidRPr="006A4D07">
          <w:rPr>
            <w:rStyle w:val="Hyperlink"/>
            <w:noProof/>
          </w:rPr>
          <w:t>9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9: De exponentiële en logaritmische functie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72FF4CB" w14:textId="6DF8954E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5" w:history="1">
        <w:r w:rsidRPr="006A4D07">
          <w:rPr>
            <w:rStyle w:val="Hyperlink"/>
            <w:noProof/>
          </w:rPr>
          <w:t>9.1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De logaritmische functie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CEF667" w14:textId="3E368C20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86" w:history="1">
        <w:r w:rsidRPr="006A4D07">
          <w:rPr>
            <w:rStyle w:val="Hyperlink"/>
            <w:noProof/>
          </w:rPr>
          <w:t>10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  <w:lang w:val="fr-FR"/>
          </w:rPr>
          <w:t xml:space="preserve">Hoofdstuk 10: </w:t>
        </w:r>
        <w:r w:rsidRPr="006A4D07">
          <w:rPr>
            <w:rStyle w:val="Hyperlink"/>
            <w:noProof/>
          </w:rPr>
          <w:t>Bijzondere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FCF7B0D" w14:textId="155760F3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7" w:history="1">
        <w:r w:rsidRPr="006A4D07">
          <w:rPr>
            <w:rStyle w:val="Hyperlink"/>
            <w:noProof/>
            <w:lang w:val="de-DE"/>
          </w:rPr>
          <w:t>10.1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  <w:lang w:val="de-DE"/>
          </w:rPr>
          <w:t>Absolute waarde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5B06CF4" w14:textId="599C8E90" w:rsidR="00BA5A36" w:rsidRDefault="00BA5A36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8" w:history="1">
        <w:r w:rsidRPr="006A4D07">
          <w:rPr>
            <w:rStyle w:val="Hyperlink"/>
            <w:noProof/>
            <w:lang w:val="de-DE"/>
          </w:rPr>
          <w:t>10.2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  <w:lang w:val="de-DE"/>
          </w:rPr>
          <w:t>Floor en ceiling functie: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508E34" w14:textId="0A36AE3D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89" w:history="1">
        <w:r w:rsidRPr="006A4D07">
          <w:rPr>
            <w:rStyle w:val="Hyperlink"/>
            <w:noProof/>
            <w:lang w:val="de-DE"/>
          </w:rPr>
          <w:t>10.2.1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  <w:lang w:val="de-DE"/>
          </w:rPr>
          <w:t>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96C3842" w14:textId="7F0216A2" w:rsidR="00BA5A36" w:rsidRDefault="00BA5A36">
      <w:pPr>
        <w:pStyle w:val="Inhopg3"/>
        <w:tabs>
          <w:tab w:val="left" w:pos="851"/>
          <w:tab w:val="right" w:leader="dot" w:pos="9628"/>
        </w:tabs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5273690" w:history="1">
        <w:r w:rsidRPr="006A4D07">
          <w:rPr>
            <w:rStyle w:val="Hyperlink"/>
            <w:noProof/>
          </w:rPr>
          <w:t>10.2.2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Ceiling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B70DE0" w14:textId="4B2B9156" w:rsidR="00BA5A36" w:rsidRDefault="00BA5A36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5273691" w:history="1">
        <w:r w:rsidRPr="006A4D07">
          <w:rPr>
            <w:rStyle w:val="Hyperlink"/>
            <w:noProof/>
          </w:rPr>
          <w:t>11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6A4D07">
          <w:rPr>
            <w:rStyle w:val="Hyperlink"/>
            <w:noProof/>
          </w:rPr>
          <w:t>Hoofdstuk 11: Eindige v</w:t>
        </w:r>
        <w:r w:rsidRPr="006A4D07">
          <w:rPr>
            <w:rStyle w:val="Hyperlink"/>
            <w:noProof/>
          </w:rPr>
          <w:t>e</w:t>
        </w:r>
        <w:r w:rsidRPr="006A4D07">
          <w:rPr>
            <w:rStyle w:val="Hyperlink"/>
            <w:noProof/>
          </w:rPr>
          <w:t>lden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_Toc155273691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996E7D" w14:textId="049C124F" w:rsidR="00D71B8B" w:rsidRDefault="0098067B">
      <w:r>
        <w:fldChar w:fldCharType="end"/>
      </w:r>
    </w:p>
    <w:p w14:paraId="2C308435" w14:textId="77777777" w:rsidR="00CB3CC2" w:rsidRDefault="00CB3CC2"/>
    <w:p w14:paraId="5C4CB414" w14:textId="77777777" w:rsidR="00803E6F" w:rsidRDefault="00803E6F"/>
    <w:p w14:paraId="5845482E" w14:textId="77777777" w:rsidR="00CB3CC2" w:rsidRDefault="00CB3CC2" w:rsidP="00CB3CC2">
      <w:pPr>
        <w:sectPr w:rsidR="00CB3CC2" w:rsidSect="005B2C48">
          <w:footerReference w:type="default" r:id="rId9"/>
          <w:pgSz w:w="11906" w:h="16838"/>
          <w:pgMar w:top="1134" w:right="1134" w:bottom="1134" w:left="1134" w:header="709" w:footer="709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08"/>
          <w:titlePg/>
          <w:docGrid w:linePitch="360"/>
        </w:sectPr>
      </w:pPr>
    </w:p>
    <w:p w14:paraId="685937E1" w14:textId="710E418C" w:rsidR="003B3238" w:rsidRDefault="003B3238" w:rsidP="00991BCA">
      <w:pPr>
        <w:pStyle w:val="Kop1"/>
      </w:pPr>
      <w:bookmarkStart w:id="0" w:name="_Toc155273625"/>
      <w:r>
        <w:lastRenderedPageBreak/>
        <w:t>Getallensysteem en binair rekenen</w:t>
      </w:r>
      <w:bookmarkEnd w:id="0"/>
    </w:p>
    <w:p w14:paraId="6AA074DD" w14:textId="0EDD1CF5" w:rsidR="00493CB5" w:rsidRDefault="004E49D5" w:rsidP="004E49D5">
      <w:pPr>
        <w:pStyle w:val="Kop2"/>
      </w:pPr>
      <w:bookmarkStart w:id="1" w:name="_Toc155273626"/>
      <w:r>
        <w:t>Inleiding</w:t>
      </w:r>
      <w:bookmarkEnd w:id="1"/>
    </w:p>
    <w:p w14:paraId="023800ED" w14:textId="3439F4F8" w:rsidR="00BB746B" w:rsidRDefault="00BB746B" w:rsidP="00BB746B">
      <w:pPr>
        <w:pStyle w:val="Geenafstand"/>
      </w:pPr>
      <w:r>
        <w:t>Wat is een cijfer?</w:t>
      </w:r>
    </w:p>
    <w:p w14:paraId="69D0758B" w14:textId="77777777" w:rsidR="00BB746B" w:rsidRDefault="00BB746B" w:rsidP="00BB746B">
      <w:r w:rsidRPr="00BB746B">
        <w:t>Een cijfer is een symbool, dat gebruikt wordt bij de voorstelling van getallen.</w:t>
      </w:r>
    </w:p>
    <w:p w14:paraId="7290581B" w14:textId="77777777" w:rsidR="00BB746B" w:rsidRDefault="00BB746B" w:rsidP="00BB746B"/>
    <w:p w14:paraId="255F0CBD" w14:textId="12314655" w:rsidR="00BB746B" w:rsidRDefault="00BB746B" w:rsidP="00BB746B">
      <w:pPr>
        <w:pStyle w:val="Geenafstand"/>
      </w:pPr>
      <w:r>
        <w:t>Wat is een getal?</w:t>
      </w:r>
    </w:p>
    <w:p w14:paraId="017A5C45" w14:textId="55375F0A" w:rsidR="005D14A7" w:rsidRDefault="00BB746B" w:rsidP="00BB746B">
      <w:r w:rsidRPr="00BB746B">
        <w:t>Een getal wordt voorgesteld door, al dan niet van elkaar verschillende, cijfers achter elkaar te plaatsen</w:t>
      </w:r>
    </w:p>
    <w:p w14:paraId="2E342E8E" w14:textId="5B1C6DF3" w:rsidR="001027C6" w:rsidRPr="001027C6" w:rsidRDefault="005D14A7" w:rsidP="005D14A7">
      <w:pPr>
        <w:pStyle w:val="Kop2"/>
      </w:pPr>
      <w:bookmarkStart w:id="2" w:name="_Toc155273627"/>
      <w:r w:rsidRPr="005D14A7">
        <w:t>Positionele systemen</w:t>
      </w:r>
      <w:bookmarkEnd w:id="2"/>
      <w:r w:rsidRPr="005D14A7">
        <w:t xml:space="preserve">  </w:t>
      </w:r>
    </w:p>
    <w:p w14:paraId="2803FF56" w14:textId="3D303B11" w:rsidR="00DF508C" w:rsidRPr="004D00B2" w:rsidRDefault="00FF05FF" w:rsidP="00DF508C">
      <w:pPr>
        <w:pStyle w:val="Geenafstand"/>
      </w:pPr>
      <w:r>
        <w:t>Betekenis ‘positionele getallen’:</w:t>
      </w:r>
    </w:p>
    <w:p w14:paraId="3C6743E9" w14:textId="72417DB4" w:rsidR="00DF508C" w:rsidRPr="00967DB4" w:rsidRDefault="00DF508C" w:rsidP="00DF508C">
      <w:r>
        <w:t xml:space="preserve">De plaats van </w:t>
      </w:r>
      <w:r w:rsidR="00FF05FF">
        <w:t>het</w:t>
      </w:r>
      <w:r>
        <w:t xml:space="preserve"> cijfer bepaald de waarde van het cijfer.</w:t>
      </w:r>
    </w:p>
    <w:p w14:paraId="1F52E3D8" w14:textId="3A3BCCA5" w:rsidR="00BB746B" w:rsidRDefault="00702A7B" w:rsidP="00702A7B">
      <w:pPr>
        <w:pStyle w:val="Kop3"/>
      </w:pPr>
      <w:bookmarkStart w:id="3" w:name="_Toc155273628"/>
      <w:r>
        <w:t>Tiendelige getallen</w:t>
      </w:r>
      <w:bookmarkEnd w:id="3"/>
    </w:p>
    <w:p w14:paraId="28433D07" w14:textId="79C36679" w:rsidR="00C91056" w:rsidRDefault="00C91056" w:rsidP="00682B97">
      <w:pPr>
        <w:pStyle w:val="Geenafstand"/>
      </w:pPr>
      <w:r>
        <w:t>Wat is het grondtal van het positionele systeem?</w:t>
      </w:r>
    </w:p>
    <w:p w14:paraId="08C60210" w14:textId="3DE8334E" w:rsidR="00C91056" w:rsidRDefault="00C91056" w:rsidP="00C91056">
      <w:r>
        <w:t>10</w:t>
      </w:r>
    </w:p>
    <w:p w14:paraId="2E09162B" w14:textId="77777777" w:rsidR="00C91056" w:rsidRDefault="00C91056" w:rsidP="00C91056"/>
    <w:p w14:paraId="0E95543B" w14:textId="5B87AE30" w:rsidR="00C91056" w:rsidRDefault="00C91056" w:rsidP="00682B97">
      <w:pPr>
        <w:pStyle w:val="Geenafstand"/>
      </w:pPr>
      <w:r>
        <w:t xml:space="preserve">Wat zijn de verzameling van symbolen </w:t>
      </w:r>
      <w:r w:rsidR="00682B97">
        <w:t xml:space="preserve">van het positionele systeem? </w:t>
      </w:r>
    </w:p>
    <w:p w14:paraId="489434B8" w14:textId="24A9FE72" w:rsidR="00682B97" w:rsidRDefault="00682B97" w:rsidP="00C91056">
      <w:r>
        <w:t xml:space="preserve">1 – 2 – 3 – 4 – 5 – 6 – 7 – 8 </w:t>
      </w:r>
      <w:r w:rsidR="00833DE9">
        <w:t>–</w:t>
      </w:r>
      <w:r>
        <w:t xml:space="preserve"> 9</w:t>
      </w:r>
    </w:p>
    <w:p w14:paraId="7C6BAB44" w14:textId="77777777" w:rsidR="00833DE9" w:rsidRDefault="00833DE9" w:rsidP="00C91056"/>
    <w:p w14:paraId="2D1F2D75" w14:textId="58A1EC9E" w:rsidR="00833DE9" w:rsidRPr="00C91056" w:rsidRDefault="00833DE9" w:rsidP="00833DE9">
      <w:pPr>
        <w:pStyle w:val="Geenafstand"/>
      </w:pPr>
      <w:r>
        <w:t xml:space="preserve">Grootheden kennen: </w:t>
      </w:r>
    </w:p>
    <w:p w14:paraId="3FF0C7CE" w14:textId="77777777" w:rsidR="00BB746B" w:rsidRDefault="00BB746B" w:rsidP="00BB746B"/>
    <w:p w14:paraId="26B89AEB" w14:textId="0EC3074A" w:rsidR="00086427" w:rsidRDefault="00833DE9" w:rsidP="00BB746B">
      <w:r w:rsidRPr="003B0221">
        <w:rPr>
          <w:noProof/>
        </w:rPr>
        <w:drawing>
          <wp:anchor distT="0" distB="0" distL="114300" distR="114300" simplePos="0" relativeHeight="251691008" behindDoc="0" locked="0" layoutInCell="1" allowOverlap="1" wp14:anchorId="071F65FB" wp14:editId="3B50330B">
            <wp:simplePos x="720969" y="5046785"/>
            <wp:positionH relativeFrom="column">
              <wp:align>left</wp:align>
            </wp:positionH>
            <wp:positionV relativeFrom="paragraph">
              <wp:align>top</wp:align>
            </wp:positionV>
            <wp:extent cx="3664528" cy="2571026"/>
            <wp:effectExtent l="0" t="0" r="0" b="0"/>
            <wp:wrapSquare wrapText="bothSides"/>
            <wp:docPr id="1544372887" name="Afbeelding 1" descr="Afbeelding met tekst, nummer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2887" name="Afbeelding 1" descr="Afbeelding met tekst, nummer, Lettertype, schermopname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28" cy="257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12">
        <w:br w:type="textWrapping" w:clear="all"/>
      </w:r>
    </w:p>
    <w:p w14:paraId="3781CBFC" w14:textId="77777777" w:rsidR="0085292B" w:rsidRDefault="0085292B" w:rsidP="00BB746B"/>
    <w:p w14:paraId="350CBF88" w14:textId="77777777" w:rsidR="00957FEA" w:rsidRPr="00967DB4" w:rsidRDefault="00957FEA" w:rsidP="00957FEA">
      <w:pPr>
        <w:pStyle w:val="Kop3"/>
      </w:pPr>
      <w:bookmarkStart w:id="4" w:name="_Toc155273629"/>
      <w:r>
        <w:t>Binaire getallen</w:t>
      </w:r>
      <w:bookmarkEnd w:id="4"/>
    </w:p>
    <w:p w14:paraId="2589DDBF" w14:textId="44E30710" w:rsidR="00957FEA" w:rsidRDefault="000E02D8" w:rsidP="00643FDB">
      <w:pPr>
        <w:pStyle w:val="Geenafstand"/>
      </w:pPr>
      <w:r>
        <w:t xml:space="preserve">Wat is het grondtal van het binaire systeem? </w:t>
      </w:r>
    </w:p>
    <w:p w14:paraId="1D7B2598" w14:textId="185DF883" w:rsidR="000E02D8" w:rsidRDefault="000E02D8" w:rsidP="00BB746B">
      <w:r>
        <w:t>2</w:t>
      </w:r>
    </w:p>
    <w:p w14:paraId="4B6BC0EF" w14:textId="77777777" w:rsidR="000E02D8" w:rsidRDefault="000E02D8" w:rsidP="00BB746B"/>
    <w:p w14:paraId="3B86351E" w14:textId="7753655D" w:rsidR="000E02D8" w:rsidRDefault="000E02D8" w:rsidP="00643FDB">
      <w:pPr>
        <w:pStyle w:val="Geenafstand"/>
      </w:pPr>
      <w:r>
        <w:t xml:space="preserve">Wat zijn de verzameling van symbolen in het binaire systeem? </w:t>
      </w:r>
    </w:p>
    <w:p w14:paraId="61E8240D" w14:textId="55167813" w:rsidR="00643FDB" w:rsidRDefault="000E02D8" w:rsidP="00BB746B">
      <w:r>
        <w:t xml:space="preserve">0 </w:t>
      </w:r>
      <w:r w:rsidR="00643FDB">
        <w:t>–</w:t>
      </w:r>
      <w:r>
        <w:t xml:space="preserve"> 1</w:t>
      </w:r>
    </w:p>
    <w:p w14:paraId="42772565" w14:textId="77777777" w:rsidR="00643FDB" w:rsidRDefault="00643FDB" w:rsidP="00BB746B"/>
    <w:p w14:paraId="5C181182" w14:textId="1CE908C9" w:rsidR="00643FDB" w:rsidRDefault="00643FDB" w:rsidP="00F12763">
      <w:pPr>
        <w:pStyle w:val="Geenafstand"/>
      </w:pPr>
      <w:r>
        <w:t xml:space="preserve">Voor binaire getallen is het </w:t>
      </w:r>
      <w:r w:rsidR="00F12763">
        <w:t xml:space="preserve">essentieel de machten van 2 te kennen: </w:t>
      </w:r>
    </w:p>
    <w:p w14:paraId="0E2EC3FB" w14:textId="0355CF1E" w:rsidR="00F12763" w:rsidRDefault="00F12763" w:rsidP="00F12763">
      <w:pPr>
        <w:tabs>
          <w:tab w:val="left" w:pos="5529"/>
        </w:tabs>
      </w:pPr>
      <w:r w:rsidRPr="00F12763">
        <w:rPr>
          <w:noProof/>
        </w:rPr>
        <w:drawing>
          <wp:inline distT="0" distB="0" distL="0" distR="0" wp14:anchorId="0DF76BD2" wp14:editId="3A54A7A2">
            <wp:extent cx="5786005" cy="261745"/>
            <wp:effectExtent l="19050" t="19050" r="5715" b="5080"/>
            <wp:docPr id="64145639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6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7548" cy="268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AF518" w14:textId="77777777" w:rsidR="00F12763" w:rsidRDefault="00F12763" w:rsidP="00F12763">
      <w:pPr>
        <w:tabs>
          <w:tab w:val="left" w:pos="5529"/>
        </w:tabs>
      </w:pPr>
    </w:p>
    <w:p w14:paraId="31102CE7" w14:textId="5D61DB44" w:rsidR="00F12763" w:rsidRDefault="001D456C" w:rsidP="00BB3404">
      <w:pPr>
        <w:pStyle w:val="Geenafstand"/>
      </w:pPr>
      <w:r>
        <w:t xml:space="preserve">Waarom moeten we binaire getallen kunnen omzetten? </w:t>
      </w:r>
    </w:p>
    <w:p w14:paraId="582EE53D" w14:textId="0F3C8084" w:rsidR="001D456C" w:rsidRDefault="001D456C" w:rsidP="00BB3404">
      <w:pPr>
        <w:pStyle w:val="Lijstalinea"/>
        <w:numPr>
          <w:ilvl w:val="0"/>
          <w:numId w:val="34"/>
        </w:numPr>
        <w:tabs>
          <w:tab w:val="left" w:pos="5529"/>
        </w:tabs>
        <w:ind w:left="284" w:hanging="284"/>
      </w:pPr>
      <w:r>
        <w:t>Een IPV-4 adres bestaat uit</w:t>
      </w:r>
      <w:r w:rsidR="00BB3404">
        <w:t xml:space="preserve"> 32 binaire symbolen.</w:t>
      </w:r>
    </w:p>
    <w:p w14:paraId="690FBDED" w14:textId="5CB5B966" w:rsidR="00BB3404" w:rsidRDefault="00BB3404" w:rsidP="00BB3404">
      <w:pPr>
        <w:pStyle w:val="Lijstalinea"/>
        <w:numPr>
          <w:ilvl w:val="0"/>
          <w:numId w:val="34"/>
        </w:numPr>
        <w:tabs>
          <w:tab w:val="left" w:pos="5529"/>
        </w:tabs>
        <w:ind w:left="284" w:hanging="284"/>
      </w:pPr>
      <w:r>
        <w:t xml:space="preserve">Het probleem is dat dit heel moeilijk te lezen is voor mensen die er niks van begrijpen, daarom moeten we dit kunnen omzetten. </w:t>
      </w:r>
    </w:p>
    <w:p w14:paraId="107F2C99" w14:textId="77777777" w:rsidR="00C053D9" w:rsidRDefault="00C053D9" w:rsidP="00C053D9">
      <w:pPr>
        <w:tabs>
          <w:tab w:val="left" w:pos="5529"/>
        </w:tabs>
      </w:pPr>
    </w:p>
    <w:p w14:paraId="5ACE5C22" w14:textId="12173DF5" w:rsidR="00C053D9" w:rsidRDefault="003E7E1F" w:rsidP="0049506D">
      <w:pPr>
        <w:pStyle w:val="Geenafstand"/>
      </w:pPr>
      <w:r>
        <w:t xml:space="preserve">Hoe maken we een onderscheid tussen </w:t>
      </w:r>
      <w:r w:rsidR="003D054A">
        <w:t>de verschillen getallensystemen</w:t>
      </w:r>
      <w:r w:rsidR="00C95D30">
        <w:t xml:space="preserve"> van binair en decimaal</w:t>
      </w:r>
      <w:r w:rsidR="003D054A">
        <w:t xml:space="preserve">? </w:t>
      </w:r>
    </w:p>
    <w:p w14:paraId="49151274" w14:textId="3BB47F14" w:rsidR="003D054A" w:rsidRDefault="003D054A" w:rsidP="00C053D9">
      <w:pPr>
        <w:tabs>
          <w:tab w:val="left" w:pos="5529"/>
        </w:tabs>
      </w:pPr>
      <w:r>
        <w:t xml:space="preserve">We maken gebruik van haakjes: </w:t>
      </w:r>
    </w:p>
    <w:p w14:paraId="2ACEA8A6" w14:textId="352FD63B" w:rsidR="003D054A" w:rsidRDefault="003D054A" w:rsidP="0049506D">
      <w:pPr>
        <w:tabs>
          <w:tab w:val="left" w:pos="2268"/>
        </w:tabs>
      </w:pPr>
      <w:r>
        <w:t xml:space="preserve">Binair stelsel: </w:t>
      </w:r>
      <w:r w:rsidR="0049506D">
        <w:tab/>
      </w:r>
      <w:r>
        <w:t>(</w:t>
      </w:r>
      <w:r w:rsidR="0049506D">
        <w:t>1001)</w:t>
      </w:r>
      <w:r w:rsidR="0049506D" w:rsidRPr="008A7CAE">
        <w:rPr>
          <w:vertAlign w:val="subscript"/>
        </w:rPr>
        <w:t>2</w:t>
      </w:r>
    </w:p>
    <w:p w14:paraId="6400EB2F" w14:textId="7A4133DE" w:rsidR="0049506D" w:rsidRDefault="0049506D" w:rsidP="0049506D">
      <w:pPr>
        <w:tabs>
          <w:tab w:val="left" w:pos="2268"/>
        </w:tabs>
      </w:pPr>
      <w:r>
        <w:t xml:space="preserve">Decimaal stelsel </w:t>
      </w:r>
      <w:r>
        <w:tab/>
        <w:t>(9)</w:t>
      </w:r>
      <w:r w:rsidR="0085292B">
        <w:rPr>
          <w:vertAlign w:val="subscript"/>
        </w:rPr>
        <w:t>10</w:t>
      </w:r>
    </w:p>
    <w:p w14:paraId="00042CCF" w14:textId="77777777" w:rsidR="004A189D" w:rsidRDefault="004A189D" w:rsidP="0049506D">
      <w:pPr>
        <w:tabs>
          <w:tab w:val="left" w:pos="2268"/>
        </w:tabs>
      </w:pPr>
    </w:p>
    <w:p w14:paraId="176D496A" w14:textId="06770214" w:rsidR="004A189D" w:rsidRPr="004A189D" w:rsidRDefault="004A189D" w:rsidP="004A189D">
      <w:pPr>
        <w:pStyle w:val="Geenafstand"/>
      </w:pPr>
      <w:r>
        <w:t>Wat is een bit?</w:t>
      </w:r>
    </w:p>
    <w:p w14:paraId="56A635A8" w14:textId="57F52104" w:rsidR="004A189D" w:rsidRPr="004A189D" w:rsidRDefault="00031DDE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 xml:space="preserve">Een </w:t>
      </w:r>
      <w:proofErr w:type="spellStart"/>
      <w:r>
        <w:t>bi</w:t>
      </w:r>
      <w:r w:rsidR="004A189D" w:rsidRPr="004A189D">
        <w:t>nary</w:t>
      </w:r>
      <w:proofErr w:type="spellEnd"/>
      <w:r w:rsidR="004A189D" w:rsidRPr="004A189D">
        <w:t xml:space="preserve"> digit</w:t>
      </w:r>
    </w:p>
    <w:p w14:paraId="4165592E" w14:textId="21CAE3BD" w:rsidR="004A189D" w:rsidRPr="00031DDE" w:rsidRDefault="00DD6614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>Af</w:t>
      </w:r>
      <w:r w:rsidR="004A189D" w:rsidRPr="00031DDE">
        <w:t>kort</w:t>
      </w:r>
      <w:r w:rsidR="00031DDE" w:rsidRPr="00031DDE">
        <w:t xml:space="preserve">ing </w:t>
      </w:r>
      <w:r w:rsidR="00031DDE" w:rsidRPr="0085292B">
        <w:rPr>
          <w:b/>
          <w:bCs/>
        </w:rPr>
        <w:t>b</w:t>
      </w:r>
    </w:p>
    <w:p w14:paraId="681B09CF" w14:textId="1573C220" w:rsidR="004A189D" w:rsidRPr="004A189D" w:rsidRDefault="00DD6614" w:rsidP="0085292B">
      <w:pPr>
        <w:pStyle w:val="Lijstalinea"/>
        <w:numPr>
          <w:ilvl w:val="0"/>
          <w:numId w:val="73"/>
        </w:numPr>
        <w:tabs>
          <w:tab w:val="left" w:pos="8505"/>
        </w:tabs>
      </w:pPr>
      <w:r>
        <w:t>Een cijfer uit het binair systeem</w:t>
      </w:r>
    </w:p>
    <w:p w14:paraId="7A3F072A" w14:textId="77777777" w:rsidR="004A189D" w:rsidRDefault="004A189D" w:rsidP="0049506D">
      <w:pPr>
        <w:tabs>
          <w:tab w:val="left" w:pos="2268"/>
        </w:tabs>
      </w:pPr>
    </w:p>
    <w:p w14:paraId="7D0DBCA8" w14:textId="6C88835B" w:rsidR="009D792F" w:rsidRDefault="009D792F" w:rsidP="009D792F">
      <w:pPr>
        <w:pStyle w:val="Geenafstand"/>
      </w:pPr>
      <w:r>
        <w:t>Wat is een byte?</w:t>
      </w:r>
    </w:p>
    <w:p w14:paraId="5CA8E066" w14:textId="428F8A4D" w:rsidR="004A189D" w:rsidRDefault="009D792F" w:rsidP="0085292B">
      <w:pPr>
        <w:pStyle w:val="Lijstalinea"/>
        <w:numPr>
          <w:ilvl w:val="0"/>
          <w:numId w:val="74"/>
        </w:numPr>
        <w:tabs>
          <w:tab w:val="left" w:pos="2268"/>
        </w:tabs>
      </w:pPr>
      <w:r w:rsidRPr="002D6D1D">
        <w:t>R</w:t>
      </w:r>
      <w:r w:rsidRPr="009D792F">
        <w:t>ij van 8 bits</w:t>
      </w:r>
    </w:p>
    <w:p w14:paraId="40866E4F" w14:textId="11EEC814" w:rsidR="009D792F" w:rsidRDefault="009D792F" w:rsidP="0085292B">
      <w:pPr>
        <w:pStyle w:val="Lijstalinea"/>
        <w:numPr>
          <w:ilvl w:val="0"/>
          <w:numId w:val="74"/>
        </w:numPr>
        <w:tabs>
          <w:tab w:val="left" w:pos="2268"/>
        </w:tabs>
      </w:pPr>
      <w:r>
        <w:t xml:space="preserve">Afkorting </w:t>
      </w:r>
      <w:r w:rsidRPr="0085292B">
        <w:rPr>
          <w:b/>
          <w:bCs/>
        </w:rPr>
        <w:t>B</w:t>
      </w:r>
    </w:p>
    <w:p w14:paraId="3099464A" w14:textId="77777777" w:rsidR="004A189D" w:rsidRDefault="004A189D" w:rsidP="0049506D">
      <w:pPr>
        <w:tabs>
          <w:tab w:val="left" w:pos="2268"/>
        </w:tabs>
      </w:pPr>
    </w:p>
    <w:p w14:paraId="087893CD" w14:textId="129F5545" w:rsidR="004A189D" w:rsidRDefault="00110DD0" w:rsidP="0021252D">
      <w:pPr>
        <w:pStyle w:val="Geenafstand"/>
      </w:pPr>
      <w:r>
        <w:t xml:space="preserve">Wat is een </w:t>
      </w:r>
      <w:proofErr w:type="spellStart"/>
      <w:r>
        <w:t>msb</w:t>
      </w:r>
      <w:proofErr w:type="spellEnd"/>
      <w:r>
        <w:t xml:space="preserve">? </w:t>
      </w:r>
    </w:p>
    <w:p w14:paraId="0CC5436B" w14:textId="76E29D80" w:rsidR="00110DD0" w:rsidRDefault="00110DD0" w:rsidP="0085292B">
      <w:pPr>
        <w:pStyle w:val="Lijstalinea"/>
        <w:numPr>
          <w:ilvl w:val="0"/>
          <w:numId w:val="75"/>
        </w:numPr>
        <w:tabs>
          <w:tab w:val="left" w:pos="2268"/>
        </w:tabs>
      </w:pPr>
      <w:r w:rsidRPr="00110DD0">
        <w:t>Most signif</w:t>
      </w:r>
      <w:r w:rsidR="007060C9">
        <w:t>ic</w:t>
      </w:r>
      <w:r w:rsidRPr="00110DD0">
        <w:t>ant bit (meest belangri</w:t>
      </w:r>
      <w:r>
        <w:t>jke bit)</w:t>
      </w:r>
    </w:p>
    <w:p w14:paraId="0AB53B46" w14:textId="7A4E6877" w:rsidR="0021252D" w:rsidRPr="00110DD0" w:rsidRDefault="0021252D" w:rsidP="0085292B">
      <w:pPr>
        <w:pStyle w:val="Lijstalinea"/>
        <w:numPr>
          <w:ilvl w:val="0"/>
          <w:numId w:val="75"/>
        </w:numPr>
        <w:tabs>
          <w:tab w:val="left" w:pos="2268"/>
        </w:tabs>
      </w:pPr>
      <w:r>
        <w:t>In een binair getal is dit het meest linker bit (hij heeft de grootste waarde).</w:t>
      </w:r>
    </w:p>
    <w:p w14:paraId="5E83323C" w14:textId="77777777" w:rsidR="00110DD0" w:rsidRPr="00110DD0" w:rsidRDefault="00110DD0" w:rsidP="0049506D">
      <w:pPr>
        <w:tabs>
          <w:tab w:val="left" w:pos="2268"/>
        </w:tabs>
      </w:pPr>
    </w:p>
    <w:p w14:paraId="12CA4F46" w14:textId="416EE798" w:rsidR="00110DD0" w:rsidRDefault="00110DD0" w:rsidP="0021252D">
      <w:pPr>
        <w:pStyle w:val="Geenafstand"/>
      </w:pPr>
      <w:r>
        <w:t xml:space="preserve">Wat is een </w:t>
      </w:r>
      <w:proofErr w:type="spellStart"/>
      <w:r>
        <w:t>lsb</w:t>
      </w:r>
      <w:proofErr w:type="spellEnd"/>
      <w:r>
        <w:t>?</w:t>
      </w:r>
    </w:p>
    <w:p w14:paraId="2671E818" w14:textId="5F316EBF" w:rsidR="00110DD0" w:rsidRPr="0021252D" w:rsidRDefault="00110DD0" w:rsidP="0085292B">
      <w:pPr>
        <w:pStyle w:val="Lijstalinea"/>
        <w:numPr>
          <w:ilvl w:val="0"/>
          <w:numId w:val="76"/>
        </w:numPr>
        <w:tabs>
          <w:tab w:val="left" w:pos="2268"/>
        </w:tabs>
      </w:pPr>
      <w:proofErr w:type="spellStart"/>
      <w:r w:rsidRPr="0021252D">
        <w:t>Least</w:t>
      </w:r>
      <w:proofErr w:type="spellEnd"/>
      <w:r w:rsidRPr="0021252D">
        <w:t xml:space="preserve"> significant bit (</w:t>
      </w:r>
      <w:r w:rsidR="0021252D" w:rsidRPr="0021252D">
        <w:t>minst belangrijke bit)</w:t>
      </w:r>
    </w:p>
    <w:p w14:paraId="578E0F43" w14:textId="39796E10" w:rsidR="00110DD0" w:rsidRPr="0021252D" w:rsidRDefault="0021252D" w:rsidP="0085292B">
      <w:pPr>
        <w:pStyle w:val="Lijstalinea"/>
        <w:numPr>
          <w:ilvl w:val="0"/>
          <w:numId w:val="76"/>
        </w:numPr>
        <w:tabs>
          <w:tab w:val="left" w:pos="2268"/>
        </w:tabs>
      </w:pPr>
      <w:r w:rsidRPr="0021252D">
        <w:t>In een binair getal i</w:t>
      </w:r>
      <w:r>
        <w:t>s dit het meest rechter bit (hij heeft de kleinste waarde</w:t>
      </w:r>
      <w:r w:rsidR="007060C9">
        <w:t>).</w:t>
      </w:r>
    </w:p>
    <w:p w14:paraId="44001D76" w14:textId="77777777" w:rsidR="004A189D" w:rsidRPr="0021252D" w:rsidRDefault="004A189D" w:rsidP="0049506D">
      <w:pPr>
        <w:tabs>
          <w:tab w:val="left" w:pos="2268"/>
        </w:tabs>
      </w:pPr>
    </w:p>
    <w:p w14:paraId="18B17CC2" w14:textId="39804E51" w:rsidR="004A189D" w:rsidRDefault="003B33D9" w:rsidP="003B33D9">
      <w:pPr>
        <w:pStyle w:val="Geenafstand"/>
      </w:pPr>
      <w:r>
        <w:t>Volgende tabel vanbuiten kennen:</w:t>
      </w:r>
    </w:p>
    <w:p w14:paraId="396850BF" w14:textId="257A8D63" w:rsidR="003B33D9" w:rsidRDefault="003B33D9" w:rsidP="0049506D">
      <w:pPr>
        <w:tabs>
          <w:tab w:val="left" w:pos="2268"/>
        </w:tabs>
      </w:pPr>
      <w:r w:rsidRPr="003B33D9">
        <w:rPr>
          <w:noProof/>
        </w:rPr>
        <w:drawing>
          <wp:inline distT="0" distB="0" distL="0" distR="0" wp14:anchorId="698EE2BC" wp14:editId="5E6B4431">
            <wp:extent cx="1442452" cy="1581150"/>
            <wp:effectExtent l="19050" t="19050" r="5715" b="0"/>
            <wp:docPr id="141486237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237" name="Afbeelding 1" descr="Afbeelding met tekst, schermopname, Lettertype, nummer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1100" cy="159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F6E9C" w14:textId="21007B76" w:rsidR="00AE4371" w:rsidRPr="00AE4371" w:rsidRDefault="00AE4371" w:rsidP="00AE4371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26E2F1B3" w14:textId="42DD7E8A" w:rsidR="003B33D9" w:rsidRDefault="00086427" w:rsidP="00086427">
      <w:pPr>
        <w:pStyle w:val="Kop3"/>
      </w:pPr>
      <w:bookmarkStart w:id="5" w:name="_Toc155273630"/>
      <w:r w:rsidRPr="00086427">
        <w:t>Octale getallen</w:t>
      </w:r>
      <w:bookmarkEnd w:id="5"/>
    </w:p>
    <w:p w14:paraId="5AD27D5B" w14:textId="27715C9C" w:rsidR="008704EB" w:rsidRDefault="008704EB" w:rsidP="008704EB">
      <w:pPr>
        <w:pStyle w:val="Geenafstand"/>
      </w:pPr>
      <w:r>
        <w:t xml:space="preserve">Wat is het grondtal van het octale systeem? </w:t>
      </w:r>
    </w:p>
    <w:p w14:paraId="581FE7D8" w14:textId="7D8FAB9A" w:rsidR="008704EB" w:rsidRDefault="008704EB" w:rsidP="008704EB">
      <w:r>
        <w:t>8</w:t>
      </w:r>
    </w:p>
    <w:p w14:paraId="5B0E36DD" w14:textId="77777777" w:rsidR="008704EB" w:rsidRDefault="008704EB" w:rsidP="008704EB"/>
    <w:p w14:paraId="4B5B9D9E" w14:textId="403BB011" w:rsidR="008704EB" w:rsidRDefault="008704EB" w:rsidP="008704EB">
      <w:pPr>
        <w:pStyle w:val="Geenafstand"/>
      </w:pPr>
      <w:r>
        <w:t xml:space="preserve">Wat zijn de verzameling van symbolen in het </w:t>
      </w:r>
      <w:r w:rsidR="00AE4371">
        <w:t>octale</w:t>
      </w:r>
      <w:r>
        <w:t xml:space="preserve"> systeem? </w:t>
      </w:r>
    </w:p>
    <w:p w14:paraId="14BA8E5E" w14:textId="45550BD9" w:rsidR="008704EB" w:rsidRDefault="008704EB" w:rsidP="008704EB">
      <w:r>
        <w:t>0 – 1</w:t>
      </w:r>
      <w:r w:rsidR="00AE4371">
        <w:t xml:space="preserve"> – 2 – 3 – 4 – 5 – 6 - 7</w:t>
      </w:r>
    </w:p>
    <w:p w14:paraId="70478D31" w14:textId="77777777" w:rsidR="003B33D9" w:rsidRDefault="003B33D9" w:rsidP="0049506D">
      <w:pPr>
        <w:tabs>
          <w:tab w:val="left" w:pos="2268"/>
        </w:tabs>
      </w:pPr>
    </w:p>
    <w:p w14:paraId="2271C003" w14:textId="38775EED" w:rsidR="003B33D9" w:rsidRDefault="00C95D30" w:rsidP="008A7CAE">
      <w:pPr>
        <w:pStyle w:val="Geenafstand"/>
      </w:pPr>
      <w:r>
        <w:t xml:space="preserve">Hoe maken we onderscheid tussen </w:t>
      </w:r>
      <w:r w:rsidR="008A7CAE">
        <w:t>octale en decimale getallen?</w:t>
      </w:r>
    </w:p>
    <w:p w14:paraId="3DB8AD83" w14:textId="54F5EE71" w:rsidR="008A7CAE" w:rsidRDefault="008A7CAE" w:rsidP="0049506D">
      <w:pPr>
        <w:tabs>
          <w:tab w:val="left" w:pos="2268"/>
        </w:tabs>
      </w:pPr>
      <w:r>
        <w:t>(171)</w:t>
      </w:r>
      <w:r w:rsidRPr="008A7CAE">
        <w:rPr>
          <w:vertAlign w:val="subscript"/>
        </w:rPr>
        <w:t>8</w:t>
      </w:r>
    </w:p>
    <w:p w14:paraId="4031BBC0" w14:textId="77777777" w:rsidR="001A539D" w:rsidRDefault="001A539D" w:rsidP="001A539D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1798761E" w14:textId="77777777" w:rsidR="0085292B" w:rsidRPr="00AE4371" w:rsidRDefault="0085292B" w:rsidP="001A539D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2B911856" w14:textId="00490530" w:rsidR="003B33D9" w:rsidRPr="0021252D" w:rsidRDefault="001547CF" w:rsidP="001547CF">
      <w:pPr>
        <w:pStyle w:val="Kop3"/>
      </w:pPr>
      <w:bookmarkStart w:id="6" w:name="_Toc155273631"/>
      <w:r>
        <w:t>Hexadecimale getallen</w:t>
      </w:r>
      <w:bookmarkEnd w:id="6"/>
    </w:p>
    <w:p w14:paraId="1C3792AD" w14:textId="768E3CDB" w:rsidR="004A189D" w:rsidRDefault="00B70A8E" w:rsidP="00CB7E8C">
      <w:pPr>
        <w:pStyle w:val="Geenafstand"/>
      </w:pPr>
      <w:r>
        <w:t xml:space="preserve">Wat is het grondtal van het hexadecimale systeem? </w:t>
      </w:r>
    </w:p>
    <w:p w14:paraId="203BFCB7" w14:textId="7107B90A" w:rsidR="00B70A8E" w:rsidRDefault="00CB7E8C" w:rsidP="0049506D">
      <w:pPr>
        <w:tabs>
          <w:tab w:val="left" w:pos="2268"/>
        </w:tabs>
      </w:pPr>
      <w:r>
        <w:t>16</w:t>
      </w:r>
    </w:p>
    <w:p w14:paraId="0DBFC0A3" w14:textId="77777777" w:rsidR="00CB7E8C" w:rsidRDefault="00CB7E8C" w:rsidP="0049506D">
      <w:pPr>
        <w:tabs>
          <w:tab w:val="left" w:pos="2268"/>
        </w:tabs>
      </w:pPr>
    </w:p>
    <w:p w14:paraId="1652DC3E" w14:textId="5BD087FC" w:rsidR="00CB7E8C" w:rsidRPr="0021252D" w:rsidRDefault="00CB7E8C" w:rsidP="00CB7E8C">
      <w:pPr>
        <w:pStyle w:val="Geenafstand"/>
      </w:pPr>
      <w:r>
        <w:t>Wat is de verzameling van symbolen in het hexadecimale systeem?</w:t>
      </w:r>
    </w:p>
    <w:p w14:paraId="54CAD018" w14:textId="6BF2C171" w:rsidR="004A189D" w:rsidRPr="0021252D" w:rsidRDefault="005C0657" w:rsidP="0049506D">
      <w:pPr>
        <w:tabs>
          <w:tab w:val="left" w:pos="2268"/>
        </w:tabs>
      </w:pPr>
      <w:r>
        <w:t>0 – 1 – 2 – 3 – 4 – 5 – 6 – 7 – 8 – 9 – A – B – C – D – E – F</w:t>
      </w:r>
    </w:p>
    <w:p w14:paraId="5FF1B854" w14:textId="77777777" w:rsidR="004A189D" w:rsidRPr="0021252D" w:rsidRDefault="004A189D" w:rsidP="0049506D">
      <w:pPr>
        <w:tabs>
          <w:tab w:val="left" w:pos="2268"/>
        </w:tabs>
      </w:pPr>
    </w:p>
    <w:p w14:paraId="39041723" w14:textId="77777777" w:rsidR="00EE3937" w:rsidRDefault="00EE3937" w:rsidP="00EE3937">
      <w:pPr>
        <w:pStyle w:val="Geenafstand"/>
      </w:pPr>
      <w:r>
        <w:t>Hoe maken we onderscheid tussen octale en decimale getallen?</w:t>
      </w:r>
    </w:p>
    <w:p w14:paraId="6CF85FB2" w14:textId="17FA9047" w:rsidR="00EE3937" w:rsidRDefault="00EE3937" w:rsidP="00EE3937">
      <w:pPr>
        <w:tabs>
          <w:tab w:val="left" w:pos="2268"/>
        </w:tabs>
        <w:rPr>
          <w:vertAlign w:val="subscript"/>
        </w:rPr>
      </w:pPr>
      <w:r>
        <w:t>(17A2)</w:t>
      </w:r>
      <w:r>
        <w:rPr>
          <w:vertAlign w:val="subscript"/>
        </w:rPr>
        <w:t>16</w:t>
      </w:r>
    </w:p>
    <w:p w14:paraId="1E3D092C" w14:textId="77777777" w:rsidR="00F5476D" w:rsidRPr="00AE4371" w:rsidRDefault="00F5476D" w:rsidP="00F5476D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36D1808A" w14:textId="77777777" w:rsidR="00F5476D" w:rsidRDefault="00F5476D" w:rsidP="00EE3937">
      <w:pPr>
        <w:tabs>
          <w:tab w:val="left" w:pos="2268"/>
        </w:tabs>
        <w:rPr>
          <w:vertAlign w:val="subscript"/>
        </w:rPr>
      </w:pPr>
    </w:p>
    <w:p w14:paraId="10BC4E2F" w14:textId="4924B0BC" w:rsidR="00E1125F" w:rsidRDefault="00E1125F" w:rsidP="00E1125F">
      <w:pPr>
        <w:pStyle w:val="Kop3"/>
      </w:pPr>
      <w:bookmarkStart w:id="7" w:name="_Toc155273632"/>
      <w:r>
        <w:t>Samenvatting: Decimaal / binair / octaal / hexadecimaal stelsel</w:t>
      </w:r>
      <w:bookmarkEnd w:id="7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61"/>
        <w:gridCol w:w="2085"/>
        <w:gridCol w:w="1507"/>
        <w:gridCol w:w="1843"/>
        <w:gridCol w:w="2658"/>
      </w:tblGrid>
      <w:tr w:rsidR="008B4CDC" w14:paraId="64E45996" w14:textId="77777777" w:rsidTr="00412206">
        <w:trPr>
          <w:trHeight w:val="397"/>
        </w:trPr>
        <w:tc>
          <w:tcPr>
            <w:tcW w:w="1761" w:type="dxa"/>
            <w:vAlign w:val="center"/>
          </w:tcPr>
          <w:p w14:paraId="597C8215" w14:textId="77777777" w:rsidR="008B4CDC" w:rsidRDefault="008B4CDC" w:rsidP="004A2532">
            <w:pPr>
              <w:jc w:val="center"/>
            </w:pPr>
          </w:p>
        </w:tc>
        <w:tc>
          <w:tcPr>
            <w:tcW w:w="2085" w:type="dxa"/>
            <w:vAlign w:val="center"/>
          </w:tcPr>
          <w:p w14:paraId="189735A6" w14:textId="6C79D48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Decimaal</w:t>
            </w:r>
          </w:p>
        </w:tc>
        <w:tc>
          <w:tcPr>
            <w:tcW w:w="1507" w:type="dxa"/>
            <w:vAlign w:val="center"/>
          </w:tcPr>
          <w:p w14:paraId="7BF1E8DC" w14:textId="0E6C815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Binair</w:t>
            </w:r>
          </w:p>
        </w:tc>
        <w:tc>
          <w:tcPr>
            <w:tcW w:w="1843" w:type="dxa"/>
            <w:vAlign w:val="center"/>
          </w:tcPr>
          <w:p w14:paraId="0A7F2BAC" w14:textId="70431B79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Octaal</w:t>
            </w:r>
          </w:p>
        </w:tc>
        <w:tc>
          <w:tcPr>
            <w:tcW w:w="2658" w:type="dxa"/>
            <w:vAlign w:val="center"/>
          </w:tcPr>
          <w:p w14:paraId="4BBB20C1" w14:textId="6143298B" w:rsidR="008B4CDC" w:rsidRPr="00912F52" w:rsidRDefault="004A2532" w:rsidP="004A2532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Hexadecimaal</w:t>
            </w:r>
          </w:p>
        </w:tc>
      </w:tr>
      <w:tr w:rsidR="008B4CDC" w14:paraId="1AA1CD7B" w14:textId="77777777" w:rsidTr="001D3E30">
        <w:trPr>
          <w:trHeight w:val="454"/>
        </w:trPr>
        <w:tc>
          <w:tcPr>
            <w:tcW w:w="1761" w:type="dxa"/>
            <w:vAlign w:val="center"/>
          </w:tcPr>
          <w:p w14:paraId="274DC8A7" w14:textId="25DA74F0" w:rsidR="008B4CDC" w:rsidRPr="00912F52" w:rsidRDefault="004A2532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Grondtal</w:t>
            </w:r>
          </w:p>
        </w:tc>
        <w:tc>
          <w:tcPr>
            <w:tcW w:w="2085" w:type="dxa"/>
            <w:vAlign w:val="center"/>
          </w:tcPr>
          <w:p w14:paraId="6E177D7D" w14:textId="0B0199C1" w:rsidR="008B4CDC" w:rsidRDefault="00811E15" w:rsidP="004A2532">
            <w:pPr>
              <w:jc w:val="center"/>
            </w:pPr>
            <w:r>
              <w:t>10</w:t>
            </w:r>
          </w:p>
        </w:tc>
        <w:tc>
          <w:tcPr>
            <w:tcW w:w="1507" w:type="dxa"/>
            <w:vAlign w:val="center"/>
          </w:tcPr>
          <w:p w14:paraId="163627EA" w14:textId="57744945" w:rsidR="008B4CDC" w:rsidRDefault="00811E15" w:rsidP="004A2532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14:paraId="36A5E718" w14:textId="232BB2D6" w:rsidR="008B4CDC" w:rsidRDefault="00811E15" w:rsidP="004A2532">
            <w:pPr>
              <w:jc w:val="center"/>
            </w:pPr>
            <w:r>
              <w:t>8</w:t>
            </w:r>
          </w:p>
        </w:tc>
        <w:tc>
          <w:tcPr>
            <w:tcW w:w="2658" w:type="dxa"/>
            <w:vAlign w:val="center"/>
          </w:tcPr>
          <w:p w14:paraId="159F4835" w14:textId="4F43B283" w:rsidR="008B4CDC" w:rsidRDefault="00811E15" w:rsidP="004A2532">
            <w:pPr>
              <w:jc w:val="center"/>
            </w:pPr>
            <w:r>
              <w:t>16</w:t>
            </w:r>
          </w:p>
        </w:tc>
      </w:tr>
      <w:tr w:rsidR="008B4CDC" w14:paraId="6BEE780D" w14:textId="77777777" w:rsidTr="001D3E30">
        <w:trPr>
          <w:trHeight w:val="907"/>
        </w:trPr>
        <w:tc>
          <w:tcPr>
            <w:tcW w:w="1761" w:type="dxa"/>
            <w:vAlign w:val="center"/>
          </w:tcPr>
          <w:p w14:paraId="4C54B250" w14:textId="50010584" w:rsidR="008B4CDC" w:rsidRPr="00912F52" w:rsidRDefault="004A2532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Symbolen</w:t>
            </w:r>
          </w:p>
        </w:tc>
        <w:tc>
          <w:tcPr>
            <w:tcW w:w="2085" w:type="dxa"/>
            <w:vAlign w:val="center"/>
          </w:tcPr>
          <w:p w14:paraId="68497D9A" w14:textId="56F874A0" w:rsidR="008B4CDC" w:rsidRDefault="00412206" w:rsidP="004A2532">
            <w:pPr>
              <w:jc w:val="center"/>
            </w:pPr>
            <w:r>
              <w:t>1 – 2 – 3 – 4 – 5 – 6 – 7 – 8 - 9</w:t>
            </w:r>
          </w:p>
        </w:tc>
        <w:tc>
          <w:tcPr>
            <w:tcW w:w="1507" w:type="dxa"/>
            <w:vAlign w:val="center"/>
          </w:tcPr>
          <w:p w14:paraId="66647547" w14:textId="4221CD0C" w:rsidR="008B4CDC" w:rsidRDefault="00412206" w:rsidP="004A2532">
            <w:pPr>
              <w:jc w:val="center"/>
            </w:pPr>
            <w:r>
              <w:t xml:space="preserve">0 – 1 </w:t>
            </w:r>
          </w:p>
        </w:tc>
        <w:tc>
          <w:tcPr>
            <w:tcW w:w="1843" w:type="dxa"/>
            <w:vAlign w:val="center"/>
          </w:tcPr>
          <w:p w14:paraId="36F41A0E" w14:textId="4F290C45" w:rsidR="008B4CDC" w:rsidRDefault="00412206" w:rsidP="004A2532">
            <w:pPr>
              <w:jc w:val="center"/>
            </w:pPr>
            <w:r>
              <w:t>0 – 1 – 2 – 3 – 4 – 5 – 6 - 7</w:t>
            </w:r>
          </w:p>
        </w:tc>
        <w:tc>
          <w:tcPr>
            <w:tcW w:w="2658" w:type="dxa"/>
            <w:vAlign w:val="center"/>
          </w:tcPr>
          <w:p w14:paraId="4D986F31" w14:textId="78F78061" w:rsidR="008B4CDC" w:rsidRDefault="00412206" w:rsidP="004A2532">
            <w:pPr>
              <w:jc w:val="center"/>
            </w:pPr>
            <w:r>
              <w:t>0 – 1 – 2 – 3 – 4 – 5 – 6 – 7 – 8 – 9 – A – B – C – D – E - F</w:t>
            </w:r>
          </w:p>
        </w:tc>
      </w:tr>
      <w:tr w:rsidR="008B4CDC" w14:paraId="3F47A4FB" w14:textId="77777777" w:rsidTr="001D3E30">
        <w:trPr>
          <w:trHeight w:val="454"/>
        </w:trPr>
        <w:tc>
          <w:tcPr>
            <w:tcW w:w="1761" w:type="dxa"/>
            <w:vAlign w:val="center"/>
          </w:tcPr>
          <w:p w14:paraId="36806EFA" w14:textId="514354F2" w:rsidR="008B4CDC" w:rsidRPr="00912F52" w:rsidRDefault="00811E15" w:rsidP="00304407">
            <w:pPr>
              <w:jc w:val="center"/>
              <w:rPr>
                <w:b/>
                <w:bCs/>
              </w:rPr>
            </w:pPr>
            <w:r w:rsidRPr="00912F52">
              <w:rPr>
                <w:b/>
                <w:bCs/>
              </w:rPr>
              <w:t>Onderscheid</w:t>
            </w:r>
          </w:p>
        </w:tc>
        <w:tc>
          <w:tcPr>
            <w:tcW w:w="2085" w:type="dxa"/>
            <w:vAlign w:val="center"/>
          </w:tcPr>
          <w:p w14:paraId="782E4828" w14:textId="6FA4BD0B" w:rsidR="008B4CDC" w:rsidRDefault="001B5C44" w:rsidP="004A2532">
            <w:pPr>
              <w:jc w:val="center"/>
            </w:pPr>
            <w:r>
              <w:t>(121)</w:t>
            </w:r>
            <w:r w:rsidRPr="001B5C44">
              <w:rPr>
                <w:vertAlign w:val="subscript"/>
              </w:rPr>
              <w:t>10</w:t>
            </w:r>
          </w:p>
        </w:tc>
        <w:tc>
          <w:tcPr>
            <w:tcW w:w="1507" w:type="dxa"/>
            <w:vAlign w:val="center"/>
          </w:tcPr>
          <w:p w14:paraId="2293107B" w14:textId="3D590EAB" w:rsidR="008B4CDC" w:rsidRDefault="001B5C44" w:rsidP="004A2532">
            <w:pPr>
              <w:jc w:val="center"/>
            </w:pPr>
            <w:r>
              <w:t>(01110)</w:t>
            </w:r>
            <w:r w:rsidRPr="001B5C44">
              <w:rPr>
                <w:vertAlign w:val="subscript"/>
              </w:rPr>
              <w:t>2</w:t>
            </w:r>
          </w:p>
        </w:tc>
        <w:tc>
          <w:tcPr>
            <w:tcW w:w="1843" w:type="dxa"/>
            <w:vAlign w:val="center"/>
          </w:tcPr>
          <w:p w14:paraId="7EEC1286" w14:textId="1BD5B10C" w:rsidR="008B4CDC" w:rsidRDefault="001B5C44" w:rsidP="004A2532">
            <w:pPr>
              <w:jc w:val="center"/>
            </w:pPr>
            <w:r>
              <w:t>(712)</w:t>
            </w:r>
            <w:r w:rsidRPr="001B5C44">
              <w:rPr>
                <w:vertAlign w:val="subscript"/>
              </w:rPr>
              <w:t>8</w:t>
            </w:r>
          </w:p>
        </w:tc>
        <w:tc>
          <w:tcPr>
            <w:tcW w:w="2658" w:type="dxa"/>
            <w:vAlign w:val="center"/>
          </w:tcPr>
          <w:p w14:paraId="418FA8B3" w14:textId="74DE9893" w:rsidR="008B4CDC" w:rsidRDefault="00F5476D" w:rsidP="004A2532">
            <w:pPr>
              <w:jc w:val="center"/>
            </w:pPr>
            <w:r>
              <w:t>(1A</w:t>
            </w:r>
            <w:r w:rsidR="003619C6">
              <w:t>6C)</w:t>
            </w:r>
            <w:r w:rsidR="003619C6" w:rsidRPr="003619C6">
              <w:rPr>
                <w:vertAlign w:val="subscript"/>
              </w:rPr>
              <w:t>16</w:t>
            </w:r>
          </w:p>
        </w:tc>
      </w:tr>
    </w:tbl>
    <w:p w14:paraId="258C1ACD" w14:textId="72C47DBD" w:rsidR="00642D00" w:rsidRDefault="00642D00" w:rsidP="00642D00">
      <w:pPr>
        <w:pStyle w:val="Kop2"/>
      </w:pPr>
      <w:bookmarkStart w:id="8" w:name="_Toc155273633"/>
      <w:r>
        <w:t xml:space="preserve">Conversies tussen </w:t>
      </w:r>
      <w:r w:rsidR="00E1125F">
        <w:t>talstelsels</w:t>
      </w:r>
      <w:bookmarkEnd w:id="8"/>
    </w:p>
    <w:p w14:paraId="4B1B226C" w14:textId="4DA3D31C" w:rsidR="004A189D" w:rsidRPr="005F234C" w:rsidRDefault="005F234C" w:rsidP="005F234C">
      <w:pPr>
        <w:pStyle w:val="Geenafstand"/>
      </w:pPr>
      <w:r>
        <w:t xml:space="preserve">Wat bedoelen we met </w:t>
      </w:r>
      <w:r w:rsidRPr="005F234C">
        <w:rPr>
          <w:i/>
          <w:iCs/>
        </w:rPr>
        <w:t>‘n-aantal bits = 2</w:t>
      </w:r>
      <w:r w:rsidRPr="005F234C">
        <w:rPr>
          <w:i/>
          <w:iCs/>
          <w:vertAlign w:val="superscript"/>
        </w:rPr>
        <w:t>n</w:t>
      </w:r>
      <w:r w:rsidR="00BD76EF">
        <w:rPr>
          <w:i/>
          <w:iCs/>
        </w:rPr>
        <w:t>’</w:t>
      </w:r>
      <w:r>
        <w:t>?</w:t>
      </w:r>
    </w:p>
    <w:p w14:paraId="20B5F475" w14:textId="5CDCA3ED" w:rsidR="004A189D" w:rsidRDefault="00BD76EF" w:rsidP="0049506D">
      <w:pPr>
        <w:tabs>
          <w:tab w:val="left" w:pos="2268"/>
        </w:tabs>
      </w:pPr>
      <w:r>
        <w:t xml:space="preserve">Met één bit hebben we twee mogelijkheden wat het getal kan zijn: 0 of 1. </w:t>
      </w:r>
    </w:p>
    <w:p w14:paraId="189019E8" w14:textId="39C5ABB2" w:rsidR="00BD76EF" w:rsidRDefault="00BD76EF" w:rsidP="0049506D">
      <w:pPr>
        <w:tabs>
          <w:tab w:val="left" w:pos="2268"/>
        </w:tabs>
      </w:pPr>
      <w:r>
        <w:t xml:space="preserve">Met twee bits hebben we </w:t>
      </w:r>
      <w:r w:rsidR="00AE42F7">
        <w:t>vier mogelijkheden wat het getal kan zijn: 00 / 01 / 10 / 11.</w:t>
      </w:r>
    </w:p>
    <w:p w14:paraId="36C0D850" w14:textId="777C80EA" w:rsidR="00AE42F7" w:rsidRDefault="00AE42F7" w:rsidP="0049506D">
      <w:pPr>
        <w:tabs>
          <w:tab w:val="left" w:pos="2268"/>
        </w:tabs>
      </w:pPr>
      <w:r>
        <w:t>…</w:t>
      </w:r>
    </w:p>
    <w:p w14:paraId="1656C7DE" w14:textId="77777777" w:rsidR="009164A2" w:rsidRDefault="009164A2" w:rsidP="0049506D">
      <w:pPr>
        <w:tabs>
          <w:tab w:val="left" w:pos="2268"/>
        </w:tabs>
      </w:pPr>
    </w:p>
    <w:p w14:paraId="3C8D0AE0" w14:textId="77777777" w:rsidR="009164A2" w:rsidRDefault="009164A2" w:rsidP="009164A2">
      <w:pPr>
        <w:pStyle w:val="Geenafstand"/>
      </w:pPr>
      <w:r>
        <w:t xml:space="preserve">Hoeveel bits worden bijgehouden in het geheugen per computerwoord? </w:t>
      </w:r>
    </w:p>
    <w:p w14:paraId="6242ED0E" w14:textId="6D76F2F9" w:rsidR="009164A2" w:rsidRDefault="009164A2" w:rsidP="0049506D">
      <w:pPr>
        <w:tabs>
          <w:tab w:val="left" w:pos="2268"/>
        </w:tabs>
      </w:pPr>
      <w:r>
        <w:t>In groepjes van 8 / 16 / 32 / 64.</w:t>
      </w:r>
    </w:p>
    <w:p w14:paraId="6440A60C" w14:textId="77777777" w:rsidR="00371A30" w:rsidRDefault="00371A30" w:rsidP="0049506D">
      <w:pPr>
        <w:tabs>
          <w:tab w:val="left" w:pos="2268"/>
        </w:tabs>
      </w:pPr>
    </w:p>
    <w:p w14:paraId="1DC295B7" w14:textId="3B3505EB" w:rsidR="00233D4C" w:rsidRPr="0021252D" w:rsidRDefault="00233D4C" w:rsidP="00233D4C">
      <w:pPr>
        <w:pStyle w:val="Geenafstand"/>
      </w:pPr>
      <w:r>
        <w:t>Ook met kommagetallen is het essentieel de machten van twee te kennen:</w:t>
      </w:r>
    </w:p>
    <w:p w14:paraId="05CD455F" w14:textId="19621114" w:rsidR="004A189D" w:rsidRPr="0021252D" w:rsidRDefault="003B487D" w:rsidP="0049506D">
      <w:pPr>
        <w:tabs>
          <w:tab w:val="left" w:pos="2268"/>
        </w:tabs>
      </w:pPr>
      <w:r w:rsidRPr="003B487D">
        <w:rPr>
          <w:noProof/>
        </w:rPr>
        <w:drawing>
          <wp:inline distT="0" distB="0" distL="0" distR="0" wp14:anchorId="6235E12A" wp14:editId="499BAA1B">
            <wp:extent cx="4069433" cy="480102"/>
            <wp:effectExtent l="19050" t="19050" r="7620" b="0"/>
            <wp:docPr id="250684430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84430" name="Afbeelding 1" descr="Afbeelding met tekst, Lettertype, schermopname, lijn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80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910A6" w14:textId="42EA3AE6" w:rsidR="0011373B" w:rsidRPr="00AE4371" w:rsidRDefault="003B487D" w:rsidP="0085292B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08CB3900" w14:textId="07763683" w:rsidR="004A189D" w:rsidRDefault="00001283" w:rsidP="00001283">
      <w:pPr>
        <w:pStyle w:val="Kop2"/>
      </w:pPr>
      <w:bookmarkStart w:id="9" w:name="_Toc155273634"/>
      <w:r w:rsidRPr="00001283">
        <w:t>Bewerkingen in het binair stelsel</w:t>
      </w:r>
      <w:bookmarkEnd w:id="9"/>
    </w:p>
    <w:p w14:paraId="4779BD43" w14:textId="613E76C1" w:rsidR="00654C91" w:rsidRPr="00654C91" w:rsidRDefault="00654C91" w:rsidP="00654C91">
      <w:pPr>
        <w:pStyle w:val="Kop3"/>
      </w:pPr>
      <w:bookmarkStart w:id="10" w:name="_Toc155273635"/>
      <w:r>
        <w:t>Cijferen</w:t>
      </w:r>
      <w:bookmarkEnd w:id="10"/>
    </w:p>
    <w:p w14:paraId="012BC83D" w14:textId="12B75405" w:rsidR="00EB755A" w:rsidRDefault="00EB755A" w:rsidP="0011373B">
      <w:pPr>
        <w:pStyle w:val="Geenafstand"/>
      </w:pPr>
      <w:r>
        <w:t xml:space="preserve">Hoe cijfer je in het binair stelsel? </w:t>
      </w:r>
    </w:p>
    <w:p w14:paraId="1AE0CBE1" w14:textId="222F33B0" w:rsidR="006738AC" w:rsidRDefault="006738AC" w:rsidP="00EB755A">
      <w:r w:rsidRPr="0011373B">
        <w:rPr>
          <w:noProof/>
        </w:rPr>
        <w:drawing>
          <wp:anchor distT="0" distB="0" distL="114300" distR="114300" simplePos="0" relativeHeight="251673600" behindDoc="1" locked="0" layoutInCell="1" allowOverlap="1" wp14:anchorId="2DA241E3" wp14:editId="14235082">
            <wp:simplePos x="0" y="0"/>
            <wp:positionH relativeFrom="column">
              <wp:posOffset>2804103</wp:posOffset>
            </wp:positionH>
            <wp:positionV relativeFrom="paragraph">
              <wp:posOffset>24130</wp:posOffset>
            </wp:positionV>
            <wp:extent cx="1179195" cy="1061085"/>
            <wp:effectExtent l="19050" t="19050" r="1905" b="5715"/>
            <wp:wrapTight wrapText="bothSides">
              <wp:wrapPolygon edited="0">
                <wp:start x="-349" y="-388"/>
                <wp:lineTo x="-349" y="21716"/>
                <wp:lineTo x="21635" y="21716"/>
                <wp:lineTo x="21635" y="-388"/>
                <wp:lineTo x="-349" y="-388"/>
              </wp:wrapPolygon>
            </wp:wrapTight>
            <wp:docPr id="1344770612" name="Afbeelding 1" descr="Afbeelding met schermopname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0612" name="Afbeelding 1" descr="Afbeelding met schermopname, Lettertype, nummer, lijn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106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8D6">
        <w:t>0 + 0 = 0</w:t>
      </w:r>
    </w:p>
    <w:p w14:paraId="0703CA90" w14:textId="4AEEF1EF" w:rsidR="00EB78D6" w:rsidRDefault="00EB78D6" w:rsidP="00EB755A">
      <w:r>
        <w:t xml:space="preserve">0 + 1 = 1 </w:t>
      </w:r>
    </w:p>
    <w:p w14:paraId="44C00217" w14:textId="2273488E" w:rsidR="00EB78D6" w:rsidRDefault="00EB78D6" w:rsidP="00EB755A">
      <w:r>
        <w:t xml:space="preserve">1 + 0 = 1 </w:t>
      </w:r>
    </w:p>
    <w:p w14:paraId="62A2967E" w14:textId="60DE5D21" w:rsidR="00EB78D6" w:rsidRDefault="00EB78D6" w:rsidP="00EB755A">
      <w:r>
        <w:t xml:space="preserve">1 + 1 = (1)0 </w:t>
      </w:r>
      <w:r>
        <w:tab/>
      </w:r>
      <w:r>
        <w:sym w:font="Wingdings" w:char="F0E0"/>
      </w:r>
      <w:r>
        <w:t xml:space="preserve"> 1 overbrengen</w:t>
      </w:r>
    </w:p>
    <w:p w14:paraId="0AF76967" w14:textId="7AE1D7D7" w:rsidR="00030D45" w:rsidRDefault="00EB78D6" w:rsidP="00EB755A">
      <w:r>
        <w:t>1 + 1 + 1 = (1)1</w:t>
      </w:r>
      <w:r>
        <w:tab/>
      </w:r>
      <w:r>
        <w:sym w:font="Wingdings" w:char="F0E0"/>
      </w:r>
      <w:r>
        <w:t xml:space="preserve"> 1 overbrengen</w:t>
      </w:r>
    </w:p>
    <w:p w14:paraId="7BACBA8C" w14:textId="77777777" w:rsidR="0085292B" w:rsidRDefault="0085292B" w:rsidP="00EB755A"/>
    <w:p w14:paraId="2E156CE1" w14:textId="77777777" w:rsidR="005A4DB4" w:rsidRDefault="005A4DB4" w:rsidP="00EB755A"/>
    <w:p w14:paraId="78B6F1B6" w14:textId="77777777" w:rsidR="005A4DB4" w:rsidRDefault="005A4DB4" w:rsidP="00EB755A"/>
    <w:p w14:paraId="2324B3EF" w14:textId="77777777" w:rsidR="005A4DB4" w:rsidRDefault="005A4DB4" w:rsidP="00EB755A"/>
    <w:p w14:paraId="2F5D8F1D" w14:textId="2FC9A733" w:rsidR="0011373B" w:rsidRPr="00EB755A" w:rsidRDefault="00030D45" w:rsidP="00030D45">
      <w:pPr>
        <w:pStyle w:val="Kop3"/>
      </w:pPr>
      <w:bookmarkStart w:id="11" w:name="_Toc155273636"/>
      <w:r>
        <w:lastRenderedPageBreak/>
        <w:t>Andere bewerkingen</w:t>
      </w:r>
      <w:bookmarkEnd w:id="11"/>
    </w:p>
    <w:p w14:paraId="7298E55A" w14:textId="5281708C" w:rsidR="004A189D" w:rsidRDefault="00DB2232" w:rsidP="00EB755A">
      <w:pPr>
        <w:pStyle w:val="Geenafstand"/>
      </w:pPr>
      <w:r>
        <w:t xml:space="preserve">Wat is complementeren? </w:t>
      </w:r>
    </w:p>
    <w:p w14:paraId="6479AA58" w14:textId="72779C33" w:rsidR="00DB2232" w:rsidRDefault="00DB2232" w:rsidP="0049506D">
      <w:pPr>
        <w:tabs>
          <w:tab w:val="left" w:pos="2268"/>
        </w:tabs>
      </w:pPr>
      <w:r>
        <w:t xml:space="preserve">Alle 1’en en 0’en worden omgedraaid. </w:t>
      </w:r>
    </w:p>
    <w:p w14:paraId="006C4991" w14:textId="0FA02696" w:rsidR="0085292B" w:rsidRDefault="00DB2232" w:rsidP="0049506D">
      <w:pPr>
        <w:tabs>
          <w:tab w:val="left" w:pos="2268"/>
        </w:tabs>
      </w:pPr>
      <w:r>
        <w:t>Dit kan enkel met: 8 / 16 / 32 / 64-bitwoorden.</w:t>
      </w:r>
    </w:p>
    <w:p w14:paraId="5D008FE8" w14:textId="77777777" w:rsidR="005A4DB4" w:rsidRPr="0021252D" w:rsidRDefault="005A4DB4" w:rsidP="0049506D">
      <w:pPr>
        <w:tabs>
          <w:tab w:val="left" w:pos="2268"/>
        </w:tabs>
      </w:pPr>
    </w:p>
    <w:p w14:paraId="78884B7A" w14:textId="426EC296" w:rsidR="004A189D" w:rsidRDefault="00EB78D6" w:rsidP="008B2B34">
      <w:pPr>
        <w:pStyle w:val="Geenafstand"/>
      </w:pPr>
      <w:r w:rsidRPr="008B2B34">
        <w:rPr>
          <w:noProof/>
        </w:rPr>
        <w:drawing>
          <wp:anchor distT="0" distB="0" distL="114300" distR="114300" simplePos="0" relativeHeight="251674624" behindDoc="1" locked="0" layoutInCell="1" allowOverlap="1" wp14:anchorId="41E62BEC" wp14:editId="07C8DD06">
            <wp:simplePos x="0" y="0"/>
            <wp:positionH relativeFrom="column">
              <wp:posOffset>5382260</wp:posOffset>
            </wp:positionH>
            <wp:positionV relativeFrom="paragraph">
              <wp:posOffset>80645</wp:posOffset>
            </wp:positionV>
            <wp:extent cx="626110" cy="477520"/>
            <wp:effectExtent l="0" t="0" r="0" b="0"/>
            <wp:wrapTight wrapText="bothSides">
              <wp:wrapPolygon edited="0">
                <wp:start x="0" y="0"/>
                <wp:lineTo x="0" y="20681"/>
                <wp:lineTo x="21030" y="20681"/>
                <wp:lineTo x="21030" y="0"/>
                <wp:lineTo x="0" y="0"/>
              </wp:wrapPolygon>
            </wp:wrapTight>
            <wp:docPr id="179071107" name="Afbeelding 1" descr="Afbeelding met schermopname, plein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1107" name="Afbeelding 1" descr="Afbeelding met schermopname, plein, lijn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65">
        <w:t xml:space="preserve">Wat is de </w:t>
      </w:r>
      <w:proofErr w:type="spellStart"/>
      <w:r w:rsidR="009A0365">
        <w:t>bitsgewijze</w:t>
      </w:r>
      <w:proofErr w:type="spellEnd"/>
      <w:r w:rsidR="009A0365">
        <w:t xml:space="preserve"> EN?</w:t>
      </w:r>
    </w:p>
    <w:p w14:paraId="75CE3BEB" w14:textId="3222AFB7" w:rsidR="004A189D" w:rsidRDefault="00F67A60" w:rsidP="0049506D">
      <w:pPr>
        <w:tabs>
          <w:tab w:val="left" w:pos="2268"/>
        </w:tabs>
      </w:pPr>
      <w:r>
        <w:t xml:space="preserve">Als </w:t>
      </w:r>
      <w:r w:rsidRPr="00AB0659">
        <w:rPr>
          <w:b/>
          <w:bCs/>
        </w:rPr>
        <w:t>beide</w:t>
      </w:r>
      <w:r>
        <w:t xml:space="preserve"> bits </w:t>
      </w:r>
      <w:r w:rsidRPr="00AB0659">
        <w:rPr>
          <w:b/>
          <w:bCs/>
        </w:rPr>
        <w:t>actief</w:t>
      </w:r>
      <w:r>
        <w:t xml:space="preserve"> zijn (1) wordt de uitkomst ook een 1. Dit wordt uitgevoerd op twee </w:t>
      </w:r>
      <w:proofErr w:type="spellStart"/>
      <w:r>
        <w:t>operanden</w:t>
      </w:r>
      <w:proofErr w:type="spellEnd"/>
      <w:r>
        <w:t xml:space="preserve"> bit per bit.</w:t>
      </w:r>
    </w:p>
    <w:p w14:paraId="0B21D512" w14:textId="77777777" w:rsidR="005A4DB4" w:rsidRDefault="005A4DB4" w:rsidP="0049506D">
      <w:pPr>
        <w:tabs>
          <w:tab w:val="left" w:pos="2268"/>
        </w:tabs>
      </w:pPr>
    </w:p>
    <w:p w14:paraId="5E7AD471" w14:textId="56CE164E" w:rsidR="008B2B34" w:rsidRDefault="00EB78D6" w:rsidP="00AB0659">
      <w:pPr>
        <w:pStyle w:val="Geenafstand"/>
      </w:pPr>
      <w:r w:rsidRPr="00A2200D">
        <w:rPr>
          <w:noProof/>
        </w:rPr>
        <w:drawing>
          <wp:anchor distT="0" distB="0" distL="114300" distR="114300" simplePos="0" relativeHeight="251675648" behindDoc="1" locked="0" layoutInCell="1" allowOverlap="1" wp14:anchorId="0A75492F" wp14:editId="23A83A14">
            <wp:simplePos x="0" y="0"/>
            <wp:positionH relativeFrom="column">
              <wp:posOffset>5407429</wp:posOffset>
            </wp:positionH>
            <wp:positionV relativeFrom="paragraph">
              <wp:posOffset>7620</wp:posOffset>
            </wp:positionV>
            <wp:extent cx="598805" cy="533400"/>
            <wp:effectExtent l="0" t="0" r="0" b="0"/>
            <wp:wrapTight wrapText="bothSides">
              <wp:wrapPolygon edited="0">
                <wp:start x="0" y="0"/>
                <wp:lineTo x="0" y="20829"/>
                <wp:lineTo x="20615" y="20829"/>
                <wp:lineTo x="20615" y="0"/>
                <wp:lineTo x="0" y="0"/>
              </wp:wrapPolygon>
            </wp:wrapTight>
            <wp:docPr id="714434464" name="Afbeelding 1" descr="Afbeelding met schermopname, plei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34464" name="Afbeelding 1" descr="Afbeelding met schermopname, plein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659">
        <w:t xml:space="preserve">Wat is de </w:t>
      </w:r>
      <w:proofErr w:type="spellStart"/>
      <w:r w:rsidR="00AB0659">
        <w:t>bitsgewijze</w:t>
      </w:r>
      <w:proofErr w:type="spellEnd"/>
      <w:r w:rsidR="00AB0659">
        <w:t xml:space="preserve"> OF?</w:t>
      </w:r>
    </w:p>
    <w:p w14:paraId="7B42E181" w14:textId="58F347EF" w:rsidR="00AB0659" w:rsidRDefault="00AB0659" w:rsidP="0049506D">
      <w:pPr>
        <w:tabs>
          <w:tab w:val="left" w:pos="2268"/>
        </w:tabs>
      </w:pPr>
      <w:r>
        <w:t xml:space="preserve">Als </w:t>
      </w:r>
      <w:r w:rsidRPr="00AB0659">
        <w:rPr>
          <w:b/>
          <w:bCs/>
        </w:rPr>
        <w:t>slechts</w:t>
      </w:r>
      <w:r>
        <w:t xml:space="preserve"> één bit </w:t>
      </w:r>
      <w:r w:rsidRPr="00AB0659">
        <w:rPr>
          <w:b/>
          <w:bCs/>
        </w:rPr>
        <w:t>actief</w:t>
      </w:r>
      <w:r>
        <w:t xml:space="preserve"> is (1) wordt de uitkomst ook een 1.</w:t>
      </w:r>
    </w:p>
    <w:p w14:paraId="7B35193E" w14:textId="552918FE" w:rsidR="004A189D" w:rsidRPr="0021252D" w:rsidRDefault="004A189D" w:rsidP="0049506D">
      <w:pPr>
        <w:tabs>
          <w:tab w:val="left" w:pos="2268"/>
        </w:tabs>
      </w:pPr>
    </w:p>
    <w:p w14:paraId="569A28CE" w14:textId="170BB5B6" w:rsidR="004A189D" w:rsidRDefault="00223A61" w:rsidP="00004983">
      <w:pPr>
        <w:pStyle w:val="Geenafstand"/>
      </w:pPr>
      <w:r>
        <w:t>Wat is de exclusieve OF or XOR?</w:t>
      </w:r>
    </w:p>
    <w:p w14:paraId="10D0B5B3" w14:textId="5E502DFB" w:rsidR="00223A61" w:rsidRDefault="00EB78D6" w:rsidP="0049506D">
      <w:pPr>
        <w:tabs>
          <w:tab w:val="left" w:pos="2268"/>
        </w:tabs>
      </w:pPr>
      <w:r w:rsidRPr="00004983">
        <w:rPr>
          <w:noProof/>
        </w:rPr>
        <w:drawing>
          <wp:anchor distT="0" distB="0" distL="114300" distR="114300" simplePos="0" relativeHeight="251676672" behindDoc="1" locked="0" layoutInCell="1" allowOverlap="1" wp14:anchorId="13145681" wp14:editId="617369A1">
            <wp:simplePos x="0" y="0"/>
            <wp:positionH relativeFrom="column">
              <wp:posOffset>5351029</wp:posOffset>
            </wp:positionH>
            <wp:positionV relativeFrom="paragraph">
              <wp:posOffset>6580</wp:posOffset>
            </wp:positionV>
            <wp:extent cx="678458" cy="602673"/>
            <wp:effectExtent l="0" t="0" r="0" b="0"/>
            <wp:wrapTight wrapText="bothSides">
              <wp:wrapPolygon edited="0">
                <wp:start x="0" y="0"/>
                <wp:lineTo x="0" y="21168"/>
                <wp:lineTo x="21236" y="21168"/>
                <wp:lineTo x="21236" y="0"/>
                <wp:lineTo x="0" y="0"/>
              </wp:wrapPolygon>
            </wp:wrapTight>
            <wp:docPr id="1844009040" name="Afbeelding 1" descr="Afbeelding met schermopname, plei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09040" name="Afbeelding 1" descr="Afbeelding met schermopname, plein, nummer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58" cy="602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A61">
        <w:t xml:space="preserve">Als </w:t>
      </w:r>
      <w:r w:rsidR="00223A61" w:rsidRPr="00004983">
        <w:rPr>
          <w:b/>
          <w:bCs/>
        </w:rPr>
        <w:t>één</w:t>
      </w:r>
      <w:r w:rsidR="00223A61">
        <w:t xml:space="preserve"> bit is</w:t>
      </w:r>
      <w:r w:rsidR="00004983">
        <w:t xml:space="preserve"> (1) wordt </w:t>
      </w:r>
      <w:r w:rsidR="00004983" w:rsidRPr="00004983">
        <w:rPr>
          <w:b/>
          <w:bCs/>
        </w:rPr>
        <w:t>actief</w:t>
      </w:r>
      <w:r w:rsidR="00004983">
        <w:t xml:space="preserve"> de uitkomst ook een </w:t>
      </w:r>
      <w:r w:rsidR="00004983" w:rsidRPr="00004983">
        <w:rPr>
          <w:b/>
          <w:bCs/>
        </w:rPr>
        <w:t>1</w:t>
      </w:r>
      <w:r w:rsidR="00004983">
        <w:t xml:space="preserve">. </w:t>
      </w:r>
    </w:p>
    <w:p w14:paraId="2B9249A4" w14:textId="1129BDB5" w:rsidR="00004983" w:rsidRDefault="00004983" w:rsidP="0049506D">
      <w:pPr>
        <w:tabs>
          <w:tab w:val="left" w:pos="2268"/>
        </w:tabs>
      </w:pPr>
      <w:r>
        <w:t xml:space="preserve">Als </w:t>
      </w:r>
      <w:r w:rsidRPr="00004983">
        <w:rPr>
          <w:b/>
          <w:bCs/>
        </w:rPr>
        <w:t>beide</w:t>
      </w:r>
      <w:r>
        <w:t xml:space="preserve"> bits 1 of 0 zijn, wordt de uitkomst een</w:t>
      </w:r>
      <w:r w:rsidRPr="00004983">
        <w:rPr>
          <w:b/>
          <w:bCs/>
        </w:rPr>
        <w:t xml:space="preserve"> 0</w:t>
      </w:r>
      <w:r>
        <w:t>.</w:t>
      </w:r>
    </w:p>
    <w:p w14:paraId="2339EDAD" w14:textId="77777777" w:rsidR="00030D45" w:rsidRDefault="00030D45" w:rsidP="0049506D">
      <w:pPr>
        <w:tabs>
          <w:tab w:val="left" w:pos="2268"/>
        </w:tabs>
      </w:pPr>
    </w:p>
    <w:p w14:paraId="789365A7" w14:textId="6FF746B4" w:rsidR="00476266" w:rsidRDefault="00654C91" w:rsidP="009164A2">
      <w:pPr>
        <w:pStyle w:val="Kop3"/>
      </w:pPr>
      <w:bookmarkStart w:id="12" w:name="_Toc155273637"/>
      <w:r w:rsidRPr="00654C91">
        <w:t>Negatieve getallen</w:t>
      </w:r>
      <w:bookmarkEnd w:id="12"/>
    </w:p>
    <w:p w14:paraId="7148448F" w14:textId="77246D77" w:rsidR="00476266" w:rsidRDefault="00476266" w:rsidP="00BC35AB">
      <w:pPr>
        <w:pStyle w:val="Geenafstand"/>
      </w:pPr>
      <w:r>
        <w:t xml:space="preserve">Welke drie methodes zijn er om een negatief </w:t>
      </w:r>
      <w:r w:rsidR="00BC35AB">
        <w:t>voor te stellen?</w:t>
      </w:r>
    </w:p>
    <w:p w14:paraId="4BB0EDB1" w14:textId="20580C5C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r>
        <w:t>Teken + absolute waarde</w:t>
      </w:r>
    </w:p>
    <w:p w14:paraId="3E9AE58D" w14:textId="01D81671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proofErr w:type="spellStart"/>
      <w:r>
        <w:t>Excess</w:t>
      </w:r>
      <w:proofErr w:type="spellEnd"/>
      <w:r>
        <w:t>-N (127)</w:t>
      </w:r>
    </w:p>
    <w:p w14:paraId="65EAEEA0" w14:textId="53915474" w:rsidR="00BC35AB" w:rsidRDefault="00BC35AB" w:rsidP="00BC35AB">
      <w:pPr>
        <w:pStyle w:val="Lijstalinea"/>
        <w:numPr>
          <w:ilvl w:val="0"/>
          <w:numId w:val="41"/>
        </w:numPr>
        <w:tabs>
          <w:tab w:val="left" w:pos="2268"/>
        </w:tabs>
        <w:ind w:left="284" w:hanging="284"/>
      </w:pPr>
      <w:r>
        <w:t>2’s compliment</w:t>
      </w:r>
    </w:p>
    <w:p w14:paraId="5A5DC595" w14:textId="4AF94970" w:rsidR="00F52389" w:rsidRDefault="00F52389" w:rsidP="00BC35AB">
      <w:pPr>
        <w:tabs>
          <w:tab w:val="left" w:pos="2268"/>
        </w:tabs>
      </w:pPr>
      <w:r>
        <w:t xml:space="preserve">We gaan er altijd van uit dat de getallen 8 bits lang zijn. </w:t>
      </w:r>
    </w:p>
    <w:p w14:paraId="05DB1430" w14:textId="77777777" w:rsidR="008832E9" w:rsidRDefault="008832E9" w:rsidP="00BC35AB">
      <w:pPr>
        <w:tabs>
          <w:tab w:val="left" w:pos="2268"/>
        </w:tabs>
      </w:pPr>
    </w:p>
    <w:p w14:paraId="16FF9E11" w14:textId="725707FF" w:rsidR="00902A28" w:rsidRDefault="008832E9" w:rsidP="008832E9">
      <w:pPr>
        <w:pStyle w:val="Geenafstand"/>
      </w:pPr>
      <w:r>
        <w:t>Teken + absolute waarde:</w:t>
      </w:r>
    </w:p>
    <w:p w14:paraId="02B828CD" w14:textId="30368184" w:rsidR="00F52389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>Het meest linkse bit (</w:t>
      </w:r>
      <w:proofErr w:type="spellStart"/>
      <w:r w:rsidRPr="002A5501">
        <w:rPr>
          <w:b/>
          <w:bCs/>
        </w:rPr>
        <w:t>msb</w:t>
      </w:r>
      <w:proofErr w:type="spellEnd"/>
      <w:r>
        <w:t xml:space="preserve">) is het </w:t>
      </w:r>
      <w:proofErr w:type="spellStart"/>
      <w:r>
        <w:t>tekenbit</w:t>
      </w:r>
      <w:proofErr w:type="spellEnd"/>
      <w:r>
        <w:t xml:space="preserve">. </w:t>
      </w:r>
    </w:p>
    <w:p w14:paraId="20791705" w14:textId="6EA14470" w:rsidR="0056130C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0 = een </w:t>
      </w:r>
      <w:r w:rsidRPr="002A5501">
        <w:rPr>
          <w:b/>
          <w:bCs/>
        </w:rPr>
        <w:t>positief</w:t>
      </w:r>
      <w:r>
        <w:t xml:space="preserve"> getal</w:t>
      </w:r>
    </w:p>
    <w:p w14:paraId="061BE441" w14:textId="4899F505" w:rsidR="0056130C" w:rsidRDefault="0056130C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1 = een </w:t>
      </w:r>
      <w:r w:rsidRPr="002A5501">
        <w:rPr>
          <w:b/>
          <w:bCs/>
        </w:rPr>
        <w:t>negatief</w:t>
      </w:r>
      <w:r>
        <w:t xml:space="preserve"> getal</w:t>
      </w:r>
    </w:p>
    <w:p w14:paraId="338CEFA3" w14:textId="7CDBDB90" w:rsidR="00F139EF" w:rsidRDefault="00F139EF" w:rsidP="002A5501">
      <w:pPr>
        <w:pStyle w:val="Lijstalinea"/>
        <w:numPr>
          <w:ilvl w:val="0"/>
          <w:numId w:val="92"/>
        </w:numPr>
        <w:tabs>
          <w:tab w:val="left" w:pos="2268"/>
        </w:tabs>
      </w:pPr>
      <w:r>
        <w:t xml:space="preserve">met het </w:t>
      </w:r>
      <w:proofErr w:type="spellStart"/>
      <w:r>
        <w:t>tekenbit</w:t>
      </w:r>
      <w:proofErr w:type="spellEnd"/>
      <w:r>
        <w:t xml:space="preserve"> wordt NIET gerekend. </w:t>
      </w:r>
    </w:p>
    <w:p w14:paraId="5C1BB39F" w14:textId="77777777" w:rsidR="001058B1" w:rsidRDefault="001058B1" w:rsidP="001058B1">
      <w:pPr>
        <w:pStyle w:val="Lijstalinea"/>
        <w:tabs>
          <w:tab w:val="left" w:pos="2268"/>
        </w:tabs>
      </w:pPr>
    </w:p>
    <w:p w14:paraId="6EF700E0" w14:textId="528C67F3" w:rsidR="001058B1" w:rsidRDefault="001058B1" w:rsidP="00806FE9">
      <w:pPr>
        <w:pStyle w:val="Geenafstand"/>
      </w:pPr>
      <w:r>
        <w:t xml:space="preserve">Nadelen: </w:t>
      </w:r>
    </w:p>
    <w:p w14:paraId="40E6EEAB" w14:textId="4F57317C" w:rsidR="00806FE9" w:rsidRDefault="00806FE9" w:rsidP="00806FE9">
      <w:pPr>
        <w:pStyle w:val="Lijstalinea"/>
        <w:numPr>
          <w:ilvl w:val="0"/>
          <w:numId w:val="95"/>
        </w:numPr>
      </w:pPr>
      <w:r>
        <w:t>A-B kan niet berekend worden als A+(-B): bijvoorbeeld 22-12 = 22 +(-12)</w:t>
      </w:r>
    </w:p>
    <w:p w14:paraId="765EE325" w14:textId="5B71011A" w:rsidR="00806FE9" w:rsidRDefault="00806FE9" w:rsidP="00806FE9">
      <w:pPr>
        <w:pStyle w:val="Lijstalinea"/>
        <w:numPr>
          <w:ilvl w:val="0"/>
          <w:numId w:val="95"/>
        </w:numPr>
      </w:pPr>
      <w:r>
        <w:t>Aftrekking moet als afzonderlijke bewerking in de hardware geïmplementeerd worden -&gt; duur!</w:t>
      </w:r>
    </w:p>
    <w:p w14:paraId="313CF828" w14:textId="19443876" w:rsidR="00806FE9" w:rsidRDefault="00806FE9" w:rsidP="00806FE9">
      <w:pPr>
        <w:pStyle w:val="Lijstalinea"/>
        <w:numPr>
          <w:ilvl w:val="0"/>
          <w:numId w:val="95"/>
        </w:numPr>
      </w:pPr>
      <w:r>
        <w:t xml:space="preserve">Bewerkingen kunnen pas uitgevoerd worden nadat beide </w:t>
      </w:r>
      <w:proofErr w:type="spellStart"/>
      <w:r>
        <w:t>tekenbits</w:t>
      </w:r>
      <w:proofErr w:type="spellEnd"/>
      <w:r>
        <w:t xml:space="preserve"> uit de woorden verwijderd en geanalyseerd werden.</w:t>
      </w:r>
    </w:p>
    <w:p w14:paraId="0B08D7CC" w14:textId="3D76C7ED" w:rsidR="00806FE9" w:rsidRDefault="00806FE9" w:rsidP="00806FE9">
      <w:pPr>
        <w:pStyle w:val="Lijstalinea"/>
        <w:numPr>
          <w:ilvl w:val="0"/>
          <w:numId w:val="95"/>
        </w:numPr>
      </w:pPr>
      <w:r>
        <w:t>Nul heeft 2 voorstellingen:</w:t>
      </w:r>
      <w:r>
        <w:t xml:space="preserve"> [00000000] en [10000000]</w:t>
      </w:r>
    </w:p>
    <w:p w14:paraId="57804A7E" w14:textId="77777777" w:rsidR="00F139EF" w:rsidRDefault="00F139EF" w:rsidP="00BC35AB">
      <w:pPr>
        <w:tabs>
          <w:tab w:val="left" w:pos="2268"/>
        </w:tabs>
      </w:pPr>
    </w:p>
    <w:p w14:paraId="4BDD80CD" w14:textId="5D6CE2C5" w:rsidR="00F139EF" w:rsidRDefault="008832E9" w:rsidP="008832E9">
      <w:pPr>
        <w:pStyle w:val="Geenafstand"/>
      </w:pPr>
      <w:proofErr w:type="spellStart"/>
      <w:r>
        <w:t>Excess</w:t>
      </w:r>
      <w:proofErr w:type="spellEnd"/>
      <w:r>
        <w:t>-N(127):</w:t>
      </w:r>
    </w:p>
    <w:p w14:paraId="32A84F94" w14:textId="615059D2" w:rsidR="00057B4D" w:rsidRDefault="00057B4D" w:rsidP="00BC35AB">
      <w:pPr>
        <w:tabs>
          <w:tab w:val="left" w:pos="2268"/>
        </w:tabs>
      </w:pPr>
      <w:r>
        <w:t xml:space="preserve">We tellen </w:t>
      </w:r>
      <w:r w:rsidRPr="008F5937">
        <w:rPr>
          <w:b/>
          <w:bCs/>
        </w:rPr>
        <w:t>127</w:t>
      </w:r>
      <w:r>
        <w:t xml:space="preserve"> op bij ons getal en zetten het om in de binaire vorm.</w:t>
      </w:r>
    </w:p>
    <w:p w14:paraId="3AF8DC02" w14:textId="77777777" w:rsidR="000E51BA" w:rsidRDefault="000E51BA" w:rsidP="00BC35AB">
      <w:pPr>
        <w:tabs>
          <w:tab w:val="left" w:pos="2268"/>
        </w:tabs>
      </w:pPr>
    </w:p>
    <w:p w14:paraId="0DDF9C0B" w14:textId="099F0082" w:rsidR="000E51BA" w:rsidRDefault="000E51BA" w:rsidP="000E51BA">
      <w:pPr>
        <w:pStyle w:val="Geenafstand"/>
      </w:pPr>
      <w:r>
        <w:t xml:space="preserve">Voordelen: </w:t>
      </w:r>
    </w:p>
    <w:p w14:paraId="2DD9BD2F" w14:textId="1C780F39" w:rsidR="000E51BA" w:rsidRDefault="000E51BA" w:rsidP="000E51BA">
      <w:r>
        <w:t>Nul wordt slechts op één manier voorgesteld [00000000]</w:t>
      </w:r>
    </w:p>
    <w:p w14:paraId="48479EE2" w14:textId="77777777" w:rsidR="000E51BA" w:rsidRDefault="000E51BA" w:rsidP="000E51BA"/>
    <w:p w14:paraId="27672B33" w14:textId="4FE593D0" w:rsidR="000E51BA" w:rsidRDefault="000E51BA" w:rsidP="000E51BA">
      <w:pPr>
        <w:pStyle w:val="Geenafstand"/>
      </w:pPr>
      <w:r>
        <w:t xml:space="preserve">Nadelen: </w:t>
      </w:r>
    </w:p>
    <w:p w14:paraId="7177B733" w14:textId="61D0CFE9" w:rsidR="005F3D5E" w:rsidRDefault="005F3D5E" w:rsidP="005F3D5E">
      <w:pPr>
        <w:pStyle w:val="Lijstalinea"/>
        <w:numPr>
          <w:ilvl w:val="0"/>
          <w:numId w:val="99"/>
        </w:numPr>
      </w:pPr>
      <w:r>
        <w:t xml:space="preserve">Rekenen met negatieve getallen wordt </w:t>
      </w:r>
      <w:r w:rsidRPr="005F3D5E">
        <w:rPr>
          <w:b/>
          <w:bCs/>
        </w:rPr>
        <w:t>ook niet vereenvoudigd</w:t>
      </w:r>
      <w:r>
        <w:t>: voorbeeld:</w:t>
      </w:r>
      <w:r w:rsidRPr="005F3D5E">
        <w:rPr>
          <w:noProof/>
        </w:rPr>
        <w:t xml:space="preserve"> </w:t>
      </w:r>
      <w:r w:rsidRPr="005F3D5E">
        <w:drawing>
          <wp:inline distT="0" distB="0" distL="0" distR="0" wp14:anchorId="3553C510" wp14:editId="69BBB9B9">
            <wp:extent cx="1684166" cy="236240"/>
            <wp:effectExtent l="0" t="0" r="0" b="0"/>
            <wp:docPr id="130686163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61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1983" w14:textId="6934D697" w:rsidR="005F3D5E" w:rsidRDefault="005F3D5E" w:rsidP="005F3D5E">
      <w:pPr>
        <w:pStyle w:val="Lijstalinea"/>
        <w:numPr>
          <w:ilvl w:val="0"/>
          <w:numId w:val="99"/>
        </w:numPr>
      </w:pPr>
      <w:r>
        <w:t xml:space="preserve">Geen enkel getal wordt nog op de </w:t>
      </w:r>
      <w:r w:rsidRPr="005F3D5E">
        <w:rPr>
          <w:b/>
          <w:bCs/>
        </w:rPr>
        <w:t>gewone binaire manier</w:t>
      </w:r>
      <w:r>
        <w:t xml:space="preserve"> voorgesteld.</w:t>
      </w:r>
    </w:p>
    <w:p w14:paraId="6AF28251" w14:textId="77777777" w:rsidR="000E51BA" w:rsidRDefault="000E51BA" w:rsidP="00BC35AB">
      <w:pPr>
        <w:tabs>
          <w:tab w:val="left" w:pos="2268"/>
        </w:tabs>
      </w:pPr>
    </w:p>
    <w:p w14:paraId="1B72EC08" w14:textId="77777777" w:rsidR="00BC35AB" w:rsidRDefault="00BC35AB" w:rsidP="00BC35AB">
      <w:pPr>
        <w:tabs>
          <w:tab w:val="left" w:pos="2268"/>
        </w:tabs>
      </w:pPr>
    </w:p>
    <w:p w14:paraId="7C1ED49A" w14:textId="4B15BD3F" w:rsidR="00BC35AB" w:rsidRDefault="008832E9" w:rsidP="008832E9">
      <w:pPr>
        <w:pStyle w:val="Geenafstand"/>
      </w:pPr>
      <w:r>
        <w:t>2’s Compliment:</w:t>
      </w:r>
    </w:p>
    <w:p w14:paraId="38C01B22" w14:textId="79C93BB7" w:rsidR="003A456E" w:rsidRPr="008832E9" w:rsidRDefault="00D55A5F" w:rsidP="00BC35AB">
      <w:pPr>
        <w:tabs>
          <w:tab w:val="left" w:pos="2268"/>
        </w:tabs>
        <w:rPr>
          <w:b/>
          <w:bCs/>
        </w:rPr>
      </w:pPr>
      <w:r w:rsidRPr="008832E9">
        <w:rPr>
          <w:b/>
          <w:bCs/>
        </w:rPr>
        <w:t xml:space="preserve">Hier werken we terug met teken + </w:t>
      </w:r>
      <w:proofErr w:type="spellStart"/>
      <w:r w:rsidRPr="008832E9">
        <w:rPr>
          <w:b/>
          <w:bCs/>
        </w:rPr>
        <w:t>aboslute</w:t>
      </w:r>
      <w:proofErr w:type="spellEnd"/>
      <w:r w:rsidRPr="008832E9">
        <w:rPr>
          <w:b/>
          <w:bCs/>
        </w:rPr>
        <w:t xml:space="preserve"> waarde</w:t>
      </w:r>
      <w:r w:rsidR="003A456E" w:rsidRPr="008832E9">
        <w:rPr>
          <w:b/>
          <w:bCs/>
        </w:rPr>
        <w:t>:</w:t>
      </w:r>
    </w:p>
    <w:p w14:paraId="2453C885" w14:textId="77777777" w:rsidR="00650988" w:rsidRPr="00650988" w:rsidRDefault="00976E35" w:rsidP="00BC35AB">
      <w:pPr>
        <w:tabs>
          <w:tab w:val="left" w:pos="2268"/>
        </w:tabs>
        <w:rPr>
          <w:b/>
          <w:bCs/>
        </w:rPr>
      </w:pPr>
      <w:r w:rsidRPr="00650988">
        <w:rPr>
          <w:b/>
          <w:bCs/>
        </w:rPr>
        <w:t>Indien het eerste getal 0 is (positief)</w:t>
      </w:r>
      <w:r w:rsidR="00650988" w:rsidRPr="00650988">
        <w:rPr>
          <w:b/>
          <w:bCs/>
        </w:rPr>
        <w:t>:</w:t>
      </w:r>
    </w:p>
    <w:p w14:paraId="72A3E07C" w14:textId="3150EA1F" w:rsidR="00D55A5F" w:rsidRDefault="00976E35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 xml:space="preserve">moeten we </w:t>
      </w:r>
      <w:r w:rsidR="00D55A5F">
        <w:t xml:space="preserve">het </w:t>
      </w:r>
      <w:r w:rsidR="00650988">
        <w:t xml:space="preserve">getal </w:t>
      </w:r>
      <w:r w:rsidR="00D55A5F">
        <w:t xml:space="preserve">enkel omzetten naar de binaire vorm. </w:t>
      </w:r>
      <w:r w:rsidR="00D55A5F" w:rsidRPr="00650988">
        <w:rPr>
          <w:b/>
          <w:bCs/>
        </w:rPr>
        <w:t>MEER NIET</w:t>
      </w:r>
      <w:r w:rsidR="00D55A5F">
        <w:t>.</w:t>
      </w:r>
    </w:p>
    <w:p w14:paraId="45A41F64" w14:textId="421C3716" w:rsidR="00D55A5F" w:rsidRPr="00650988" w:rsidRDefault="003A456E" w:rsidP="00650988">
      <w:pPr>
        <w:rPr>
          <w:b/>
          <w:bCs/>
        </w:rPr>
      </w:pPr>
      <w:r w:rsidRPr="00650988">
        <w:rPr>
          <w:b/>
          <w:bCs/>
        </w:rPr>
        <w:t xml:space="preserve">Indien het eerste getal een 1 is (negatief) dan moeten we: </w:t>
      </w:r>
    </w:p>
    <w:p w14:paraId="37B2211A" w14:textId="6BD25386" w:rsidR="003A456E" w:rsidRDefault="003A456E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Het getal omzetten naar de binaire vorm</w:t>
      </w:r>
      <w:r w:rsidR="00FC79D7">
        <w:t xml:space="preserve"> van de </w:t>
      </w:r>
      <w:r w:rsidR="00FC79D7" w:rsidRPr="00650988">
        <w:rPr>
          <w:b/>
          <w:bCs/>
        </w:rPr>
        <w:t>absolute waarde</w:t>
      </w:r>
      <w:r w:rsidR="005D451D">
        <w:t>.</w:t>
      </w:r>
    </w:p>
    <w:p w14:paraId="3684B91A" w14:textId="1F66F04C" w:rsidR="005D451D" w:rsidRDefault="005D451D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Daarna inverteren we het getal, 1 wordt een 0 en 0 wordt een 1.</w:t>
      </w:r>
    </w:p>
    <w:p w14:paraId="3D1A6A37" w14:textId="352B9756" w:rsidR="005D451D" w:rsidRDefault="005D451D" w:rsidP="00650988">
      <w:pPr>
        <w:pStyle w:val="Lijstalinea"/>
        <w:numPr>
          <w:ilvl w:val="0"/>
          <w:numId w:val="77"/>
        </w:numPr>
        <w:tabs>
          <w:tab w:val="left" w:pos="2268"/>
        </w:tabs>
      </w:pPr>
      <w:r>
        <w:t>Uiteindelijk cijferen we met de twee getallen in kwestie en tellen we er 1</w:t>
      </w:r>
      <w:r w:rsidR="00F836A5">
        <w:t xml:space="preserve"> bij op. </w:t>
      </w:r>
    </w:p>
    <w:p w14:paraId="506F66C2" w14:textId="77777777" w:rsidR="00BC35AB" w:rsidRDefault="00BC35AB" w:rsidP="00BC35AB">
      <w:pPr>
        <w:tabs>
          <w:tab w:val="left" w:pos="2268"/>
        </w:tabs>
      </w:pPr>
    </w:p>
    <w:p w14:paraId="30E49553" w14:textId="59408733" w:rsidR="00BC35AB" w:rsidRDefault="009A7BCD" w:rsidP="006C51AA">
      <w:pPr>
        <w:pStyle w:val="Geenafstand"/>
      </w:pPr>
      <w:r>
        <w:t>Wat als de uitkomst alsnog negatief is bij 2’s compliment?</w:t>
      </w:r>
    </w:p>
    <w:p w14:paraId="3AC42D45" w14:textId="06B5836A" w:rsidR="006C51AA" w:rsidRDefault="006C51AA" w:rsidP="00BC35AB">
      <w:pPr>
        <w:tabs>
          <w:tab w:val="left" w:pos="2268"/>
        </w:tabs>
      </w:pPr>
      <w:r>
        <w:t>We inverteren opnieuw en tellen er 1 bij op.</w:t>
      </w:r>
    </w:p>
    <w:p w14:paraId="70B2BB48" w14:textId="07AD31C4" w:rsidR="009A7BCD" w:rsidRPr="009A0BEC" w:rsidRDefault="009A0BEC" w:rsidP="00EB3D4B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0392F0E2" w14:textId="2C70170F" w:rsidR="00BC35AB" w:rsidRDefault="009A0BEC" w:rsidP="009A0BEC">
      <w:pPr>
        <w:pStyle w:val="Kop2"/>
      </w:pPr>
      <w:bookmarkStart w:id="13" w:name="_Toc155273638"/>
      <w:r w:rsidRPr="009A0BEC">
        <w:t>Overflow</w:t>
      </w:r>
      <w:bookmarkEnd w:id="13"/>
    </w:p>
    <w:p w14:paraId="47ABF165" w14:textId="23F9E401" w:rsidR="00CF7935" w:rsidRPr="00CF7935" w:rsidRDefault="00CF7935" w:rsidP="00CF7935">
      <w:pPr>
        <w:pStyle w:val="Geenafstand"/>
      </w:pPr>
      <w:r w:rsidRPr="00CF7935">
        <w:t>Wanneer treedt overflow op?</w:t>
      </w:r>
    </w:p>
    <w:p w14:paraId="2A5881BD" w14:textId="6B6AE329" w:rsidR="00CF7935" w:rsidRDefault="00CF7935" w:rsidP="00CF7935">
      <w:r w:rsidRPr="00CF7935">
        <w:t xml:space="preserve">Als er 1 van de </w:t>
      </w:r>
      <w:r w:rsidRPr="00CF7935">
        <w:rPr>
          <w:b/>
          <w:bCs/>
        </w:rPr>
        <w:t xml:space="preserve">overflow condities </w:t>
      </w:r>
      <w:r w:rsidRPr="00CF7935">
        <w:t>optreedt (</w:t>
      </w:r>
      <w:r w:rsidRPr="007C1A66">
        <w:rPr>
          <w:b/>
          <w:bCs/>
        </w:rPr>
        <w:t>beide samen</w:t>
      </w:r>
      <w:r w:rsidR="007C1A66" w:rsidRPr="007C1A66">
        <w:rPr>
          <w:b/>
          <w:bCs/>
        </w:rPr>
        <w:t xml:space="preserve"> = GEEN OVERFLOW</w:t>
      </w:r>
      <w:r w:rsidRPr="00CF7935">
        <w:t>!). Deze zijn:</w:t>
      </w:r>
    </w:p>
    <w:p w14:paraId="438231B8" w14:textId="77777777" w:rsidR="00A24895" w:rsidRPr="00CF7935" w:rsidRDefault="00A24895" w:rsidP="00CF7935"/>
    <w:p w14:paraId="283684E0" w14:textId="3A440D74" w:rsidR="00CF7935" w:rsidRDefault="00000000" w:rsidP="00CF7935">
      <w:r>
        <w:rPr>
          <w:noProof/>
        </w:rPr>
        <w:pict w14:anchorId="52C254E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128.75pt;margin-top:10.7pt;width:136.9pt;height:69.3pt;z-index:251671552" o:connectortype="straight">
            <v:stroke endarrow="block"/>
          </v:shape>
        </w:pict>
      </w:r>
      <w:r w:rsidR="00CF7935" w:rsidRPr="00CF7935">
        <w:rPr>
          <w:b/>
          <w:bCs/>
        </w:rPr>
        <w:t>“</w:t>
      </w:r>
      <w:proofErr w:type="spellStart"/>
      <w:r w:rsidR="00CF7935" w:rsidRPr="00CF7935">
        <w:rPr>
          <w:b/>
          <w:bCs/>
        </w:rPr>
        <w:t>carry</w:t>
      </w:r>
      <w:proofErr w:type="spellEnd"/>
      <w:r w:rsidR="00CF7935" w:rsidRPr="00CF7935">
        <w:rPr>
          <w:b/>
          <w:bCs/>
        </w:rPr>
        <w:t xml:space="preserve"> naar het </w:t>
      </w:r>
      <w:proofErr w:type="spellStart"/>
      <w:r w:rsidR="00CF7935" w:rsidRPr="00CF7935">
        <w:rPr>
          <w:b/>
          <w:bCs/>
        </w:rPr>
        <w:t>tekenbit</w:t>
      </w:r>
      <w:proofErr w:type="spellEnd"/>
      <w:r w:rsidR="00CF7935" w:rsidRPr="00CF7935">
        <w:rPr>
          <w:b/>
          <w:bCs/>
        </w:rPr>
        <w:t>”</w:t>
      </w:r>
    </w:p>
    <w:p w14:paraId="20760588" w14:textId="72C9941D" w:rsidR="00CF7935" w:rsidRDefault="00CF7935" w:rsidP="00CF7935">
      <w:r w:rsidRPr="00CF7935">
        <w:t xml:space="preserve"> Overdracht van de op één na meest linkse positie naar de meest linkse positie (</w:t>
      </w:r>
      <w:proofErr w:type="spellStart"/>
      <w:r w:rsidRPr="00CF7935">
        <w:t>msb</w:t>
      </w:r>
      <w:proofErr w:type="spellEnd"/>
      <w:r w:rsidRPr="00CF7935">
        <w:t>)</w:t>
      </w:r>
    </w:p>
    <w:p w14:paraId="24B17DDD" w14:textId="77777777" w:rsidR="00A24895" w:rsidRPr="00CF7935" w:rsidRDefault="00A24895" w:rsidP="00CF7935"/>
    <w:p w14:paraId="04992D96" w14:textId="77777777" w:rsidR="00CF7935" w:rsidRDefault="00CF7935" w:rsidP="00CF7935">
      <w:pPr>
        <w:rPr>
          <w:b/>
          <w:bCs/>
        </w:rPr>
      </w:pPr>
      <w:r w:rsidRPr="00CF7935">
        <w:rPr>
          <w:b/>
          <w:bCs/>
        </w:rPr>
        <w:t>“</w:t>
      </w:r>
      <w:proofErr w:type="spellStart"/>
      <w:r w:rsidRPr="00CF7935">
        <w:rPr>
          <w:b/>
          <w:bCs/>
        </w:rPr>
        <w:t>carry</w:t>
      </w:r>
      <w:proofErr w:type="spellEnd"/>
      <w:r w:rsidRPr="00CF7935">
        <w:rPr>
          <w:b/>
          <w:bCs/>
        </w:rPr>
        <w:t xml:space="preserve"> naar buiten”</w:t>
      </w:r>
    </w:p>
    <w:p w14:paraId="6ABEEC06" w14:textId="505055C0" w:rsidR="00CF7935" w:rsidRPr="00CF7935" w:rsidRDefault="00000000" w:rsidP="00CF7935">
      <w:r>
        <w:rPr>
          <w:noProof/>
        </w:rPr>
        <w:pict w14:anchorId="551B9193">
          <v:shape id="_x0000_s1033" type="#_x0000_t32" style="position:absolute;left:0;text-align:left;margin-left:91.1pt;margin-top:1.25pt;width:18pt;height:56.2pt;z-index:251669504;mso-position-horizontal-relative:text;mso-position-vertical-relative:text" o:connectortype="straight">
            <v:stroke endarrow="block"/>
          </v:shape>
        </w:pict>
      </w:r>
      <w:r w:rsidR="003B0B07" w:rsidRPr="003B0B07">
        <w:rPr>
          <w:noProof/>
        </w:rPr>
        <w:drawing>
          <wp:anchor distT="0" distB="0" distL="114300" distR="114300" simplePos="0" relativeHeight="251670528" behindDoc="1" locked="0" layoutInCell="1" allowOverlap="1" wp14:anchorId="2EF7153E" wp14:editId="26A1F3B8">
            <wp:simplePos x="0" y="0"/>
            <wp:positionH relativeFrom="column">
              <wp:posOffset>3380336</wp:posOffset>
            </wp:positionH>
            <wp:positionV relativeFrom="paragraph">
              <wp:posOffset>264737</wp:posOffset>
            </wp:positionV>
            <wp:extent cx="793115" cy="893445"/>
            <wp:effectExtent l="0" t="0" r="0" b="0"/>
            <wp:wrapTight wrapText="bothSides">
              <wp:wrapPolygon edited="0">
                <wp:start x="0" y="0"/>
                <wp:lineTo x="0" y="21186"/>
                <wp:lineTo x="21271" y="21186"/>
                <wp:lineTo x="21271" y="0"/>
                <wp:lineTo x="0" y="0"/>
              </wp:wrapPolygon>
            </wp:wrapTight>
            <wp:docPr id="1773227174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7174" name="Afbeelding 1" descr="Afbeelding met tekst, Lettertype, schermopname, nummer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1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935" w:rsidRPr="00CF7935">
        <w:t>Overdracht van de meest linkse positie (</w:t>
      </w:r>
      <w:proofErr w:type="spellStart"/>
      <w:r w:rsidR="00CF7935" w:rsidRPr="00CF7935">
        <w:t>msb</w:t>
      </w:r>
      <w:proofErr w:type="spellEnd"/>
      <w:r w:rsidR="00CF7935" w:rsidRPr="00CF7935">
        <w:t>) naar nergens of dus buiten het computerwoord</w:t>
      </w:r>
    </w:p>
    <w:p w14:paraId="2632CA02" w14:textId="25F6F52C" w:rsidR="00BC35AB" w:rsidRDefault="003E7CF4" w:rsidP="00BC35AB">
      <w:pPr>
        <w:tabs>
          <w:tab w:val="left" w:pos="2268"/>
        </w:tabs>
      </w:pPr>
      <w:r w:rsidRPr="00562AE7">
        <w:rPr>
          <w:noProof/>
        </w:rPr>
        <w:drawing>
          <wp:inline distT="0" distB="0" distL="0" distR="0" wp14:anchorId="3F0BB657" wp14:editId="13E7442D">
            <wp:extent cx="3172691" cy="854185"/>
            <wp:effectExtent l="0" t="0" r="0" b="0"/>
            <wp:docPr id="373062552" name="Afbeelding 373062552" descr="Afbeelding met tekst, Lettertype, wit, typo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6538" name="Afbeelding 1" descr="Afbeelding met tekst, Lettertype, wit, typografi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922" cy="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D0D" w14:textId="2CBEC174" w:rsidR="00BC35AB" w:rsidRDefault="001C4F9D" w:rsidP="001C4F9D">
      <w:pPr>
        <w:pStyle w:val="Geenafstand"/>
      </w:pPr>
      <w:r>
        <w:t xml:space="preserve">Wanneer treed er geen overflow op? </w:t>
      </w:r>
    </w:p>
    <w:p w14:paraId="40AD1389" w14:textId="78321F2E" w:rsidR="001C4F9D" w:rsidRDefault="001C4F9D" w:rsidP="00DE0A51">
      <w:pPr>
        <w:pStyle w:val="Lijstalinea"/>
        <w:numPr>
          <w:ilvl w:val="0"/>
          <w:numId w:val="78"/>
        </w:numPr>
      </w:pPr>
      <w:r w:rsidRPr="001C4F9D">
        <w:t xml:space="preserve">Er een </w:t>
      </w:r>
      <w:proofErr w:type="spellStart"/>
      <w:r w:rsidRPr="001C4F9D">
        <w:t>carry</w:t>
      </w:r>
      <w:proofErr w:type="spellEnd"/>
      <w:r w:rsidRPr="001C4F9D">
        <w:t xml:space="preserve"> naar buiten </w:t>
      </w:r>
      <w:r w:rsidRPr="00DE0A51">
        <w:rPr>
          <w:b/>
          <w:bCs/>
        </w:rPr>
        <w:t>EN</w:t>
      </w:r>
      <w:r w:rsidRPr="001C4F9D">
        <w:t xml:space="preserve"> een </w:t>
      </w:r>
      <w:proofErr w:type="spellStart"/>
      <w:r w:rsidRPr="001C4F9D">
        <w:t>carry</w:t>
      </w:r>
      <w:proofErr w:type="spellEnd"/>
      <w:r w:rsidRPr="001C4F9D">
        <w:t xml:space="preserve"> naar het </w:t>
      </w:r>
      <w:proofErr w:type="spellStart"/>
      <w:r w:rsidRPr="001C4F9D">
        <w:t>tekenbit</w:t>
      </w:r>
      <w:proofErr w:type="spellEnd"/>
      <w:r w:rsidRPr="001C4F9D">
        <w:t xml:space="preserve"> is</w:t>
      </w:r>
      <w:r>
        <w:t>.</w:t>
      </w:r>
    </w:p>
    <w:p w14:paraId="2B6121D5" w14:textId="76B062A7" w:rsidR="004677A5" w:rsidRPr="001C4F9D" w:rsidRDefault="004677A5" w:rsidP="00DE0A51">
      <w:pPr>
        <w:pStyle w:val="Lijstalinea"/>
        <w:numPr>
          <w:ilvl w:val="0"/>
          <w:numId w:val="78"/>
        </w:numPr>
      </w:pPr>
      <w:r>
        <w:t>Geen van beide zicht voordoen.</w:t>
      </w:r>
    </w:p>
    <w:p w14:paraId="64D6C203" w14:textId="6C85B032" w:rsidR="001C4F9D" w:rsidRDefault="003C259C" w:rsidP="00BC35AB">
      <w:pPr>
        <w:tabs>
          <w:tab w:val="left" w:pos="2268"/>
        </w:tabs>
      </w:pPr>
      <w:r w:rsidRPr="003C259C">
        <w:rPr>
          <w:noProof/>
        </w:rPr>
        <w:drawing>
          <wp:inline distT="0" distB="0" distL="0" distR="0" wp14:anchorId="5FC54DB2" wp14:editId="4408BEC3">
            <wp:extent cx="6120130" cy="1144905"/>
            <wp:effectExtent l="0" t="0" r="0" b="0"/>
            <wp:docPr id="104209533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95335" name="Afbeelding 1" descr="Afbeelding met tekst, schermopname, Lettertype, nummer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57B5" w14:textId="77777777" w:rsidR="00BC35AB" w:rsidRDefault="00BC35AB" w:rsidP="00BC35AB">
      <w:pPr>
        <w:tabs>
          <w:tab w:val="left" w:pos="2268"/>
        </w:tabs>
      </w:pPr>
    </w:p>
    <w:p w14:paraId="68E5A4C1" w14:textId="05A23ED8" w:rsidR="00E217FA" w:rsidRDefault="00E217FA" w:rsidP="00B50C0F">
      <w:pPr>
        <w:pStyle w:val="Geenafstand"/>
      </w:pPr>
      <w:r>
        <w:t xml:space="preserve">Wat merken we op bij overflow? </w:t>
      </w:r>
    </w:p>
    <w:p w14:paraId="23023C49" w14:textId="1F91A30A" w:rsidR="00E217FA" w:rsidRDefault="00B50C0F" w:rsidP="00BC35AB">
      <w:pPr>
        <w:tabs>
          <w:tab w:val="left" w:pos="2268"/>
        </w:tabs>
      </w:pPr>
      <w:r>
        <w:t xml:space="preserve">Indien er overflow is, klopt de som </w:t>
      </w:r>
      <w:r w:rsidRPr="00DE0A51">
        <w:rPr>
          <w:b/>
          <w:bCs/>
        </w:rPr>
        <w:t>niet meer</w:t>
      </w:r>
      <w:r>
        <w:t xml:space="preserve">. </w:t>
      </w:r>
    </w:p>
    <w:p w14:paraId="378F888D" w14:textId="3CD92CD9" w:rsidR="00BA2CD8" w:rsidRDefault="00BA2CD8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AE4371">
        <w:rPr>
          <w:b/>
          <w:bCs/>
          <w:color w:val="70AD47" w:themeColor="accent6"/>
        </w:rPr>
        <w:t>Zie Exceldocument ‘soorten binaire bewerkingen’</w:t>
      </w:r>
    </w:p>
    <w:p w14:paraId="7923D00B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55E4E073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55B60B9C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72A4EF2C" w14:textId="77777777" w:rsidR="002E6D5B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34EDCF32" w14:textId="77777777" w:rsidR="002E6D5B" w:rsidRPr="00BA2CD8" w:rsidRDefault="002E6D5B" w:rsidP="00BA2CD8">
      <w:pPr>
        <w:tabs>
          <w:tab w:val="left" w:pos="2268"/>
        </w:tabs>
        <w:jc w:val="center"/>
        <w:rPr>
          <w:b/>
          <w:bCs/>
          <w:color w:val="70AD47" w:themeColor="accent6"/>
        </w:rPr>
      </w:pPr>
    </w:p>
    <w:p w14:paraId="3C1A1BFD" w14:textId="0B48E2AF" w:rsidR="00BC35AB" w:rsidRDefault="00BA2CD8" w:rsidP="00BA2CD8">
      <w:pPr>
        <w:pStyle w:val="Kop2"/>
      </w:pPr>
      <w:bookmarkStart w:id="14" w:name="_Toc155273639"/>
      <w:proofErr w:type="spellStart"/>
      <w:r>
        <w:lastRenderedPageBreak/>
        <w:t>Floating</w:t>
      </w:r>
      <w:proofErr w:type="spellEnd"/>
      <w:r>
        <w:t xml:space="preserve"> point</w:t>
      </w:r>
      <w:bookmarkEnd w:id="14"/>
    </w:p>
    <w:p w14:paraId="0ACD145E" w14:textId="69F2CD03" w:rsidR="00BA2CD8" w:rsidRDefault="004F2764" w:rsidP="00BA2CD8">
      <w:pPr>
        <w:pStyle w:val="Kop3"/>
      </w:pPr>
      <w:bookmarkStart w:id="15" w:name="_Toc155273640"/>
      <w:r>
        <w:t xml:space="preserve">Voorstelling </w:t>
      </w:r>
      <w:proofErr w:type="spellStart"/>
      <w:r>
        <w:t>floating</w:t>
      </w:r>
      <w:proofErr w:type="spellEnd"/>
      <w:r>
        <w:t xml:space="preserve"> point</w:t>
      </w:r>
      <w:bookmarkEnd w:id="15"/>
    </w:p>
    <w:p w14:paraId="3849F435" w14:textId="3A8A58EC" w:rsidR="001B7C1C" w:rsidRPr="001B7C1C" w:rsidRDefault="001B7C1C" w:rsidP="002E6D5B">
      <w:r w:rsidRPr="001B7C1C">
        <w:t>We hebben, bijgevolg, 2 getallen nodig om één kommagetal voor te stellen, namelijk</w:t>
      </w:r>
      <w:r w:rsidR="00D96D13">
        <w:t>:</w:t>
      </w:r>
    </w:p>
    <w:p w14:paraId="082A6535" w14:textId="1AB4B416" w:rsidR="001B7C1C" w:rsidRPr="001B7C1C" w:rsidRDefault="001B7C1C" w:rsidP="00D96D13">
      <w:pPr>
        <w:pStyle w:val="Lijstalinea"/>
        <w:numPr>
          <w:ilvl w:val="0"/>
          <w:numId w:val="51"/>
        </w:numPr>
        <w:tabs>
          <w:tab w:val="clear" w:pos="720"/>
        </w:tabs>
        <w:ind w:left="284" w:hanging="284"/>
      </w:pPr>
      <w:r w:rsidRPr="001B7C1C">
        <w:t xml:space="preserve">één met de waarde en </w:t>
      </w:r>
    </w:p>
    <w:p w14:paraId="0E2F38DE" w14:textId="77777777" w:rsidR="002E6D5B" w:rsidRDefault="001B7C1C" w:rsidP="00D96D13">
      <w:pPr>
        <w:pStyle w:val="Lijstalinea"/>
        <w:numPr>
          <w:ilvl w:val="0"/>
          <w:numId w:val="51"/>
        </w:numPr>
        <w:tabs>
          <w:tab w:val="clear" w:pos="720"/>
        </w:tabs>
        <w:ind w:left="284" w:hanging="284"/>
      </w:pPr>
      <w:r w:rsidRPr="001B7C1C">
        <w:t xml:space="preserve">één met de aanduiding waar de komma moet komen </w:t>
      </w:r>
    </w:p>
    <w:p w14:paraId="11C3E527" w14:textId="307B8878" w:rsidR="001B7C1C" w:rsidRDefault="001B7C1C" w:rsidP="002E6D5B">
      <w:pPr>
        <w:pStyle w:val="Lijstalinea"/>
        <w:numPr>
          <w:ilvl w:val="1"/>
          <w:numId w:val="51"/>
        </w:numPr>
      </w:pPr>
      <w:r w:rsidRPr="001B7C1C">
        <w:t>(meestal onder de</w:t>
      </w:r>
      <w:r w:rsidR="00D96D13">
        <w:t xml:space="preserve"> </w:t>
      </w:r>
      <w:r w:rsidRPr="001B7C1C">
        <w:t xml:space="preserve">vorm van een </w:t>
      </w:r>
      <w:r w:rsidRPr="00D96D13">
        <w:rPr>
          <w:b/>
          <w:bCs/>
        </w:rPr>
        <w:t>exponent</w:t>
      </w:r>
      <w:r w:rsidRPr="001B7C1C">
        <w:t>).</w:t>
      </w:r>
    </w:p>
    <w:p w14:paraId="2B80067B" w14:textId="77777777" w:rsidR="00DE7E04" w:rsidRPr="001B7C1C" w:rsidRDefault="00DE7E04" w:rsidP="003F565F"/>
    <w:p w14:paraId="233ACC4E" w14:textId="5177F0C1" w:rsidR="001B7C1C" w:rsidRDefault="003F565F" w:rsidP="003F565F">
      <w:pPr>
        <w:pStyle w:val="Geenafstand"/>
      </w:pPr>
      <w:r>
        <w:t>Hoe noemen we deze notatie?</w:t>
      </w:r>
    </w:p>
    <w:p w14:paraId="30D7A576" w14:textId="18C5A129" w:rsidR="001B7C1C" w:rsidRPr="001B7C1C" w:rsidRDefault="003F565F" w:rsidP="003F565F">
      <w:pPr>
        <w:tabs>
          <w:tab w:val="left" w:pos="2268"/>
        </w:tabs>
      </w:pPr>
      <w:r>
        <w:t>De wetenschappelijke notatie.</w:t>
      </w:r>
    </w:p>
    <w:p w14:paraId="596E70D7" w14:textId="3F09EB74" w:rsidR="00BE10B9" w:rsidRDefault="001B7C1C" w:rsidP="00BC35AB">
      <w:pPr>
        <w:tabs>
          <w:tab w:val="left" w:pos="2268"/>
        </w:tabs>
      </w:pPr>
      <w:r w:rsidRPr="001B7C1C">
        <w:t>Voorbeeld: 123456 = 1,23456 . 10</w:t>
      </w:r>
      <w:r w:rsidRPr="001B7C1C">
        <w:rPr>
          <w:vertAlign w:val="superscript"/>
        </w:rPr>
        <w:t>5</w:t>
      </w:r>
      <w:r w:rsidRPr="001B7C1C">
        <w:t xml:space="preserve"> of 1,23456</w:t>
      </w:r>
      <w:r w:rsidRPr="001B7C1C">
        <w:rPr>
          <w:vertAlign w:val="superscript"/>
        </w:rPr>
        <w:t>E</w:t>
      </w:r>
      <w:r w:rsidRPr="001B7C1C">
        <w:t>05</w:t>
      </w:r>
    </w:p>
    <w:p w14:paraId="7B56D444" w14:textId="77777777" w:rsidR="00BE10B9" w:rsidRDefault="00BE10B9" w:rsidP="00BC35AB">
      <w:pPr>
        <w:tabs>
          <w:tab w:val="left" w:pos="2268"/>
        </w:tabs>
      </w:pPr>
    </w:p>
    <w:p w14:paraId="12720C0A" w14:textId="782C717F" w:rsidR="00ED398C" w:rsidRDefault="00ED398C" w:rsidP="00ED398C">
      <w:pPr>
        <w:pStyle w:val="Geenafstand"/>
      </w:pPr>
      <w:r>
        <w:t>Binary32 getal vanbuiten kennen:</w:t>
      </w:r>
    </w:p>
    <w:p w14:paraId="65EFD8CA" w14:textId="185F0230" w:rsidR="00ED398C" w:rsidRDefault="00ED398C" w:rsidP="00BC35AB">
      <w:pPr>
        <w:tabs>
          <w:tab w:val="left" w:pos="2268"/>
        </w:tabs>
      </w:pPr>
      <w:r w:rsidRPr="00ED398C">
        <w:rPr>
          <w:noProof/>
        </w:rPr>
        <w:drawing>
          <wp:inline distT="0" distB="0" distL="0" distR="0" wp14:anchorId="36A67243" wp14:editId="19A5E1AB">
            <wp:extent cx="5295900" cy="1206659"/>
            <wp:effectExtent l="0" t="0" r="0" b="0"/>
            <wp:docPr id="191972065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20659" name="Afbeelding 1" descr="Afbeelding met tekst, schermopname, Lettertype, nummer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808" cy="123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03C8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>Ook bij de binaire voorstelling van een kommagetal is het aantal cijfers na de komma variabel.</w:t>
      </w:r>
    </w:p>
    <w:p w14:paraId="2CE8F8C8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 xml:space="preserve">We hebben echter een bijkomend voordeel: in de binaire voorstelling van een kommagetal is het eerste beduidend cijfer of de </w:t>
      </w:r>
      <w:proofErr w:type="spellStart"/>
      <w:r w:rsidRPr="007F3974">
        <w:t>msb</w:t>
      </w:r>
      <w:proofErr w:type="spellEnd"/>
      <w:r w:rsidRPr="007F3974">
        <w:t xml:space="preserve"> steeds gelijk aan 1.</w:t>
      </w:r>
    </w:p>
    <w:p w14:paraId="009CE46E" w14:textId="77777777" w:rsidR="007F3974" w:rsidRPr="007F3974" w:rsidRDefault="007F3974" w:rsidP="007F3974">
      <w:pPr>
        <w:pStyle w:val="Lijstalinea"/>
        <w:numPr>
          <w:ilvl w:val="0"/>
          <w:numId w:val="53"/>
        </w:numPr>
        <w:ind w:left="284" w:hanging="284"/>
      </w:pPr>
      <w:r w:rsidRPr="007F3974">
        <w:t>Hiervan maken we gebruik om de genormaliseerde vorm te bepalen:</w:t>
      </w:r>
    </w:p>
    <w:p w14:paraId="462B80AF" w14:textId="78A2F37D" w:rsidR="002E6D5B" w:rsidRDefault="007F3974" w:rsidP="002E6D5B">
      <w:pPr>
        <w:pStyle w:val="Lijstalinea"/>
        <w:numPr>
          <w:ilvl w:val="0"/>
          <w:numId w:val="53"/>
        </w:numPr>
        <w:ind w:left="284" w:hanging="284"/>
      </w:pPr>
      <w:r w:rsidRPr="007F3974">
        <w:t>Bij de genormaliseerde vorm verschuiven we de komma zodat het eerste beduidende cijfer (=1) voor de komma staat.</w:t>
      </w:r>
    </w:p>
    <w:p w14:paraId="7F5780AC" w14:textId="77777777" w:rsidR="002E6D5B" w:rsidRDefault="002E6D5B" w:rsidP="002E6D5B">
      <w:pPr>
        <w:pStyle w:val="Lijstalinea"/>
        <w:ind w:left="284"/>
      </w:pPr>
    </w:p>
    <w:p w14:paraId="600D7A99" w14:textId="058C151C" w:rsidR="00A8235D" w:rsidRDefault="00A8235D" w:rsidP="00A8235D">
      <w:pPr>
        <w:pStyle w:val="Geenafstand"/>
      </w:pPr>
      <w:r>
        <w:t xml:space="preserve">Welke delen van het getal hebben we nodig om </w:t>
      </w:r>
      <w:proofErr w:type="spellStart"/>
      <w:r>
        <w:t>floating</w:t>
      </w:r>
      <w:proofErr w:type="spellEnd"/>
      <w:r>
        <w:t xml:space="preserve"> point te berekenen</w:t>
      </w:r>
      <w:r w:rsidR="00D9228B">
        <w:t>?</w:t>
      </w:r>
    </w:p>
    <w:p w14:paraId="205813E6" w14:textId="0CAD1A15" w:rsidR="00BC35AB" w:rsidRDefault="00DE7E04" w:rsidP="005956D6">
      <w:pPr>
        <w:pStyle w:val="Lijstalinea"/>
        <w:numPr>
          <w:ilvl w:val="0"/>
          <w:numId w:val="54"/>
        </w:numPr>
        <w:tabs>
          <w:tab w:val="left" w:pos="2268"/>
        </w:tabs>
        <w:ind w:left="284" w:hanging="284"/>
      </w:pPr>
      <w:r w:rsidRPr="005956D6">
        <w:rPr>
          <w:noProof/>
        </w:rPr>
        <w:drawing>
          <wp:anchor distT="0" distB="0" distL="114300" distR="114300" simplePos="0" relativeHeight="251678720" behindDoc="1" locked="0" layoutInCell="1" allowOverlap="1" wp14:anchorId="3CE49ACB" wp14:editId="5023E3B3">
            <wp:simplePos x="0" y="0"/>
            <wp:positionH relativeFrom="column">
              <wp:posOffset>2576599</wp:posOffset>
            </wp:positionH>
            <wp:positionV relativeFrom="paragraph">
              <wp:posOffset>16510</wp:posOffset>
            </wp:positionV>
            <wp:extent cx="3435350" cy="437515"/>
            <wp:effectExtent l="0" t="0" r="0" b="0"/>
            <wp:wrapTight wrapText="bothSides">
              <wp:wrapPolygon edited="0">
                <wp:start x="0" y="0"/>
                <wp:lineTo x="0" y="20691"/>
                <wp:lineTo x="21440" y="20691"/>
                <wp:lineTo x="21440" y="0"/>
                <wp:lineTo x="0" y="0"/>
              </wp:wrapPolygon>
            </wp:wrapTight>
            <wp:docPr id="1691761052" name="Afbeelding 1" descr="Afbeelding met Lettertype, schermopname, lijn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1052" name="Afbeelding 1" descr="Afbeelding met Lettertype, schermopname, lijn, tekst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574">
        <w:t>We hebben een mantisse nodig.</w:t>
      </w:r>
    </w:p>
    <w:p w14:paraId="6D23816C" w14:textId="2C607D21" w:rsidR="003F6574" w:rsidRDefault="003F6574" w:rsidP="005956D6">
      <w:pPr>
        <w:pStyle w:val="Lijstalinea"/>
        <w:numPr>
          <w:ilvl w:val="0"/>
          <w:numId w:val="54"/>
        </w:numPr>
        <w:tabs>
          <w:tab w:val="left" w:pos="2268"/>
        </w:tabs>
        <w:ind w:left="284" w:hanging="284"/>
      </w:pPr>
      <w:r>
        <w:t>En een exponent.</w:t>
      </w:r>
    </w:p>
    <w:p w14:paraId="7628D7DC" w14:textId="77777777" w:rsidR="00D9228B" w:rsidRDefault="00D9228B" w:rsidP="00BC35AB">
      <w:pPr>
        <w:tabs>
          <w:tab w:val="left" w:pos="2268"/>
        </w:tabs>
      </w:pPr>
    </w:p>
    <w:p w14:paraId="6E7FDE7D" w14:textId="130AAD45" w:rsidR="00D9228B" w:rsidRDefault="00D9228B" w:rsidP="00D9228B">
      <w:pPr>
        <w:pStyle w:val="Geenafstand"/>
      </w:pPr>
      <w:r>
        <w:t xml:space="preserve">Dit zijn alle onderdelen van de </w:t>
      </w:r>
      <w:proofErr w:type="spellStart"/>
      <w:r>
        <w:t>floating</w:t>
      </w:r>
      <w:proofErr w:type="spellEnd"/>
      <w:r>
        <w:t xml:space="preserve"> point:</w:t>
      </w:r>
    </w:p>
    <w:p w14:paraId="5B082483" w14:textId="05B1E725" w:rsidR="00D9228B" w:rsidRDefault="00D9228B" w:rsidP="00BC35AB">
      <w:pPr>
        <w:tabs>
          <w:tab w:val="left" w:pos="2268"/>
        </w:tabs>
      </w:pPr>
      <w:r w:rsidRPr="00D9228B">
        <w:rPr>
          <w:noProof/>
        </w:rPr>
        <w:drawing>
          <wp:inline distT="0" distB="0" distL="0" distR="0" wp14:anchorId="14FD1F81" wp14:editId="6EE40441">
            <wp:extent cx="2320637" cy="1057986"/>
            <wp:effectExtent l="0" t="0" r="0" b="0"/>
            <wp:docPr id="6" name="Picture 9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Afbeelding met tekst, schermopname, Lettertype, nummer&#10;&#10;Automatisch gegenereerde beschrijvi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02" cy="10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27D" w14:textId="77777777" w:rsidR="00822978" w:rsidRDefault="00822978" w:rsidP="00BC35AB">
      <w:pPr>
        <w:tabs>
          <w:tab w:val="left" w:pos="2268"/>
        </w:tabs>
      </w:pPr>
    </w:p>
    <w:p w14:paraId="14105B9C" w14:textId="364277BC" w:rsidR="00822978" w:rsidRDefault="00822978" w:rsidP="00822978">
      <w:pPr>
        <w:pStyle w:val="Geenafstand"/>
      </w:pPr>
      <w:r>
        <w:t xml:space="preserve">Hoe bereken we een </w:t>
      </w:r>
      <w:proofErr w:type="spellStart"/>
      <w:r>
        <w:t>floating</w:t>
      </w:r>
      <w:proofErr w:type="spellEnd"/>
      <w:r>
        <w:t xml:space="preserve"> point met onderstaand voorbeeld? </w:t>
      </w:r>
    </w:p>
    <w:p w14:paraId="01BD11DC" w14:textId="6DD966BA" w:rsidR="00822978" w:rsidRDefault="00822978" w:rsidP="00BC35AB">
      <w:pPr>
        <w:tabs>
          <w:tab w:val="left" w:pos="2268"/>
        </w:tabs>
        <w:rPr>
          <w:b/>
          <w:bCs/>
        </w:rPr>
      </w:pPr>
      <w:r w:rsidRPr="00822978">
        <w:rPr>
          <w:b/>
          <w:bCs/>
        </w:rPr>
        <w:t>11000000101100000000000000000000</w:t>
      </w:r>
    </w:p>
    <w:p w14:paraId="49460BB9" w14:textId="77777777" w:rsidR="00822978" w:rsidRDefault="00822978" w:rsidP="00BC35AB">
      <w:pPr>
        <w:tabs>
          <w:tab w:val="left" w:pos="2268"/>
        </w:tabs>
        <w:rPr>
          <w:b/>
          <w:bCs/>
        </w:rPr>
      </w:pPr>
    </w:p>
    <w:p w14:paraId="127314E7" w14:textId="1F1563D8" w:rsidR="00090155" w:rsidRDefault="00090155" w:rsidP="00BC35AB">
      <w:pPr>
        <w:tabs>
          <w:tab w:val="left" w:pos="2268"/>
        </w:tabs>
        <w:rPr>
          <w:b/>
          <w:bCs/>
        </w:rPr>
      </w:pPr>
      <w:r>
        <w:rPr>
          <w:b/>
          <w:bCs/>
        </w:rPr>
        <w:t>Stappenplan:</w:t>
      </w:r>
    </w:p>
    <w:p w14:paraId="737C13DB" w14:textId="4D5E16C1" w:rsidR="00822978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We kijken naar ons </w:t>
      </w:r>
      <w:proofErr w:type="spellStart"/>
      <w:r w:rsidRPr="009D7A0B">
        <w:rPr>
          <w:b/>
          <w:bCs/>
        </w:rPr>
        <w:t>msb</w:t>
      </w:r>
      <w:proofErr w:type="spellEnd"/>
      <w:r>
        <w:t xml:space="preserve"> of het </w:t>
      </w:r>
      <w:r w:rsidRPr="009D7A0B">
        <w:rPr>
          <w:b/>
          <w:bCs/>
        </w:rPr>
        <w:t>positief</w:t>
      </w:r>
      <w:r>
        <w:t xml:space="preserve"> of </w:t>
      </w:r>
      <w:r w:rsidRPr="009D7A0B">
        <w:rPr>
          <w:b/>
          <w:bCs/>
        </w:rPr>
        <w:t>negatief</w:t>
      </w:r>
      <w:r>
        <w:t xml:space="preserve"> is.</w:t>
      </w:r>
    </w:p>
    <w:p w14:paraId="4E6B1A46" w14:textId="6599D006" w:rsidR="00565FAC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Daarna nemen we de </w:t>
      </w:r>
      <w:r w:rsidRPr="009D7A0B">
        <w:rPr>
          <w:b/>
          <w:bCs/>
        </w:rPr>
        <w:t>eerste 8 cijfers</w:t>
      </w:r>
      <w:r>
        <w:t xml:space="preserve"> </w:t>
      </w:r>
      <w:r w:rsidRPr="009D7A0B">
        <w:rPr>
          <w:b/>
          <w:bCs/>
        </w:rPr>
        <w:t xml:space="preserve">na ons </w:t>
      </w:r>
      <w:proofErr w:type="spellStart"/>
      <w:r w:rsidRPr="009D7A0B">
        <w:rPr>
          <w:b/>
          <w:bCs/>
        </w:rPr>
        <w:t>msb</w:t>
      </w:r>
      <w:proofErr w:type="spellEnd"/>
      <w:r>
        <w:t xml:space="preserve"> en dat wordt dan ons </w:t>
      </w:r>
      <w:r w:rsidRPr="009D7A0B">
        <w:rPr>
          <w:b/>
          <w:bCs/>
        </w:rPr>
        <w:t>exponent</w:t>
      </w:r>
      <w:r>
        <w:t xml:space="preserve">. Eerst moeten we het nog omzetten naar een </w:t>
      </w:r>
      <w:r w:rsidRPr="009D7A0B">
        <w:rPr>
          <w:b/>
          <w:bCs/>
        </w:rPr>
        <w:t>geheel getal</w:t>
      </w:r>
      <w:r>
        <w:t>.</w:t>
      </w:r>
      <w:r w:rsidR="002939FF">
        <w:t xml:space="preserve"> Eenmaal dat gedaan </w:t>
      </w:r>
      <w:r w:rsidR="002939FF" w:rsidRPr="009D7A0B">
        <w:rPr>
          <w:b/>
          <w:bCs/>
        </w:rPr>
        <w:t>trekken we er 127 van af</w:t>
      </w:r>
      <w:r w:rsidR="002939FF">
        <w:t>.</w:t>
      </w:r>
    </w:p>
    <w:p w14:paraId="71862DD2" w14:textId="17276D44" w:rsidR="00565FAC" w:rsidRDefault="00565FAC" w:rsidP="00090155">
      <w:pPr>
        <w:pStyle w:val="Lijstalinea"/>
        <w:numPr>
          <w:ilvl w:val="0"/>
          <w:numId w:val="55"/>
        </w:numPr>
        <w:ind w:left="284" w:hanging="284"/>
      </w:pPr>
      <w:r>
        <w:t xml:space="preserve">Vervolgens zijn alle cijfers achter die </w:t>
      </w:r>
      <w:r w:rsidRPr="009D7A0B">
        <w:rPr>
          <w:b/>
          <w:bCs/>
        </w:rPr>
        <w:t>8 cijfers onze mantisse</w:t>
      </w:r>
      <w:r w:rsidR="006670A9">
        <w:t xml:space="preserve">. Eenmaal we dat getal hebben plaatsen we een </w:t>
      </w:r>
      <w:r w:rsidR="006670A9" w:rsidRPr="009D7A0B">
        <w:rPr>
          <w:b/>
          <w:bCs/>
        </w:rPr>
        <w:t>komma</w:t>
      </w:r>
      <w:r w:rsidR="006670A9">
        <w:t xml:space="preserve"> voor </w:t>
      </w:r>
      <w:r w:rsidR="006670A9" w:rsidRPr="009D7A0B">
        <w:rPr>
          <w:b/>
          <w:bCs/>
        </w:rPr>
        <w:t xml:space="preserve">onze </w:t>
      </w:r>
      <w:proofErr w:type="spellStart"/>
      <w:r w:rsidR="006670A9" w:rsidRPr="009D7A0B">
        <w:rPr>
          <w:b/>
          <w:bCs/>
        </w:rPr>
        <w:t>msb</w:t>
      </w:r>
      <w:proofErr w:type="spellEnd"/>
      <w:r w:rsidR="006670A9">
        <w:t xml:space="preserve"> en een </w:t>
      </w:r>
      <w:r w:rsidR="006670A9" w:rsidRPr="009D7A0B">
        <w:rPr>
          <w:b/>
          <w:bCs/>
        </w:rPr>
        <w:t>één</w:t>
      </w:r>
      <w:r w:rsidR="006670A9">
        <w:t xml:space="preserve">. </w:t>
      </w:r>
      <w:r w:rsidR="00090155">
        <w:t xml:space="preserve">We </w:t>
      </w:r>
      <w:r w:rsidR="00090155" w:rsidRPr="009D7A0B">
        <w:rPr>
          <w:b/>
          <w:bCs/>
        </w:rPr>
        <w:t>berekenen</w:t>
      </w:r>
      <w:r w:rsidR="00090155">
        <w:t xml:space="preserve"> het gedeelte achter de </w:t>
      </w:r>
      <w:r w:rsidR="00090155" w:rsidRPr="009D7A0B">
        <w:rPr>
          <w:b/>
          <w:bCs/>
        </w:rPr>
        <w:t xml:space="preserve">komma en </w:t>
      </w:r>
      <w:proofErr w:type="spellStart"/>
      <w:r w:rsidR="00090155" w:rsidRPr="009D7A0B">
        <w:rPr>
          <w:b/>
          <w:bCs/>
        </w:rPr>
        <w:t>vermedigvulgdigen</w:t>
      </w:r>
      <w:proofErr w:type="spellEnd"/>
      <w:r w:rsidR="00090155">
        <w:t xml:space="preserve"> het met onze exponent met grondtal </w:t>
      </w:r>
      <w:r w:rsidR="00090155" w:rsidRPr="009D7A0B">
        <w:rPr>
          <w:b/>
          <w:bCs/>
        </w:rPr>
        <w:t>2</w:t>
      </w:r>
      <w:r w:rsidR="00090155">
        <w:t>.</w:t>
      </w:r>
    </w:p>
    <w:p w14:paraId="727E582D" w14:textId="0398C972" w:rsidR="00E52EC0" w:rsidRPr="00725AA9" w:rsidRDefault="00E52EC0" w:rsidP="00725AA9">
      <w:pPr>
        <w:pStyle w:val="Lijstalinea"/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E52EC0">
        <w:rPr>
          <w:b/>
          <w:bCs/>
          <w:color w:val="70AD47" w:themeColor="accent6"/>
        </w:rPr>
        <w:t>Zie Exceldocument ‘soorten binaire bewerkingen’</w:t>
      </w:r>
    </w:p>
    <w:p w14:paraId="635CA48B" w14:textId="511D33CE" w:rsidR="00991BCA" w:rsidRDefault="00991BCA" w:rsidP="00991BCA">
      <w:pPr>
        <w:pStyle w:val="Kop1"/>
      </w:pPr>
      <w:bookmarkStart w:id="16" w:name="_Toc155273641"/>
      <w:r>
        <w:lastRenderedPageBreak/>
        <w:t>Hoofdstuk 2 logische poorten</w:t>
      </w:r>
      <w:bookmarkEnd w:id="16"/>
    </w:p>
    <w:p w14:paraId="079D7614" w14:textId="1610B2E9" w:rsidR="00991BCA" w:rsidRDefault="00991BCA" w:rsidP="00E23D64">
      <w:pPr>
        <w:pStyle w:val="Kop2"/>
      </w:pPr>
      <w:bookmarkStart w:id="17" w:name="_Toc155273642"/>
      <w:r>
        <w:t>Overzicht van een logische poort</w:t>
      </w:r>
      <w:bookmarkEnd w:id="17"/>
    </w:p>
    <w:p w14:paraId="5EAAB559" w14:textId="67C190DB" w:rsidR="00591251" w:rsidRDefault="00591251" w:rsidP="006D59A9">
      <w:pPr>
        <w:pStyle w:val="Geenafstand"/>
      </w:pPr>
      <w:r>
        <w:t>Wat is een logische poort?</w:t>
      </w:r>
    </w:p>
    <w:p w14:paraId="1533521F" w14:textId="03DE0D13" w:rsidR="00591251" w:rsidRDefault="00591251" w:rsidP="007F409E">
      <w:pPr>
        <w:pStyle w:val="Lijstalinea"/>
        <w:numPr>
          <w:ilvl w:val="0"/>
          <w:numId w:val="28"/>
        </w:numPr>
        <w:ind w:left="284" w:hanging="284"/>
      </w:pPr>
      <w:r>
        <w:t>Een elektronische schakeling</w:t>
      </w:r>
    </w:p>
    <w:p w14:paraId="4279E940" w14:textId="4F427651" w:rsidR="00591251" w:rsidRDefault="00E0358F" w:rsidP="007F409E">
      <w:pPr>
        <w:pStyle w:val="Lijstalinea"/>
        <w:numPr>
          <w:ilvl w:val="0"/>
          <w:numId w:val="28"/>
        </w:numPr>
        <w:ind w:left="284" w:hanging="284"/>
      </w:pPr>
      <w:r>
        <w:t>Je kan er fancy dingen mee doen</w:t>
      </w:r>
    </w:p>
    <w:p w14:paraId="04A3397A" w14:textId="3E00625E" w:rsidR="006D59A9" w:rsidRDefault="006D59A9" w:rsidP="00991BCA">
      <w:r>
        <w:t xml:space="preserve">Transistor = spel om logische poorten te maken. </w:t>
      </w:r>
    </w:p>
    <w:p w14:paraId="1B5350E3" w14:textId="4AA468A9" w:rsidR="006D59A9" w:rsidRDefault="006D59A9" w:rsidP="00991BCA"/>
    <w:p w14:paraId="3483075C" w14:textId="0EF2C1B4" w:rsidR="00FD39F8" w:rsidRDefault="00FD39F8" w:rsidP="00C11672">
      <w:pPr>
        <w:pStyle w:val="Geenafstand"/>
      </w:pPr>
      <w:r>
        <w:t>Wat zijn de eigenschappen van een logische poort?</w:t>
      </w:r>
    </w:p>
    <w:p w14:paraId="4D073EB6" w14:textId="029AEF0F" w:rsidR="00FD39F8" w:rsidRDefault="00DF5121" w:rsidP="004953FE">
      <w:pPr>
        <w:pStyle w:val="Lijstalinea"/>
        <w:numPr>
          <w:ilvl w:val="0"/>
          <w:numId w:val="29"/>
        </w:numPr>
        <w:ind w:left="284" w:hanging="284"/>
      </w:pPr>
      <w:r w:rsidRPr="00DF5121">
        <w:rPr>
          <w:noProof/>
        </w:rPr>
        <w:drawing>
          <wp:anchor distT="0" distB="0" distL="114300" distR="114300" simplePos="0" relativeHeight="251667456" behindDoc="1" locked="0" layoutInCell="1" allowOverlap="1" wp14:anchorId="5D101538" wp14:editId="74F0799C">
            <wp:simplePos x="0" y="0"/>
            <wp:positionH relativeFrom="column">
              <wp:posOffset>4479676</wp:posOffset>
            </wp:positionH>
            <wp:positionV relativeFrom="paragraph">
              <wp:posOffset>87216</wp:posOffset>
            </wp:positionV>
            <wp:extent cx="1150620" cy="548640"/>
            <wp:effectExtent l="0" t="0" r="0" b="0"/>
            <wp:wrapTight wrapText="bothSides">
              <wp:wrapPolygon edited="0">
                <wp:start x="0" y="0"/>
                <wp:lineTo x="0" y="21000"/>
                <wp:lineTo x="21099" y="21000"/>
                <wp:lineTo x="21099" y="0"/>
                <wp:lineTo x="0" y="0"/>
              </wp:wrapPolygon>
            </wp:wrapTight>
            <wp:docPr id="671244172" name="Afbeelding 1" descr="Afbeelding met diagram, Lettertype, lijn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4172" name="Afbeelding 1" descr="Afbeelding met diagram, Lettertype, lijn, ontwerp&#10;&#10;Automatisch gegenereerde beschrijvi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6E2">
        <w:t>Eén</w:t>
      </w:r>
      <w:r w:rsidR="00FD39F8">
        <w:t xml:space="preserve"> of meer ingangen</w:t>
      </w:r>
      <w:r w:rsidR="004953FE">
        <w:t xml:space="preserve"> en e</w:t>
      </w:r>
      <w:r w:rsidR="00FD39F8">
        <w:t>xact één uitgang</w:t>
      </w:r>
      <w:r>
        <w:t xml:space="preserve"> </w:t>
      </w:r>
    </w:p>
    <w:p w14:paraId="00689312" w14:textId="11970AEC" w:rsidR="00FD39F8" w:rsidRDefault="00FD39F8" w:rsidP="00C11672">
      <w:pPr>
        <w:pStyle w:val="Lijstalinea"/>
        <w:numPr>
          <w:ilvl w:val="0"/>
          <w:numId w:val="29"/>
        </w:numPr>
        <w:ind w:left="284" w:hanging="284"/>
      </w:pPr>
      <w:r>
        <w:t xml:space="preserve">Mogelijk waardes: 0 en 1 </w:t>
      </w:r>
    </w:p>
    <w:p w14:paraId="5E44A12F" w14:textId="31356532" w:rsidR="00FD39F8" w:rsidRDefault="00C11672" w:rsidP="00C11672">
      <w:pPr>
        <w:pStyle w:val="Lijstalinea"/>
        <w:numPr>
          <w:ilvl w:val="0"/>
          <w:numId w:val="29"/>
        </w:numPr>
        <w:ind w:left="284" w:hanging="284"/>
      </w:pPr>
      <w:r>
        <w:t>Waarde uitgang hangt af van waarde ingang.</w:t>
      </w:r>
    </w:p>
    <w:p w14:paraId="53520896" w14:textId="1B497DDB" w:rsidR="00DF5121" w:rsidRDefault="00DF5121" w:rsidP="00C11672">
      <w:pPr>
        <w:pStyle w:val="Lijstalinea"/>
        <w:numPr>
          <w:ilvl w:val="0"/>
          <w:numId w:val="29"/>
        </w:numPr>
        <w:ind w:left="284" w:hanging="284"/>
      </w:pPr>
      <w:r>
        <w:t xml:space="preserve">Je kan maar twee dingen </w:t>
      </w:r>
      <w:r w:rsidR="003935E4">
        <w:t xml:space="preserve">hangen aan je ingang: veel stroom (0) of weinig stroom (1). </w:t>
      </w:r>
    </w:p>
    <w:p w14:paraId="2CC7A727" w14:textId="77777777" w:rsidR="003935E4" w:rsidRDefault="003935E4" w:rsidP="003935E4"/>
    <w:p w14:paraId="20B1F21D" w14:textId="3C77083A" w:rsidR="003935E4" w:rsidRDefault="004953FE" w:rsidP="00856152">
      <w:pPr>
        <w:pStyle w:val="Geenafstand"/>
      </w:pPr>
      <w:r>
        <w:t>Wat is waarheidstabel?</w:t>
      </w:r>
    </w:p>
    <w:p w14:paraId="680EAEB4" w14:textId="38C3E2C0" w:rsidR="00B54268" w:rsidRDefault="00E9470F" w:rsidP="003935E4">
      <w:r>
        <w:t>Een tabel van alle mogelijke waardes</w:t>
      </w:r>
    </w:p>
    <w:p w14:paraId="0414FF62" w14:textId="666321CC" w:rsidR="00991BCA" w:rsidRDefault="00991BCA" w:rsidP="00E23D64">
      <w:pPr>
        <w:pStyle w:val="Kop2"/>
      </w:pPr>
      <w:bookmarkStart w:id="18" w:name="_Toc155273643"/>
      <w:r>
        <w:t>Basispoorten</w:t>
      </w:r>
      <w:bookmarkEnd w:id="18"/>
    </w:p>
    <w:p w14:paraId="565BEA3E" w14:textId="750AD3BC" w:rsidR="00A3382C" w:rsidRDefault="00A3382C" w:rsidP="0005455A">
      <w:pPr>
        <w:pStyle w:val="Kop3"/>
      </w:pPr>
      <w:bookmarkStart w:id="19" w:name="_Toc155273644"/>
      <w:r>
        <w:t>De NIET-poort</w:t>
      </w:r>
      <w:bookmarkEnd w:id="19"/>
    </w:p>
    <w:p w14:paraId="38C1378C" w14:textId="63A89403" w:rsidR="0005455A" w:rsidRDefault="007445AB" w:rsidP="0005455A">
      <w:r w:rsidRPr="007445AB">
        <w:rPr>
          <w:noProof/>
        </w:rPr>
        <w:drawing>
          <wp:inline distT="0" distB="0" distL="0" distR="0" wp14:anchorId="55432E60" wp14:editId="32F77CB4">
            <wp:extent cx="2824725" cy="1579418"/>
            <wp:effectExtent l="0" t="0" r="0" b="0"/>
            <wp:docPr id="2129549092" name="Afbeelding 1" descr="Afbeelding met tekst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092" name="Afbeelding 1" descr="Afbeelding met tekst, diagram, schermopname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4027" cy="15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3B9" w14:textId="6D18AE24" w:rsidR="007445AB" w:rsidRDefault="007445AB" w:rsidP="0005455A">
      <w:r>
        <w:t xml:space="preserve">We krijgen het omgekeerde aan de uitgang. 0 </w:t>
      </w:r>
      <w:r>
        <w:sym w:font="Wingdings" w:char="F0E0"/>
      </w:r>
      <w:r>
        <w:t xml:space="preserve"> 1 en 1 </w:t>
      </w:r>
      <w:r>
        <w:sym w:font="Wingdings" w:char="F0E0"/>
      </w:r>
      <w:r>
        <w:t xml:space="preserve"> 0 aan de uitgang. </w:t>
      </w:r>
    </w:p>
    <w:p w14:paraId="358A9347" w14:textId="31794793" w:rsidR="00B64F14" w:rsidRDefault="00B64F14" w:rsidP="0005455A">
      <w:r>
        <w:t xml:space="preserve">Hier heb je twee rijen. </w:t>
      </w:r>
    </w:p>
    <w:p w14:paraId="7F7A7E5E" w14:textId="77777777" w:rsidR="004953FE" w:rsidRPr="0005455A" w:rsidRDefault="004953FE" w:rsidP="0005455A"/>
    <w:p w14:paraId="648D968F" w14:textId="4B4069C0" w:rsidR="00A3382C" w:rsidRDefault="00A3382C" w:rsidP="0005455A">
      <w:pPr>
        <w:pStyle w:val="Kop3"/>
      </w:pPr>
      <w:bookmarkStart w:id="20" w:name="_Toc155273645"/>
      <w:r>
        <w:t>De EN-poort</w:t>
      </w:r>
      <w:bookmarkEnd w:id="20"/>
    </w:p>
    <w:p w14:paraId="74CF4E50" w14:textId="536CE0BD" w:rsidR="006764B5" w:rsidRDefault="003F761F" w:rsidP="006764B5">
      <w:r w:rsidRPr="003F761F">
        <w:rPr>
          <w:noProof/>
        </w:rPr>
        <w:drawing>
          <wp:inline distT="0" distB="0" distL="0" distR="0" wp14:anchorId="12F6974B" wp14:editId="3DFD6951">
            <wp:extent cx="2798777" cy="1911928"/>
            <wp:effectExtent l="0" t="0" r="0" b="0"/>
            <wp:docPr id="882038311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8311" name="Afbeelding 1" descr="Afbeelding met tekst, schermopname, nummer, diagram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555" cy="19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3292" w14:textId="59F482A6" w:rsidR="003F761F" w:rsidRDefault="003F761F" w:rsidP="006764B5">
      <w:r>
        <w:t xml:space="preserve">Hier moet de A en de B waar zijn zodat de uitgang één omvat. </w:t>
      </w:r>
    </w:p>
    <w:p w14:paraId="39248061" w14:textId="317CB074" w:rsidR="001B41E5" w:rsidRPr="006764B5" w:rsidRDefault="00B64F14" w:rsidP="006764B5">
      <w:r>
        <w:t>Hier heb je vier rijen</w:t>
      </w:r>
    </w:p>
    <w:p w14:paraId="238E9F87" w14:textId="112ED692" w:rsidR="00A3382C" w:rsidRDefault="00A3382C" w:rsidP="0005455A">
      <w:pPr>
        <w:pStyle w:val="Kop3"/>
      </w:pPr>
      <w:bookmarkStart w:id="21" w:name="_Toc155273646"/>
      <w:r>
        <w:lastRenderedPageBreak/>
        <w:t>De OF-poort</w:t>
      </w:r>
      <w:bookmarkEnd w:id="21"/>
    </w:p>
    <w:p w14:paraId="65FC6AC0" w14:textId="35EDA5D2" w:rsidR="00AF3F3D" w:rsidRDefault="00AF3F3D" w:rsidP="00AF3F3D">
      <w:r w:rsidRPr="00AF3F3D">
        <w:rPr>
          <w:noProof/>
        </w:rPr>
        <w:drawing>
          <wp:inline distT="0" distB="0" distL="0" distR="0" wp14:anchorId="78FF47EC" wp14:editId="7FBA74BC">
            <wp:extent cx="3854182" cy="2618509"/>
            <wp:effectExtent l="0" t="0" r="0" b="0"/>
            <wp:docPr id="1077889440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9440" name="Afbeelding 1" descr="Afbeelding met tekst, schermopname, nummer, diagram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867" cy="26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CE65" w14:textId="699B7F79" w:rsidR="00AF3F3D" w:rsidRDefault="00AF3F3D" w:rsidP="00AF3F3D">
      <w:r w:rsidRPr="00AF3F3D">
        <w:t>Hier moet of A of B waar z</w:t>
      </w:r>
      <w:r>
        <w:t>ijn</w:t>
      </w:r>
      <w:r w:rsidR="00B64F14">
        <w:t xml:space="preserve"> om een één uit te komen. </w:t>
      </w:r>
    </w:p>
    <w:p w14:paraId="0B1A60A9" w14:textId="0B3D99A0" w:rsidR="00B64F14" w:rsidRPr="00AF3F3D" w:rsidRDefault="00B64F14" w:rsidP="00AF3F3D">
      <w:r>
        <w:t>Hier heb je vier rijen.</w:t>
      </w:r>
    </w:p>
    <w:p w14:paraId="5735438D" w14:textId="10819EC0" w:rsidR="00A3382C" w:rsidRDefault="00A3382C" w:rsidP="0005455A">
      <w:pPr>
        <w:pStyle w:val="Kop3"/>
      </w:pPr>
      <w:bookmarkStart w:id="22" w:name="_Toc155273647"/>
      <w:r>
        <w:t>De XOR-poort</w:t>
      </w:r>
      <w:bookmarkEnd w:id="22"/>
    </w:p>
    <w:p w14:paraId="1E134BD2" w14:textId="2F08FA04" w:rsidR="00655B97" w:rsidRDefault="00655B97" w:rsidP="00655B97">
      <w:r w:rsidRPr="00655B97">
        <w:rPr>
          <w:noProof/>
        </w:rPr>
        <w:drawing>
          <wp:inline distT="0" distB="0" distL="0" distR="0" wp14:anchorId="066C4645" wp14:editId="6F580B9E">
            <wp:extent cx="4693416" cy="2029691"/>
            <wp:effectExtent l="0" t="0" r="0" b="0"/>
            <wp:docPr id="1742420603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0603" name="Afbeelding 1" descr="Afbeelding met tekst, schermopname, diagram, Lettertyp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6755" cy="20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F366" w14:textId="6FCB0859" w:rsidR="00655B97" w:rsidRDefault="00655B97" w:rsidP="00655B97">
      <w:r w:rsidRPr="00655B97">
        <w:t>Hier moet of A of B waar z</w:t>
      </w:r>
      <w:r>
        <w:t>ijn om één uit te komen</w:t>
      </w:r>
      <w:r w:rsidR="005E5EE3">
        <w:t xml:space="preserve">. </w:t>
      </w:r>
      <w:r w:rsidR="005E5EE3" w:rsidRPr="005E5EE3">
        <w:t xml:space="preserve">Beide A en B die 0 </w:t>
      </w:r>
      <w:r w:rsidR="005E5EE3">
        <w:t xml:space="preserve">of 1 zijn is niet ok. </w:t>
      </w:r>
    </w:p>
    <w:p w14:paraId="7F15A788" w14:textId="558F98DF" w:rsidR="005E5EE3" w:rsidRDefault="005E5EE3" w:rsidP="00655B97">
      <w:r>
        <w:t xml:space="preserve">Hier heb je vier rijen. </w:t>
      </w:r>
    </w:p>
    <w:p w14:paraId="201DAEA6" w14:textId="77777777" w:rsidR="00BA09DD" w:rsidRPr="005E5EE3" w:rsidRDefault="00BA09DD" w:rsidP="00655B97"/>
    <w:p w14:paraId="2BD7D69D" w14:textId="57756822" w:rsidR="00A3382C" w:rsidRDefault="0005455A" w:rsidP="0005455A">
      <w:pPr>
        <w:pStyle w:val="Kop3"/>
      </w:pPr>
      <w:bookmarkStart w:id="23" w:name="_Toc155273648"/>
      <w:r>
        <w:t xml:space="preserve">De </w:t>
      </w:r>
      <w:r w:rsidRPr="0005455A">
        <w:t>NEN-poort</w:t>
      </w:r>
      <w:r w:rsidR="00BA09DD">
        <w:t xml:space="preserve"> en NOR-poort</w:t>
      </w:r>
      <w:bookmarkEnd w:id="23"/>
    </w:p>
    <w:p w14:paraId="0B19FFE0" w14:textId="45136456" w:rsidR="00BA09DD" w:rsidRDefault="00000000" w:rsidP="00BA09DD">
      <w:r>
        <w:rPr>
          <w:noProof/>
        </w:rPr>
        <w:pict w14:anchorId="13FD1428">
          <v:shape id="_x0000_s1038" type="#_x0000_t32" style="position:absolute;left:0;text-align:left;margin-left:147.3pt;margin-top:123.65pt;width:0;height:71pt;flip:y;z-index:251713536" o:connectortype="straight">
            <v:stroke endarrow="block"/>
          </v:shape>
        </w:pict>
      </w:r>
      <w:r w:rsidR="00BA09DD" w:rsidRPr="00BA09DD">
        <w:rPr>
          <w:noProof/>
        </w:rPr>
        <w:drawing>
          <wp:inline distT="0" distB="0" distL="0" distR="0" wp14:anchorId="3BF2876D" wp14:editId="7B6DB1FB">
            <wp:extent cx="6066811" cy="1939636"/>
            <wp:effectExtent l="0" t="0" r="0" b="0"/>
            <wp:docPr id="558259666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9666" name="Afbeelding 1" descr="Afbeelding met tekst, schermopname, diagram, Lettertype&#10;&#10;Automatisch gegenereerde beschrijving"/>
                    <pic:cNvPicPr/>
                  </pic:nvPicPr>
                  <pic:blipFill rotWithShape="1">
                    <a:blip r:embed="rId30"/>
                    <a:srcRect b="47209"/>
                    <a:stretch/>
                  </pic:blipFill>
                  <pic:spPr bwMode="auto">
                    <a:xfrm>
                      <a:off x="0" y="0"/>
                      <a:ext cx="6125171" cy="195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3B9D" w14:textId="0D6A4331" w:rsidR="00BA09DD" w:rsidRDefault="001069F6" w:rsidP="00BA09DD">
      <w:r>
        <w:t>Hier werkt het omgekeerd. NEN = niet EN. A en B mogen niet allebei waar zijn</w:t>
      </w:r>
      <w:r w:rsidR="000225E3">
        <w:t xml:space="preserve">. Als A of B waar is, is het waar. Maar allebei waar = het omgekeerde. </w:t>
      </w:r>
    </w:p>
    <w:p w14:paraId="28D49DEE" w14:textId="5F045A91" w:rsidR="00681A49" w:rsidRDefault="00681A49" w:rsidP="00BA09DD"/>
    <w:p w14:paraId="27F569B9" w14:textId="6C0EC284" w:rsidR="00C8707F" w:rsidRDefault="00681A49" w:rsidP="00BA09DD">
      <w:r>
        <w:t>DE BOLLETJES KEREN DE WAARDE OM.</w:t>
      </w:r>
    </w:p>
    <w:p w14:paraId="615A127B" w14:textId="636F4E8E" w:rsidR="00C8707F" w:rsidRDefault="00C8707F" w:rsidP="00BA09DD">
      <w:r>
        <w:t>POORTEN KUNNEN TEKENEN.</w:t>
      </w:r>
    </w:p>
    <w:p w14:paraId="67C6D345" w14:textId="77777777" w:rsidR="002949FD" w:rsidRDefault="002949FD" w:rsidP="00BA09DD"/>
    <w:p w14:paraId="1864B103" w14:textId="5E9D2B01" w:rsidR="002949FD" w:rsidRDefault="002949FD" w:rsidP="002949FD">
      <w:pPr>
        <w:pStyle w:val="Kop3"/>
      </w:pPr>
      <w:bookmarkStart w:id="24" w:name="_Toc155273649"/>
      <w:r>
        <w:lastRenderedPageBreak/>
        <w:t>De NOR-poort</w:t>
      </w:r>
      <w:bookmarkEnd w:id="24"/>
    </w:p>
    <w:p w14:paraId="649816BD" w14:textId="5597402E" w:rsidR="005D23D1" w:rsidRDefault="005D23D1" w:rsidP="005D23D1">
      <w:r w:rsidRPr="005D23D1">
        <w:rPr>
          <w:noProof/>
        </w:rPr>
        <w:drawing>
          <wp:inline distT="0" distB="0" distL="0" distR="0" wp14:anchorId="26860DC3" wp14:editId="2845378D">
            <wp:extent cx="6120130" cy="1863725"/>
            <wp:effectExtent l="0" t="0" r="0" b="0"/>
            <wp:docPr id="1449623740" name="Afbeelding 1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3740" name="Afbeelding 1" descr="Afbeelding met tekst, schermopname, diagram, Lettertyp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15D" w14:textId="5D36199F" w:rsidR="005D23D1" w:rsidRPr="005D23D1" w:rsidRDefault="005D23D1" w:rsidP="005D23D1">
      <w:r>
        <w:t xml:space="preserve">De NOR heeft 0 als uitkomst als één van de twee waar is. Zijn ze beide niet waar? Is het waar. </w:t>
      </w:r>
    </w:p>
    <w:p w14:paraId="6FAEF305" w14:textId="77777777" w:rsidR="006C76B2" w:rsidRDefault="006C76B2" w:rsidP="00BA09DD"/>
    <w:p w14:paraId="45C9361D" w14:textId="47289D41" w:rsidR="006C76B2" w:rsidRDefault="006C76B2" w:rsidP="006C76B2">
      <w:pPr>
        <w:pStyle w:val="Kop3"/>
      </w:pPr>
      <w:bookmarkStart w:id="25" w:name="_Toc155273650"/>
      <w:r>
        <w:t>Samenvatting</w:t>
      </w:r>
      <w:r w:rsidR="002F5017">
        <w:t xml:space="preserve"> poorten</w:t>
      </w:r>
      <w:bookmarkEnd w:id="25"/>
    </w:p>
    <w:p w14:paraId="2108144A" w14:textId="28DBCE4A" w:rsidR="006C76B2" w:rsidRDefault="006C76B2" w:rsidP="00BA09DD">
      <w:r w:rsidRPr="006C76B2">
        <w:rPr>
          <w:noProof/>
        </w:rPr>
        <w:drawing>
          <wp:inline distT="0" distB="0" distL="0" distR="0" wp14:anchorId="1385A2E9" wp14:editId="1AE7571C">
            <wp:extent cx="3257860" cy="2763982"/>
            <wp:effectExtent l="0" t="0" r="0" b="0"/>
            <wp:docPr id="35968462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4624" name="Afbeelding 1" descr="Afbeelding met tekst, schermopname, Lettertype, nummer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8443" cy="2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B39C" w14:textId="6976B951" w:rsidR="003637C9" w:rsidRPr="00E52EC0" w:rsidRDefault="003637C9" w:rsidP="003637C9">
      <w:pPr>
        <w:pStyle w:val="Lijstalinea"/>
        <w:tabs>
          <w:tab w:val="left" w:pos="2268"/>
        </w:tabs>
        <w:jc w:val="center"/>
        <w:rPr>
          <w:b/>
          <w:bCs/>
          <w:color w:val="70AD47" w:themeColor="accent6"/>
        </w:rPr>
      </w:pPr>
      <w:r w:rsidRPr="00E52EC0">
        <w:rPr>
          <w:b/>
          <w:bCs/>
          <w:color w:val="70AD47" w:themeColor="accent6"/>
        </w:rPr>
        <w:t>Zie Exceldocument ‘</w:t>
      </w:r>
      <w:r w:rsidR="00E82410">
        <w:rPr>
          <w:b/>
          <w:bCs/>
          <w:color w:val="70AD47" w:themeColor="accent6"/>
        </w:rPr>
        <w:t>oefeningen logische poorten’</w:t>
      </w:r>
    </w:p>
    <w:p w14:paraId="3F782915" w14:textId="77777777" w:rsidR="0057361A" w:rsidRDefault="0057361A" w:rsidP="00BA09DD"/>
    <w:p w14:paraId="4E1C3940" w14:textId="429996A6" w:rsidR="002F33B3" w:rsidRDefault="002F33B3" w:rsidP="002F33B3">
      <w:pPr>
        <w:pStyle w:val="Kop3"/>
      </w:pPr>
      <w:bookmarkStart w:id="26" w:name="_Toc155273651"/>
      <w:r>
        <w:t>tri-state-buffer</w:t>
      </w:r>
      <w:bookmarkEnd w:id="26"/>
    </w:p>
    <w:p w14:paraId="47F578D9" w14:textId="6C3006EA" w:rsidR="00431D37" w:rsidRDefault="00431D37" w:rsidP="00431D37">
      <w:pPr>
        <w:pStyle w:val="Geenafstand"/>
      </w:pPr>
      <w:r>
        <w:t xml:space="preserve">Wat is een tri-state-buffer? </w:t>
      </w:r>
    </w:p>
    <w:p w14:paraId="2F29BC60" w14:textId="77777777" w:rsidR="00361790" w:rsidRDefault="00361790" w:rsidP="00361790">
      <w:r w:rsidRPr="00361790">
        <w:t>Dit is een speciale poort die gebruikt wordt om kortsluiting (x/  ) op bussen te vermijden.</w:t>
      </w:r>
    </w:p>
    <w:p w14:paraId="1DCE476F" w14:textId="77777777" w:rsidR="00361790" w:rsidRDefault="00361790" w:rsidP="00361790"/>
    <w:p w14:paraId="7E0AF984" w14:textId="37268E48" w:rsidR="00361790" w:rsidRPr="00361790" w:rsidRDefault="007827EE" w:rsidP="00361790">
      <w:r w:rsidRPr="007827EE">
        <w:rPr>
          <w:noProof/>
        </w:rPr>
        <w:drawing>
          <wp:inline distT="0" distB="0" distL="0" distR="0" wp14:anchorId="5D2D33A0" wp14:editId="0420ED79">
            <wp:extent cx="4239491" cy="1585300"/>
            <wp:effectExtent l="0" t="0" r="0" b="0"/>
            <wp:docPr id="1150357321" name="Afbeelding 1" descr="Afbeelding met tekst, Lettertype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7321" name="Afbeelding 1" descr="Afbeelding met tekst, Lettertype, schermopname, diagram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3088" cy="1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924F" w14:textId="77777777" w:rsidR="00431D37" w:rsidRDefault="00431D37" w:rsidP="00BA09DD"/>
    <w:p w14:paraId="5BD4B03D" w14:textId="048C50E3" w:rsidR="00E12545" w:rsidRPr="00BA09DD" w:rsidRDefault="00E12545" w:rsidP="00BA09DD">
      <w:r w:rsidRPr="00E12545">
        <w:rPr>
          <w:noProof/>
        </w:rPr>
        <w:lastRenderedPageBreak/>
        <w:drawing>
          <wp:inline distT="0" distB="0" distL="0" distR="0" wp14:anchorId="1607CDDD" wp14:editId="37700258">
            <wp:extent cx="4585855" cy="1936546"/>
            <wp:effectExtent l="0" t="0" r="0" b="0"/>
            <wp:docPr id="1771659484" name="Afbeelding 1" descr="Afbeelding met tekst, schermopname, visitekaartj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59484" name="Afbeelding 1" descr="Afbeelding met tekst, schermopname, visitekaartje, Lettertype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6409" cy="19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0E86" w14:textId="0498DB4B" w:rsidR="00681A49" w:rsidRDefault="00E0358F" w:rsidP="00681A49">
      <w:pPr>
        <w:pStyle w:val="Kop2"/>
      </w:pPr>
      <w:bookmarkStart w:id="27" w:name="_Toc155273652"/>
      <w:r w:rsidRPr="00E0358F">
        <w:t>Logische schakelingen</w:t>
      </w:r>
      <w:bookmarkEnd w:id="27"/>
    </w:p>
    <w:p w14:paraId="10C31931" w14:textId="77216D83" w:rsidR="001B59B9" w:rsidRDefault="00E3295B" w:rsidP="001B59B9">
      <w:pPr>
        <w:pStyle w:val="Geenafstand"/>
      </w:pPr>
      <w:r w:rsidRPr="00422DE6">
        <w:rPr>
          <w:noProof/>
        </w:rPr>
        <w:drawing>
          <wp:anchor distT="0" distB="0" distL="114300" distR="114300" simplePos="0" relativeHeight="251688960" behindDoc="1" locked="0" layoutInCell="1" allowOverlap="1" wp14:anchorId="1E661368" wp14:editId="734E5333">
            <wp:simplePos x="0" y="0"/>
            <wp:positionH relativeFrom="column">
              <wp:posOffset>3413815</wp:posOffset>
            </wp:positionH>
            <wp:positionV relativeFrom="paragraph">
              <wp:posOffset>11430</wp:posOffset>
            </wp:positionV>
            <wp:extent cx="1280160" cy="802640"/>
            <wp:effectExtent l="0" t="0" r="0" b="0"/>
            <wp:wrapTight wrapText="bothSides">
              <wp:wrapPolygon edited="0">
                <wp:start x="0" y="0"/>
                <wp:lineTo x="0" y="21019"/>
                <wp:lineTo x="21214" y="21019"/>
                <wp:lineTo x="21214" y="0"/>
                <wp:lineTo x="0" y="0"/>
              </wp:wrapPolygon>
            </wp:wrapTight>
            <wp:docPr id="9" name="Afbeelding 8" descr="Scannen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8" descr="Scannen0001.tif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75" b="66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DE6">
        <w:t>Wat is een logische schakeling?</w:t>
      </w:r>
    </w:p>
    <w:p w14:paraId="647E5AC6" w14:textId="042BECE8" w:rsidR="00E30F50" w:rsidRDefault="00E30F50" w:rsidP="00E30F50">
      <w:r>
        <w:t>Een schakeling met meerder poorten en ingangen</w:t>
      </w:r>
    </w:p>
    <w:p w14:paraId="5F5B5AC7" w14:textId="5F253C90" w:rsidR="001B59B9" w:rsidRPr="001B59B9" w:rsidRDefault="001B59B9" w:rsidP="001B59B9"/>
    <w:p w14:paraId="1AE8F166" w14:textId="5439869A" w:rsidR="00E0358F" w:rsidRDefault="00E0358F" w:rsidP="00E0358F">
      <w:pPr>
        <w:pStyle w:val="Kop2"/>
      </w:pPr>
      <w:bookmarkStart w:id="28" w:name="_Toc155273653"/>
      <w:r w:rsidRPr="00E0358F">
        <w:t>Equivalente schakelingen</w:t>
      </w:r>
      <w:bookmarkEnd w:id="28"/>
      <w:r w:rsidRPr="00E0358F">
        <w:t> </w:t>
      </w:r>
    </w:p>
    <w:p w14:paraId="18A88249" w14:textId="2084FB17" w:rsidR="001B59B9" w:rsidRPr="001B59B9" w:rsidRDefault="001B59B9" w:rsidP="001B59B9">
      <w:pPr>
        <w:pStyle w:val="Geenafstand"/>
      </w:pPr>
      <w:r>
        <w:t>Wanneer spreken we over equivalente schakelingen?</w:t>
      </w:r>
    </w:p>
    <w:p w14:paraId="4987948B" w14:textId="2EF6F49B" w:rsidR="00E3295B" w:rsidRDefault="00E3295B" w:rsidP="001B59B9">
      <w:r w:rsidRPr="00E3295B">
        <w:rPr>
          <w:noProof/>
        </w:rPr>
        <w:drawing>
          <wp:anchor distT="0" distB="0" distL="114300" distR="114300" simplePos="0" relativeHeight="251689984" behindDoc="1" locked="0" layoutInCell="1" allowOverlap="1" wp14:anchorId="1706787F" wp14:editId="7BAA7A30">
            <wp:simplePos x="0" y="0"/>
            <wp:positionH relativeFrom="column">
              <wp:posOffset>3422015</wp:posOffset>
            </wp:positionH>
            <wp:positionV relativeFrom="paragraph">
              <wp:posOffset>241714</wp:posOffset>
            </wp:positionV>
            <wp:extent cx="2694940" cy="719455"/>
            <wp:effectExtent l="0" t="0" r="0" b="0"/>
            <wp:wrapTight wrapText="bothSides">
              <wp:wrapPolygon edited="0">
                <wp:start x="0" y="0"/>
                <wp:lineTo x="0" y="21162"/>
                <wp:lineTo x="21376" y="21162"/>
                <wp:lineTo x="21376" y="0"/>
                <wp:lineTo x="0" y="0"/>
              </wp:wrapPolygon>
            </wp:wrapTight>
            <wp:docPr id="1496702660" name="Afbeelding 1" descr="Afbeelding met diagram, Lettertype, lijn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02660" name="Afbeelding 1" descr="Afbeelding met diagram, Lettertype, lijn, wit&#10;&#10;Automatisch gegenereerde beschrijvi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B9" w:rsidRPr="001B59B9">
        <w:t xml:space="preserve">We noemen twee logische schakelingen equivalent wanneer ze </w:t>
      </w:r>
      <w:r w:rsidR="001B59B9" w:rsidRPr="001B59B9">
        <w:rPr>
          <w:b/>
          <w:bCs/>
        </w:rPr>
        <w:t xml:space="preserve">dezelfde waarheidstabel </w:t>
      </w:r>
      <w:r w:rsidR="001B59B9" w:rsidRPr="001B59B9">
        <w:t>hebben. Bijvoorbeeld:</w:t>
      </w:r>
    </w:p>
    <w:p w14:paraId="2531D1BF" w14:textId="5ED86712" w:rsidR="007C3063" w:rsidRDefault="007C3063" w:rsidP="001B59B9"/>
    <w:p w14:paraId="2D7CE222" w14:textId="70119F19" w:rsidR="00E3295B" w:rsidRDefault="00E3295B" w:rsidP="001B59B9">
      <w:r>
        <w:t>Beide schakelingen komen een uitkomst (M) uit die 0 is</w:t>
      </w:r>
    </w:p>
    <w:p w14:paraId="53629B28" w14:textId="77777777" w:rsidR="00CB5480" w:rsidRDefault="00CB5480" w:rsidP="001B59B9"/>
    <w:p w14:paraId="3C21561A" w14:textId="79BA2503" w:rsidR="00E3295B" w:rsidRPr="00E3295B" w:rsidRDefault="00E3295B" w:rsidP="00E3295B">
      <w:pPr>
        <w:pStyle w:val="Geenafstand"/>
      </w:pPr>
      <w:r w:rsidRPr="00E3295B">
        <w:t>Equivalentie bij basispoorten:</w:t>
      </w:r>
    </w:p>
    <w:p w14:paraId="201C0CFB" w14:textId="77777777" w:rsidR="007C3063" w:rsidRDefault="007C3063" w:rsidP="00E3295B">
      <w:pPr>
        <w:pStyle w:val="Lijstalinea"/>
        <w:numPr>
          <w:ilvl w:val="0"/>
          <w:numId w:val="79"/>
        </w:numPr>
      </w:pPr>
      <w:r>
        <w:t xml:space="preserve">In sommige technologieën is het alleen mogelijk om NAND- of NOR- poorten te maken met transistoren. </w:t>
      </w:r>
    </w:p>
    <w:p w14:paraId="23472723" w14:textId="77777777" w:rsidR="00E3295B" w:rsidRDefault="007C3063" w:rsidP="00E3295B">
      <w:pPr>
        <w:pStyle w:val="Lijstalinea"/>
        <w:numPr>
          <w:ilvl w:val="0"/>
          <w:numId w:val="79"/>
        </w:numPr>
      </w:pPr>
      <w:r>
        <w:t xml:space="preserve">Oplossing: de andere basispoorten bouwen als schakelingen van NAND- of </w:t>
      </w:r>
      <w:proofErr w:type="spellStart"/>
      <w:r>
        <w:t>NORpoorten</w:t>
      </w:r>
      <w:proofErr w:type="spellEnd"/>
      <w:r>
        <w:t xml:space="preserve">. </w:t>
      </w:r>
    </w:p>
    <w:p w14:paraId="6FAEE124" w14:textId="77777777" w:rsidR="00E3295B" w:rsidRDefault="00E3295B" w:rsidP="00E3295B"/>
    <w:p w14:paraId="07FFF95B" w14:textId="5CF4F226" w:rsidR="007C3063" w:rsidRPr="001B59B9" w:rsidRDefault="007C3063" w:rsidP="00E3295B"/>
    <w:p w14:paraId="1ED43AE6" w14:textId="6AA7DFFD" w:rsidR="00991BCA" w:rsidRDefault="00BD2C40" w:rsidP="00DE170D">
      <w:pPr>
        <w:pStyle w:val="Kop1"/>
      </w:pPr>
      <w:bookmarkStart w:id="29" w:name="_Toc155273654"/>
      <w:r>
        <w:lastRenderedPageBreak/>
        <w:t xml:space="preserve">Hoofdstuk 3 </w:t>
      </w:r>
      <w:r w:rsidR="00DE170D">
        <w:t>Boolealgebra</w:t>
      </w:r>
      <w:bookmarkEnd w:id="29"/>
    </w:p>
    <w:p w14:paraId="684F0442" w14:textId="77777777" w:rsidR="005F1A15" w:rsidRPr="00EC1270" w:rsidRDefault="005F1A15" w:rsidP="005F1A15">
      <w:pPr>
        <w:pStyle w:val="Kop2"/>
      </w:pPr>
      <w:bookmarkStart w:id="30" w:name="_Toc148972819"/>
      <w:bookmarkStart w:id="31" w:name="_Toc155273655"/>
      <w:r>
        <w:t>Definitie</w:t>
      </w:r>
      <w:bookmarkEnd w:id="30"/>
      <w:bookmarkEnd w:id="31"/>
    </w:p>
    <w:p w14:paraId="3A63563B" w14:textId="77777777" w:rsidR="005F1A15" w:rsidRDefault="005F1A15" w:rsidP="005F1A15">
      <w:pPr>
        <w:pStyle w:val="Geenafstand"/>
      </w:pPr>
      <w:r>
        <w:t xml:space="preserve">Wat is </w:t>
      </w:r>
      <w:proofErr w:type="spellStart"/>
      <w:r>
        <w:t>boole-algebra</w:t>
      </w:r>
      <w:proofErr w:type="spellEnd"/>
      <w:r>
        <w:t>?</w:t>
      </w:r>
    </w:p>
    <w:p w14:paraId="0FEFF1C0" w14:textId="77777777" w:rsidR="005F1A15" w:rsidRPr="00A9562C" w:rsidRDefault="005F1A15" w:rsidP="005F1A15">
      <w:r w:rsidRPr="00A9562C">
        <w:t xml:space="preserve">Een </w:t>
      </w:r>
      <w:proofErr w:type="spellStart"/>
      <w:r w:rsidRPr="00A9562C">
        <w:t>Boole-algebra</w:t>
      </w:r>
      <w:proofErr w:type="spellEnd"/>
      <w:r w:rsidRPr="00A9562C">
        <w:t xml:space="preserve"> is één specifieke algebraïsche structuur.</w:t>
      </w:r>
    </w:p>
    <w:p w14:paraId="0319FDD6" w14:textId="77777777" w:rsidR="005F1A15" w:rsidRDefault="005F1A15" w:rsidP="005F1A15"/>
    <w:p w14:paraId="172BBF3B" w14:textId="77777777" w:rsidR="005F1A15" w:rsidRDefault="005F1A15" w:rsidP="005F1A15">
      <w:pPr>
        <w:pStyle w:val="Geenafstand"/>
      </w:pPr>
      <w:r>
        <w:t xml:space="preserve">Wat zijn de eigenschappen van een </w:t>
      </w:r>
      <w:proofErr w:type="spellStart"/>
      <w:r>
        <w:t>boole-algebra</w:t>
      </w:r>
      <w:proofErr w:type="spellEnd"/>
      <w:r>
        <w:t>?</w:t>
      </w:r>
    </w:p>
    <w:p w14:paraId="0453EEAA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>Afkorting: B</w:t>
      </w:r>
    </w:p>
    <w:p w14:paraId="22F7AB07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Een verzameling S die minstens twee constanten, </w:t>
      </w:r>
      <w:r w:rsidRPr="00075504">
        <w:rPr>
          <w:b/>
          <w:bCs/>
        </w:rPr>
        <w:t>0 en 1</w:t>
      </w:r>
      <w:r>
        <w:t>, bevat;</w:t>
      </w:r>
    </w:p>
    <w:p w14:paraId="1268F906" w14:textId="4C547628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twee </w:t>
      </w:r>
      <w:r w:rsidRPr="00F971E5">
        <w:rPr>
          <w:b/>
          <w:bCs/>
        </w:rPr>
        <w:t>binaire operatoren</w:t>
      </w:r>
      <w:r>
        <w:t xml:space="preserve"> op S: </w:t>
      </w:r>
      <w:r w:rsidRPr="005272F8">
        <w:rPr>
          <w:b/>
          <w:bCs/>
        </w:rPr>
        <w:t xml:space="preserve">+ en </w:t>
      </w:r>
      <w:r w:rsidR="00E8329D">
        <w:rPr>
          <w:b/>
          <w:bCs/>
        </w:rPr>
        <w:t>* (spreek je uit als EN niet MAAL)</w:t>
      </w:r>
      <w:r w:rsidRPr="005272F8">
        <w:rPr>
          <w:b/>
          <w:bCs/>
        </w:rPr>
        <w:t>;</w:t>
      </w:r>
    </w:p>
    <w:p w14:paraId="6026079C" w14:textId="77777777" w:rsidR="005F1A15" w:rsidRDefault="005F1A15" w:rsidP="005F1A15">
      <w:pPr>
        <w:pStyle w:val="Lijstalinea"/>
        <w:numPr>
          <w:ilvl w:val="0"/>
          <w:numId w:val="61"/>
        </w:numPr>
        <w:ind w:left="284" w:hanging="284"/>
      </w:pPr>
      <w:r>
        <w:t xml:space="preserve">een </w:t>
      </w:r>
      <w:proofErr w:type="spellStart"/>
      <w:r w:rsidRPr="00F971E5">
        <w:rPr>
          <w:b/>
          <w:bCs/>
        </w:rPr>
        <w:t>unaire</w:t>
      </w:r>
      <w:proofErr w:type="spellEnd"/>
      <w:r w:rsidRPr="00F971E5">
        <w:rPr>
          <w:b/>
          <w:bCs/>
        </w:rPr>
        <w:t xml:space="preserve"> operator</w:t>
      </w:r>
      <w:r>
        <w:t xml:space="preserve"> op S; - (complement + bewerking met maar één nummer / zoals tegengestelde)</w:t>
      </w:r>
    </w:p>
    <w:p w14:paraId="515F731A" w14:textId="77777777" w:rsidR="006D0EF1" w:rsidRDefault="006D0EF1" w:rsidP="006D0EF1"/>
    <w:p w14:paraId="7BF090B2" w14:textId="141B0993" w:rsidR="006D0EF1" w:rsidRDefault="006D0EF1" w:rsidP="00D650E5">
      <w:pPr>
        <w:pStyle w:val="Geenafstand"/>
      </w:pPr>
      <w:r>
        <w:t>Welke axioma’s van Huntington</w:t>
      </w:r>
      <w:r w:rsidR="00A018B6">
        <w:t xml:space="preserve"> </w:t>
      </w:r>
      <w:r w:rsidR="00D650E5">
        <w:t>moeten voor alle</w:t>
      </w:r>
      <w:r w:rsidR="00D650E5" w:rsidRPr="00D650E5">
        <w:t xml:space="preserve"> </w:t>
      </w:r>
      <w:r w:rsidR="00D650E5" w:rsidRPr="006D0EF1">
        <w:t xml:space="preserve">x, y, </w:t>
      </w:r>
      <w:proofErr w:type="spellStart"/>
      <w:r w:rsidR="00D650E5" w:rsidRPr="006D0EF1">
        <w:t>z</w:t>
      </w:r>
      <w:proofErr w:type="spellEnd"/>
      <w:r w:rsidR="00D650E5" w:rsidRPr="006D0EF1">
        <w:t xml:space="preserve"> </w:t>
      </w:r>
      <w:r w:rsidR="00D650E5" w:rsidRPr="006D0EF1">
        <w:rPr>
          <w:rFonts w:ascii="Cambria Math" w:hAnsi="Cambria Math" w:cs="Cambria Math"/>
        </w:rPr>
        <w:t>∈</w:t>
      </w:r>
      <w:r w:rsidR="00D650E5" w:rsidRPr="006D0EF1">
        <w:t xml:space="preserve"> S</w:t>
      </w:r>
      <w:r w:rsidR="00D650E5">
        <w:t xml:space="preserve"> geldig zijn in een </w:t>
      </w:r>
      <w:proofErr w:type="spellStart"/>
      <w:r w:rsidR="00D650E5">
        <w:t>boole-algebra</w:t>
      </w:r>
      <w:proofErr w:type="spellEnd"/>
      <w:r w:rsidR="00D650E5">
        <w:t>?</w:t>
      </w:r>
    </w:p>
    <w:tbl>
      <w:tblPr>
        <w:tblStyle w:val="Rastertabel4-Accent4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2369AB" w14:paraId="2BCC12A4" w14:textId="77777777" w:rsidTr="00113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24EFBA30" w14:textId="7632ECED" w:rsidR="002369AB" w:rsidRPr="001134B0" w:rsidRDefault="002369AB" w:rsidP="001134B0">
            <w:pPr>
              <w:jc w:val="center"/>
              <w:rPr>
                <w:b w:val="0"/>
                <w:sz w:val="32"/>
                <w:szCs w:val="32"/>
              </w:rPr>
            </w:pPr>
            <w:r w:rsidRPr="001134B0">
              <w:rPr>
                <w:sz w:val="32"/>
                <w:szCs w:val="32"/>
              </w:rPr>
              <w:t>Eigenschappen:</w:t>
            </w:r>
          </w:p>
        </w:tc>
        <w:tc>
          <w:tcPr>
            <w:tcW w:w="4889" w:type="dxa"/>
          </w:tcPr>
          <w:p w14:paraId="1BC69197" w14:textId="1D22292D" w:rsidR="002369AB" w:rsidRPr="00745D12" w:rsidRDefault="002369AB" w:rsidP="002369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32"/>
                <w:szCs w:val="28"/>
              </w:rPr>
            </w:pPr>
            <w:r w:rsidRPr="00745D12">
              <w:rPr>
                <w:bCs w:val="0"/>
                <w:sz w:val="32"/>
                <w:szCs w:val="28"/>
              </w:rPr>
              <w:t>Inhoud</w:t>
            </w:r>
            <w:r w:rsidR="001134B0">
              <w:rPr>
                <w:bCs w:val="0"/>
                <w:sz w:val="32"/>
                <w:szCs w:val="28"/>
              </w:rPr>
              <w:t>:</w:t>
            </w:r>
          </w:p>
        </w:tc>
      </w:tr>
      <w:tr w:rsidR="004A0D8A" w14:paraId="44E62A4D" w14:textId="77777777" w:rsidTr="00113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6B3EF156" w14:textId="0C0F1E5E" w:rsidR="004A0D8A" w:rsidRDefault="004653B0" w:rsidP="001134B0">
            <w:pPr>
              <w:jc w:val="center"/>
            </w:pPr>
            <w:r>
              <w:t>Commutatieve eigenschappen</w:t>
            </w:r>
          </w:p>
        </w:tc>
        <w:tc>
          <w:tcPr>
            <w:tcW w:w="4889" w:type="dxa"/>
            <w:vAlign w:val="center"/>
          </w:tcPr>
          <w:p w14:paraId="1C053D57" w14:textId="6E51BBAD" w:rsidR="00257560" w:rsidRDefault="00257560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+ y = y + x</w:t>
            </w:r>
          </w:p>
          <w:p w14:paraId="100EEC9A" w14:textId="77777777" w:rsidR="00257560" w:rsidRDefault="00257560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* y = y * x</w:t>
            </w:r>
          </w:p>
          <w:p w14:paraId="68BD655A" w14:textId="77777777" w:rsidR="004A0D8A" w:rsidRDefault="004A0D8A" w:rsidP="001134B0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D8A" w:rsidRPr="00BA5A36" w14:paraId="00CAC75D" w14:textId="77777777" w:rsidTr="001134B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4CF1A86F" w14:textId="050B0333" w:rsidR="004A0D8A" w:rsidRDefault="00DA4DE4" w:rsidP="001134B0">
            <w:pPr>
              <w:jc w:val="center"/>
            </w:pPr>
            <w:r>
              <w:t>Distributieve</w:t>
            </w:r>
            <w:r w:rsidR="00E60295">
              <w:t xml:space="preserve"> eigenschappen</w:t>
            </w:r>
          </w:p>
        </w:tc>
        <w:tc>
          <w:tcPr>
            <w:tcW w:w="4889" w:type="dxa"/>
            <w:vAlign w:val="center"/>
          </w:tcPr>
          <w:p w14:paraId="284736C0" w14:textId="678057C3" w:rsidR="00285132" w:rsidRPr="00C55F3E" w:rsidRDefault="00285132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C55F3E">
              <w:rPr>
                <w:lang w:val="fr-FR"/>
              </w:rPr>
              <w:t>x * (</w:t>
            </w:r>
            <w:r w:rsidR="007177AC">
              <w:rPr>
                <w:lang w:val="fr-FR"/>
              </w:rPr>
              <w:t>y</w:t>
            </w:r>
            <w:r w:rsidRPr="00C55F3E">
              <w:rPr>
                <w:lang w:val="fr-FR"/>
              </w:rPr>
              <w:t xml:space="preserve"> + z) = (x * y) + (x * z)</w:t>
            </w:r>
          </w:p>
          <w:p w14:paraId="4F0C308D" w14:textId="77777777" w:rsidR="00285132" w:rsidRPr="00C55F3E" w:rsidRDefault="00285132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C55F3E">
              <w:rPr>
                <w:lang w:val="fr-FR"/>
              </w:rPr>
              <w:t>x + (y * z) = (x + y) * (x + z)</w:t>
            </w:r>
          </w:p>
          <w:p w14:paraId="6DD789B5" w14:textId="77777777" w:rsidR="004A0D8A" w:rsidRPr="00285132" w:rsidRDefault="004A0D8A" w:rsidP="001134B0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4A0D8A" w14:paraId="783267D4" w14:textId="77777777" w:rsidTr="00113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7E4EEFC2" w14:textId="494397B5" w:rsidR="004A0D8A" w:rsidRDefault="00DA4DE4" w:rsidP="001134B0">
            <w:pPr>
              <w:jc w:val="center"/>
            </w:pPr>
            <w:r>
              <w:t>Identiteitswetten</w:t>
            </w:r>
          </w:p>
        </w:tc>
        <w:tc>
          <w:tcPr>
            <w:tcW w:w="4889" w:type="dxa"/>
            <w:vAlign w:val="center"/>
          </w:tcPr>
          <w:p w14:paraId="02D2E831" w14:textId="036FFF36" w:rsidR="00F17734" w:rsidRDefault="00F17734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 + </w:t>
            </w:r>
            <w:r w:rsidR="002369AB">
              <w:t>0</w:t>
            </w:r>
            <w:r>
              <w:t xml:space="preserve"> = x</w:t>
            </w:r>
          </w:p>
          <w:p w14:paraId="70224F3A" w14:textId="35BA7450" w:rsidR="00F17734" w:rsidRDefault="00F17734" w:rsidP="00113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* 1 = x</w:t>
            </w:r>
          </w:p>
          <w:p w14:paraId="3550CF6D" w14:textId="77777777" w:rsidR="004A0D8A" w:rsidRDefault="004A0D8A" w:rsidP="001134B0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0D8A" w14:paraId="5BDCF620" w14:textId="77777777" w:rsidTr="001134B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40C62B0C" w14:textId="00227AC1" w:rsidR="004A0D8A" w:rsidRDefault="00DA4DE4" w:rsidP="001134B0">
            <w:pPr>
              <w:jc w:val="center"/>
            </w:pPr>
            <w:r>
              <w:t>Complementwetten</w:t>
            </w:r>
          </w:p>
        </w:tc>
        <w:tc>
          <w:tcPr>
            <w:tcW w:w="4889" w:type="dxa"/>
            <w:vAlign w:val="center"/>
          </w:tcPr>
          <w:p w14:paraId="1342C17F" w14:textId="5A204A01" w:rsidR="002369AB" w:rsidRDefault="002369AB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 + </w:t>
            </w:r>
            <w:r w:rsidR="00186E02">
              <w:t>(niet)-x</w:t>
            </w:r>
            <w:r>
              <w:t xml:space="preserve"> = 1</w:t>
            </w:r>
          </w:p>
          <w:p w14:paraId="0305DDDD" w14:textId="47B7B4B2" w:rsidR="002369AB" w:rsidRDefault="002369AB" w:rsidP="001134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 * </w:t>
            </w:r>
            <w:r w:rsidR="006D7D36">
              <w:t>(niet-)x</w:t>
            </w:r>
            <w:r>
              <w:t xml:space="preserve"> = 0</w:t>
            </w:r>
          </w:p>
          <w:p w14:paraId="0D6E4F18" w14:textId="77777777" w:rsidR="004A0D8A" w:rsidRDefault="004A0D8A" w:rsidP="001134B0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E14919" w14:textId="2FB618FF" w:rsidR="005B056F" w:rsidRDefault="005B056F" w:rsidP="00D650E5">
      <w:pPr>
        <w:pStyle w:val="Geenafstand"/>
      </w:pPr>
    </w:p>
    <w:p w14:paraId="2FE3B9A3" w14:textId="33E50026" w:rsidR="0032559A" w:rsidRDefault="00D42439" w:rsidP="0032559A">
      <w:pPr>
        <w:pStyle w:val="Geenafstand"/>
      </w:pPr>
      <w:r>
        <w:t xml:space="preserve">Belangrijk: </w:t>
      </w:r>
    </w:p>
    <w:p w14:paraId="0128CC6E" w14:textId="58B5FC7E" w:rsidR="00D42439" w:rsidRDefault="00D42439" w:rsidP="00D42439">
      <w:pPr>
        <w:pStyle w:val="Lijstalinea"/>
        <w:numPr>
          <w:ilvl w:val="0"/>
          <w:numId w:val="80"/>
        </w:numPr>
      </w:pPr>
      <w:r>
        <w:t xml:space="preserve">Het is niet per se x * (niet-x) dat 0 is, maar ook </w:t>
      </w:r>
    </w:p>
    <w:p w14:paraId="329E1539" w14:textId="29998B3A" w:rsidR="00D42439" w:rsidRPr="00D42439" w:rsidRDefault="00D42439" w:rsidP="00D42439">
      <w:pPr>
        <w:pStyle w:val="Lijstalinea"/>
        <w:numPr>
          <w:ilvl w:val="0"/>
          <w:numId w:val="80"/>
        </w:numPr>
      </w:pPr>
      <w:r w:rsidRPr="00D42439">
        <w:t>x * (niet-y) of (niet-x) * y is</w:t>
      </w:r>
      <w:r>
        <w:t xml:space="preserve"> ook 0!</w:t>
      </w:r>
    </w:p>
    <w:p w14:paraId="37E4CA9E" w14:textId="77777777" w:rsidR="00D42439" w:rsidRPr="00D42439" w:rsidRDefault="00D42439" w:rsidP="0032559A">
      <w:pPr>
        <w:pStyle w:val="Geenafstand"/>
      </w:pPr>
    </w:p>
    <w:p w14:paraId="4E55643A" w14:textId="77777777" w:rsidR="0032559A" w:rsidRPr="00E85BB3" w:rsidRDefault="0032559A" w:rsidP="0032559A">
      <w:pPr>
        <w:rPr>
          <w:i/>
          <w:iCs/>
        </w:rPr>
      </w:pPr>
      <w:r w:rsidRPr="00E85BB3">
        <w:rPr>
          <w:i/>
          <w:iCs/>
        </w:rPr>
        <w:t xml:space="preserve">Weten: je moet de operator niet per se schrijven (x * y = </w:t>
      </w:r>
      <w:proofErr w:type="spellStart"/>
      <w:r w:rsidRPr="00E85BB3">
        <w:rPr>
          <w:i/>
          <w:iCs/>
        </w:rPr>
        <w:t>xy</w:t>
      </w:r>
      <w:proofErr w:type="spellEnd"/>
      <w:r w:rsidRPr="00E85BB3">
        <w:rPr>
          <w:i/>
          <w:iCs/>
        </w:rPr>
        <w:t>)</w:t>
      </w:r>
    </w:p>
    <w:p w14:paraId="3CF2DFE2" w14:textId="77777777" w:rsidR="0032559A" w:rsidRDefault="0032559A" w:rsidP="0032559A"/>
    <w:p w14:paraId="4C83C0A2" w14:textId="77777777" w:rsidR="0032559A" w:rsidRDefault="0032559A" w:rsidP="0032559A">
      <w:pPr>
        <w:pStyle w:val="Geenafstand"/>
      </w:pPr>
      <w:r>
        <w:t xml:space="preserve">Wat is de definitie van de drie operatoren in een </w:t>
      </w:r>
      <w:proofErr w:type="spellStart"/>
      <w:r>
        <w:t>boole-algebra</w:t>
      </w:r>
      <w:proofErr w:type="spellEnd"/>
      <w:r>
        <w:t>?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32559A" w14:paraId="15FCB0CA" w14:textId="77777777" w:rsidTr="008A6CA8">
        <w:tc>
          <w:tcPr>
            <w:tcW w:w="9778" w:type="dxa"/>
            <w:gridSpan w:val="3"/>
            <w:vAlign w:val="center"/>
          </w:tcPr>
          <w:p w14:paraId="7581F764" w14:textId="77777777" w:rsidR="0032559A" w:rsidRDefault="0032559A" w:rsidP="008A6CA8">
            <w:pPr>
              <w:pStyle w:val="Geenafstand"/>
              <w:jc w:val="center"/>
            </w:pPr>
            <w:r w:rsidRPr="00D73135">
              <w:rPr>
                <w:noProof/>
              </w:rPr>
              <w:drawing>
                <wp:inline distT="0" distB="0" distL="0" distR="0" wp14:anchorId="3C943C2C" wp14:editId="1DD543F8">
                  <wp:extent cx="4503420" cy="1266825"/>
                  <wp:effectExtent l="0" t="0" r="0" b="0"/>
                  <wp:docPr id="10" name="Afbeelding 9" descr="Afbeelding met diagram, lijn, typografie, ontwerp&#10;&#10;Automatisch gegenereerde beschrijvi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8636AE-FDE0-6F80-3125-5B334073FD8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beelding 9" descr="Afbeelding met diagram, lijn, typografie, ontwerp&#10;&#10;Automatisch gegenereerde beschrijving">
                            <a:extLst>
                              <a:ext uri="{FF2B5EF4-FFF2-40B4-BE49-F238E27FC236}">
                                <a16:creationId xmlns:a16="http://schemas.microsoft.com/office/drawing/2014/main" id="{A48636AE-FDE0-6F80-3125-5B334073FD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59A" w14:paraId="653E75CC" w14:textId="77777777" w:rsidTr="008A6CA8">
        <w:tc>
          <w:tcPr>
            <w:tcW w:w="3259" w:type="dxa"/>
          </w:tcPr>
          <w:p w14:paraId="1A16F9CC" w14:textId="77777777" w:rsidR="0032559A" w:rsidRDefault="0032559A" w:rsidP="008A6CA8">
            <w:pPr>
              <w:pStyle w:val="Geenafstand"/>
            </w:pPr>
            <w:r>
              <w:t>Tip:                EN-poort</w:t>
            </w:r>
          </w:p>
        </w:tc>
        <w:tc>
          <w:tcPr>
            <w:tcW w:w="3259" w:type="dxa"/>
            <w:vAlign w:val="center"/>
          </w:tcPr>
          <w:p w14:paraId="7E79B45D" w14:textId="77777777" w:rsidR="0032559A" w:rsidRDefault="0032559A" w:rsidP="008A6CA8">
            <w:pPr>
              <w:pStyle w:val="Geenafstand"/>
              <w:jc w:val="center"/>
            </w:pPr>
            <w:r>
              <w:t>OF-poort</w:t>
            </w:r>
          </w:p>
        </w:tc>
        <w:tc>
          <w:tcPr>
            <w:tcW w:w="3260" w:type="dxa"/>
          </w:tcPr>
          <w:p w14:paraId="1E0948E7" w14:textId="77777777" w:rsidR="0032559A" w:rsidRDefault="0032559A" w:rsidP="008A6CA8">
            <w:pPr>
              <w:pStyle w:val="Geenafstand"/>
            </w:pPr>
            <w:r>
              <w:t>NOT-poort</w:t>
            </w:r>
          </w:p>
        </w:tc>
      </w:tr>
    </w:tbl>
    <w:p w14:paraId="2839EF93" w14:textId="77777777" w:rsidR="0032559A" w:rsidRDefault="0032559A" w:rsidP="0032559A">
      <w:pPr>
        <w:pStyle w:val="Geenafstand"/>
      </w:pPr>
    </w:p>
    <w:p w14:paraId="51A8936C" w14:textId="77777777" w:rsidR="0032559A" w:rsidRDefault="0032559A" w:rsidP="0032559A">
      <w:pPr>
        <w:pStyle w:val="Geenafstand"/>
      </w:pPr>
      <w:r>
        <w:t xml:space="preserve">Wat is het </w:t>
      </w:r>
      <w:proofErr w:type="spellStart"/>
      <w:r>
        <w:t>kvg</w:t>
      </w:r>
      <w:proofErr w:type="spellEnd"/>
      <w:r>
        <w:t>?</w:t>
      </w:r>
    </w:p>
    <w:p w14:paraId="4B2C78D7" w14:textId="77777777" w:rsidR="0032559A" w:rsidRDefault="0032559A" w:rsidP="0032559A">
      <w:r>
        <w:t>Kleinst gemene veelvoud:</w:t>
      </w:r>
    </w:p>
    <w:p w14:paraId="0424AB72" w14:textId="6D1BC1C3" w:rsidR="0032559A" w:rsidRDefault="0032559A" w:rsidP="0032559A">
      <w:r>
        <w:t>Wat getal</w:t>
      </w:r>
      <w:r w:rsidR="009F11F6">
        <w:t xml:space="preserve"> … AANVULLEN</w:t>
      </w:r>
    </w:p>
    <w:p w14:paraId="0DD1F801" w14:textId="77777777" w:rsidR="0032559A" w:rsidRDefault="0032559A" w:rsidP="0032559A"/>
    <w:p w14:paraId="4B23EBB2" w14:textId="77777777" w:rsidR="0032559A" w:rsidRDefault="0032559A" w:rsidP="0032559A">
      <w:pPr>
        <w:pStyle w:val="Geenafstand"/>
      </w:pPr>
      <w:r>
        <w:lastRenderedPageBreak/>
        <w:t xml:space="preserve">Wat is de </w:t>
      </w:r>
      <w:proofErr w:type="spellStart"/>
      <w:r>
        <w:t>ggd</w:t>
      </w:r>
      <w:proofErr w:type="spellEnd"/>
      <w:r>
        <w:t>?</w:t>
      </w:r>
    </w:p>
    <w:p w14:paraId="3C15E162" w14:textId="77777777" w:rsidR="0032559A" w:rsidRDefault="0032559A" w:rsidP="0032559A">
      <w:r>
        <w:t xml:space="preserve">Grootst Gemene Deler: </w:t>
      </w:r>
    </w:p>
    <w:p w14:paraId="2A6C0FDA" w14:textId="1A21A490" w:rsidR="004E38BF" w:rsidRDefault="0032559A" w:rsidP="0032559A">
      <w:r>
        <w:t>Welk getal is het grootste getal dat zowel deelbaar is door x en y (bv. 6 en 1 = 1).</w:t>
      </w:r>
    </w:p>
    <w:p w14:paraId="6D48CD32" w14:textId="3B8341A7" w:rsidR="00F221B6" w:rsidRDefault="001A1CFE" w:rsidP="0032559A">
      <w:r>
        <w:t xml:space="preserve">Tip: als </w:t>
      </w:r>
      <w:r w:rsidR="006B7209">
        <w:t xml:space="preserve">bij de </w:t>
      </w:r>
      <w:proofErr w:type="spellStart"/>
      <w:r w:rsidR="006B7209">
        <w:rPr>
          <w:i/>
          <w:iCs/>
        </w:rPr>
        <w:t>kvg</w:t>
      </w:r>
      <w:proofErr w:type="spellEnd"/>
      <w:r w:rsidR="006B7209">
        <w:rPr>
          <w:i/>
          <w:iCs/>
        </w:rPr>
        <w:t xml:space="preserve"> </w:t>
      </w:r>
      <w:r w:rsidR="006B7209">
        <w:t xml:space="preserve">en </w:t>
      </w:r>
      <w:proofErr w:type="spellStart"/>
      <w:r w:rsidR="006B7209">
        <w:rPr>
          <w:i/>
          <w:iCs/>
        </w:rPr>
        <w:t>ggd</w:t>
      </w:r>
      <w:proofErr w:type="spellEnd"/>
      <w:r w:rsidR="006B7209">
        <w:t xml:space="preserve"> de tabel in de gespiegelde vorm </w:t>
      </w:r>
      <w:r w:rsidR="00F221B6">
        <w:t>symmetrisch</w:t>
      </w:r>
      <w:r w:rsidR="006B7209">
        <w:t xml:space="preserve"> is</w:t>
      </w:r>
      <w:r w:rsidR="00F221B6">
        <w:t>, klopt het bewijs.</w:t>
      </w:r>
    </w:p>
    <w:p w14:paraId="23A88D95" w14:textId="77777777" w:rsidR="007C1475" w:rsidRDefault="007C1475" w:rsidP="0032559A"/>
    <w:p w14:paraId="6316C8D5" w14:textId="77777777" w:rsidR="007C1475" w:rsidRDefault="007C1475" w:rsidP="007C1475">
      <w:pPr>
        <w:pStyle w:val="Geenafstand"/>
      </w:pPr>
      <w:r>
        <w:t>Wat is een axioma?</w:t>
      </w:r>
    </w:p>
    <w:p w14:paraId="306663FE" w14:textId="47DEE445" w:rsidR="007C1475" w:rsidRDefault="007C1475" w:rsidP="0032559A">
      <w:r>
        <w:t>De normale vorm een bewerking.</w:t>
      </w:r>
    </w:p>
    <w:p w14:paraId="21CAD734" w14:textId="77777777" w:rsidR="007C1475" w:rsidRPr="006B7209" w:rsidRDefault="007C1475" w:rsidP="0032559A"/>
    <w:p w14:paraId="77347262" w14:textId="144C6480" w:rsidR="00AB555A" w:rsidRDefault="0064002B" w:rsidP="00D650E5">
      <w:pPr>
        <w:pStyle w:val="Geenafstand"/>
      </w:pPr>
      <w:r>
        <w:t>Bewijs van eigenschappen</w:t>
      </w:r>
      <w:r w:rsidR="007C1475">
        <w:t>:</w:t>
      </w:r>
    </w:p>
    <w:tbl>
      <w:tblPr>
        <w:tblStyle w:val="Rastertabel4-Accent2"/>
        <w:tblW w:w="0" w:type="auto"/>
        <w:tblLook w:val="04A0" w:firstRow="1" w:lastRow="0" w:firstColumn="1" w:lastColumn="0" w:noHBand="0" w:noVBand="1"/>
      </w:tblPr>
      <w:tblGrid>
        <w:gridCol w:w="3227"/>
        <w:gridCol w:w="6551"/>
      </w:tblGrid>
      <w:tr w:rsidR="00DF2A36" w:rsidRPr="00745D12" w14:paraId="618559AB" w14:textId="77777777" w:rsidTr="00603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71E07DC" w14:textId="77777777" w:rsidR="00DF2A36" w:rsidRPr="00963613" w:rsidRDefault="00DF2A36" w:rsidP="00963613">
            <w:pPr>
              <w:jc w:val="center"/>
              <w:rPr>
                <w:b w:val="0"/>
                <w:sz w:val="32"/>
                <w:szCs w:val="32"/>
              </w:rPr>
            </w:pPr>
            <w:r w:rsidRPr="00963613">
              <w:rPr>
                <w:sz w:val="32"/>
                <w:szCs w:val="32"/>
              </w:rPr>
              <w:t>Eigenschappen:</w:t>
            </w:r>
          </w:p>
        </w:tc>
        <w:tc>
          <w:tcPr>
            <w:tcW w:w="6551" w:type="dxa"/>
          </w:tcPr>
          <w:p w14:paraId="462055B8" w14:textId="34C4595D" w:rsidR="00DF2A36" w:rsidRPr="00745D12" w:rsidRDefault="0060348C" w:rsidP="008A6C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32"/>
                <w:szCs w:val="28"/>
              </w:rPr>
            </w:pPr>
            <w:r>
              <w:rPr>
                <w:bCs w:val="0"/>
                <w:sz w:val="32"/>
                <w:szCs w:val="28"/>
              </w:rPr>
              <w:t>Bewijs</w:t>
            </w:r>
          </w:p>
        </w:tc>
      </w:tr>
      <w:tr w:rsidR="00DF2A36" w14:paraId="06AD350D" w14:textId="77777777" w:rsidTr="0060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53CDEF8E" w14:textId="7AA08651" w:rsidR="00DF2A36" w:rsidRDefault="0060348C" w:rsidP="00963613">
            <w:pPr>
              <w:jc w:val="center"/>
            </w:pPr>
            <w:r>
              <w:t>Commutatief</w:t>
            </w:r>
          </w:p>
        </w:tc>
        <w:tc>
          <w:tcPr>
            <w:tcW w:w="6551" w:type="dxa"/>
          </w:tcPr>
          <w:p w14:paraId="7A50BE9B" w14:textId="6CA5D4DB" w:rsidR="0060348C" w:rsidRDefault="0060348C" w:rsidP="0060348C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30F1">
              <w:rPr>
                <w:noProof/>
              </w:rPr>
              <w:drawing>
                <wp:inline distT="0" distB="0" distL="0" distR="0" wp14:anchorId="46486EBA" wp14:editId="15EB3016">
                  <wp:extent cx="1504950" cy="1057645"/>
                  <wp:effectExtent l="19050" t="19050" r="0" b="9525"/>
                  <wp:docPr id="1542776413" name="Afbeelding 1542776413" descr="Afbeelding met nummer, Lettertype, lijn, diagram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7717" name="Afbeelding 1" descr="Afbeelding met nummer, Lettertype, lijn, diagram&#10;&#10;Automatisch gegenereerde beschrijvi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18" cy="1064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:rsidRPr="00285132" w14:paraId="2B4E9456" w14:textId="77777777" w:rsidTr="0060348C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3DD8E733" w14:textId="645ED5B5" w:rsidR="00DF2A36" w:rsidRDefault="00DF2A36" w:rsidP="00963613">
            <w:pPr>
              <w:jc w:val="center"/>
            </w:pPr>
            <w:r>
              <w:t>Distribu</w:t>
            </w:r>
            <w:r w:rsidR="0060348C">
              <w:t>tief</w:t>
            </w:r>
          </w:p>
        </w:tc>
        <w:tc>
          <w:tcPr>
            <w:tcW w:w="6551" w:type="dxa"/>
          </w:tcPr>
          <w:p w14:paraId="73129798" w14:textId="31DB94CD" w:rsidR="00DF2A36" w:rsidRPr="00285132" w:rsidRDefault="0060348C" w:rsidP="008A6CA8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F2A36">
              <w:rPr>
                <w:noProof/>
              </w:rPr>
              <w:drawing>
                <wp:inline distT="0" distB="0" distL="0" distR="0" wp14:anchorId="4FE85D34" wp14:editId="133B9FD4">
                  <wp:extent cx="3695700" cy="1563361"/>
                  <wp:effectExtent l="19050" t="19050" r="0" b="0"/>
                  <wp:docPr id="2079928069" name="Afbeelding 2079928069" descr="Afbeelding met tekst, schermopname, nummer, lijn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209782" name="Afbeelding 1" descr="Afbeelding met tekst, schermopname, nummer, lijn&#10;&#10;Automatisch gegenereerde beschrijvi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222" cy="15690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14:paraId="63189418" w14:textId="77777777" w:rsidTr="0060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009D734C" w14:textId="77777777" w:rsidR="00DF2A36" w:rsidRDefault="00DF2A36" w:rsidP="00963613">
            <w:pPr>
              <w:jc w:val="center"/>
            </w:pPr>
            <w:r>
              <w:t>Identiteitswetten</w:t>
            </w:r>
          </w:p>
        </w:tc>
        <w:tc>
          <w:tcPr>
            <w:tcW w:w="6551" w:type="dxa"/>
          </w:tcPr>
          <w:p w14:paraId="678E8F33" w14:textId="32F50D98" w:rsidR="00DF2A36" w:rsidRDefault="004E02FE" w:rsidP="008A6CA8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02FE">
              <w:rPr>
                <w:b w:val="0"/>
                <w:noProof/>
                <w:color w:val="auto"/>
              </w:rPr>
              <w:drawing>
                <wp:inline distT="0" distB="0" distL="0" distR="0" wp14:anchorId="7E175350" wp14:editId="6C03796C">
                  <wp:extent cx="2068830" cy="857681"/>
                  <wp:effectExtent l="19050" t="19050" r="7620" b="0"/>
                  <wp:docPr id="13843517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3517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899" cy="8639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36" w14:paraId="12987FDA" w14:textId="77777777" w:rsidTr="002350C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Align w:val="center"/>
          </w:tcPr>
          <w:p w14:paraId="40F648EA" w14:textId="77777777" w:rsidR="00DF2A36" w:rsidRDefault="00DF2A36" w:rsidP="00963613">
            <w:pPr>
              <w:jc w:val="center"/>
            </w:pPr>
            <w:r>
              <w:t>Complementwetten</w:t>
            </w:r>
          </w:p>
        </w:tc>
        <w:tc>
          <w:tcPr>
            <w:tcW w:w="6551" w:type="dxa"/>
            <w:vAlign w:val="center"/>
          </w:tcPr>
          <w:p w14:paraId="5E2B3DB5" w14:textId="77777777" w:rsidR="002350C3" w:rsidRDefault="004E38BF" w:rsidP="002350C3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8BF">
              <w:rPr>
                <w:b w:val="0"/>
                <w:noProof/>
                <w:color w:val="auto"/>
              </w:rPr>
              <w:drawing>
                <wp:inline distT="0" distB="0" distL="0" distR="0" wp14:anchorId="0CCFFEDE" wp14:editId="2F89CE75">
                  <wp:extent cx="2041715" cy="1044000"/>
                  <wp:effectExtent l="19050" t="19050" r="0" b="3810"/>
                  <wp:docPr id="124054505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5450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715" cy="1044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1C612" w14:textId="59ADB230" w:rsidR="002350C3" w:rsidRDefault="002350C3" w:rsidP="002350C3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42BDDF" w14:textId="77777777" w:rsidR="00F66B65" w:rsidRDefault="00F66B65" w:rsidP="00F66B65"/>
    <w:p w14:paraId="35D6F27E" w14:textId="46D293AB" w:rsidR="00F66B65" w:rsidRPr="00F66B65" w:rsidRDefault="007C1475" w:rsidP="00F66B65">
      <w:pPr>
        <w:jc w:val="center"/>
        <w:rPr>
          <w:b/>
          <w:bCs/>
        </w:rPr>
      </w:pPr>
      <w:r>
        <w:rPr>
          <w:b/>
          <w:bCs/>
        </w:rPr>
        <w:t>Eenmaal alle vier deze axioma’s zijn bewezen</w:t>
      </w:r>
      <w:r w:rsidR="00F66B65" w:rsidRPr="00F66B65">
        <w:rPr>
          <w:b/>
          <w:bCs/>
        </w:rPr>
        <w:t xml:space="preserve">, is het </w:t>
      </w:r>
      <w:proofErr w:type="spellStart"/>
      <w:r w:rsidR="00F66B65" w:rsidRPr="00F66B65">
        <w:rPr>
          <w:b/>
          <w:bCs/>
        </w:rPr>
        <w:t>boole-algebra</w:t>
      </w:r>
      <w:proofErr w:type="spellEnd"/>
      <w:r w:rsidR="00F66B65" w:rsidRPr="00F66B65">
        <w:rPr>
          <w:b/>
          <w:bCs/>
        </w:rPr>
        <w:t>!</w:t>
      </w:r>
    </w:p>
    <w:p w14:paraId="221ECBDF" w14:textId="7043D4AC" w:rsidR="009C0006" w:rsidRDefault="00ED2A97" w:rsidP="00ED2A97">
      <w:pPr>
        <w:pStyle w:val="Kop2"/>
      </w:pPr>
      <w:bookmarkStart w:id="32" w:name="_Toc155273656"/>
      <w:r>
        <w:t>Dualiteitsstelsel</w:t>
      </w:r>
      <w:bookmarkEnd w:id="32"/>
    </w:p>
    <w:p w14:paraId="4ABE4361" w14:textId="5E56BC29" w:rsidR="00F169EE" w:rsidRDefault="00944C9D" w:rsidP="00F169EE">
      <w:pPr>
        <w:pStyle w:val="Geenafstand"/>
      </w:pPr>
      <w:r w:rsidRPr="00F169EE">
        <w:rPr>
          <w:noProof/>
        </w:rPr>
        <w:drawing>
          <wp:anchor distT="0" distB="0" distL="114300" distR="114300" simplePos="0" relativeHeight="251679744" behindDoc="1" locked="0" layoutInCell="1" allowOverlap="1" wp14:anchorId="0F01B294" wp14:editId="11A4B783">
            <wp:simplePos x="0" y="0"/>
            <wp:positionH relativeFrom="column">
              <wp:posOffset>4717473</wp:posOffset>
            </wp:positionH>
            <wp:positionV relativeFrom="paragraph">
              <wp:posOffset>6119</wp:posOffset>
            </wp:positionV>
            <wp:extent cx="1398905" cy="978535"/>
            <wp:effectExtent l="0" t="0" r="0" b="0"/>
            <wp:wrapTight wrapText="bothSides">
              <wp:wrapPolygon edited="0">
                <wp:start x="0" y="0"/>
                <wp:lineTo x="0" y="21025"/>
                <wp:lineTo x="21178" y="21025"/>
                <wp:lineTo x="21178" y="0"/>
                <wp:lineTo x="0" y="0"/>
              </wp:wrapPolygon>
            </wp:wrapTight>
            <wp:docPr id="815931479" name="Afbeelding 1" descr="Afbeelding met schermopname, tekst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1479" name="Afbeelding 1" descr="Afbeelding met schermopname, tekst, Lettertype, nummer&#10;&#10;Automatisch gegenereerde beschrijvi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9EE">
        <w:t>Wat is het dualiteitsstelsel?</w:t>
      </w:r>
    </w:p>
    <w:p w14:paraId="3F7C37A3" w14:textId="39488BDE" w:rsidR="00F169EE" w:rsidRDefault="00F169EE" w:rsidP="00F169EE">
      <w:r>
        <w:t>Alle symbolen worden vervangen door hun duale vorm (het omgekeerd).</w:t>
      </w:r>
    </w:p>
    <w:p w14:paraId="6D4FB6C9" w14:textId="122D4290" w:rsidR="00A9025A" w:rsidRDefault="00AB3710" w:rsidP="005F1A15">
      <w:r>
        <w:t>Indien de normale bewerking geldig is, is de duale vorm ook geldig.</w:t>
      </w:r>
    </w:p>
    <w:p w14:paraId="557BDA67" w14:textId="77777777" w:rsidR="00A9025A" w:rsidRDefault="00A9025A" w:rsidP="005F1A15"/>
    <w:p w14:paraId="692D5FD7" w14:textId="77777777" w:rsidR="00E1757D" w:rsidRDefault="00E1757D" w:rsidP="005F1A15"/>
    <w:p w14:paraId="24AA021B" w14:textId="77777777" w:rsidR="00E1757D" w:rsidRDefault="00E1757D" w:rsidP="005F1A15"/>
    <w:p w14:paraId="3CAF9B50" w14:textId="77777777" w:rsidR="00E1757D" w:rsidRDefault="00E1757D" w:rsidP="005F1A15"/>
    <w:p w14:paraId="14BBAFE9" w14:textId="77777777" w:rsidR="00E1757D" w:rsidRDefault="00E1757D" w:rsidP="005F1A15"/>
    <w:p w14:paraId="7621DB44" w14:textId="77777777" w:rsidR="00E1757D" w:rsidRDefault="00E1757D" w:rsidP="005F1A15"/>
    <w:p w14:paraId="23AF1F1D" w14:textId="1ED0E298" w:rsidR="00C44685" w:rsidRDefault="00C44685" w:rsidP="00C44685">
      <w:pPr>
        <w:pStyle w:val="Geenafstand"/>
      </w:pPr>
      <w:r>
        <w:lastRenderedPageBreak/>
        <w:t>Wat zijn de duale vormen van de volgende axioma’s?</w:t>
      </w:r>
    </w:p>
    <w:p w14:paraId="05E3ACE5" w14:textId="64AA10C6" w:rsidR="009C0006" w:rsidRPr="005F1A15" w:rsidRDefault="00C44685" w:rsidP="005F1A15">
      <w:r w:rsidRPr="00C44685">
        <w:rPr>
          <w:noProof/>
        </w:rPr>
        <w:drawing>
          <wp:inline distT="0" distB="0" distL="0" distR="0" wp14:anchorId="088F928F" wp14:editId="28C269F7">
            <wp:extent cx="4834393" cy="1042319"/>
            <wp:effectExtent l="0" t="0" r="0" b="0"/>
            <wp:docPr id="172062055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20559" name="Afbeelding 1" descr="Afbeelding met tekst, schermopname, Lettertype, nummer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5908" cy="10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C7B6" w14:textId="34DA1EF1" w:rsidR="00DE170D" w:rsidRDefault="00DE170D" w:rsidP="00DE170D">
      <w:pPr>
        <w:pStyle w:val="Kop2"/>
      </w:pPr>
      <w:bookmarkStart w:id="33" w:name="_Toc148972821"/>
      <w:bookmarkStart w:id="34" w:name="_Toc155273657"/>
      <w:r>
        <w:t>Eigenschappen</w:t>
      </w:r>
      <w:bookmarkEnd w:id="33"/>
      <w:bookmarkEnd w:id="34"/>
      <w:r w:rsidR="007574D2">
        <w:t xml:space="preserve"> </w:t>
      </w:r>
    </w:p>
    <w:p w14:paraId="0B15DAF9" w14:textId="639C9336" w:rsidR="00DE170D" w:rsidRPr="00493CFE" w:rsidRDefault="007574D2" w:rsidP="00493CFE">
      <w:pPr>
        <w:jc w:val="center"/>
        <w:rPr>
          <w:b/>
          <w:bCs/>
        </w:rPr>
      </w:pPr>
      <w:r w:rsidRPr="00493CFE">
        <w:rPr>
          <w:b/>
          <w:bCs/>
        </w:rPr>
        <w:t>!OPGELET! JE KRIJGT EEN FORMULARIUM</w:t>
      </w:r>
      <w:r w:rsidR="00493CFE" w:rsidRPr="00493CFE">
        <w:rPr>
          <w:b/>
          <w:bCs/>
        </w:rPr>
        <w:t xml:space="preserve"> MET DE FORMULES!</w:t>
      </w:r>
    </w:p>
    <w:p w14:paraId="607E4A03" w14:textId="77777777" w:rsidR="00DE170D" w:rsidRDefault="00DE170D" w:rsidP="00DE170D">
      <w:pPr>
        <w:pStyle w:val="Geenafstand"/>
        <w:rPr>
          <w:bCs/>
        </w:rPr>
      </w:pPr>
      <w:r>
        <w:t xml:space="preserve">Eigenschap 1: </w:t>
      </w:r>
      <w:r w:rsidRPr="0097411A">
        <w:rPr>
          <w:bCs/>
        </w:rPr>
        <w:t>het complement is uniek </w:t>
      </w:r>
    </w:p>
    <w:p w14:paraId="1429E430" w14:textId="3F1A6B2B" w:rsidR="0028753B" w:rsidRDefault="0028753B" w:rsidP="0028753B">
      <w:r>
        <w:t xml:space="preserve">Voor elke x </w:t>
      </w:r>
      <w:r>
        <w:rPr>
          <w:rFonts w:ascii="Cambria Math" w:hAnsi="Cambria Math" w:cs="Cambria Math"/>
        </w:rPr>
        <w:t>∈</w:t>
      </w:r>
      <w:r>
        <w:t xml:space="preserve"> S bestaat er juist </w:t>
      </w:r>
      <w:r>
        <w:rPr>
          <w:rFonts w:ascii="Calibri" w:hAnsi="Calibri" w:cs="Calibri"/>
        </w:rPr>
        <w:t>éé</w:t>
      </w:r>
      <w:r>
        <w:t xml:space="preserve">n x </w:t>
      </w:r>
      <w:r>
        <w:rPr>
          <w:rFonts w:ascii="Cambria Math" w:hAnsi="Cambria Math" w:cs="Cambria Math"/>
        </w:rPr>
        <w:t>∈</w:t>
      </w:r>
      <w:r>
        <w:t xml:space="preserve"> S zodat </w:t>
      </w:r>
      <w:r>
        <w:rPr>
          <w:rFonts w:ascii="Cambria Math" w:hAnsi="Cambria Math" w:cs="Cambria Math"/>
        </w:rPr>
        <w:t>𝑥</w:t>
      </w:r>
      <w:r>
        <w:t xml:space="preserve"> + </w:t>
      </w:r>
      <w:r>
        <w:rPr>
          <w:rFonts w:ascii="Cambria Math" w:hAnsi="Cambria Math" w:cs="Cambria Math"/>
        </w:rPr>
        <w:t>𝑥</w:t>
      </w:r>
      <w:r>
        <w:t xml:space="preserve">ҧ= 1 </w:t>
      </w:r>
      <w:r>
        <w:rPr>
          <w:rFonts w:ascii="Cambria Math" w:hAnsi="Cambria Math" w:cs="Cambria Math"/>
        </w:rPr>
        <w:t>𝑒𝑛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∙ </w:t>
      </w:r>
      <w:r>
        <w:rPr>
          <w:rFonts w:ascii="Cambria Math" w:hAnsi="Cambria Math" w:cs="Cambria Math"/>
        </w:rPr>
        <w:t>𝑥</w:t>
      </w:r>
      <w:r>
        <w:t>ҧ= 0</w:t>
      </w:r>
    </w:p>
    <w:p w14:paraId="037BA102" w14:textId="4712F442" w:rsidR="00493CFE" w:rsidRDefault="00DE170D" w:rsidP="00DE170D">
      <w:pPr>
        <w:rPr>
          <w:lang w:val="fr-FR"/>
        </w:rPr>
      </w:pPr>
      <w:r w:rsidRPr="00E92F6F">
        <w:rPr>
          <w:noProof/>
        </w:rPr>
        <w:drawing>
          <wp:inline distT="0" distB="0" distL="0" distR="0" wp14:anchorId="034683D5" wp14:editId="69E32503">
            <wp:extent cx="2625090" cy="1696212"/>
            <wp:effectExtent l="19050" t="19050" r="3810" b="0"/>
            <wp:docPr id="619220557" name="Afbeelding 619220557" descr="Afbeelding met tekst, Lettertype, schermopname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922016A-F9E9-CDFC-A75F-3EF81E92BF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0557" name="Afbeelding 619220557" descr="Afbeelding met tekst, Lettertype, schermopname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E922016A-F9E9-CDFC-A75F-3EF81E92BF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608" cy="1704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tab/>
      </w:r>
    </w:p>
    <w:p w14:paraId="20C6333A" w14:textId="77777777" w:rsidR="00DE170D" w:rsidRDefault="00DE170D" w:rsidP="00DE170D">
      <w:pPr>
        <w:rPr>
          <w:lang w:val="fr-FR"/>
        </w:rPr>
      </w:pPr>
    </w:p>
    <w:p w14:paraId="6EA7F79B" w14:textId="77777777" w:rsidR="00DE170D" w:rsidRDefault="00DE170D" w:rsidP="00DE170D">
      <w:pPr>
        <w:pStyle w:val="Geenafstand"/>
        <w:rPr>
          <w:bCs/>
        </w:rPr>
      </w:pPr>
      <w:r>
        <w:t xml:space="preserve">Eigenschap 2: </w:t>
      </w:r>
      <w:r w:rsidRPr="0097411A">
        <w:rPr>
          <w:bCs/>
        </w:rPr>
        <w:t>involutie</w:t>
      </w:r>
    </w:p>
    <w:p w14:paraId="012259D3" w14:textId="5A45CBC4" w:rsidR="00F85F00" w:rsidRDefault="00F85F00" w:rsidP="00F85F00">
      <w:r>
        <w:t xml:space="preserve">Als we de </w:t>
      </w:r>
      <w:proofErr w:type="spellStart"/>
      <w:r>
        <w:t>unaire</w:t>
      </w:r>
      <w:proofErr w:type="spellEnd"/>
      <w:r>
        <w:t xml:space="preserve"> operator tweemaal toepassen op een element x dan krijgen we als uitkomst opnieuw x</w:t>
      </w:r>
    </w:p>
    <w:p w14:paraId="044F7245" w14:textId="6865A016" w:rsidR="00DE170D" w:rsidRDefault="00DE170D" w:rsidP="00DE170D">
      <w:r w:rsidRPr="002A0C7C">
        <w:rPr>
          <w:noProof/>
        </w:rPr>
        <w:drawing>
          <wp:inline distT="0" distB="0" distL="0" distR="0" wp14:anchorId="774CCB58" wp14:editId="06340104">
            <wp:extent cx="2678430" cy="1865598"/>
            <wp:effectExtent l="19050" t="19050" r="7620" b="1905"/>
            <wp:docPr id="5" name="Afbeelding 4" descr="Afbeelding met tekst, Lettertype, schermopname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46F82AB-2D9C-5CC1-2615-4E81CCED2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 descr="Afbeelding met tekst, Lettertype, schermopname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146F82AB-2D9C-5CC1-2615-4E81CCED2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8335" cy="1872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5A454" w14:textId="77777777" w:rsidR="00AD6FFF" w:rsidRDefault="00AD6FFF" w:rsidP="00DE170D"/>
    <w:p w14:paraId="76DF85D9" w14:textId="77777777" w:rsidR="00DE170D" w:rsidRDefault="00DE170D" w:rsidP="00DE170D">
      <w:pPr>
        <w:pStyle w:val="Geenafstand"/>
        <w:rPr>
          <w:bCs/>
        </w:rPr>
      </w:pPr>
      <w:r>
        <w:t xml:space="preserve">Eigenschap 3: </w:t>
      </w:r>
      <w:r w:rsidRPr="00201271">
        <w:rPr>
          <w:bCs/>
        </w:rPr>
        <w:t>complement van 0 en 1 </w:t>
      </w:r>
    </w:p>
    <w:p w14:paraId="6746CD4C" w14:textId="291F20EF" w:rsidR="00F85F00" w:rsidRDefault="00F85F00" w:rsidP="00F85F00">
      <w:r>
        <w:t>Het complement van 0 is 1 en omgekeerd.</w:t>
      </w:r>
    </w:p>
    <w:p w14:paraId="781ECC4A" w14:textId="77777777" w:rsidR="00DE170D" w:rsidRDefault="00DE170D" w:rsidP="00DE170D">
      <w:r w:rsidRPr="00D36437">
        <w:rPr>
          <w:noProof/>
        </w:rPr>
        <w:drawing>
          <wp:inline distT="0" distB="0" distL="0" distR="0" wp14:anchorId="25FB9E19" wp14:editId="0060CC6D">
            <wp:extent cx="4011930" cy="600075"/>
            <wp:effectExtent l="19050" t="19050" r="7620" b="9525"/>
            <wp:docPr id="615082545" name="Afbeelding 615082545" descr="Afbeelding met tekst, Lettertype, schermopname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5EEB25C1-AEE3-8D39-E625-C7D466A8B7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2545" name="Afbeelding 615082545" descr="Afbeelding met tekst, Lettertype, schermopname, lijn&#10;&#10;Automatisch gegenereerde beschrijving">
                      <a:extLst>
                        <a:ext uri="{FF2B5EF4-FFF2-40B4-BE49-F238E27FC236}">
                          <a16:creationId xmlns:a16="http://schemas.microsoft.com/office/drawing/2014/main" id="{5EEB25C1-AEE3-8D39-E625-C7D466A8B7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9123" cy="605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8BB6D" w14:textId="77777777" w:rsidR="004B7649" w:rsidRDefault="004B7649" w:rsidP="00DE170D"/>
    <w:p w14:paraId="1427F24C" w14:textId="52C227F2" w:rsidR="004B7649" w:rsidRDefault="004B7649" w:rsidP="004B7649">
      <w:pPr>
        <w:pStyle w:val="Geenafstand"/>
      </w:pPr>
      <w:r>
        <w:t>Tip eigenschap 1, 2, 3:</w:t>
      </w:r>
    </w:p>
    <w:p w14:paraId="0E279B49" w14:textId="1DF0BCBD" w:rsidR="004B7649" w:rsidRDefault="004B7649" w:rsidP="00DE170D">
      <w:r>
        <w:t>Om met eigenschap 1, 2 en 3 te beginnen moeten we meestal beginnen met * 1 of +0</w:t>
      </w:r>
    </w:p>
    <w:p w14:paraId="3B7CB0D8" w14:textId="77777777" w:rsidR="00493CFE" w:rsidRDefault="00493CFE" w:rsidP="00DE170D"/>
    <w:p w14:paraId="6A9A783F" w14:textId="77777777" w:rsidR="00803B1D" w:rsidRDefault="00803B1D" w:rsidP="00DE170D"/>
    <w:p w14:paraId="09E0EB6E" w14:textId="77777777" w:rsidR="00803B1D" w:rsidRDefault="00803B1D" w:rsidP="00DE170D"/>
    <w:p w14:paraId="71050B1C" w14:textId="77777777" w:rsidR="00803B1D" w:rsidRDefault="00803B1D" w:rsidP="00DE170D"/>
    <w:p w14:paraId="2925BE43" w14:textId="77777777" w:rsidR="00803B1D" w:rsidRDefault="00803B1D" w:rsidP="00DE170D"/>
    <w:p w14:paraId="509039D4" w14:textId="57898673" w:rsidR="00DE170D" w:rsidRDefault="00DE170D" w:rsidP="00DE170D">
      <w:pPr>
        <w:pStyle w:val="Geenafstand"/>
        <w:rPr>
          <w:bCs/>
        </w:rPr>
      </w:pPr>
      <w:r>
        <w:lastRenderedPageBreak/>
        <w:t xml:space="preserve">Eigenschap 4: </w:t>
      </w:r>
      <w:proofErr w:type="spellStart"/>
      <w:r w:rsidRPr="00AA7AF1">
        <w:rPr>
          <w:bCs/>
        </w:rPr>
        <w:t>idempotentie</w:t>
      </w:r>
      <w:proofErr w:type="spellEnd"/>
    </w:p>
    <w:p w14:paraId="48075919" w14:textId="2BF779EA" w:rsidR="00DE170D" w:rsidRPr="00283F02" w:rsidRDefault="00AD6FFF" w:rsidP="00DE170D">
      <w:pPr>
        <w:pStyle w:val="Lijstalinea"/>
        <w:numPr>
          <w:ilvl w:val="0"/>
          <w:numId w:val="57"/>
        </w:numPr>
        <w:ind w:left="284" w:hanging="284"/>
      </w:pPr>
      <w:r w:rsidRPr="00AA7AF1">
        <w:rPr>
          <w:noProof/>
        </w:rPr>
        <w:drawing>
          <wp:anchor distT="0" distB="0" distL="114300" distR="114300" simplePos="0" relativeHeight="251680768" behindDoc="1" locked="0" layoutInCell="1" allowOverlap="1" wp14:anchorId="5E52DD09" wp14:editId="06C33084">
            <wp:simplePos x="0" y="0"/>
            <wp:positionH relativeFrom="column">
              <wp:posOffset>4951268</wp:posOffset>
            </wp:positionH>
            <wp:positionV relativeFrom="paragraph">
              <wp:posOffset>27189</wp:posOffset>
            </wp:positionV>
            <wp:extent cx="1157712" cy="628650"/>
            <wp:effectExtent l="19050" t="19050" r="4445" b="0"/>
            <wp:wrapTight wrapText="bothSides">
              <wp:wrapPolygon edited="0">
                <wp:start x="-355" y="-655"/>
                <wp:lineTo x="-355" y="21600"/>
                <wp:lineTo x="21683" y="21600"/>
                <wp:lineTo x="21683" y="-655"/>
                <wp:lineTo x="-355" y="-655"/>
              </wp:wrapPolygon>
            </wp:wrapTight>
            <wp:docPr id="1959830161" name="Afbeelding 1959830161" descr="Afbeelding met schermopname, lijn, typografie, ontwerp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EDC2B4F-0966-B6EF-EEFA-A01A77B29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0161" name="Afbeelding 1959830161" descr="Afbeelding met schermopname, lijn, typografie, ontwerp&#10;&#10;Automatisch gegenereerde beschrijving">
                      <a:extLst>
                        <a:ext uri="{FF2B5EF4-FFF2-40B4-BE49-F238E27FC236}">
                          <a16:creationId xmlns:a16="http://schemas.microsoft.com/office/drawing/2014/main" id="{BEDC2B4F-0966-B6EF-EEFA-A01A77B295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12" cy="62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E170D" w:rsidRPr="00283F02">
        <w:t xml:space="preserve">Wanneer de operator + toegepast wordt op tweemaal hetzelfde argument dan is het resultaat dat argument. </w:t>
      </w:r>
    </w:p>
    <w:p w14:paraId="11A2BC41" w14:textId="3A4201AA" w:rsidR="00493CFE" w:rsidRDefault="00DE170D" w:rsidP="00DE170D">
      <w:pPr>
        <w:pStyle w:val="Lijstalinea"/>
        <w:numPr>
          <w:ilvl w:val="0"/>
          <w:numId w:val="57"/>
        </w:numPr>
        <w:ind w:left="284" w:hanging="284"/>
      </w:pPr>
      <w:r w:rsidRPr="00283F02">
        <w:t>Wanneer de operator · toegepast wordt op tweemaal hetzelfde argument dan is het resultaat dat argument.</w:t>
      </w:r>
    </w:p>
    <w:p w14:paraId="661EDBD8" w14:textId="77777777" w:rsidR="00F85F00" w:rsidRDefault="00F85F00" w:rsidP="00DE170D"/>
    <w:p w14:paraId="21E7C553" w14:textId="3A7E50E0" w:rsidR="00DE170D" w:rsidRDefault="00AD6FFF" w:rsidP="00DE170D">
      <w:pPr>
        <w:pStyle w:val="Geenafstand"/>
      </w:pPr>
      <w:r w:rsidRPr="00E01B5F">
        <w:rPr>
          <w:noProof/>
        </w:rPr>
        <w:drawing>
          <wp:anchor distT="0" distB="0" distL="114300" distR="114300" simplePos="0" relativeHeight="251681792" behindDoc="1" locked="0" layoutInCell="1" allowOverlap="1" wp14:anchorId="2BE41A3F" wp14:editId="3325022F">
            <wp:simplePos x="0" y="0"/>
            <wp:positionH relativeFrom="column">
              <wp:posOffset>5007972</wp:posOffset>
            </wp:positionH>
            <wp:positionV relativeFrom="paragraph">
              <wp:posOffset>78798</wp:posOffset>
            </wp:positionV>
            <wp:extent cx="1101090" cy="579219"/>
            <wp:effectExtent l="19050" t="19050" r="3810" b="0"/>
            <wp:wrapTight wrapText="bothSides">
              <wp:wrapPolygon edited="0">
                <wp:start x="-374" y="-711"/>
                <wp:lineTo x="-374" y="21316"/>
                <wp:lineTo x="21675" y="21316"/>
                <wp:lineTo x="21675" y="-711"/>
                <wp:lineTo x="-374" y="-711"/>
              </wp:wrapPolygon>
            </wp:wrapTight>
            <wp:docPr id="197739780" name="Afbeelding 197739780" descr="Afbeelding met Lettertype, schermopname, lijn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967D39F9-9850-DACE-3AE3-92255178C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780" name="Afbeelding 197739780" descr="Afbeelding met Lettertype, schermopname, lijn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967D39F9-9850-DACE-3AE3-92255178C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579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E170D">
        <w:rPr>
          <w:bCs/>
        </w:rPr>
        <w:t xml:space="preserve">Eigenschap 5: </w:t>
      </w:r>
      <w:r w:rsidR="00DE170D" w:rsidRPr="00AA7AF1">
        <w:rPr>
          <w:bCs/>
        </w:rPr>
        <w:t>begrenzing</w:t>
      </w:r>
    </w:p>
    <w:p w14:paraId="0AD76DB4" w14:textId="77777777" w:rsidR="00F85F00" w:rsidRDefault="00DE170D" w:rsidP="00F85F00">
      <w:pPr>
        <w:pStyle w:val="Lijstalinea"/>
        <w:numPr>
          <w:ilvl w:val="0"/>
          <w:numId w:val="81"/>
        </w:numPr>
        <w:ind w:left="284" w:hanging="284"/>
      </w:pPr>
      <w:r w:rsidRPr="00283F02">
        <w:t xml:space="preserve">Om het even welke waarde optellen bij 1 levert steeds 1. Om het even welke waarde vermenigvuldigen met 0 levert steeds 0. </w:t>
      </w:r>
    </w:p>
    <w:p w14:paraId="5389B633" w14:textId="3A95407A" w:rsidR="00DE170D" w:rsidRPr="00283F02" w:rsidRDefault="00385585" w:rsidP="00F85F00">
      <w:pPr>
        <w:pStyle w:val="Lijstalinea"/>
        <w:numPr>
          <w:ilvl w:val="0"/>
          <w:numId w:val="81"/>
        </w:numPr>
        <w:ind w:left="284" w:hanging="284"/>
      </w:pPr>
      <w:r>
        <w:t>D</w:t>
      </w:r>
      <w:r w:rsidR="0055543A">
        <w:t xml:space="preserve">e onbekende hoeft niet altijd </w:t>
      </w:r>
      <w:r w:rsidR="00E73FBD">
        <w:t>x te zijn zodat deze rekenregels tellen.</w:t>
      </w:r>
    </w:p>
    <w:p w14:paraId="3F5F3907" w14:textId="77777777" w:rsidR="009C0006" w:rsidRDefault="009C0006" w:rsidP="00DE170D"/>
    <w:p w14:paraId="3EF11F01" w14:textId="0CB903B2" w:rsidR="00DE170D" w:rsidRDefault="00AD6FFF" w:rsidP="00493CFE">
      <w:pPr>
        <w:pStyle w:val="Geenafstand"/>
        <w:rPr>
          <w:bCs/>
        </w:rPr>
      </w:pPr>
      <w:r w:rsidRPr="004B3C13">
        <w:rPr>
          <w:noProof/>
        </w:rPr>
        <w:drawing>
          <wp:anchor distT="0" distB="0" distL="114300" distR="114300" simplePos="0" relativeHeight="251682816" behindDoc="1" locked="0" layoutInCell="1" allowOverlap="1" wp14:anchorId="04CFDA03" wp14:editId="22661014">
            <wp:simplePos x="0" y="0"/>
            <wp:positionH relativeFrom="column">
              <wp:posOffset>4474845</wp:posOffset>
            </wp:positionH>
            <wp:positionV relativeFrom="paragraph">
              <wp:posOffset>46990</wp:posOffset>
            </wp:positionV>
            <wp:extent cx="1631950" cy="598170"/>
            <wp:effectExtent l="19050" t="19050" r="6350" b="0"/>
            <wp:wrapTight wrapText="bothSides">
              <wp:wrapPolygon edited="0">
                <wp:start x="-252" y="-688"/>
                <wp:lineTo x="-252" y="21325"/>
                <wp:lineTo x="21684" y="21325"/>
                <wp:lineTo x="21684" y="-688"/>
                <wp:lineTo x="-252" y="-688"/>
              </wp:wrapPolygon>
            </wp:wrapTight>
            <wp:docPr id="1795795111" name="Afbeelding 1795795111" descr="Afbeelding met Lettertype, tekst, lijn, nummer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72B1C56-8C19-75F1-06EF-02164E1BD2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5111" name="Afbeelding 1795795111" descr="Afbeelding met Lettertype, tekst, lijn, nummer&#10;&#10;Automatisch gegenereerde beschrijving">
                      <a:extLst>
                        <a:ext uri="{FF2B5EF4-FFF2-40B4-BE49-F238E27FC236}">
                          <a16:creationId xmlns:a16="http://schemas.microsoft.com/office/drawing/2014/main" id="{E72B1C56-8C19-75F1-06EF-02164E1BD2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59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>
        <w:t xml:space="preserve">Eigenschap 6: </w:t>
      </w:r>
      <w:r w:rsidR="00DE170D" w:rsidRPr="00E01B5F">
        <w:rPr>
          <w:bCs/>
        </w:rPr>
        <w:t>absorptie</w:t>
      </w:r>
    </w:p>
    <w:p w14:paraId="433F37E3" w14:textId="6B32D6F0" w:rsidR="00DE170D" w:rsidRPr="004B3C13" w:rsidRDefault="00DE170D" w:rsidP="00493CFE">
      <w:pPr>
        <w:pStyle w:val="Lijstalinea"/>
        <w:numPr>
          <w:ilvl w:val="0"/>
          <w:numId w:val="60"/>
        </w:numPr>
        <w:ind w:left="284" w:hanging="284"/>
      </w:pPr>
      <w:r w:rsidRPr="004B3C13">
        <w:t xml:space="preserve">Een element x optellen bij een product waarin x voorkomt als factor levert steeds x. </w:t>
      </w:r>
    </w:p>
    <w:p w14:paraId="49A7FAA1" w14:textId="4811BF19" w:rsidR="00AD6FFF" w:rsidRDefault="00DE170D" w:rsidP="00DE170D">
      <w:pPr>
        <w:pStyle w:val="Lijstalinea"/>
        <w:numPr>
          <w:ilvl w:val="0"/>
          <w:numId w:val="60"/>
        </w:numPr>
        <w:ind w:left="284" w:hanging="284"/>
      </w:pPr>
      <w:r w:rsidRPr="004B3C13">
        <w:t xml:space="preserve">Een element x vermenigvuldigen met een som waarin x als term voorkomt levert steeds </w:t>
      </w:r>
    </w:p>
    <w:p w14:paraId="74C2DD25" w14:textId="77777777" w:rsidR="00DE170D" w:rsidRDefault="00DE170D" w:rsidP="00DE170D"/>
    <w:p w14:paraId="72AACF3F" w14:textId="77777777" w:rsidR="00DE170D" w:rsidRDefault="00DE170D" w:rsidP="00493CFE">
      <w:pPr>
        <w:pStyle w:val="Geenafstand"/>
        <w:rPr>
          <w:bCs/>
        </w:rPr>
      </w:pPr>
      <w:r>
        <w:t xml:space="preserve">Eigenschap 7: </w:t>
      </w:r>
      <w:r w:rsidRPr="004B3C13">
        <w:rPr>
          <w:bCs/>
        </w:rPr>
        <w:t>associatief</w:t>
      </w:r>
    </w:p>
    <w:p w14:paraId="65D5C657" w14:textId="2D99CDC0" w:rsidR="00493CFE" w:rsidRDefault="00DE170D" w:rsidP="00493CFE">
      <w:pPr>
        <w:pStyle w:val="Lijstalinea"/>
        <w:numPr>
          <w:ilvl w:val="0"/>
          <w:numId w:val="59"/>
        </w:numPr>
        <w:ind w:left="284" w:hanging="284"/>
      </w:pPr>
      <w:r w:rsidRPr="004B3C13">
        <w:t xml:space="preserve">Wanneer we drie elementen vermenigvuldigen dan kunnen we de haakjes verplaatsen zonder het resultaat te wijzigen. </w:t>
      </w:r>
    </w:p>
    <w:p w14:paraId="1DDD9901" w14:textId="201811BB" w:rsidR="00DE170D" w:rsidRPr="004B3C13" w:rsidRDefault="00AD6FFF" w:rsidP="00493CFE">
      <w:pPr>
        <w:pStyle w:val="Lijstalinea"/>
        <w:numPr>
          <w:ilvl w:val="0"/>
          <w:numId w:val="59"/>
        </w:numPr>
        <w:ind w:left="284" w:hanging="284"/>
      </w:pPr>
      <w:r w:rsidRPr="004B3C13">
        <w:rPr>
          <w:noProof/>
        </w:rPr>
        <w:drawing>
          <wp:anchor distT="0" distB="0" distL="114300" distR="114300" simplePos="0" relativeHeight="251683840" behindDoc="1" locked="0" layoutInCell="1" allowOverlap="1" wp14:anchorId="456F104D" wp14:editId="4AAFDBCC">
            <wp:simplePos x="0" y="0"/>
            <wp:positionH relativeFrom="column">
              <wp:posOffset>3087832</wp:posOffset>
            </wp:positionH>
            <wp:positionV relativeFrom="paragraph">
              <wp:posOffset>77874</wp:posOffset>
            </wp:positionV>
            <wp:extent cx="3028950" cy="466725"/>
            <wp:effectExtent l="19050" t="19050" r="0" b="9525"/>
            <wp:wrapTight wrapText="bothSides">
              <wp:wrapPolygon edited="0">
                <wp:start x="-136" y="-882"/>
                <wp:lineTo x="-136" y="22041"/>
                <wp:lineTo x="21600" y="22041"/>
                <wp:lineTo x="21600" y="-882"/>
                <wp:lineTo x="-136" y="-882"/>
              </wp:wrapPolygon>
            </wp:wrapTight>
            <wp:docPr id="2104421466" name="Afbeelding 2104421466" descr="Afbeelding met tekst, Lettertype, lijn, typografie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EBB2CEFB-9829-9D0B-3592-30E016E4E4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21466" name="Afbeelding 2104421466" descr="Afbeelding met tekst, Lettertype, lijn, typografie&#10;&#10;Automatisch gegenereerde beschrijving">
                      <a:extLst>
                        <a:ext uri="{FF2B5EF4-FFF2-40B4-BE49-F238E27FC236}">
                          <a16:creationId xmlns:a16="http://schemas.microsoft.com/office/drawing/2014/main" id="{EBB2CEFB-9829-9D0B-3592-30E016E4E4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 w:rsidRPr="004B3C13">
        <w:t xml:space="preserve">We kunnen de haakjes dus ook weglaten omdat de uitdrukking niet verkeerd kan begrepen worden. </w:t>
      </w:r>
    </w:p>
    <w:p w14:paraId="0A7605FD" w14:textId="77777777" w:rsidR="00DE170D" w:rsidRDefault="00DE170D" w:rsidP="00DE170D"/>
    <w:p w14:paraId="6CD073EE" w14:textId="53EC2782" w:rsidR="00DE170D" w:rsidRPr="003966F6" w:rsidRDefault="00AD6FFF" w:rsidP="00493CFE">
      <w:pPr>
        <w:pStyle w:val="Geenafstand"/>
      </w:pPr>
      <w:r w:rsidRPr="003966F6">
        <w:rPr>
          <w:noProof/>
        </w:rPr>
        <w:drawing>
          <wp:anchor distT="0" distB="0" distL="114300" distR="114300" simplePos="0" relativeHeight="251684864" behindDoc="1" locked="0" layoutInCell="1" allowOverlap="1" wp14:anchorId="06AECDDD" wp14:editId="264C845F">
            <wp:simplePos x="0" y="0"/>
            <wp:positionH relativeFrom="column">
              <wp:posOffset>4183380</wp:posOffset>
            </wp:positionH>
            <wp:positionV relativeFrom="paragraph">
              <wp:posOffset>125730</wp:posOffset>
            </wp:positionV>
            <wp:extent cx="1922145" cy="645795"/>
            <wp:effectExtent l="19050" t="19050" r="1905" b="1905"/>
            <wp:wrapTight wrapText="bothSides">
              <wp:wrapPolygon edited="0">
                <wp:start x="-214" y="-637"/>
                <wp:lineTo x="-214" y="21664"/>
                <wp:lineTo x="21621" y="21664"/>
                <wp:lineTo x="21621" y="-637"/>
                <wp:lineTo x="-214" y="-637"/>
              </wp:wrapPolygon>
            </wp:wrapTight>
            <wp:docPr id="1797107157" name="Afbeelding 1797107157" descr="Afbeelding met Lettertype, tekst, nummer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06D17EA3-7FDF-B178-B678-8377C22C33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7157" name="Afbeelding 1797107157" descr="Afbeelding met Lettertype, tekst, nummer, lijn&#10;&#10;Automatisch gegenereerde beschrijving">
                      <a:extLst>
                        <a:ext uri="{FF2B5EF4-FFF2-40B4-BE49-F238E27FC236}">
                          <a16:creationId xmlns:a16="http://schemas.microsoft.com/office/drawing/2014/main" id="{06D17EA3-7FDF-B178-B678-8377C22C33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64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70D">
        <w:t xml:space="preserve">eigenschap 8: </w:t>
      </w:r>
      <w:r w:rsidR="00DE170D" w:rsidRPr="003966F6">
        <w:t>wetten van de Morgan </w:t>
      </w:r>
    </w:p>
    <w:p w14:paraId="13FC5412" w14:textId="2A343046" w:rsidR="00DE170D" w:rsidRPr="003966F6" w:rsidRDefault="00DE170D" w:rsidP="00493CFE">
      <w:pPr>
        <w:pStyle w:val="Lijstalinea"/>
        <w:numPr>
          <w:ilvl w:val="0"/>
          <w:numId w:val="58"/>
        </w:numPr>
        <w:ind w:left="284" w:hanging="284"/>
      </w:pPr>
      <w:r w:rsidRPr="003966F6">
        <w:t>Het complement van een som is het product van de complementen.</w:t>
      </w:r>
    </w:p>
    <w:p w14:paraId="5231EB83" w14:textId="7714C6C0" w:rsidR="00DE170D" w:rsidRPr="003966F6" w:rsidRDefault="00DE170D" w:rsidP="00493CFE">
      <w:pPr>
        <w:pStyle w:val="Lijstalinea"/>
        <w:numPr>
          <w:ilvl w:val="0"/>
          <w:numId w:val="58"/>
        </w:numPr>
        <w:ind w:left="284" w:hanging="284"/>
      </w:pPr>
      <w:r w:rsidRPr="003966F6">
        <w:t xml:space="preserve">Het complement van een product is de som van de complementen. </w:t>
      </w:r>
    </w:p>
    <w:p w14:paraId="6024EA89" w14:textId="5F5ED3B1" w:rsidR="00DE170D" w:rsidRDefault="00DE170D" w:rsidP="00DE170D"/>
    <w:p w14:paraId="59F30C5E" w14:textId="32F6AF86" w:rsidR="0055543A" w:rsidRDefault="00F66B65" w:rsidP="00C106B7">
      <w:pPr>
        <w:pStyle w:val="Kop1"/>
      </w:pPr>
      <w:bookmarkStart w:id="35" w:name="_Toc155273658"/>
      <w:r>
        <w:lastRenderedPageBreak/>
        <w:t>Hoofdstuk 4</w:t>
      </w:r>
      <w:r w:rsidR="00C106B7">
        <w:t xml:space="preserve"> </w:t>
      </w:r>
      <w:proofErr w:type="spellStart"/>
      <w:r w:rsidR="00C106B7">
        <w:t>Bool</w:t>
      </w:r>
      <w:r w:rsidR="00514913">
        <w:t>e</w:t>
      </w:r>
      <w:r w:rsidR="00C106B7">
        <w:t>se</w:t>
      </w:r>
      <w:proofErr w:type="spellEnd"/>
      <w:r w:rsidR="00C106B7">
        <w:t xml:space="preserve"> uitdrukkingen en functies</w:t>
      </w:r>
      <w:bookmarkEnd w:id="35"/>
    </w:p>
    <w:p w14:paraId="571572D9" w14:textId="6A27B2B3" w:rsidR="00762EEB" w:rsidRDefault="00762EEB" w:rsidP="00762EEB">
      <w:pPr>
        <w:pStyle w:val="Kop2"/>
      </w:pPr>
      <w:bookmarkStart w:id="36" w:name="_Toc155273659"/>
      <w:proofErr w:type="spellStart"/>
      <w:r w:rsidRPr="00762EEB">
        <w:t>Boolese</w:t>
      </w:r>
      <w:proofErr w:type="spellEnd"/>
      <w:r w:rsidRPr="00762EEB">
        <w:t xml:space="preserve"> uitdrukkingen</w:t>
      </w:r>
      <w:bookmarkEnd w:id="36"/>
    </w:p>
    <w:p w14:paraId="5500F846" w14:textId="592AA270" w:rsidR="003A2395" w:rsidRPr="003A2395" w:rsidRDefault="003A2395" w:rsidP="003A2395">
      <w:r>
        <w:t xml:space="preserve">In dit hoofdstuk behouden we ons tot de minimale </w:t>
      </w:r>
      <w:proofErr w:type="spellStart"/>
      <w:r>
        <w:t>Boole-algebra</w:t>
      </w:r>
      <w:proofErr w:type="spellEnd"/>
      <w:r>
        <w:t xml:space="preserve"> (B).</w:t>
      </w:r>
    </w:p>
    <w:p w14:paraId="6CE3C6F2" w14:textId="57E288A5" w:rsidR="00762EEB" w:rsidRDefault="00762EEB" w:rsidP="00762EEB">
      <w:pPr>
        <w:pStyle w:val="Kop2"/>
      </w:pPr>
      <w:bookmarkStart w:id="37" w:name="_Toc155273660"/>
      <w:r w:rsidRPr="00762EEB">
        <w:t xml:space="preserve">Minimale en maximale </w:t>
      </w:r>
      <w:proofErr w:type="spellStart"/>
      <w:r w:rsidRPr="00762EEB">
        <w:t>Boolese</w:t>
      </w:r>
      <w:proofErr w:type="spellEnd"/>
      <w:r w:rsidRPr="00762EEB">
        <w:t xml:space="preserve"> uitdrukkingen</w:t>
      </w:r>
      <w:bookmarkEnd w:id="37"/>
    </w:p>
    <w:p w14:paraId="03A324D4" w14:textId="3AD64C30" w:rsidR="00701CA7" w:rsidRDefault="00701CA7" w:rsidP="00701CA7">
      <w:pPr>
        <w:pStyle w:val="Geenafstand"/>
      </w:pPr>
      <w:r>
        <w:t xml:space="preserve">Hoe werken minimale en maximale </w:t>
      </w:r>
      <w:proofErr w:type="spellStart"/>
      <w:r>
        <w:t>boolese</w:t>
      </w:r>
      <w:proofErr w:type="spellEnd"/>
      <w:r>
        <w:t xml:space="preserve"> uitdrukkingen?</w:t>
      </w:r>
    </w:p>
    <w:p w14:paraId="7AC7B9B1" w14:textId="6EACD460" w:rsidR="002632A2" w:rsidRPr="00D46E68" w:rsidRDefault="002632A2" w:rsidP="00793BD9">
      <w:r>
        <w:t>De uitdrukkingen lopen in een volgorde alsof het binaire waarden zijn</w:t>
      </w:r>
      <w:r w:rsidR="00D06CB3">
        <w:t>.</w:t>
      </w:r>
      <w:r w:rsidR="00793BD9">
        <w:t xml:space="preserve"> Maar in </w:t>
      </w:r>
      <w:r w:rsidR="00D46E68">
        <w:t xml:space="preserve">plaats van een </w:t>
      </w:r>
      <w:r w:rsidR="00D46E68">
        <w:rPr>
          <w:i/>
          <w:iCs/>
        </w:rPr>
        <w:t>1</w:t>
      </w:r>
      <w:r w:rsidR="00D46E68">
        <w:t xml:space="preserve"> typen we een </w:t>
      </w:r>
      <w:r w:rsidR="00D46E68">
        <w:rPr>
          <w:i/>
          <w:iCs/>
        </w:rPr>
        <w:t>niet-symbool</w:t>
      </w:r>
      <w:r w:rsidR="00D46E68">
        <w:t xml:space="preserve"> boven de onbekende.</w:t>
      </w:r>
    </w:p>
    <w:tbl>
      <w:tblPr>
        <w:tblStyle w:val="Rastertabel4-Accent4"/>
        <w:tblW w:w="0" w:type="auto"/>
        <w:tblLook w:val="04A0" w:firstRow="1" w:lastRow="0" w:firstColumn="1" w:lastColumn="0" w:noHBand="0" w:noVBand="1"/>
      </w:tblPr>
      <w:tblGrid>
        <w:gridCol w:w="4889"/>
        <w:gridCol w:w="4905"/>
      </w:tblGrid>
      <w:tr w:rsidR="002632A2" w14:paraId="7FEDC0C6" w14:textId="77777777" w:rsidTr="00AD6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  <w:vAlign w:val="center"/>
          </w:tcPr>
          <w:p w14:paraId="1C38B2EE" w14:textId="4F20A401" w:rsidR="00EF78FC" w:rsidRPr="002632A2" w:rsidRDefault="00EF78FC" w:rsidP="00AD6FFF">
            <w:pPr>
              <w:pStyle w:val="Geenafstand"/>
              <w:jc w:val="center"/>
              <w:rPr>
                <w:b/>
                <w:bCs w:val="0"/>
                <w:sz w:val="32"/>
                <w:szCs w:val="28"/>
              </w:rPr>
            </w:pPr>
            <w:r w:rsidRPr="00AD6FFF">
              <w:rPr>
                <w:b/>
                <w:color w:val="FFFFFF" w:themeColor="background1"/>
                <w:sz w:val="32"/>
                <w:szCs w:val="32"/>
              </w:rPr>
              <w:t>Min</w:t>
            </w:r>
            <w:r w:rsidR="002632A2" w:rsidRPr="00AD6FFF">
              <w:rPr>
                <w:b/>
                <w:color w:val="FFFFFF" w:themeColor="background1"/>
                <w:sz w:val="32"/>
                <w:szCs w:val="32"/>
              </w:rPr>
              <w:t>i</w:t>
            </w:r>
            <w:r w:rsidRPr="00AD6FFF">
              <w:rPr>
                <w:b/>
                <w:color w:val="FFFFFF" w:themeColor="background1"/>
                <w:sz w:val="32"/>
                <w:szCs w:val="32"/>
              </w:rPr>
              <w:t>male uitdrukkingen</w:t>
            </w:r>
            <w:r w:rsidR="00AD6FFF">
              <w:rPr>
                <w:b/>
                <w:color w:val="FFFFFF" w:themeColor="background1"/>
                <w:sz w:val="32"/>
                <w:szCs w:val="32"/>
              </w:rPr>
              <w:t>:</w:t>
            </w:r>
          </w:p>
        </w:tc>
        <w:tc>
          <w:tcPr>
            <w:tcW w:w="4889" w:type="dxa"/>
            <w:vAlign w:val="center"/>
          </w:tcPr>
          <w:p w14:paraId="46352589" w14:textId="1EC57DBF" w:rsidR="00EF78FC" w:rsidRPr="00AD6FFF" w:rsidRDefault="00EF78FC" w:rsidP="00AD6F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 w:rsidRPr="00AD6FFF">
              <w:rPr>
                <w:sz w:val="32"/>
                <w:szCs w:val="32"/>
              </w:rPr>
              <w:t>Maximale uitdrukkingen</w:t>
            </w:r>
            <w:r w:rsidR="00AD6FFF" w:rsidRPr="00AD6FFF">
              <w:rPr>
                <w:sz w:val="32"/>
                <w:szCs w:val="32"/>
              </w:rPr>
              <w:t>:</w:t>
            </w:r>
          </w:p>
        </w:tc>
      </w:tr>
      <w:tr w:rsidR="002632A2" w14:paraId="77FDA863" w14:textId="77777777" w:rsidTr="002632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14:paraId="5F095B1F" w14:textId="616DBADA" w:rsidR="00EF78FC" w:rsidRDefault="00764401" w:rsidP="001A5A29">
            <w:pPr>
              <w:pStyle w:val="Geenafstand"/>
              <w:jc w:val="center"/>
            </w:pPr>
            <w:r w:rsidRPr="00764401">
              <w:rPr>
                <w:noProof/>
              </w:rPr>
              <w:drawing>
                <wp:inline distT="0" distB="0" distL="0" distR="0" wp14:anchorId="49A62CC3" wp14:editId="7934BDB9">
                  <wp:extent cx="2945765" cy="1089660"/>
                  <wp:effectExtent l="0" t="0" r="0" b="0"/>
                  <wp:docPr id="206859703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9703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647" cy="109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14:paraId="04F9A362" w14:textId="5F95284A" w:rsidR="00EF78FC" w:rsidRDefault="001A5A29" w:rsidP="001A5A29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5A29">
              <w:rPr>
                <w:noProof/>
              </w:rPr>
              <w:drawing>
                <wp:inline distT="0" distB="0" distL="0" distR="0" wp14:anchorId="78378EF9" wp14:editId="2BA194D6">
                  <wp:extent cx="2977515" cy="1120140"/>
                  <wp:effectExtent l="0" t="0" r="0" b="0"/>
                  <wp:docPr id="71177022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77022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65" cy="113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42321" w14:textId="59439627" w:rsidR="00762EEB" w:rsidRDefault="00762EEB" w:rsidP="00762EEB">
      <w:pPr>
        <w:pStyle w:val="Kop2"/>
      </w:pPr>
      <w:bookmarkStart w:id="38" w:name="_Toc155273661"/>
      <w:r w:rsidRPr="00762EEB">
        <w:t>De disjunctieve normaalvorm: DNV</w:t>
      </w:r>
      <w:bookmarkEnd w:id="38"/>
    </w:p>
    <w:p w14:paraId="2D5F9DB0" w14:textId="77777777" w:rsidR="00692CA3" w:rsidRDefault="00692CA3" w:rsidP="00692CA3">
      <w:pPr>
        <w:pStyle w:val="Geenafstand"/>
      </w:pPr>
      <w:r>
        <w:t>Om de DNV te bewijzen kunnen we 2 manieren gebruiken:</w:t>
      </w:r>
    </w:p>
    <w:p w14:paraId="48312D0C" w14:textId="77777777" w:rsidR="00692CA3" w:rsidRDefault="00692CA3" w:rsidP="00692CA3">
      <w:pPr>
        <w:pStyle w:val="Lijstalinea"/>
        <w:numPr>
          <w:ilvl w:val="0"/>
          <w:numId w:val="62"/>
        </w:numPr>
        <w:ind w:left="284" w:hanging="284"/>
      </w:pPr>
      <w:r>
        <w:t>Bewijzen (via eigenschappen / zie HF3)</w:t>
      </w:r>
    </w:p>
    <w:p w14:paraId="6AF8ACAD" w14:textId="07446FCE" w:rsidR="00692CA3" w:rsidRDefault="00692CA3" w:rsidP="00692CA3">
      <w:pPr>
        <w:pStyle w:val="Lijstalinea"/>
        <w:numPr>
          <w:ilvl w:val="0"/>
          <w:numId w:val="62"/>
        </w:numPr>
        <w:ind w:left="284" w:hanging="284"/>
      </w:pPr>
      <w:r>
        <w:t>Gebruik maken van een waarheidstabel</w:t>
      </w:r>
    </w:p>
    <w:p w14:paraId="7D0699A0" w14:textId="77777777" w:rsidR="000303BC" w:rsidRDefault="000303BC" w:rsidP="000303BC"/>
    <w:p w14:paraId="2CE4C65D" w14:textId="127987D8" w:rsidR="000303BC" w:rsidRDefault="000303BC" w:rsidP="004763EB">
      <w:pPr>
        <w:pStyle w:val="Geenafstand"/>
      </w:pPr>
      <w:r>
        <w:t>Hoe schrijven we de DNV op?</w:t>
      </w:r>
    </w:p>
    <w:p w14:paraId="21345EAC" w14:textId="3A7686CF" w:rsidR="000303BC" w:rsidRDefault="000303BC" w:rsidP="004763EB">
      <w:pPr>
        <w:pStyle w:val="Lijstalinea"/>
        <w:numPr>
          <w:ilvl w:val="0"/>
          <w:numId w:val="63"/>
        </w:numPr>
        <w:ind w:left="284" w:hanging="284"/>
      </w:pPr>
      <w:r>
        <w:t>Eerst kijken we naar</w:t>
      </w:r>
      <w:r w:rsidR="00AA14B3">
        <w:t xml:space="preserve"> alle functies waarbij f(</w:t>
      </w:r>
      <w:proofErr w:type="spellStart"/>
      <w:r w:rsidR="00AA14B3">
        <w:t>x,y,z</w:t>
      </w:r>
      <w:proofErr w:type="spellEnd"/>
      <w:r w:rsidR="00AA14B3">
        <w:t xml:space="preserve">) </w:t>
      </w:r>
      <w:r w:rsidR="00B64DD9">
        <w:t>actief is of niet (1 of 0).</w:t>
      </w:r>
    </w:p>
    <w:p w14:paraId="5DFEB6D9" w14:textId="04944CA8" w:rsidR="00B64DD9" w:rsidRDefault="00B64DD9" w:rsidP="004763EB">
      <w:pPr>
        <w:pStyle w:val="Lijstalinea"/>
        <w:numPr>
          <w:ilvl w:val="0"/>
          <w:numId w:val="63"/>
        </w:numPr>
        <w:ind w:left="284" w:hanging="284"/>
      </w:pPr>
      <w:r>
        <w:t xml:space="preserve">Bij DNV kijken we naar de </w:t>
      </w:r>
      <w:r w:rsidR="00A0401E">
        <w:t>1</w:t>
      </w:r>
      <w:r>
        <w:t>.</w:t>
      </w:r>
    </w:p>
    <w:p w14:paraId="187359A5" w14:textId="50D87B97" w:rsidR="00B64DD9" w:rsidRDefault="00B64DD9" w:rsidP="004763EB">
      <w:pPr>
        <w:pStyle w:val="Lijstalinea"/>
        <w:numPr>
          <w:ilvl w:val="0"/>
          <w:numId w:val="63"/>
        </w:numPr>
        <w:ind w:left="284" w:hanging="284"/>
      </w:pPr>
      <w:r>
        <w:t>Is f(</w:t>
      </w:r>
      <w:proofErr w:type="spellStart"/>
      <w:r>
        <w:t>x,y,z</w:t>
      </w:r>
      <w:proofErr w:type="spellEnd"/>
      <w:r>
        <w:t xml:space="preserve">) actief? Dan kijken we naar de originele waarden van x, y en </w:t>
      </w:r>
      <w:proofErr w:type="spellStart"/>
      <w:r>
        <w:t>z</w:t>
      </w:r>
      <w:proofErr w:type="spellEnd"/>
      <w:r>
        <w:t xml:space="preserve"> en kijken we welke waarden 1 of 0 hebben.</w:t>
      </w:r>
    </w:p>
    <w:p w14:paraId="34476ACC" w14:textId="1511B625" w:rsidR="00EE408A" w:rsidRDefault="004763EB" w:rsidP="00EE408A">
      <w:pPr>
        <w:pStyle w:val="Lijstalinea"/>
        <w:numPr>
          <w:ilvl w:val="0"/>
          <w:numId w:val="63"/>
        </w:numPr>
        <w:ind w:left="284" w:hanging="284"/>
      </w:pPr>
      <w:r>
        <w:t>Hebben ze waarde 1, dan schrijven we ze normaal op. Hebben ze waarde 0, dan schrijven we een niet-symbool boven de onbekende.</w:t>
      </w:r>
    </w:p>
    <w:p w14:paraId="29A25506" w14:textId="632A6857" w:rsidR="007F023F" w:rsidRDefault="007F023F" w:rsidP="007F023F">
      <w:pPr>
        <w:pStyle w:val="Lijstalinea"/>
        <w:ind w:left="284"/>
      </w:pPr>
      <w:r>
        <w:t>Voorbeeld:</w:t>
      </w:r>
    </w:p>
    <w:p w14:paraId="65347226" w14:textId="32943090" w:rsidR="00435FED" w:rsidRPr="00004E3D" w:rsidRDefault="00435FED" w:rsidP="00435FED">
      <w:pPr>
        <w:pStyle w:val="Lijstalinea"/>
        <w:ind w:left="284"/>
        <w:rPr>
          <w:rFonts w:eastAsiaTheme="minorEastAsia"/>
          <w:iCs/>
          <w:sz w:val="28"/>
          <w:szCs w:val="28"/>
        </w:rPr>
      </w:pPr>
      <w:r w:rsidRPr="00AD6FFF">
        <w:rPr>
          <w:szCs w:val="24"/>
        </w:rPr>
        <w:t>bv</w:t>
      </w:r>
      <w:r w:rsidRPr="00004E3D">
        <w:rPr>
          <w:sz w:val="28"/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∙z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∙y∙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</w:rPr>
          <m:t>+(x∙y∙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</w:p>
    <w:p w14:paraId="4DC1C882" w14:textId="7A00BF14" w:rsidR="00A2340A" w:rsidRPr="00435FED" w:rsidRDefault="00A2340A" w:rsidP="00435FED">
      <w:pPr>
        <w:pStyle w:val="Lijstalinea"/>
        <w:ind w:left="284"/>
      </w:pPr>
      <w:r w:rsidRPr="00A2340A">
        <w:rPr>
          <w:rFonts w:eastAsiaTheme="minorEastAsia"/>
          <w:iCs/>
        </w:rPr>
        <w:t xml:space="preserve">Let op: DNV = (x </w:t>
      </w:r>
      <w:r w:rsidRPr="00A2340A">
        <w:rPr>
          <w:rFonts w:eastAsiaTheme="minorEastAsia"/>
          <w:b/>
          <w:bCs/>
          <w:iCs/>
          <w:color w:val="FF0000"/>
        </w:rPr>
        <w:t>*</w:t>
      </w:r>
      <w:r w:rsidRPr="00A2340A">
        <w:rPr>
          <w:rFonts w:eastAsiaTheme="minorEastAsia"/>
          <w:iCs/>
        </w:rPr>
        <w:t xml:space="preserve"> y</w:t>
      </w:r>
      <w:r>
        <w:rPr>
          <w:rFonts w:eastAsiaTheme="minorEastAsia"/>
          <w:iCs/>
        </w:rPr>
        <w:t xml:space="preserve"> </w:t>
      </w:r>
      <w:r w:rsidRPr="00A2340A">
        <w:rPr>
          <w:rFonts w:eastAsiaTheme="minorEastAsia"/>
          <w:b/>
          <w:bCs/>
          <w:iCs/>
          <w:color w:val="FF0000"/>
        </w:rPr>
        <w:t>*</w:t>
      </w:r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z</w:t>
      </w:r>
      <w:proofErr w:type="spellEnd"/>
      <w:r>
        <w:rPr>
          <w:rFonts w:eastAsiaTheme="minorEastAsia"/>
          <w:iCs/>
        </w:rPr>
        <w:t xml:space="preserve">) </w:t>
      </w:r>
      <w:r w:rsidRPr="00A2340A">
        <w:rPr>
          <w:rFonts w:eastAsiaTheme="minorEastAsia"/>
          <w:b/>
          <w:bCs/>
          <w:iCs/>
          <w:color w:val="FF0000"/>
        </w:rPr>
        <w:t>+</w:t>
      </w:r>
      <w:r>
        <w:rPr>
          <w:rFonts w:eastAsiaTheme="minorEastAsia"/>
          <w:iCs/>
        </w:rPr>
        <w:t xml:space="preserve"> (…)</w:t>
      </w:r>
    </w:p>
    <w:p w14:paraId="0F5C19CE" w14:textId="77777777" w:rsidR="007F023F" w:rsidRPr="00A2340A" w:rsidRDefault="007F023F" w:rsidP="007F023F">
      <w:pPr>
        <w:pStyle w:val="Lijstalinea"/>
        <w:ind w:left="284"/>
      </w:pPr>
    </w:p>
    <w:p w14:paraId="2BD49483" w14:textId="3189FA77" w:rsidR="00762EEB" w:rsidRDefault="00762EEB" w:rsidP="00762EEB">
      <w:pPr>
        <w:pStyle w:val="Kop3"/>
      </w:pPr>
      <w:bookmarkStart w:id="39" w:name="_Toc155273662"/>
      <w:r w:rsidRPr="00762EEB">
        <w:t>Methode 1: gebruik de axioma’s en de eigenschappen</w:t>
      </w:r>
      <w:bookmarkEnd w:id="39"/>
      <w:r w:rsidRPr="00762EEB">
        <w:t xml:space="preserve"> </w:t>
      </w:r>
    </w:p>
    <w:p w14:paraId="12DE0109" w14:textId="5A1A98B9" w:rsidR="00881C82" w:rsidRDefault="00575E28" w:rsidP="00EB2217">
      <w:r>
        <w:t>Je start met de functie f(</w:t>
      </w:r>
      <w:proofErr w:type="spellStart"/>
      <w:r>
        <w:t>x,y,z</w:t>
      </w:r>
      <w:proofErr w:type="spellEnd"/>
      <w:r>
        <w:t xml:space="preserve">) en voert ze uit tot je alle </w:t>
      </w:r>
      <w:r w:rsidR="00881C82">
        <w:t>haakjes van de DNV hebt.</w:t>
      </w:r>
    </w:p>
    <w:p w14:paraId="4BB98EDD" w14:textId="5B265198" w:rsidR="00EB2217" w:rsidRPr="00881C82" w:rsidRDefault="00EB2217" w:rsidP="00EB2217">
      <w:r>
        <w:t>Zie geschreven blad.</w:t>
      </w:r>
    </w:p>
    <w:p w14:paraId="0D5E4766" w14:textId="0D44EC2E" w:rsidR="00762EEB" w:rsidRDefault="00762EEB" w:rsidP="00762EEB">
      <w:pPr>
        <w:pStyle w:val="Kop2"/>
      </w:pPr>
      <w:bookmarkStart w:id="40" w:name="_Toc155273663"/>
      <w:r w:rsidRPr="00762EEB">
        <w:t>De conjunctieve normaalvorm: CNV</w:t>
      </w:r>
      <w:bookmarkEnd w:id="40"/>
    </w:p>
    <w:p w14:paraId="56167F5B" w14:textId="22F9B3E7" w:rsidR="00A0401E" w:rsidRDefault="00A0401E" w:rsidP="00A0401E">
      <w:pPr>
        <w:pStyle w:val="Geenafstand"/>
      </w:pPr>
      <w:r>
        <w:t>Hoe schrijven we de CNV op?</w:t>
      </w:r>
    </w:p>
    <w:p w14:paraId="3820A00C" w14:textId="77777777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Eerst kijken we naar alle functies waarbij f(</w:t>
      </w:r>
      <w:proofErr w:type="spellStart"/>
      <w:r>
        <w:t>x,y,z</w:t>
      </w:r>
      <w:proofErr w:type="spellEnd"/>
      <w:r>
        <w:t>) actief is of niet (1 of 0).</w:t>
      </w:r>
    </w:p>
    <w:p w14:paraId="56A8CBF8" w14:textId="09CD53F4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Bij CNV kijken we naar de 0.</w:t>
      </w:r>
    </w:p>
    <w:p w14:paraId="24A5BA3E" w14:textId="20E887E2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Is f(</w:t>
      </w:r>
      <w:proofErr w:type="spellStart"/>
      <w:r>
        <w:t>x,y,z</w:t>
      </w:r>
      <w:proofErr w:type="spellEnd"/>
      <w:r>
        <w:t xml:space="preserve">) niet actief? Dan kijken we naar de originele waarden van x, y en </w:t>
      </w:r>
      <w:proofErr w:type="spellStart"/>
      <w:r>
        <w:t>z</w:t>
      </w:r>
      <w:proofErr w:type="spellEnd"/>
      <w:r>
        <w:t xml:space="preserve"> en kijken we welke waarden 1 of 0 hebben.</w:t>
      </w:r>
    </w:p>
    <w:p w14:paraId="04E6AB80" w14:textId="15241B88" w:rsidR="00A0401E" w:rsidRDefault="00A0401E" w:rsidP="00A0401E">
      <w:pPr>
        <w:pStyle w:val="Lijstalinea"/>
        <w:numPr>
          <w:ilvl w:val="0"/>
          <w:numId w:val="63"/>
        </w:numPr>
        <w:ind w:left="284" w:hanging="284"/>
      </w:pPr>
      <w:r>
        <w:t>Hebben ze waarde 1, dan schrijven we ze met het niet-symbool boven de onbekende. Hebben ze waarde 0, dan schrijven we ze normaal op.</w:t>
      </w:r>
    </w:p>
    <w:p w14:paraId="204E1236" w14:textId="77777777" w:rsidR="00A0401E" w:rsidRDefault="00A0401E" w:rsidP="00A0401E">
      <w:pPr>
        <w:pStyle w:val="Lijstalinea"/>
        <w:ind w:left="284"/>
      </w:pPr>
      <w:r>
        <w:t>Voorbeeld:</w:t>
      </w:r>
    </w:p>
    <w:p w14:paraId="2AC271C0" w14:textId="57755A34" w:rsidR="00A2340A" w:rsidRPr="00004E3D" w:rsidRDefault="00A2340A" w:rsidP="00A2340A">
      <w:pPr>
        <w:rPr>
          <w:rFonts w:eastAsiaTheme="minorEastAsia"/>
          <w:iCs/>
          <w:sz w:val="28"/>
          <w:szCs w:val="28"/>
          <w:lang w:val="en-GB"/>
        </w:rPr>
      </w:pPr>
      <w:r w:rsidRPr="00004E3D">
        <w:rPr>
          <w:sz w:val="28"/>
          <w:szCs w:val="28"/>
          <w:lang w:val="en-GB"/>
        </w:rPr>
        <w:lastRenderedPageBreak/>
        <w:t xml:space="preserve">    </w:t>
      </w:r>
      <w:proofErr w:type="spellStart"/>
      <w:r w:rsidRPr="00AD6FFF">
        <w:rPr>
          <w:szCs w:val="24"/>
          <w:lang w:val="en-GB"/>
        </w:rPr>
        <w:t>bv</w:t>
      </w:r>
      <w:proofErr w:type="spellEnd"/>
      <w:r w:rsidRPr="00004E3D">
        <w:rPr>
          <w:sz w:val="28"/>
          <w:szCs w:val="28"/>
          <w:lang w:val="en-GB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∙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y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  <w:lang w:val="en-GB"/>
          </w:rPr>
          <m:t>∙(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n-GB"/>
          </w:rPr>
          <m:t>+</m:t>
        </m:r>
        <m:r>
          <w:rPr>
            <w:rFonts w:ascii="Cambria Math" w:hAnsi="Cambria Math"/>
            <w:sz w:val="28"/>
            <w:szCs w:val="28"/>
          </w:rPr>
          <m:t>y</m:t>
        </m:r>
        <m:r>
          <w:rPr>
            <w:rFonts w:ascii="Cambria Math" w:hAnsi="Cambria Math"/>
            <w:sz w:val="28"/>
            <w:szCs w:val="28"/>
            <w:lang w:val="en-GB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  <w:lang w:val="en-GB"/>
          </w:rPr>
          <m:t>)</m:t>
        </m:r>
      </m:oMath>
    </w:p>
    <w:p w14:paraId="7CBA3948" w14:textId="6B8C0519" w:rsidR="00A0401E" w:rsidRPr="00A0401E" w:rsidRDefault="00A2340A" w:rsidP="00A0401E">
      <w:r w:rsidRPr="00004E3D">
        <w:rPr>
          <w:rFonts w:eastAsiaTheme="minorEastAsia"/>
          <w:iCs/>
          <w:sz w:val="28"/>
          <w:szCs w:val="28"/>
          <w:lang w:val="en-GB"/>
        </w:rPr>
        <w:t xml:space="preserve">    </w:t>
      </w:r>
      <w:r>
        <w:rPr>
          <w:rFonts w:eastAsiaTheme="minorEastAsia"/>
          <w:iCs/>
        </w:rPr>
        <w:t xml:space="preserve">Let op: CNV = </w:t>
      </w:r>
      <w:r w:rsidR="003B1B9F">
        <w:rPr>
          <w:rFonts w:eastAsiaTheme="minorEastAsia"/>
          <w:iCs/>
        </w:rPr>
        <w:t xml:space="preserve">(x </w:t>
      </w:r>
      <w:r w:rsidR="003B1B9F" w:rsidRPr="003B1B9F">
        <w:rPr>
          <w:rFonts w:eastAsiaTheme="minorEastAsia"/>
          <w:b/>
          <w:bCs/>
          <w:iCs/>
          <w:color w:val="FF0000"/>
        </w:rPr>
        <w:t>+</w:t>
      </w:r>
      <w:r w:rsidR="003B1B9F">
        <w:rPr>
          <w:rFonts w:eastAsiaTheme="minorEastAsia"/>
          <w:iCs/>
        </w:rPr>
        <w:t xml:space="preserve"> y </w:t>
      </w:r>
      <w:r w:rsidR="003B1B9F" w:rsidRPr="003B1B9F">
        <w:rPr>
          <w:rFonts w:eastAsiaTheme="minorEastAsia"/>
          <w:b/>
          <w:bCs/>
          <w:iCs/>
          <w:color w:val="FF0000"/>
        </w:rPr>
        <w:t>+</w:t>
      </w:r>
      <w:r w:rsidR="003B1B9F">
        <w:rPr>
          <w:rFonts w:eastAsiaTheme="minorEastAsia"/>
          <w:iCs/>
        </w:rPr>
        <w:t xml:space="preserve"> </w:t>
      </w:r>
      <w:proofErr w:type="spellStart"/>
      <w:r w:rsidR="003B1B9F">
        <w:rPr>
          <w:rFonts w:eastAsiaTheme="minorEastAsia"/>
          <w:iCs/>
        </w:rPr>
        <w:t>z</w:t>
      </w:r>
      <w:proofErr w:type="spellEnd"/>
      <w:r w:rsidR="003B1B9F">
        <w:rPr>
          <w:rFonts w:eastAsiaTheme="minorEastAsia"/>
          <w:iCs/>
        </w:rPr>
        <w:t xml:space="preserve">) </w:t>
      </w:r>
      <w:r w:rsidR="003B1B9F" w:rsidRPr="003B1B9F">
        <w:rPr>
          <w:rFonts w:eastAsiaTheme="minorEastAsia"/>
          <w:b/>
          <w:bCs/>
          <w:iCs/>
          <w:color w:val="FF0000"/>
        </w:rPr>
        <w:t>*</w:t>
      </w:r>
      <w:r w:rsidR="003B1B9F">
        <w:rPr>
          <w:rFonts w:eastAsiaTheme="minorEastAsia"/>
          <w:iCs/>
        </w:rPr>
        <w:t xml:space="preserve"> (…)</w:t>
      </w:r>
    </w:p>
    <w:p w14:paraId="74E5C37B" w14:textId="4EE73C00" w:rsidR="00762EEB" w:rsidRPr="00762EEB" w:rsidRDefault="00762EEB" w:rsidP="00762EEB">
      <w:pPr>
        <w:pStyle w:val="Kop2"/>
      </w:pPr>
      <w:bookmarkStart w:id="41" w:name="_Toc155273664"/>
      <w:r w:rsidRPr="00762EEB">
        <w:t xml:space="preserve">Vereenvoudigen van </w:t>
      </w:r>
      <w:proofErr w:type="spellStart"/>
      <w:r w:rsidRPr="00762EEB">
        <w:t>Boolese</w:t>
      </w:r>
      <w:proofErr w:type="spellEnd"/>
      <w:r w:rsidRPr="00762EEB">
        <w:t xml:space="preserve"> uitdrukkingen</w:t>
      </w:r>
      <w:bookmarkEnd w:id="41"/>
    </w:p>
    <w:p w14:paraId="7CDB2E4A" w14:textId="77777777" w:rsidR="00004E3D" w:rsidRDefault="00004E3D" w:rsidP="00004E3D">
      <w:pPr>
        <w:pStyle w:val="Kop1"/>
        <w:rPr>
          <w:rFonts w:eastAsiaTheme="minorHAnsi"/>
        </w:rPr>
      </w:pPr>
      <w:bookmarkStart w:id="42" w:name="_Toc155273665"/>
      <w:r>
        <w:lastRenderedPageBreak/>
        <w:t xml:space="preserve">Hoofdstuk 5: </w:t>
      </w:r>
      <w:proofErr w:type="spellStart"/>
      <w:r w:rsidRPr="00004E3D">
        <w:rPr>
          <w:rFonts w:eastAsiaTheme="minorHAnsi"/>
        </w:rPr>
        <w:t>Veitch-Karnaugh</w:t>
      </w:r>
      <w:proofErr w:type="spellEnd"/>
      <w:r w:rsidRPr="00004E3D">
        <w:rPr>
          <w:rFonts w:eastAsiaTheme="minorHAnsi"/>
        </w:rPr>
        <w:t xml:space="preserve"> diagrammen</w:t>
      </w:r>
      <w:bookmarkEnd w:id="42"/>
      <w:r w:rsidRPr="00004E3D">
        <w:rPr>
          <w:rFonts w:eastAsiaTheme="minorHAnsi"/>
        </w:rPr>
        <w:t xml:space="preserve"> </w:t>
      </w:r>
    </w:p>
    <w:p w14:paraId="4535D370" w14:textId="025586EF" w:rsidR="00004E3D" w:rsidRPr="00004E3D" w:rsidRDefault="00C634F4" w:rsidP="00C634F4">
      <w:pPr>
        <w:pStyle w:val="Kop2"/>
      </w:pPr>
      <w:bookmarkStart w:id="43" w:name="_Toc155273666"/>
      <w:proofErr w:type="spellStart"/>
      <w:r>
        <w:t>Karnaugh</w:t>
      </w:r>
      <w:proofErr w:type="spellEnd"/>
      <w:r>
        <w:t xml:space="preserve"> diagram</w:t>
      </w:r>
      <w:r w:rsidRPr="00C634F4">
        <w:t xml:space="preserve"> van een </w:t>
      </w:r>
      <w:proofErr w:type="spellStart"/>
      <w:r w:rsidRPr="00C634F4">
        <w:t>Boolese</w:t>
      </w:r>
      <w:proofErr w:type="spellEnd"/>
      <w:r w:rsidRPr="00C634F4">
        <w:t xml:space="preserve"> uitdrukking</w:t>
      </w:r>
      <w:bookmarkEnd w:id="43"/>
      <w:r w:rsidRPr="00C634F4">
        <w:t xml:space="preserve">  </w:t>
      </w:r>
    </w:p>
    <w:p w14:paraId="69188D7D" w14:textId="4774F84B" w:rsidR="00762EEB" w:rsidRDefault="004C7F5E" w:rsidP="00762EEB">
      <w:r>
        <w:t xml:space="preserve">We weten dat een waarheidstabel er ongeveer uitziet als een rechtstaande rechthoek. Bij een </w:t>
      </w:r>
      <w:proofErr w:type="spellStart"/>
      <w:r>
        <w:t>karnaugh</w:t>
      </w:r>
      <w:proofErr w:type="spellEnd"/>
      <w:r>
        <w:t xml:space="preserve"> kaart is het ofwel een vierkant ofwel een horizontale rechthoek.</w:t>
      </w:r>
      <w:r>
        <w:tab/>
      </w:r>
    </w:p>
    <w:p w14:paraId="2E77DC1B" w14:textId="77777777" w:rsidR="007775F1" w:rsidRDefault="007775F1" w:rsidP="00762EEB"/>
    <w:p w14:paraId="0F6443C4" w14:textId="5A7E9A9C" w:rsidR="007775F1" w:rsidRDefault="00B16847" w:rsidP="007775F1">
      <w:pPr>
        <w:pStyle w:val="Geenafstand"/>
      </w:pPr>
      <w:r>
        <w:t>H</w:t>
      </w:r>
      <w:r w:rsidR="007775F1">
        <w:t xml:space="preserve">oe stellen we een </w:t>
      </w:r>
      <w:proofErr w:type="spellStart"/>
      <w:r w:rsidR="007775F1">
        <w:t>karnaugh</w:t>
      </w:r>
      <w:proofErr w:type="spellEnd"/>
      <w:r w:rsidR="007775F1">
        <w:t xml:space="preserve"> kaart op voor 2 variabelen (x, y)?</w:t>
      </w:r>
    </w:p>
    <w:p w14:paraId="626B9BEB" w14:textId="74DBF419" w:rsidR="007775F1" w:rsidRDefault="00B16847" w:rsidP="00762EEB">
      <w:r>
        <w:t>We beginnen met het zetten van de niet-variabele, daarna de wel</w:t>
      </w:r>
      <w:r w:rsidR="00CF6925">
        <w:t xml:space="preserve">-versie. </w:t>
      </w:r>
      <w:r w:rsidR="000D6746">
        <w:t>Voorbeeld: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91"/>
        <w:gridCol w:w="1191"/>
        <w:gridCol w:w="1191"/>
      </w:tblGrid>
      <w:tr w:rsidR="002F0CAB" w14:paraId="44E446E5" w14:textId="599CCB6C" w:rsidTr="002F0CAB">
        <w:tc>
          <w:tcPr>
            <w:tcW w:w="1191" w:type="dxa"/>
            <w:vAlign w:val="center"/>
          </w:tcPr>
          <w:p w14:paraId="16A5ADD5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6D0A72D5" w14:textId="42AEA632" w:rsidR="002F0CAB" w:rsidRDefault="002F0CAB" w:rsidP="002F0CAB">
            <w:pPr>
              <w:jc w:val="center"/>
            </w:pPr>
            <w:r>
              <w:t>Niet-y</w:t>
            </w:r>
          </w:p>
        </w:tc>
        <w:tc>
          <w:tcPr>
            <w:tcW w:w="1191" w:type="dxa"/>
            <w:vAlign w:val="center"/>
          </w:tcPr>
          <w:p w14:paraId="6F34C2D3" w14:textId="1F78F6C2" w:rsidR="002F0CAB" w:rsidRDefault="002F0CAB" w:rsidP="002F0CAB">
            <w:pPr>
              <w:jc w:val="center"/>
            </w:pPr>
            <w:r>
              <w:t>y</w:t>
            </w:r>
          </w:p>
        </w:tc>
      </w:tr>
      <w:tr w:rsidR="002F0CAB" w14:paraId="7F2751A8" w14:textId="65E045BD" w:rsidTr="002F0CAB">
        <w:tc>
          <w:tcPr>
            <w:tcW w:w="1191" w:type="dxa"/>
            <w:vAlign w:val="center"/>
          </w:tcPr>
          <w:p w14:paraId="0480A03A" w14:textId="46EACB68" w:rsidR="002F0CAB" w:rsidRDefault="002F0CAB" w:rsidP="002F0CAB">
            <w:pPr>
              <w:jc w:val="center"/>
            </w:pPr>
            <w:r>
              <w:t>Niet-x</w:t>
            </w:r>
          </w:p>
        </w:tc>
        <w:tc>
          <w:tcPr>
            <w:tcW w:w="1191" w:type="dxa"/>
            <w:vAlign w:val="center"/>
          </w:tcPr>
          <w:p w14:paraId="558F8D29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67E047C3" w14:textId="77777777" w:rsidR="002F0CAB" w:rsidRDefault="002F0CAB" w:rsidP="002F0CAB">
            <w:pPr>
              <w:jc w:val="center"/>
            </w:pPr>
          </w:p>
        </w:tc>
      </w:tr>
      <w:tr w:rsidR="002F0CAB" w14:paraId="738B6A14" w14:textId="77777777" w:rsidTr="002F0CAB">
        <w:tc>
          <w:tcPr>
            <w:tcW w:w="1191" w:type="dxa"/>
            <w:vAlign w:val="center"/>
          </w:tcPr>
          <w:p w14:paraId="1F9D68AA" w14:textId="388A2BB3" w:rsidR="002F0CAB" w:rsidRDefault="002F0CAB" w:rsidP="002F0CAB">
            <w:pPr>
              <w:jc w:val="center"/>
            </w:pPr>
            <w:r>
              <w:t>x</w:t>
            </w:r>
          </w:p>
        </w:tc>
        <w:tc>
          <w:tcPr>
            <w:tcW w:w="1191" w:type="dxa"/>
            <w:vAlign w:val="center"/>
          </w:tcPr>
          <w:p w14:paraId="74C4F78E" w14:textId="77777777" w:rsidR="002F0CAB" w:rsidRDefault="002F0CAB" w:rsidP="002F0CAB">
            <w:pPr>
              <w:jc w:val="center"/>
            </w:pPr>
          </w:p>
        </w:tc>
        <w:tc>
          <w:tcPr>
            <w:tcW w:w="1191" w:type="dxa"/>
            <w:vAlign w:val="center"/>
          </w:tcPr>
          <w:p w14:paraId="4359F7F6" w14:textId="77777777" w:rsidR="002F0CAB" w:rsidRDefault="002F0CAB" w:rsidP="002F0CAB">
            <w:pPr>
              <w:jc w:val="center"/>
            </w:pPr>
          </w:p>
        </w:tc>
      </w:tr>
    </w:tbl>
    <w:p w14:paraId="4F8864E9" w14:textId="77777777" w:rsidR="00CF6925" w:rsidRDefault="00CF6925" w:rsidP="00762EEB"/>
    <w:p w14:paraId="45677BF6" w14:textId="06ECECC0" w:rsidR="002F0CAB" w:rsidRDefault="002F0CAB" w:rsidP="0077394A">
      <w:pPr>
        <w:pStyle w:val="Geenafstand"/>
      </w:pPr>
      <w:r>
        <w:t>Hoe stellen we dit op voor 3</w:t>
      </w:r>
      <w:r w:rsidR="0077394A">
        <w:t xml:space="preserve"> / 4 variabelen</w:t>
      </w:r>
      <w:r w:rsidR="000D6746">
        <w:t xml:space="preserve"> (x, y, </w:t>
      </w:r>
      <w:proofErr w:type="spellStart"/>
      <w:r w:rsidR="000D6746">
        <w:t>z</w:t>
      </w:r>
      <w:proofErr w:type="spellEnd"/>
      <w:r w:rsidR="000D6746">
        <w:t>, u)</w:t>
      </w:r>
      <w:r w:rsidR="0077394A">
        <w:t>?</w:t>
      </w:r>
    </w:p>
    <w:p w14:paraId="7486F30A" w14:textId="77777777" w:rsidR="000D6746" w:rsidRDefault="0077394A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We beginnen eerst met de </w:t>
      </w:r>
      <w:r w:rsidRPr="000D6746">
        <w:rPr>
          <w:b/>
          <w:bCs/>
        </w:rPr>
        <w:t>volledige niet-kant</w:t>
      </w:r>
      <w:r>
        <w:t xml:space="preserve"> van de eerste twee variabelen.</w:t>
      </w:r>
      <w:r w:rsidR="00D1114E">
        <w:t xml:space="preserve"> </w:t>
      </w:r>
    </w:p>
    <w:p w14:paraId="5F8D2047" w14:textId="586D4F45" w:rsidR="0077394A" w:rsidRDefault="00D1114E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Daarna de </w:t>
      </w:r>
      <w:r w:rsidRPr="000D6746">
        <w:rPr>
          <w:b/>
          <w:bCs/>
        </w:rPr>
        <w:t>linkse variabele</w:t>
      </w:r>
      <w:r>
        <w:t xml:space="preserve"> is de </w:t>
      </w:r>
      <w:r w:rsidRPr="000D6746">
        <w:rPr>
          <w:b/>
          <w:bCs/>
        </w:rPr>
        <w:t>niet-vers</w:t>
      </w:r>
      <w:r>
        <w:t xml:space="preserve">ie de </w:t>
      </w:r>
      <w:r w:rsidRPr="000D6746">
        <w:rPr>
          <w:b/>
          <w:bCs/>
        </w:rPr>
        <w:t>rechter</w:t>
      </w:r>
      <w:r>
        <w:t xml:space="preserve"> de </w:t>
      </w:r>
      <w:r w:rsidRPr="000D6746">
        <w:rPr>
          <w:b/>
          <w:bCs/>
        </w:rPr>
        <w:t>normale versie</w:t>
      </w:r>
      <w:r>
        <w:t>.</w:t>
      </w:r>
    </w:p>
    <w:p w14:paraId="1DA599D0" w14:textId="3AA1E2A7" w:rsidR="00D1114E" w:rsidRDefault="00D1114E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Vervolgens </w:t>
      </w:r>
      <w:r w:rsidR="000D6746">
        <w:t xml:space="preserve">zijn de </w:t>
      </w:r>
      <w:r w:rsidR="000D6746" w:rsidRPr="000D6746">
        <w:rPr>
          <w:b/>
          <w:bCs/>
        </w:rPr>
        <w:t>twee variabelen</w:t>
      </w:r>
      <w:r w:rsidR="000D6746">
        <w:t xml:space="preserve"> de </w:t>
      </w:r>
      <w:r w:rsidR="000D6746" w:rsidRPr="000D6746">
        <w:rPr>
          <w:b/>
          <w:bCs/>
        </w:rPr>
        <w:t>wel-versie</w:t>
      </w:r>
      <w:r w:rsidR="000D6746">
        <w:t>.</w:t>
      </w:r>
    </w:p>
    <w:p w14:paraId="42565C0E" w14:textId="1A520A99" w:rsidR="000D6746" w:rsidRDefault="000D6746" w:rsidP="000D6746">
      <w:pPr>
        <w:pStyle w:val="Lijstalinea"/>
        <w:numPr>
          <w:ilvl w:val="0"/>
          <w:numId w:val="64"/>
        </w:numPr>
        <w:ind w:left="284" w:hanging="284"/>
      </w:pPr>
      <w:r>
        <w:t xml:space="preserve">Uiteindelijke is de </w:t>
      </w:r>
      <w:r w:rsidRPr="000D6746">
        <w:rPr>
          <w:b/>
          <w:bCs/>
        </w:rPr>
        <w:t>linkse variabele</w:t>
      </w:r>
      <w:r>
        <w:t xml:space="preserve"> de </w:t>
      </w:r>
      <w:r w:rsidRPr="000D6746">
        <w:rPr>
          <w:b/>
          <w:bCs/>
        </w:rPr>
        <w:t>wel-versie</w:t>
      </w:r>
      <w:r>
        <w:t xml:space="preserve"> en de </w:t>
      </w:r>
      <w:r w:rsidRPr="000D6746">
        <w:rPr>
          <w:b/>
          <w:bCs/>
        </w:rPr>
        <w:t>rechter</w:t>
      </w:r>
      <w:r>
        <w:t xml:space="preserve"> de </w:t>
      </w:r>
      <w:r w:rsidRPr="000D6746">
        <w:rPr>
          <w:b/>
          <w:bCs/>
        </w:rPr>
        <w:t>niet-versie</w:t>
      </w:r>
      <w:r>
        <w:t>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D37941" w14:paraId="139AF007" w14:textId="0D1D0436" w:rsidTr="00D37941">
        <w:trPr>
          <w:trHeight w:val="397"/>
        </w:trPr>
        <w:tc>
          <w:tcPr>
            <w:tcW w:w="1701" w:type="dxa"/>
            <w:vAlign w:val="center"/>
          </w:tcPr>
          <w:p w14:paraId="4B5A2FDD" w14:textId="77777777" w:rsidR="00D37941" w:rsidRDefault="00D37941" w:rsidP="00D3794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DEAFE16" w14:textId="7E360BAF" w:rsidR="00D37941" w:rsidRDefault="00BC4A60" w:rsidP="00D37941">
            <w:pPr>
              <w:jc w:val="center"/>
            </w:pPr>
            <w:r>
              <w:t>niet-</w:t>
            </w:r>
            <w:proofErr w:type="spellStart"/>
            <w:r>
              <w:t>z</w:t>
            </w:r>
            <w:proofErr w:type="spellEnd"/>
            <w:r>
              <w:t>, niet-u</w:t>
            </w:r>
          </w:p>
        </w:tc>
        <w:tc>
          <w:tcPr>
            <w:tcW w:w="1701" w:type="dxa"/>
            <w:vAlign w:val="center"/>
          </w:tcPr>
          <w:p w14:paraId="1B2272CD" w14:textId="36434C44" w:rsidR="00D37941" w:rsidRDefault="00BC4A60" w:rsidP="00D37941">
            <w:pPr>
              <w:jc w:val="center"/>
            </w:pPr>
            <w:r>
              <w:t>niet-</w:t>
            </w:r>
            <w:proofErr w:type="spellStart"/>
            <w:r>
              <w:t>z</w:t>
            </w:r>
            <w:proofErr w:type="spellEnd"/>
            <w:r>
              <w:t>, u</w:t>
            </w:r>
          </w:p>
        </w:tc>
        <w:tc>
          <w:tcPr>
            <w:tcW w:w="1701" w:type="dxa"/>
            <w:vAlign w:val="center"/>
          </w:tcPr>
          <w:p w14:paraId="2D3736DA" w14:textId="594BDAEA" w:rsidR="00D37941" w:rsidRDefault="00BC4A60" w:rsidP="00D37941">
            <w:pPr>
              <w:jc w:val="center"/>
            </w:pPr>
            <w:proofErr w:type="spellStart"/>
            <w:r>
              <w:t>z,u</w:t>
            </w:r>
            <w:proofErr w:type="spellEnd"/>
          </w:p>
        </w:tc>
        <w:tc>
          <w:tcPr>
            <w:tcW w:w="1701" w:type="dxa"/>
            <w:vAlign w:val="center"/>
          </w:tcPr>
          <w:p w14:paraId="3A401B9E" w14:textId="7F85685D" w:rsidR="00D37941" w:rsidRDefault="00BC4A60" w:rsidP="00D37941">
            <w:pPr>
              <w:jc w:val="center"/>
            </w:pPr>
            <w:proofErr w:type="spellStart"/>
            <w:r>
              <w:t>z</w:t>
            </w:r>
            <w:proofErr w:type="spellEnd"/>
            <w:r>
              <w:t>, niet-u</w:t>
            </w:r>
          </w:p>
        </w:tc>
      </w:tr>
      <w:tr w:rsidR="00D37941" w14:paraId="7056837E" w14:textId="2A363E84" w:rsidTr="00D37941">
        <w:trPr>
          <w:trHeight w:val="397"/>
        </w:trPr>
        <w:tc>
          <w:tcPr>
            <w:tcW w:w="1701" w:type="dxa"/>
            <w:vAlign w:val="center"/>
          </w:tcPr>
          <w:p w14:paraId="39F6EFF2" w14:textId="64CE87CB" w:rsidR="00D37941" w:rsidRDefault="00BC4A60" w:rsidP="00D37941">
            <w:pPr>
              <w:jc w:val="center"/>
            </w:pPr>
            <w:r>
              <w:t>niet-x, niet-y</w:t>
            </w:r>
          </w:p>
        </w:tc>
        <w:tc>
          <w:tcPr>
            <w:tcW w:w="1701" w:type="dxa"/>
            <w:vAlign w:val="center"/>
          </w:tcPr>
          <w:p w14:paraId="515FE19E" w14:textId="40288DF0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65F47E8" w14:textId="3EBC74D6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7E092098" w14:textId="124B3753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3F3474D5" w14:textId="1E1601A9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30408FD3" w14:textId="3C486953" w:rsidTr="00D37941">
        <w:trPr>
          <w:trHeight w:val="397"/>
        </w:trPr>
        <w:tc>
          <w:tcPr>
            <w:tcW w:w="1701" w:type="dxa"/>
            <w:vAlign w:val="center"/>
          </w:tcPr>
          <w:p w14:paraId="41FF6E69" w14:textId="09DBE83D" w:rsidR="00D37941" w:rsidRDefault="00BC4A60" w:rsidP="00D37941">
            <w:pPr>
              <w:jc w:val="center"/>
            </w:pPr>
            <w:r>
              <w:t>niet-x, y</w:t>
            </w:r>
          </w:p>
        </w:tc>
        <w:tc>
          <w:tcPr>
            <w:tcW w:w="1701" w:type="dxa"/>
            <w:vAlign w:val="center"/>
          </w:tcPr>
          <w:p w14:paraId="7F3B92E0" w14:textId="5DB09BC0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2B7E8853" w14:textId="40AC893B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40FD7AFB" w14:textId="09CFAD9F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5763C341" w14:textId="7F93FA27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5B525196" w14:textId="77777777" w:rsidTr="00D37941">
        <w:trPr>
          <w:trHeight w:val="397"/>
        </w:trPr>
        <w:tc>
          <w:tcPr>
            <w:tcW w:w="1701" w:type="dxa"/>
            <w:vAlign w:val="center"/>
          </w:tcPr>
          <w:p w14:paraId="4D2B3AEF" w14:textId="10CC5A45" w:rsidR="00D37941" w:rsidRDefault="00BC4A60" w:rsidP="00D37941">
            <w:pPr>
              <w:jc w:val="center"/>
            </w:pPr>
            <w:r>
              <w:t>x, y</w:t>
            </w:r>
          </w:p>
        </w:tc>
        <w:tc>
          <w:tcPr>
            <w:tcW w:w="1701" w:type="dxa"/>
            <w:vAlign w:val="center"/>
          </w:tcPr>
          <w:p w14:paraId="0E80BD1E" w14:textId="14D51BAB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7BE3D6A6" w14:textId="7F580598" w:rsidR="00D37941" w:rsidRDefault="00BC4A60" w:rsidP="00D37941">
            <w:pPr>
              <w:jc w:val="center"/>
            </w:pPr>
            <w:r>
              <w:t>0</w:t>
            </w:r>
          </w:p>
        </w:tc>
        <w:tc>
          <w:tcPr>
            <w:tcW w:w="1701" w:type="dxa"/>
            <w:vAlign w:val="center"/>
          </w:tcPr>
          <w:p w14:paraId="6EAEABB1" w14:textId="777F0F7B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3DFD9C36" w14:textId="70FA5C43" w:rsidR="00D37941" w:rsidRDefault="00BC4A60" w:rsidP="00D37941">
            <w:pPr>
              <w:jc w:val="center"/>
            </w:pPr>
            <w:r>
              <w:t>0</w:t>
            </w:r>
          </w:p>
        </w:tc>
      </w:tr>
      <w:tr w:rsidR="00D37941" w14:paraId="15AE9C6B" w14:textId="77777777" w:rsidTr="00D37941">
        <w:trPr>
          <w:trHeight w:val="397"/>
        </w:trPr>
        <w:tc>
          <w:tcPr>
            <w:tcW w:w="1701" w:type="dxa"/>
            <w:vAlign w:val="center"/>
          </w:tcPr>
          <w:p w14:paraId="0010CFDF" w14:textId="1A983991" w:rsidR="00D37941" w:rsidRDefault="00BC4A60" w:rsidP="00D37941">
            <w:pPr>
              <w:jc w:val="center"/>
            </w:pPr>
            <w:r>
              <w:t>x, niet-y</w:t>
            </w:r>
          </w:p>
        </w:tc>
        <w:tc>
          <w:tcPr>
            <w:tcW w:w="1701" w:type="dxa"/>
            <w:vAlign w:val="center"/>
          </w:tcPr>
          <w:p w14:paraId="20035277" w14:textId="5FEF44E7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3A7F5867" w14:textId="3FA60F29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426F3F3C" w14:textId="051897E8" w:rsidR="00D37941" w:rsidRDefault="00BC4A60" w:rsidP="00D37941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40D9B624" w14:textId="564EFFFF" w:rsidR="00D37941" w:rsidRDefault="00BC4A60" w:rsidP="00D37941">
            <w:pPr>
              <w:jc w:val="center"/>
            </w:pPr>
            <w:r>
              <w:t>1</w:t>
            </w:r>
          </w:p>
        </w:tc>
      </w:tr>
    </w:tbl>
    <w:p w14:paraId="25E7F904" w14:textId="77777777" w:rsidR="000D6746" w:rsidRDefault="000D6746" w:rsidP="000D6746"/>
    <w:p w14:paraId="1C99E661" w14:textId="104D2E2F" w:rsidR="008E329D" w:rsidRDefault="008E329D" w:rsidP="008E329D">
      <w:pPr>
        <w:pStyle w:val="Geenafstand"/>
      </w:pPr>
      <w:r>
        <w:t>Hoe vul je zo een kaart in?</w:t>
      </w:r>
    </w:p>
    <w:p w14:paraId="0D1C8A15" w14:textId="243FC23A" w:rsidR="0077780B" w:rsidRDefault="008E329D" w:rsidP="0077780B">
      <w:r>
        <w:t>Hiermee</w:t>
      </w:r>
      <w:r w:rsidR="00D855C3">
        <w:t xml:space="preserve"> krijg je altijd een functie, bv. f(x, y, u, </w:t>
      </w:r>
      <w:proofErr w:type="spellStart"/>
      <w:r w:rsidR="00D855C3">
        <w:t>z</w:t>
      </w:r>
      <w:proofErr w:type="spellEnd"/>
      <w:r w:rsidR="00D855C3">
        <w:t xml:space="preserve">) = </w:t>
      </w:r>
      <w:proofErr w:type="spellStart"/>
      <w:r w:rsidR="00FC49A4">
        <w:t>xyzu</w:t>
      </w:r>
      <w:proofErr w:type="spellEnd"/>
      <w:r w:rsidR="0077780B">
        <w:t xml:space="preserve"> + niet-x, niet-y, niet-</w:t>
      </w:r>
      <w:proofErr w:type="spellStart"/>
      <w:r w:rsidR="0077780B">
        <w:t>z</w:t>
      </w:r>
      <w:proofErr w:type="spellEnd"/>
      <w:r w:rsidR="0077780B">
        <w:t xml:space="preserve"> </w:t>
      </w:r>
    </w:p>
    <w:p w14:paraId="6593F64B" w14:textId="3BE0DCB7" w:rsidR="008E329D" w:rsidRDefault="0077780B" w:rsidP="0077780B">
      <w:r>
        <w:t xml:space="preserve">+ x, niet-y. </w:t>
      </w:r>
      <w:r w:rsidR="0020076B">
        <w:t>Als die variabelen er minsten staan dan betekent het dat alles</w:t>
      </w:r>
      <w:r w:rsidR="005918AE">
        <w:t xml:space="preserve"> waar die variabelen minsten een 1 komt te staan. Deze functie is hierboven uitgewerkt:</w:t>
      </w:r>
    </w:p>
    <w:p w14:paraId="3B7E0AFF" w14:textId="77777777" w:rsidR="004C76A3" w:rsidRDefault="004C76A3" w:rsidP="0077780B"/>
    <w:p w14:paraId="73A74BA3" w14:textId="10B1286C" w:rsidR="00C1729B" w:rsidRDefault="00F34EDB" w:rsidP="0077780B">
      <w:r>
        <w:t xml:space="preserve">Na dat we de tabel hebben ingevuld, kunnen we dit nog verder uitwerken. We moeten namelijk </w:t>
      </w:r>
      <w:r w:rsidRPr="00F34EDB">
        <w:rPr>
          <w:b/>
          <w:bCs/>
        </w:rPr>
        <w:t>groepjes</w:t>
      </w:r>
      <w:r>
        <w:t xml:space="preserve"> maken met het getal waarmee we de </w:t>
      </w:r>
      <w:r w:rsidRPr="00F34EDB">
        <w:rPr>
          <w:b/>
          <w:bCs/>
        </w:rPr>
        <w:t>meeste/grootste</w:t>
      </w:r>
      <w:r>
        <w:t xml:space="preserve"> groepen kunnen maken.</w:t>
      </w:r>
    </w:p>
    <w:p w14:paraId="756FEC77" w14:textId="42296393" w:rsidR="00C1729B" w:rsidRDefault="00C1729B" w:rsidP="0077780B">
      <w:r>
        <w:t xml:space="preserve">Werk je met </w:t>
      </w:r>
      <w:r w:rsidRPr="002C53D4">
        <w:rPr>
          <w:b/>
          <w:bCs/>
        </w:rPr>
        <w:t>1</w:t>
      </w:r>
      <w:r>
        <w:t>?</w:t>
      </w:r>
      <w:r w:rsidR="00E62707">
        <w:t xml:space="preserve"> Dan schrijven we de </w:t>
      </w:r>
      <w:r w:rsidR="00E62707" w:rsidRPr="002C53D4">
        <w:rPr>
          <w:b/>
          <w:bCs/>
        </w:rPr>
        <w:t>normale waarde</w:t>
      </w:r>
      <w:r w:rsidR="00E62707">
        <w:t xml:space="preserve"> op.</w:t>
      </w:r>
    </w:p>
    <w:p w14:paraId="7F36D14A" w14:textId="792A4D6F" w:rsidR="00E62707" w:rsidRDefault="00E62707" w:rsidP="0077780B">
      <w:r>
        <w:t xml:space="preserve">Werk je met </w:t>
      </w:r>
      <w:r w:rsidRPr="002C53D4">
        <w:rPr>
          <w:b/>
          <w:bCs/>
        </w:rPr>
        <w:t>0</w:t>
      </w:r>
      <w:r>
        <w:t xml:space="preserve">? Dan we de </w:t>
      </w:r>
      <w:r w:rsidRPr="002C53D4">
        <w:rPr>
          <w:b/>
          <w:bCs/>
        </w:rPr>
        <w:t>uiteindelijke waarde</w:t>
      </w:r>
      <w:r>
        <w:t>.</w:t>
      </w:r>
    </w:p>
    <w:p w14:paraId="2C424D4F" w14:textId="77777777" w:rsidR="00AF0210" w:rsidRDefault="00AF0210" w:rsidP="0077780B"/>
    <w:p w14:paraId="3E2D3DD6" w14:textId="11E3BB17" w:rsidR="00AF0210" w:rsidRDefault="00AF0210" w:rsidP="0077780B">
      <w:r>
        <w:t>Nadat de groepjes zijn gemaakt</w:t>
      </w:r>
      <w:r w:rsidR="00B44618">
        <w:t xml:space="preserve"> moeten we ze uitwerken via een DNV en CNV.</w:t>
      </w:r>
    </w:p>
    <w:p w14:paraId="061A6FED" w14:textId="32110ACA" w:rsidR="00B44618" w:rsidRDefault="00B44618" w:rsidP="0077780B">
      <w:r>
        <w:t xml:space="preserve">Werk je met </w:t>
      </w:r>
      <w:r w:rsidRPr="00C46DC5">
        <w:rPr>
          <w:b/>
          <w:bCs/>
        </w:rPr>
        <w:t>1</w:t>
      </w:r>
      <w:r>
        <w:t xml:space="preserve">? Dan gebruiken we de </w:t>
      </w:r>
      <w:r w:rsidR="00136F7B" w:rsidRPr="00C46DC5">
        <w:rPr>
          <w:b/>
          <w:bCs/>
        </w:rPr>
        <w:t>DNV</w:t>
      </w:r>
      <w:r w:rsidR="00136F7B">
        <w:t xml:space="preserve">. </w:t>
      </w:r>
      <w:r w:rsidR="00BC4A60">
        <w:t>Schrijfwijze: (x</w:t>
      </w:r>
      <w:r w:rsidR="00BC4A60" w:rsidRPr="00BC4A60">
        <w:rPr>
          <w:b/>
          <w:bCs/>
        </w:rPr>
        <w:t xml:space="preserve"> *</w:t>
      </w:r>
      <w:r w:rsidR="00BC4A60">
        <w:t xml:space="preserve"> y) </w:t>
      </w:r>
      <w:r w:rsidR="00BC4A60" w:rsidRPr="00BC4A60">
        <w:rPr>
          <w:b/>
          <w:bCs/>
        </w:rPr>
        <w:t>+</w:t>
      </w:r>
      <w:r w:rsidR="00BC4A60">
        <w:t xml:space="preserve"> (x </w:t>
      </w:r>
      <w:r w:rsidR="00BC4A60" w:rsidRPr="00BC4A60">
        <w:rPr>
          <w:b/>
          <w:bCs/>
        </w:rPr>
        <w:t>*</w:t>
      </w:r>
      <w:r w:rsidR="00BC4A60">
        <w:t xml:space="preserve"> </w:t>
      </w:r>
      <w:proofErr w:type="spellStart"/>
      <w:r w:rsidR="00BC4A60">
        <w:t>z</w:t>
      </w:r>
      <w:proofErr w:type="spellEnd"/>
      <w:r w:rsidR="00BC4A60">
        <w:t>) …</w:t>
      </w:r>
    </w:p>
    <w:p w14:paraId="3D449597" w14:textId="1DEF86E1" w:rsidR="00136F7B" w:rsidRDefault="00136F7B" w:rsidP="0077780B">
      <w:r>
        <w:t xml:space="preserve">Werk je met </w:t>
      </w:r>
      <w:r w:rsidRPr="00C46DC5">
        <w:rPr>
          <w:b/>
          <w:bCs/>
        </w:rPr>
        <w:t>0</w:t>
      </w:r>
      <w:r>
        <w:t xml:space="preserve">? Dan gebruiken we de </w:t>
      </w:r>
      <w:r w:rsidRPr="00C46DC5">
        <w:rPr>
          <w:b/>
          <w:bCs/>
        </w:rPr>
        <w:t>CNV</w:t>
      </w:r>
      <w:r>
        <w:t>.</w:t>
      </w:r>
      <w:r w:rsidR="00BC4A60">
        <w:t xml:space="preserve"> Schrijfwijze: (x </w:t>
      </w:r>
      <w:r w:rsidR="00BC4A60" w:rsidRPr="00BC4A60">
        <w:rPr>
          <w:b/>
          <w:bCs/>
        </w:rPr>
        <w:t>+</w:t>
      </w:r>
      <w:r w:rsidR="00BC4A60">
        <w:t xml:space="preserve"> y) </w:t>
      </w:r>
      <w:r w:rsidR="00BC4A60" w:rsidRPr="00BC4A60">
        <w:rPr>
          <w:b/>
          <w:bCs/>
        </w:rPr>
        <w:t>*</w:t>
      </w:r>
      <w:r w:rsidR="00BC4A60">
        <w:t xml:space="preserve"> (x </w:t>
      </w:r>
      <w:r w:rsidR="00BC4A60" w:rsidRPr="00BC4A60">
        <w:rPr>
          <w:b/>
          <w:bCs/>
        </w:rPr>
        <w:t>+</w:t>
      </w:r>
      <w:r w:rsidR="00BC4A60">
        <w:t xml:space="preserve"> </w:t>
      </w:r>
      <w:proofErr w:type="spellStart"/>
      <w:r w:rsidR="00BC4A60">
        <w:t>z</w:t>
      </w:r>
      <w:proofErr w:type="spellEnd"/>
      <w:r w:rsidR="00BC4A60">
        <w:t>) …</w:t>
      </w:r>
    </w:p>
    <w:p w14:paraId="315E895C" w14:textId="77777777" w:rsidR="00C46DC5" w:rsidRDefault="00C46DC5" w:rsidP="0077780B"/>
    <w:p w14:paraId="2DB09FE0" w14:textId="6EBE9CA0" w:rsidR="00C46DC5" w:rsidRDefault="00C46DC5" w:rsidP="007352AB">
      <w:pPr>
        <w:pStyle w:val="Geenafstand"/>
      </w:pPr>
      <w:r>
        <w:t>Hoe vind je de DNV?</w:t>
      </w:r>
    </w:p>
    <w:p w14:paraId="041FC5C9" w14:textId="7BA81B45" w:rsidR="00C46DC5" w:rsidRDefault="00BC4A60" w:rsidP="0077780B">
      <w:r>
        <w:t>Eenmaal je al je groepjes hebt gevonden</w:t>
      </w:r>
      <w:r w:rsidR="00572451">
        <w:t xml:space="preserve">, moet je groep per groep afgaan. Neem het groepje linksboven en -onder. </w:t>
      </w:r>
      <w:r w:rsidR="00C35B62">
        <w:t>Als we een wel- en een niet-variabele staan hebben, mag die niet mee in de DNV.</w:t>
      </w:r>
    </w:p>
    <w:p w14:paraId="40654274" w14:textId="53601BCF" w:rsidR="00C35B62" w:rsidRDefault="00C35B62" w:rsidP="0077780B">
      <w:r>
        <w:t>Uitgewerkt voorbeeld</w:t>
      </w:r>
      <w:r w:rsidR="004C24D7">
        <w:t xml:space="preserve"> van hierboven</w:t>
      </w:r>
      <w:r>
        <w:t>: (</w:t>
      </w:r>
      <w:r w:rsidR="00664CDD">
        <w:t>niet-</w:t>
      </w:r>
      <w:proofErr w:type="spellStart"/>
      <w:r w:rsidR="00664CDD">
        <w:t>z</w:t>
      </w:r>
      <w:proofErr w:type="spellEnd"/>
      <w:r w:rsidR="00664CDD">
        <w:t xml:space="preserve"> * niet-y)</w:t>
      </w:r>
    </w:p>
    <w:p w14:paraId="044B2398" w14:textId="77777777" w:rsidR="00664CDD" w:rsidRDefault="00664CDD" w:rsidP="0077780B"/>
    <w:p w14:paraId="2D8C8767" w14:textId="20DA01BC" w:rsidR="00664CDD" w:rsidRDefault="00664CDD" w:rsidP="00664CDD">
      <w:pPr>
        <w:pStyle w:val="Geenafstand"/>
      </w:pPr>
      <w:r>
        <w:t>Hoe vind je de CNV?</w:t>
      </w:r>
    </w:p>
    <w:p w14:paraId="0B1E7A67" w14:textId="5B6BC851" w:rsidR="00664CDD" w:rsidRDefault="00664CDD" w:rsidP="0077780B">
      <w:r>
        <w:t xml:space="preserve">Exact dezelfde methode als de DNV, maar we </w:t>
      </w:r>
      <w:r w:rsidR="00971A8E">
        <w:t>invertere</w:t>
      </w:r>
      <w:r w:rsidR="00327369">
        <w:t>n</w:t>
      </w:r>
      <w:r>
        <w:t xml:space="preserve"> het gedeelte tussen de haakjes. </w:t>
      </w:r>
    </w:p>
    <w:p w14:paraId="4F4B7B8D" w14:textId="77777777" w:rsidR="00213424" w:rsidRDefault="00213424" w:rsidP="0077780B"/>
    <w:p w14:paraId="3AF475E1" w14:textId="77777777" w:rsidR="007A14FA" w:rsidRDefault="007A14FA" w:rsidP="0077780B"/>
    <w:p w14:paraId="41DEA371" w14:textId="77777777" w:rsidR="00213424" w:rsidRDefault="00213424" w:rsidP="0077780B"/>
    <w:p w14:paraId="57E987B9" w14:textId="04998E41" w:rsidR="00213424" w:rsidRDefault="00213424" w:rsidP="00213424">
      <w:pPr>
        <w:pStyle w:val="Geenafstand"/>
      </w:pPr>
      <w:r>
        <w:t xml:space="preserve">Hoe stellen we een </w:t>
      </w:r>
      <w:proofErr w:type="spellStart"/>
      <w:r>
        <w:t>karnaugh</w:t>
      </w:r>
      <w:proofErr w:type="spellEnd"/>
      <w:r>
        <w:t xml:space="preserve"> kaart op voor 5 variabelen (x, y, </w:t>
      </w:r>
      <w:proofErr w:type="spellStart"/>
      <w:r>
        <w:t>z</w:t>
      </w:r>
      <w:proofErr w:type="spellEnd"/>
      <w:r>
        <w:t>, u, v)?</w:t>
      </w:r>
    </w:p>
    <w:tbl>
      <w:tblPr>
        <w:tblStyle w:val="Tabelraster"/>
        <w:tblW w:w="10206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D52538" w14:paraId="0BDB2B88" w14:textId="574B1FFD" w:rsidTr="00D52538">
        <w:trPr>
          <w:trHeight w:val="340"/>
        </w:trPr>
        <w:tc>
          <w:tcPr>
            <w:tcW w:w="1134" w:type="dxa"/>
            <w:vAlign w:val="center"/>
          </w:tcPr>
          <w:p w14:paraId="0EF4258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506750" w14:textId="01A63B02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niet-u, niet-v</w:t>
            </w:r>
          </w:p>
        </w:tc>
        <w:tc>
          <w:tcPr>
            <w:tcW w:w="1134" w:type="dxa"/>
            <w:vAlign w:val="center"/>
          </w:tcPr>
          <w:p w14:paraId="72983589" w14:textId="15B25F3C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niet-u, v</w:t>
            </w:r>
          </w:p>
        </w:tc>
        <w:tc>
          <w:tcPr>
            <w:tcW w:w="1134" w:type="dxa"/>
            <w:vAlign w:val="center"/>
          </w:tcPr>
          <w:p w14:paraId="544AC1ED" w14:textId="4E2B26F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u, v</w:t>
            </w:r>
          </w:p>
        </w:tc>
        <w:tc>
          <w:tcPr>
            <w:tcW w:w="1134" w:type="dxa"/>
            <w:vAlign w:val="center"/>
          </w:tcPr>
          <w:p w14:paraId="52FE965C" w14:textId="61BF4FDC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</w:t>
            </w:r>
            <w:proofErr w:type="spellStart"/>
            <w:r w:rsidRPr="006C73DD">
              <w:rPr>
                <w:sz w:val="18"/>
                <w:szCs w:val="18"/>
              </w:rPr>
              <w:t>z</w:t>
            </w:r>
            <w:proofErr w:type="spellEnd"/>
            <w:r w:rsidRPr="006C73DD">
              <w:rPr>
                <w:sz w:val="18"/>
                <w:szCs w:val="18"/>
              </w:rPr>
              <w:t>, u, niet-v</w:t>
            </w:r>
          </w:p>
        </w:tc>
        <w:tc>
          <w:tcPr>
            <w:tcW w:w="1134" w:type="dxa"/>
            <w:vAlign w:val="center"/>
          </w:tcPr>
          <w:p w14:paraId="78172039" w14:textId="238E3AEF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u, niet-v</w:t>
            </w:r>
          </w:p>
        </w:tc>
        <w:tc>
          <w:tcPr>
            <w:tcW w:w="1134" w:type="dxa"/>
            <w:vAlign w:val="center"/>
          </w:tcPr>
          <w:p w14:paraId="2A3C1974" w14:textId="7E4C30B4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u, v</w:t>
            </w:r>
          </w:p>
        </w:tc>
        <w:tc>
          <w:tcPr>
            <w:tcW w:w="1134" w:type="dxa"/>
            <w:vAlign w:val="center"/>
          </w:tcPr>
          <w:p w14:paraId="5EA93C99" w14:textId="3396C8D5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niet-u, v</w:t>
            </w:r>
          </w:p>
        </w:tc>
        <w:tc>
          <w:tcPr>
            <w:tcW w:w="1134" w:type="dxa"/>
            <w:vAlign w:val="center"/>
          </w:tcPr>
          <w:p w14:paraId="1D86A209" w14:textId="7A6043F5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Z, niet-u, niet-v</w:t>
            </w:r>
          </w:p>
        </w:tc>
      </w:tr>
      <w:tr w:rsidR="00D52538" w14:paraId="6FC22D5A" w14:textId="30872AE6" w:rsidTr="00D52538">
        <w:trPr>
          <w:trHeight w:val="397"/>
        </w:trPr>
        <w:tc>
          <w:tcPr>
            <w:tcW w:w="1134" w:type="dxa"/>
            <w:vAlign w:val="center"/>
          </w:tcPr>
          <w:p w14:paraId="7221A74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niet-x, niet-y</w:t>
            </w:r>
          </w:p>
        </w:tc>
        <w:tc>
          <w:tcPr>
            <w:tcW w:w="1134" w:type="dxa"/>
            <w:vAlign w:val="center"/>
          </w:tcPr>
          <w:p w14:paraId="101BCC81" w14:textId="485A4B22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58125D7" w14:textId="3B47B0E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956CB2" w14:textId="594EB3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D7795FE" w14:textId="12120B7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85969D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BEFF5CE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FB5A178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6007D4A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5F8A8C08" w14:textId="4616357A" w:rsidTr="00D52538">
        <w:trPr>
          <w:trHeight w:val="397"/>
        </w:trPr>
        <w:tc>
          <w:tcPr>
            <w:tcW w:w="1134" w:type="dxa"/>
            <w:vAlign w:val="center"/>
          </w:tcPr>
          <w:p w14:paraId="0752CE1C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niet-x, y</w:t>
            </w:r>
          </w:p>
        </w:tc>
        <w:tc>
          <w:tcPr>
            <w:tcW w:w="1134" w:type="dxa"/>
            <w:vAlign w:val="center"/>
          </w:tcPr>
          <w:p w14:paraId="0EB9B7C1" w14:textId="3720B32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5CB27B5" w14:textId="120724F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DBEEDE5" w14:textId="0A163BF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0B94B4D" w14:textId="4B01408D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D0E6FD2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DE4B7B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A68949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91925A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4832770F" w14:textId="1F911EC7" w:rsidTr="00D52538">
        <w:trPr>
          <w:trHeight w:val="397"/>
        </w:trPr>
        <w:tc>
          <w:tcPr>
            <w:tcW w:w="1134" w:type="dxa"/>
            <w:vAlign w:val="center"/>
          </w:tcPr>
          <w:p w14:paraId="612AFE8D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x, y</w:t>
            </w:r>
          </w:p>
        </w:tc>
        <w:tc>
          <w:tcPr>
            <w:tcW w:w="1134" w:type="dxa"/>
            <w:vAlign w:val="center"/>
          </w:tcPr>
          <w:p w14:paraId="49743EE3" w14:textId="6C47AE8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B9D783D" w14:textId="20FB85C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31A739C" w14:textId="07C80F31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8D1EB09" w14:textId="7C84A558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D566D0C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7A2140B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FE7A3B1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47F91E5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  <w:tr w:rsidR="00D52538" w14:paraId="77C31538" w14:textId="58D34B42" w:rsidTr="00D52538">
        <w:trPr>
          <w:trHeight w:val="397"/>
        </w:trPr>
        <w:tc>
          <w:tcPr>
            <w:tcW w:w="1134" w:type="dxa"/>
            <w:vAlign w:val="center"/>
          </w:tcPr>
          <w:p w14:paraId="530E5C88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  <w:r w:rsidRPr="006C73DD">
              <w:rPr>
                <w:sz w:val="18"/>
                <w:szCs w:val="18"/>
              </w:rPr>
              <w:t>x, niet-y</w:t>
            </w:r>
          </w:p>
        </w:tc>
        <w:tc>
          <w:tcPr>
            <w:tcW w:w="1134" w:type="dxa"/>
            <w:vAlign w:val="center"/>
          </w:tcPr>
          <w:p w14:paraId="69009E54" w14:textId="28668D46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C6DCF2" w14:textId="68ABF86E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317275B" w14:textId="28127F5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A4D6FB4" w14:textId="14FF7AB0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CFB05E2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51D7FF4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C266BE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EC5C37" w14:textId="77777777" w:rsidR="00D52538" w:rsidRPr="006C73DD" w:rsidRDefault="00D52538" w:rsidP="006C73DD">
            <w:pPr>
              <w:jc w:val="center"/>
              <w:rPr>
                <w:sz w:val="18"/>
                <w:szCs w:val="18"/>
              </w:rPr>
            </w:pPr>
          </w:p>
        </w:tc>
      </w:tr>
    </w:tbl>
    <w:p w14:paraId="1553EE4D" w14:textId="4583448C" w:rsidR="00213424" w:rsidRDefault="00213424" w:rsidP="00213424"/>
    <w:p w14:paraId="2894F391" w14:textId="7E9F9F07" w:rsidR="003B6E6B" w:rsidRDefault="003B6E6B" w:rsidP="00213424">
      <w:r>
        <w:t>PP bekijken</w:t>
      </w:r>
    </w:p>
    <w:p w14:paraId="55822088" w14:textId="5C46869A" w:rsidR="00D52538" w:rsidRDefault="003A40D3" w:rsidP="00A33EF5">
      <w:pPr>
        <w:pStyle w:val="Kop1"/>
      </w:pPr>
      <w:bookmarkStart w:id="44" w:name="_Toc155273667"/>
      <w:r>
        <w:lastRenderedPageBreak/>
        <w:t>Hoofdstuk 6</w:t>
      </w:r>
      <w:r w:rsidR="00A33EF5">
        <w:t xml:space="preserve"> Codeertheorie</w:t>
      </w:r>
      <w:bookmarkEnd w:id="44"/>
    </w:p>
    <w:p w14:paraId="7A7F0881" w14:textId="796ADBEA" w:rsidR="00D52538" w:rsidRDefault="006F4C45" w:rsidP="006F4C45">
      <w:pPr>
        <w:pStyle w:val="Kop2"/>
      </w:pPr>
      <w:bookmarkStart w:id="45" w:name="_Toc155273668"/>
      <w:r>
        <w:t>Inleiding</w:t>
      </w:r>
      <w:bookmarkEnd w:id="45"/>
    </w:p>
    <w:p w14:paraId="70E8ECF8" w14:textId="77777777" w:rsidR="006F4C45" w:rsidRPr="006F4C45" w:rsidRDefault="006F4C45" w:rsidP="006F4C45">
      <w:r w:rsidRPr="006F4C45">
        <w:t>Bij het uitwisselen van informatie over een (communicatie)kanaal, kan het voorkomen dat niet alle bits correct worden doorgegeven.</w:t>
      </w:r>
    </w:p>
    <w:p w14:paraId="1C2CCB81" w14:textId="77777777" w:rsidR="006F4C45" w:rsidRPr="006F4C45" w:rsidRDefault="006F4C45" w:rsidP="006F4C45">
      <w:pPr>
        <w:ind w:firstLine="708"/>
      </w:pPr>
      <w:r w:rsidRPr="006F4C45">
        <w:t>Het verstuurde bericht is: 10110</w:t>
      </w:r>
      <w:r w:rsidRPr="006F4C45">
        <w:rPr>
          <w:b/>
          <w:bCs/>
        </w:rPr>
        <w:t>1</w:t>
      </w:r>
      <w:r w:rsidRPr="006F4C45">
        <w:t>1100</w:t>
      </w:r>
    </w:p>
    <w:p w14:paraId="7D87D68C" w14:textId="77777777" w:rsidR="006F4C45" w:rsidRPr="006F4C45" w:rsidRDefault="006F4C45" w:rsidP="006F4C45">
      <w:pPr>
        <w:ind w:firstLine="708"/>
      </w:pPr>
      <w:r w:rsidRPr="006F4C45">
        <w:t>Het ontvangen bericht is: 10110</w:t>
      </w:r>
      <w:r w:rsidRPr="006F4C45">
        <w:rPr>
          <w:b/>
          <w:bCs/>
        </w:rPr>
        <w:t>0</w:t>
      </w:r>
      <w:r w:rsidRPr="006F4C45">
        <w:t>1100</w:t>
      </w:r>
    </w:p>
    <w:p w14:paraId="2E03AA1A" w14:textId="77777777" w:rsidR="00D52538" w:rsidRDefault="00D52538" w:rsidP="00213424"/>
    <w:p w14:paraId="361C9A7C" w14:textId="1F3FFB53" w:rsidR="00004663" w:rsidRDefault="00004663" w:rsidP="00004663">
      <w:pPr>
        <w:pStyle w:val="Geenafstand"/>
      </w:pPr>
      <w:r>
        <w:t>Wat zijn de verschillende soorten ruis?</w:t>
      </w:r>
    </w:p>
    <w:p w14:paraId="60A05170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Natuurlijke ruis</w:t>
      </w:r>
      <w:r w:rsidRPr="00004663">
        <w:t xml:space="preserve">: </w:t>
      </w:r>
    </w:p>
    <w:p w14:paraId="016112D4" w14:textId="77777777" w:rsidR="00004663" w:rsidRPr="00004663" w:rsidRDefault="00004663" w:rsidP="00004663">
      <w:pPr>
        <w:ind w:left="1788"/>
      </w:pPr>
      <w:r w:rsidRPr="00004663">
        <w:t>verstoring van de communicatie door natuurlijke fenomenen zoals bliksem, temperatuurschommelingen, …</w:t>
      </w:r>
    </w:p>
    <w:p w14:paraId="041BFA07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Toevallige ruis</w:t>
      </w:r>
      <w:r w:rsidRPr="00004663">
        <w:t xml:space="preserve">: </w:t>
      </w:r>
    </w:p>
    <w:p w14:paraId="40539C10" w14:textId="77777777" w:rsidR="00004663" w:rsidRPr="00004663" w:rsidRDefault="00004663" w:rsidP="00004663">
      <w:pPr>
        <w:ind w:left="1788"/>
      </w:pPr>
      <w:r w:rsidRPr="00004663">
        <w:t>onvoorspelbare vormen van communicatiebeschadiging zoals magnetische fluctuaties, slijtage van een communicatiedrager</w:t>
      </w:r>
    </w:p>
    <w:p w14:paraId="6296D5A7" w14:textId="77777777" w:rsidR="00004663" w:rsidRPr="00004663" w:rsidRDefault="00004663" w:rsidP="00004663">
      <w:pPr>
        <w:numPr>
          <w:ilvl w:val="1"/>
          <w:numId w:val="66"/>
        </w:numPr>
      </w:pPr>
      <w:r w:rsidRPr="00004663">
        <w:rPr>
          <w:b/>
          <w:bCs/>
        </w:rPr>
        <w:t>Opzettelijke ruis</w:t>
      </w:r>
      <w:r w:rsidRPr="00004663">
        <w:t xml:space="preserve">: </w:t>
      </w:r>
    </w:p>
    <w:p w14:paraId="4F8F5F54" w14:textId="77777777" w:rsidR="00004663" w:rsidRPr="00004663" w:rsidRDefault="00004663" w:rsidP="00004663">
      <w:pPr>
        <w:ind w:left="1788"/>
      </w:pPr>
      <w:r w:rsidRPr="00004663">
        <w:t>het doelbewust verstoren van de communicatie zoals het inrichten van stoorsignalen.</w:t>
      </w:r>
    </w:p>
    <w:p w14:paraId="3D9B6744" w14:textId="77777777" w:rsidR="00004663" w:rsidRDefault="00004663" w:rsidP="00213424"/>
    <w:p w14:paraId="1468C78B" w14:textId="2EAA2D14" w:rsidR="00D52538" w:rsidRDefault="00906BA1" w:rsidP="00A42C81">
      <w:pPr>
        <w:pStyle w:val="Geenafstand"/>
      </w:pPr>
      <w:r>
        <w:t xml:space="preserve">Wat zijn </w:t>
      </w:r>
      <w:r w:rsidR="00A42C81">
        <w:t>fout detecterende</w:t>
      </w:r>
      <w:r>
        <w:t xml:space="preserve"> codes?</w:t>
      </w:r>
    </w:p>
    <w:p w14:paraId="795FB25B" w14:textId="51C3FA5A" w:rsidR="00906BA1" w:rsidRDefault="00682D2B" w:rsidP="00213424">
      <w:r>
        <w:t xml:space="preserve">Deze codes ontdekken dat er een fout is, als het ontvangen bericht verschillend is van het </w:t>
      </w:r>
      <w:r w:rsidR="00A42C81">
        <w:t>verzonden bericht.</w:t>
      </w:r>
    </w:p>
    <w:p w14:paraId="4D7F0AC3" w14:textId="77777777" w:rsidR="00D52538" w:rsidRDefault="00D52538" w:rsidP="00213424"/>
    <w:p w14:paraId="52CEB6C7" w14:textId="2D312B65" w:rsidR="00D52538" w:rsidRDefault="00A42C81" w:rsidP="00851A41">
      <w:pPr>
        <w:pStyle w:val="Geenafstand"/>
      </w:pPr>
      <w:r>
        <w:t>Wat zijn fout verbeterende codes?</w:t>
      </w:r>
    </w:p>
    <w:p w14:paraId="63B082C1" w14:textId="77777777" w:rsidR="00851A41" w:rsidRPr="00851A41" w:rsidRDefault="00851A41" w:rsidP="00851A41">
      <w:r w:rsidRPr="00851A41">
        <w:t>Deze codes verbeteren, daarnaast, het ontvangen bericht zodat het oorspronkelijk bericht gedecodeerd wordt. De voorwaarde is wel dat er niet te veel fouten zijn opgetreden.</w:t>
      </w:r>
    </w:p>
    <w:p w14:paraId="397A8F63" w14:textId="77777777" w:rsidR="00D52538" w:rsidRDefault="00D52538" w:rsidP="00213424"/>
    <w:p w14:paraId="5CBF98FE" w14:textId="362F71F9" w:rsidR="00D52538" w:rsidRDefault="00547957" w:rsidP="00246C98">
      <w:pPr>
        <w:pStyle w:val="Geenafstand"/>
      </w:pPr>
      <w:r>
        <w:t>Enkele voorbeelden van fout detecterende codes</w:t>
      </w:r>
      <w:r w:rsidR="00246C98">
        <w:t xml:space="preserve">: </w:t>
      </w:r>
    </w:p>
    <w:p w14:paraId="37AEA981" w14:textId="7146C761" w:rsidR="00246C98" w:rsidRPr="00246C98" w:rsidRDefault="00246C98" w:rsidP="00246C98">
      <w:pPr>
        <w:ind w:firstLine="708"/>
      </w:pPr>
      <w:r w:rsidRPr="00246C98">
        <w:rPr>
          <w:b/>
          <w:bCs/>
        </w:rPr>
        <w:t xml:space="preserve">Backward Error </w:t>
      </w:r>
      <w:proofErr w:type="spellStart"/>
      <w:r w:rsidRPr="00246C98">
        <w:rPr>
          <w:b/>
          <w:bCs/>
        </w:rPr>
        <w:t>Correction</w:t>
      </w:r>
      <w:proofErr w:type="spellEnd"/>
      <w:r>
        <w:rPr>
          <w:b/>
          <w:bCs/>
        </w:rPr>
        <w:t>:</w:t>
      </w:r>
    </w:p>
    <w:p w14:paraId="11931A27" w14:textId="2EE40812" w:rsidR="00246C98" w:rsidRDefault="00246C98" w:rsidP="00246C98">
      <w:pPr>
        <w:ind w:firstLine="708"/>
      </w:pPr>
      <w:r w:rsidRPr="00246C98">
        <w:t>Bij fouten worden de gegevens opnieuw opgevraagd aan de verzender</w:t>
      </w:r>
      <w:r>
        <w:t>.</w:t>
      </w:r>
    </w:p>
    <w:p w14:paraId="60508C5C" w14:textId="77777777" w:rsidR="00246C98" w:rsidRDefault="00246C98" w:rsidP="00246C98">
      <w:pPr>
        <w:ind w:firstLine="708"/>
      </w:pPr>
    </w:p>
    <w:p w14:paraId="6C98C01A" w14:textId="5EA38835" w:rsidR="00246C98" w:rsidRPr="00290A48" w:rsidRDefault="00246C98" w:rsidP="00246C98">
      <w:pPr>
        <w:ind w:firstLine="708"/>
        <w:rPr>
          <w:b/>
          <w:bCs/>
          <w:lang w:val="en-GB"/>
        </w:rPr>
      </w:pPr>
      <w:r w:rsidRPr="00290A48">
        <w:rPr>
          <w:b/>
          <w:bCs/>
          <w:lang w:val="en-GB"/>
        </w:rPr>
        <w:t>Forward Error Correction:</w:t>
      </w:r>
    </w:p>
    <w:p w14:paraId="0CE0CB1D" w14:textId="240A8C4D" w:rsidR="00246C98" w:rsidRPr="00246C98" w:rsidRDefault="00246C98" w:rsidP="00246C98">
      <w:pPr>
        <w:ind w:firstLine="708"/>
        <w:rPr>
          <w:lang w:val="en-GB"/>
        </w:rPr>
      </w:pPr>
      <w:proofErr w:type="spellStart"/>
      <w:r w:rsidRPr="00290A48">
        <w:rPr>
          <w:lang w:val="en-GB"/>
        </w:rPr>
        <w:t>Hammingcode</w:t>
      </w:r>
      <w:proofErr w:type="spellEnd"/>
      <w:r w:rsidRPr="00290A48">
        <w:rPr>
          <w:b/>
          <w:bCs/>
          <w:lang w:val="en-GB"/>
        </w:rPr>
        <w:t>.</w:t>
      </w:r>
    </w:p>
    <w:p w14:paraId="73817425" w14:textId="5B0FA36B" w:rsidR="00246C98" w:rsidRDefault="00290A48" w:rsidP="00290A48">
      <w:pPr>
        <w:pStyle w:val="Kop2"/>
        <w:rPr>
          <w:lang w:val="en-GB"/>
        </w:rPr>
      </w:pPr>
      <w:bookmarkStart w:id="46" w:name="_Toc155273669"/>
      <w:proofErr w:type="spellStart"/>
      <w:r w:rsidRPr="00290A48">
        <w:rPr>
          <w:lang w:val="en-GB"/>
        </w:rPr>
        <w:t>Foutdetecterende</w:t>
      </w:r>
      <w:proofErr w:type="spellEnd"/>
      <w:r w:rsidRPr="00290A48">
        <w:rPr>
          <w:lang w:val="en-GB"/>
        </w:rPr>
        <w:t xml:space="preserve"> codes</w:t>
      </w:r>
      <w:bookmarkEnd w:id="46"/>
    </w:p>
    <w:p w14:paraId="1E0054B6" w14:textId="393A347A" w:rsidR="0043360C" w:rsidRPr="0043360C" w:rsidRDefault="0043360C" w:rsidP="0043360C">
      <w:pPr>
        <w:pStyle w:val="Kop3"/>
      </w:pPr>
      <w:bookmarkStart w:id="47" w:name="_Toc155273670"/>
      <w:r w:rsidRPr="0043360C">
        <w:t xml:space="preserve">Controlegetal - Cyclic </w:t>
      </w:r>
      <w:proofErr w:type="spellStart"/>
      <w:r w:rsidRPr="0043360C">
        <w:t>Redundancy</w:t>
      </w:r>
      <w:proofErr w:type="spellEnd"/>
      <w:r w:rsidRPr="0043360C">
        <w:t xml:space="preserve"> Check (vervolg)</w:t>
      </w:r>
      <w:bookmarkEnd w:id="47"/>
    </w:p>
    <w:p w14:paraId="66B34292" w14:textId="0A22C27B" w:rsidR="00290A48" w:rsidRPr="0040378C" w:rsidRDefault="00594581" w:rsidP="00C23949">
      <w:pPr>
        <w:pStyle w:val="Geenafstand"/>
      </w:pPr>
      <w:r w:rsidRPr="0040378C">
        <w:t>Hoe werkt CRC</w:t>
      </w:r>
      <w:r w:rsidR="0040378C" w:rsidRPr="0040378C">
        <w:t xml:space="preserve"> – versie coderen</w:t>
      </w:r>
      <w:r w:rsidRPr="0040378C">
        <w:t>?</w:t>
      </w:r>
    </w:p>
    <w:p w14:paraId="30AA95C2" w14:textId="2BC575DD" w:rsidR="00594581" w:rsidRDefault="00594581" w:rsidP="00290A48">
      <w:r w:rsidRPr="00594581">
        <w:t>Je krijgt een binair g</w:t>
      </w:r>
      <w:r>
        <w:t>etal (</w:t>
      </w:r>
      <w:r w:rsidRPr="00613328">
        <w:rPr>
          <w:b/>
          <w:bCs/>
        </w:rPr>
        <w:t>data</w:t>
      </w:r>
      <w:r>
        <w:t xml:space="preserve">) en een </w:t>
      </w:r>
      <w:r w:rsidRPr="00613328">
        <w:rPr>
          <w:b/>
          <w:bCs/>
        </w:rPr>
        <w:t>polynoom</w:t>
      </w:r>
      <w:r>
        <w:t>.</w:t>
      </w:r>
    </w:p>
    <w:p w14:paraId="3A4CDCD9" w14:textId="645F7520" w:rsidR="00594581" w:rsidRPr="00594581" w:rsidRDefault="00594581" w:rsidP="00290A48">
      <w:r>
        <w:t xml:space="preserve">Je moet </w:t>
      </w:r>
      <w:r w:rsidR="00613328">
        <w:t xml:space="preserve">de </w:t>
      </w:r>
      <w:r w:rsidR="00613328" w:rsidRPr="00613328">
        <w:rPr>
          <w:b/>
          <w:bCs/>
        </w:rPr>
        <w:t xml:space="preserve">data </w:t>
      </w:r>
      <w:r w:rsidRPr="00613328">
        <w:rPr>
          <w:b/>
          <w:bCs/>
        </w:rPr>
        <w:t>steeds delen</w:t>
      </w:r>
      <w:r>
        <w:t xml:space="preserve"> </w:t>
      </w:r>
      <w:r w:rsidRPr="00613328">
        <w:rPr>
          <w:b/>
          <w:bCs/>
        </w:rPr>
        <w:t>tot</w:t>
      </w:r>
      <w:r>
        <w:t xml:space="preserve"> </w:t>
      </w:r>
      <w:r w:rsidR="005329E1">
        <w:t xml:space="preserve">het getal een rest tegenkomt </w:t>
      </w:r>
      <w:r w:rsidR="005329E1" w:rsidRPr="00613328">
        <w:rPr>
          <w:b/>
          <w:bCs/>
        </w:rPr>
        <w:t>dat niet meer te delen is door het polynoom</w:t>
      </w:r>
      <w:r w:rsidR="005329E1">
        <w:t xml:space="preserve">. </w:t>
      </w:r>
      <w:r w:rsidR="00560DA5">
        <w:t>Voor we starten voegen we eerst n</w:t>
      </w:r>
      <w:r w:rsidR="00560DA5" w:rsidRPr="00613328">
        <w:rPr>
          <w:b/>
          <w:bCs/>
        </w:rPr>
        <w:t>-1 nullen</w:t>
      </w:r>
      <w:r w:rsidR="00560DA5">
        <w:t xml:space="preserve"> toe aan onze data. </w:t>
      </w:r>
      <w:r w:rsidR="005329E1">
        <w:t xml:space="preserve">Om een deling te bepalen gebruiken we de </w:t>
      </w:r>
      <w:r w:rsidR="005329E1" w:rsidRPr="00613328">
        <w:rPr>
          <w:b/>
          <w:bCs/>
        </w:rPr>
        <w:t>XOR-methode</w:t>
      </w:r>
      <w:r w:rsidR="005329E1">
        <w:t>.</w:t>
      </w:r>
      <w:r w:rsidR="00C23949">
        <w:t xml:space="preserve"> </w:t>
      </w:r>
    </w:p>
    <w:p w14:paraId="4B717BDD" w14:textId="77777777" w:rsidR="00246C98" w:rsidRPr="00594581" w:rsidRDefault="00246C98" w:rsidP="00213424"/>
    <w:p w14:paraId="390F42EA" w14:textId="68695E9F" w:rsidR="00D52538" w:rsidRPr="00594581" w:rsidRDefault="0040378C" w:rsidP="0040378C">
      <w:pPr>
        <w:pStyle w:val="Geenafstand"/>
      </w:pPr>
      <w:r>
        <w:t xml:space="preserve">Hoe werkt CRC – versie decoderen? </w:t>
      </w:r>
    </w:p>
    <w:p w14:paraId="6687B031" w14:textId="41515CF4" w:rsidR="00D52538" w:rsidRDefault="00613328" w:rsidP="00213424">
      <w:r>
        <w:t xml:space="preserve">We delen ons data door het polynoom op </w:t>
      </w:r>
      <w:r w:rsidRPr="00613328">
        <w:rPr>
          <w:b/>
          <w:bCs/>
        </w:rPr>
        <w:t>dezelfde manier</w:t>
      </w:r>
      <w:r>
        <w:t xml:space="preserve"> als de </w:t>
      </w:r>
      <w:r w:rsidRPr="00613328">
        <w:rPr>
          <w:b/>
          <w:bCs/>
        </w:rPr>
        <w:t>coderenversie</w:t>
      </w:r>
      <w:r>
        <w:t xml:space="preserve">, maar we voegen </w:t>
      </w:r>
      <w:r w:rsidRPr="00613328">
        <w:rPr>
          <w:b/>
          <w:bCs/>
        </w:rPr>
        <w:t>geen extra 0’en toe</w:t>
      </w:r>
      <w:r>
        <w:t xml:space="preserve"> aan onze data voor we starten met delen.</w:t>
      </w:r>
    </w:p>
    <w:p w14:paraId="4C6E99F5" w14:textId="77777777" w:rsidR="00B5170A" w:rsidRDefault="00B5170A" w:rsidP="00213424"/>
    <w:p w14:paraId="2939D70E" w14:textId="77777777" w:rsidR="00B5170A" w:rsidRDefault="00B5170A" w:rsidP="00213424"/>
    <w:p w14:paraId="207028A3" w14:textId="77777777" w:rsidR="00B5170A" w:rsidRDefault="00B5170A" w:rsidP="00213424"/>
    <w:p w14:paraId="1AB300AE" w14:textId="77777777" w:rsidR="00B5170A" w:rsidRPr="00594581" w:rsidRDefault="00B5170A" w:rsidP="00213424"/>
    <w:p w14:paraId="725672EA" w14:textId="5720A020" w:rsidR="00D52538" w:rsidRDefault="00B5170A" w:rsidP="00B5170A">
      <w:pPr>
        <w:pStyle w:val="Kop2"/>
      </w:pPr>
      <w:bookmarkStart w:id="48" w:name="_Toc155273671"/>
      <w:proofErr w:type="spellStart"/>
      <w:r w:rsidRPr="00B5170A">
        <w:t>Foutverbeterende</w:t>
      </w:r>
      <w:proofErr w:type="spellEnd"/>
      <w:r w:rsidRPr="00B5170A">
        <w:t xml:space="preserve"> codes</w:t>
      </w:r>
      <w:bookmarkEnd w:id="48"/>
    </w:p>
    <w:p w14:paraId="702A5C39" w14:textId="7074E7F1" w:rsidR="00B5170A" w:rsidRDefault="008A76C6" w:rsidP="008A76C6">
      <w:pPr>
        <w:pStyle w:val="Kop3"/>
      </w:pPr>
      <w:bookmarkStart w:id="49" w:name="_Toc155273672"/>
      <w:r w:rsidRPr="008A76C6">
        <w:t>Hammingcode</w:t>
      </w:r>
      <w:bookmarkEnd w:id="49"/>
    </w:p>
    <w:p w14:paraId="3BDBEBF1" w14:textId="4557E870" w:rsidR="00055EBA" w:rsidRDefault="00055EBA" w:rsidP="0099017E">
      <w:pPr>
        <w:pStyle w:val="Geenafstand"/>
      </w:pPr>
      <w:proofErr w:type="spellStart"/>
      <w:r>
        <w:t>Pariteitsbit</w:t>
      </w:r>
      <w:proofErr w:type="spellEnd"/>
      <w:r>
        <w:t xml:space="preserve">: </w:t>
      </w:r>
    </w:p>
    <w:p w14:paraId="0A4A750B" w14:textId="739209BA" w:rsidR="00055EBA" w:rsidRDefault="00055EBA" w:rsidP="0099017E">
      <w:r>
        <w:t>Een bit dat op de plaats staan van de uitkomst van een macht. Dit vervangt GEEN plaats/cijfer van de data.</w:t>
      </w:r>
    </w:p>
    <w:p w14:paraId="34B635ED" w14:textId="77777777" w:rsidR="0099017E" w:rsidRDefault="0099017E" w:rsidP="0099017E"/>
    <w:p w14:paraId="059CF4E3" w14:textId="77777777" w:rsidR="0099017E" w:rsidRDefault="0099017E" w:rsidP="0099017E">
      <w:pPr>
        <w:pStyle w:val="Geenafstand"/>
      </w:pPr>
      <w:r>
        <w:t xml:space="preserve">Hoe werkt </w:t>
      </w:r>
      <w:proofErr w:type="spellStart"/>
      <w:r>
        <w:t>hammingcode</w:t>
      </w:r>
      <w:proofErr w:type="spellEnd"/>
      <w:r>
        <w:t>?</w:t>
      </w:r>
    </w:p>
    <w:p w14:paraId="1B46C915" w14:textId="366A1620" w:rsidR="0099017E" w:rsidRDefault="0099017E" w:rsidP="000B6264">
      <w:pPr>
        <w:pStyle w:val="Lijstalinea"/>
        <w:numPr>
          <w:ilvl w:val="0"/>
          <w:numId w:val="71"/>
        </w:numPr>
        <w:ind w:left="284" w:hanging="284"/>
      </w:pPr>
      <w:r>
        <w:t xml:space="preserve">We vullen onze </w:t>
      </w:r>
      <w:proofErr w:type="spellStart"/>
      <w:r>
        <w:t>pariteitsbits</w:t>
      </w:r>
      <w:proofErr w:type="spellEnd"/>
      <w:r>
        <w:t xml:space="preserve"> in, te starten van P</w:t>
      </w:r>
      <w:r w:rsidR="00CC0E09">
        <w:t>0.</w:t>
      </w:r>
    </w:p>
    <w:p w14:paraId="04190335" w14:textId="4423F818" w:rsidR="00CC0E09" w:rsidRDefault="00000000" w:rsidP="000B6264">
      <w:pPr>
        <w:pStyle w:val="Lijstalinea"/>
        <w:numPr>
          <w:ilvl w:val="0"/>
          <w:numId w:val="71"/>
        </w:numPr>
        <w:ind w:left="284" w:hanging="284"/>
      </w:pPr>
      <w:r>
        <w:rPr>
          <w:noProof/>
        </w:rPr>
        <w:pict w14:anchorId="32F17701">
          <v:shape id="_x0000_s1037" type="#_x0000_t32" style="position:absolute;left:0;text-align:left;margin-left:76.4pt;margin-top:1.25pt;width:198pt;height:130.95pt;flip:x;z-index:251686912" o:connectortype="straight">
            <v:stroke endarrow="block"/>
          </v:shape>
        </w:pict>
      </w:r>
      <w:r w:rsidR="00CC0E09">
        <w:t xml:space="preserve">De plaatsen waar geen </w:t>
      </w:r>
      <w:proofErr w:type="spellStart"/>
      <w:r w:rsidR="00CC0E09">
        <w:t>pariteitsbits</w:t>
      </w:r>
      <w:proofErr w:type="spellEnd"/>
      <w:r w:rsidR="00CC0E09">
        <w:t xml:space="preserve"> staan, vullen we onze data in.</w:t>
      </w:r>
    </w:p>
    <w:p w14:paraId="239B397F" w14:textId="560FCBD4" w:rsidR="00CC0E09" w:rsidRDefault="00CC0E09" w:rsidP="000B6264">
      <w:pPr>
        <w:pStyle w:val="Lijstalinea"/>
        <w:numPr>
          <w:ilvl w:val="0"/>
          <w:numId w:val="71"/>
        </w:numPr>
        <w:ind w:left="284" w:hanging="284"/>
      </w:pPr>
      <w:r>
        <w:t>We vullen onze rijen in</w:t>
      </w:r>
      <w:r w:rsidR="00893128">
        <w:t xml:space="preserve"> waarbij het getal overeenkomt met meest bovenste getal</w:t>
      </w:r>
      <w:r>
        <w:t>.</w:t>
      </w:r>
    </w:p>
    <w:p w14:paraId="699371F4" w14:textId="77777777" w:rsidR="00F309E1" w:rsidRDefault="00F309E1" w:rsidP="0099017E"/>
    <w:p w14:paraId="60D711A8" w14:textId="6ADA3E24" w:rsidR="00F309E1" w:rsidRDefault="00F309E1" w:rsidP="000B6264">
      <w:pPr>
        <w:pStyle w:val="Geenafstand"/>
      </w:pPr>
      <w:r>
        <w:t xml:space="preserve">Hoe weten we wanneer het </w:t>
      </w:r>
      <w:proofErr w:type="spellStart"/>
      <w:r>
        <w:t>pariteitsbit</w:t>
      </w:r>
      <w:proofErr w:type="spellEnd"/>
      <w:r>
        <w:t xml:space="preserve"> een 1 of een 0 is? </w:t>
      </w:r>
    </w:p>
    <w:p w14:paraId="6DC915AB" w14:textId="2883428D" w:rsidR="00F309E1" w:rsidRDefault="00F309E1" w:rsidP="0099017E">
      <w:r>
        <w:t xml:space="preserve">Zijn er in een rij een </w:t>
      </w:r>
      <w:r w:rsidRPr="000B6264">
        <w:rPr>
          <w:b/>
          <w:bCs/>
        </w:rPr>
        <w:t>even</w:t>
      </w:r>
      <w:r>
        <w:t xml:space="preserve"> aantal 1’en?</w:t>
      </w:r>
      <w:r w:rsidR="000B6264">
        <w:t xml:space="preserve"> Dan is het </w:t>
      </w:r>
      <w:proofErr w:type="spellStart"/>
      <w:r w:rsidR="000B6264">
        <w:t>pariteitsbit</w:t>
      </w:r>
      <w:proofErr w:type="spellEnd"/>
      <w:r w:rsidR="000B6264">
        <w:t xml:space="preserve"> een </w:t>
      </w:r>
      <w:r w:rsidR="000B6264" w:rsidRPr="000B6264">
        <w:rPr>
          <w:b/>
          <w:bCs/>
        </w:rPr>
        <w:t>0</w:t>
      </w:r>
      <w:r w:rsidR="000B6264">
        <w:t xml:space="preserve"> (1 + 1 = 10)</w:t>
      </w:r>
    </w:p>
    <w:p w14:paraId="0A74D172" w14:textId="3BF4D374" w:rsidR="003706D9" w:rsidRDefault="00000000" w:rsidP="0099017E">
      <w:r>
        <w:rPr>
          <w:noProof/>
        </w:rPr>
        <w:pict w14:anchorId="3A60E348">
          <v:shape id="_x0000_s1036" type="#_x0000_t32" style="position:absolute;left:0;text-align:left;margin-left:417.3pt;margin-top:16.8pt;width:1.65pt;height:91.6pt;z-index:251685888" o:connectortype="straight">
            <v:stroke endarrow="block"/>
          </v:shape>
        </w:pict>
      </w:r>
      <w:r w:rsidR="000B6264">
        <w:t xml:space="preserve">Zijn er in een rij een </w:t>
      </w:r>
      <w:r w:rsidR="000B6264" w:rsidRPr="000B6264">
        <w:rPr>
          <w:b/>
          <w:bCs/>
        </w:rPr>
        <w:t>oneven</w:t>
      </w:r>
      <w:r w:rsidR="000B6264">
        <w:t xml:space="preserve"> aantal 1’en? Dan is het </w:t>
      </w:r>
      <w:proofErr w:type="spellStart"/>
      <w:r w:rsidR="000B6264">
        <w:t>pariteitsbit</w:t>
      </w:r>
      <w:proofErr w:type="spellEnd"/>
      <w:r w:rsidR="000B6264">
        <w:t xml:space="preserve"> een </w:t>
      </w:r>
      <w:r w:rsidR="000B6264" w:rsidRPr="000B6264">
        <w:rPr>
          <w:b/>
          <w:bCs/>
        </w:rPr>
        <w:t>1</w:t>
      </w:r>
      <w:r w:rsidR="000B6264">
        <w:t xml:space="preserve"> (1 + 1 + 1 = 11)</w:t>
      </w:r>
    </w:p>
    <w:p w14:paraId="415BEC2C" w14:textId="77777777" w:rsidR="00AD6FFF" w:rsidRDefault="00AD6FFF" w:rsidP="0099017E"/>
    <w:p w14:paraId="16D25BAD" w14:textId="0DC6318F" w:rsidR="00AD6FFF" w:rsidRDefault="00AD6FFF" w:rsidP="00AD6FFF">
      <w:pPr>
        <w:pStyle w:val="Geenafstand"/>
      </w:pPr>
      <w:r>
        <w:t xml:space="preserve">Voorbeeld </w:t>
      </w:r>
      <w:proofErr w:type="spellStart"/>
      <w:r>
        <w:t>hammingcode</w:t>
      </w:r>
      <w:proofErr w:type="spellEnd"/>
      <w:r>
        <w:t xml:space="preserve"> (5 PUNTEN VAN HET EXAMEN):</w:t>
      </w:r>
    </w:p>
    <w:p w14:paraId="46A6DB9E" w14:textId="2CE9F122" w:rsidR="003706D9" w:rsidRDefault="003706D9" w:rsidP="0099017E">
      <w:r w:rsidRPr="003706D9">
        <w:rPr>
          <w:noProof/>
        </w:rPr>
        <w:drawing>
          <wp:inline distT="0" distB="0" distL="0" distR="0" wp14:anchorId="25D4833D" wp14:editId="1A5DCE51">
            <wp:extent cx="6120130" cy="2219325"/>
            <wp:effectExtent l="0" t="0" r="0" b="0"/>
            <wp:docPr id="416295069" name="Afbeelding 1" descr="Afbeelding met tekst, nummer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95069" name="Afbeelding 1" descr="Afbeelding met tekst, nummer, Lettertype, schermopname&#10;&#10;Automatisch gegenereerde beschrijvi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9154" w14:textId="77777777" w:rsidR="00893128" w:rsidRDefault="00893128" w:rsidP="0099017E"/>
    <w:p w14:paraId="545C0B3C" w14:textId="3CE77FF0" w:rsidR="00893128" w:rsidRDefault="00893128" w:rsidP="00893128">
      <w:pPr>
        <w:pStyle w:val="Geenafstand"/>
      </w:pPr>
      <w:r>
        <w:t xml:space="preserve">Wat als je </w:t>
      </w:r>
      <w:proofErr w:type="spellStart"/>
      <w:r>
        <w:t>hammingcode</w:t>
      </w:r>
      <w:proofErr w:type="spellEnd"/>
      <w:r>
        <w:t xml:space="preserve"> krijgt en het omgekeerde moet doen?</w:t>
      </w:r>
    </w:p>
    <w:p w14:paraId="2E33A4D8" w14:textId="74ACC760" w:rsidR="00D30C70" w:rsidRDefault="00D30C70" w:rsidP="00D30C70">
      <w:pPr>
        <w:pStyle w:val="Kop1"/>
      </w:pPr>
      <w:bookmarkStart w:id="50" w:name="_Toc155273673"/>
      <w:r>
        <w:lastRenderedPageBreak/>
        <w:t>Hoofdstuk 7: Inleiding tot de analyse</w:t>
      </w:r>
      <w:bookmarkEnd w:id="50"/>
    </w:p>
    <w:p w14:paraId="61F78B89" w14:textId="19F48018" w:rsidR="00CD6452" w:rsidRDefault="00CD6452" w:rsidP="00CD6452">
      <w:pPr>
        <w:pStyle w:val="Kop2"/>
      </w:pPr>
      <w:bookmarkStart w:id="51" w:name="_Toc155273674"/>
      <w:r w:rsidRPr="00CD6452">
        <w:t>Het veld</w:t>
      </w:r>
      <w:bookmarkEnd w:id="51"/>
      <w:r w:rsidRPr="00CD6452">
        <w:t xml:space="preserve"> </w:t>
      </w:r>
    </w:p>
    <w:p w14:paraId="7DE319E9" w14:textId="23915D51" w:rsidR="00D7634D" w:rsidRPr="00CD6452" w:rsidRDefault="006C2391" w:rsidP="00D7634D">
      <w:pPr>
        <w:pStyle w:val="Geenafstand"/>
      </w:pPr>
      <w:r>
        <w:t xml:space="preserve">Waarom is </w:t>
      </w:r>
      <w:r w:rsidR="0008171D">
        <w:t>R</w:t>
      </w:r>
      <w:r w:rsidR="00B24BA9">
        <w:t xml:space="preserve">, + en * </w:t>
      </w:r>
      <w:r w:rsidR="00D7634D">
        <w:t>een veld?</w:t>
      </w:r>
      <w:r w:rsidR="0008171D" w:rsidRPr="0008171D">
        <w:t xml:space="preserve"> </w:t>
      </w:r>
    </w:p>
    <w:p w14:paraId="5982331B" w14:textId="1AB5AB85" w:rsidR="00893128" w:rsidRDefault="00691EC0" w:rsidP="00893128">
      <w:r w:rsidRPr="0008171D">
        <w:rPr>
          <w:noProof/>
        </w:rPr>
        <w:drawing>
          <wp:anchor distT="0" distB="0" distL="114300" distR="114300" simplePos="0" relativeHeight="251687936" behindDoc="1" locked="0" layoutInCell="1" allowOverlap="1" wp14:anchorId="0D68A61B" wp14:editId="24DE043B">
            <wp:simplePos x="0" y="0"/>
            <wp:positionH relativeFrom="column">
              <wp:posOffset>607060</wp:posOffset>
            </wp:positionH>
            <wp:positionV relativeFrom="paragraph">
              <wp:posOffset>32385</wp:posOffset>
            </wp:positionV>
            <wp:extent cx="4902200" cy="2437130"/>
            <wp:effectExtent l="0" t="0" r="0" b="0"/>
            <wp:wrapTight wrapText="bothSides">
              <wp:wrapPolygon edited="0">
                <wp:start x="0" y="0"/>
                <wp:lineTo x="0" y="21442"/>
                <wp:lineTo x="21488" y="21442"/>
                <wp:lineTo x="21488" y="0"/>
                <wp:lineTo x="0" y="0"/>
              </wp:wrapPolygon>
            </wp:wrapTight>
            <wp:docPr id="2007065412" name="Afbeelding 2007065412" descr="Afbeelding met tekst, schermopname, Lettertype, algebra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A855049-85CE-F023-EBEB-2C3A4226B4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5412" name="Afbeelding 2007065412" descr="Afbeelding met tekst, schermopname, Lettertype, algebra&#10;&#10;Automatisch gegenereerde beschrijving">
                      <a:extLst>
                        <a:ext uri="{FF2B5EF4-FFF2-40B4-BE49-F238E27FC236}">
                          <a16:creationId xmlns:a16="http://schemas.microsoft.com/office/drawing/2014/main" id="{BA855049-85CE-F023-EBEB-2C3A4226B4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D630A" w14:textId="77777777" w:rsidR="00893128" w:rsidRDefault="00893128" w:rsidP="00893128"/>
    <w:p w14:paraId="0280E48A" w14:textId="77777777" w:rsidR="00893128" w:rsidRDefault="00893128" w:rsidP="00893128"/>
    <w:p w14:paraId="24B6046B" w14:textId="77777777" w:rsidR="00893128" w:rsidRDefault="00893128" w:rsidP="00893128"/>
    <w:p w14:paraId="6CB9452D" w14:textId="77777777" w:rsidR="00893128" w:rsidRDefault="00893128" w:rsidP="00893128"/>
    <w:p w14:paraId="7E9CB4F8" w14:textId="77777777" w:rsidR="00893128" w:rsidRDefault="00893128" w:rsidP="00893128"/>
    <w:p w14:paraId="525B83DF" w14:textId="77777777" w:rsidR="00893128" w:rsidRDefault="00893128" w:rsidP="00893128"/>
    <w:p w14:paraId="5368008B" w14:textId="77777777" w:rsidR="00893128" w:rsidRDefault="00893128" w:rsidP="00893128"/>
    <w:p w14:paraId="3AD4CAC9" w14:textId="77777777" w:rsidR="00893128" w:rsidRDefault="00893128" w:rsidP="00893128"/>
    <w:p w14:paraId="5A1F237B" w14:textId="77777777" w:rsidR="00893128" w:rsidRDefault="00893128" w:rsidP="00893128"/>
    <w:p w14:paraId="70B0E4BA" w14:textId="4A5FD52E" w:rsidR="00CD6452" w:rsidRDefault="00CD6452" w:rsidP="00CD6452">
      <w:pPr>
        <w:pStyle w:val="Kop2"/>
      </w:pPr>
      <w:bookmarkStart w:id="52" w:name="_Toc155273675"/>
      <w:r w:rsidRPr="00CD6452">
        <w:t>Machten</w:t>
      </w:r>
      <w:bookmarkEnd w:id="52"/>
    </w:p>
    <w:p w14:paraId="30C41408" w14:textId="1CFABBE6" w:rsidR="00B24BA9" w:rsidRDefault="004A6B24" w:rsidP="004A6B24">
      <w:pPr>
        <w:pStyle w:val="Geenafstand"/>
      </w:pPr>
      <w:r>
        <w:t xml:space="preserve">Rekenregels machten: </w:t>
      </w:r>
    </w:p>
    <w:p w14:paraId="6030578A" w14:textId="665852EF" w:rsidR="004A6B24" w:rsidRPr="00B24BA9" w:rsidRDefault="004A6B24" w:rsidP="00B24BA9">
      <w:r w:rsidRPr="004A6B24">
        <w:rPr>
          <w:noProof/>
        </w:rPr>
        <w:drawing>
          <wp:inline distT="0" distB="0" distL="0" distR="0" wp14:anchorId="65727CAE" wp14:editId="2A575A9A">
            <wp:extent cx="1593850" cy="1580457"/>
            <wp:effectExtent l="0" t="0" r="0" b="0"/>
            <wp:docPr id="1723977219" name="Afbeelding 1" descr="Afbeelding met Lettertype, typografi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77219" name="Afbeelding 1" descr="Afbeelding met Lettertype, typografie, ontwerp&#10;&#10;Automatisch gegenereerde beschrijvi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08274" cy="15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AB3B" w14:textId="7A2554D0" w:rsidR="00CD6452" w:rsidRDefault="00CD6452" w:rsidP="00CD6452">
      <w:pPr>
        <w:pStyle w:val="Kop2"/>
      </w:pPr>
      <w:bookmarkStart w:id="53" w:name="_Toc155273676"/>
      <w:r w:rsidRPr="00CD6452">
        <w:t>Intervallen</w:t>
      </w:r>
      <w:bookmarkEnd w:id="53"/>
      <w:r w:rsidRPr="00CD6452">
        <w:t xml:space="preserve"> </w:t>
      </w:r>
    </w:p>
    <w:p w14:paraId="0855020B" w14:textId="0A8D0BCF" w:rsidR="004763EE" w:rsidRDefault="004763EE" w:rsidP="00F30FA8">
      <w:pPr>
        <w:pStyle w:val="Geenafstand"/>
      </w:pPr>
      <w:r>
        <w:t xml:space="preserve">4 soorten intervallen: </w:t>
      </w:r>
    </w:p>
    <w:p w14:paraId="18F859B5" w14:textId="2AA6096E" w:rsidR="004763EE" w:rsidRPr="003E232E" w:rsidRDefault="004763EE" w:rsidP="003E232E">
      <w:pPr>
        <w:pStyle w:val="Lijstalinea"/>
        <w:numPr>
          <w:ilvl w:val="0"/>
          <w:numId w:val="72"/>
        </w:numPr>
        <w:ind w:left="567"/>
      </w:pPr>
      <w:r w:rsidRPr="003E232E">
        <w:t>Open interval</w:t>
      </w:r>
      <w:r w:rsidRPr="003E232E">
        <w:tab/>
      </w:r>
      <w:r w:rsidR="003E232E">
        <w:t xml:space="preserve"> </w:t>
      </w:r>
      <w:r w:rsidR="009F6981">
        <w:t xml:space="preserve"> </w:t>
      </w:r>
      <w:r w:rsidR="009F6981">
        <w:tab/>
      </w:r>
      <w:r w:rsidR="00F30FA8" w:rsidRPr="003E232E">
        <w:t>]a, b[</w:t>
      </w:r>
      <w:r w:rsidR="00437C36" w:rsidRPr="003E232E">
        <w:tab/>
      </w:r>
      <w:r w:rsidR="00437C36" w:rsidRPr="003E232E">
        <w:tab/>
      </w:r>
      <w:r w:rsidR="003E232E" w:rsidRPr="003E232E">
        <w:t>alles tuss</w:t>
      </w:r>
      <w:r w:rsidR="003E232E">
        <w:t>en deze waarde, beide niet inbegrepen.</w:t>
      </w:r>
    </w:p>
    <w:p w14:paraId="208151BE" w14:textId="152ED645" w:rsidR="004763EE" w:rsidRDefault="009F6981" w:rsidP="003E232E">
      <w:pPr>
        <w:pStyle w:val="Lijstalinea"/>
        <w:numPr>
          <w:ilvl w:val="0"/>
          <w:numId w:val="72"/>
        </w:numPr>
        <w:ind w:left="567"/>
      </w:pPr>
      <w:r>
        <w:t>G</w:t>
      </w:r>
      <w:r w:rsidR="004763EE">
        <w:t>esloten interval</w:t>
      </w:r>
      <w:r w:rsidR="004763EE">
        <w:tab/>
      </w:r>
      <w:r w:rsidR="00F30FA8">
        <w:t>[a, b]</w:t>
      </w:r>
      <w:r w:rsidR="00437C36">
        <w:tab/>
      </w:r>
      <w:r w:rsidR="00437C36">
        <w:tab/>
        <w:t>alles tussen deze waarde, beide inbegrepen</w:t>
      </w:r>
    </w:p>
    <w:p w14:paraId="46AA3FAD" w14:textId="56B45BB7" w:rsidR="004763EE" w:rsidRPr="009F6981" w:rsidRDefault="009F6981" w:rsidP="003E232E">
      <w:pPr>
        <w:pStyle w:val="Lijstalinea"/>
        <w:numPr>
          <w:ilvl w:val="0"/>
          <w:numId w:val="72"/>
        </w:numPr>
        <w:ind w:left="567"/>
      </w:pPr>
      <w:r w:rsidRPr="009F6981">
        <w:t>H</w:t>
      </w:r>
      <w:r w:rsidR="004763EE" w:rsidRPr="009F6981">
        <w:t>alfopen interval</w:t>
      </w:r>
      <w:r w:rsidR="004763EE" w:rsidRPr="009F6981">
        <w:tab/>
      </w:r>
      <w:r w:rsidR="00F30FA8" w:rsidRPr="009F6981">
        <w:t>]a, b]</w:t>
      </w:r>
      <w:r w:rsidR="00437C36" w:rsidRPr="009F6981">
        <w:tab/>
      </w:r>
      <w:r w:rsidR="00437C36" w:rsidRPr="009F6981">
        <w:tab/>
      </w:r>
      <w:r w:rsidRPr="009F6981">
        <w:t>alles tus</w:t>
      </w:r>
      <w:r>
        <w:t>sen deze waarde, a niet inbegrepen, b wel</w:t>
      </w:r>
    </w:p>
    <w:p w14:paraId="28812F97" w14:textId="77777777" w:rsidR="006E684B" w:rsidRDefault="009F6981" w:rsidP="003E232E">
      <w:pPr>
        <w:pStyle w:val="Lijstalinea"/>
        <w:numPr>
          <w:ilvl w:val="0"/>
          <w:numId w:val="72"/>
        </w:numPr>
        <w:ind w:left="567"/>
      </w:pPr>
      <w:r w:rsidRPr="009F6981">
        <w:t>H</w:t>
      </w:r>
      <w:r w:rsidR="004763EE" w:rsidRPr="009F6981">
        <w:t xml:space="preserve">alfopen </w:t>
      </w:r>
      <w:r w:rsidR="00F30FA8" w:rsidRPr="009F6981">
        <w:t>interval</w:t>
      </w:r>
      <w:r w:rsidR="004763EE" w:rsidRPr="009F6981">
        <w:t xml:space="preserve"> </w:t>
      </w:r>
      <w:r w:rsidR="004763EE" w:rsidRPr="009F6981">
        <w:tab/>
      </w:r>
      <w:r w:rsidR="00F30FA8" w:rsidRPr="009F6981">
        <w:t>[a, b[</w:t>
      </w:r>
      <w:r w:rsidR="00437C36" w:rsidRPr="009F6981">
        <w:tab/>
      </w:r>
      <w:r w:rsidRPr="009F6981">
        <w:tab/>
        <w:t>alles t</w:t>
      </w:r>
      <w:r>
        <w:t>ussen deze waarde, a inbegrepen, b niet</w:t>
      </w:r>
    </w:p>
    <w:p w14:paraId="1A01AE45" w14:textId="77777777" w:rsidR="006E684B" w:rsidRDefault="006E684B" w:rsidP="006E684B"/>
    <w:p w14:paraId="06101786" w14:textId="77777777" w:rsidR="006E684B" w:rsidRDefault="006E684B" w:rsidP="006E684B">
      <w:pPr>
        <w:pStyle w:val="Geenafstand"/>
      </w:pPr>
      <w:r>
        <w:t xml:space="preserve">Verzameling van R in een interval: </w:t>
      </w:r>
    </w:p>
    <w:p w14:paraId="2F8997C2" w14:textId="6373493D" w:rsidR="004763EE" w:rsidRDefault="006E684B" w:rsidP="006E684B">
      <w:r w:rsidRPr="006E684B">
        <w:rPr>
          <w:noProof/>
        </w:rPr>
        <w:drawing>
          <wp:inline distT="0" distB="0" distL="0" distR="0" wp14:anchorId="0A41E886" wp14:editId="1D820CB6">
            <wp:extent cx="1548198" cy="426315"/>
            <wp:effectExtent l="0" t="0" r="0" b="0"/>
            <wp:docPr id="1107584803" name="Afbeelding 1107584803" descr="Afbeelding met Lettertype, nummer, symbool, typografie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198233E-EDD9-E32E-9541-33E2555412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4803" name="Afbeelding 1107584803" descr="Afbeelding met Lettertype, nummer, symbool, typografie&#10;&#10;Automatisch gegenereerde beschrijving">
                      <a:extLst>
                        <a:ext uri="{FF2B5EF4-FFF2-40B4-BE49-F238E27FC236}">
                          <a16:creationId xmlns:a16="http://schemas.microsoft.com/office/drawing/2014/main" id="{B198233E-EDD9-E32E-9541-33E2555412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48198" cy="4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4CA" w14:textId="2A50F07C" w:rsidR="00F20859" w:rsidRDefault="00F20859" w:rsidP="00A5028F">
      <w:pPr>
        <w:pStyle w:val="Geenafstand"/>
      </w:pPr>
      <w:r>
        <w:t>Verzamelterm N:</w:t>
      </w:r>
    </w:p>
    <w:p w14:paraId="26436ED6" w14:textId="16A504F8" w:rsidR="00F20859" w:rsidRDefault="00F20859" w:rsidP="006E684B">
      <w:r>
        <w:t>Alle positieve getallen.</w:t>
      </w:r>
    </w:p>
    <w:p w14:paraId="7BBFF221" w14:textId="77777777" w:rsidR="00F20859" w:rsidRDefault="00F20859" w:rsidP="006E684B"/>
    <w:p w14:paraId="0637C8E5" w14:textId="0D9485AF" w:rsidR="00F20859" w:rsidRDefault="00F20859" w:rsidP="00A5028F">
      <w:pPr>
        <w:pStyle w:val="Geenafstand"/>
      </w:pPr>
      <w:r>
        <w:t xml:space="preserve">Verzamelterm Z: </w:t>
      </w:r>
    </w:p>
    <w:p w14:paraId="4B423DFB" w14:textId="439908DF" w:rsidR="00F20859" w:rsidRDefault="00F20859" w:rsidP="006E684B">
      <w:r>
        <w:t>Alle positieve en negatieve getallen</w:t>
      </w:r>
    </w:p>
    <w:p w14:paraId="610F02C0" w14:textId="77777777" w:rsidR="00F20859" w:rsidRDefault="00F20859" w:rsidP="006E684B"/>
    <w:p w14:paraId="71ADFE87" w14:textId="48E6D0AE" w:rsidR="00F20859" w:rsidRDefault="00F20859" w:rsidP="00A5028F">
      <w:pPr>
        <w:pStyle w:val="Geenafstand"/>
      </w:pPr>
      <w:r>
        <w:t xml:space="preserve">Verzamelterm Q: </w:t>
      </w:r>
    </w:p>
    <w:p w14:paraId="7361DFD7" w14:textId="630868D5" w:rsidR="00691EC0" w:rsidRPr="009F6981" w:rsidRDefault="00A5028F" w:rsidP="006E684B">
      <w:r>
        <w:t>Alle positieve, negatieve en kommagetallen</w:t>
      </w:r>
    </w:p>
    <w:p w14:paraId="380CD36C" w14:textId="19DB96E7" w:rsidR="00CD6452" w:rsidRPr="00CD6452" w:rsidRDefault="00CD6452" w:rsidP="00CD6452">
      <w:pPr>
        <w:pStyle w:val="Kop2"/>
      </w:pPr>
      <w:bookmarkStart w:id="54" w:name="_Toc155273677"/>
      <w:r w:rsidRPr="00CD6452">
        <w:lastRenderedPageBreak/>
        <w:t>Het begrip oneindig in de wiskunde</w:t>
      </w:r>
      <w:bookmarkEnd w:id="54"/>
    </w:p>
    <w:p w14:paraId="276F213F" w14:textId="18E42751" w:rsidR="00CD6452" w:rsidRDefault="00CD6452" w:rsidP="00CD6452">
      <w:pPr>
        <w:pStyle w:val="Kop3"/>
      </w:pPr>
      <w:bookmarkStart w:id="55" w:name="_Toc155273678"/>
      <w:r w:rsidRPr="00CD6452">
        <w:t>Eigenschappen</w:t>
      </w:r>
      <w:bookmarkEnd w:id="55"/>
    </w:p>
    <w:p w14:paraId="0424A9B5" w14:textId="30C4A02E" w:rsidR="007913AC" w:rsidRPr="00936132" w:rsidRDefault="007913AC" w:rsidP="00936132">
      <w:pPr>
        <w:pStyle w:val="Geenafstand"/>
      </w:pPr>
      <w:r w:rsidRPr="00936132">
        <w:t>Rekenregels R:</w:t>
      </w:r>
    </w:p>
    <w:p w14:paraId="24830D9C" w14:textId="523E6359" w:rsidR="008F1532" w:rsidRDefault="000E539E" w:rsidP="008F1532">
      <w:r w:rsidRPr="000E539E">
        <w:rPr>
          <w:noProof/>
        </w:rPr>
        <w:drawing>
          <wp:inline distT="0" distB="0" distL="0" distR="0" wp14:anchorId="3E763F73" wp14:editId="74E7FE62">
            <wp:extent cx="1333500" cy="657533"/>
            <wp:effectExtent l="0" t="0" r="0" b="0"/>
            <wp:docPr id="479716349" name="Afbeelding 1" descr="Afbeelding met Lettertype, tekst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6349" name="Afbeelding 1" descr="Afbeelding met Lettertype, tekst, lijn, schermopname&#10;&#10;Automatisch gegenereerde beschrijvi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3548" cy="6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053" w14:textId="77777777" w:rsidR="00691EC0" w:rsidRDefault="00691EC0" w:rsidP="008F1532"/>
    <w:p w14:paraId="5D091E88" w14:textId="67BA08A9" w:rsidR="005E2326" w:rsidRPr="008F1532" w:rsidRDefault="005E2326" w:rsidP="005E2326">
      <w:pPr>
        <w:pStyle w:val="Geenafstand"/>
      </w:pPr>
      <w:r>
        <w:t>Ongeldige bewerkingen:</w:t>
      </w:r>
    </w:p>
    <w:p w14:paraId="7248F330" w14:textId="2B6EFB7B" w:rsidR="00691EC0" w:rsidRDefault="005E2326" w:rsidP="00D30C70">
      <w:r w:rsidRPr="005E2326">
        <w:rPr>
          <w:noProof/>
        </w:rPr>
        <w:drawing>
          <wp:inline distT="0" distB="0" distL="0" distR="0" wp14:anchorId="451238DC" wp14:editId="671C2C88">
            <wp:extent cx="955649" cy="425347"/>
            <wp:effectExtent l="0" t="0" r="0" b="0"/>
            <wp:docPr id="3" name="Afbeelding 2" descr="Afbeelding met Lettertype, cirkel, diagram, lijn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1E64E430-65AA-8802-EDAD-35B9D68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2" descr="Afbeelding met Lettertype, cirkel, diagram, lijn&#10;&#10;Automatisch gegenereerde beschrijving">
                      <a:extLst>
                        <a:ext uri="{FF2B5EF4-FFF2-40B4-BE49-F238E27FC236}">
                          <a16:creationId xmlns:a16="http://schemas.microsoft.com/office/drawing/2014/main" id="{1E64E430-65AA-8802-EDAD-35B9D68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5649" cy="4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239E" w14:textId="245CA0B3" w:rsidR="000E539E" w:rsidRDefault="001F16A4" w:rsidP="001F16A4">
      <w:pPr>
        <w:pStyle w:val="Geenafstand"/>
      </w:pPr>
      <w:r>
        <w:t>Rekenregels delen en vermenigvuldigen:</w:t>
      </w:r>
    </w:p>
    <w:p w14:paraId="1E7E318A" w14:textId="66388C35" w:rsidR="001F16A4" w:rsidRDefault="001F16A4" w:rsidP="001F16A4">
      <w:pPr>
        <w:pStyle w:val="Geenafstand"/>
      </w:pPr>
      <w:r w:rsidRPr="001F16A4">
        <w:rPr>
          <w:noProof/>
        </w:rPr>
        <w:drawing>
          <wp:inline distT="0" distB="0" distL="0" distR="0" wp14:anchorId="2267C358" wp14:editId="3C32F0D9">
            <wp:extent cx="2673350" cy="2947875"/>
            <wp:effectExtent l="0" t="0" r="0" b="0"/>
            <wp:docPr id="41339056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0566" name="Afbeelding 1" descr="Afbeelding met tekst, schermopname, Lettertype, nummer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3295" cy="29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A6A" w14:textId="2E076EAF" w:rsidR="000E539E" w:rsidRDefault="001F16A4" w:rsidP="00D30C70">
      <w:r>
        <w:t>Dit laatste betekent dat x/0 ofwel …</w:t>
      </w:r>
    </w:p>
    <w:p w14:paraId="7785152B" w14:textId="2255159C" w:rsidR="001F16A4" w:rsidRDefault="003606BE" w:rsidP="00D30C70">
      <w:r w:rsidRPr="003606BE">
        <w:rPr>
          <w:noProof/>
        </w:rPr>
        <w:drawing>
          <wp:inline distT="0" distB="0" distL="0" distR="0" wp14:anchorId="352AD644" wp14:editId="0545790D">
            <wp:extent cx="1537293" cy="2065020"/>
            <wp:effectExtent l="0" t="0" r="0" b="0"/>
            <wp:docPr id="82755437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4376" name="Afbeelding 1" descr="Afbeelding met tekst, schermopname, Lettertype, nummer&#10;&#10;Automatisch gegenereerde beschrijvi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2095" cy="20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94FB" w14:textId="77777777" w:rsidR="00214D5C" w:rsidRDefault="00214D5C" w:rsidP="00D30C70"/>
    <w:p w14:paraId="0BD145CB" w14:textId="77777777" w:rsidR="00F20859" w:rsidRDefault="00F20859" w:rsidP="00214D5C">
      <w:pPr>
        <w:pStyle w:val="Geenafstand"/>
      </w:pPr>
    </w:p>
    <w:p w14:paraId="21355C6B" w14:textId="77777777" w:rsidR="00F20859" w:rsidRDefault="00F20859" w:rsidP="00214D5C">
      <w:pPr>
        <w:pStyle w:val="Geenafstand"/>
      </w:pPr>
    </w:p>
    <w:p w14:paraId="560F9B50" w14:textId="77777777" w:rsidR="00F20859" w:rsidRDefault="00F20859" w:rsidP="00214D5C">
      <w:pPr>
        <w:pStyle w:val="Geenafstand"/>
      </w:pPr>
    </w:p>
    <w:p w14:paraId="5E83ADC8" w14:textId="77777777" w:rsidR="00F20859" w:rsidRDefault="00F20859" w:rsidP="00214D5C">
      <w:pPr>
        <w:pStyle w:val="Geenafstand"/>
      </w:pPr>
    </w:p>
    <w:p w14:paraId="53A57C6E" w14:textId="77777777" w:rsidR="00F20859" w:rsidRDefault="00F20859" w:rsidP="00214D5C">
      <w:pPr>
        <w:pStyle w:val="Geenafstand"/>
      </w:pPr>
    </w:p>
    <w:p w14:paraId="2CEBC725" w14:textId="77777777" w:rsidR="00F20859" w:rsidRDefault="00F20859" w:rsidP="00214D5C">
      <w:pPr>
        <w:pStyle w:val="Geenafstand"/>
      </w:pPr>
    </w:p>
    <w:p w14:paraId="7BBD4C9A" w14:textId="77777777" w:rsidR="00F20859" w:rsidRDefault="00F20859" w:rsidP="00214D5C">
      <w:pPr>
        <w:pStyle w:val="Geenafstand"/>
      </w:pPr>
    </w:p>
    <w:p w14:paraId="6CC60BDD" w14:textId="77777777" w:rsidR="00F20859" w:rsidRDefault="00F20859" w:rsidP="00214D5C">
      <w:pPr>
        <w:pStyle w:val="Geenafstand"/>
      </w:pPr>
    </w:p>
    <w:p w14:paraId="150CD0E8" w14:textId="2830A210" w:rsidR="001F16A4" w:rsidRDefault="00214D5C" w:rsidP="00214D5C">
      <w:pPr>
        <w:pStyle w:val="Geenafstand"/>
      </w:pPr>
      <w:r>
        <w:lastRenderedPageBreak/>
        <w:t>Oefeningen:</w:t>
      </w:r>
    </w:p>
    <w:p w14:paraId="695D14F9" w14:textId="3FAEE860" w:rsidR="00214D5C" w:rsidRDefault="000436E7" w:rsidP="00D30C70">
      <w:r w:rsidRPr="000436E7">
        <w:rPr>
          <w:noProof/>
        </w:rPr>
        <w:drawing>
          <wp:inline distT="0" distB="0" distL="0" distR="0" wp14:anchorId="341583AB" wp14:editId="3E35A32F">
            <wp:extent cx="2851150" cy="4370201"/>
            <wp:effectExtent l="0" t="0" r="0" b="0"/>
            <wp:docPr id="163499331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93319" name="Afbeelding 1" descr="Afbeelding met tekst, schermopname, Lettertype, nummer&#10;&#10;Automatisch gegenereerde beschrijvi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2167" cy="44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E11D" w14:textId="4031AFD7" w:rsidR="003951EE" w:rsidRDefault="00104C02" w:rsidP="00D30C70">
      <w:r w:rsidRPr="00104C02">
        <w:rPr>
          <w:noProof/>
        </w:rPr>
        <w:drawing>
          <wp:inline distT="0" distB="0" distL="0" distR="0" wp14:anchorId="4D338F11" wp14:editId="1222AD0D">
            <wp:extent cx="5612765" cy="1879600"/>
            <wp:effectExtent l="0" t="0" r="0" b="0"/>
            <wp:docPr id="303097425" name="Afbeelding 1" descr="Afbeelding met tekst, Lettertype, handschrif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97425" name="Afbeelding 1" descr="Afbeelding met tekst, Lettertype, handschrift, wit&#10;&#10;Automatisch gegenereerde beschrijvi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9883" cy="18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EBD" w14:textId="68465BD0" w:rsidR="00104C02" w:rsidRDefault="00104C02" w:rsidP="00B96EBF">
      <w:pPr>
        <w:pStyle w:val="Kop1"/>
      </w:pPr>
      <w:bookmarkStart w:id="56" w:name="_Toc155273679"/>
      <w:r>
        <w:lastRenderedPageBreak/>
        <w:t>Hoofdstuk 8:</w:t>
      </w:r>
      <w:r w:rsidR="00B96EBF">
        <w:t xml:space="preserve"> </w:t>
      </w:r>
      <w:r w:rsidR="00B96EBF" w:rsidRPr="00B96EBF">
        <w:t>Veeltermfuncties</w:t>
      </w:r>
      <w:bookmarkEnd w:id="56"/>
    </w:p>
    <w:p w14:paraId="4FF93F47" w14:textId="28E8E4DF" w:rsidR="00B96EBF" w:rsidRDefault="00A20D44" w:rsidP="00A20D44">
      <w:pPr>
        <w:pStyle w:val="Kop2"/>
      </w:pPr>
      <w:bookmarkStart w:id="57" w:name="_Toc155273680"/>
      <w:r w:rsidRPr="00A20D44">
        <w:t>Definities en notaties</w:t>
      </w:r>
      <w:bookmarkEnd w:id="57"/>
      <w:r w:rsidRPr="00A20D44">
        <w:t xml:space="preserve">    </w:t>
      </w:r>
    </w:p>
    <w:p w14:paraId="5399DF20" w14:textId="41E41E1E" w:rsidR="00B70ECE" w:rsidRDefault="00B70ECE" w:rsidP="00755997">
      <w:pPr>
        <w:pStyle w:val="Geenafstand"/>
      </w:pPr>
      <w:r>
        <w:t xml:space="preserve">Definitie: </w:t>
      </w:r>
    </w:p>
    <w:p w14:paraId="0D03DC1C" w14:textId="47E2E264" w:rsidR="00B70ECE" w:rsidRDefault="00755997" w:rsidP="00B70ECE">
      <w:r>
        <w:t xml:space="preserve">Een functie f is een reële functie indien zijn bron- en doelverzameling beide zijn. D.w.z. dat voor elke x </w:t>
      </w:r>
      <w:r>
        <w:rPr>
          <w:rFonts w:ascii="Cambria Math" w:hAnsi="Cambria Math" w:cs="Cambria Math"/>
        </w:rPr>
        <w:t>∈</w:t>
      </w:r>
      <w:r>
        <w:t xml:space="preserve"> hoogstens </w:t>
      </w:r>
      <w:r>
        <w:rPr>
          <w:rFonts w:ascii="Calibri" w:hAnsi="Calibri" w:cs="Calibri"/>
        </w:rPr>
        <w:t>éé</w:t>
      </w:r>
      <w:r>
        <w:t xml:space="preserve">n y </w:t>
      </w:r>
      <w:r>
        <w:rPr>
          <w:rFonts w:ascii="Cambria Math" w:hAnsi="Cambria Math" w:cs="Cambria Math"/>
        </w:rPr>
        <w:t>∈</w:t>
      </w:r>
      <w:r>
        <w:t xml:space="preserve"> bestaat zodanig dat f(x) = y. We noemen x het argument terwijl y het beeld wordt genoemd.</w:t>
      </w:r>
    </w:p>
    <w:p w14:paraId="2251E473" w14:textId="77777777" w:rsidR="00755997" w:rsidRDefault="00755997" w:rsidP="00B70ECE"/>
    <w:p w14:paraId="76FA5668" w14:textId="6941FCD5" w:rsidR="00755997" w:rsidRDefault="00755997" w:rsidP="00755997">
      <w:pPr>
        <w:pStyle w:val="Geenafstand"/>
      </w:pPr>
      <w:r>
        <w:t xml:space="preserve">Notatie: </w:t>
      </w:r>
    </w:p>
    <w:p w14:paraId="0411EDBD" w14:textId="7DE19EDD" w:rsidR="00755997" w:rsidRDefault="00755997" w:rsidP="00B70ECE">
      <w:r w:rsidRPr="00755997">
        <w:rPr>
          <w:noProof/>
        </w:rPr>
        <w:drawing>
          <wp:inline distT="0" distB="0" distL="0" distR="0" wp14:anchorId="53987DE5" wp14:editId="1C228C8A">
            <wp:extent cx="3688400" cy="403895"/>
            <wp:effectExtent l="0" t="0" r="7620" b="0"/>
            <wp:docPr id="177475003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00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53C" w14:textId="77777777" w:rsidR="00755997" w:rsidRPr="00B70ECE" w:rsidRDefault="00755997" w:rsidP="00B70ECE"/>
    <w:p w14:paraId="778EBC49" w14:textId="0B1937BF" w:rsidR="00A20D44" w:rsidRDefault="00BE0F1B" w:rsidP="00A20D44">
      <w:pPr>
        <w:pStyle w:val="Geenafstand"/>
      </w:pPr>
      <w:r>
        <w:t xml:space="preserve">Beeld/bereik: </w:t>
      </w:r>
    </w:p>
    <w:p w14:paraId="7B4AABDB" w14:textId="575584D1" w:rsidR="00BE0F1B" w:rsidRDefault="00AE2FFA" w:rsidP="00AE2FFA">
      <w:r>
        <w:t xml:space="preserve">De lengte die gebruikt wordt van de </w:t>
      </w:r>
      <w:r w:rsidRPr="008E1F9D">
        <w:rPr>
          <w:b/>
          <w:bCs/>
        </w:rPr>
        <w:t>y-as</w:t>
      </w:r>
      <w:r>
        <w:t>.</w:t>
      </w:r>
    </w:p>
    <w:p w14:paraId="72375518" w14:textId="534FA40A" w:rsidR="00A22672" w:rsidRDefault="00A22672" w:rsidP="00A20D44">
      <w:pPr>
        <w:pStyle w:val="Geenafstand"/>
      </w:pPr>
    </w:p>
    <w:p w14:paraId="219FF2B6" w14:textId="6BA3D8C5" w:rsidR="00AE2FFA" w:rsidRDefault="008E1F9D" w:rsidP="00A20D44">
      <w:pPr>
        <w:pStyle w:val="Geenafstand"/>
      </w:pPr>
      <w:r>
        <w:t>Domein:</w:t>
      </w:r>
    </w:p>
    <w:p w14:paraId="6084AF40" w14:textId="54232F94" w:rsidR="008E1F9D" w:rsidRDefault="008E1F9D" w:rsidP="005F4AB8">
      <w:r>
        <w:t xml:space="preserve">De lengte die gebruikt wordt van de </w:t>
      </w:r>
      <w:r w:rsidRPr="008E1F9D">
        <w:rPr>
          <w:b/>
          <w:bCs/>
        </w:rPr>
        <w:t>x-as</w:t>
      </w:r>
      <w:r>
        <w:t>.</w:t>
      </w:r>
    </w:p>
    <w:p w14:paraId="11C3FF66" w14:textId="77777777" w:rsidR="008E1F9D" w:rsidRDefault="008E1F9D" w:rsidP="00A20D44">
      <w:pPr>
        <w:pStyle w:val="Geenafstand"/>
      </w:pPr>
    </w:p>
    <w:p w14:paraId="77CB1125" w14:textId="61C22475" w:rsidR="008E1F9D" w:rsidRDefault="00211989" w:rsidP="00A20D44">
      <w:pPr>
        <w:pStyle w:val="Geenafstand"/>
      </w:pPr>
      <w:r>
        <w:t>Continuïteit:</w:t>
      </w:r>
    </w:p>
    <w:p w14:paraId="68A9F9F4" w14:textId="07151E6A" w:rsidR="00211989" w:rsidRDefault="00211989" w:rsidP="00211989">
      <w:r>
        <w:t xml:space="preserve">Iets is </w:t>
      </w:r>
      <w:r w:rsidRPr="00185E7C">
        <w:rPr>
          <w:b/>
          <w:bCs/>
        </w:rPr>
        <w:t>continu</w:t>
      </w:r>
      <w:r>
        <w:t xml:space="preserve"> als je de pen niet omhoog moet heffen om de grafiek te tekenen.</w:t>
      </w:r>
      <w:r w:rsidR="005F4AB8">
        <w:t xml:space="preserve"> </w:t>
      </w:r>
      <w:proofErr w:type="spellStart"/>
      <w:r>
        <w:t>Zoniet</w:t>
      </w:r>
      <w:proofErr w:type="spellEnd"/>
      <w:r>
        <w:t xml:space="preserve">, is hij </w:t>
      </w:r>
      <w:r w:rsidRPr="00185E7C">
        <w:rPr>
          <w:b/>
          <w:bCs/>
        </w:rPr>
        <w:t>discontinu</w:t>
      </w:r>
      <w:r>
        <w:t>.</w:t>
      </w:r>
    </w:p>
    <w:p w14:paraId="736159DC" w14:textId="77777777" w:rsidR="00211989" w:rsidRDefault="00211989" w:rsidP="00211989"/>
    <w:p w14:paraId="6E8F9257" w14:textId="02096139" w:rsidR="00211989" w:rsidRDefault="008F05BF" w:rsidP="008F05BF">
      <w:pPr>
        <w:pStyle w:val="Geenafstand"/>
      </w:pPr>
      <w:r>
        <w:t>Nulpunt:</w:t>
      </w:r>
    </w:p>
    <w:p w14:paraId="7ECE422D" w14:textId="04EAADF4" w:rsidR="008F05BF" w:rsidRDefault="008F05BF" w:rsidP="00211989">
      <w:r>
        <w:t xml:space="preserve">Het punt waar de x-waarde een getal is en de </w:t>
      </w:r>
      <w:r w:rsidRPr="003211BF">
        <w:rPr>
          <w:b/>
          <w:bCs/>
        </w:rPr>
        <w:t>y-waarde 0</w:t>
      </w:r>
      <w:r>
        <w:t xml:space="preserve"> is.</w:t>
      </w:r>
    </w:p>
    <w:p w14:paraId="31A2EF12" w14:textId="4136F265" w:rsidR="008F05BF" w:rsidRDefault="00F71808" w:rsidP="00F71808">
      <w:pPr>
        <w:pStyle w:val="Kop2"/>
      </w:pPr>
      <w:bookmarkStart w:id="58" w:name="_Toc155273681"/>
      <w:r w:rsidRPr="00F71808">
        <w:t>Constante functies</w:t>
      </w:r>
      <w:bookmarkEnd w:id="58"/>
      <w:r w:rsidRPr="00F71808">
        <w:t xml:space="preserve">  </w:t>
      </w:r>
    </w:p>
    <w:p w14:paraId="4E64AD4B" w14:textId="7173F1D2" w:rsidR="00F71808" w:rsidRDefault="00250A5E" w:rsidP="00250A5E">
      <w:pPr>
        <w:pStyle w:val="Geenafstand"/>
      </w:pPr>
      <w:r>
        <w:t xml:space="preserve">Constante functie: </w:t>
      </w:r>
    </w:p>
    <w:p w14:paraId="59B6DEBC" w14:textId="31DAE633" w:rsidR="00250A5E" w:rsidRDefault="00250A5E" w:rsidP="00250A5E">
      <w:r w:rsidRPr="00250A5E">
        <w:t xml:space="preserve">Een </w:t>
      </w:r>
      <w:r w:rsidRPr="00250A5E">
        <w:rPr>
          <w:b/>
          <w:bCs/>
        </w:rPr>
        <w:t xml:space="preserve">constante functie </w:t>
      </w:r>
      <w:r w:rsidR="003512DD" w:rsidRPr="003512DD">
        <w:rPr>
          <w:b/>
          <w:bCs/>
          <w:noProof/>
        </w:rPr>
        <w:drawing>
          <wp:inline distT="0" distB="0" distL="0" distR="0" wp14:anchorId="35BDFAC2" wp14:editId="557F889E">
            <wp:extent cx="546100" cy="165485"/>
            <wp:effectExtent l="0" t="0" r="0" b="0"/>
            <wp:docPr id="4258530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530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859" cy="1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A5E">
        <w:t>is een functie waarbij de functiewaarde constant is.</w:t>
      </w:r>
      <w:r w:rsidR="000425B6">
        <w:t xml:space="preserve"> Dit wordt ook wel een functie van de </w:t>
      </w:r>
      <w:r w:rsidR="000425B6" w:rsidRPr="00701F77">
        <w:rPr>
          <w:b/>
          <w:bCs/>
        </w:rPr>
        <w:t>0</w:t>
      </w:r>
      <w:r w:rsidR="000425B6" w:rsidRPr="00701F77">
        <w:rPr>
          <w:b/>
          <w:bCs/>
          <w:vertAlign w:val="superscript"/>
        </w:rPr>
        <w:t>de</w:t>
      </w:r>
      <w:r w:rsidR="000425B6" w:rsidRPr="00701F77">
        <w:rPr>
          <w:b/>
          <w:bCs/>
        </w:rPr>
        <w:t xml:space="preserve"> graad</w:t>
      </w:r>
      <w:r w:rsidR="000425B6">
        <w:t xml:space="preserve"> genoemd en kan bv. zijn: </w:t>
      </w:r>
      <w:r w:rsidR="000425B6">
        <w:tab/>
      </w:r>
      <w:r w:rsidR="000425B6">
        <w:tab/>
        <w:t>y = 3</w:t>
      </w:r>
      <w:r w:rsidRPr="00250A5E">
        <w:t xml:space="preserve"> </w:t>
      </w:r>
    </w:p>
    <w:p w14:paraId="5F694F55" w14:textId="77777777" w:rsidR="00561575" w:rsidRDefault="00561575" w:rsidP="00250A5E"/>
    <w:p w14:paraId="599A4AF0" w14:textId="5A10C542" w:rsidR="00561575" w:rsidRDefault="003130F2" w:rsidP="00561575">
      <w:pPr>
        <w:pStyle w:val="Geenafstand"/>
      </w:pPr>
      <w:r w:rsidRPr="00561575">
        <w:rPr>
          <w:noProof/>
        </w:rPr>
        <w:drawing>
          <wp:anchor distT="0" distB="0" distL="114300" distR="114300" simplePos="0" relativeHeight="251693056" behindDoc="1" locked="0" layoutInCell="1" allowOverlap="1" wp14:anchorId="22611319" wp14:editId="4E1632E3">
            <wp:simplePos x="0" y="0"/>
            <wp:positionH relativeFrom="column">
              <wp:posOffset>-2540</wp:posOffset>
            </wp:positionH>
            <wp:positionV relativeFrom="paragraph">
              <wp:posOffset>186690</wp:posOffset>
            </wp:positionV>
            <wp:extent cx="2396490" cy="2178050"/>
            <wp:effectExtent l="0" t="0" r="0" b="0"/>
            <wp:wrapTight wrapText="bothSides">
              <wp:wrapPolygon edited="0">
                <wp:start x="0" y="0"/>
                <wp:lineTo x="0" y="21348"/>
                <wp:lineTo x="21463" y="21348"/>
                <wp:lineTo x="21463" y="0"/>
                <wp:lineTo x="0" y="0"/>
              </wp:wrapPolygon>
            </wp:wrapTight>
            <wp:docPr id="901275842" name="Afbeelding 1" descr="Afbeelding met lijn, Rechthoek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5842" name="Afbeelding 1" descr="Afbeelding met lijn, Rechthoek, tekst&#10;&#10;Automatisch gegenereerde beschrijvi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575">
        <w:t xml:space="preserve">Voorbeeld constante: </w:t>
      </w:r>
    </w:p>
    <w:p w14:paraId="6D74F714" w14:textId="12B58DE2" w:rsidR="00561575" w:rsidRPr="003130F2" w:rsidRDefault="001A0BCE" w:rsidP="00250A5E">
      <w:pPr>
        <w:rPr>
          <w:b/>
          <w:bCs/>
        </w:rPr>
      </w:pPr>
      <w:r w:rsidRPr="003130F2">
        <w:rPr>
          <w:b/>
          <w:bCs/>
        </w:rPr>
        <w:t xml:space="preserve">Eigenschappen: </w:t>
      </w:r>
    </w:p>
    <w:p w14:paraId="5FB79185" w14:textId="6827955D" w:rsidR="001A0BCE" w:rsidRDefault="001A0BCE" w:rsidP="001A0BCE">
      <w:pPr>
        <w:pStyle w:val="Lijstalinea"/>
        <w:numPr>
          <w:ilvl w:val="0"/>
          <w:numId w:val="82"/>
        </w:numPr>
      </w:pPr>
      <w:r>
        <w:t>Dom(f) = R</w:t>
      </w:r>
    </w:p>
    <w:p w14:paraId="1CBBC068" w14:textId="5A440DD0" w:rsidR="001A0BCE" w:rsidRDefault="001A0BCE" w:rsidP="001A0BCE">
      <w:pPr>
        <w:pStyle w:val="Lijstalinea"/>
        <w:numPr>
          <w:ilvl w:val="0"/>
          <w:numId w:val="82"/>
        </w:numPr>
      </w:pPr>
      <w:r>
        <w:t>Beeld/bereik</w:t>
      </w:r>
      <w:r w:rsidR="00A26F89">
        <w:t xml:space="preserve"> = 4</w:t>
      </w:r>
    </w:p>
    <w:p w14:paraId="56A23BC4" w14:textId="45F05202" w:rsidR="00A26F89" w:rsidRDefault="00A26F89" w:rsidP="001A0BCE">
      <w:pPr>
        <w:pStyle w:val="Lijstalinea"/>
        <w:numPr>
          <w:ilvl w:val="0"/>
          <w:numId w:val="82"/>
        </w:numPr>
      </w:pPr>
      <w:r>
        <w:t>Nulpunten = geen</w:t>
      </w:r>
    </w:p>
    <w:p w14:paraId="14751CEB" w14:textId="05581244" w:rsidR="00561575" w:rsidRDefault="00A26F89" w:rsidP="00F71808">
      <w:pPr>
        <w:pStyle w:val="Lijstalinea"/>
        <w:numPr>
          <w:ilvl w:val="0"/>
          <w:numId w:val="82"/>
        </w:numPr>
      </w:pPr>
      <w:r>
        <w:t>Snijpunt = Coördinaat (0,4) met x =</w:t>
      </w:r>
      <w:r w:rsidR="003130F2">
        <w:t xml:space="preserve"> 0 en y = 4</w:t>
      </w:r>
    </w:p>
    <w:p w14:paraId="7F059CDC" w14:textId="53C208F1" w:rsidR="003130F2" w:rsidRPr="00F71808" w:rsidRDefault="003130F2" w:rsidP="003130F2">
      <w:pPr>
        <w:pStyle w:val="Lijstalinea"/>
      </w:pPr>
    </w:p>
    <w:p w14:paraId="4F074AA8" w14:textId="50B6AC9A" w:rsidR="008F05BF" w:rsidRPr="003130F2" w:rsidRDefault="00362F40" w:rsidP="003130F2">
      <w:pPr>
        <w:rPr>
          <w:b/>
          <w:bCs/>
        </w:rPr>
      </w:pPr>
      <w:r w:rsidRPr="003130F2">
        <w:rPr>
          <w:b/>
          <w:bCs/>
        </w:rPr>
        <w:t>Tekenverloop:</w:t>
      </w:r>
    </w:p>
    <w:p w14:paraId="2B598F22" w14:textId="0B086225" w:rsidR="00211989" w:rsidRDefault="001949FF" w:rsidP="00211989">
      <w:r w:rsidRPr="003130F2"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3E2409DA" wp14:editId="7DBA62F7">
            <wp:simplePos x="0" y="0"/>
            <wp:positionH relativeFrom="column">
              <wp:posOffset>-26035</wp:posOffset>
            </wp:positionH>
            <wp:positionV relativeFrom="paragraph">
              <wp:posOffset>31115</wp:posOffset>
            </wp:positionV>
            <wp:extent cx="2932430" cy="711200"/>
            <wp:effectExtent l="0" t="0" r="0" b="0"/>
            <wp:wrapTight wrapText="bothSides">
              <wp:wrapPolygon edited="0">
                <wp:start x="0" y="0"/>
                <wp:lineTo x="0" y="20829"/>
                <wp:lineTo x="21469" y="20829"/>
                <wp:lineTo x="21469" y="0"/>
                <wp:lineTo x="0" y="0"/>
              </wp:wrapPolygon>
            </wp:wrapTight>
            <wp:docPr id="719887114" name="Afbeelding 719887114">
              <a:extLst xmlns:a="http://schemas.openxmlformats.org/drawingml/2006/main">
                <a:ext uri="{FF2B5EF4-FFF2-40B4-BE49-F238E27FC236}">
                  <a16:creationId xmlns:a16="http://schemas.microsoft.com/office/drawing/2014/main" id="{E03B22DE-6564-D47E-6BDD-4F00F5265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87114" name="Afbeelding 719887114">
                      <a:extLst>
                        <a:ext uri="{FF2B5EF4-FFF2-40B4-BE49-F238E27FC236}">
                          <a16:creationId xmlns:a16="http://schemas.microsoft.com/office/drawing/2014/main" id="{E03B22DE-6564-D47E-6BDD-4F00F5265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F40">
        <w:tab/>
      </w:r>
    </w:p>
    <w:p w14:paraId="52482F0A" w14:textId="77777777" w:rsidR="003211BF" w:rsidRDefault="003211BF" w:rsidP="00211989"/>
    <w:p w14:paraId="46688860" w14:textId="77777777" w:rsidR="003211BF" w:rsidRDefault="003211BF" w:rsidP="00211989"/>
    <w:p w14:paraId="2234C6DB" w14:textId="77777777" w:rsidR="003211BF" w:rsidRDefault="003211BF" w:rsidP="00211989"/>
    <w:p w14:paraId="7ABB5216" w14:textId="77777777" w:rsidR="00755997" w:rsidRDefault="00755997" w:rsidP="00211989"/>
    <w:p w14:paraId="304D2047" w14:textId="77777777" w:rsidR="00755997" w:rsidRDefault="00755997" w:rsidP="00211989"/>
    <w:p w14:paraId="291C878C" w14:textId="793A5890" w:rsidR="00755997" w:rsidRDefault="00D6774B" w:rsidP="009E3CA0">
      <w:pPr>
        <w:pStyle w:val="Geenafstand"/>
      </w:pPr>
      <w:r>
        <w:t>Tekenverloop</w:t>
      </w:r>
      <w:r w:rsidR="00CA213D">
        <w:t xml:space="preserve"> bij een constante</w:t>
      </w:r>
      <w:r>
        <w:t xml:space="preserve">: </w:t>
      </w:r>
    </w:p>
    <w:p w14:paraId="1E174F32" w14:textId="556DDCFB" w:rsidR="00D6774B" w:rsidRDefault="00D6774B" w:rsidP="00211989">
      <w:r>
        <w:t xml:space="preserve">De top begint bij de x waarbij het start in -oneindig en +oneindig met in het midden de </w:t>
      </w:r>
      <w:r w:rsidRPr="009E3CA0">
        <w:rPr>
          <w:b/>
          <w:bCs/>
        </w:rPr>
        <w:t>Top (-b/a)</w:t>
      </w:r>
      <w:r w:rsidR="00FB6100" w:rsidRPr="009E3CA0">
        <w:rPr>
          <w:b/>
          <w:bCs/>
        </w:rPr>
        <w:t xml:space="preserve"> </w:t>
      </w:r>
      <w:r w:rsidR="00FB6100">
        <w:t xml:space="preserve">en bij f(x) links het </w:t>
      </w:r>
      <w:r w:rsidR="00FB6100" w:rsidRPr="009E3CA0">
        <w:rPr>
          <w:b/>
          <w:bCs/>
        </w:rPr>
        <w:t>teken</w:t>
      </w:r>
      <w:r w:rsidR="00FB6100">
        <w:t xml:space="preserve"> </w:t>
      </w:r>
      <w:r w:rsidR="00FB6100" w:rsidRPr="009E3CA0">
        <w:rPr>
          <w:b/>
          <w:bCs/>
        </w:rPr>
        <w:t>voor</w:t>
      </w:r>
      <w:r w:rsidR="00FB6100">
        <w:t xml:space="preserve"> de</w:t>
      </w:r>
      <w:r w:rsidR="009E3CA0">
        <w:t xml:space="preserve"> x op </w:t>
      </w:r>
      <w:r w:rsidR="009E3CA0" w:rsidRPr="009E3CA0">
        <w:rPr>
          <w:b/>
          <w:bCs/>
        </w:rPr>
        <w:t>0</w:t>
      </w:r>
      <w:r w:rsidR="009E3CA0">
        <w:t xml:space="preserve"> stond en rechts het teken </w:t>
      </w:r>
      <w:r w:rsidR="009E3CA0" w:rsidRPr="009E3CA0">
        <w:rPr>
          <w:b/>
          <w:bCs/>
        </w:rPr>
        <w:t>na</w:t>
      </w:r>
      <w:r w:rsidR="009E3CA0">
        <w:t xml:space="preserve"> de x 0 is gepasseerd.</w:t>
      </w:r>
    </w:p>
    <w:p w14:paraId="3ABD97E1" w14:textId="77777777" w:rsidR="003211BF" w:rsidRDefault="003211BF" w:rsidP="00211989"/>
    <w:p w14:paraId="28B08A82" w14:textId="327AF33C" w:rsidR="003211BF" w:rsidRDefault="00037E2F" w:rsidP="00037E2F">
      <w:pPr>
        <w:pStyle w:val="Kop2"/>
      </w:pPr>
      <w:bookmarkStart w:id="59" w:name="_Toc155273682"/>
      <w:r>
        <w:lastRenderedPageBreak/>
        <w:t>Lineaire functies of functies van de eerste graad</w:t>
      </w:r>
      <w:bookmarkEnd w:id="59"/>
    </w:p>
    <w:p w14:paraId="6C7449E8" w14:textId="48AB6BCA" w:rsidR="003211BF" w:rsidRDefault="002E6292" w:rsidP="00755997">
      <w:pPr>
        <w:pStyle w:val="Geenafstand"/>
      </w:pPr>
      <w:r>
        <w:t xml:space="preserve">Definitie: </w:t>
      </w:r>
    </w:p>
    <w:p w14:paraId="531D8043" w14:textId="7EDF0121" w:rsidR="002E6292" w:rsidRDefault="002E6292" w:rsidP="00211989">
      <w:r w:rsidRPr="002E6292">
        <w:rPr>
          <w:noProof/>
        </w:rPr>
        <w:drawing>
          <wp:anchor distT="0" distB="0" distL="114300" distR="114300" simplePos="0" relativeHeight="251694080" behindDoc="1" locked="0" layoutInCell="1" allowOverlap="1" wp14:anchorId="0333778D" wp14:editId="077268E3">
            <wp:simplePos x="0" y="0"/>
            <wp:positionH relativeFrom="column">
              <wp:posOffset>854710</wp:posOffset>
            </wp:positionH>
            <wp:positionV relativeFrom="paragraph">
              <wp:posOffset>6350</wp:posOffset>
            </wp:positionV>
            <wp:extent cx="1231900" cy="191770"/>
            <wp:effectExtent l="0" t="0" r="0" b="0"/>
            <wp:wrapTight wrapText="bothSides">
              <wp:wrapPolygon edited="0">
                <wp:start x="0" y="0"/>
                <wp:lineTo x="0" y="19311"/>
                <wp:lineTo x="21377" y="19311"/>
                <wp:lineTo x="21377" y="0"/>
                <wp:lineTo x="0" y="0"/>
              </wp:wrapPolygon>
            </wp:wrapTight>
            <wp:docPr id="71267477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4774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 functie  waarbij a en b gegeven reële getallen zijn en a ≠ 0, noemt men een </w:t>
      </w:r>
      <w:r w:rsidRPr="00DE52EB">
        <w:rPr>
          <w:b/>
          <w:bCs/>
        </w:rPr>
        <w:t>functie van de eerste graad of lineaire functie</w:t>
      </w:r>
      <w:r>
        <w:t>.</w:t>
      </w:r>
    </w:p>
    <w:p w14:paraId="5BD5ADB2" w14:textId="77777777" w:rsidR="001D2D3C" w:rsidRDefault="001D2D3C" w:rsidP="00211989"/>
    <w:p w14:paraId="468FB602" w14:textId="7C2A270F" w:rsidR="001D2D3C" w:rsidRDefault="001D2D3C" w:rsidP="001D2D3C">
      <w:pPr>
        <w:pStyle w:val="Geenafstand"/>
      </w:pPr>
      <w:r>
        <w:t>RICO (</w:t>
      </w:r>
      <w:proofErr w:type="spellStart"/>
      <w:r>
        <w:t>RichtingsCoëfficiënt</w:t>
      </w:r>
      <w:proofErr w:type="spellEnd"/>
      <w:r>
        <w:t>) :</w:t>
      </w:r>
    </w:p>
    <w:p w14:paraId="7A15C13C" w14:textId="36F7033B" w:rsidR="00F21BDD" w:rsidRPr="005A4652" w:rsidRDefault="00000000" w:rsidP="0021198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Y2-Y1</m:t>
              </m:r>
            </m:num>
            <m:den>
              <m:r>
                <w:rPr>
                  <w:rFonts w:ascii="Cambria Math" w:eastAsiaTheme="minorEastAsia" w:hAnsi="Cambria Math"/>
                </w:rPr>
                <m:t>X2-X1</m:t>
              </m:r>
            </m:den>
          </m:f>
        </m:oMath>
      </m:oMathPara>
    </w:p>
    <w:p w14:paraId="507EF71D" w14:textId="59750A37" w:rsidR="003211BF" w:rsidRPr="00F21BDD" w:rsidRDefault="0083606B" w:rsidP="00211989">
      <w:pPr>
        <w:rPr>
          <w:rFonts w:eastAsiaTheme="minorEastAsia"/>
        </w:rPr>
      </w:pPr>
      <w:r w:rsidRPr="0083606B">
        <w:rPr>
          <w:noProof/>
        </w:rPr>
        <w:drawing>
          <wp:anchor distT="0" distB="0" distL="114300" distR="114300" simplePos="0" relativeHeight="251695104" behindDoc="1" locked="0" layoutInCell="1" allowOverlap="1" wp14:anchorId="0FE1526A" wp14:editId="47EEB755">
            <wp:simplePos x="0" y="0"/>
            <wp:positionH relativeFrom="column">
              <wp:posOffset>1115060</wp:posOffset>
            </wp:positionH>
            <wp:positionV relativeFrom="paragraph">
              <wp:posOffset>111125</wp:posOffset>
            </wp:positionV>
            <wp:extent cx="1783080" cy="335280"/>
            <wp:effectExtent l="0" t="0" r="0" b="0"/>
            <wp:wrapTight wrapText="bothSides">
              <wp:wrapPolygon edited="0">
                <wp:start x="0" y="0"/>
                <wp:lineTo x="0" y="20864"/>
                <wp:lineTo x="21462" y="20864"/>
                <wp:lineTo x="21462" y="0"/>
                <wp:lineTo x="0" y="0"/>
              </wp:wrapPolygon>
            </wp:wrapTight>
            <wp:docPr id="173367674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6746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B936D" w14:textId="716CBDAA" w:rsidR="00DE52EB" w:rsidRDefault="0083606B" w:rsidP="0083606B">
      <w:pPr>
        <w:pStyle w:val="Geenafstand"/>
      </w:pPr>
      <w:r>
        <w:t xml:space="preserve">Voorbeeld met: </w:t>
      </w:r>
    </w:p>
    <w:p w14:paraId="4853595B" w14:textId="63D3F5FB" w:rsidR="003211BF" w:rsidRDefault="005A2B88" w:rsidP="00211989">
      <w:pPr>
        <w:rPr>
          <w:b/>
          <w:bCs/>
        </w:rPr>
      </w:pPr>
      <w:r w:rsidRPr="005A2B88">
        <w:rPr>
          <w:noProof/>
        </w:rPr>
        <w:drawing>
          <wp:anchor distT="0" distB="0" distL="114300" distR="114300" simplePos="0" relativeHeight="251696128" behindDoc="1" locked="0" layoutInCell="1" allowOverlap="1" wp14:anchorId="36FBDCBE" wp14:editId="4A73FECF">
            <wp:simplePos x="0" y="0"/>
            <wp:positionH relativeFrom="column">
              <wp:posOffset>-2540</wp:posOffset>
            </wp:positionH>
            <wp:positionV relativeFrom="paragraph">
              <wp:posOffset>85090</wp:posOffset>
            </wp:positionV>
            <wp:extent cx="2434590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65" y="21374"/>
                <wp:lineTo x="21465" y="0"/>
                <wp:lineTo x="0" y="0"/>
              </wp:wrapPolygon>
            </wp:wrapTight>
            <wp:docPr id="1943078909" name="Afbeelding 1" descr="Afbeelding met lijn, diagram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78909" name="Afbeelding 1" descr="Afbeelding met lijn, diagram, Perceel&#10;&#10;Automatisch gegenereerde beschrijvi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Eigenschappen: </w:t>
      </w:r>
    </w:p>
    <w:p w14:paraId="260B054E" w14:textId="13178D15" w:rsidR="005A2B88" w:rsidRDefault="00D336C2" w:rsidP="005A2B88">
      <w:pPr>
        <w:pStyle w:val="Lijstalinea"/>
        <w:numPr>
          <w:ilvl w:val="0"/>
          <w:numId w:val="83"/>
        </w:numPr>
      </w:pPr>
      <w:r>
        <w:t>Domein = R</w:t>
      </w:r>
    </w:p>
    <w:p w14:paraId="5EE158FF" w14:textId="068982B4" w:rsidR="00D336C2" w:rsidRDefault="00D336C2" w:rsidP="005A2B88">
      <w:pPr>
        <w:pStyle w:val="Lijstalinea"/>
        <w:numPr>
          <w:ilvl w:val="0"/>
          <w:numId w:val="83"/>
        </w:numPr>
      </w:pPr>
      <w:r>
        <w:t>Bereik/beeld = R</w:t>
      </w:r>
    </w:p>
    <w:p w14:paraId="00A6491C" w14:textId="0C53C37C" w:rsidR="00D336C2" w:rsidRDefault="00D336C2" w:rsidP="005A2B88">
      <w:pPr>
        <w:pStyle w:val="Lijstalinea"/>
        <w:numPr>
          <w:ilvl w:val="0"/>
          <w:numId w:val="83"/>
        </w:numPr>
      </w:pPr>
      <w:r>
        <w:t xml:space="preserve">Snijpunten </w:t>
      </w:r>
      <w:r w:rsidR="001D2D3C">
        <w:t xml:space="preserve">(y-as) </w:t>
      </w:r>
      <w:r>
        <w:t xml:space="preserve">= </w:t>
      </w:r>
      <w:r w:rsidR="001D2D3C">
        <w:t>1</w:t>
      </w:r>
      <w:r>
        <w:t xml:space="preserve"> (</w:t>
      </w:r>
      <w:r w:rsidR="001D2D3C">
        <w:t>-6</w:t>
      </w:r>
      <w:r>
        <w:t>,</w:t>
      </w:r>
      <w:r w:rsidR="001D2D3C">
        <w:t xml:space="preserve"> </w:t>
      </w:r>
      <w:r>
        <w:t>0)</w:t>
      </w:r>
    </w:p>
    <w:p w14:paraId="30F8D164" w14:textId="598AEA34" w:rsidR="00D336C2" w:rsidRDefault="00D336C2" w:rsidP="005A2B88">
      <w:pPr>
        <w:pStyle w:val="Lijstalinea"/>
        <w:numPr>
          <w:ilvl w:val="0"/>
          <w:numId w:val="83"/>
        </w:numPr>
      </w:pPr>
      <w:r>
        <w:t>Nulpunten = 1 (</w:t>
      </w:r>
      <w:r w:rsidR="001D2D3C">
        <w:t>2, 0)</w:t>
      </w:r>
    </w:p>
    <w:p w14:paraId="77F341A6" w14:textId="1F23736B" w:rsidR="001D2D3C" w:rsidRPr="005A2B88" w:rsidRDefault="00F72834" w:rsidP="005A2B88">
      <w:pPr>
        <w:pStyle w:val="Lijstalinea"/>
        <w:numPr>
          <w:ilvl w:val="0"/>
          <w:numId w:val="83"/>
        </w:numPr>
      </w:pPr>
      <w:r>
        <w:t>RICO</w:t>
      </w:r>
      <w:r w:rsidR="009A7AE2">
        <w:t xml:space="preserve"> = 3 &gt; 0</w:t>
      </w:r>
    </w:p>
    <w:p w14:paraId="1C454D3D" w14:textId="77777777" w:rsidR="003211BF" w:rsidRDefault="003211BF" w:rsidP="00211989"/>
    <w:p w14:paraId="2B2B8E92" w14:textId="77777777" w:rsidR="009E02FD" w:rsidRDefault="009E02FD" w:rsidP="00211989"/>
    <w:p w14:paraId="1C3467A3" w14:textId="77777777" w:rsidR="009E02FD" w:rsidRDefault="009E02FD" w:rsidP="00211989"/>
    <w:p w14:paraId="056D2D3B" w14:textId="77777777" w:rsidR="009E02FD" w:rsidRDefault="009E02FD" w:rsidP="00211989"/>
    <w:p w14:paraId="7D03B5F8" w14:textId="77777777" w:rsidR="009E02FD" w:rsidRDefault="009E02FD" w:rsidP="00211989"/>
    <w:p w14:paraId="635B3EBF" w14:textId="77777777" w:rsidR="009E02FD" w:rsidRDefault="009E02FD" w:rsidP="00211989"/>
    <w:p w14:paraId="6D2B2BED" w14:textId="77777777" w:rsidR="009E02FD" w:rsidRDefault="009E02FD" w:rsidP="00211989"/>
    <w:p w14:paraId="7034EE96" w14:textId="5D70A933" w:rsidR="009E02FD" w:rsidRDefault="009E02FD" w:rsidP="009E02FD">
      <w:pPr>
        <w:pStyle w:val="Kop2"/>
      </w:pPr>
      <w:bookmarkStart w:id="60" w:name="_Toc155273683"/>
      <w:r>
        <w:t>Functies van de tweede graad</w:t>
      </w:r>
      <w:bookmarkEnd w:id="60"/>
    </w:p>
    <w:p w14:paraId="4017B99A" w14:textId="391B2B79" w:rsidR="009E02FD" w:rsidRDefault="00D86226" w:rsidP="00D86226">
      <w:pPr>
        <w:pStyle w:val="Geenafstand"/>
      </w:pPr>
      <w:r>
        <w:t xml:space="preserve">Definitie: </w:t>
      </w:r>
    </w:p>
    <w:p w14:paraId="796557DB" w14:textId="305E2280" w:rsidR="00D86226" w:rsidRDefault="00091973" w:rsidP="009E02FD">
      <w:r w:rsidRPr="00091973">
        <w:rPr>
          <w:noProof/>
        </w:rPr>
        <w:drawing>
          <wp:anchor distT="0" distB="0" distL="114300" distR="114300" simplePos="0" relativeHeight="251697152" behindDoc="1" locked="0" layoutInCell="1" allowOverlap="1" wp14:anchorId="2DAE49B0" wp14:editId="0A1B4162">
            <wp:simplePos x="0" y="0"/>
            <wp:positionH relativeFrom="column">
              <wp:posOffset>835660</wp:posOffset>
            </wp:positionH>
            <wp:positionV relativeFrom="paragraph">
              <wp:posOffset>6350</wp:posOffset>
            </wp:positionV>
            <wp:extent cx="1473200" cy="188595"/>
            <wp:effectExtent l="0" t="0" r="0" b="0"/>
            <wp:wrapTight wrapText="bothSides">
              <wp:wrapPolygon edited="0">
                <wp:start x="0" y="0"/>
                <wp:lineTo x="0" y="19636"/>
                <wp:lineTo x="21228" y="19636"/>
                <wp:lineTo x="21228" y="0"/>
                <wp:lineTo x="0" y="0"/>
              </wp:wrapPolygon>
            </wp:wrapTight>
            <wp:docPr id="17380634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340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226">
        <w:t xml:space="preserve">Een functie waarbij a, b en c gegeven reële getallen zijn en waarvoor a ≠ 0, noemt men een functie van de </w:t>
      </w:r>
      <w:r w:rsidR="00D86226" w:rsidRPr="00091973">
        <w:rPr>
          <w:b/>
          <w:bCs/>
        </w:rPr>
        <w:t>tweede graad</w:t>
      </w:r>
      <w:r w:rsidR="00D86226">
        <w:t xml:space="preserve">. </w:t>
      </w:r>
    </w:p>
    <w:p w14:paraId="46D83FA1" w14:textId="2BCD1A74" w:rsidR="00091973" w:rsidRDefault="00F97745" w:rsidP="00091973">
      <w:pPr>
        <w:pStyle w:val="Lijstalinea"/>
        <w:numPr>
          <w:ilvl w:val="0"/>
          <w:numId w:val="84"/>
        </w:numPr>
      </w:pPr>
      <w:r w:rsidRPr="00F97745">
        <w:rPr>
          <w:noProof/>
        </w:rPr>
        <w:drawing>
          <wp:anchor distT="0" distB="0" distL="114300" distR="114300" simplePos="0" relativeHeight="251698176" behindDoc="1" locked="0" layoutInCell="1" allowOverlap="1" wp14:anchorId="18B1BEF5" wp14:editId="24A2765F">
            <wp:simplePos x="0" y="0"/>
            <wp:positionH relativeFrom="column">
              <wp:posOffset>3928110</wp:posOffset>
            </wp:positionH>
            <wp:positionV relativeFrom="paragraph">
              <wp:posOffset>173990</wp:posOffset>
            </wp:positionV>
            <wp:extent cx="1874520" cy="982980"/>
            <wp:effectExtent l="19050" t="19050" r="0" b="7620"/>
            <wp:wrapTight wrapText="bothSides">
              <wp:wrapPolygon edited="0">
                <wp:start x="-220" y="-419"/>
                <wp:lineTo x="-220" y="21767"/>
                <wp:lineTo x="21512" y="21767"/>
                <wp:lineTo x="21512" y="-419"/>
                <wp:lineTo x="-220" y="-419"/>
              </wp:wrapPolygon>
            </wp:wrapTight>
            <wp:docPr id="575875173" name="Afbeelding 1" descr="Afbeelding met tekst, Lettertype, wit, algebr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5173" name="Afbeelding 1" descr="Afbeelding met tekst, Lettertype, wit, algebra&#10;&#10;Automatisch gegenereerde beschrijvi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98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6226">
        <w:t xml:space="preserve">Indien a &gt; 0 is, is de grafiek een </w:t>
      </w:r>
      <w:proofErr w:type="spellStart"/>
      <w:r w:rsidR="00D86226" w:rsidRPr="00091973">
        <w:rPr>
          <w:b/>
          <w:bCs/>
        </w:rPr>
        <w:t>dalparabool</w:t>
      </w:r>
      <w:proofErr w:type="spellEnd"/>
    </w:p>
    <w:p w14:paraId="26EF407A" w14:textId="2069957C" w:rsidR="009E02FD" w:rsidRDefault="00D86226" w:rsidP="00091973">
      <w:pPr>
        <w:pStyle w:val="Lijstalinea"/>
        <w:numPr>
          <w:ilvl w:val="0"/>
          <w:numId w:val="84"/>
        </w:numPr>
      </w:pPr>
      <w:r>
        <w:t xml:space="preserve">indien a &lt; 0 is, is de grafiek een </w:t>
      </w:r>
      <w:r w:rsidRPr="00091973">
        <w:rPr>
          <w:b/>
          <w:bCs/>
        </w:rPr>
        <w:t>bergparabool</w:t>
      </w:r>
      <w:r>
        <w:t>.</w:t>
      </w:r>
    </w:p>
    <w:p w14:paraId="32565578" w14:textId="77777777" w:rsidR="009E02FD" w:rsidRDefault="009E02FD" w:rsidP="009E02FD"/>
    <w:p w14:paraId="501583D4" w14:textId="275CD4C3" w:rsidR="00EA61DE" w:rsidRDefault="00EA61DE" w:rsidP="00387D1C">
      <w:pPr>
        <w:pStyle w:val="Geenafstand"/>
      </w:pPr>
      <w:proofErr w:type="spellStart"/>
      <w:r>
        <w:t>Extrema</w:t>
      </w:r>
      <w:proofErr w:type="spellEnd"/>
      <w:r>
        <w:t xml:space="preserve"> (top): </w:t>
      </w:r>
    </w:p>
    <w:p w14:paraId="73535F21" w14:textId="3A856DAB" w:rsidR="00EA61DE" w:rsidRDefault="00387D1C" w:rsidP="009E02FD">
      <w:r>
        <w:t xml:space="preserve">Bij een </w:t>
      </w:r>
      <w:proofErr w:type="spellStart"/>
      <w:r w:rsidRPr="00387D1C">
        <w:rPr>
          <w:b/>
          <w:bCs/>
        </w:rPr>
        <w:t>dalparabool</w:t>
      </w:r>
      <w:proofErr w:type="spellEnd"/>
      <w:r>
        <w:t xml:space="preserve"> is dit </w:t>
      </w:r>
      <w:proofErr w:type="spellStart"/>
      <w:r>
        <w:t>extremum</w:t>
      </w:r>
      <w:proofErr w:type="spellEnd"/>
      <w:r>
        <w:t xml:space="preserve"> een </w:t>
      </w:r>
      <w:r w:rsidRPr="00387D1C">
        <w:rPr>
          <w:b/>
          <w:bCs/>
        </w:rPr>
        <w:t>minimum</w:t>
      </w:r>
      <w:r>
        <w:t>.</w:t>
      </w:r>
      <w:r w:rsidR="00F97745" w:rsidRPr="00F97745">
        <w:rPr>
          <w:noProof/>
        </w:rPr>
        <w:t xml:space="preserve"> </w:t>
      </w:r>
    </w:p>
    <w:p w14:paraId="65268621" w14:textId="213926BB" w:rsidR="00387D1C" w:rsidRDefault="00387D1C" w:rsidP="009E02FD">
      <w:r>
        <w:t xml:space="preserve">Bij een </w:t>
      </w:r>
      <w:r w:rsidRPr="00387D1C">
        <w:rPr>
          <w:b/>
          <w:bCs/>
        </w:rPr>
        <w:t>bergparabool</w:t>
      </w:r>
      <w:r>
        <w:t xml:space="preserve"> is dit </w:t>
      </w:r>
      <w:proofErr w:type="spellStart"/>
      <w:r>
        <w:t>extremum</w:t>
      </w:r>
      <w:proofErr w:type="spellEnd"/>
      <w:r>
        <w:t xml:space="preserve"> een </w:t>
      </w:r>
      <w:r w:rsidRPr="00387D1C">
        <w:rPr>
          <w:b/>
          <w:bCs/>
        </w:rPr>
        <w:t>maximum</w:t>
      </w:r>
      <w:r>
        <w:t>.</w:t>
      </w:r>
    </w:p>
    <w:p w14:paraId="01C2638D" w14:textId="77777777" w:rsidR="009E02FD" w:rsidRDefault="009E02FD" w:rsidP="009E02FD"/>
    <w:p w14:paraId="26A5D21D" w14:textId="6B455AAA" w:rsidR="009E02FD" w:rsidRDefault="00F97745" w:rsidP="0032565C">
      <w:pPr>
        <w:pStyle w:val="Geenafstand"/>
      </w:pPr>
      <w:r>
        <w:t xml:space="preserve">Nulpunten: </w:t>
      </w:r>
    </w:p>
    <w:p w14:paraId="40779495" w14:textId="1DC95C45" w:rsidR="00F97745" w:rsidRDefault="00F97745" w:rsidP="009E02FD">
      <w:r>
        <w:t xml:space="preserve">Hier kunnen er meerdere nulpunten zijn. Dit bereken je via de </w:t>
      </w:r>
      <w:r w:rsidRPr="0032565C">
        <w:rPr>
          <w:b/>
          <w:bCs/>
        </w:rPr>
        <w:t>Discriminant</w:t>
      </w:r>
      <w:r>
        <w:t xml:space="preserve"> (b</w:t>
      </w:r>
      <w:r w:rsidR="0032565C" w:rsidRPr="0032565C">
        <w:rPr>
          <w:vertAlign w:val="superscript"/>
        </w:rPr>
        <w:t>2</w:t>
      </w:r>
      <w:r w:rsidR="0032565C">
        <w:t xml:space="preserve"> – 4ac)</w:t>
      </w:r>
    </w:p>
    <w:p w14:paraId="44A970D9" w14:textId="12DB2204" w:rsidR="009E02FD" w:rsidRDefault="0017540C" w:rsidP="0032565C">
      <w:pPr>
        <w:pStyle w:val="Lijstalinea"/>
        <w:numPr>
          <w:ilvl w:val="0"/>
          <w:numId w:val="85"/>
        </w:numPr>
      </w:pPr>
      <w:r w:rsidRPr="0017540C">
        <w:rPr>
          <w:noProof/>
        </w:rPr>
        <w:drawing>
          <wp:anchor distT="0" distB="0" distL="114300" distR="114300" simplePos="0" relativeHeight="251699200" behindDoc="1" locked="0" layoutInCell="1" allowOverlap="1" wp14:anchorId="517A9504" wp14:editId="51D99E20">
            <wp:simplePos x="0" y="0"/>
            <wp:positionH relativeFrom="column">
              <wp:posOffset>1794510</wp:posOffset>
            </wp:positionH>
            <wp:positionV relativeFrom="paragraph">
              <wp:posOffset>128270</wp:posOffset>
            </wp:positionV>
            <wp:extent cx="1212850" cy="374650"/>
            <wp:effectExtent l="0" t="0" r="0" b="0"/>
            <wp:wrapTight wrapText="bothSides">
              <wp:wrapPolygon edited="0">
                <wp:start x="0" y="0"/>
                <wp:lineTo x="0" y="20868"/>
                <wp:lineTo x="21374" y="20868"/>
                <wp:lineTo x="21374" y="0"/>
                <wp:lineTo x="0" y="0"/>
              </wp:wrapPolygon>
            </wp:wrapTight>
            <wp:docPr id="16308358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5819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65C">
        <w:t>Indien:</w:t>
      </w:r>
    </w:p>
    <w:p w14:paraId="20F80AE1" w14:textId="248F1AF7" w:rsidR="0032565C" w:rsidRDefault="00395DBE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&gt; 0</w:t>
      </w:r>
      <w:r>
        <w:t xml:space="preserve">: </w:t>
      </w:r>
    </w:p>
    <w:p w14:paraId="0516514D" w14:textId="210A39C4" w:rsidR="0017540C" w:rsidRDefault="000E0E2A" w:rsidP="0032565C">
      <w:pPr>
        <w:pStyle w:val="Lijstalinea"/>
        <w:numPr>
          <w:ilvl w:val="1"/>
          <w:numId w:val="85"/>
        </w:numPr>
      </w:pPr>
      <w:r w:rsidRPr="00694C05">
        <w:rPr>
          <w:noProof/>
        </w:rPr>
        <w:drawing>
          <wp:anchor distT="0" distB="0" distL="114300" distR="114300" simplePos="0" relativeHeight="251700224" behindDoc="1" locked="0" layoutInCell="1" allowOverlap="1" wp14:anchorId="6BDBE806" wp14:editId="6679F51C">
            <wp:simplePos x="0" y="0"/>
            <wp:positionH relativeFrom="column">
              <wp:posOffset>1794510</wp:posOffset>
            </wp:positionH>
            <wp:positionV relativeFrom="paragraph">
              <wp:posOffset>103505</wp:posOffset>
            </wp:positionV>
            <wp:extent cx="1168400" cy="459740"/>
            <wp:effectExtent l="0" t="0" r="0" b="0"/>
            <wp:wrapTight wrapText="bothSides">
              <wp:wrapPolygon edited="0">
                <wp:start x="0" y="0"/>
                <wp:lineTo x="0" y="20586"/>
                <wp:lineTo x="21130" y="20586"/>
                <wp:lineTo x="21130" y="0"/>
                <wp:lineTo x="0" y="0"/>
              </wp:wrapPolygon>
            </wp:wrapTight>
            <wp:docPr id="1363100662" name="Afbeelding 1" descr="Afbeelding met Lettertype, typografi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0662" name="Afbeelding 1" descr="Afbeelding met Lettertype, typografie, ontwerp&#10;&#10;Automatisch gegenereerde beschrijvi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6BF37" w14:textId="335045F8" w:rsidR="00694C05" w:rsidRDefault="0017540C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= 0</w:t>
      </w:r>
      <w:r>
        <w:t>:</w:t>
      </w:r>
    </w:p>
    <w:p w14:paraId="7DDB547A" w14:textId="5D72E4F5" w:rsidR="00694C05" w:rsidRDefault="00694C05" w:rsidP="000E0E2A">
      <w:pPr>
        <w:pStyle w:val="Lijstalinea"/>
        <w:numPr>
          <w:ilvl w:val="1"/>
          <w:numId w:val="85"/>
        </w:numPr>
      </w:pPr>
    </w:p>
    <w:p w14:paraId="7A731300" w14:textId="1EB8FD7B" w:rsidR="00694C05" w:rsidRDefault="00694C05" w:rsidP="0032565C">
      <w:pPr>
        <w:pStyle w:val="Lijstalinea"/>
        <w:numPr>
          <w:ilvl w:val="1"/>
          <w:numId w:val="85"/>
        </w:numPr>
      </w:pPr>
      <w:r>
        <w:t xml:space="preserve">D </w:t>
      </w:r>
      <w:r w:rsidR="000E0E2A">
        <w:t>&lt; 0:</w:t>
      </w:r>
      <w:r w:rsidR="000E0E2A">
        <w:tab/>
        <w:t xml:space="preserve">  Er is geen nulpunt: de parabool ligt volledig boven of onder de X-as</w:t>
      </w:r>
    </w:p>
    <w:p w14:paraId="711C58B5" w14:textId="77777777" w:rsidR="00694C05" w:rsidRDefault="00694C05" w:rsidP="00694C05"/>
    <w:p w14:paraId="2AE9A602" w14:textId="3250F9E3" w:rsidR="00694C05" w:rsidRDefault="00A47192" w:rsidP="00387E55">
      <w:pPr>
        <w:pStyle w:val="Geenafstand"/>
      </w:pPr>
      <w:r>
        <w:t xml:space="preserve">Eenmaal dit gekend, kunnen we de vergelijking invullen: </w:t>
      </w:r>
    </w:p>
    <w:p w14:paraId="7E3FA2BD" w14:textId="062BEAE6" w:rsidR="00387E55" w:rsidRDefault="00387E55" w:rsidP="00694C05">
      <w:r w:rsidRPr="00387E55">
        <w:rPr>
          <w:noProof/>
        </w:rPr>
        <w:drawing>
          <wp:inline distT="0" distB="0" distL="0" distR="0" wp14:anchorId="5DDF3CC4" wp14:editId="42050681">
            <wp:extent cx="3256221" cy="444500"/>
            <wp:effectExtent l="0" t="0" r="0" b="0"/>
            <wp:docPr id="5186286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86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5581" cy="4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097C" w14:textId="77777777" w:rsidR="00387E55" w:rsidRDefault="00387E55" w:rsidP="00694C05"/>
    <w:p w14:paraId="25623267" w14:textId="7BB8BED9" w:rsidR="00387E55" w:rsidRDefault="00387E55" w:rsidP="00387E55">
      <w:pPr>
        <w:pStyle w:val="Geenafstand"/>
      </w:pPr>
      <w:r>
        <w:lastRenderedPageBreak/>
        <w:t>Tekenverloop</w:t>
      </w:r>
      <w:r w:rsidR="00CA213D">
        <w:t xml:space="preserve"> bij een 2</w:t>
      </w:r>
      <w:r w:rsidR="00CA213D" w:rsidRPr="00CA213D">
        <w:rPr>
          <w:vertAlign w:val="superscript"/>
        </w:rPr>
        <w:t>e</w:t>
      </w:r>
      <w:r w:rsidR="00CA213D">
        <w:t xml:space="preserve"> </w:t>
      </w:r>
      <w:proofErr w:type="spellStart"/>
      <w:r w:rsidR="00CA213D">
        <w:t>graadsfunctie</w:t>
      </w:r>
      <w:proofErr w:type="spellEnd"/>
      <w:r>
        <w:t>:</w:t>
      </w:r>
    </w:p>
    <w:p w14:paraId="453C19B4" w14:textId="6BC23587" w:rsidR="00CA213D" w:rsidRDefault="00B63BC8" w:rsidP="00387E55">
      <w:pPr>
        <w:pStyle w:val="Geenafstand"/>
      </w:pPr>
      <w:r w:rsidRPr="00B63BC8">
        <w:rPr>
          <w:noProof/>
        </w:rPr>
        <w:drawing>
          <wp:anchor distT="0" distB="0" distL="114300" distR="114300" simplePos="0" relativeHeight="251701248" behindDoc="1" locked="0" layoutInCell="1" allowOverlap="1" wp14:anchorId="1DA7FD94" wp14:editId="7859AE7C">
            <wp:simplePos x="0" y="0"/>
            <wp:positionH relativeFrom="column">
              <wp:posOffset>3459480</wp:posOffset>
            </wp:positionH>
            <wp:positionV relativeFrom="paragraph">
              <wp:posOffset>20955</wp:posOffset>
            </wp:positionV>
            <wp:extent cx="265684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373" y="21388"/>
                <wp:lineTo x="21373" y="0"/>
                <wp:lineTo x="0" y="0"/>
              </wp:wrapPolygon>
            </wp:wrapTight>
            <wp:docPr id="1495946225" name="Afbeelding 1" descr="Afbeelding met diagram, lijn, origami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6225" name="Afbeelding 1" descr="Afbeelding met diagram, lijn, origami&#10;&#10;Automatisch gegenereerde beschrijvi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13D" w:rsidRPr="00CA213D">
        <w:rPr>
          <w:noProof/>
        </w:rPr>
        <w:drawing>
          <wp:inline distT="0" distB="0" distL="0" distR="0" wp14:anchorId="770B273F" wp14:editId="5F1ADAB4">
            <wp:extent cx="3340100" cy="1887128"/>
            <wp:effectExtent l="0" t="0" r="0" b="0"/>
            <wp:docPr id="224846983" name="Afbeelding 1" descr="Afbeelding met tekst, schermopname, lij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6983" name="Afbeelding 1" descr="Afbeelding met tekst, schermopname, lijn, nummer&#10;&#10;Automatisch gegenereerde beschrijvi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215" cy="18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D2EF" w14:textId="77777777" w:rsidR="00B63BC8" w:rsidRDefault="00B63BC8" w:rsidP="00387E55">
      <w:pPr>
        <w:pStyle w:val="Geenafstand"/>
      </w:pPr>
    </w:p>
    <w:p w14:paraId="1D1D6A83" w14:textId="577B82BF" w:rsidR="00E90C9C" w:rsidRDefault="00E90C9C" w:rsidP="00387E55">
      <w:pPr>
        <w:pStyle w:val="Geenafstand"/>
      </w:pPr>
      <w:r>
        <w:t>Top van x en y in een 2</w:t>
      </w:r>
      <w:r w:rsidRPr="00E90C9C">
        <w:rPr>
          <w:vertAlign w:val="superscript"/>
        </w:rPr>
        <w:t>e</w:t>
      </w:r>
      <w:r>
        <w:t xml:space="preserve"> </w:t>
      </w:r>
      <w:proofErr w:type="spellStart"/>
      <w:r>
        <w:t>graadsfunctie</w:t>
      </w:r>
      <w:proofErr w:type="spellEnd"/>
      <w:r>
        <w:t xml:space="preserve">: </w:t>
      </w:r>
    </w:p>
    <w:p w14:paraId="7E65C5DC" w14:textId="03CD8A5E" w:rsidR="00E90C9C" w:rsidRPr="00C00B86" w:rsidRDefault="000B235A" w:rsidP="00C00B86">
      <w:pPr>
        <w:pStyle w:val="Lijstalinea"/>
        <w:numPr>
          <w:ilvl w:val="0"/>
          <w:numId w:val="85"/>
        </w:numPr>
        <w:rPr>
          <w:rFonts w:eastAsiaTheme="minorEastAsia"/>
          <w:b/>
          <w:color w:val="7030A0"/>
        </w:rPr>
      </w:pPr>
      <w:r>
        <w:t>Top van x:</w:t>
      </w:r>
      <w:r w:rsidR="00C00B86">
        <w:tab/>
      </w:r>
      <w: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color w:val="7030A0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</w:p>
    <w:p w14:paraId="39132068" w14:textId="2645B7A5" w:rsidR="000B235A" w:rsidRPr="00C00B86" w:rsidRDefault="000B235A" w:rsidP="00C00B86">
      <w:pPr>
        <w:pStyle w:val="Lijstalinea"/>
        <w:numPr>
          <w:ilvl w:val="0"/>
          <w:numId w:val="87"/>
        </w:numPr>
      </w:pPr>
      <w:r w:rsidRPr="00C00B86">
        <w:t xml:space="preserve">Top van y: </w:t>
      </w:r>
      <w:r w:rsidR="00C00B86" w:rsidRPr="00C00B86">
        <w:tab/>
        <w:t>Top van</w:t>
      </w:r>
      <w:r w:rsidR="00C00B86">
        <w:t xml:space="preserve"> x invullen in het volledige functievoorsch</w:t>
      </w:r>
      <w:r w:rsidR="00F41841">
        <w:t>rift = Top van y</w:t>
      </w:r>
    </w:p>
    <w:p w14:paraId="0D1B6210" w14:textId="77777777" w:rsidR="00E90C9C" w:rsidRPr="00C00B86" w:rsidRDefault="00E90C9C" w:rsidP="00387E55">
      <w:pPr>
        <w:pStyle w:val="Geenafstand"/>
      </w:pPr>
    </w:p>
    <w:p w14:paraId="26518139" w14:textId="77777777" w:rsidR="00E90C9C" w:rsidRPr="00C00B86" w:rsidRDefault="00E90C9C" w:rsidP="00387E55">
      <w:pPr>
        <w:pStyle w:val="Geenafstand"/>
      </w:pPr>
    </w:p>
    <w:p w14:paraId="2E8D1758" w14:textId="28D62F69" w:rsidR="00B63BC8" w:rsidRDefault="00C53AC4" w:rsidP="00387E55">
      <w:pPr>
        <w:pStyle w:val="Geenafstand"/>
      </w:pPr>
      <w:r>
        <w:t>Voorbeeld 2</w:t>
      </w:r>
      <w:r w:rsidRPr="00C53AC4">
        <w:rPr>
          <w:vertAlign w:val="superscript"/>
        </w:rPr>
        <w:t>e</w:t>
      </w:r>
      <w:r>
        <w:t xml:space="preserve"> </w:t>
      </w:r>
      <w:proofErr w:type="spellStart"/>
      <w:r>
        <w:t>graadsfunctie</w:t>
      </w:r>
      <w:proofErr w:type="spellEnd"/>
      <w:r w:rsidR="00C10735">
        <w:t xml:space="preserve"> f(x) = 3x</w:t>
      </w:r>
      <w:r w:rsidR="00C10735" w:rsidRPr="00C10735">
        <w:rPr>
          <w:vertAlign w:val="superscript"/>
        </w:rPr>
        <w:t>2</w:t>
      </w:r>
      <w:r w:rsidR="00C10735">
        <w:t xml:space="preserve"> -4x + 1 </w:t>
      </w:r>
      <w:r>
        <w:t xml:space="preserve">: </w:t>
      </w:r>
    </w:p>
    <w:p w14:paraId="7EB33F83" w14:textId="3415B774" w:rsidR="00202418" w:rsidRPr="002817C0" w:rsidRDefault="00202418" w:rsidP="002817C0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Nulpunten</w:t>
      </w:r>
      <w:r>
        <w:t xml:space="preserve">: </w:t>
      </w:r>
      <w:r w:rsidR="002817C0">
        <w:t>(-4)</w:t>
      </w:r>
      <w:r w:rsidR="002817C0" w:rsidRPr="002817C0">
        <w:rPr>
          <w:vertAlign w:val="superscript"/>
        </w:rPr>
        <w:t>2</w:t>
      </w:r>
      <w:r w:rsidR="002817C0">
        <w:t xml:space="preserve"> – 4 * 3 * 1 = 16 – 12 = </w:t>
      </w:r>
      <w:r w:rsidR="002817C0" w:rsidRPr="002817C0">
        <w:rPr>
          <w:b/>
          <w:bCs/>
        </w:rPr>
        <w:t>4</w:t>
      </w:r>
    </w:p>
    <w:p w14:paraId="64AAD44C" w14:textId="5C022A25" w:rsidR="002817C0" w:rsidRPr="00FC0FD4" w:rsidRDefault="002817C0" w:rsidP="002817C0">
      <w:pPr>
        <w:pStyle w:val="Lijstalinea"/>
        <w:numPr>
          <w:ilvl w:val="1"/>
          <w:numId w:val="85"/>
        </w:numPr>
      </w:pPr>
      <w:r>
        <w:t xml:space="preserve">x1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4+2</m:t>
            </m:r>
          </m:num>
          <m:den>
            <m:r>
              <w:rPr>
                <w:rFonts w:ascii="Cambria Math" w:hAnsi="Cambria Math"/>
              </w:rPr>
              <m:t>2*3</m:t>
            </m:r>
          </m:den>
        </m:f>
      </m:oMath>
      <w:r w:rsidR="00C8286D">
        <w:rPr>
          <w:rFonts w:eastAsiaTheme="minorEastAsia"/>
        </w:rPr>
        <w:t xml:space="preserve"> = </w:t>
      </w:r>
      <w:r w:rsidR="00FC0FD4">
        <w:rPr>
          <w:rFonts w:eastAsiaTheme="minorEastAsia"/>
        </w:rPr>
        <w:t>1</w:t>
      </w:r>
    </w:p>
    <w:p w14:paraId="3E5A228A" w14:textId="77777777" w:rsidR="00FC0FD4" w:rsidRPr="00FC0FD4" w:rsidRDefault="00FC0FD4" w:rsidP="00FC0FD4">
      <w:pPr>
        <w:pStyle w:val="Lijstalinea"/>
        <w:ind w:left="1440"/>
      </w:pPr>
    </w:p>
    <w:p w14:paraId="44A5E0A6" w14:textId="4C811B17" w:rsidR="00FC0FD4" w:rsidRDefault="00FC0FD4" w:rsidP="00FC0FD4">
      <w:pPr>
        <w:pStyle w:val="Lijstalinea"/>
        <w:numPr>
          <w:ilvl w:val="1"/>
          <w:numId w:val="85"/>
        </w:numPr>
      </w:pPr>
      <w:r>
        <w:t>x</w:t>
      </w:r>
      <w:r w:rsidRPr="00D860A3">
        <w:t>2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4-2</m:t>
            </m:r>
          </m:num>
          <m:den>
            <m:r>
              <w:rPr>
                <w:rFonts w:ascii="Cambria Math" w:hAnsi="Cambria Math"/>
              </w:rPr>
              <m:t>2*3</m:t>
            </m:r>
          </m:den>
        </m:f>
      </m:oMath>
      <w:r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77DE4DFA" w14:textId="7D1C7411" w:rsidR="00D860A3" w:rsidRDefault="0037532C" w:rsidP="00D860A3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Domein</w:t>
      </w:r>
      <w:r>
        <w:t xml:space="preserve"> = R</w:t>
      </w:r>
    </w:p>
    <w:p w14:paraId="41E99C98" w14:textId="754D7D2D" w:rsidR="00F14C84" w:rsidRDefault="00F14C84" w:rsidP="00F14C84">
      <w:pPr>
        <w:pStyle w:val="Lijstalinea"/>
        <w:numPr>
          <w:ilvl w:val="0"/>
          <w:numId w:val="85"/>
        </w:numPr>
        <w:rPr>
          <w:lang w:val="en-GB"/>
        </w:rPr>
      </w:pPr>
      <w:proofErr w:type="spellStart"/>
      <w:r w:rsidRPr="00C35BCD">
        <w:rPr>
          <w:b/>
          <w:bCs/>
          <w:lang w:val="en-GB"/>
        </w:rPr>
        <w:t>Snpijpunten</w:t>
      </w:r>
      <w:proofErr w:type="spellEnd"/>
      <w:r>
        <w:rPr>
          <w:lang w:val="en-GB"/>
        </w:rPr>
        <w:t xml:space="preserve"> (Y-as) = </w:t>
      </w:r>
      <w:r w:rsidR="00BA7F95">
        <w:rPr>
          <w:lang w:val="en-GB"/>
        </w:rPr>
        <w:t>(0, 1), want f(0) = 1</w:t>
      </w:r>
    </w:p>
    <w:p w14:paraId="187DEADB" w14:textId="38C82C32" w:rsidR="00BA7F95" w:rsidRDefault="00C35BCD" w:rsidP="00F14C84">
      <w:pPr>
        <w:pStyle w:val="Lijstalinea"/>
        <w:numPr>
          <w:ilvl w:val="0"/>
          <w:numId w:val="85"/>
        </w:numPr>
        <w:rPr>
          <w:lang w:val="en-GB"/>
        </w:rPr>
      </w:pPr>
      <w:r w:rsidRPr="00C35BCD">
        <w:rPr>
          <w:b/>
          <w:bCs/>
          <w:noProof/>
          <w:lang w:val="en-GB"/>
        </w:rPr>
        <w:drawing>
          <wp:anchor distT="0" distB="0" distL="114300" distR="114300" simplePos="0" relativeHeight="251702272" behindDoc="1" locked="0" layoutInCell="1" allowOverlap="1" wp14:anchorId="48433E3C" wp14:editId="291E807F">
            <wp:simplePos x="0" y="0"/>
            <wp:positionH relativeFrom="column">
              <wp:posOffset>873760</wp:posOffset>
            </wp:positionH>
            <wp:positionV relativeFrom="paragraph">
              <wp:posOffset>43180</wp:posOffset>
            </wp:positionV>
            <wp:extent cx="4495800" cy="1158240"/>
            <wp:effectExtent l="0" t="0" r="0" b="0"/>
            <wp:wrapTight wrapText="bothSides">
              <wp:wrapPolygon edited="0">
                <wp:start x="0" y="0"/>
                <wp:lineTo x="0" y="21316"/>
                <wp:lineTo x="21508" y="21316"/>
                <wp:lineTo x="21508" y="0"/>
                <wp:lineTo x="0" y="0"/>
              </wp:wrapPolygon>
            </wp:wrapTight>
            <wp:docPr id="18578001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0153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841" w:rsidRPr="00C35BCD">
        <w:rPr>
          <w:b/>
          <w:bCs/>
          <w:lang w:val="en-GB"/>
        </w:rPr>
        <w:t>Top</w:t>
      </w:r>
      <w:r w:rsidR="00F41841">
        <w:rPr>
          <w:lang w:val="en-GB"/>
        </w:rPr>
        <w:t>:</w:t>
      </w:r>
      <w:r w:rsidR="00913CF8">
        <w:rPr>
          <w:lang w:val="en-GB"/>
        </w:rPr>
        <w:t xml:space="preserve"> </w:t>
      </w:r>
    </w:p>
    <w:p w14:paraId="6DE53118" w14:textId="77777777" w:rsidR="00913CF8" w:rsidRDefault="00913CF8" w:rsidP="00913CF8">
      <w:pPr>
        <w:ind w:left="360"/>
        <w:rPr>
          <w:lang w:val="en-GB"/>
        </w:rPr>
      </w:pPr>
    </w:p>
    <w:p w14:paraId="63C44AF5" w14:textId="77777777" w:rsidR="00913CF8" w:rsidRDefault="00913CF8" w:rsidP="00913CF8">
      <w:pPr>
        <w:ind w:left="360"/>
        <w:rPr>
          <w:lang w:val="en-GB"/>
        </w:rPr>
      </w:pPr>
    </w:p>
    <w:p w14:paraId="648180D4" w14:textId="77777777" w:rsidR="00913CF8" w:rsidRDefault="00913CF8" w:rsidP="00913CF8">
      <w:pPr>
        <w:ind w:left="360"/>
        <w:rPr>
          <w:lang w:val="en-GB"/>
        </w:rPr>
      </w:pPr>
    </w:p>
    <w:p w14:paraId="46F3A972" w14:textId="77777777" w:rsidR="00913CF8" w:rsidRDefault="00913CF8" w:rsidP="00913CF8">
      <w:pPr>
        <w:ind w:left="360"/>
        <w:rPr>
          <w:lang w:val="en-GB"/>
        </w:rPr>
      </w:pPr>
    </w:p>
    <w:p w14:paraId="21ED2E51" w14:textId="77777777" w:rsidR="00913CF8" w:rsidRDefault="00913CF8" w:rsidP="00913CF8">
      <w:pPr>
        <w:ind w:left="360"/>
        <w:rPr>
          <w:lang w:val="en-GB"/>
        </w:rPr>
      </w:pPr>
    </w:p>
    <w:p w14:paraId="1662CB61" w14:textId="77777777" w:rsidR="00C35BCD" w:rsidRDefault="00C35BCD" w:rsidP="00913CF8">
      <w:pPr>
        <w:ind w:left="360"/>
        <w:rPr>
          <w:lang w:val="en-GB"/>
        </w:rPr>
      </w:pPr>
    </w:p>
    <w:p w14:paraId="212586D7" w14:textId="0E39E68B" w:rsidR="00913CF8" w:rsidRPr="00C35BCD" w:rsidRDefault="00C35BCD" w:rsidP="00C35BCD">
      <w:pPr>
        <w:pStyle w:val="Lijstalinea"/>
        <w:numPr>
          <w:ilvl w:val="0"/>
          <w:numId w:val="85"/>
        </w:numPr>
      </w:pPr>
      <w:r w:rsidRPr="00C35BCD">
        <w:rPr>
          <w:b/>
          <w:bCs/>
        </w:rPr>
        <w:t>Beeld/bereik</w:t>
      </w:r>
      <w:r>
        <w:t xml:space="preserve"> = [-1/3, +oneindig[</w:t>
      </w:r>
    </w:p>
    <w:p w14:paraId="04452B71" w14:textId="77FFCE1F" w:rsidR="00913CF8" w:rsidRDefault="009F0CF3" w:rsidP="00913CF8">
      <w:pPr>
        <w:pStyle w:val="Lijstalinea"/>
        <w:numPr>
          <w:ilvl w:val="0"/>
          <w:numId w:val="85"/>
        </w:numPr>
        <w:rPr>
          <w:lang w:val="en-GB"/>
        </w:rPr>
      </w:pPr>
      <w:proofErr w:type="spellStart"/>
      <w:r w:rsidRPr="00C35BCD">
        <w:rPr>
          <w:b/>
          <w:bCs/>
          <w:lang w:val="en-GB"/>
        </w:rPr>
        <w:t>Tekenverloop</w:t>
      </w:r>
      <w:proofErr w:type="spellEnd"/>
      <w:r>
        <w:rPr>
          <w:lang w:val="en-GB"/>
        </w:rPr>
        <w:t xml:space="preserve">: </w:t>
      </w:r>
    </w:p>
    <w:p w14:paraId="552DBEE2" w14:textId="7B327746" w:rsidR="009F0CF3" w:rsidRDefault="009F0CF3" w:rsidP="009F0CF3">
      <w:pPr>
        <w:pStyle w:val="Lijstalinea"/>
        <w:ind w:left="1440"/>
        <w:rPr>
          <w:lang w:val="en-GB"/>
        </w:rPr>
      </w:pPr>
      <w:r w:rsidRPr="009F0CF3">
        <w:rPr>
          <w:noProof/>
          <w:lang w:val="en-GB"/>
        </w:rPr>
        <w:drawing>
          <wp:inline distT="0" distB="0" distL="0" distR="0" wp14:anchorId="5A16C1D9" wp14:editId="361780C4">
            <wp:extent cx="2682472" cy="396274"/>
            <wp:effectExtent l="0" t="0" r="3810" b="3810"/>
            <wp:docPr id="1603644890" name="Afbeelding 1" descr="Afbeelding met lijn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44890" name="Afbeelding 1" descr="Afbeelding met lijn, schermopname, nummer, Lettertype&#10;&#10;Automatisch gegenereerde beschrijvi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38AD" w14:textId="77777777" w:rsidR="00C35BCD" w:rsidRPr="00913CF8" w:rsidRDefault="00C35BCD" w:rsidP="009F0CF3">
      <w:pPr>
        <w:pStyle w:val="Lijstalinea"/>
        <w:ind w:left="1440"/>
        <w:rPr>
          <w:lang w:val="en-GB"/>
        </w:rPr>
      </w:pPr>
    </w:p>
    <w:p w14:paraId="2307648C" w14:textId="5F2D9877" w:rsidR="00AE64D6" w:rsidRDefault="005F142B" w:rsidP="007C5ACA">
      <w:pPr>
        <w:pStyle w:val="Kop1"/>
      </w:pPr>
      <w:bookmarkStart w:id="61" w:name="_Toc155273684"/>
      <w:r>
        <w:lastRenderedPageBreak/>
        <w:t xml:space="preserve">Hoofdstuk 9: </w:t>
      </w:r>
      <w:r w:rsidR="007C5ACA">
        <w:t>De exponentiële en logaritmische functie</w:t>
      </w:r>
      <w:bookmarkEnd w:id="61"/>
    </w:p>
    <w:p w14:paraId="26C66548" w14:textId="0C572042" w:rsidR="005F142B" w:rsidRDefault="00F50E4C" w:rsidP="00B11EC4">
      <w:pPr>
        <w:pStyle w:val="Geenafstand"/>
      </w:pPr>
      <w:r w:rsidRPr="00F50E4C">
        <w:rPr>
          <w:noProof/>
        </w:rPr>
        <w:drawing>
          <wp:anchor distT="0" distB="0" distL="114300" distR="114300" simplePos="0" relativeHeight="251703296" behindDoc="1" locked="0" layoutInCell="1" allowOverlap="1" wp14:anchorId="7BCB3EBF" wp14:editId="7B0A003E">
            <wp:simplePos x="0" y="0"/>
            <wp:positionH relativeFrom="column">
              <wp:posOffset>2658110</wp:posOffset>
            </wp:positionH>
            <wp:positionV relativeFrom="paragraph">
              <wp:posOffset>161925</wp:posOffset>
            </wp:positionV>
            <wp:extent cx="1249680" cy="266700"/>
            <wp:effectExtent l="0" t="0" r="0" b="0"/>
            <wp:wrapTight wrapText="bothSides">
              <wp:wrapPolygon edited="0">
                <wp:start x="0" y="0"/>
                <wp:lineTo x="0" y="20057"/>
                <wp:lineTo x="21402" y="20057"/>
                <wp:lineTo x="21402" y="0"/>
                <wp:lineTo x="0" y="0"/>
              </wp:wrapPolygon>
            </wp:wrapTight>
            <wp:docPr id="106728911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89119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7A1">
        <w:t>Definitie</w:t>
      </w:r>
      <w:r w:rsidR="00484168">
        <w:t xml:space="preserve"> exponentiële functie</w:t>
      </w:r>
      <w:r w:rsidR="00B677A1">
        <w:t xml:space="preserve">: </w:t>
      </w:r>
    </w:p>
    <w:p w14:paraId="43EDC4D5" w14:textId="098C928C" w:rsidR="00B677A1" w:rsidRDefault="00B677A1" w:rsidP="00F50E4C">
      <w:r>
        <w:t>De exponentiële functie met grondtal a</w:t>
      </w:r>
      <w:r w:rsidR="00F50E4C">
        <w:t xml:space="preserve">: </w:t>
      </w:r>
    </w:p>
    <w:p w14:paraId="6ECD0133" w14:textId="58ED9F05" w:rsidR="00F50E4C" w:rsidRDefault="00F50E4C" w:rsidP="00846EAC">
      <w:pPr>
        <w:pStyle w:val="Geenafstand"/>
      </w:pPr>
      <w:r w:rsidRPr="00F50E4C">
        <w:rPr>
          <w:noProof/>
        </w:rPr>
        <w:drawing>
          <wp:inline distT="0" distB="0" distL="0" distR="0" wp14:anchorId="0923ACCE" wp14:editId="38A90851">
            <wp:extent cx="1325995" cy="251482"/>
            <wp:effectExtent l="0" t="0" r="7620" b="0"/>
            <wp:docPr id="190540309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309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5603" w14:textId="77777777" w:rsidR="00846EAC" w:rsidRDefault="00846EAC" w:rsidP="00846EAC">
      <w:pPr>
        <w:pStyle w:val="Geenafstand"/>
      </w:pPr>
    </w:p>
    <w:p w14:paraId="70F24C44" w14:textId="3A7449E6" w:rsidR="005F142B" w:rsidRDefault="00484168" w:rsidP="00846EAC">
      <w:pPr>
        <w:pStyle w:val="Geenafstand"/>
      </w:pPr>
      <w:r>
        <w:t>Stijgende en dalende exponentiële functies:</w:t>
      </w:r>
    </w:p>
    <w:p w14:paraId="3559EB53" w14:textId="6EFBAE78" w:rsidR="00484168" w:rsidRPr="002B134E" w:rsidRDefault="00846EAC" w:rsidP="005F142B">
      <w:r>
        <w:t xml:space="preserve">Voor </w:t>
      </w:r>
      <w:r w:rsidRPr="00846EAC">
        <w:rPr>
          <w:b/>
          <w:bCs/>
        </w:rPr>
        <w:t>a &gt; 1</w:t>
      </w:r>
      <w:r>
        <w:t xml:space="preserve"> is de exponentiële functie strikt </w:t>
      </w:r>
      <w:r w:rsidRPr="00846EAC">
        <w:rPr>
          <w:b/>
          <w:bCs/>
        </w:rPr>
        <w:t>stijgend</w:t>
      </w:r>
      <w:r w:rsidR="002B134E">
        <w:rPr>
          <w:b/>
          <w:bCs/>
        </w:rPr>
        <w:tab/>
      </w:r>
      <w:r w:rsidR="002B134E">
        <w:rPr>
          <w:b/>
          <w:bCs/>
        </w:rPr>
        <w:tab/>
      </w:r>
      <w:r w:rsidR="002B134E">
        <w:t xml:space="preserve">Voorbeeld: </w:t>
      </w:r>
      <w:r w:rsidR="00AB7E7A">
        <w:t>3</w:t>
      </w:r>
    </w:p>
    <w:p w14:paraId="31998A49" w14:textId="382916B8" w:rsidR="00846EAC" w:rsidRPr="00AB7E7A" w:rsidRDefault="00846EAC" w:rsidP="00846EAC">
      <w:r>
        <w:t xml:space="preserve">Voor </w:t>
      </w:r>
      <w:r w:rsidRPr="00846EAC">
        <w:rPr>
          <w:b/>
          <w:bCs/>
        </w:rPr>
        <w:t>0 &lt; a &lt; 1</w:t>
      </w:r>
      <w:r>
        <w:t xml:space="preserve"> is de exponentiële functie strikt </w:t>
      </w:r>
      <w:r w:rsidRPr="00846EAC">
        <w:rPr>
          <w:b/>
          <w:bCs/>
        </w:rPr>
        <w:t>dalend</w:t>
      </w:r>
      <w:r w:rsidR="00AB7E7A">
        <w:rPr>
          <w:b/>
          <w:bCs/>
        </w:rPr>
        <w:tab/>
      </w:r>
      <w:r w:rsidR="00AB7E7A">
        <w:rPr>
          <w:b/>
          <w:bCs/>
        </w:rPr>
        <w:tab/>
      </w:r>
      <w:r w:rsidR="00AB7E7A">
        <w:t>Voorbeeld: 0.5 of -2</w:t>
      </w:r>
    </w:p>
    <w:p w14:paraId="23B1C486" w14:textId="77777777" w:rsidR="005F142B" w:rsidRDefault="005F142B" w:rsidP="005F142B"/>
    <w:p w14:paraId="53E3FCD9" w14:textId="0D067450" w:rsidR="005F142B" w:rsidRDefault="00E360FF" w:rsidP="00AB7E7A">
      <w:pPr>
        <w:pStyle w:val="Geenafstand"/>
      </w:pPr>
      <w:r w:rsidRPr="00E360FF">
        <w:rPr>
          <w:noProof/>
        </w:rPr>
        <w:drawing>
          <wp:anchor distT="0" distB="0" distL="114300" distR="114300" simplePos="0" relativeHeight="251705344" behindDoc="1" locked="0" layoutInCell="1" allowOverlap="1" wp14:anchorId="058F4880" wp14:editId="7A92DFE3">
            <wp:simplePos x="0" y="0"/>
            <wp:positionH relativeFrom="column">
              <wp:posOffset>4486910</wp:posOffset>
            </wp:positionH>
            <wp:positionV relativeFrom="paragraph">
              <wp:posOffset>5080</wp:posOffset>
            </wp:positionV>
            <wp:extent cx="1631950" cy="2084070"/>
            <wp:effectExtent l="0" t="0" r="0" b="0"/>
            <wp:wrapTight wrapText="bothSides">
              <wp:wrapPolygon edited="0">
                <wp:start x="0" y="0"/>
                <wp:lineTo x="0" y="21324"/>
                <wp:lineTo x="21432" y="21324"/>
                <wp:lineTo x="21432" y="0"/>
                <wp:lineTo x="0" y="0"/>
              </wp:wrapPolygon>
            </wp:wrapTight>
            <wp:docPr id="290246183" name="Afbeelding 1" descr="Afbeelding met tekst, ontvang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6183" name="Afbeelding 1" descr="Afbeelding met tekst, ontvangst, schermopname, Lettertype&#10;&#10;Automatisch gegenereerde beschrijvi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7A">
        <w:t>Hoe vullen we een exponentiële functie in? Met voorbeeld 2</w:t>
      </w:r>
      <w:r w:rsidR="00AB7E7A" w:rsidRPr="00AB7E7A">
        <w:rPr>
          <w:vertAlign w:val="superscript"/>
        </w:rPr>
        <w:t>x</w:t>
      </w:r>
    </w:p>
    <w:p w14:paraId="6CAAB73C" w14:textId="47867A16" w:rsidR="005F142B" w:rsidRDefault="00A13E45" w:rsidP="00A13E45">
      <w:pPr>
        <w:pStyle w:val="Lijstalinea"/>
        <w:numPr>
          <w:ilvl w:val="0"/>
          <w:numId w:val="88"/>
        </w:numPr>
      </w:pPr>
      <w:r>
        <w:t>We schrijven een aantal punten op (-2, -1, 0, 1 en 2) en vullen de waarden in</w:t>
      </w:r>
      <w:r w:rsidR="00E360FF" w:rsidRPr="00E360FF">
        <w:rPr>
          <w:noProof/>
        </w:rPr>
        <w:t xml:space="preserve"> </w:t>
      </w:r>
    </w:p>
    <w:p w14:paraId="44C3DC5B" w14:textId="765A9A46" w:rsidR="00A13E45" w:rsidRDefault="00A13E45" w:rsidP="00A13E45">
      <w:pPr>
        <w:pStyle w:val="Lijstalinea"/>
        <w:numPr>
          <w:ilvl w:val="0"/>
          <w:numId w:val="88"/>
        </w:numPr>
      </w:pPr>
      <w:r>
        <w:t>Vervolgens maken we een grafiek en vullen we de punten in en verbinden we ze met elkaar.</w:t>
      </w:r>
    </w:p>
    <w:p w14:paraId="0488C7E1" w14:textId="77777777" w:rsidR="00CD5C13" w:rsidRDefault="00CD5C13" w:rsidP="00CD5C13"/>
    <w:p w14:paraId="27DD117D" w14:textId="0A284C1C" w:rsidR="00CD5C13" w:rsidRDefault="00AE10C7" w:rsidP="00196048">
      <w:pPr>
        <w:pStyle w:val="Geenafstand"/>
      </w:pPr>
      <w:r>
        <w:t xml:space="preserve">Eigenschappen: </w:t>
      </w:r>
    </w:p>
    <w:p w14:paraId="6217772E" w14:textId="7B97E710" w:rsidR="00AE10C7" w:rsidRDefault="00AE10C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Domein</w:t>
      </w:r>
      <w:r>
        <w:t xml:space="preserve"> </w:t>
      </w:r>
      <w:r w:rsidR="00055F21">
        <w:t>(</w:t>
      </w:r>
      <w:r w:rsidR="00EA5A2D">
        <w:t>X</w:t>
      </w:r>
      <w:r w:rsidR="00055F21">
        <w:t>)</w:t>
      </w:r>
      <w:r w:rsidR="006750B7">
        <w:tab/>
      </w:r>
      <w:r w:rsidR="006750B7">
        <w:tab/>
      </w:r>
      <w:r>
        <w:t xml:space="preserve">= </w:t>
      </w:r>
      <w:r w:rsidR="00273E9D">
        <w:t>R</w:t>
      </w:r>
    </w:p>
    <w:p w14:paraId="1143F8F8" w14:textId="3E853BA3" w:rsidR="00273E9D" w:rsidRDefault="00196048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B</w:t>
      </w:r>
      <w:r w:rsidR="00273E9D" w:rsidRPr="006750B7">
        <w:rPr>
          <w:b/>
          <w:bCs/>
        </w:rPr>
        <w:t>eeld/bereik</w:t>
      </w:r>
      <w:r w:rsidR="00055F21">
        <w:rPr>
          <w:b/>
          <w:bCs/>
        </w:rPr>
        <w:t xml:space="preserve"> </w:t>
      </w:r>
      <w:r w:rsidR="00055F21" w:rsidRPr="00BB7FD2">
        <w:t>(</w:t>
      </w:r>
      <w:r w:rsidR="00EA5A2D">
        <w:t>Y</w:t>
      </w:r>
      <w:r w:rsidR="00BB7FD2" w:rsidRPr="00BB7FD2">
        <w:t>)</w:t>
      </w:r>
      <w:r w:rsidR="00273E9D">
        <w:t xml:space="preserve"> </w:t>
      </w:r>
      <w:r w:rsidR="006750B7">
        <w:tab/>
      </w:r>
      <w:r w:rsidR="00273E9D">
        <w:t>= R</w:t>
      </w:r>
      <w:r w:rsidR="00273E9D" w:rsidRPr="00196048">
        <w:rPr>
          <w:vertAlign w:val="superscript"/>
        </w:rPr>
        <w:t>+</w:t>
      </w:r>
      <w:r w:rsidR="00273E9D" w:rsidRPr="00196048">
        <w:rPr>
          <w:vertAlign w:val="subscript"/>
        </w:rPr>
        <w:t>0</w:t>
      </w:r>
      <w:r w:rsidR="00273E9D">
        <w:t xml:space="preserve"> (R+ zonder 0)</w:t>
      </w:r>
    </w:p>
    <w:p w14:paraId="78922E0D" w14:textId="2BB851E0" w:rsidR="00196048" w:rsidRDefault="006750B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Nulpunten</w:t>
      </w:r>
      <w:r>
        <w:t xml:space="preserve"> </w:t>
      </w:r>
      <w:r>
        <w:tab/>
      </w:r>
      <w:r>
        <w:tab/>
        <w:t>= g</w:t>
      </w:r>
      <w:r w:rsidR="00196048">
        <w:t xml:space="preserve">een </w:t>
      </w:r>
      <w:r w:rsidR="00196048" w:rsidRPr="006750B7">
        <w:t>nulpunten</w:t>
      </w:r>
      <w:r w:rsidR="00196048">
        <w:t xml:space="preserve"> (want 3</w:t>
      </w:r>
      <w:r w:rsidR="00196048" w:rsidRPr="00196048">
        <w:rPr>
          <w:vertAlign w:val="superscript"/>
        </w:rPr>
        <w:t>0</w:t>
      </w:r>
      <w:r w:rsidR="00196048">
        <w:t xml:space="preserve"> = 1)</w:t>
      </w:r>
    </w:p>
    <w:p w14:paraId="728561EC" w14:textId="311FB848" w:rsidR="00196048" w:rsidRDefault="006750B7" w:rsidP="00196048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Continuïteit</w:t>
      </w:r>
      <w:r>
        <w:t xml:space="preserve"> </w:t>
      </w:r>
      <w:r>
        <w:tab/>
      </w:r>
      <w:r>
        <w:tab/>
        <w:t>= continu</w:t>
      </w:r>
    </w:p>
    <w:p w14:paraId="40D5CB08" w14:textId="6FD6E37D" w:rsidR="0082752B" w:rsidRDefault="0082752B" w:rsidP="00196048">
      <w:pPr>
        <w:pStyle w:val="Lijstalinea"/>
        <w:numPr>
          <w:ilvl w:val="0"/>
          <w:numId w:val="89"/>
        </w:numPr>
      </w:pPr>
      <w:r>
        <w:rPr>
          <w:b/>
          <w:bCs/>
        </w:rPr>
        <w:t>f(1)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a</w:t>
      </w:r>
    </w:p>
    <w:p w14:paraId="7E0FDEF4" w14:textId="580764FE" w:rsidR="0082752B" w:rsidRPr="00273E9D" w:rsidRDefault="0082752B" w:rsidP="00196048">
      <w:pPr>
        <w:pStyle w:val="Lijstalinea"/>
        <w:numPr>
          <w:ilvl w:val="0"/>
          <w:numId w:val="89"/>
        </w:numPr>
      </w:pPr>
      <w:r>
        <w:rPr>
          <w:b/>
          <w:bCs/>
        </w:rPr>
        <w:t>f(0)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1 (afhankelijk van het grondtal a)</w:t>
      </w:r>
    </w:p>
    <w:p w14:paraId="11036298" w14:textId="77777777" w:rsidR="005E0CBC" w:rsidRPr="005E0CBC" w:rsidRDefault="005E0CBC" w:rsidP="005E0CBC"/>
    <w:p w14:paraId="55ED9950" w14:textId="435DF485" w:rsidR="007C5ACA" w:rsidRDefault="000D51BB" w:rsidP="000D51BB">
      <w:pPr>
        <w:pStyle w:val="Geenafstand"/>
      </w:pPr>
      <w:r>
        <w:t>Definitie n</w:t>
      </w:r>
      <w:r w:rsidR="006750B7">
        <w:t xml:space="preserve">atuurlijk grondtal e: </w:t>
      </w:r>
    </w:p>
    <w:p w14:paraId="23E076C2" w14:textId="7A606D45" w:rsidR="006750B7" w:rsidRDefault="000D51BB" w:rsidP="007C5ACA">
      <w:r>
        <w:t xml:space="preserve">De natuurlijke exponentiële functie met natuurlijk grondtal e (e = </w:t>
      </w:r>
      <w:r w:rsidRPr="00020E37">
        <w:rPr>
          <w:b/>
          <w:bCs/>
        </w:rPr>
        <w:t>2,</w:t>
      </w:r>
      <w:r>
        <w:t xml:space="preserve"> </w:t>
      </w:r>
      <w:r w:rsidRPr="00020E37">
        <w:rPr>
          <w:b/>
          <w:bCs/>
        </w:rPr>
        <w:t>7182</w:t>
      </w:r>
      <w:r>
        <w:t>818284 . . .) is</w:t>
      </w:r>
    </w:p>
    <w:p w14:paraId="6AF10F0E" w14:textId="4BCF8F04" w:rsidR="00AF797A" w:rsidRDefault="00AF797A" w:rsidP="007C5ACA">
      <w:r w:rsidRPr="00AF797A">
        <w:rPr>
          <w:noProof/>
        </w:rPr>
        <w:drawing>
          <wp:inline distT="0" distB="0" distL="0" distR="0" wp14:anchorId="74AE6E3B" wp14:editId="62C7CF35">
            <wp:extent cx="2926334" cy="495343"/>
            <wp:effectExtent l="0" t="0" r="7620" b="0"/>
            <wp:docPr id="1686654028" name="Afbeelding 1" descr="Afbeelding met Lettertype, typografie, tekst, kalligraf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54028" name="Afbeelding 1" descr="Afbeelding met Lettertype, typografie, tekst, kalligrafie&#10;&#10;Automatisch gegenereerde beschrijvi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890" w14:textId="15494F16" w:rsidR="00AF797A" w:rsidRDefault="00AF797A" w:rsidP="00AF797A">
      <w:pPr>
        <w:pStyle w:val="Kop2"/>
      </w:pPr>
      <w:bookmarkStart w:id="62" w:name="_Toc155273685"/>
      <w:r>
        <w:t>De logaritmische functie</w:t>
      </w:r>
      <w:bookmarkEnd w:id="62"/>
    </w:p>
    <w:p w14:paraId="02417086" w14:textId="78898ADF" w:rsidR="00AF797A" w:rsidRDefault="00AF797A" w:rsidP="00AF797A">
      <w:pPr>
        <w:pStyle w:val="Geenafstand"/>
      </w:pPr>
      <w:r>
        <w:t xml:space="preserve">Definitie: </w:t>
      </w:r>
    </w:p>
    <w:p w14:paraId="04B8DD0A" w14:textId="6DA333DD" w:rsidR="00AF797A" w:rsidRDefault="00057CFA" w:rsidP="007C5ACA">
      <w:r w:rsidRPr="00057CFA">
        <w:rPr>
          <w:noProof/>
        </w:rPr>
        <w:drawing>
          <wp:anchor distT="0" distB="0" distL="114300" distR="114300" simplePos="0" relativeHeight="251704320" behindDoc="1" locked="0" layoutInCell="1" allowOverlap="1" wp14:anchorId="28457CED" wp14:editId="3ED7DCE6">
            <wp:simplePos x="0" y="0"/>
            <wp:positionH relativeFrom="column">
              <wp:posOffset>2658110</wp:posOffset>
            </wp:positionH>
            <wp:positionV relativeFrom="paragraph">
              <wp:posOffset>5715</wp:posOffset>
            </wp:positionV>
            <wp:extent cx="1127760" cy="266700"/>
            <wp:effectExtent l="0" t="0" r="0" b="0"/>
            <wp:wrapTight wrapText="bothSides">
              <wp:wrapPolygon edited="0">
                <wp:start x="0" y="0"/>
                <wp:lineTo x="0" y="20057"/>
                <wp:lineTo x="21162" y="20057"/>
                <wp:lineTo x="21162" y="0"/>
                <wp:lineTo x="0" y="0"/>
              </wp:wrapPolygon>
            </wp:wrapTight>
            <wp:docPr id="13217797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9777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 </w:t>
      </w:r>
      <w:r w:rsidRPr="00D47AC4">
        <w:rPr>
          <w:b/>
          <w:bCs/>
        </w:rPr>
        <w:t>logaritmische functie met grondtal</w:t>
      </w:r>
      <w:r>
        <w:t xml:space="preserve"> a  is </w:t>
      </w:r>
    </w:p>
    <w:p w14:paraId="6FAEBA4B" w14:textId="7ABE98D9" w:rsidR="00057CFA" w:rsidRDefault="00D47AC4" w:rsidP="007C5ACA">
      <w:r w:rsidRPr="00D47AC4">
        <w:rPr>
          <w:noProof/>
        </w:rPr>
        <w:drawing>
          <wp:inline distT="0" distB="0" distL="0" distR="0" wp14:anchorId="7CFAC32D" wp14:editId="3B1E896A">
            <wp:extent cx="2415749" cy="342930"/>
            <wp:effectExtent l="0" t="0" r="3810" b="0"/>
            <wp:docPr id="162081602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602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5068" w14:textId="77777777" w:rsidR="00AF797A" w:rsidRDefault="00AF797A" w:rsidP="007C5ACA"/>
    <w:p w14:paraId="5BC10BC6" w14:textId="6E4CC207" w:rsidR="00D47AC4" w:rsidRDefault="00D47AC4" w:rsidP="00D47AC4">
      <w:pPr>
        <w:pStyle w:val="Geenafstand"/>
      </w:pPr>
      <w:r>
        <w:t xml:space="preserve">Stijgende en dalende logaritmische functies: </w:t>
      </w:r>
    </w:p>
    <w:p w14:paraId="061D3B12" w14:textId="4276E4B9" w:rsidR="00D47AC4" w:rsidRDefault="0071790A" w:rsidP="00D47AC4">
      <w:r w:rsidRPr="0071790A">
        <w:t xml:space="preserve">Voor </w:t>
      </w:r>
      <w:r w:rsidRPr="00FF6169">
        <w:rPr>
          <w:b/>
          <w:bCs/>
        </w:rPr>
        <w:t>a &gt; 1</w:t>
      </w:r>
      <w:r w:rsidRPr="0071790A">
        <w:t xml:space="preserve"> is </w:t>
      </w:r>
      <w:proofErr w:type="spellStart"/>
      <w:r w:rsidRPr="0071790A">
        <w:t>log</w:t>
      </w:r>
      <w:r w:rsidRPr="00FF6169">
        <w:rPr>
          <w:vertAlign w:val="subscript"/>
        </w:rPr>
        <w:t>a</w:t>
      </w:r>
      <w:proofErr w:type="spellEnd"/>
      <w:r w:rsidRPr="0071790A">
        <w:t xml:space="preserve"> </w:t>
      </w:r>
      <w:r w:rsidR="00FF6169" w:rsidRPr="00FF6169">
        <w:t xml:space="preserve">strikt </w:t>
      </w:r>
      <w:r>
        <w:t>stijgend</w:t>
      </w:r>
    </w:p>
    <w:p w14:paraId="60F0F1FC" w14:textId="6BACE6C3" w:rsidR="00AF797A" w:rsidRPr="00FF6169" w:rsidRDefault="0071790A" w:rsidP="007C5ACA">
      <w:r w:rsidRPr="00FF6169">
        <w:t xml:space="preserve">Voor </w:t>
      </w:r>
      <w:r w:rsidRPr="00FF6169">
        <w:rPr>
          <w:b/>
          <w:bCs/>
        </w:rPr>
        <w:t>0 &lt; a &lt; 1</w:t>
      </w:r>
      <w:r w:rsidRPr="00FF6169">
        <w:t xml:space="preserve"> is</w:t>
      </w:r>
      <w:r w:rsidR="00FF6169" w:rsidRPr="00FF6169">
        <w:t xml:space="preserve"> </w:t>
      </w:r>
      <w:proofErr w:type="spellStart"/>
      <w:r w:rsidR="00FF6169" w:rsidRPr="00FF6169">
        <w:t>log</w:t>
      </w:r>
      <w:r w:rsidR="00FF6169" w:rsidRPr="00FF6169">
        <w:rPr>
          <w:vertAlign w:val="subscript"/>
        </w:rPr>
        <w:t>a</w:t>
      </w:r>
      <w:proofErr w:type="spellEnd"/>
      <w:r w:rsidR="00FF6169" w:rsidRPr="00FF6169">
        <w:t xml:space="preserve"> strikt da</w:t>
      </w:r>
      <w:r w:rsidR="00FF6169">
        <w:t>lend</w:t>
      </w:r>
    </w:p>
    <w:p w14:paraId="524AD712" w14:textId="77777777" w:rsidR="00AF797A" w:rsidRDefault="00AF797A" w:rsidP="007C5ACA"/>
    <w:p w14:paraId="202529E8" w14:textId="59AD9510" w:rsidR="005F21E6" w:rsidRDefault="000550A6" w:rsidP="007C7672">
      <w:pPr>
        <w:pStyle w:val="Geenafstand"/>
      </w:pPr>
      <w:r>
        <w:t xml:space="preserve">Belangrijk verschil/verduidelijking bij exponentiële functies en logaritmische functies: </w:t>
      </w:r>
    </w:p>
    <w:p w14:paraId="37659F8F" w14:textId="4D121E8E" w:rsidR="000550A6" w:rsidRDefault="000550A6" w:rsidP="007C7672">
      <w:pPr>
        <w:pStyle w:val="Lijstalinea"/>
        <w:numPr>
          <w:ilvl w:val="0"/>
          <w:numId w:val="90"/>
        </w:numPr>
      </w:pPr>
      <w:r>
        <w:t xml:space="preserve">Bij </w:t>
      </w:r>
      <w:r w:rsidRPr="007C7672">
        <w:rPr>
          <w:b/>
          <w:bCs/>
        </w:rPr>
        <w:t>logaritmische</w:t>
      </w:r>
      <w:r>
        <w:t xml:space="preserve"> functies berekenen we </w:t>
      </w:r>
      <w:r w:rsidRPr="007C7672">
        <w:rPr>
          <w:b/>
          <w:bCs/>
        </w:rPr>
        <w:t>y</w:t>
      </w:r>
      <w:r w:rsidR="007C7672">
        <w:rPr>
          <w:b/>
          <w:bCs/>
        </w:rPr>
        <w:tab/>
      </w:r>
      <w:r w:rsidR="007C7672">
        <w:rPr>
          <w:b/>
          <w:bCs/>
        </w:rPr>
        <w:tab/>
      </w:r>
      <w:r w:rsidR="00A24E6E">
        <w:rPr>
          <w:b/>
          <w:bCs/>
        </w:rPr>
        <w:t>2</w:t>
      </w:r>
      <w:r w:rsidR="00A24E6E" w:rsidRPr="00A24E6E">
        <w:rPr>
          <w:b/>
          <w:bCs/>
          <w:vertAlign w:val="superscript"/>
        </w:rPr>
        <w:t>x</w:t>
      </w:r>
      <w:r w:rsidR="00A24E6E">
        <w:rPr>
          <w:b/>
          <w:bCs/>
        </w:rPr>
        <w:t xml:space="preserve"> =y</w:t>
      </w:r>
    </w:p>
    <w:p w14:paraId="7EDF0F4F" w14:textId="131ADA1C" w:rsidR="000550A6" w:rsidRPr="00FF6169" w:rsidRDefault="000550A6" w:rsidP="007C7672">
      <w:pPr>
        <w:pStyle w:val="Lijstalinea"/>
        <w:numPr>
          <w:ilvl w:val="0"/>
          <w:numId w:val="90"/>
        </w:numPr>
      </w:pPr>
      <w:r>
        <w:t xml:space="preserve">Bij </w:t>
      </w:r>
      <w:r w:rsidRPr="007C7672">
        <w:rPr>
          <w:b/>
          <w:bCs/>
        </w:rPr>
        <w:t>exponentiële</w:t>
      </w:r>
      <w:r>
        <w:t xml:space="preserve"> functies</w:t>
      </w:r>
      <w:r w:rsidR="007C7672">
        <w:t xml:space="preserve"> berekenen we </w:t>
      </w:r>
      <w:r w:rsidR="007C7672" w:rsidRPr="007C7672">
        <w:rPr>
          <w:b/>
          <w:bCs/>
        </w:rPr>
        <w:t>x</w:t>
      </w:r>
      <w:r w:rsidR="00A24E6E">
        <w:rPr>
          <w:b/>
          <w:bCs/>
        </w:rPr>
        <w:tab/>
      </w:r>
      <w:r w:rsidR="00A24E6E">
        <w:rPr>
          <w:b/>
          <w:bCs/>
        </w:rPr>
        <w:tab/>
        <w:t>2</w:t>
      </w:r>
      <w:r w:rsidR="00A24E6E" w:rsidRPr="00A24E6E">
        <w:rPr>
          <w:b/>
          <w:bCs/>
          <w:vertAlign w:val="superscript"/>
        </w:rPr>
        <w:t>y</w:t>
      </w:r>
      <w:r w:rsidR="00A24E6E">
        <w:rPr>
          <w:b/>
          <w:bCs/>
        </w:rPr>
        <w:t xml:space="preserve"> = x</w:t>
      </w:r>
    </w:p>
    <w:p w14:paraId="04F2E6D2" w14:textId="082E2031" w:rsidR="00AF797A" w:rsidRDefault="003B6EAF" w:rsidP="007C5ACA">
      <w:r w:rsidRPr="00E360FF">
        <w:rPr>
          <w:noProof/>
        </w:rPr>
        <w:drawing>
          <wp:anchor distT="0" distB="0" distL="114300" distR="114300" simplePos="0" relativeHeight="251707392" behindDoc="1" locked="0" layoutInCell="1" allowOverlap="1" wp14:anchorId="744179D3" wp14:editId="5ADF1704">
            <wp:simplePos x="0" y="0"/>
            <wp:positionH relativeFrom="column">
              <wp:posOffset>4046855</wp:posOffset>
            </wp:positionH>
            <wp:positionV relativeFrom="paragraph">
              <wp:posOffset>27305</wp:posOffset>
            </wp:positionV>
            <wp:extent cx="2072005" cy="1404620"/>
            <wp:effectExtent l="0" t="0" r="0" b="0"/>
            <wp:wrapTight wrapText="bothSides">
              <wp:wrapPolygon edited="0">
                <wp:start x="0" y="0"/>
                <wp:lineTo x="0" y="21385"/>
                <wp:lineTo x="21448" y="21385"/>
                <wp:lineTo x="21448" y="0"/>
                <wp:lineTo x="0" y="0"/>
              </wp:wrapPolygon>
            </wp:wrapTight>
            <wp:docPr id="71446245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2456" name="Afbeelding 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4208B" w14:textId="72B5E7CE" w:rsidR="00511EA2" w:rsidRDefault="00511EA2" w:rsidP="00511EA2">
      <w:pPr>
        <w:pStyle w:val="Geenafstand"/>
      </w:pPr>
      <w:r>
        <w:t>Hoe vullen we een exponentiële functie in? Met voorbeeld 2</w:t>
      </w:r>
      <w:r w:rsidRPr="00AB7E7A">
        <w:rPr>
          <w:vertAlign w:val="superscript"/>
        </w:rPr>
        <w:t>x</w:t>
      </w:r>
    </w:p>
    <w:p w14:paraId="39D13FA6" w14:textId="77777777" w:rsidR="00511EA2" w:rsidRDefault="00511EA2" w:rsidP="00511EA2">
      <w:pPr>
        <w:pStyle w:val="Lijstalinea"/>
        <w:numPr>
          <w:ilvl w:val="0"/>
          <w:numId w:val="88"/>
        </w:numPr>
      </w:pPr>
      <w:r>
        <w:t>We schrijven een aantal punten op (-2, -1, 0, 1 en 2) en vullen de waarden in</w:t>
      </w:r>
      <w:r w:rsidRPr="00E360FF">
        <w:rPr>
          <w:noProof/>
        </w:rPr>
        <w:t xml:space="preserve"> </w:t>
      </w:r>
    </w:p>
    <w:p w14:paraId="2B83A443" w14:textId="77777777" w:rsidR="00511EA2" w:rsidRDefault="00511EA2" w:rsidP="00511EA2">
      <w:pPr>
        <w:pStyle w:val="Lijstalinea"/>
        <w:numPr>
          <w:ilvl w:val="0"/>
          <w:numId w:val="88"/>
        </w:numPr>
      </w:pPr>
      <w:r>
        <w:t>Vervolgens maken we een grafiek en vullen we de punten in en verbinden we ze met elkaar.</w:t>
      </w:r>
    </w:p>
    <w:p w14:paraId="1804F783" w14:textId="77777777" w:rsidR="00511EA2" w:rsidRDefault="00511EA2" w:rsidP="007C5ACA"/>
    <w:p w14:paraId="40473906" w14:textId="77777777" w:rsidR="0011127B" w:rsidRDefault="0011127B" w:rsidP="007C5ACA"/>
    <w:p w14:paraId="0B486C9E" w14:textId="18612434" w:rsidR="0011127B" w:rsidRDefault="0011127B" w:rsidP="0011127B">
      <w:pPr>
        <w:pStyle w:val="Geenafstand"/>
      </w:pPr>
      <w:r>
        <w:t>Eigenschappen</w:t>
      </w:r>
      <w:r w:rsidR="004B7372">
        <w:t xml:space="preserve"> (Hier worden het domein en beeld zogezegd omgewisseld)</w:t>
      </w:r>
      <w:r>
        <w:t xml:space="preserve">: </w:t>
      </w:r>
    </w:p>
    <w:p w14:paraId="6DB05150" w14:textId="3EB060EE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Domein</w:t>
      </w:r>
      <w:r>
        <w:t xml:space="preserve"> </w:t>
      </w:r>
      <w:r w:rsidR="00BB7FD2">
        <w:t>(Y)</w:t>
      </w:r>
      <w:r>
        <w:tab/>
      </w:r>
      <w:r>
        <w:tab/>
        <w:t>= R</w:t>
      </w:r>
      <w:r w:rsidRPr="00196048">
        <w:rPr>
          <w:vertAlign w:val="superscript"/>
        </w:rPr>
        <w:t>+</w:t>
      </w:r>
      <w:r w:rsidRPr="00196048">
        <w:rPr>
          <w:vertAlign w:val="subscript"/>
        </w:rPr>
        <w:t>0</w:t>
      </w:r>
      <w:r>
        <w:t xml:space="preserve"> (R+ zonder 0)</w:t>
      </w:r>
    </w:p>
    <w:p w14:paraId="202C4CBF" w14:textId="42D8CF2B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Beeld/bereik</w:t>
      </w:r>
      <w:r>
        <w:t xml:space="preserve"> </w:t>
      </w:r>
      <w:r w:rsidR="00BB7FD2">
        <w:t>(X)</w:t>
      </w:r>
      <w:r>
        <w:tab/>
        <w:t>= R</w:t>
      </w:r>
    </w:p>
    <w:p w14:paraId="5E88F767" w14:textId="77777777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Nulpunten</w:t>
      </w:r>
      <w:r>
        <w:t xml:space="preserve"> </w:t>
      </w:r>
      <w:r>
        <w:tab/>
      </w:r>
      <w:r>
        <w:tab/>
        <w:t xml:space="preserve">= geen </w:t>
      </w:r>
      <w:r w:rsidRPr="006750B7">
        <w:t>nulpunten</w:t>
      </w:r>
      <w:r>
        <w:t xml:space="preserve"> (want 3</w:t>
      </w:r>
      <w:r w:rsidRPr="00196048">
        <w:rPr>
          <w:vertAlign w:val="superscript"/>
        </w:rPr>
        <w:t>0</w:t>
      </w:r>
      <w:r>
        <w:t xml:space="preserve"> = 1)</w:t>
      </w:r>
    </w:p>
    <w:p w14:paraId="47881737" w14:textId="77777777" w:rsidR="005960CA" w:rsidRDefault="005960CA" w:rsidP="005960CA">
      <w:pPr>
        <w:pStyle w:val="Lijstalinea"/>
        <w:numPr>
          <w:ilvl w:val="0"/>
          <w:numId w:val="89"/>
        </w:numPr>
      </w:pPr>
      <w:r w:rsidRPr="006750B7">
        <w:rPr>
          <w:b/>
          <w:bCs/>
        </w:rPr>
        <w:t>Continuïteit</w:t>
      </w:r>
      <w:r>
        <w:t xml:space="preserve"> </w:t>
      </w:r>
      <w:r>
        <w:tab/>
      </w:r>
      <w:r>
        <w:tab/>
        <w:t>= continu</w:t>
      </w:r>
    </w:p>
    <w:p w14:paraId="0EC3D383" w14:textId="1371E860" w:rsidR="00A0637D" w:rsidRDefault="00A0637D" w:rsidP="005960CA">
      <w:pPr>
        <w:pStyle w:val="Lijstalinea"/>
        <w:numPr>
          <w:ilvl w:val="0"/>
          <w:numId w:val="89"/>
        </w:numPr>
      </w:pPr>
      <w:r>
        <w:rPr>
          <w:b/>
          <w:bCs/>
        </w:rPr>
        <w:t xml:space="preserve">f(a)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1</w:t>
      </w:r>
    </w:p>
    <w:p w14:paraId="6D59DAF6" w14:textId="3C073806" w:rsidR="00A0637D" w:rsidRPr="00273E9D" w:rsidRDefault="00A0637D" w:rsidP="005960CA">
      <w:pPr>
        <w:pStyle w:val="Lijstalinea"/>
        <w:numPr>
          <w:ilvl w:val="0"/>
          <w:numId w:val="89"/>
        </w:numPr>
      </w:pPr>
      <w:r>
        <w:rPr>
          <w:b/>
          <w:bCs/>
        </w:rPr>
        <w:t>f(1)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= 0 (afhankelijk van het grondtal</w:t>
      </w:r>
      <w:r w:rsidR="0082752B">
        <w:t xml:space="preserve"> a</w:t>
      </w:r>
      <w:r>
        <w:t>)</w:t>
      </w:r>
    </w:p>
    <w:p w14:paraId="32AD4014" w14:textId="77777777" w:rsidR="005960CA" w:rsidRDefault="005960CA" w:rsidP="0011127B">
      <w:pPr>
        <w:pStyle w:val="Geenafstand"/>
      </w:pPr>
    </w:p>
    <w:p w14:paraId="3CC3755C" w14:textId="6EBE512E" w:rsidR="00A40CFF" w:rsidRDefault="00A40CFF" w:rsidP="0011127B">
      <w:pPr>
        <w:pStyle w:val="Geenafstand"/>
      </w:pPr>
      <w:r>
        <w:t xml:space="preserve">Asymptoot: </w:t>
      </w:r>
    </w:p>
    <w:p w14:paraId="62E93E12" w14:textId="5D33B5BC" w:rsidR="00A40CFF" w:rsidRDefault="00A40CFF" w:rsidP="00A40CFF">
      <w:r>
        <w:t>De as die niet gesneden wordt</w:t>
      </w:r>
    </w:p>
    <w:p w14:paraId="489EF9CA" w14:textId="77777777" w:rsidR="00A40CFF" w:rsidRDefault="00A40CFF" w:rsidP="00A40CFF"/>
    <w:p w14:paraId="06C00C14" w14:textId="2BADC7A3" w:rsidR="00354AE9" w:rsidRDefault="001C3E85" w:rsidP="00666600">
      <w:pPr>
        <w:pStyle w:val="Geenafstand"/>
      </w:pPr>
      <w:r>
        <w:t>!Belangrijk! 3 bepaalde logaritmen worden ook anders genoemd</w:t>
      </w:r>
      <w:r w:rsidR="008E53F7">
        <w:t xml:space="preserve"> !Belangrijk!</w:t>
      </w: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4928"/>
        <w:gridCol w:w="2835"/>
        <w:gridCol w:w="2015"/>
      </w:tblGrid>
      <w:tr w:rsidR="008E53F7" w14:paraId="1263E55E" w14:textId="77777777" w:rsidTr="006666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</w:tcPr>
          <w:p w14:paraId="29299DB6" w14:textId="412F8975" w:rsidR="008E53F7" w:rsidRDefault="008E53F7" w:rsidP="008012B1">
            <w:pPr>
              <w:jc w:val="center"/>
            </w:pPr>
            <w:r>
              <w:t>Naam functie</w:t>
            </w:r>
            <w:r w:rsidR="00666600">
              <w:t>:</w:t>
            </w:r>
          </w:p>
        </w:tc>
        <w:tc>
          <w:tcPr>
            <w:tcW w:w="2835" w:type="dxa"/>
          </w:tcPr>
          <w:p w14:paraId="3C94298E" w14:textId="57B921A6" w:rsidR="008E53F7" w:rsidRDefault="008012B1" w:rsidP="008012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Oorspronkelijk geschreven</w:t>
            </w:r>
            <w:r w:rsidR="00666600">
              <w:t>:</w:t>
            </w:r>
          </w:p>
        </w:tc>
        <w:tc>
          <w:tcPr>
            <w:tcW w:w="2015" w:type="dxa"/>
          </w:tcPr>
          <w:p w14:paraId="1B0B0FA5" w14:textId="744CB677" w:rsidR="008E53F7" w:rsidRDefault="008012B1" w:rsidP="008012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Anders geschreven</w:t>
            </w:r>
            <w:r w:rsidR="00666600">
              <w:t>:</w:t>
            </w:r>
          </w:p>
        </w:tc>
      </w:tr>
      <w:tr w:rsidR="008E53F7" w14:paraId="5381198E" w14:textId="77777777" w:rsidTr="00666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1D62F203" w14:textId="51A83B70" w:rsidR="008012B1" w:rsidRDefault="008012B1" w:rsidP="00666600">
            <w:pPr>
              <w:jc w:val="left"/>
            </w:pPr>
            <w:proofErr w:type="spellStart"/>
            <w:r>
              <w:t>Briggse</w:t>
            </w:r>
            <w:proofErr w:type="spellEnd"/>
            <w:r>
              <w:t xml:space="preserve"> </w:t>
            </w:r>
            <w:r w:rsidRPr="00666600">
              <w:rPr>
                <w:b w:val="0"/>
                <w:bCs w:val="0"/>
              </w:rPr>
              <w:t>logaritmische functie</w:t>
            </w:r>
          </w:p>
        </w:tc>
        <w:tc>
          <w:tcPr>
            <w:tcW w:w="2835" w:type="dxa"/>
          </w:tcPr>
          <w:p w14:paraId="77EB0CAB" w14:textId="26E4EC97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10</w:t>
            </w:r>
          </w:p>
        </w:tc>
        <w:tc>
          <w:tcPr>
            <w:tcW w:w="2015" w:type="dxa"/>
          </w:tcPr>
          <w:p w14:paraId="0F51E313" w14:textId="7C1106E8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</w:t>
            </w:r>
          </w:p>
        </w:tc>
      </w:tr>
      <w:tr w:rsidR="008E53F7" w14:paraId="139D1D1D" w14:textId="77777777" w:rsidTr="006666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1ABE4BA2" w14:textId="5B579D69" w:rsidR="008E53F7" w:rsidRDefault="008012B1" w:rsidP="00666600">
            <w:pPr>
              <w:jc w:val="left"/>
            </w:pPr>
            <w:proofErr w:type="spellStart"/>
            <w:r>
              <w:t>Neperiaans</w:t>
            </w:r>
            <w:proofErr w:type="spellEnd"/>
            <w:r>
              <w:t xml:space="preserve"> of natuurlijke </w:t>
            </w:r>
            <w:r w:rsidRPr="00666600">
              <w:rPr>
                <w:b w:val="0"/>
                <w:bCs w:val="0"/>
              </w:rPr>
              <w:t>logaritmische functie</w:t>
            </w:r>
          </w:p>
        </w:tc>
        <w:tc>
          <w:tcPr>
            <w:tcW w:w="2835" w:type="dxa"/>
          </w:tcPr>
          <w:p w14:paraId="116840AC" w14:textId="3C94ADCC" w:rsidR="008E53F7" w:rsidRDefault="001A55E0" w:rsidP="001A55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 e</w:t>
            </w:r>
          </w:p>
        </w:tc>
        <w:tc>
          <w:tcPr>
            <w:tcW w:w="2015" w:type="dxa"/>
          </w:tcPr>
          <w:p w14:paraId="6785D083" w14:textId="06187F7C" w:rsidR="008E53F7" w:rsidRDefault="001A55E0" w:rsidP="001A55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Ln</w:t>
            </w:r>
            <w:proofErr w:type="spellEnd"/>
          </w:p>
        </w:tc>
      </w:tr>
      <w:tr w:rsidR="008E53F7" w14:paraId="73CC7947" w14:textId="77777777" w:rsidTr="00666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642A7095" w14:textId="60910F83" w:rsidR="008E53F7" w:rsidRDefault="001A55E0" w:rsidP="00666600">
            <w:pPr>
              <w:jc w:val="left"/>
            </w:pPr>
            <w:r w:rsidRPr="00666600">
              <w:rPr>
                <w:b w:val="0"/>
                <w:bCs w:val="0"/>
              </w:rPr>
              <w:t>Logaritmische functie</w:t>
            </w:r>
            <w:r>
              <w:t xml:space="preserve"> </w:t>
            </w:r>
            <w:r w:rsidRPr="00666600">
              <w:rPr>
                <w:b w:val="0"/>
                <w:bCs w:val="0"/>
              </w:rPr>
              <w:t>met</w:t>
            </w:r>
            <w:r>
              <w:t xml:space="preserve"> grondtal 2</w:t>
            </w:r>
          </w:p>
        </w:tc>
        <w:tc>
          <w:tcPr>
            <w:tcW w:w="2835" w:type="dxa"/>
          </w:tcPr>
          <w:p w14:paraId="4B2DFFC3" w14:textId="334C0C61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2</w:t>
            </w:r>
          </w:p>
        </w:tc>
        <w:tc>
          <w:tcPr>
            <w:tcW w:w="2015" w:type="dxa"/>
          </w:tcPr>
          <w:p w14:paraId="3EB9AA71" w14:textId="3CFE44E4" w:rsidR="008E53F7" w:rsidRDefault="001A55E0" w:rsidP="001A5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Lg</w:t>
            </w:r>
            <w:proofErr w:type="spellEnd"/>
          </w:p>
        </w:tc>
      </w:tr>
    </w:tbl>
    <w:p w14:paraId="4EAB8962" w14:textId="48201A71" w:rsidR="008E53F7" w:rsidRDefault="008E53F7" w:rsidP="00A40CFF"/>
    <w:p w14:paraId="07D55958" w14:textId="7BD3596C" w:rsidR="00A40CFF" w:rsidRDefault="000509EC" w:rsidP="00075EAC">
      <w:pPr>
        <w:pStyle w:val="Geenafstand"/>
      </w:pPr>
      <w:r>
        <w:t xml:space="preserve">Rekenregels </w:t>
      </w:r>
      <w:r w:rsidR="00337744">
        <w:t>logaritmen:</w:t>
      </w:r>
      <w:r w:rsidR="00337744">
        <w:tab/>
      </w:r>
      <w:r w:rsidR="00337744">
        <w:tab/>
      </w:r>
      <w:r w:rsidR="00337744">
        <w:tab/>
      </w:r>
      <w:r w:rsidR="00337744">
        <w:tab/>
      </w:r>
      <w:r w:rsidR="00337744">
        <w:tab/>
      </w:r>
      <w:r w:rsidR="00337744">
        <w:tab/>
        <w:t>Oefeningen logaritmen:</w:t>
      </w:r>
    </w:p>
    <w:p w14:paraId="5429C14F" w14:textId="34B237E5" w:rsidR="00B04C28" w:rsidRPr="00915BE5" w:rsidRDefault="000C1E7B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0C1E7B">
        <w:rPr>
          <w:noProof/>
        </w:rPr>
        <w:drawing>
          <wp:anchor distT="0" distB="0" distL="114300" distR="114300" simplePos="0" relativeHeight="251708416" behindDoc="1" locked="0" layoutInCell="1" allowOverlap="1" wp14:anchorId="5866EBE9" wp14:editId="7406ED89">
            <wp:simplePos x="0" y="0"/>
            <wp:positionH relativeFrom="column">
              <wp:posOffset>3858260</wp:posOffset>
            </wp:positionH>
            <wp:positionV relativeFrom="paragraph">
              <wp:posOffset>5080</wp:posOffset>
            </wp:positionV>
            <wp:extent cx="2273300" cy="1821510"/>
            <wp:effectExtent l="0" t="0" r="0" b="0"/>
            <wp:wrapTight wrapText="bothSides">
              <wp:wrapPolygon edited="0">
                <wp:start x="0" y="0"/>
                <wp:lineTo x="0" y="21464"/>
                <wp:lineTo x="21359" y="21464"/>
                <wp:lineTo x="21359" y="0"/>
                <wp:lineTo x="0" y="0"/>
              </wp:wrapPolygon>
            </wp:wrapTight>
            <wp:docPr id="1122012332" name="Afbeelding 1" descr="Afbeelding met tekst, ontvangst, Lettertyp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2332" name="Afbeelding 1" descr="Afbeelding met tekst, ontvangst, Lettertype, wit&#10;&#10;Automatisch gegenereerde beschrijvi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8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37744" w:rsidRPr="00915BE5">
        <w:rPr>
          <w:lang w:val="fr-FR"/>
        </w:rPr>
        <w:t>Log</w:t>
      </w:r>
      <w:r w:rsidR="00337744" w:rsidRPr="00915BE5">
        <w:rPr>
          <w:vertAlign w:val="subscript"/>
          <w:lang w:val="fr-FR"/>
        </w:rPr>
        <w:t>a</w:t>
      </w:r>
      <w:proofErr w:type="spellEnd"/>
      <w:r w:rsidR="00337744" w:rsidRPr="00915BE5">
        <w:rPr>
          <w:lang w:val="fr-FR"/>
        </w:rPr>
        <w:t xml:space="preserve"> (x * y)</w:t>
      </w:r>
      <w:r w:rsidR="00915BE5" w:rsidRPr="00915BE5">
        <w:rPr>
          <w:lang w:val="fr-FR"/>
        </w:rPr>
        <w:tab/>
      </w:r>
      <w:r w:rsidR="00337744" w:rsidRPr="00915BE5">
        <w:rPr>
          <w:lang w:val="fr-FR"/>
        </w:rPr>
        <w:t xml:space="preserve"> </w:t>
      </w:r>
      <w:r w:rsidR="006D7CCB" w:rsidRPr="00915BE5">
        <w:rPr>
          <w:lang w:val="fr-FR"/>
        </w:rPr>
        <w:t>=</w:t>
      </w:r>
      <w:r w:rsidR="006D7CCB" w:rsidRPr="00915BE5">
        <w:rPr>
          <w:lang w:val="fr-FR"/>
        </w:rPr>
        <w:tab/>
      </w:r>
      <w:proofErr w:type="spellStart"/>
      <w:r w:rsidR="006D7CCB" w:rsidRPr="00915BE5">
        <w:rPr>
          <w:lang w:val="fr-FR"/>
        </w:rPr>
        <w:t>Log</w:t>
      </w:r>
      <w:r w:rsidR="006D7CCB" w:rsidRPr="00915BE5">
        <w:rPr>
          <w:vertAlign w:val="subscript"/>
          <w:lang w:val="fr-FR"/>
        </w:rPr>
        <w:t>a</w:t>
      </w:r>
      <w:proofErr w:type="spellEnd"/>
      <w:r w:rsidR="006D7CCB" w:rsidRPr="00915BE5">
        <w:rPr>
          <w:lang w:val="fr-FR"/>
        </w:rPr>
        <w:t xml:space="preserve"> (x) + </w:t>
      </w:r>
      <w:proofErr w:type="spellStart"/>
      <w:r w:rsidR="006D7CCB" w:rsidRPr="00915BE5">
        <w:rPr>
          <w:lang w:val="fr-FR"/>
        </w:rPr>
        <w:t>log</w:t>
      </w:r>
      <w:r w:rsidR="006D7CCB" w:rsidRPr="00915BE5">
        <w:rPr>
          <w:vertAlign w:val="subscript"/>
          <w:lang w:val="fr-FR"/>
        </w:rPr>
        <w:t>a</w:t>
      </w:r>
      <w:proofErr w:type="spellEnd"/>
      <w:r w:rsidR="006D7CCB" w:rsidRPr="00915BE5">
        <w:rPr>
          <w:lang w:val="fr-FR"/>
        </w:rPr>
        <w:t xml:space="preserve"> (y)</w:t>
      </w:r>
    </w:p>
    <w:p w14:paraId="446C1091" w14:textId="05D4183B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(x / y)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(x) - </w:t>
      </w: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(y)</w:t>
      </w:r>
    </w:p>
    <w:p w14:paraId="02427943" w14:textId="67536845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</w:t>
      </w:r>
      <w:proofErr w:type="spellStart"/>
      <w:r w:rsidRPr="00915BE5">
        <w:rPr>
          <w:lang w:val="fr-FR"/>
        </w:rPr>
        <w:t>x</w:t>
      </w:r>
      <w:r w:rsidR="008F7B4A" w:rsidRPr="00915BE5">
        <w:rPr>
          <w:vertAlign w:val="superscript"/>
          <w:lang w:val="fr-FR"/>
        </w:rPr>
        <w:t>y</w:t>
      </w:r>
      <w:proofErr w:type="spellEnd"/>
      <w:r w:rsidRPr="00915BE5">
        <w:rPr>
          <w:lang w:val="fr-FR"/>
        </w:rPr>
        <w:t xml:space="preserve">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r w:rsidR="00915BE5" w:rsidRPr="00915BE5">
        <w:rPr>
          <w:lang w:val="fr-FR"/>
        </w:rPr>
        <w:t xml:space="preserve">y * </w:t>
      </w: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(x) </w:t>
      </w:r>
    </w:p>
    <w:p w14:paraId="1634E7C8" w14:textId="2480413C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proofErr w:type="spellStart"/>
      <w:r w:rsidRPr="00915BE5">
        <w:rPr>
          <w:lang w:val="fr-FR"/>
        </w:rPr>
        <w:t>Log</w:t>
      </w:r>
      <w:r w:rsidRPr="00915BE5">
        <w:rPr>
          <w:vertAlign w:val="subscript"/>
          <w:lang w:val="fr-FR"/>
        </w:rPr>
        <w:t>a</w:t>
      </w:r>
      <w:proofErr w:type="spellEnd"/>
      <w:r w:rsidRPr="00915BE5">
        <w:rPr>
          <w:lang w:val="fr-FR"/>
        </w:rPr>
        <w:t xml:space="preserve"> (</w:t>
      </w:r>
      <w:r w:rsidR="00915BE5" w:rsidRPr="00915BE5">
        <w:rPr>
          <w:lang w:val="fr-FR"/>
        </w:rPr>
        <w:t>a)*</w:t>
      </w:r>
      <w:r w:rsidRPr="00915BE5">
        <w:rPr>
          <w:lang w:val="fr-FR"/>
        </w:rPr>
        <w:t xml:space="preserve">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r w:rsidR="00915BE5" w:rsidRPr="00915BE5">
        <w:rPr>
          <w:lang w:val="fr-FR"/>
        </w:rPr>
        <w:t>1</w:t>
      </w:r>
    </w:p>
    <w:p w14:paraId="128A44EB" w14:textId="3AC25120" w:rsidR="00DA3A28" w:rsidRPr="00915BE5" w:rsidRDefault="00DA3A28" w:rsidP="00915BE5">
      <w:pPr>
        <w:pStyle w:val="Lijstalinea"/>
        <w:numPr>
          <w:ilvl w:val="0"/>
          <w:numId w:val="91"/>
        </w:numPr>
        <w:rPr>
          <w:lang w:val="fr-FR"/>
        </w:rPr>
      </w:pPr>
      <w:r w:rsidRPr="00915BE5">
        <w:rPr>
          <w:lang w:val="fr-FR"/>
        </w:rPr>
        <w:t>(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loga (b)</m:t>
            </m:r>
          </m:num>
          <m:den>
            <m:r>
              <w:rPr>
                <w:rFonts w:ascii="Cambria Math" w:hAnsi="Cambria Math"/>
                <w:lang w:val="fr-FR"/>
              </w:rPr>
              <m:t>loga (c)</m:t>
            </m:r>
          </m:den>
        </m:f>
      </m:oMath>
      <w:r w:rsidRPr="00915BE5">
        <w:rPr>
          <w:lang w:val="fr-FR"/>
        </w:rPr>
        <w:t xml:space="preserve">) </w:t>
      </w:r>
      <w:r w:rsidR="00915BE5" w:rsidRPr="00915BE5">
        <w:rPr>
          <w:lang w:val="fr-FR"/>
        </w:rPr>
        <w:tab/>
        <w:t xml:space="preserve"> </w:t>
      </w:r>
      <w:r w:rsidRPr="00915BE5">
        <w:rPr>
          <w:lang w:val="fr-FR"/>
        </w:rPr>
        <w:t>=</w:t>
      </w:r>
      <w:r w:rsidRPr="00915BE5">
        <w:rPr>
          <w:lang w:val="fr-FR"/>
        </w:rPr>
        <w:tab/>
      </w:r>
      <w:proofErr w:type="spellStart"/>
      <w:r w:rsidR="0062656B">
        <w:rPr>
          <w:lang w:val="fr-FR"/>
        </w:rPr>
        <w:t>log</w:t>
      </w:r>
      <w:r w:rsidR="0062656B" w:rsidRPr="0062656B">
        <w:rPr>
          <w:vertAlign w:val="subscript"/>
          <w:lang w:val="fr-FR"/>
        </w:rPr>
        <w:t>c</w:t>
      </w:r>
      <w:proofErr w:type="spellEnd"/>
      <w:r w:rsidR="0062656B" w:rsidRPr="0062656B">
        <w:rPr>
          <w:vertAlign w:val="subscript"/>
          <w:lang w:val="fr-FR"/>
        </w:rPr>
        <w:t xml:space="preserve"> </w:t>
      </w:r>
      <w:r w:rsidR="0062656B">
        <w:rPr>
          <w:lang w:val="fr-FR"/>
        </w:rPr>
        <w:t>(b)</w:t>
      </w:r>
    </w:p>
    <w:p w14:paraId="59D43194" w14:textId="77777777" w:rsidR="00A40CFF" w:rsidRPr="006D7CCB" w:rsidRDefault="00A40CFF" w:rsidP="00A40CFF">
      <w:pPr>
        <w:rPr>
          <w:lang w:val="fr-FR"/>
        </w:rPr>
      </w:pPr>
    </w:p>
    <w:p w14:paraId="6AB198D4" w14:textId="77777777" w:rsidR="00A40CFF" w:rsidRPr="006D7CCB" w:rsidRDefault="00A40CFF" w:rsidP="00A40CFF">
      <w:pPr>
        <w:rPr>
          <w:lang w:val="fr-FR"/>
        </w:rPr>
      </w:pPr>
    </w:p>
    <w:p w14:paraId="68DD8EEC" w14:textId="77777777" w:rsidR="00A40CFF" w:rsidRPr="006D7CCB" w:rsidRDefault="00A40CFF" w:rsidP="00A40CFF">
      <w:pPr>
        <w:rPr>
          <w:lang w:val="fr-FR"/>
        </w:rPr>
      </w:pPr>
    </w:p>
    <w:p w14:paraId="7EC364C0" w14:textId="77777777" w:rsidR="00A40CFF" w:rsidRPr="006D7CCB" w:rsidRDefault="00A40CFF" w:rsidP="00A40CFF">
      <w:pPr>
        <w:rPr>
          <w:lang w:val="fr-FR"/>
        </w:rPr>
      </w:pPr>
    </w:p>
    <w:p w14:paraId="10695C5C" w14:textId="34DCBCBB" w:rsidR="00A40CFF" w:rsidRDefault="00321B18" w:rsidP="00700487">
      <w:pPr>
        <w:pStyle w:val="Kop1"/>
      </w:pPr>
      <w:bookmarkStart w:id="63" w:name="_Toc155273686"/>
      <w:proofErr w:type="spellStart"/>
      <w:r>
        <w:rPr>
          <w:lang w:val="fr-FR"/>
        </w:rPr>
        <w:lastRenderedPageBreak/>
        <w:t>Hoofdstuk</w:t>
      </w:r>
      <w:proofErr w:type="spellEnd"/>
      <w:r>
        <w:rPr>
          <w:lang w:val="fr-FR"/>
        </w:rPr>
        <w:t xml:space="preserve"> 10: </w:t>
      </w:r>
      <w:r w:rsidR="00700487">
        <w:t>Bijzondere functies</w:t>
      </w:r>
      <w:bookmarkEnd w:id="63"/>
    </w:p>
    <w:p w14:paraId="1BC47529" w14:textId="45D22F03" w:rsidR="00CC0B77" w:rsidRPr="00CC0B77" w:rsidRDefault="00CC0B77" w:rsidP="00CC0B77">
      <w:pPr>
        <w:pStyle w:val="Kop2"/>
        <w:rPr>
          <w:lang w:val="de-DE"/>
        </w:rPr>
      </w:pPr>
      <w:bookmarkStart w:id="64" w:name="_Toc155273687"/>
      <w:r w:rsidRPr="00CC0B77">
        <w:rPr>
          <w:lang w:val="de-DE"/>
        </w:rPr>
        <w:t xml:space="preserve">Absolute </w:t>
      </w:r>
      <w:proofErr w:type="spellStart"/>
      <w:r w:rsidRPr="00CC0B77">
        <w:rPr>
          <w:lang w:val="de-DE"/>
        </w:rPr>
        <w:t>w</w:t>
      </w:r>
      <w:r>
        <w:rPr>
          <w:lang w:val="de-DE"/>
        </w:rPr>
        <w:t>aarde</w:t>
      </w:r>
      <w:bookmarkEnd w:id="64"/>
      <w:proofErr w:type="spellEnd"/>
    </w:p>
    <w:p w14:paraId="44FFD633" w14:textId="5F207212" w:rsidR="00700487" w:rsidRPr="00CC0B77" w:rsidRDefault="00753BFE" w:rsidP="00CC0B77">
      <w:pPr>
        <w:pStyle w:val="Geenafstand"/>
        <w:rPr>
          <w:lang w:val="de-DE"/>
        </w:rPr>
      </w:pPr>
      <w:proofErr w:type="spellStart"/>
      <w:r w:rsidRPr="00CC0B77">
        <w:rPr>
          <w:lang w:val="de-DE"/>
        </w:rPr>
        <w:t>Definitie</w:t>
      </w:r>
      <w:proofErr w:type="spellEnd"/>
      <w:r w:rsidR="00CC0B77" w:rsidRPr="00CC0B77">
        <w:rPr>
          <w:lang w:val="de-DE"/>
        </w:rPr>
        <w:t xml:space="preserve"> absolute </w:t>
      </w:r>
      <w:proofErr w:type="spellStart"/>
      <w:r w:rsidR="00CC0B77" w:rsidRPr="00CC0B77">
        <w:rPr>
          <w:lang w:val="de-DE"/>
        </w:rPr>
        <w:t>waarde</w:t>
      </w:r>
      <w:proofErr w:type="spellEnd"/>
      <w:r w:rsidRPr="00CC0B77">
        <w:rPr>
          <w:lang w:val="de-DE"/>
        </w:rPr>
        <w:t xml:space="preserve">: </w:t>
      </w:r>
    </w:p>
    <w:p w14:paraId="44445852" w14:textId="3EF18FEE" w:rsidR="00753BFE" w:rsidRDefault="00753BFE" w:rsidP="00700487">
      <w:r>
        <w:t xml:space="preserve">De </w:t>
      </w:r>
      <w:r w:rsidRPr="00CC0B77">
        <w:rPr>
          <w:b/>
          <w:bCs/>
        </w:rPr>
        <w:t>absolute waarde</w:t>
      </w:r>
      <w:r>
        <w:t xml:space="preserve"> functie is de fun</w:t>
      </w:r>
      <w:r w:rsidR="00F3021F">
        <w:t>ctie met als functievoorschrift</w:t>
      </w:r>
      <w:r w:rsidR="00CC0B77">
        <w:t>.</w:t>
      </w:r>
    </w:p>
    <w:p w14:paraId="51581B80" w14:textId="5416DFB0" w:rsidR="00CC0B77" w:rsidRDefault="00127BA3" w:rsidP="00700487">
      <w:r w:rsidRPr="00B831E0">
        <w:rPr>
          <w:noProof/>
        </w:rPr>
        <w:drawing>
          <wp:anchor distT="0" distB="0" distL="114300" distR="114300" simplePos="0" relativeHeight="251709440" behindDoc="1" locked="0" layoutInCell="1" allowOverlap="1" wp14:anchorId="569128C4" wp14:editId="0798210F">
            <wp:simplePos x="0" y="0"/>
            <wp:positionH relativeFrom="column">
              <wp:posOffset>4194810</wp:posOffset>
            </wp:positionH>
            <wp:positionV relativeFrom="paragraph">
              <wp:posOffset>373380</wp:posOffset>
            </wp:positionV>
            <wp:extent cx="1790700" cy="1658620"/>
            <wp:effectExtent l="19050" t="19050" r="0" b="0"/>
            <wp:wrapTight wrapText="bothSides">
              <wp:wrapPolygon edited="0">
                <wp:start x="-230" y="-248"/>
                <wp:lineTo x="-230" y="21583"/>
                <wp:lineTo x="21600" y="21583"/>
                <wp:lineTo x="21600" y="-248"/>
                <wp:lineTo x="-230" y="-248"/>
              </wp:wrapPolygon>
            </wp:wrapTight>
            <wp:docPr id="1861744360" name="Afbeelding 1" descr="Afbeelding met lijn, origami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4360" name="Afbeelding 1" descr="Afbeelding met lijn, origami&#10;&#10;Automatisch gegenereerde beschrijvi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58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B77" w:rsidRPr="00CC0B77">
        <w:rPr>
          <w:noProof/>
        </w:rPr>
        <w:drawing>
          <wp:inline distT="0" distB="0" distL="0" distR="0" wp14:anchorId="295287C0" wp14:editId="55EC2395">
            <wp:extent cx="3650296" cy="434378"/>
            <wp:effectExtent l="0" t="0" r="7620" b="3810"/>
            <wp:docPr id="608132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23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3CA" w14:textId="1A8DFC5B" w:rsidR="00CC0B77" w:rsidRDefault="00CC0B77" w:rsidP="00700487"/>
    <w:p w14:paraId="0EC5D487" w14:textId="50647735" w:rsidR="00CC0B77" w:rsidRDefault="00CC0B77" w:rsidP="00CC0B77">
      <w:pPr>
        <w:pStyle w:val="Geenafstand"/>
      </w:pPr>
      <w:r>
        <w:t>Eigenschappen absolute waarde:</w:t>
      </w:r>
    </w:p>
    <w:p w14:paraId="3A3A4D61" w14:textId="64512DF2" w:rsidR="00CC0B77" w:rsidRDefault="00CC0B77" w:rsidP="00CC0B77">
      <w:r>
        <w:t>Domein</w:t>
      </w:r>
      <w:r w:rsidR="009800F9">
        <w:t>(</w:t>
      </w:r>
      <w:proofErr w:type="spellStart"/>
      <w:r w:rsidR="009800F9">
        <w:t>abs</w:t>
      </w:r>
      <w:proofErr w:type="spellEnd"/>
      <w:r w:rsidR="009800F9">
        <w:t xml:space="preserve">) = </w:t>
      </w:r>
      <w:r w:rsidR="009800F9">
        <w:tab/>
        <w:t>R</w:t>
      </w:r>
      <w:r w:rsidR="00B831E0" w:rsidRPr="00B831E0">
        <w:rPr>
          <w:noProof/>
        </w:rPr>
        <w:t xml:space="preserve"> </w:t>
      </w:r>
    </w:p>
    <w:p w14:paraId="5232010D" w14:textId="250B4FFD" w:rsidR="009800F9" w:rsidRDefault="009800F9" w:rsidP="00CC0B77">
      <w:r>
        <w:t>Beeld (</w:t>
      </w:r>
      <w:proofErr w:type="spellStart"/>
      <w:r>
        <w:t>abs</w:t>
      </w:r>
      <w:proofErr w:type="spellEnd"/>
      <w:r>
        <w:t xml:space="preserve">) = </w:t>
      </w:r>
      <w:r>
        <w:tab/>
      </w:r>
      <w:r>
        <w:tab/>
        <w:t>R+</w:t>
      </w:r>
    </w:p>
    <w:p w14:paraId="611D4AD5" w14:textId="77777777" w:rsidR="009800F9" w:rsidRDefault="009800F9" w:rsidP="00CC0B77"/>
    <w:p w14:paraId="3740299C" w14:textId="00CAB24E" w:rsidR="009800F9" w:rsidRDefault="009800F9" w:rsidP="009800F9">
      <w:pPr>
        <w:pStyle w:val="Geenafstand"/>
      </w:pPr>
      <w:r>
        <w:t xml:space="preserve">Voorbeeld absolute waarde: </w:t>
      </w:r>
    </w:p>
    <w:p w14:paraId="241E982D" w14:textId="128F89DE" w:rsidR="009800F9" w:rsidRPr="000F7C2D" w:rsidRDefault="009800F9" w:rsidP="00CC0B77">
      <w:pPr>
        <w:rPr>
          <w:lang w:val="de-DE"/>
        </w:rPr>
      </w:pPr>
      <w:proofErr w:type="spellStart"/>
      <w:r w:rsidRPr="000F7C2D">
        <w:rPr>
          <w:lang w:val="de-DE"/>
        </w:rPr>
        <w:t>abs</w:t>
      </w:r>
      <w:proofErr w:type="spellEnd"/>
      <w:r w:rsidRPr="000F7C2D">
        <w:rPr>
          <w:lang w:val="de-DE"/>
        </w:rPr>
        <w:t>(7) = 7</w:t>
      </w:r>
    </w:p>
    <w:p w14:paraId="0F132A4F" w14:textId="58CB183B" w:rsidR="009800F9" w:rsidRPr="000F7C2D" w:rsidRDefault="009800F9" w:rsidP="00CC0B77">
      <w:pPr>
        <w:rPr>
          <w:lang w:val="de-DE"/>
        </w:rPr>
      </w:pPr>
      <w:proofErr w:type="spellStart"/>
      <w:r w:rsidRPr="000F7C2D">
        <w:rPr>
          <w:lang w:val="de-DE"/>
        </w:rPr>
        <w:t>abs</w:t>
      </w:r>
      <w:proofErr w:type="spellEnd"/>
      <w:r w:rsidRPr="000F7C2D">
        <w:rPr>
          <w:lang w:val="de-DE"/>
        </w:rPr>
        <w:t>(-13) = 13</w:t>
      </w:r>
    </w:p>
    <w:p w14:paraId="10150C8F" w14:textId="130D071F" w:rsidR="009800F9" w:rsidRPr="000F7C2D" w:rsidRDefault="000F7C2D" w:rsidP="000F7C2D">
      <w:pPr>
        <w:pStyle w:val="Kop2"/>
        <w:rPr>
          <w:lang w:val="de-DE"/>
        </w:rPr>
      </w:pPr>
      <w:bookmarkStart w:id="65" w:name="_Toc155273688"/>
      <w:r w:rsidRPr="000F7C2D">
        <w:rPr>
          <w:lang w:val="de-DE"/>
        </w:rPr>
        <w:t xml:space="preserve">Floor en </w:t>
      </w:r>
      <w:proofErr w:type="spellStart"/>
      <w:r>
        <w:rPr>
          <w:lang w:val="de-DE"/>
        </w:rPr>
        <w:t>ceiling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functie</w:t>
      </w:r>
      <w:proofErr w:type="spellEnd"/>
      <w:r>
        <w:rPr>
          <w:lang w:val="de-DE"/>
        </w:rPr>
        <w:t>:</w:t>
      </w:r>
      <w:bookmarkEnd w:id="65"/>
      <w:r>
        <w:rPr>
          <w:lang w:val="de-DE"/>
        </w:rPr>
        <w:t xml:space="preserve"> </w:t>
      </w:r>
    </w:p>
    <w:p w14:paraId="377CFDA8" w14:textId="6A730216" w:rsidR="00CC0B77" w:rsidRPr="000F7C2D" w:rsidRDefault="00561EB0" w:rsidP="00561EB0">
      <w:pPr>
        <w:pStyle w:val="Kop3"/>
        <w:rPr>
          <w:lang w:val="de-DE"/>
        </w:rPr>
      </w:pPr>
      <w:bookmarkStart w:id="66" w:name="_Toc155273689"/>
      <w:r>
        <w:rPr>
          <w:lang w:val="de-DE"/>
        </w:rPr>
        <w:t>Floor</w:t>
      </w:r>
      <w:bookmarkEnd w:id="66"/>
    </w:p>
    <w:p w14:paraId="4AE29075" w14:textId="52345ACF" w:rsidR="00561EB0" w:rsidRPr="00CC0B77" w:rsidRDefault="00561EB0" w:rsidP="00561EB0">
      <w:pPr>
        <w:pStyle w:val="Geenafstand"/>
        <w:rPr>
          <w:lang w:val="de-DE"/>
        </w:rPr>
      </w:pPr>
      <w:proofErr w:type="spellStart"/>
      <w:r w:rsidRPr="00CC0B77">
        <w:rPr>
          <w:lang w:val="de-DE"/>
        </w:rPr>
        <w:t>Definitie</w:t>
      </w:r>
      <w:proofErr w:type="spellEnd"/>
      <w:r w:rsidRPr="00CC0B77">
        <w:rPr>
          <w:lang w:val="de-DE"/>
        </w:rPr>
        <w:t xml:space="preserve">: </w:t>
      </w:r>
    </w:p>
    <w:p w14:paraId="6F0E7CE0" w14:textId="6A4E260B" w:rsidR="00561EB0" w:rsidRDefault="000B5038" w:rsidP="000B5038">
      <w:pPr>
        <w:jc w:val="left"/>
      </w:pPr>
      <w:r>
        <w:t xml:space="preserve">De </w:t>
      </w:r>
      <w:r w:rsidRPr="00631DB6">
        <w:rPr>
          <w:b/>
          <w:bCs/>
        </w:rPr>
        <w:t>floor-functie</w:t>
      </w:r>
      <w:r>
        <w:t xml:space="preserve"> is de functie met functievoorschrift:</w:t>
      </w:r>
      <w:r w:rsidR="00561EB0" w:rsidRPr="00CC0B77">
        <w:rPr>
          <w:noProof/>
        </w:rPr>
        <w:drawing>
          <wp:inline distT="0" distB="0" distL="0" distR="0" wp14:anchorId="2320E1EC" wp14:editId="3B7275FB">
            <wp:extent cx="4576246" cy="292100"/>
            <wp:effectExtent l="0" t="0" r="0" b="0"/>
            <wp:docPr id="37125637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6373" name="Afbeelding 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90" cy="2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871A" w14:textId="33817CAB" w:rsidR="00561EB0" w:rsidRDefault="00B831E0" w:rsidP="00561EB0">
      <w:pPr>
        <w:pStyle w:val="Geenafstand"/>
      </w:pPr>
      <w:r w:rsidRPr="00B831E0">
        <w:rPr>
          <w:noProof/>
        </w:rPr>
        <w:drawing>
          <wp:anchor distT="0" distB="0" distL="114300" distR="114300" simplePos="0" relativeHeight="251710464" behindDoc="1" locked="0" layoutInCell="1" allowOverlap="1" wp14:anchorId="5A395826" wp14:editId="16C90DD8">
            <wp:simplePos x="0" y="0"/>
            <wp:positionH relativeFrom="column">
              <wp:posOffset>3794760</wp:posOffset>
            </wp:positionH>
            <wp:positionV relativeFrom="paragraph">
              <wp:posOffset>27305</wp:posOffset>
            </wp:positionV>
            <wp:extent cx="2324100" cy="1828800"/>
            <wp:effectExtent l="19050" t="19050" r="0" b="0"/>
            <wp:wrapTight wrapText="bothSides">
              <wp:wrapPolygon edited="0">
                <wp:start x="-177" y="-225"/>
                <wp:lineTo x="-177" y="21600"/>
                <wp:lineTo x="21600" y="21600"/>
                <wp:lineTo x="21600" y="-225"/>
                <wp:lineTo x="-177" y="-225"/>
              </wp:wrapPolygon>
            </wp:wrapTight>
            <wp:docPr id="165388759" name="Afbeelding 1" descr="Afbeelding met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759" name="Afbeelding 1" descr="Afbeelding met lijn, diagram&#10;&#10;Automatisch gegenereerde beschrijvi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61EB0">
        <w:t>Eigenschappen:</w:t>
      </w:r>
    </w:p>
    <w:p w14:paraId="4920AF4F" w14:textId="0D8F56F2" w:rsidR="00561EB0" w:rsidRDefault="00561EB0" w:rsidP="00561EB0">
      <w:r>
        <w:t>Domein(</w:t>
      </w:r>
      <w:r w:rsidR="000B5038">
        <w:t>floor</w:t>
      </w:r>
      <w:r>
        <w:t xml:space="preserve">) = </w:t>
      </w:r>
      <w:r>
        <w:tab/>
        <w:t>R</w:t>
      </w:r>
    </w:p>
    <w:p w14:paraId="05F252C1" w14:textId="149034A9" w:rsidR="00561EB0" w:rsidRDefault="00561EB0" w:rsidP="00561EB0">
      <w:r>
        <w:t>Beeld (</w:t>
      </w:r>
      <w:r w:rsidR="000B5038">
        <w:t>floor</w:t>
      </w:r>
      <w:r>
        <w:t xml:space="preserve">) = </w:t>
      </w:r>
      <w:r>
        <w:tab/>
      </w:r>
      <w:r w:rsidR="000B5038">
        <w:t>Z</w:t>
      </w:r>
    </w:p>
    <w:p w14:paraId="3C5D5C8D" w14:textId="70CAEA0A" w:rsidR="00561EB0" w:rsidRDefault="00561EB0" w:rsidP="00561EB0"/>
    <w:p w14:paraId="64B46E07" w14:textId="57905CAE" w:rsidR="00561EB0" w:rsidRDefault="00561EB0" w:rsidP="00561EB0">
      <w:pPr>
        <w:pStyle w:val="Geenafstand"/>
      </w:pPr>
      <w:r>
        <w:t xml:space="preserve">Voorbeeld: </w:t>
      </w:r>
    </w:p>
    <w:p w14:paraId="0042C432" w14:textId="5F207974" w:rsidR="00CC0B77" w:rsidRDefault="000B5038" w:rsidP="00CC0B77">
      <w:r w:rsidRPr="000B5038">
        <w:t>fl</w:t>
      </w:r>
      <w:r>
        <w:t>oor(-0.5) = -1</w:t>
      </w:r>
    </w:p>
    <w:p w14:paraId="625983A4" w14:textId="47B4DCBA" w:rsidR="000B5038" w:rsidRDefault="000B5038" w:rsidP="00CC0B77">
      <w:r>
        <w:t>floor (</w:t>
      </w:r>
      <w:r w:rsidR="004A11B1">
        <w:t>2.77) = 2</w:t>
      </w:r>
    </w:p>
    <w:p w14:paraId="5413529C" w14:textId="24DE0444" w:rsidR="00930A42" w:rsidRPr="000B5038" w:rsidRDefault="004A11B1" w:rsidP="00CC0B77">
      <w:r>
        <w:t>floor (-4.9) = 5</w:t>
      </w:r>
    </w:p>
    <w:p w14:paraId="2AE70181" w14:textId="77777777" w:rsidR="00CC0B77" w:rsidRDefault="00CC0B77" w:rsidP="00CC0B77"/>
    <w:p w14:paraId="328F8B35" w14:textId="77777777" w:rsidR="00930A42" w:rsidRDefault="00930A42" w:rsidP="00CC0B77"/>
    <w:p w14:paraId="2F1B0E6B" w14:textId="7104DE94" w:rsidR="00916DC2" w:rsidRPr="000B5038" w:rsidRDefault="00916DC2" w:rsidP="00916DC2">
      <w:pPr>
        <w:pStyle w:val="Kop3"/>
      </w:pPr>
      <w:bookmarkStart w:id="67" w:name="_Toc155273690"/>
      <w:proofErr w:type="spellStart"/>
      <w:r>
        <w:t>Ceiling</w:t>
      </w:r>
      <w:bookmarkEnd w:id="67"/>
      <w:proofErr w:type="spellEnd"/>
      <w:r>
        <w:t xml:space="preserve"> </w:t>
      </w:r>
    </w:p>
    <w:p w14:paraId="4301D748" w14:textId="77777777" w:rsidR="00631DB6" w:rsidRPr="00631DB6" w:rsidRDefault="00631DB6" w:rsidP="00631DB6">
      <w:pPr>
        <w:pStyle w:val="Geenafstand"/>
      </w:pPr>
      <w:r w:rsidRPr="00631DB6">
        <w:t xml:space="preserve">Definitie: </w:t>
      </w:r>
    </w:p>
    <w:p w14:paraId="38ACC225" w14:textId="56E0B22D" w:rsidR="00631DB6" w:rsidRDefault="00631DB6" w:rsidP="00631DB6">
      <w:pPr>
        <w:jc w:val="left"/>
      </w:pPr>
      <w:r>
        <w:t xml:space="preserve">De </w:t>
      </w:r>
      <w:proofErr w:type="spellStart"/>
      <w:r>
        <w:rPr>
          <w:b/>
          <w:bCs/>
        </w:rPr>
        <w:t>ceiling</w:t>
      </w:r>
      <w:proofErr w:type="spellEnd"/>
      <w:r w:rsidRPr="00631DB6">
        <w:rPr>
          <w:b/>
          <w:bCs/>
        </w:rPr>
        <w:t>-functie</w:t>
      </w:r>
      <w:r>
        <w:t xml:space="preserve"> is de functie met functievoorschrift:</w:t>
      </w:r>
      <w:r w:rsidRPr="00CC0B77">
        <w:rPr>
          <w:noProof/>
        </w:rPr>
        <w:drawing>
          <wp:inline distT="0" distB="0" distL="0" distR="0" wp14:anchorId="19F0110C" wp14:editId="281E7CB2">
            <wp:extent cx="4589490" cy="262613"/>
            <wp:effectExtent l="0" t="0" r="0" b="0"/>
            <wp:docPr id="166965909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59094" name="Afbeelding 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90" cy="2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8E0" w14:textId="77777777" w:rsidR="00631DB6" w:rsidRDefault="00631DB6" w:rsidP="00631DB6">
      <w:pPr>
        <w:pStyle w:val="Geenafstand"/>
      </w:pPr>
      <w:r w:rsidRPr="00B831E0">
        <w:rPr>
          <w:noProof/>
        </w:rPr>
        <w:drawing>
          <wp:anchor distT="0" distB="0" distL="114300" distR="114300" simplePos="0" relativeHeight="251712512" behindDoc="1" locked="0" layoutInCell="1" allowOverlap="1" wp14:anchorId="5EBD0644" wp14:editId="76B66A6D">
            <wp:simplePos x="0" y="0"/>
            <wp:positionH relativeFrom="column">
              <wp:posOffset>3837940</wp:posOffset>
            </wp:positionH>
            <wp:positionV relativeFrom="paragraph">
              <wp:posOffset>28575</wp:posOffset>
            </wp:positionV>
            <wp:extent cx="2237105" cy="1828800"/>
            <wp:effectExtent l="19050" t="19050" r="0" b="0"/>
            <wp:wrapTight wrapText="bothSides">
              <wp:wrapPolygon edited="0">
                <wp:start x="-184" y="-225"/>
                <wp:lineTo x="-184" y="21600"/>
                <wp:lineTo x="21520" y="21600"/>
                <wp:lineTo x="21520" y="-225"/>
                <wp:lineTo x="-184" y="-225"/>
              </wp:wrapPolygon>
            </wp:wrapTight>
            <wp:docPr id="62000628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06280" name="Afbeelding 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Eigenschappen:</w:t>
      </w:r>
    </w:p>
    <w:p w14:paraId="7147257E" w14:textId="77777777" w:rsidR="00631DB6" w:rsidRDefault="00631DB6" w:rsidP="00631DB6">
      <w:r>
        <w:t xml:space="preserve">Domein(floor) = </w:t>
      </w:r>
      <w:r>
        <w:tab/>
        <w:t>R</w:t>
      </w:r>
    </w:p>
    <w:p w14:paraId="51765719" w14:textId="77777777" w:rsidR="00631DB6" w:rsidRDefault="00631DB6" w:rsidP="00631DB6">
      <w:r>
        <w:t xml:space="preserve">Beeld (floor) = </w:t>
      </w:r>
      <w:r>
        <w:tab/>
        <w:t>Z</w:t>
      </w:r>
    </w:p>
    <w:p w14:paraId="43F82B87" w14:textId="77777777" w:rsidR="00631DB6" w:rsidRDefault="00631DB6" w:rsidP="00631DB6"/>
    <w:p w14:paraId="22AAC4E5" w14:textId="77777777" w:rsidR="00631DB6" w:rsidRDefault="00631DB6" w:rsidP="00631DB6">
      <w:pPr>
        <w:pStyle w:val="Geenafstand"/>
      </w:pPr>
      <w:r>
        <w:t xml:space="preserve">Voorbeeld: </w:t>
      </w:r>
    </w:p>
    <w:p w14:paraId="0C50396B" w14:textId="78BCF0F9" w:rsidR="00631DB6" w:rsidRDefault="00631DB6" w:rsidP="00631DB6">
      <w:r w:rsidRPr="000B5038">
        <w:t>fl</w:t>
      </w:r>
      <w:r>
        <w:t xml:space="preserve">oor(-0.5) = </w:t>
      </w:r>
      <w:r w:rsidR="00930A42">
        <w:t>0</w:t>
      </w:r>
    </w:p>
    <w:p w14:paraId="7CB7887F" w14:textId="4ADEC748" w:rsidR="00631DB6" w:rsidRDefault="00631DB6" w:rsidP="00631DB6">
      <w:r>
        <w:t xml:space="preserve">floor (2.77) = </w:t>
      </w:r>
      <w:r w:rsidR="00930A42">
        <w:t>3</w:t>
      </w:r>
    </w:p>
    <w:p w14:paraId="27FC6D0B" w14:textId="59A302E1" w:rsidR="00631DB6" w:rsidRDefault="00631DB6" w:rsidP="00631DB6">
      <w:r>
        <w:t xml:space="preserve">floor (-4.9) = </w:t>
      </w:r>
      <w:r w:rsidR="00930A42">
        <w:t>-4</w:t>
      </w:r>
    </w:p>
    <w:p w14:paraId="1466CBD2" w14:textId="77777777" w:rsidR="00614242" w:rsidRDefault="00614242" w:rsidP="00631DB6"/>
    <w:p w14:paraId="64EA415C" w14:textId="77777777" w:rsidR="00614242" w:rsidRDefault="00614242" w:rsidP="00631DB6"/>
    <w:p w14:paraId="14FCDAB9" w14:textId="77777777" w:rsidR="00614242" w:rsidRDefault="00614242" w:rsidP="00631DB6"/>
    <w:p w14:paraId="48234419" w14:textId="183077C9" w:rsidR="00614242" w:rsidRPr="000B5038" w:rsidRDefault="00614242" w:rsidP="00614242">
      <w:pPr>
        <w:pStyle w:val="Kop1"/>
      </w:pPr>
      <w:bookmarkStart w:id="68" w:name="_Toc155273691"/>
      <w:r>
        <w:lastRenderedPageBreak/>
        <w:t>Hoofdstuk 11: Eindige velden</w:t>
      </w:r>
      <w:bookmarkEnd w:id="68"/>
    </w:p>
    <w:p w14:paraId="351CFD55" w14:textId="77777777" w:rsidR="00CC0B77" w:rsidRPr="000B5038" w:rsidRDefault="00CC0B77" w:rsidP="00CC0B77"/>
    <w:p w14:paraId="1D3DC7C7" w14:textId="77777777" w:rsidR="00CC0B77" w:rsidRPr="000B5038" w:rsidRDefault="00CC0B77" w:rsidP="00CC0B77"/>
    <w:sectPr w:rsidR="00CC0B77" w:rsidRPr="000B5038" w:rsidSect="005B2C48">
      <w:footerReference w:type="default" r:id="rId94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1E664" w14:textId="77777777" w:rsidR="00B35CAC" w:rsidRDefault="00B35CAC" w:rsidP="00CB3CC2">
      <w:r>
        <w:separator/>
      </w:r>
    </w:p>
  </w:endnote>
  <w:endnote w:type="continuationSeparator" w:id="0">
    <w:p w14:paraId="73218EF5" w14:textId="77777777" w:rsidR="00B35CAC" w:rsidRDefault="00B35CAC" w:rsidP="00CB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5172" w14:textId="77777777" w:rsidR="00CB3CC2" w:rsidRDefault="00CB3CC2">
    <w:pPr>
      <w:pStyle w:val="Voettekst"/>
    </w:pPr>
    <w:r>
      <w:t>Robbe Magerman</w:t>
    </w:r>
    <w:r>
      <w:ptab w:relativeTo="margin" w:alignment="center" w:leader="none"/>
    </w:r>
    <w:r w:rsidR="004C623B">
      <w:t>6</w:t>
    </w:r>
    <w:r w:rsidR="00714964">
      <w:t>BI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9F0A" w14:textId="29545A3B" w:rsidR="004C623B" w:rsidRDefault="004C623B">
    <w:pPr>
      <w:pStyle w:val="Voettekst"/>
    </w:pPr>
    <w:r>
      <w:t>Robbe Magerman</w:t>
    </w:r>
    <w:r>
      <w:ptab w:relativeTo="margin" w:alignment="center" w:leader="none"/>
    </w:r>
    <w:r w:rsidR="005B2C48">
      <w:t>Toegepaste informatica</w:t>
    </w:r>
    <w:r w:rsidR="005F4AB8">
      <w:t xml:space="preserve"> – Klas 1.04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4149C" w14:textId="77777777" w:rsidR="00B35CAC" w:rsidRDefault="00B35CAC" w:rsidP="00CB3CC2">
      <w:r>
        <w:separator/>
      </w:r>
    </w:p>
  </w:footnote>
  <w:footnote w:type="continuationSeparator" w:id="0">
    <w:p w14:paraId="1E91C86F" w14:textId="77777777" w:rsidR="00B35CAC" w:rsidRDefault="00B35CAC" w:rsidP="00CB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5952"/>
    <w:multiLevelType w:val="hybridMultilevel"/>
    <w:tmpl w:val="EBC44F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76451"/>
    <w:multiLevelType w:val="hybridMultilevel"/>
    <w:tmpl w:val="B33C9584"/>
    <w:lvl w:ilvl="0" w:tplc="08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3C07FAD"/>
    <w:multiLevelType w:val="hybridMultilevel"/>
    <w:tmpl w:val="D9D2DC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8C2BF6"/>
    <w:multiLevelType w:val="hybridMultilevel"/>
    <w:tmpl w:val="7BCCCD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DC0A42"/>
    <w:multiLevelType w:val="hybridMultilevel"/>
    <w:tmpl w:val="49D6067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1468C"/>
    <w:multiLevelType w:val="hybridMultilevel"/>
    <w:tmpl w:val="5A78307C"/>
    <w:lvl w:ilvl="0" w:tplc="67B85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0646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EE5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8D8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BE8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6D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729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C04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96DE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DA53FC"/>
    <w:multiLevelType w:val="hybridMultilevel"/>
    <w:tmpl w:val="74B0E23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C6293B"/>
    <w:multiLevelType w:val="hybridMultilevel"/>
    <w:tmpl w:val="10E4663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865BC0"/>
    <w:multiLevelType w:val="hybridMultilevel"/>
    <w:tmpl w:val="21C024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A16427"/>
    <w:multiLevelType w:val="hybridMultilevel"/>
    <w:tmpl w:val="537E5E8E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147C0F"/>
    <w:multiLevelType w:val="hybridMultilevel"/>
    <w:tmpl w:val="4DC4C812"/>
    <w:lvl w:ilvl="0" w:tplc="F6F0E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84C9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C0EE9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F0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B8C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98A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84D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3073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EEC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0FB24EE8"/>
    <w:multiLevelType w:val="hybridMultilevel"/>
    <w:tmpl w:val="E126FD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B05255"/>
    <w:multiLevelType w:val="hybridMultilevel"/>
    <w:tmpl w:val="474802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D830D1"/>
    <w:multiLevelType w:val="hybridMultilevel"/>
    <w:tmpl w:val="EA86937A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B71A57"/>
    <w:multiLevelType w:val="hybridMultilevel"/>
    <w:tmpl w:val="7C0ECC1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8C14D4"/>
    <w:multiLevelType w:val="hybridMultilevel"/>
    <w:tmpl w:val="7A8E36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0639C3"/>
    <w:multiLevelType w:val="hybridMultilevel"/>
    <w:tmpl w:val="5CE64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910DE0"/>
    <w:multiLevelType w:val="hybridMultilevel"/>
    <w:tmpl w:val="0FCA23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9D28E6"/>
    <w:multiLevelType w:val="hybridMultilevel"/>
    <w:tmpl w:val="CCFA52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7CE63C9"/>
    <w:multiLevelType w:val="hybridMultilevel"/>
    <w:tmpl w:val="A8F087AE"/>
    <w:lvl w:ilvl="0" w:tplc="C0D8CD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00A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62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4AB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941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060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F4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04A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364D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19382F6A"/>
    <w:multiLevelType w:val="hybridMultilevel"/>
    <w:tmpl w:val="65B2D5C6"/>
    <w:lvl w:ilvl="0" w:tplc="B37E8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E06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665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D41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AD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08A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C42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B84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205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195E7396"/>
    <w:multiLevelType w:val="hybridMultilevel"/>
    <w:tmpl w:val="282EDE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2064AF"/>
    <w:multiLevelType w:val="hybridMultilevel"/>
    <w:tmpl w:val="99BC629E"/>
    <w:lvl w:ilvl="0" w:tplc="B09E0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50D4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B41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B2E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3224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B4E9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7AC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E48A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926B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1A3650DA"/>
    <w:multiLevelType w:val="hybridMultilevel"/>
    <w:tmpl w:val="F8D6DF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A43715"/>
    <w:multiLevelType w:val="hybridMultilevel"/>
    <w:tmpl w:val="9D14776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B5C3DA1"/>
    <w:multiLevelType w:val="hybridMultilevel"/>
    <w:tmpl w:val="FFA283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BDB4851"/>
    <w:multiLevelType w:val="hybridMultilevel"/>
    <w:tmpl w:val="32AC595C"/>
    <w:lvl w:ilvl="0" w:tplc="855C9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644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380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E2ECD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BE9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083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3AB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3E4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0CD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1C8B3E53"/>
    <w:multiLevelType w:val="hybridMultilevel"/>
    <w:tmpl w:val="6F22C5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CF351EE"/>
    <w:multiLevelType w:val="hybridMultilevel"/>
    <w:tmpl w:val="AE1279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DF57FDE"/>
    <w:multiLevelType w:val="hybridMultilevel"/>
    <w:tmpl w:val="61601A2C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F36F8A"/>
    <w:multiLevelType w:val="hybridMultilevel"/>
    <w:tmpl w:val="8A0C5336"/>
    <w:lvl w:ilvl="0" w:tplc="6A522F12">
      <w:start w:val="1"/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2183560"/>
    <w:multiLevelType w:val="hybridMultilevel"/>
    <w:tmpl w:val="D0E8D752"/>
    <w:lvl w:ilvl="0" w:tplc="ED6CC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D21FF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A17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4A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4A2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E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30B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D8FA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68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253B13BF"/>
    <w:multiLevelType w:val="hybridMultilevel"/>
    <w:tmpl w:val="5CE2B8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7C14D86"/>
    <w:multiLevelType w:val="hybridMultilevel"/>
    <w:tmpl w:val="AD122F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7EC32B5"/>
    <w:multiLevelType w:val="hybridMultilevel"/>
    <w:tmpl w:val="F90490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7F92A58"/>
    <w:multiLevelType w:val="hybridMultilevel"/>
    <w:tmpl w:val="5E08ED4A"/>
    <w:lvl w:ilvl="0" w:tplc="DB54B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2E8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5EE17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D62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43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18B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AA2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85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7CC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28C375E9"/>
    <w:multiLevelType w:val="hybridMultilevel"/>
    <w:tmpl w:val="5FE2EF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7518F7"/>
    <w:multiLevelType w:val="hybridMultilevel"/>
    <w:tmpl w:val="DE1EC3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ABC1747"/>
    <w:multiLevelType w:val="hybridMultilevel"/>
    <w:tmpl w:val="657016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B620E37"/>
    <w:multiLevelType w:val="hybridMultilevel"/>
    <w:tmpl w:val="FB92A6A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564869"/>
    <w:multiLevelType w:val="hybridMultilevel"/>
    <w:tmpl w:val="59B015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48A546C"/>
    <w:multiLevelType w:val="hybridMultilevel"/>
    <w:tmpl w:val="11BA7A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0336CA"/>
    <w:multiLevelType w:val="hybridMultilevel"/>
    <w:tmpl w:val="CCD0C362"/>
    <w:lvl w:ilvl="0" w:tplc="F1A27F58">
      <w:numFmt w:val="bullet"/>
      <w:lvlText w:val="•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3931EF"/>
    <w:multiLevelType w:val="hybridMultilevel"/>
    <w:tmpl w:val="A4501F4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8184216"/>
    <w:multiLevelType w:val="hybridMultilevel"/>
    <w:tmpl w:val="2C46FCF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83C1E67"/>
    <w:multiLevelType w:val="hybridMultilevel"/>
    <w:tmpl w:val="1B6673C6"/>
    <w:lvl w:ilvl="0" w:tplc="D0D068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52538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88C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2656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D2E2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748A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7ED6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AA5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5E93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B8B008A"/>
    <w:multiLevelType w:val="hybridMultilevel"/>
    <w:tmpl w:val="AC4EC5A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B8C1C25"/>
    <w:multiLevelType w:val="hybridMultilevel"/>
    <w:tmpl w:val="B74C5FF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BD05E22"/>
    <w:multiLevelType w:val="hybridMultilevel"/>
    <w:tmpl w:val="33AA6418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3D4853"/>
    <w:multiLevelType w:val="hybridMultilevel"/>
    <w:tmpl w:val="857205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1EE02E7"/>
    <w:multiLevelType w:val="hybridMultilevel"/>
    <w:tmpl w:val="251E55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39D2116"/>
    <w:multiLevelType w:val="hybridMultilevel"/>
    <w:tmpl w:val="0CB611EA"/>
    <w:lvl w:ilvl="0" w:tplc="814E33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E482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0892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CE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B8AF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78A1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DEA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FA6A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D0F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3" w15:restartNumberingAfterBreak="0">
    <w:nsid w:val="45F45E4C"/>
    <w:multiLevelType w:val="hybridMultilevel"/>
    <w:tmpl w:val="B8F4DE2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81504A0"/>
    <w:multiLevelType w:val="hybridMultilevel"/>
    <w:tmpl w:val="52BA07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8B03BC4"/>
    <w:multiLevelType w:val="hybridMultilevel"/>
    <w:tmpl w:val="4016EB18"/>
    <w:lvl w:ilvl="0" w:tplc="97B22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34A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7E4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DA3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AF6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76F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8E80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F40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943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49336026"/>
    <w:multiLevelType w:val="hybridMultilevel"/>
    <w:tmpl w:val="CB5E56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AE21070"/>
    <w:multiLevelType w:val="hybridMultilevel"/>
    <w:tmpl w:val="B73E532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BA825EC"/>
    <w:multiLevelType w:val="hybridMultilevel"/>
    <w:tmpl w:val="FAA895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CFF2104"/>
    <w:multiLevelType w:val="hybridMultilevel"/>
    <w:tmpl w:val="AFC23F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2B03FF"/>
    <w:multiLevelType w:val="hybridMultilevel"/>
    <w:tmpl w:val="04C6A2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02A10CD"/>
    <w:multiLevelType w:val="hybridMultilevel"/>
    <w:tmpl w:val="92AE872C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10457B3"/>
    <w:multiLevelType w:val="hybridMultilevel"/>
    <w:tmpl w:val="7BDE5216"/>
    <w:lvl w:ilvl="0" w:tplc="7D06B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2A3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2498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2C1B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0C6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24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E64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61F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9AA0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3" w15:restartNumberingAfterBreak="0">
    <w:nsid w:val="52705D64"/>
    <w:multiLevelType w:val="hybridMultilevel"/>
    <w:tmpl w:val="3AFC54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3CD22DA"/>
    <w:multiLevelType w:val="hybridMultilevel"/>
    <w:tmpl w:val="8D3CC0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55C7E5B"/>
    <w:multiLevelType w:val="hybridMultilevel"/>
    <w:tmpl w:val="885CB708"/>
    <w:lvl w:ilvl="0" w:tplc="2AE61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24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40F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88A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7256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5224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B83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D834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12C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6" w15:restartNumberingAfterBreak="0">
    <w:nsid w:val="57010CC6"/>
    <w:multiLevelType w:val="hybridMultilevel"/>
    <w:tmpl w:val="5296A1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803304D"/>
    <w:multiLevelType w:val="hybridMultilevel"/>
    <w:tmpl w:val="7D8A82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977025C"/>
    <w:multiLevelType w:val="hybridMultilevel"/>
    <w:tmpl w:val="4852C0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E8F4D6E"/>
    <w:multiLevelType w:val="hybridMultilevel"/>
    <w:tmpl w:val="9AF2ACC4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00B4C67"/>
    <w:multiLevelType w:val="hybridMultilevel"/>
    <w:tmpl w:val="8F0E76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1D91FF2"/>
    <w:multiLevelType w:val="hybridMultilevel"/>
    <w:tmpl w:val="6D7217A2"/>
    <w:lvl w:ilvl="0" w:tplc="0024A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E2C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387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E264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A8D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A5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4C1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88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2D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659D7451"/>
    <w:multiLevelType w:val="hybridMultilevel"/>
    <w:tmpl w:val="1ABA9280"/>
    <w:lvl w:ilvl="0" w:tplc="081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3" w15:restartNumberingAfterBreak="0">
    <w:nsid w:val="687A69D5"/>
    <w:multiLevelType w:val="hybridMultilevel"/>
    <w:tmpl w:val="DDBAD4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93867E8"/>
    <w:multiLevelType w:val="hybridMultilevel"/>
    <w:tmpl w:val="EE2A5E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9EB1798"/>
    <w:multiLevelType w:val="hybridMultilevel"/>
    <w:tmpl w:val="A3C4239A"/>
    <w:lvl w:ilvl="0" w:tplc="49ACD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38BA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0CD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A4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F27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AC9A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C5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6E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025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6" w15:restartNumberingAfterBreak="0">
    <w:nsid w:val="6B1008FE"/>
    <w:multiLevelType w:val="hybridMultilevel"/>
    <w:tmpl w:val="6FFA497A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D6757A9"/>
    <w:multiLevelType w:val="hybridMultilevel"/>
    <w:tmpl w:val="57BADA30"/>
    <w:lvl w:ilvl="0" w:tplc="E132F2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AA0B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14A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8273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184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CB8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E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F24B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4D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8" w15:restartNumberingAfterBreak="0">
    <w:nsid w:val="6D773738"/>
    <w:multiLevelType w:val="hybridMultilevel"/>
    <w:tmpl w:val="1616B6B6"/>
    <w:lvl w:ilvl="0" w:tplc="6A522F12">
      <w:start w:val="1"/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DC87013"/>
    <w:multiLevelType w:val="hybridMultilevel"/>
    <w:tmpl w:val="91F624B6"/>
    <w:lvl w:ilvl="0" w:tplc="C1F6B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268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A3E9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121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B09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063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4F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EAF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84F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0" w15:restartNumberingAfterBreak="0">
    <w:nsid w:val="70B35FE0"/>
    <w:multiLevelType w:val="hybridMultilevel"/>
    <w:tmpl w:val="BD48186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0B9337C"/>
    <w:multiLevelType w:val="hybridMultilevel"/>
    <w:tmpl w:val="A95474AE"/>
    <w:lvl w:ilvl="0" w:tplc="BD8666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C45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2CE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964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7EB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105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F20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EC6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A0B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2" w15:restartNumberingAfterBreak="0">
    <w:nsid w:val="70CD44E5"/>
    <w:multiLevelType w:val="hybridMultilevel"/>
    <w:tmpl w:val="A7980C98"/>
    <w:lvl w:ilvl="0" w:tplc="799CE1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C6D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08EE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7C2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FC1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90EC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80B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D81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E09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3" w15:restartNumberingAfterBreak="0">
    <w:nsid w:val="718F4041"/>
    <w:multiLevelType w:val="hybridMultilevel"/>
    <w:tmpl w:val="96362B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20D364A"/>
    <w:multiLevelType w:val="hybridMultilevel"/>
    <w:tmpl w:val="F912D2CE"/>
    <w:lvl w:ilvl="0" w:tplc="E9FC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29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427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C2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E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544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9E6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28F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46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5" w15:restartNumberingAfterBreak="0">
    <w:nsid w:val="72AA23AD"/>
    <w:multiLevelType w:val="hybridMultilevel"/>
    <w:tmpl w:val="996C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5E0654D"/>
    <w:multiLevelType w:val="hybridMultilevel"/>
    <w:tmpl w:val="F56858F4"/>
    <w:lvl w:ilvl="0" w:tplc="DACEA5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1E22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D2E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52A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A44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E2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6A8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52F8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E68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7" w15:restartNumberingAfterBreak="0">
    <w:nsid w:val="75E767B8"/>
    <w:multiLevelType w:val="hybridMultilevel"/>
    <w:tmpl w:val="9F34F7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6E45EC4"/>
    <w:multiLevelType w:val="hybridMultilevel"/>
    <w:tmpl w:val="9AAC54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8FF2223"/>
    <w:multiLevelType w:val="hybridMultilevel"/>
    <w:tmpl w:val="AA56150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9B43044"/>
    <w:multiLevelType w:val="hybridMultilevel"/>
    <w:tmpl w:val="B0AC32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C034E4D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2" w15:restartNumberingAfterBreak="0">
    <w:nsid w:val="7C3432B0"/>
    <w:multiLevelType w:val="hybridMultilevel"/>
    <w:tmpl w:val="ADCA973C"/>
    <w:lvl w:ilvl="0" w:tplc="4BE4E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02D6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AC5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A6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98D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88C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4E8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543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2C3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3" w15:restartNumberingAfterBreak="0">
    <w:nsid w:val="7CA2181D"/>
    <w:multiLevelType w:val="hybridMultilevel"/>
    <w:tmpl w:val="9E9C2EB2"/>
    <w:lvl w:ilvl="0" w:tplc="AB125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666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509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50C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6E9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C3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F62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4E2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42F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4" w15:restartNumberingAfterBreak="0">
    <w:nsid w:val="7CAD3A5F"/>
    <w:multiLevelType w:val="hybridMultilevel"/>
    <w:tmpl w:val="2B0E3F4A"/>
    <w:lvl w:ilvl="0" w:tplc="79B6D2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8E8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F0B4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34C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8E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28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1E5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80D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0C3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5" w15:restartNumberingAfterBreak="0">
    <w:nsid w:val="7CE64DCB"/>
    <w:multiLevelType w:val="hybridMultilevel"/>
    <w:tmpl w:val="4468BC9E"/>
    <w:lvl w:ilvl="0" w:tplc="76D42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5C1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96E35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8CF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76A0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F0C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9A5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CAE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2EF3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6" w15:restartNumberingAfterBreak="0">
    <w:nsid w:val="7D8B18FB"/>
    <w:multiLevelType w:val="hybridMultilevel"/>
    <w:tmpl w:val="140C6F7C"/>
    <w:lvl w:ilvl="0" w:tplc="76CE4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DBE3A1E"/>
    <w:multiLevelType w:val="hybridMultilevel"/>
    <w:tmpl w:val="B30084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DE047FA"/>
    <w:multiLevelType w:val="hybridMultilevel"/>
    <w:tmpl w:val="F33CE1AA"/>
    <w:lvl w:ilvl="0" w:tplc="EF6230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EE562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ACC0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4625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42D0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E883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6EA32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827F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7A09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682707699">
    <w:abstractNumId w:val="91"/>
  </w:num>
  <w:num w:numId="2" w16cid:durableId="1427070340">
    <w:abstractNumId w:val="2"/>
  </w:num>
  <w:num w:numId="3" w16cid:durableId="623736477">
    <w:abstractNumId w:val="84"/>
  </w:num>
  <w:num w:numId="4" w16cid:durableId="1551720532">
    <w:abstractNumId w:val="18"/>
  </w:num>
  <w:num w:numId="5" w16cid:durableId="232862333">
    <w:abstractNumId w:val="83"/>
  </w:num>
  <w:num w:numId="6" w16cid:durableId="730154176">
    <w:abstractNumId w:val="33"/>
  </w:num>
  <w:num w:numId="7" w16cid:durableId="787428412">
    <w:abstractNumId w:val="38"/>
  </w:num>
  <w:num w:numId="8" w16cid:durableId="533662778">
    <w:abstractNumId w:val="41"/>
  </w:num>
  <w:num w:numId="9" w16cid:durableId="1874875834">
    <w:abstractNumId w:val="43"/>
  </w:num>
  <w:num w:numId="10" w16cid:durableId="1343362779">
    <w:abstractNumId w:val="90"/>
  </w:num>
  <w:num w:numId="11" w16cid:durableId="839855557">
    <w:abstractNumId w:val="35"/>
  </w:num>
  <w:num w:numId="12" w16cid:durableId="1201165770">
    <w:abstractNumId w:val="85"/>
  </w:num>
  <w:num w:numId="13" w16cid:durableId="844856358">
    <w:abstractNumId w:val="26"/>
  </w:num>
  <w:num w:numId="14" w16cid:durableId="1803499529">
    <w:abstractNumId w:val="70"/>
  </w:num>
  <w:num w:numId="15" w16cid:durableId="1256477795">
    <w:abstractNumId w:val="16"/>
  </w:num>
  <w:num w:numId="16" w16cid:durableId="220410347">
    <w:abstractNumId w:val="50"/>
  </w:num>
  <w:num w:numId="17" w16cid:durableId="1547524771">
    <w:abstractNumId w:val="66"/>
  </w:num>
  <w:num w:numId="18" w16cid:durableId="1971204742">
    <w:abstractNumId w:val="87"/>
  </w:num>
  <w:num w:numId="19" w16cid:durableId="278533572">
    <w:abstractNumId w:val="37"/>
  </w:num>
  <w:num w:numId="20" w16cid:durableId="628585025">
    <w:abstractNumId w:val="0"/>
  </w:num>
  <w:num w:numId="21" w16cid:durableId="1057701127">
    <w:abstractNumId w:val="97"/>
  </w:num>
  <w:num w:numId="22" w16cid:durableId="1129398805">
    <w:abstractNumId w:val="86"/>
  </w:num>
  <w:num w:numId="23" w16cid:durableId="550114126">
    <w:abstractNumId w:val="62"/>
  </w:num>
  <w:num w:numId="24" w16cid:durableId="265773435">
    <w:abstractNumId w:val="81"/>
  </w:num>
  <w:num w:numId="25" w16cid:durableId="966395390">
    <w:abstractNumId w:val="98"/>
  </w:num>
  <w:num w:numId="26" w16cid:durableId="1842155541">
    <w:abstractNumId w:val="21"/>
  </w:num>
  <w:num w:numId="27" w16cid:durableId="962924377">
    <w:abstractNumId w:val="89"/>
  </w:num>
  <w:num w:numId="28" w16cid:durableId="1959409160">
    <w:abstractNumId w:val="3"/>
  </w:num>
  <w:num w:numId="29" w16cid:durableId="662701520">
    <w:abstractNumId w:val="34"/>
  </w:num>
  <w:num w:numId="30" w16cid:durableId="1234437924">
    <w:abstractNumId w:val="71"/>
  </w:num>
  <w:num w:numId="31" w16cid:durableId="1559243876">
    <w:abstractNumId w:val="55"/>
  </w:num>
  <w:num w:numId="32" w16cid:durableId="1764954638">
    <w:abstractNumId w:val="77"/>
  </w:num>
  <w:num w:numId="33" w16cid:durableId="1479374397">
    <w:abstractNumId w:val="6"/>
  </w:num>
  <w:num w:numId="34" w16cid:durableId="96951263">
    <w:abstractNumId w:val="42"/>
  </w:num>
  <w:num w:numId="35" w16cid:durableId="564610248">
    <w:abstractNumId w:val="95"/>
  </w:num>
  <w:num w:numId="36" w16cid:durableId="1876651671">
    <w:abstractNumId w:val="72"/>
  </w:num>
  <w:num w:numId="37" w16cid:durableId="1207062404">
    <w:abstractNumId w:val="11"/>
  </w:num>
  <w:num w:numId="38" w16cid:durableId="753016657">
    <w:abstractNumId w:val="39"/>
  </w:num>
  <w:num w:numId="39" w16cid:durableId="1981687161">
    <w:abstractNumId w:val="67"/>
  </w:num>
  <w:num w:numId="40" w16cid:durableId="1842819841">
    <w:abstractNumId w:val="74"/>
  </w:num>
  <w:num w:numId="41" w16cid:durableId="1429472706">
    <w:abstractNumId w:val="28"/>
  </w:num>
  <w:num w:numId="42" w16cid:durableId="561987657">
    <w:abstractNumId w:val="88"/>
  </w:num>
  <w:num w:numId="43" w16cid:durableId="1717924601">
    <w:abstractNumId w:val="92"/>
  </w:num>
  <w:num w:numId="44" w16cid:durableId="1485658221">
    <w:abstractNumId w:val="32"/>
  </w:num>
  <w:num w:numId="45" w16cid:durableId="1829859960">
    <w:abstractNumId w:val="65"/>
  </w:num>
  <w:num w:numId="46" w16cid:durableId="1558316945">
    <w:abstractNumId w:val="20"/>
  </w:num>
  <w:num w:numId="47" w16cid:durableId="399906847">
    <w:abstractNumId w:val="46"/>
  </w:num>
  <w:num w:numId="48" w16cid:durableId="1796215539">
    <w:abstractNumId w:val="94"/>
  </w:num>
  <w:num w:numId="49" w16cid:durableId="722100093">
    <w:abstractNumId w:val="14"/>
  </w:num>
  <w:num w:numId="50" w16cid:durableId="2096785281">
    <w:abstractNumId w:val="30"/>
  </w:num>
  <w:num w:numId="51" w16cid:durableId="1018507946">
    <w:abstractNumId w:val="1"/>
  </w:num>
  <w:num w:numId="52" w16cid:durableId="758872120">
    <w:abstractNumId w:val="23"/>
  </w:num>
  <w:num w:numId="53" w16cid:durableId="1541548681">
    <w:abstractNumId w:val="5"/>
  </w:num>
  <w:num w:numId="54" w16cid:durableId="1858036983">
    <w:abstractNumId w:val="17"/>
  </w:num>
  <w:num w:numId="55" w16cid:durableId="641346806">
    <w:abstractNumId w:val="24"/>
  </w:num>
  <w:num w:numId="56" w16cid:durableId="1269432947">
    <w:abstractNumId w:val="75"/>
  </w:num>
  <w:num w:numId="57" w16cid:durableId="678043534">
    <w:abstractNumId w:val="44"/>
  </w:num>
  <w:num w:numId="58" w16cid:durableId="1664627568">
    <w:abstractNumId w:val="29"/>
  </w:num>
  <w:num w:numId="59" w16cid:durableId="1468743863">
    <w:abstractNumId w:val="73"/>
  </w:num>
  <w:num w:numId="60" w16cid:durableId="1284001388">
    <w:abstractNumId w:val="47"/>
  </w:num>
  <w:num w:numId="61" w16cid:durableId="1586380585">
    <w:abstractNumId w:val="68"/>
  </w:num>
  <w:num w:numId="62" w16cid:durableId="1586526017">
    <w:abstractNumId w:val="56"/>
  </w:num>
  <w:num w:numId="63" w16cid:durableId="161825503">
    <w:abstractNumId w:val="22"/>
  </w:num>
  <w:num w:numId="64" w16cid:durableId="522205382">
    <w:abstractNumId w:val="48"/>
  </w:num>
  <w:num w:numId="65" w16cid:durableId="778992337">
    <w:abstractNumId w:val="79"/>
  </w:num>
  <w:num w:numId="66" w16cid:durableId="800999626">
    <w:abstractNumId w:val="52"/>
  </w:num>
  <w:num w:numId="67" w16cid:durableId="1264342934">
    <w:abstractNumId w:val="93"/>
  </w:num>
  <w:num w:numId="68" w16cid:durableId="546183324">
    <w:abstractNumId w:val="36"/>
  </w:num>
  <w:num w:numId="69" w16cid:durableId="604575414">
    <w:abstractNumId w:val="27"/>
  </w:num>
  <w:num w:numId="70" w16cid:durableId="714743672">
    <w:abstractNumId w:val="82"/>
  </w:num>
  <w:num w:numId="71" w16cid:durableId="399445019">
    <w:abstractNumId w:val="15"/>
  </w:num>
  <w:num w:numId="72" w16cid:durableId="521936093">
    <w:abstractNumId w:val="4"/>
  </w:num>
  <w:num w:numId="73" w16cid:durableId="1133065067">
    <w:abstractNumId w:val="58"/>
  </w:num>
  <w:num w:numId="74" w16cid:durableId="1939020179">
    <w:abstractNumId w:val="64"/>
  </w:num>
  <w:num w:numId="75" w16cid:durableId="276569376">
    <w:abstractNumId w:val="7"/>
  </w:num>
  <w:num w:numId="76" w16cid:durableId="774401953">
    <w:abstractNumId w:val="63"/>
  </w:num>
  <w:num w:numId="77" w16cid:durableId="1738241385">
    <w:abstractNumId w:val="19"/>
  </w:num>
  <w:num w:numId="78" w16cid:durableId="1859735101">
    <w:abstractNumId w:val="57"/>
  </w:num>
  <w:num w:numId="79" w16cid:durableId="1411542185">
    <w:abstractNumId w:val="59"/>
  </w:num>
  <w:num w:numId="80" w16cid:durableId="189993013">
    <w:abstractNumId w:val="80"/>
  </w:num>
  <w:num w:numId="81" w16cid:durableId="1250307912">
    <w:abstractNumId w:val="12"/>
  </w:num>
  <w:num w:numId="82" w16cid:durableId="219638939">
    <w:abstractNumId w:val="60"/>
  </w:num>
  <w:num w:numId="83" w16cid:durableId="1900557340">
    <w:abstractNumId w:val="51"/>
  </w:num>
  <w:num w:numId="84" w16cid:durableId="1884244466">
    <w:abstractNumId w:val="9"/>
  </w:num>
  <w:num w:numId="85" w16cid:durableId="1871843545">
    <w:abstractNumId w:val="10"/>
  </w:num>
  <w:num w:numId="86" w16cid:durableId="251008532">
    <w:abstractNumId w:val="40"/>
  </w:num>
  <w:num w:numId="87" w16cid:durableId="35937846">
    <w:abstractNumId w:val="8"/>
  </w:num>
  <w:num w:numId="88" w16cid:durableId="947783506">
    <w:abstractNumId w:val="96"/>
  </w:num>
  <w:num w:numId="89" w16cid:durableId="1521581383">
    <w:abstractNumId w:val="69"/>
  </w:num>
  <w:num w:numId="90" w16cid:durableId="421415075">
    <w:abstractNumId w:val="76"/>
  </w:num>
  <w:num w:numId="91" w16cid:durableId="1775906152">
    <w:abstractNumId w:val="49"/>
  </w:num>
  <w:num w:numId="92" w16cid:durableId="313066260">
    <w:abstractNumId w:val="61"/>
  </w:num>
  <w:num w:numId="93" w16cid:durableId="41058022">
    <w:abstractNumId w:val="25"/>
  </w:num>
  <w:num w:numId="94" w16cid:durableId="683749531">
    <w:abstractNumId w:val="53"/>
  </w:num>
  <w:num w:numId="95" w16cid:durableId="1060590859">
    <w:abstractNumId w:val="54"/>
  </w:num>
  <w:num w:numId="96" w16cid:durableId="901330127">
    <w:abstractNumId w:val="45"/>
  </w:num>
  <w:num w:numId="97" w16cid:durableId="1909417601">
    <w:abstractNumId w:val="78"/>
  </w:num>
  <w:num w:numId="98" w16cid:durableId="2020422472">
    <w:abstractNumId w:val="31"/>
  </w:num>
  <w:num w:numId="99" w16cid:durableId="14485458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709"/>
    <w:rsid w:val="00001283"/>
    <w:rsid w:val="00004663"/>
    <w:rsid w:val="00004983"/>
    <w:rsid w:val="00004CCC"/>
    <w:rsid w:val="00004E3D"/>
    <w:rsid w:val="000126D3"/>
    <w:rsid w:val="00012D45"/>
    <w:rsid w:val="00016D81"/>
    <w:rsid w:val="00017572"/>
    <w:rsid w:val="000175A9"/>
    <w:rsid w:val="00020E37"/>
    <w:rsid w:val="000225E3"/>
    <w:rsid w:val="0002326C"/>
    <w:rsid w:val="00025752"/>
    <w:rsid w:val="000303BC"/>
    <w:rsid w:val="00030BF1"/>
    <w:rsid w:val="00030D45"/>
    <w:rsid w:val="00031DDE"/>
    <w:rsid w:val="000339E2"/>
    <w:rsid w:val="000359EC"/>
    <w:rsid w:val="00037E2F"/>
    <w:rsid w:val="000425B6"/>
    <w:rsid w:val="0004331C"/>
    <w:rsid w:val="000436E7"/>
    <w:rsid w:val="00045F71"/>
    <w:rsid w:val="00045FC3"/>
    <w:rsid w:val="00050559"/>
    <w:rsid w:val="000509EC"/>
    <w:rsid w:val="00054531"/>
    <w:rsid w:val="0005455A"/>
    <w:rsid w:val="000550A6"/>
    <w:rsid w:val="00055EBA"/>
    <w:rsid w:val="00055F21"/>
    <w:rsid w:val="00057B4D"/>
    <w:rsid w:val="00057CFA"/>
    <w:rsid w:val="0006045F"/>
    <w:rsid w:val="00063B59"/>
    <w:rsid w:val="000661C3"/>
    <w:rsid w:val="00070FD9"/>
    <w:rsid w:val="00071E70"/>
    <w:rsid w:val="00073080"/>
    <w:rsid w:val="0007564A"/>
    <w:rsid w:val="00075EAC"/>
    <w:rsid w:val="0008049E"/>
    <w:rsid w:val="0008171D"/>
    <w:rsid w:val="00086427"/>
    <w:rsid w:val="00090155"/>
    <w:rsid w:val="00091973"/>
    <w:rsid w:val="000934B5"/>
    <w:rsid w:val="000944EC"/>
    <w:rsid w:val="000A7D69"/>
    <w:rsid w:val="000B15AB"/>
    <w:rsid w:val="000B235A"/>
    <w:rsid w:val="000B5038"/>
    <w:rsid w:val="000B6264"/>
    <w:rsid w:val="000C1E7B"/>
    <w:rsid w:val="000D25B7"/>
    <w:rsid w:val="000D51BB"/>
    <w:rsid w:val="000D5276"/>
    <w:rsid w:val="000D6746"/>
    <w:rsid w:val="000E02D8"/>
    <w:rsid w:val="000E0E2A"/>
    <w:rsid w:val="000E3D4E"/>
    <w:rsid w:val="000E51BA"/>
    <w:rsid w:val="000E539E"/>
    <w:rsid w:val="000E61CB"/>
    <w:rsid w:val="000E7BA9"/>
    <w:rsid w:val="000F7C2D"/>
    <w:rsid w:val="000F7D54"/>
    <w:rsid w:val="00100A15"/>
    <w:rsid w:val="001027C6"/>
    <w:rsid w:val="00104C02"/>
    <w:rsid w:val="0010509D"/>
    <w:rsid w:val="001058B1"/>
    <w:rsid w:val="001069F6"/>
    <w:rsid w:val="00110DD0"/>
    <w:rsid w:val="0011127B"/>
    <w:rsid w:val="001134B0"/>
    <w:rsid w:val="0011373B"/>
    <w:rsid w:val="00121E86"/>
    <w:rsid w:val="00127BA3"/>
    <w:rsid w:val="001321A5"/>
    <w:rsid w:val="0013441C"/>
    <w:rsid w:val="00136F7B"/>
    <w:rsid w:val="00144A82"/>
    <w:rsid w:val="001547CF"/>
    <w:rsid w:val="00157BF4"/>
    <w:rsid w:val="00160513"/>
    <w:rsid w:val="00165C57"/>
    <w:rsid w:val="00166EB5"/>
    <w:rsid w:val="00170599"/>
    <w:rsid w:val="00172D42"/>
    <w:rsid w:val="0017540C"/>
    <w:rsid w:val="00182E1C"/>
    <w:rsid w:val="00185E7C"/>
    <w:rsid w:val="00186E02"/>
    <w:rsid w:val="00193369"/>
    <w:rsid w:val="00193857"/>
    <w:rsid w:val="001949FF"/>
    <w:rsid w:val="001952C2"/>
    <w:rsid w:val="00196048"/>
    <w:rsid w:val="001A0BCE"/>
    <w:rsid w:val="001A1CFE"/>
    <w:rsid w:val="001A2C9E"/>
    <w:rsid w:val="001A3A0C"/>
    <w:rsid w:val="001A4923"/>
    <w:rsid w:val="001A539D"/>
    <w:rsid w:val="001A55E0"/>
    <w:rsid w:val="001A5A29"/>
    <w:rsid w:val="001B07F1"/>
    <w:rsid w:val="001B355F"/>
    <w:rsid w:val="001B41E5"/>
    <w:rsid w:val="001B59B9"/>
    <w:rsid w:val="001B5C44"/>
    <w:rsid w:val="001B7C1C"/>
    <w:rsid w:val="001B7D59"/>
    <w:rsid w:val="001C3E85"/>
    <w:rsid w:val="001C4F9D"/>
    <w:rsid w:val="001D2D3C"/>
    <w:rsid w:val="001D3E30"/>
    <w:rsid w:val="001D456C"/>
    <w:rsid w:val="001D641D"/>
    <w:rsid w:val="001E501D"/>
    <w:rsid w:val="001F16A4"/>
    <w:rsid w:val="001F4EED"/>
    <w:rsid w:val="00200488"/>
    <w:rsid w:val="0020076B"/>
    <w:rsid w:val="00201CD6"/>
    <w:rsid w:val="00202418"/>
    <w:rsid w:val="00203DA2"/>
    <w:rsid w:val="00206950"/>
    <w:rsid w:val="00211989"/>
    <w:rsid w:val="0021252D"/>
    <w:rsid w:val="00213424"/>
    <w:rsid w:val="00214D5C"/>
    <w:rsid w:val="00215B5B"/>
    <w:rsid w:val="00221E03"/>
    <w:rsid w:val="00223A61"/>
    <w:rsid w:val="0022492C"/>
    <w:rsid w:val="002261D6"/>
    <w:rsid w:val="00233D4C"/>
    <w:rsid w:val="00234F94"/>
    <w:rsid w:val="002350C3"/>
    <w:rsid w:val="002369AB"/>
    <w:rsid w:val="00237C58"/>
    <w:rsid w:val="00240398"/>
    <w:rsid w:val="00243BCC"/>
    <w:rsid w:val="00246712"/>
    <w:rsid w:val="00246C98"/>
    <w:rsid w:val="00247BEE"/>
    <w:rsid w:val="00250A5E"/>
    <w:rsid w:val="0025105E"/>
    <w:rsid w:val="00251A88"/>
    <w:rsid w:val="00255DC3"/>
    <w:rsid w:val="00257560"/>
    <w:rsid w:val="002614CE"/>
    <w:rsid w:val="00261AC8"/>
    <w:rsid w:val="002632A2"/>
    <w:rsid w:val="0026549D"/>
    <w:rsid w:val="0026685E"/>
    <w:rsid w:val="00273E9D"/>
    <w:rsid w:val="002817C0"/>
    <w:rsid w:val="00285132"/>
    <w:rsid w:val="0028753B"/>
    <w:rsid w:val="00290A48"/>
    <w:rsid w:val="002939FF"/>
    <w:rsid w:val="002949FD"/>
    <w:rsid w:val="002A157E"/>
    <w:rsid w:val="002A5501"/>
    <w:rsid w:val="002A7677"/>
    <w:rsid w:val="002B11B3"/>
    <w:rsid w:val="002B134E"/>
    <w:rsid w:val="002B4C7C"/>
    <w:rsid w:val="002B4C93"/>
    <w:rsid w:val="002C2C25"/>
    <w:rsid w:val="002C53D4"/>
    <w:rsid w:val="002D6D1D"/>
    <w:rsid w:val="002E227A"/>
    <w:rsid w:val="002E290E"/>
    <w:rsid w:val="002E6292"/>
    <w:rsid w:val="002E6D5B"/>
    <w:rsid w:val="002F0CAB"/>
    <w:rsid w:val="002F33B3"/>
    <w:rsid w:val="002F4857"/>
    <w:rsid w:val="002F5017"/>
    <w:rsid w:val="002F69B2"/>
    <w:rsid w:val="003018DC"/>
    <w:rsid w:val="00304407"/>
    <w:rsid w:val="00305D24"/>
    <w:rsid w:val="003130F2"/>
    <w:rsid w:val="003174E4"/>
    <w:rsid w:val="003211BF"/>
    <w:rsid w:val="00321B18"/>
    <w:rsid w:val="0032559A"/>
    <w:rsid w:val="0032565C"/>
    <w:rsid w:val="00327369"/>
    <w:rsid w:val="00327EA2"/>
    <w:rsid w:val="00337744"/>
    <w:rsid w:val="003408FA"/>
    <w:rsid w:val="003416C9"/>
    <w:rsid w:val="00346165"/>
    <w:rsid w:val="00346271"/>
    <w:rsid w:val="003512DD"/>
    <w:rsid w:val="00351E05"/>
    <w:rsid w:val="00354AE9"/>
    <w:rsid w:val="003606BE"/>
    <w:rsid w:val="00361790"/>
    <w:rsid w:val="003619C6"/>
    <w:rsid w:val="00361B19"/>
    <w:rsid w:val="00362F40"/>
    <w:rsid w:val="003637C9"/>
    <w:rsid w:val="003671C5"/>
    <w:rsid w:val="003706D9"/>
    <w:rsid w:val="00371A30"/>
    <w:rsid w:val="0037532C"/>
    <w:rsid w:val="003825B4"/>
    <w:rsid w:val="00385585"/>
    <w:rsid w:val="0038634F"/>
    <w:rsid w:val="00387D1C"/>
    <w:rsid w:val="00387E55"/>
    <w:rsid w:val="00393021"/>
    <w:rsid w:val="003935E4"/>
    <w:rsid w:val="003951EE"/>
    <w:rsid w:val="00395DBE"/>
    <w:rsid w:val="003A034A"/>
    <w:rsid w:val="003A2395"/>
    <w:rsid w:val="003A40D3"/>
    <w:rsid w:val="003A456E"/>
    <w:rsid w:val="003B0221"/>
    <w:rsid w:val="003B0B07"/>
    <w:rsid w:val="003B1B9F"/>
    <w:rsid w:val="003B3238"/>
    <w:rsid w:val="003B33D9"/>
    <w:rsid w:val="003B380B"/>
    <w:rsid w:val="003B487D"/>
    <w:rsid w:val="003B6709"/>
    <w:rsid w:val="003B6E6B"/>
    <w:rsid w:val="003B6EAF"/>
    <w:rsid w:val="003C259C"/>
    <w:rsid w:val="003C4165"/>
    <w:rsid w:val="003D054A"/>
    <w:rsid w:val="003D158F"/>
    <w:rsid w:val="003D69B9"/>
    <w:rsid w:val="003E0013"/>
    <w:rsid w:val="003E232E"/>
    <w:rsid w:val="003E446D"/>
    <w:rsid w:val="003E7CF4"/>
    <w:rsid w:val="003E7E1F"/>
    <w:rsid w:val="003F565F"/>
    <w:rsid w:val="003F6574"/>
    <w:rsid w:val="003F6DA8"/>
    <w:rsid w:val="003F761F"/>
    <w:rsid w:val="003F7A4A"/>
    <w:rsid w:val="0040378C"/>
    <w:rsid w:val="0040668D"/>
    <w:rsid w:val="00412206"/>
    <w:rsid w:val="00413201"/>
    <w:rsid w:val="00414858"/>
    <w:rsid w:val="00422DE6"/>
    <w:rsid w:val="004236BC"/>
    <w:rsid w:val="004270F3"/>
    <w:rsid w:val="00431D37"/>
    <w:rsid w:val="0043360C"/>
    <w:rsid w:val="00435FED"/>
    <w:rsid w:val="00437C36"/>
    <w:rsid w:val="0045430A"/>
    <w:rsid w:val="0045465F"/>
    <w:rsid w:val="00455047"/>
    <w:rsid w:val="00455577"/>
    <w:rsid w:val="0045797A"/>
    <w:rsid w:val="00462F6C"/>
    <w:rsid w:val="004653B0"/>
    <w:rsid w:val="004677A5"/>
    <w:rsid w:val="00473FEE"/>
    <w:rsid w:val="00476266"/>
    <w:rsid w:val="004763EB"/>
    <w:rsid w:val="004763EE"/>
    <w:rsid w:val="004765D0"/>
    <w:rsid w:val="00484168"/>
    <w:rsid w:val="00485F59"/>
    <w:rsid w:val="00493CB5"/>
    <w:rsid w:val="00493CFE"/>
    <w:rsid w:val="0049506D"/>
    <w:rsid w:val="004953FE"/>
    <w:rsid w:val="004A0D8A"/>
    <w:rsid w:val="004A11B1"/>
    <w:rsid w:val="004A189D"/>
    <w:rsid w:val="004A2532"/>
    <w:rsid w:val="004A6B24"/>
    <w:rsid w:val="004A7DE9"/>
    <w:rsid w:val="004B10A9"/>
    <w:rsid w:val="004B13A8"/>
    <w:rsid w:val="004B5CCE"/>
    <w:rsid w:val="004B6DAD"/>
    <w:rsid w:val="004B7372"/>
    <w:rsid w:val="004B7649"/>
    <w:rsid w:val="004C0485"/>
    <w:rsid w:val="004C24D7"/>
    <w:rsid w:val="004C3608"/>
    <w:rsid w:val="004C623B"/>
    <w:rsid w:val="004C76A3"/>
    <w:rsid w:val="004C7F5E"/>
    <w:rsid w:val="004D00B2"/>
    <w:rsid w:val="004D60C8"/>
    <w:rsid w:val="004E02FE"/>
    <w:rsid w:val="004E0ACB"/>
    <w:rsid w:val="004E38BF"/>
    <w:rsid w:val="004E49D5"/>
    <w:rsid w:val="004E5DBE"/>
    <w:rsid w:val="004F0C33"/>
    <w:rsid w:val="004F1108"/>
    <w:rsid w:val="004F2764"/>
    <w:rsid w:val="00505A8B"/>
    <w:rsid w:val="005112CA"/>
    <w:rsid w:val="00511EA2"/>
    <w:rsid w:val="00513C70"/>
    <w:rsid w:val="00514913"/>
    <w:rsid w:val="005240F5"/>
    <w:rsid w:val="005265B1"/>
    <w:rsid w:val="00526AF7"/>
    <w:rsid w:val="005329E1"/>
    <w:rsid w:val="00541A58"/>
    <w:rsid w:val="00541DF2"/>
    <w:rsid w:val="00546E38"/>
    <w:rsid w:val="00547957"/>
    <w:rsid w:val="005542BD"/>
    <w:rsid w:val="0055543A"/>
    <w:rsid w:val="00560DA5"/>
    <w:rsid w:val="0056130C"/>
    <w:rsid w:val="00561575"/>
    <w:rsid w:val="00561EB0"/>
    <w:rsid w:val="00562AE7"/>
    <w:rsid w:val="00565FAC"/>
    <w:rsid w:val="00572451"/>
    <w:rsid w:val="0057361A"/>
    <w:rsid w:val="00575E28"/>
    <w:rsid w:val="00577817"/>
    <w:rsid w:val="00580D3E"/>
    <w:rsid w:val="005830F1"/>
    <w:rsid w:val="00587BAB"/>
    <w:rsid w:val="00591251"/>
    <w:rsid w:val="005918AE"/>
    <w:rsid w:val="00594581"/>
    <w:rsid w:val="005956D6"/>
    <w:rsid w:val="00595F97"/>
    <w:rsid w:val="005960CA"/>
    <w:rsid w:val="00597F9B"/>
    <w:rsid w:val="005A0B2C"/>
    <w:rsid w:val="005A2B88"/>
    <w:rsid w:val="005A4652"/>
    <w:rsid w:val="005A4DB4"/>
    <w:rsid w:val="005A56E2"/>
    <w:rsid w:val="005A59A0"/>
    <w:rsid w:val="005B056F"/>
    <w:rsid w:val="005B2888"/>
    <w:rsid w:val="005B2C48"/>
    <w:rsid w:val="005C0657"/>
    <w:rsid w:val="005D14A7"/>
    <w:rsid w:val="005D23D1"/>
    <w:rsid w:val="005D33EC"/>
    <w:rsid w:val="005D43B7"/>
    <w:rsid w:val="005D451D"/>
    <w:rsid w:val="005E0CBC"/>
    <w:rsid w:val="005E2326"/>
    <w:rsid w:val="005E5EE3"/>
    <w:rsid w:val="005F142B"/>
    <w:rsid w:val="005F1A15"/>
    <w:rsid w:val="005F21E6"/>
    <w:rsid w:val="005F234C"/>
    <w:rsid w:val="005F3D5E"/>
    <w:rsid w:val="005F4AB8"/>
    <w:rsid w:val="005F7298"/>
    <w:rsid w:val="005F7B65"/>
    <w:rsid w:val="0060348C"/>
    <w:rsid w:val="0061202D"/>
    <w:rsid w:val="00612675"/>
    <w:rsid w:val="00612854"/>
    <w:rsid w:val="00613328"/>
    <w:rsid w:val="00614242"/>
    <w:rsid w:val="00614EF9"/>
    <w:rsid w:val="00622936"/>
    <w:rsid w:val="00623EE5"/>
    <w:rsid w:val="00625A48"/>
    <w:rsid w:val="0062656B"/>
    <w:rsid w:val="00631DB6"/>
    <w:rsid w:val="00634B0C"/>
    <w:rsid w:val="0064002B"/>
    <w:rsid w:val="00642D00"/>
    <w:rsid w:val="00642E1C"/>
    <w:rsid w:val="00643FDB"/>
    <w:rsid w:val="0064425D"/>
    <w:rsid w:val="00650988"/>
    <w:rsid w:val="00654BC7"/>
    <w:rsid w:val="00654C91"/>
    <w:rsid w:val="00655593"/>
    <w:rsid w:val="00655B97"/>
    <w:rsid w:val="00663DC4"/>
    <w:rsid w:val="00664CDD"/>
    <w:rsid w:val="00666600"/>
    <w:rsid w:val="006670A9"/>
    <w:rsid w:val="00667B8D"/>
    <w:rsid w:val="006738AC"/>
    <w:rsid w:val="006750B7"/>
    <w:rsid w:val="006764B5"/>
    <w:rsid w:val="00677AA0"/>
    <w:rsid w:val="00681809"/>
    <w:rsid w:val="00681A49"/>
    <w:rsid w:val="00682B97"/>
    <w:rsid w:val="00682D2B"/>
    <w:rsid w:val="00691EC0"/>
    <w:rsid w:val="00692CA3"/>
    <w:rsid w:val="00694C05"/>
    <w:rsid w:val="0069742A"/>
    <w:rsid w:val="006A4EB8"/>
    <w:rsid w:val="006A5AF7"/>
    <w:rsid w:val="006A73EA"/>
    <w:rsid w:val="006B4064"/>
    <w:rsid w:val="006B7209"/>
    <w:rsid w:val="006C2391"/>
    <w:rsid w:val="006C51AA"/>
    <w:rsid w:val="006C73DD"/>
    <w:rsid w:val="006C76B2"/>
    <w:rsid w:val="006D0EF1"/>
    <w:rsid w:val="006D59A9"/>
    <w:rsid w:val="006D7CCB"/>
    <w:rsid w:val="006D7D36"/>
    <w:rsid w:val="006E0AA4"/>
    <w:rsid w:val="006E684B"/>
    <w:rsid w:val="006E79C4"/>
    <w:rsid w:val="006F0ABE"/>
    <w:rsid w:val="006F140D"/>
    <w:rsid w:val="006F1A24"/>
    <w:rsid w:val="006F1DBF"/>
    <w:rsid w:val="006F4C45"/>
    <w:rsid w:val="00700487"/>
    <w:rsid w:val="00701CA7"/>
    <w:rsid w:val="00701F77"/>
    <w:rsid w:val="00702A7B"/>
    <w:rsid w:val="00703042"/>
    <w:rsid w:val="00703E08"/>
    <w:rsid w:val="007060C9"/>
    <w:rsid w:val="007113BC"/>
    <w:rsid w:val="00714964"/>
    <w:rsid w:val="00717794"/>
    <w:rsid w:val="007177AC"/>
    <w:rsid w:val="0071790A"/>
    <w:rsid w:val="007214E9"/>
    <w:rsid w:val="00725AA9"/>
    <w:rsid w:val="0073255F"/>
    <w:rsid w:val="007352AB"/>
    <w:rsid w:val="007445AB"/>
    <w:rsid w:val="00745AC6"/>
    <w:rsid w:val="00745D12"/>
    <w:rsid w:val="00753BFE"/>
    <w:rsid w:val="00755997"/>
    <w:rsid w:val="007574D2"/>
    <w:rsid w:val="00762EEB"/>
    <w:rsid w:val="00764401"/>
    <w:rsid w:val="00766016"/>
    <w:rsid w:val="00772018"/>
    <w:rsid w:val="0077394A"/>
    <w:rsid w:val="00776CEA"/>
    <w:rsid w:val="007775F1"/>
    <w:rsid w:val="0077780B"/>
    <w:rsid w:val="00777D19"/>
    <w:rsid w:val="0078242E"/>
    <w:rsid w:val="007827EE"/>
    <w:rsid w:val="007832BB"/>
    <w:rsid w:val="00786CFE"/>
    <w:rsid w:val="007913AC"/>
    <w:rsid w:val="00793BD9"/>
    <w:rsid w:val="007A14FA"/>
    <w:rsid w:val="007A6B82"/>
    <w:rsid w:val="007A6FB4"/>
    <w:rsid w:val="007B581D"/>
    <w:rsid w:val="007C1475"/>
    <w:rsid w:val="007C1A66"/>
    <w:rsid w:val="007C3063"/>
    <w:rsid w:val="007C5ACA"/>
    <w:rsid w:val="007C7672"/>
    <w:rsid w:val="007C7E35"/>
    <w:rsid w:val="007D1224"/>
    <w:rsid w:val="007D23D7"/>
    <w:rsid w:val="007E67E0"/>
    <w:rsid w:val="007E706B"/>
    <w:rsid w:val="007F023F"/>
    <w:rsid w:val="007F3974"/>
    <w:rsid w:val="007F409E"/>
    <w:rsid w:val="0080078C"/>
    <w:rsid w:val="008012B1"/>
    <w:rsid w:val="00803B1D"/>
    <w:rsid w:val="00803E6F"/>
    <w:rsid w:val="00806FE9"/>
    <w:rsid w:val="00811E15"/>
    <w:rsid w:val="0081417F"/>
    <w:rsid w:val="00820814"/>
    <w:rsid w:val="008222D6"/>
    <w:rsid w:val="00822978"/>
    <w:rsid w:val="00825A1A"/>
    <w:rsid w:val="0082752B"/>
    <w:rsid w:val="00830680"/>
    <w:rsid w:val="00833DE9"/>
    <w:rsid w:val="00833F36"/>
    <w:rsid w:val="0083606B"/>
    <w:rsid w:val="008362AD"/>
    <w:rsid w:val="008464C9"/>
    <w:rsid w:val="00846EAC"/>
    <w:rsid w:val="00847CEF"/>
    <w:rsid w:val="00847D08"/>
    <w:rsid w:val="00851A41"/>
    <w:rsid w:val="0085222B"/>
    <w:rsid w:val="0085292B"/>
    <w:rsid w:val="008555F5"/>
    <w:rsid w:val="00856152"/>
    <w:rsid w:val="0086358B"/>
    <w:rsid w:val="008704EB"/>
    <w:rsid w:val="0087530B"/>
    <w:rsid w:val="00881677"/>
    <w:rsid w:val="00881C82"/>
    <w:rsid w:val="008832E9"/>
    <w:rsid w:val="00893128"/>
    <w:rsid w:val="008950CF"/>
    <w:rsid w:val="00897ED3"/>
    <w:rsid w:val="008A10CC"/>
    <w:rsid w:val="008A2448"/>
    <w:rsid w:val="008A4CB9"/>
    <w:rsid w:val="008A567A"/>
    <w:rsid w:val="008A5B46"/>
    <w:rsid w:val="008A5C04"/>
    <w:rsid w:val="008A76C6"/>
    <w:rsid w:val="008A7CAE"/>
    <w:rsid w:val="008B2B34"/>
    <w:rsid w:val="008B3E47"/>
    <w:rsid w:val="008B4CDC"/>
    <w:rsid w:val="008B5EC8"/>
    <w:rsid w:val="008C7EBA"/>
    <w:rsid w:val="008E046E"/>
    <w:rsid w:val="008E1F9D"/>
    <w:rsid w:val="008E329D"/>
    <w:rsid w:val="008E53F7"/>
    <w:rsid w:val="008E5F45"/>
    <w:rsid w:val="008F05BF"/>
    <w:rsid w:val="008F1532"/>
    <w:rsid w:val="008F2DFA"/>
    <w:rsid w:val="008F5937"/>
    <w:rsid w:val="008F7B4A"/>
    <w:rsid w:val="008F7FCA"/>
    <w:rsid w:val="00902A28"/>
    <w:rsid w:val="00905E62"/>
    <w:rsid w:val="00906BA1"/>
    <w:rsid w:val="00910984"/>
    <w:rsid w:val="00912133"/>
    <w:rsid w:val="00912F52"/>
    <w:rsid w:val="00913CF8"/>
    <w:rsid w:val="00914AA1"/>
    <w:rsid w:val="00915363"/>
    <w:rsid w:val="00915BE5"/>
    <w:rsid w:val="00915EA3"/>
    <w:rsid w:val="009164A2"/>
    <w:rsid w:val="00916DC2"/>
    <w:rsid w:val="00920C8E"/>
    <w:rsid w:val="00923E0D"/>
    <w:rsid w:val="009257BA"/>
    <w:rsid w:val="00925F75"/>
    <w:rsid w:val="00930A42"/>
    <w:rsid w:val="00931628"/>
    <w:rsid w:val="009355F3"/>
    <w:rsid w:val="00935A1C"/>
    <w:rsid w:val="00936132"/>
    <w:rsid w:val="00936693"/>
    <w:rsid w:val="00943F88"/>
    <w:rsid w:val="009440E1"/>
    <w:rsid w:val="00944C9D"/>
    <w:rsid w:val="00956522"/>
    <w:rsid w:val="00957FEA"/>
    <w:rsid w:val="0096186A"/>
    <w:rsid w:val="00963613"/>
    <w:rsid w:val="0096495E"/>
    <w:rsid w:val="00967DB4"/>
    <w:rsid w:val="00971A8E"/>
    <w:rsid w:val="00976E35"/>
    <w:rsid w:val="009800F9"/>
    <w:rsid w:val="0098067B"/>
    <w:rsid w:val="009833CD"/>
    <w:rsid w:val="0099017E"/>
    <w:rsid w:val="00991BCA"/>
    <w:rsid w:val="009926A8"/>
    <w:rsid w:val="009A0365"/>
    <w:rsid w:val="009A0BEC"/>
    <w:rsid w:val="009A7AE2"/>
    <w:rsid w:val="009A7BCD"/>
    <w:rsid w:val="009B11E0"/>
    <w:rsid w:val="009B31CC"/>
    <w:rsid w:val="009C0006"/>
    <w:rsid w:val="009C5DB3"/>
    <w:rsid w:val="009C65FF"/>
    <w:rsid w:val="009C7002"/>
    <w:rsid w:val="009D4402"/>
    <w:rsid w:val="009D529F"/>
    <w:rsid w:val="009D792F"/>
    <w:rsid w:val="009D7A0B"/>
    <w:rsid w:val="009E02FD"/>
    <w:rsid w:val="009E1DED"/>
    <w:rsid w:val="009E3CA0"/>
    <w:rsid w:val="009E41EE"/>
    <w:rsid w:val="009E47D8"/>
    <w:rsid w:val="009E57AC"/>
    <w:rsid w:val="009F0CF3"/>
    <w:rsid w:val="009F11F6"/>
    <w:rsid w:val="009F1891"/>
    <w:rsid w:val="009F18A5"/>
    <w:rsid w:val="009F6981"/>
    <w:rsid w:val="00A018B6"/>
    <w:rsid w:val="00A01C47"/>
    <w:rsid w:val="00A01FBE"/>
    <w:rsid w:val="00A02CB2"/>
    <w:rsid w:val="00A0401E"/>
    <w:rsid w:val="00A05893"/>
    <w:rsid w:val="00A0637D"/>
    <w:rsid w:val="00A0734C"/>
    <w:rsid w:val="00A13E45"/>
    <w:rsid w:val="00A20D44"/>
    <w:rsid w:val="00A2200D"/>
    <w:rsid w:val="00A22672"/>
    <w:rsid w:val="00A2340A"/>
    <w:rsid w:val="00A23ED3"/>
    <w:rsid w:val="00A24895"/>
    <w:rsid w:val="00A24E6E"/>
    <w:rsid w:val="00A26F89"/>
    <w:rsid w:val="00A31CEE"/>
    <w:rsid w:val="00A3382C"/>
    <w:rsid w:val="00A33EF5"/>
    <w:rsid w:val="00A40CFF"/>
    <w:rsid w:val="00A42C81"/>
    <w:rsid w:val="00A47192"/>
    <w:rsid w:val="00A5028F"/>
    <w:rsid w:val="00A50434"/>
    <w:rsid w:val="00A52857"/>
    <w:rsid w:val="00A539E1"/>
    <w:rsid w:val="00A53FA1"/>
    <w:rsid w:val="00A5575E"/>
    <w:rsid w:val="00A55EFD"/>
    <w:rsid w:val="00A56E21"/>
    <w:rsid w:val="00A61F79"/>
    <w:rsid w:val="00A659D5"/>
    <w:rsid w:val="00A65AFE"/>
    <w:rsid w:val="00A70D9C"/>
    <w:rsid w:val="00A730B9"/>
    <w:rsid w:val="00A8235D"/>
    <w:rsid w:val="00A9025A"/>
    <w:rsid w:val="00AA14B3"/>
    <w:rsid w:val="00AA6CC1"/>
    <w:rsid w:val="00AB0659"/>
    <w:rsid w:val="00AB1DEB"/>
    <w:rsid w:val="00AB3710"/>
    <w:rsid w:val="00AB4C04"/>
    <w:rsid w:val="00AB555A"/>
    <w:rsid w:val="00AB7E7A"/>
    <w:rsid w:val="00AD3A47"/>
    <w:rsid w:val="00AD6FFF"/>
    <w:rsid w:val="00AE10C7"/>
    <w:rsid w:val="00AE13C9"/>
    <w:rsid w:val="00AE2E95"/>
    <w:rsid w:val="00AE2FFA"/>
    <w:rsid w:val="00AE42F7"/>
    <w:rsid w:val="00AE4371"/>
    <w:rsid w:val="00AE64D6"/>
    <w:rsid w:val="00AF0210"/>
    <w:rsid w:val="00AF3F3D"/>
    <w:rsid w:val="00AF797A"/>
    <w:rsid w:val="00B00625"/>
    <w:rsid w:val="00B02926"/>
    <w:rsid w:val="00B04C28"/>
    <w:rsid w:val="00B11EC4"/>
    <w:rsid w:val="00B16847"/>
    <w:rsid w:val="00B1757A"/>
    <w:rsid w:val="00B24BA9"/>
    <w:rsid w:val="00B355C6"/>
    <w:rsid w:val="00B35CAC"/>
    <w:rsid w:val="00B376FA"/>
    <w:rsid w:val="00B44618"/>
    <w:rsid w:val="00B47FE3"/>
    <w:rsid w:val="00B50C0F"/>
    <w:rsid w:val="00B5170A"/>
    <w:rsid w:val="00B54268"/>
    <w:rsid w:val="00B63BC8"/>
    <w:rsid w:val="00B64DD9"/>
    <w:rsid w:val="00B64F14"/>
    <w:rsid w:val="00B677A1"/>
    <w:rsid w:val="00B70A8E"/>
    <w:rsid w:val="00B70ECE"/>
    <w:rsid w:val="00B74450"/>
    <w:rsid w:val="00B77703"/>
    <w:rsid w:val="00B8196E"/>
    <w:rsid w:val="00B831E0"/>
    <w:rsid w:val="00B84DBD"/>
    <w:rsid w:val="00B90D1C"/>
    <w:rsid w:val="00B955D1"/>
    <w:rsid w:val="00B96EBF"/>
    <w:rsid w:val="00BA09DD"/>
    <w:rsid w:val="00BA0A83"/>
    <w:rsid w:val="00BA176F"/>
    <w:rsid w:val="00BA2CD8"/>
    <w:rsid w:val="00BA5A36"/>
    <w:rsid w:val="00BA7F95"/>
    <w:rsid w:val="00BB3404"/>
    <w:rsid w:val="00BB746B"/>
    <w:rsid w:val="00BB7E42"/>
    <w:rsid w:val="00BB7FD2"/>
    <w:rsid w:val="00BC35AB"/>
    <w:rsid w:val="00BC4A60"/>
    <w:rsid w:val="00BC747A"/>
    <w:rsid w:val="00BD003B"/>
    <w:rsid w:val="00BD2C40"/>
    <w:rsid w:val="00BD76EF"/>
    <w:rsid w:val="00BD77BC"/>
    <w:rsid w:val="00BE0F1B"/>
    <w:rsid w:val="00BE10B9"/>
    <w:rsid w:val="00BE65AE"/>
    <w:rsid w:val="00BF2EAC"/>
    <w:rsid w:val="00BF32FF"/>
    <w:rsid w:val="00BF43C9"/>
    <w:rsid w:val="00BF7B7A"/>
    <w:rsid w:val="00C00B86"/>
    <w:rsid w:val="00C01EDC"/>
    <w:rsid w:val="00C053D9"/>
    <w:rsid w:val="00C106B7"/>
    <w:rsid w:val="00C10735"/>
    <w:rsid w:val="00C11672"/>
    <w:rsid w:val="00C123F2"/>
    <w:rsid w:val="00C1729B"/>
    <w:rsid w:val="00C23949"/>
    <w:rsid w:val="00C24CD8"/>
    <w:rsid w:val="00C31764"/>
    <w:rsid w:val="00C31947"/>
    <w:rsid w:val="00C32BF6"/>
    <w:rsid w:val="00C35B62"/>
    <w:rsid w:val="00C35BCD"/>
    <w:rsid w:val="00C35EEA"/>
    <w:rsid w:val="00C37D2C"/>
    <w:rsid w:val="00C44685"/>
    <w:rsid w:val="00C46DC5"/>
    <w:rsid w:val="00C53AC4"/>
    <w:rsid w:val="00C633D3"/>
    <w:rsid w:val="00C634F4"/>
    <w:rsid w:val="00C673FD"/>
    <w:rsid w:val="00C766BA"/>
    <w:rsid w:val="00C81921"/>
    <w:rsid w:val="00C8286D"/>
    <w:rsid w:val="00C85AE4"/>
    <w:rsid w:val="00C8707F"/>
    <w:rsid w:val="00C90EC2"/>
    <w:rsid w:val="00C91056"/>
    <w:rsid w:val="00C95D30"/>
    <w:rsid w:val="00CA213D"/>
    <w:rsid w:val="00CA28F8"/>
    <w:rsid w:val="00CA7934"/>
    <w:rsid w:val="00CB3CC2"/>
    <w:rsid w:val="00CB5480"/>
    <w:rsid w:val="00CB71DC"/>
    <w:rsid w:val="00CB7E8C"/>
    <w:rsid w:val="00CC0B77"/>
    <w:rsid w:val="00CC0E09"/>
    <w:rsid w:val="00CC17C4"/>
    <w:rsid w:val="00CC3801"/>
    <w:rsid w:val="00CC71BE"/>
    <w:rsid w:val="00CD305F"/>
    <w:rsid w:val="00CD5C13"/>
    <w:rsid w:val="00CD6452"/>
    <w:rsid w:val="00CE4915"/>
    <w:rsid w:val="00CE688D"/>
    <w:rsid w:val="00CF1DF5"/>
    <w:rsid w:val="00CF26DD"/>
    <w:rsid w:val="00CF6925"/>
    <w:rsid w:val="00CF7935"/>
    <w:rsid w:val="00D0115C"/>
    <w:rsid w:val="00D016E5"/>
    <w:rsid w:val="00D016EF"/>
    <w:rsid w:val="00D05A70"/>
    <w:rsid w:val="00D06CB3"/>
    <w:rsid w:val="00D1114E"/>
    <w:rsid w:val="00D1132E"/>
    <w:rsid w:val="00D30083"/>
    <w:rsid w:val="00D30C70"/>
    <w:rsid w:val="00D336C2"/>
    <w:rsid w:val="00D37941"/>
    <w:rsid w:val="00D42439"/>
    <w:rsid w:val="00D43237"/>
    <w:rsid w:val="00D44129"/>
    <w:rsid w:val="00D44379"/>
    <w:rsid w:val="00D46A55"/>
    <w:rsid w:val="00D46E68"/>
    <w:rsid w:val="00D47AC4"/>
    <w:rsid w:val="00D52538"/>
    <w:rsid w:val="00D536AC"/>
    <w:rsid w:val="00D55A5F"/>
    <w:rsid w:val="00D640FC"/>
    <w:rsid w:val="00D650E5"/>
    <w:rsid w:val="00D6774B"/>
    <w:rsid w:val="00D71B8B"/>
    <w:rsid w:val="00D73135"/>
    <w:rsid w:val="00D7634D"/>
    <w:rsid w:val="00D76B32"/>
    <w:rsid w:val="00D855C3"/>
    <w:rsid w:val="00D85BC6"/>
    <w:rsid w:val="00D860A3"/>
    <w:rsid w:val="00D86226"/>
    <w:rsid w:val="00D9228B"/>
    <w:rsid w:val="00D9602B"/>
    <w:rsid w:val="00D96D13"/>
    <w:rsid w:val="00DA0B79"/>
    <w:rsid w:val="00DA0E0D"/>
    <w:rsid w:val="00DA264A"/>
    <w:rsid w:val="00DA3A28"/>
    <w:rsid w:val="00DA4DE4"/>
    <w:rsid w:val="00DA4E7E"/>
    <w:rsid w:val="00DA543E"/>
    <w:rsid w:val="00DA6D97"/>
    <w:rsid w:val="00DA73DC"/>
    <w:rsid w:val="00DB2232"/>
    <w:rsid w:val="00DB367A"/>
    <w:rsid w:val="00DC096E"/>
    <w:rsid w:val="00DD0636"/>
    <w:rsid w:val="00DD3375"/>
    <w:rsid w:val="00DD42D7"/>
    <w:rsid w:val="00DD4739"/>
    <w:rsid w:val="00DD6614"/>
    <w:rsid w:val="00DD76E0"/>
    <w:rsid w:val="00DE0A51"/>
    <w:rsid w:val="00DE170D"/>
    <w:rsid w:val="00DE4E5E"/>
    <w:rsid w:val="00DE52EB"/>
    <w:rsid w:val="00DE7E04"/>
    <w:rsid w:val="00DF2A36"/>
    <w:rsid w:val="00DF508C"/>
    <w:rsid w:val="00DF5121"/>
    <w:rsid w:val="00E0358F"/>
    <w:rsid w:val="00E041A2"/>
    <w:rsid w:val="00E060DB"/>
    <w:rsid w:val="00E0696A"/>
    <w:rsid w:val="00E1125F"/>
    <w:rsid w:val="00E12545"/>
    <w:rsid w:val="00E1757D"/>
    <w:rsid w:val="00E17959"/>
    <w:rsid w:val="00E217FA"/>
    <w:rsid w:val="00E23D64"/>
    <w:rsid w:val="00E30F50"/>
    <w:rsid w:val="00E3295B"/>
    <w:rsid w:val="00E34475"/>
    <w:rsid w:val="00E35EED"/>
    <w:rsid w:val="00E360FF"/>
    <w:rsid w:val="00E37396"/>
    <w:rsid w:val="00E52EC0"/>
    <w:rsid w:val="00E545F6"/>
    <w:rsid w:val="00E56B9E"/>
    <w:rsid w:val="00E60295"/>
    <w:rsid w:val="00E62707"/>
    <w:rsid w:val="00E71A57"/>
    <w:rsid w:val="00E73FBD"/>
    <w:rsid w:val="00E82410"/>
    <w:rsid w:val="00E8329D"/>
    <w:rsid w:val="00E85BB3"/>
    <w:rsid w:val="00E90C9C"/>
    <w:rsid w:val="00E935C8"/>
    <w:rsid w:val="00E9470F"/>
    <w:rsid w:val="00EA0C7D"/>
    <w:rsid w:val="00EA393F"/>
    <w:rsid w:val="00EA5257"/>
    <w:rsid w:val="00EA5A2D"/>
    <w:rsid w:val="00EA61DE"/>
    <w:rsid w:val="00EB2217"/>
    <w:rsid w:val="00EB3D4B"/>
    <w:rsid w:val="00EB755A"/>
    <w:rsid w:val="00EB78D6"/>
    <w:rsid w:val="00EC44C3"/>
    <w:rsid w:val="00EC7568"/>
    <w:rsid w:val="00ED2A97"/>
    <w:rsid w:val="00ED398C"/>
    <w:rsid w:val="00ED4903"/>
    <w:rsid w:val="00ED66A8"/>
    <w:rsid w:val="00ED767E"/>
    <w:rsid w:val="00EE1CD7"/>
    <w:rsid w:val="00EE3937"/>
    <w:rsid w:val="00EE408A"/>
    <w:rsid w:val="00EE619E"/>
    <w:rsid w:val="00EE7213"/>
    <w:rsid w:val="00EF63A1"/>
    <w:rsid w:val="00EF78FC"/>
    <w:rsid w:val="00F02E27"/>
    <w:rsid w:val="00F035D9"/>
    <w:rsid w:val="00F06DE7"/>
    <w:rsid w:val="00F12763"/>
    <w:rsid w:val="00F139EF"/>
    <w:rsid w:val="00F14C84"/>
    <w:rsid w:val="00F169EE"/>
    <w:rsid w:val="00F17734"/>
    <w:rsid w:val="00F17B08"/>
    <w:rsid w:val="00F20859"/>
    <w:rsid w:val="00F20B72"/>
    <w:rsid w:val="00F21BDD"/>
    <w:rsid w:val="00F221B6"/>
    <w:rsid w:val="00F3021F"/>
    <w:rsid w:val="00F309E1"/>
    <w:rsid w:val="00F30FA8"/>
    <w:rsid w:val="00F34EDB"/>
    <w:rsid w:val="00F41841"/>
    <w:rsid w:val="00F44C2E"/>
    <w:rsid w:val="00F45F33"/>
    <w:rsid w:val="00F50E4C"/>
    <w:rsid w:val="00F50EC1"/>
    <w:rsid w:val="00F52389"/>
    <w:rsid w:val="00F5476D"/>
    <w:rsid w:val="00F55804"/>
    <w:rsid w:val="00F60947"/>
    <w:rsid w:val="00F62444"/>
    <w:rsid w:val="00F62EC6"/>
    <w:rsid w:val="00F66B65"/>
    <w:rsid w:val="00F67A60"/>
    <w:rsid w:val="00F71808"/>
    <w:rsid w:val="00F72834"/>
    <w:rsid w:val="00F7727A"/>
    <w:rsid w:val="00F80464"/>
    <w:rsid w:val="00F81D9E"/>
    <w:rsid w:val="00F836A5"/>
    <w:rsid w:val="00F85F00"/>
    <w:rsid w:val="00F91812"/>
    <w:rsid w:val="00F9439C"/>
    <w:rsid w:val="00F97745"/>
    <w:rsid w:val="00FA42E9"/>
    <w:rsid w:val="00FA7878"/>
    <w:rsid w:val="00FB2AF8"/>
    <w:rsid w:val="00FB2F9E"/>
    <w:rsid w:val="00FB6100"/>
    <w:rsid w:val="00FC0FD4"/>
    <w:rsid w:val="00FC23FB"/>
    <w:rsid w:val="00FC49A4"/>
    <w:rsid w:val="00FC79D7"/>
    <w:rsid w:val="00FD052B"/>
    <w:rsid w:val="00FD0A55"/>
    <w:rsid w:val="00FD25B4"/>
    <w:rsid w:val="00FD39F8"/>
    <w:rsid w:val="00FE1BCE"/>
    <w:rsid w:val="00FE377E"/>
    <w:rsid w:val="00FF05FF"/>
    <w:rsid w:val="00FF1FCF"/>
    <w:rsid w:val="00FF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_x0000_s1033"/>
        <o:r id="V:Rule2" type="connector" idref="#_x0000_s1036"/>
        <o:r id="V:Rule3" type="connector" idref="#_x0000_s1034"/>
        <o:r id="V:Rule4" type="connector" idref="#_x0000_s1037"/>
        <o:r id="V:Rule5" type="connector" idref="#_x0000_s1038"/>
      </o:rules>
    </o:shapelayout>
  </w:shapeDefaults>
  <w:decimalSymbol w:val=","/>
  <w:listSeparator w:val=";"/>
  <w14:docId w14:val="747184E4"/>
  <w15:docId w15:val="{41D9079C-FC53-4B7C-8668-8FE13513D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F05FF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2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2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B3CC2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FF05FF"/>
    <w:pPr>
      <w:spacing w:after="0" w:line="240" w:lineRule="auto"/>
    </w:pPr>
    <w:rPr>
      <w:b/>
      <w:color w:val="7030A0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ascii="Verdana" w:eastAsiaTheme="majorEastAsia" w:hAnsi="Verdan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ascii="Verdana" w:eastAsiaTheme="majorEastAsia" w:hAnsi="Verdan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rsid w:val="00CB3CC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  <w:style w:type="table" w:styleId="Tabelraster">
    <w:name w:val="Table Grid"/>
    <w:basedOn w:val="Standaardtabel"/>
    <w:uiPriority w:val="39"/>
    <w:rsid w:val="00C766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jsttabel1licht-Accent4">
    <w:name w:val="List Table 1 Light Accent 4"/>
    <w:basedOn w:val="Standaardtabel"/>
    <w:uiPriority w:val="46"/>
    <w:rsid w:val="002369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-Accent4">
    <w:name w:val="Grid Table 4 Accent 4"/>
    <w:basedOn w:val="Standaardtabel"/>
    <w:uiPriority w:val="49"/>
    <w:rsid w:val="002369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-Accent2">
    <w:name w:val="Grid Table 4 Accent 2"/>
    <w:basedOn w:val="Standaardtabel"/>
    <w:uiPriority w:val="49"/>
    <w:rsid w:val="0060348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Normaalweb">
    <w:name w:val="Normal (Web)"/>
    <w:basedOn w:val="Standaard"/>
    <w:uiPriority w:val="99"/>
    <w:semiHidden/>
    <w:unhideWhenUsed/>
    <w:rsid w:val="00A2340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nl-BE"/>
    </w:rPr>
  </w:style>
  <w:style w:type="character" w:styleId="Tekstvantijdelijkeaanduiding">
    <w:name w:val="Placeholder Text"/>
    <w:basedOn w:val="Standaardalinea-lettertype"/>
    <w:uiPriority w:val="99"/>
    <w:semiHidden/>
    <w:rsid w:val="00F21BDD"/>
    <w:rPr>
      <w:color w:val="666666"/>
    </w:rPr>
  </w:style>
  <w:style w:type="table" w:styleId="Rastertabel4-Accent1">
    <w:name w:val="Grid Table 4 Accent 1"/>
    <w:basedOn w:val="Standaardtabel"/>
    <w:uiPriority w:val="49"/>
    <w:rsid w:val="0066660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16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54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1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69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54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0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796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56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5769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2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3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6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54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907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08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13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83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2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5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12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0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05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4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7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78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4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6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3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53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2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1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5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98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05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71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8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269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gi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1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32</Pages>
  <Words>5019</Words>
  <Characters>27608</Characters>
  <Application>Microsoft Office Word</Application>
  <DocSecurity>0</DocSecurity>
  <Lines>230</Lines>
  <Paragraphs>65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robbe2709@gmail.com</cp:lastModifiedBy>
  <cp:revision>774</cp:revision>
  <dcterms:created xsi:type="dcterms:W3CDTF">2023-09-25T06:16:00Z</dcterms:created>
  <dcterms:modified xsi:type="dcterms:W3CDTF">2024-01-04T14:23:00Z</dcterms:modified>
</cp:coreProperties>
</file>