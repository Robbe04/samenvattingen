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A20E6" w14:textId="77777777" w:rsidR="005B2C48" w:rsidRDefault="0045430A">
      <w:r>
        <w:rPr>
          <w:noProof/>
        </w:rPr>
        <w:drawing>
          <wp:anchor distT="0" distB="0" distL="114300" distR="114300" simplePos="0" relativeHeight="251658240" behindDoc="0" locked="0" layoutInCell="1" allowOverlap="1" wp14:anchorId="3D3C3D41" wp14:editId="4B06C2DA">
            <wp:simplePos x="0" y="0"/>
            <wp:positionH relativeFrom="margin">
              <wp:posOffset>337185</wp:posOffset>
            </wp:positionH>
            <wp:positionV relativeFrom="margin">
              <wp:posOffset>235585</wp:posOffset>
            </wp:positionV>
            <wp:extent cx="5467350" cy="2660015"/>
            <wp:effectExtent l="228600" t="228600" r="209550" b="216535"/>
            <wp:wrapSquare wrapText="bothSides"/>
            <wp:docPr id="34753860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8603" name="Afbeelding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467350" cy="266001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V relativeFrom="margin">
              <wp14:pctHeight>0</wp14:pctHeight>
            </wp14:sizeRelV>
          </wp:anchor>
        </w:drawing>
      </w:r>
    </w:p>
    <w:p w14:paraId="1E9CC411" w14:textId="7F0E0EB8" w:rsidR="00577817" w:rsidRDefault="00CB3CC2">
      <w:r>
        <w:t xml:space="preserve">Inhoudsopgave: </w:t>
      </w:r>
      <w:r w:rsidR="00D71B8B">
        <w:tab/>
      </w:r>
      <w:r w:rsidR="00D71B8B">
        <w:tab/>
      </w:r>
      <w:r w:rsidR="00D71B8B">
        <w:tab/>
      </w:r>
      <w:r w:rsidR="00D71B8B">
        <w:tab/>
      </w:r>
      <w:r w:rsidR="00D71B8B">
        <w:tab/>
      </w:r>
      <w:r w:rsidR="00D71B8B">
        <w:tab/>
      </w:r>
      <w:r w:rsidR="00D71B8B">
        <w:tab/>
      </w:r>
      <w:r w:rsidR="00D71B8B">
        <w:tab/>
        <w:t xml:space="preserve">    Datum:</w:t>
      </w:r>
      <w:r w:rsidR="00887951">
        <w:t xml:space="preserve"> 26/09/2023</w:t>
      </w:r>
    </w:p>
    <w:p w14:paraId="408D9085" w14:textId="6FC216E6" w:rsidR="003A285E" w:rsidRDefault="007404C7">
      <w:pPr>
        <w:pStyle w:val="Inhopg1"/>
        <w:rPr>
          <w:rFonts w:eastAsiaTheme="minorEastAsia"/>
          <w:b w:val="0"/>
          <w:noProof/>
          <w:kern w:val="2"/>
          <w:sz w:val="22"/>
          <w:lang w:eastAsia="nl-BE"/>
          <w14:ligatures w14:val="standardContextual"/>
        </w:rPr>
      </w:pPr>
      <w:r>
        <w:fldChar w:fldCharType="begin"/>
      </w:r>
      <w:r>
        <w:instrText xml:space="preserve"> TOC \o "1-3" \h \z \u </w:instrText>
      </w:r>
      <w:r>
        <w:fldChar w:fldCharType="separate"/>
      </w:r>
      <w:hyperlink w:anchor="_Toc153310261" w:history="1">
        <w:r w:rsidR="003A285E" w:rsidRPr="0046067B">
          <w:rPr>
            <w:rStyle w:val="Hyperlink"/>
            <w:noProof/>
          </w:rPr>
          <w:t>1</w:t>
        </w:r>
        <w:r w:rsidR="003A285E">
          <w:rPr>
            <w:rFonts w:eastAsiaTheme="minorEastAsia"/>
            <w:b w:val="0"/>
            <w:noProof/>
            <w:kern w:val="2"/>
            <w:sz w:val="22"/>
            <w:lang w:eastAsia="nl-BE"/>
            <w14:ligatures w14:val="standardContextual"/>
          </w:rPr>
          <w:tab/>
        </w:r>
        <w:r w:rsidR="003A285E" w:rsidRPr="0046067B">
          <w:rPr>
            <w:rStyle w:val="Hyperlink"/>
            <w:noProof/>
          </w:rPr>
          <w:t>Soorten types</w:t>
        </w:r>
        <w:r w:rsidR="003A285E">
          <w:rPr>
            <w:noProof/>
            <w:webHidden/>
          </w:rPr>
          <w:tab/>
        </w:r>
        <w:r w:rsidR="003A285E">
          <w:rPr>
            <w:noProof/>
            <w:webHidden/>
          </w:rPr>
          <w:fldChar w:fldCharType="begin"/>
        </w:r>
        <w:r w:rsidR="003A285E">
          <w:rPr>
            <w:noProof/>
            <w:webHidden/>
          </w:rPr>
          <w:instrText xml:space="preserve"> PAGEREF _Toc153310261 \h </w:instrText>
        </w:r>
        <w:r w:rsidR="003A285E">
          <w:rPr>
            <w:noProof/>
            <w:webHidden/>
          </w:rPr>
        </w:r>
        <w:r w:rsidR="003A285E">
          <w:rPr>
            <w:noProof/>
            <w:webHidden/>
          </w:rPr>
          <w:fldChar w:fldCharType="separate"/>
        </w:r>
        <w:r w:rsidR="003A285E">
          <w:rPr>
            <w:noProof/>
            <w:webHidden/>
          </w:rPr>
          <w:t>4</w:t>
        </w:r>
        <w:r w:rsidR="003A285E">
          <w:rPr>
            <w:noProof/>
            <w:webHidden/>
          </w:rPr>
          <w:fldChar w:fldCharType="end"/>
        </w:r>
      </w:hyperlink>
    </w:p>
    <w:p w14:paraId="11EE0461" w14:textId="63976502" w:rsidR="003A285E" w:rsidRDefault="00000000">
      <w:pPr>
        <w:pStyle w:val="Inhopg1"/>
        <w:rPr>
          <w:rFonts w:eastAsiaTheme="minorEastAsia"/>
          <w:b w:val="0"/>
          <w:noProof/>
          <w:kern w:val="2"/>
          <w:sz w:val="22"/>
          <w:lang w:eastAsia="nl-BE"/>
          <w14:ligatures w14:val="standardContextual"/>
        </w:rPr>
      </w:pPr>
      <w:hyperlink w:anchor="_Toc153310262" w:history="1">
        <w:r w:rsidR="003A285E" w:rsidRPr="0046067B">
          <w:rPr>
            <w:rStyle w:val="Hyperlink"/>
            <w:noProof/>
          </w:rPr>
          <w:t>2</w:t>
        </w:r>
        <w:r w:rsidR="003A285E">
          <w:rPr>
            <w:rFonts w:eastAsiaTheme="minorEastAsia"/>
            <w:b w:val="0"/>
            <w:noProof/>
            <w:kern w:val="2"/>
            <w:sz w:val="22"/>
            <w:lang w:eastAsia="nl-BE"/>
            <w14:ligatures w14:val="standardContextual"/>
          </w:rPr>
          <w:tab/>
        </w:r>
        <w:r w:rsidR="003A285E" w:rsidRPr="0046067B">
          <w:rPr>
            <w:rStyle w:val="Hyperlink"/>
            <w:noProof/>
          </w:rPr>
          <w:t>Hoofdstuk 3</w:t>
        </w:r>
        <w:r w:rsidR="003A285E">
          <w:rPr>
            <w:noProof/>
            <w:webHidden/>
          </w:rPr>
          <w:tab/>
        </w:r>
        <w:r w:rsidR="003A285E">
          <w:rPr>
            <w:noProof/>
            <w:webHidden/>
          </w:rPr>
          <w:fldChar w:fldCharType="begin"/>
        </w:r>
        <w:r w:rsidR="003A285E">
          <w:rPr>
            <w:noProof/>
            <w:webHidden/>
          </w:rPr>
          <w:instrText xml:space="preserve"> PAGEREF _Toc153310262 \h </w:instrText>
        </w:r>
        <w:r w:rsidR="003A285E">
          <w:rPr>
            <w:noProof/>
            <w:webHidden/>
          </w:rPr>
        </w:r>
        <w:r w:rsidR="003A285E">
          <w:rPr>
            <w:noProof/>
            <w:webHidden/>
          </w:rPr>
          <w:fldChar w:fldCharType="separate"/>
        </w:r>
        <w:r w:rsidR="003A285E">
          <w:rPr>
            <w:noProof/>
            <w:webHidden/>
          </w:rPr>
          <w:t>5</w:t>
        </w:r>
        <w:r w:rsidR="003A285E">
          <w:rPr>
            <w:noProof/>
            <w:webHidden/>
          </w:rPr>
          <w:fldChar w:fldCharType="end"/>
        </w:r>
      </w:hyperlink>
    </w:p>
    <w:p w14:paraId="732AAA58" w14:textId="0CAE7D9B" w:rsidR="003A285E" w:rsidRDefault="00000000">
      <w:pPr>
        <w:pStyle w:val="Inhopg2"/>
        <w:rPr>
          <w:rFonts w:eastAsiaTheme="minorEastAsia"/>
          <w:noProof/>
          <w:kern w:val="2"/>
          <w:sz w:val="22"/>
          <w:lang w:eastAsia="nl-BE"/>
          <w14:ligatures w14:val="standardContextual"/>
        </w:rPr>
      </w:pPr>
      <w:hyperlink w:anchor="_Toc153310263" w:history="1">
        <w:r w:rsidR="003A285E" w:rsidRPr="0046067B">
          <w:rPr>
            <w:rStyle w:val="Hyperlink"/>
            <w:noProof/>
          </w:rPr>
          <w:t>2.1</w:t>
        </w:r>
        <w:r w:rsidR="003A285E">
          <w:rPr>
            <w:rFonts w:eastAsiaTheme="minorEastAsia"/>
            <w:noProof/>
            <w:kern w:val="2"/>
            <w:sz w:val="22"/>
            <w:lang w:eastAsia="nl-BE"/>
            <w14:ligatures w14:val="standardContextual"/>
          </w:rPr>
          <w:tab/>
        </w:r>
        <w:r w:rsidR="003A285E" w:rsidRPr="0046067B">
          <w:rPr>
            <w:rStyle w:val="Hyperlink"/>
            <w:noProof/>
          </w:rPr>
          <w:t>Klassen en objecten</w:t>
        </w:r>
        <w:r w:rsidR="003A285E">
          <w:rPr>
            <w:noProof/>
            <w:webHidden/>
          </w:rPr>
          <w:tab/>
        </w:r>
        <w:r w:rsidR="003A285E">
          <w:rPr>
            <w:noProof/>
            <w:webHidden/>
          </w:rPr>
          <w:fldChar w:fldCharType="begin"/>
        </w:r>
        <w:r w:rsidR="003A285E">
          <w:rPr>
            <w:noProof/>
            <w:webHidden/>
          </w:rPr>
          <w:instrText xml:space="preserve"> PAGEREF _Toc153310263 \h </w:instrText>
        </w:r>
        <w:r w:rsidR="003A285E">
          <w:rPr>
            <w:noProof/>
            <w:webHidden/>
          </w:rPr>
        </w:r>
        <w:r w:rsidR="003A285E">
          <w:rPr>
            <w:noProof/>
            <w:webHidden/>
          </w:rPr>
          <w:fldChar w:fldCharType="separate"/>
        </w:r>
        <w:r w:rsidR="003A285E">
          <w:rPr>
            <w:noProof/>
            <w:webHidden/>
          </w:rPr>
          <w:t>5</w:t>
        </w:r>
        <w:r w:rsidR="003A285E">
          <w:rPr>
            <w:noProof/>
            <w:webHidden/>
          </w:rPr>
          <w:fldChar w:fldCharType="end"/>
        </w:r>
      </w:hyperlink>
    </w:p>
    <w:p w14:paraId="46D5D925" w14:textId="3D315F04" w:rsidR="003A285E" w:rsidRDefault="00000000">
      <w:pPr>
        <w:pStyle w:val="Inhopg2"/>
        <w:rPr>
          <w:rFonts w:eastAsiaTheme="minorEastAsia"/>
          <w:noProof/>
          <w:kern w:val="2"/>
          <w:sz w:val="22"/>
          <w:lang w:eastAsia="nl-BE"/>
          <w14:ligatures w14:val="standardContextual"/>
        </w:rPr>
      </w:pPr>
      <w:hyperlink w:anchor="_Toc153310264" w:history="1">
        <w:r w:rsidR="003A285E" w:rsidRPr="0046067B">
          <w:rPr>
            <w:rStyle w:val="Hyperlink"/>
            <w:noProof/>
          </w:rPr>
          <w:t>2.2</w:t>
        </w:r>
        <w:r w:rsidR="003A285E">
          <w:rPr>
            <w:rFonts w:eastAsiaTheme="minorEastAsia"/>
            <w:noProof/>
            <w:kern w:val="2"/>
            <w:sz w:val="22"/>
            <w:lang w:eastAsia="nl-BE"/>
            <w14:ligatures w14:val="standardContextual"/>
          </w:rPr>
          <w:tab/>
        </w:r>
        <w:r w:rsidR="003A285E" w:rsidRPr="0046067B">
          <w:rPr>
            <w:rStyle w:val="Hyperlink"/>
            <w:noProof/>
          </w:rPr>
          <w:t>Opbouw van een klasse</w:t>
        </w:r>
        <w:r w:rsidR="003A285E">
          <w:rPr>
            <w:noProof/>
            <w:webHidden/>
          </w:rPr>
          <w:tab/>
        </w:r>
        <w:r w:rsidR="003A285E">
          <w:rPr>
            <w:noProof/>
            <w:webHidden/>
          </w:rPr>
          <w:fldChar w:fldCharType="begin"/>
        </w:r>
        <w:r w:rsidR="003A285E">
          <w:rPr>
            <w:noProof/>
            <w:webHidden/>
          </w:rPr>
          <w:instrText xml:space="preserve"> PAGEREF _Toc153310264 \h </w:instrText>
        </w:r>
        <w:r w:rsidR="003A285E">
          <w:rPr>
            <w:noProof/>
            <w:webHidden/>
          </w:rPr>
        </w:r>
        <w:r w:rsidR="003A285E">
          <w:rPr>
            <w:noProof/>
            <w:webHidden/>
          </w:rPr>
          <w:fldChar w:fldCharType="separate"/>
        </w:r>
        <w:r w:rsidR="003A285E">
          <w:rPr>
            <w:noProof/>
            <w:webHidden/>
          </w:rPr>
          <w:t>6</w:t>
        </w:r>
        <w:r w:rsidR="003A285E">
          <w:rPr>
            <w:noProof/>
            <w:webHidden/>
          </w:rPr>
          <w:fldChar w:fldCharType="end"/>
        </w:r>
      </w:hyperlink>
    </w:p>
    <w:p w14:paraId="14F83EEE" w14:textId="08B3665C" w:rsidR="003A285E" w:rsidRDefault="00000000">
      <w:pPr>
        <w:pStyle w:val="Inhopg2"/>
        <w:rPr>
          <w:rFonts w:eastAsiaTheme="minorEastAsia"/>
          <w:noProof/>
          <w:kern w:val="2"/>
          <w:sz w:val="22"/>
          <w:lang w:eastAsia="nl-BE"/>
          <w14:ligatures w14:val="standardContextual"/>
        </w:rPr>
      </w:pPr>
      <w:hyperlink w:anchor="_Toc153310265" w:history="1">
        <w:r w:rsidR="003A285E" w:rsidRPr="0046067B">
          <w:rPr>
            <w:rStyle w:val="Hyperlink"/>
            <w:noProof/>
          </w:rPr>
          <w:t>2.3</w:t>
        </w:r>
        <w:r w:rsidR="003A285E">
          <w:rPr>
            <w:rFonts w:eastAsiaTheme="minorEastAsia"/>
            <w:noProof/>
            <w:kern w:val="2"/>
            <w:sz w:val="22"/>
            <w:lang w:eastAsia="nl-BE"/>
            <w14:ligatures w14:val="standardContextual"/>
          </w:rPr>
          <w:tab/>
        </w:r>
        <w:r w:rsidR="003A285E" w:rsidRPr="0046067B">
          <w:rPr>
            <w:rStyle w:val="Hyperlink"/>
            <w:noProof/>
          </w:rPr>
          <w:t>Opbouw van een klasse – met objecten</w:t>
        </w:r>
        <w:r w:rsidR="003A285E">
          <w:rPr>
            <w:noProof/>
            <w:webHidden/>
          </w:rPr>
          <w:tab/>
        </w:r>
        <w:r w:rsidR="003A285E">
          <w:rPr>
            <w:noProof/>
            <w:webHidden/>
          </w:rPr>
          <w:fldChar w:fldCharType="begin"/>
        </w:r>
        <w:r w:rsidR="003A285E">
          <w:rPr>
            <w:noProof/>
            <w:webHidden/>
          </w:rPr>
          <w:instrText xml:space="preserve"> PAGEREF _Toc153310265 \h </w:instrText>
        </w:r>
        <w:r w:rsidR="003A285E">
          <w:rPr>
            <w:noProof/>
            <w:webHidden/>
          </w:rPr>
        </w:r>
        <w:r w:rsidR="003A285E">
          <w:rPr>
            <w:noProof/>
            <w:webHidden/>
          </w:rPr>
          <w:fldChar w:fldCharType="separate"/>
        </w:r>
        <w:r w:rsidR="003A285E">
          <w:rPr>
            <w:noProof/>
            <w:webHidden/>
          </w:rPr>
          <w:t>6</w:t>
        </w:r>
        <w:r w:rsidR="003A285E">
          <w:rPr>
            <w:noProof/>
            <w:webHidden/>
          </w:rPr>
          <w:fldChar w:fldCharType="end"/>
        </w:r>
      </w:hyperlink>
    </w:p>
    <w:p w14:paraId="1292E5D0" w14:textId="5C40CC61" w:rsidR="003A285E" w:rsidRDefault="00000000">
      <w:pPr>
        <w:pStyle w:val="Inhopg1"/>
        <w:rPr>
          <w:rFonts w:eastAsiaTheme="minorEastAsia"/>
          <w:b w:val="0"/>
          <w:noProof/>
          <w:kern w:val="2"/>
          <w:sz w:val="22"/>
          <w:lang w:eastAsia="nl-BE"/>
          <w14:ligatures w14:val="standardContextual"/>
        </w:rPr>
      </w:pPr>
      <w:hyperlink w:anchor="_Toc153310266" w:history="1">
        <w:r w:rsidR="003A285E" w:rsidRPr="0046067B">
          <w:rPr>
            <w:rStyle w:val="Hyperlink"/>
            <w:noProof/>
          </w:rPr>
          <w:t>3</w:t>
        </w:r>
        <w:r w:rsidR="003A285E">
          <w:rPr>
            <w:rFonts w:eastAsiaTheme="minorEastAsia"/>
            <w:b w:val="0"/>
            <w:noProof/>
            <w:kern w:val="2"/>
            <w:sz w:val="22"/>
            <w:lang w:eastAsia="nl-BE"/>
            <w14:ligatures w14:val="standardContextual"/>
          </w:rPr>
          <w:tab/>
        </w:r>
        <w:r w:rsidR="003A285E" w:rsidRPr="0046067B">
          <w:rPr>
            <w:rStyle w:val="Hyperlink"/>
            <w:noProof/>
          </w:rPr>
          <w:t>Hoofdstuk 4: Arrays en ArrayLists</w:t>
        </w:r>
        <w:r w:rsidR="003A285E">
          <w:rPr>
            <w:noProof/>
            <w:webHidden/>
          </w:rPr>
          <w:tab/>
        </w:r>
        <w:r w:rsidR="003A285E">
          <w:rPr>
            <w:noProof/>
            <w:webHidden/>
          </w:rPr>
          <w:fldChar w:fldCharType="begin"/>
        </w:r>
        <w:r w:rsidR="003A285E">
          <w:rPr>
            <w:noProof/>
            <w:webHidden/>
          </w:rPr>
          <w:instrText xml:space="preserve"> PAGEREF _Toc153310266 \h </w:instrText>
        </w:r>
        <w:r w:rsidR="003A285E">
          <w:rPr>
            <w:noProof/>
            <w:webHidden/>
          </w:rPr>
        </w:r>
        <w:r w:rsidR="003A285E">
          <w:rPr>
            <w:noProof/>
            <w:webHidden/>
          </w:rPr>
          <w:fldChar w:fldCharType="separate"/>
        </w:r>
        <w:r w:rsidR="003A285E">
          <w:rPr>
            <w:noProof/>
            <w:webHidden/>
          </w:rPr>
          <w:t>7</w:t>
        </w:r>
        <w:r w:rsidR="003A285E">
          <w:rPr>
            <w:noProof/>
            <w:webHidden/>
          </w:rPr>
          <w:fldChar w:fldCharType="end"/>
        </w:r>
      </w:hyperlink>
    </w:p>
    <w:p w14:paraId="28871CA1" w14:textId="1359B126" w:rsidR="003A285E" w:rsidRDefault="00000000">
      <w:pPr>
        <w:pStyle w:val="Inhopg2"/>
        <w:rPr>
          <w:rFonts w:eastAsiaTheme="minorEastAsia"/>
          <w:noProof/>
          <w:kern w:val="2"/>
          <w:sz w:val="22"/>
          <w:lang w:eastAsia="nl-BE"/>
          <w14:ligatures w14:val="standardContextual"/>
        </w:rPr>
      </w:pPr>
      <w:hyperlink w:anchor="_Toc153310267" w:history="1">
        <w:r w:rsidR="003A285E" w:rsidRPr="0046067B">
          <w:rPr>
            <w:rStyle w:val="Hyperlink"/>
            <w:noProof/>
          </w:rPr>
          <w:t>3.1</w:t>
        </w:r>
        <w:r w:rsidR="003A285E">
          <w:rPr>
            <w:rFonts w:eastAsiaTheme="minorEastAsia"/>
            <w:noProof/>
            <w:kern w:val="2"/>
            <w:sz w:val="22"/>
            <w:lang w:eastAsia="nl-BE"/>
            <w14:ligatures w14:val="standardContextual"/>
          </w:rPr>
          <w:tab/>
        </w:r>
        <w:r w:rsidR="003A285E" w:rsidRPr="0046067B">
          <w:rPr>
            <w:rStyle w:val="Hyperlink"/>
            <w:noProof/>
          </w:rPr>
          <w:t>Array</w:t>
        </w:r>
        <w:r w:rsidR="003A285E">
          <w:rPr>
            <w:noProof/>
            <w:webHidden/>
          </w:rPr>
          <w:tab/>
        </w:r>
        <w:r w:rsidR="003A285E">
          <w:rPr>
            <w:noProof/>
            <w:webHidden/>
          </w:rPr>
          <w:fldChar w:fldCharType="begin"/>
        </w:r>
        <w:r w:rsidR="003A285E">
          <w:rPr>
            <w:noProof/>
            <w:webHidden/>
          </w:rPr>
          <w:instrText xml:space="preserve"> PAGEREF _Toc153310267 \h </w:instrText>
        </w:r>
        <w:r w:rsidR="003A285E">
          <w:rPr>
            <w:noProof/>
            <w:webHidden/>
          </w:rPr>
        </w:r>
        <w:r w:rsidR="003A285E">
          <w:rPr>
            <w:noProof/>
            <w:webHidden/>
          </w:rPr>
          <w:fldChar w:fldCharType="separate"/>
        </w:r>
        <w:r w:rsidR="003A285E">
          <w:rPr>
            <w:noProof/>
            <w:webHidden/>
          </w:rPr>
          <w:t>7</w:t>
        </w:r>
        <w:r w:rsidR="003A285E">
          <w:rPr>
            <w:noProof/>
            <w:webHidden/>
          </w:rPr>
          <w:fldChar w:fldCharType="end"/>
        </w:r>
      </w:hyperlink>
    </w:p>
    <w:p w14:paraId="62620B93" w14:textId="6526340F" w:rsidR="003A285E" w:rsidRDefault="00000000">
      <w:pPr>
        <w:pStyle w:val="Inhopg2"/>
        <w:rPr>
          <w:rFonts w:eastAsiaTheme="minorEastAsia"/>
          <w:noProof/>
          <w:kern w:val="2"/>
          <w:sz w:val="22"/>
          <w:lang w:eastAsia="nl-BE"/>
          <w14:ligatures w14:val="standardContextual"/>
        </w:rPr>
      </w:pPr>
      <w:hyperlink w:anchor="_Toc153310268" w:history="1">
        <w:r w:rsidR="003A285E" w:rsidRPr="0046067B">
          <w:rPr>
            <w:rStyle w:val="Hyperlink"/>
            <w:noProof/>
          </w:rPr>
          <w:t>3.2</w:t>
        </w:r>
        <w:r w:rsidR="003A285E">
          <w:rPr>
            <w:rFonts w:eastAsiaTheme="minorEastAsia"/>
            <w:noProof/>
            <w:kern w:val="2"/>
            <w:sz w:val="22"/>
            <w:lang w:eastAsia="nl-BE"/>
            <w14:ligatures w14:val="standardContextual"/>
          </w:rPr>
          <w:tab/>
        </w:r>
        <w:r w:rsidR="003A285E" w:rsidRPr="0046067B">
          <w:rPr>
            <w:rStyle w:val="Hyperlink"/>
            <w:noProof/>
          </w:rPr>
          <w:t>ArrayList</w:t>
        </w:r>
        <w:r w:rsidR="003A285E">
          <w:rPr>
            <w:noProof/>
            <w:webHidden/>
          </w:rPr>
          <w:tab/>
        </w:r>
        <w:r w:rsidR="003A285E">
          <w:rPr>
            <w:noProof/>
            <w:webHidden/>
          </w:rPr>
          <w:fldChar w:fldCharType="begin"/>
        </w:r>
        <w:r w:rsidR="003A285E">
          <w:rPr>
            <w:noProof/>
            <w:webHidden/>
          </w:rPr>
          <w:instrText xml:space="preserve"> PAGEREF _Toc153310268 \h </w:instrText>
        </w:r>
        <w:r w:rsidR="003A285E">
          <w:rPr>
            <w:noProof/>
            <w:webHidden/>
          </w:rPr>
        </w:r>
        <w:r w:rsidR="003A285E">
          <w:rPr>
            <w:noProof/>
            <w:webHidden/>
          </w:rPr>
          <w:fldChar w:fldCharType="separate"/>
        </w:r>
        <w:r w:rsidR="003A285E">
          <w:rPr>
            <w:noProof/>
            <w:webHidden/>
          </w:rPr>
          <w:t>8</w:t>
        </w:r>
        <w:r w:rsidR="003A285E">
          <w:rPr>
            <w:noProof/>
            <w:webHidden/>
          </w:rPr>
          <w:fldChar w:fldCharType="end"/>
        </w:r>
      </w:hyperlink>
    </w:p>
    <w:p w14:paraId="6663045B" w14:textId="14E1503A" w:rsidR="003A285E" w:rsidRDefault="00000000">
      <w:pPr>
        <w:pStyle w:val="Inhopg2"/>
        <w:rPr>
          <w:rFonts w:eastAsiaTheme="minorEastAsia"/>
          <w:noProof/>
          <w:kern w:val="2"/>
          <w:sz w:val="22"/>
          <w:lang w:eastAsia="nl-BE"/>
          <w14:ligatures w14:val="standardContextual"/>
        </w:rPr>
      </w:pPr>
      <w:hyperlink w:anchor="_Toc153310269" w:history="1">
        <w:r w:rsidR="003A285E" w:rsidRPr="0046067B">
          <w:rPr>
            <w:rStyle w:val="Hyperlink"/>
            <w:noProof/>
          </w:rPr>
          <w:t>3.3</w:t>
        </w:r>
        <w:r w:rsidR="003A285E">
          <w:rPr>
            <w:rFonts w:eastAsiaTheme="minorEastAsia"/>
            <w:noProof/>
            <w:kern w:val="2"/>
            <w:sz w:val="22"/>
            <w:lang w:eastAsia="nl-BE"/>
            <w14:ligatures w14:val="standardContextual"/>
          </w:rPr>
          <w:tab/>
        </w:r>
        <w:r w:rsidR="003A285E" w:rsidRPr="0046067B">
          <w:rPr>
            <w:rStyle w:val="Hyperlink"/>
            <w:noProof/>
          </w:rPr>
          <w:t>Tweedimensionale arrays</w:t>
        </w:r>
        <w:r w:rsidR="003A285E">
          <w:rPr>
            <w:noProof/>
            <w:webHidden/>
          </w:rPr>
          <w:tab/>
        </w:r>
        <w:r w:rsidR="003A285E">
          <w:rPr>
            <w:noProof/>
            <w:webHidden/>
          </w:rPr>
          <w:fldChar w:fldCharType="begin"/>
        </w:r>
        <w:r w:rsidR="003A285E">
          <w:rPr>
            <w:noProof/>
            <w:webHidden/>
          </w:rPr>
          <w:instrText xml:space="preserve"> PAGEREF _Toc153310269 \h </w:instrText>
        </w:r>
        <w:r w:rsidR="003A285E">
          <w:rPr>
            <w:noProof/>
            <w:webHidden/>
          </w:rPr>
        </w:r>
        <w:r w:rsidR="003A285E">
          <w:rPr>
            <w:noProof/>
            <w:webHidden/>
          </w:rPr>
          <w:fldChar w:fldCharType="separate"/>
        </w:r>
        <w:r w:rsidR="003A285E">
          <w:rPr>
            <w:noProof/>
            <w:webHidden/>
          </w:rPr>
          <w:t>8</w:t>
        </w:r>
        <w:r w:rsidR="003A285E">
          <w:rPr>
            <w:noProof/>
            <w:webHidden/>
          </w:rPr>
          <w:fldChar w:fldCharType="end"/>
        </w:r>
      </w:hyperlink>
    </w:p>
    <w:p w14:paraId="7FAAFDDB" w14:textId="64CF40EB" w:rsidR="003A285E" w:rsidRDefault="00000000">
      <w:pPr>
        <w:pStyle w:val="Inhopg1"/>
        <w:rPr>
          <w:rFonts w:eastAsiaTheme="minorEastAsia"/>
          <w:b w:val="0"/>
          <w:noProof/>
          <w:kern w:val="2"/>
          <w:sz w:val="22"/>
          <w:lang w:eastAsia="nl-BE"/>
          <w14:ligatures w14:val="standardContextual"/>
        </w:rPr>
      </w:pPr>
      <w:hyperlink w:anchor="_Toc153310270" w:history="1">
        <w:r w:rsidR="003A285E" w:rsidRPr="0046067B">
          <w:rPr>
            <w:rStyle w:val="Hyperlink"/>
            <w:noProof/>
          </w:rPr>
          <w:t>4</w:t>
        </w:r>
        <w:r w:rsidR="003A285E">
          <w:rPr>
            <w:rFonts w:eastAsiaTheme="minorEastAsia"/>
            <w:b w:val="0"/>
            <w:noProof/>
            <w:kern w:val="2"/>
            <w:sz w:val="22"/>
            <w:lang w:eastAsia="nl-BE"/>
            <w14:ligatures w14:val="standardContextual"/>
          </w:rPr>
          <w:tab/>
        </w:r>
        <w:r w:rsidR="003A285E" w:rsidRPr="0046067B">
          <w:rPr>
            <w:rStyle w:val="Hyperlink"/>
            <w:noProof/>
          </w:rPr>
          <w:t>Hoofdstuk 5: Ontwikkel een applicatie</w:t>
        </w:r>
        <w:r w:rsidR="003A285E">
          <w:rPr>
            <w:noProof/>
            <w:webHidden/>
          </w:rPr>
          <w:tab/>
        </w:r>
        <w:r w:rsidR="003A285E">
          <w:rPr>
            <w:noProof/>
            <w:webHidden/>
          </w:rPr>
          <w:fldChar w:fldCharType="begin"/>
        </w:r>
        <w:r w:rsidR="003A285E">
          <w:rPr>
            <w:noProof/>
            <w:webHidden/>
          </w:rPr>
          <w:instrText xml:space="preserve"> PAGEREF _Toc153310270 \h </w:instrText>
        </w:r>
        <w:r w:rsidR="003A285E">
          <w:rPr>
            <w:noProof/>
            <w:webHidden/>
          </w:rPr>
        </w:r>
        <w:r w:rsidR="003A285E">
          <w:rPr>
            <w:noProof/>
            <w:webHidden/>
          </w:rPr>
          <w:fldChar w:fldCharType="separate"/>
        </w:r>
        <w:r w:rsidR="003A285E">
          <w:rPr>
            <w:noProof/>
            <w:webHidden/>
          </w:rPr>
          <w:t>10</w:t>
        </w:r>
        <w:r w:rsidR="003A285E">
          <w:rPr>
            <w:noProof/>
            <w:webHidden/>
          </w:rPr>
          <w:fldChar w:fldCharType="end"/>
        </w:r>
      </w:hyperlink>
    </w:p>
    <w:p w14:paraId="5DD9C2DA" w14:textId="5DCB07ED" w:rsidR="003A285E" w:rsidRDefault="00000000">
      <w:pPr>
        <w:pStyle w:val="Inhopg2"/>
        <w:rPr>
          <w:rFonts w:eastAsiaTheme="minorEastAsia"/>
          <w:noProof/>
          <w:kern w:val="2"/>
          <w:sz w:val="22"/>
          <w:lang w:eastAsia="nl-BE"/>
          <w14:ligatures w14:val="standardContextual"/>
        </w:rPr>
      </w:pPr>
      <w:hyperlink w:anchor="_Toc153310271" w:history="1">
        <w:r w:rsidR="003A285E" w:rsidRPr="0046067B">
          <w:rPr>
            <w:rStyle w:val="Hyperlink"/>
            <w:noProof/>
          </w:rPr>
          <w:t>4.1</w:t>
        </w:r>
        <w:r w:rsidR="003A285E">
          <w:rPr>
            <w:rFonts w:eastAsiaTheme="minorEastAsia"/>
            <w:noProof/>
            <w:kern w:val="2"/>
            <w:sz w:val="22"/>
            <w:lang w:eastAsia="nl-BE"/>
            <w14:ligatures w14:val="standardContextual"/>
          </w:rPr>
          <w:tab/>
        </w:r>
        <w:r w:rsidR="003A285E" w:rsidRPr="0046067B">
          <w:rPr>
            <w:rStyle w:val="Hyperlink"/>
            <w:noProof/>
          </w:rPr>
          <w:t>Theorie</w:t>
        </w:r>
        <w:r w:rsidR="003A285E">
          <w:rPr>
            <w:noProof/>
            <w:webHidden/>
          </w:rPr>
          <w:tab/>
        </w:r>
        <w:r w:rsidR="003A285E">
          <w:rPr>
            <w:noProof/>
            <w:webHidden/>
          </w:rPr>
          <w:fldChar w:fldCharType="begin"/>
        </w:r>
        <w:r w:rsidR="003A285E">
          <w:rPr>
            <w:noProof/>
            <w:webHidden/>
          </w:rPr>
          <w:instrText xml:space="preserve"> PAGEREF _Toc153310271 \h </w:instrText>
        </w:r>
        <w:r w:rsidR="003A285E">
          <w:rPr>
            <w:noProof/>
            <w:webHidden/>
          </w:rPr>
        </w:r>
        <w:r w:rsidR="003A285E">
          <w:rPr>
            <w:noProof/>
            <w:webHidden/>
          </w:rPr>
          <w:fldChar w:fldCharType="separate"/>
        </w:r>
        <w:r w:rsidR="003A285E">
          <w:rPr>
            <w:noProof/>
            <w:webHidden/>
          </w:rPr>
          <w:t>10</w:t>
        </w:r>
        <w:r w:rsidR="003A285E">
          <w:rPr>
            <w:noProof/>
            <w:webHidden/>
          </w:rPr>
          <w:fldChar w:fldCharType="end"/>
        </w:r>
      </w:hyperlink>
    </w:p>
    <w:p w14:paraId="06150EA0" w14:textId="047F3C00" w:rsidR="003A285E" w:rsidRDefault="00000000">
      <w:pPr>
        <w:pStyle w:val="Inhopg2"/>
        <w:rPr>
          <w:rFonts w:eastAsiaTheme="minorEastAsia"/>
          <w:noProof/>
          <w:kern w:val="2"/>
          <w:sz w:val="22"/>
          <w:lang w:eastAsia="nl-BE"/>
          <w14:ligatures w14:val="standardContextual"/>
        </w:rPr>
      </w:pPr>
      <w:hyperlink w:anchor="_Toc153310272" w:history="1">
        <w:r w:rsidR="003A285E" w:rsidRPr="0046067B">
          <w:rPr>
            <w:rStyle w:val="Hyperlink"/>
            <w:noProof/>
          </w:rPr>
          <w:t>4.2</w:t>
        </w:r>
        <w:r w:rsidR="003A285E">
          <w:rPr>
            <w:rFonts w:eastAsiaTheme="minorEastAsia"/>
            <w:noProof/>
            <w:kern w:val="2"/>
            <w:sz w:val="22"/>
            <w:lang w:eastAsia="nl-BE"/>
            <w14:ligatures w14:val="standardContextual"/>
          </w:rPr>
          <w:tab/>
        </w:r>
        <w:r w:rsidR="003A285E" w:rsidRPr="0046067B">
          <w:rPr>
            <w:rStyle w:val="Hyperlink"/>
            <w:noProof/>
          </w:rPr>
          <w:t>Visual Paradigm</w:t>
        </w:r>
        <w:r w:rsidR="003A285E">
          <w:rPr>
            <w:noProof/>
            <w:webHidden/>
          </w:rPr>
          <w:tab/>
        </w:r>
        <w:r w:rsidR="003A285E">
          <w:rPr>
            <w:noProof/>
            <w:webHidden/>
          </w:rPr>
          <w:fldChar w:fldCharType="begin"/>
        </w:r>
        <w:r w:rsidR="003A285E">
          <w:rPr>
            <w:noProof/>
            <w:webHidden/>
          </w:rPr>
          <w:instrText xml:space="preserve"> PAGEREF _Toc153310272 \h </w:instrText>
        </w:r>
        <w:r w:rsidR="003A285E">
          <w:rPr>
            <w:noProof/>
            <w:webHidden/>
          </w:rPr>
        </w:r>
        <w:r w:rsidR="003A285E">
          <w:rPr>
            <w:noProof/>
            <w:webHidden/>
          </w:rPr>
          <w:fldChar w:fldCharType="separate"/>
        </w:r>
        <w:r w:rsidR="003A285E">
          <w:rPr>
            <w:noProof/>
            <w:webHidden/>
          </w:rPr>
          <w:t>13</w:t>
        </w:r>
        <w:r w:rsidR="003A285E">
          <w:rPr>
            <w:noProof/>
            <w:webHidden/>
          </w:rPr>
          <w:fldChar w:fldCharType="end"/>
        </w:r>
      </w:hyperlink>
    </w:p>
    <w:p w14:paraId="70DEB30A" w14:textId="71C945F8" w:rsidR="003A285E" w:rsidRDefault="00000000">
      <w:pPr>
        <w:pStyle w:val="Inhopg1"/>
        <w:rPr>
          <w:rFonts w:eastAsiaTheme="minorEastAsia"/>
          <w:b w:val="0"/>
          <w:noProof/>
          <w:kern w:val="2"/>
          <w:sz w:val="22"/>
          <w:lang w:eastAsia="nl-BE"/>
          <w14:ligatures w14:val="standardContextual"/>
        </w:rPr>
      </w:pPr>
      <w:hyperlink w:anchor="_Toc153310273" w:history="1">
        <w:r w:rsidR="003A285E" w:rsidRPr="0046067B">
          <w:rPr>
            <w:rStyle w:val="Hyperlink"/>
            <w:noProof/>
          </w:rPr>
          <w:t>5</w:t>
        </w:r>
        <w:r w:rsidR="003A285E">
          <w:rPr>
            <w:rFonts w:eastAsiaTheme="minorEastAsia"/>
            <w:b w:val="0"/>
            <w:noProof/>
            <w:kern w:val="2"/>
            <w:sz w:val="22"/>
            <w:lang w:eastAsia="nl-BE"/>
            <w14:ligatures w14:val="standardContextual"/>
          </w:rPr>
          <w:tab/>
        </w:r>
        <w:r w:rsidR="003A285E" w:rsidRPr="0046067B">
          <w:rPr>
            <w:rStyle w:val="Hyperlink"/>
            <w:noProof/>
          </w:rPr>
          <w:t>Hoofdstuk 6 Methodes Next Level</w:t>
        </w:r>
        <w:r w:rsidR="003A285E">
          <w:rPr>
            <w:noProof/>
            <w:webHidden/>
          </w:rPr>
          <w:tab/>
        </w:r>
        <w:r w:rsidR="003A285E">
          <w:rPr>
            <w:noProof/>
            <w:webHidden/>
          </w:rPr>
          <w:fldChar w:fldCharType="begin"/>
        </w:r>
        <w:r w:rsidR="003A285E">
          <w:rPr>
            <w:noProof/>
            <w:webHidden/>
          </w:rPr>
          <w:instrText xml:space="preserve"> PAGEREF _Toc153310273 \h </w:instrText>
        </w:r>
        <w:r w:rsidR="003A285E">
          <w:rPr>
            <w:noProof/>
            <w:webHidden/>
          </w:rPr>
        </w:r>
        <w:r w:rsidR="003A285E">
          <w:rPr>
            <w:noProof/>
            <w:webHidden/>
          </w:rPr>
          <w:fldChar w:fldCharType="separate"/>
        </w:r>
        <w:r w:rsidR="003A285E">
          <w:rPr>
            <w:noProof/>
            <w:webHidden/>
          </w:rPr>
          <w:t>15</w:t>
        </w:r>
        <w:r w:rsidR="003A285E">
          <w:rPr>
            <w:noProof/>
            <w:webHidden/>
          </w:rPr>
          <w:fldChar w:fldCharType="end"/>
        </w:r>
      </w:hyperlink>
    </w:p>
    <w:p w14:paraId="2A877933" w14:textId="31A8B410" w:rsidR="003A285E" w:rsidRDefault="00000000">
      <w:pPr>
        <w:pStyle w:val="Inhopg2"/>
        <w:rPr>
          <w:rFonts w:eastAsiaTheme="minorEastAsia"/>
          <w:noProof/>
          <w:kern w:val="2"/>
          <w:sz w:val="22"/>
          <w:lang w:eastAsia="nl-BE"/>
          <w14:ligatures w14:val="standardContextual"/>
        </w:rPr>
      </w:pPr>
      <w:hyperlink w:anchor="_Toc153310274" w:history="1">
        <w:r w:rsidR="003A285E" w:rsidRPr="0046067B">
          <w:rPr>
            <w:rStyle w:val="Hyperlink"/>
            <w:noProof/>
          </w:rPr>
          <w:t>5.1</w:t>
        </w:r>
        <w:r w:rsidR="003A285E">
          <w:rPr>
            <w:rFonts w:eastAsiaTheme="minorEastAsia"/>
            <w:noProof/>
            <w:kern w:val="2"/>
            <w:sz w:val="22"/>
            <w:lang w:eastAsia="nl-BE"/>
            <w14:ligatures w14:val="standardContextual"/>
          </w:rPr>
          <w:tab/>
        </w:r>
        <w:r w:rsidR="003A285E" w:rsidRPr="0046067B">
          <w:rPr>
            <w:rStyle w:val="Hyperlink"/>
            <w:noProof/>
          </w:rPr>
          <w:t>DTO</w:t>
        </w:r>
        <w:r w:rsidR="003A285E">
          <w:rPr>
            <w:noProof/>
            <w:webHidden/>
          </w:rPr>
          <w:tab/>
        </w:r>
        <w:r w:rsidR="003A285E">
          <w:rPr>
            <w:noProof/>
            <w:webHidden/>
          </w:rPr>
          <w:fldChar w:fldCharType="begin"/>
        </w:r>
        <w:r w:rsidR="003A285E">
          <w:rPr>
            <w:noProof/>
            <w:webHidden/>
          </w:rPr>
          <w:instrText xml:space="preserve"> PAGEREF _Toc153310274 \h </w:instrText>
        </w:r>
        <w:r w:rsidR="003A285E">
          <w:rPr>
            <w:noProof/>
            <w:webHidden/>
          </w:rPr>
        </w:r>
        <w:r w:rsidR="003A285E">
          <w:rPr>
            <w:noProof/>
            <w:webHidden/>
          </w:rPr>
          <w:fldChar w:fldCharType="separate"/>
        </w:r>
        <w:r w:rsidR="003A285E">
          <w:rPr>
            <w:noProof/>
            <w:webHidden/>
          </w:rPr>
          <w:t>16</w:t>
        </w:r>
        <w:r w:rsidR="003A285E">
          <w:rPr>
            <w:noProof/>
            <w:webHidden/>
          </w:rPr>
          <w:fldChar w:fldCharType="end"/>
        </w:r>
      </w:hyperlink>
    </w:p>
    <w:p w14:paraId="2A416907" w14:textId="6A0CA783" w:rsidR="003A285E" w:rsidRDefault="00000000">
      <w:pPr>
        <w:pStyle w:val="Inhopg2"/>
        <w:rPr>
          <w:rFonts w:eastAsiaTheme="minorEastAsia"/>
          <w:noProof/>
          <w:kern w:val="2"/>
          <w:sz w:val="22"/>
          <w:lang w:eastAsia="nl-BE"/>
          <w14:ligatures w14:val="standardContextual"/>
        </w:rPr>
      </w:pPr>
      <w:hyperlink w:anchor="_Toc153310275" w:history="1">
        <w:r w:rsidR="003A285E" w:rsidRPr="0046067B">
          <w:rPr>
            <w:rStyle w:val="Hyperlink"/>
            <w:noProof/>
          </w:rPr>
          <w:t>5.2</w:t>
        </w:r>
        <w:r w:rsidR="003A285E">
          <w:rPr>
            <w:rFonts w:eastAsiaTheme="minorEastAsia"/>
            <w:noProof/>
            <w:kern w:val="2"/>
            <w:sz w:val="22"/>
            <w:lang w:eastAsia="nl-BE"/>
            <w14:ligatures w14:val="standardContextual"/>
          </w:rPr>
          <w:tab/>
        </w:r>
        <w:r w:rsidR="003A285E" w:rsidRPr="0046067B">
          <w:rPr>
            <w:rStyle w:val="Hyperlink"/>
            <w:noProof/>
          </w:rPr>
          <w:t>Enums</w:t>
        </w:r>
        <w:r w:rsidR="003A285E">
          <w:rPr>
            <w:noProof/>
            <w:webHidden/>
          </w:rPr>
          <w:tab/>
        </w:r>
        <w:r w:rsidR="003A285E">
          <w:rPr>
            <w:noProof/>
            <w:webHidden/>
          </w:rPr>
          <w:fldChar w:fldCharType="begin"/>
        </w:r>
        <w:r w:rsidR="003A285E">
          <w:rPr>
            <w:noProof/>
            <w:webHidden/>
          </w:rPr>
          <w:instrText xml:space="preserve"> PAGEREF _Toc153310275 \h </w:instrText>
        </w:r>
        <w:r w:rsidR="003A285E">
          <w:rPr>
            <w:noProof/>
            <w:webHidden/>
          </w:rPr>
        </w:r>
        <w:r w:rsidR="003A285E">
          <w:rPr>
            <w:noProof/>
            <w:webHidden/>
          </w:rPr>
          <w:fldChar w:fldCharType="separate"/>
        </w:r>
        <w:r w:rsidR="003A285E">
          <w:rPr>
            <w:noProof/>
            <w:webHidden/>
          </w:rPr>
          <w:t>17</w:t>
        </w:r>
        <w:r w:rsidR="003A285E">
          <w:rPr>
            <w:noProof/>
            <w:webHidden/>
          </w:rPr>
          <w:fldChar w:fldCharType="end"/>
        </w:r>
      </w:hyperlink>
    </w:p>
    <w:p w14:paraId="2A6700AB" w14:textId="5B9989DF" w:rsidR="003A285E" w:rsidRDefault="00000000">
      <w:pPr>
        <w:pStyle w:val="Inhopg1"/>
        <w:rPr>
          <w:rFonts w:eastAsiaTheme="minorEastAsia"/>
          <w:b w:val="0"/>
          <w:noProof/>
          <w:kern w:val="2"/>
          <w:sz w:val="22"/>
          <w:lang w:eastAsia="nl-BE"/>
          <w14:ligatures w14:val="standardContextual"/>
        </w:rPr>
      </w:pPr>
      <w:hyperlink w:anchor="_Toc153310276" w:history="1">
        <w:r w:rsidR="003A285E" w:rsidRPr="0046067B">
          <w:rPr>
            <w:rStyle w:val="Hyperlink"/>
            <w:noProof/>
          </w:rPr>
          <w:t>6</w:t>
        </w:r>
        <w:r w:rsidR="003A285E">
          <w:rPr>
            <w:rFonts w:eastAsiaTheme="minorEastAsia"/>
            <w:b w:val="0"/>
            <w:noProof/>
            <w:kern w:val="2"/>
            <w:sz w:val="22"/>
            <w:lang w:eastAsia="nl-BE"/>
            <w14:ligatures w14:val="standardContextual"/>
          </w:rPr>
          <w:tab/>
        </w:r>
        <w:r w:rsidR="003A285E" w:rsidRPr="0046067B">
          <w:rPr>
            <w:rStyle w:val="Hyperlink"/>
            <w:noProof/>
          </w:rPr>
          <w:t>Hoofdstuk 7: pijlers van de OO</w:t>
        </w:r>
        <w:r w:rsidR="003A285E">
          <w:rPr>
            <w:noProof/>
            <w:webHidden/>
          </w:rPr>
          <w:tab/>
        </w:r>
        <w:r w:rsidR="003A285E">
          <w:rPr>
            <w:noProof/>
            <w:webHidden/>
          </w:rPr>
          <w:fldChar w:fldCharType="begin"/>
        </w:r>
        <w:r w:rsidR="003A285E">
          <w:rPr>
            <w:noProof/>
            <w:webHidden/>
          </w:rPr>
          <w:instrText xml:space="preserve"> PAGEREF _Toc153310276 \h </w:instrText>
        </w:r>
        <w:r w:rsidR="003A285E">
          <w:rPr>
            <w:noProof/>
            <w:webHidden/>
          </w:rPr>
        </w:r>
        <w:r w:rsidR="003A285E">
          <w:rPr>
            <w:noProof/>
            <w:webHidden/>
          </w:rPr>
          <w:fldChar w:fldCharType="separate"/>
        </w:r>
        <w:r w:rsidR="003A285E">
          <w:rPr>
            <w:noProof/>
            <w:webHidden/>
          </w:rPr>
          <w:t>18</w:t>
        </w:r>
        <w:r w:rsidR="003A285E">
          <w:rPr>
            <w:noProof/>
            <w:webHidden/>
          </w:rPr>
          <w:fldChar w:fldCharType="end"/>
        </w:r>
      </w:hyperlink>
    </w:p>
    <w:p w14:paraId="4C9172C4" w14:textId="563746E0" w:rsidR="003A285E" w:rsidRDefault="00000000">
      <w:pPr>
        <w:pStyle w:val="Inhopg2"/>
        <w:rPr>
          <w:rFonts w:eastAsiaTheme="minorEastAsia"/>
          <w:noProof/>
          <w:kern w:val="2"/>
          <w:sz w:val="22"/>
          <w:lang w:eastAsia="nl-BE"/>
          <w14:ligatures w14:val="standardContextual"/>
        </w:rPr>
      </w:pPr>
      <w:hyperlink w:anchor="_Toc153310277" w:history="1">
        <w:r w:rsidR="003A285E" w:rsidRPr="0046067B">
          <w:rPr>
            <w:rStyle w:val="Hyperlink"/>
            <w:noProof/>
          </w:rPr>
          <w:t>6.1</w:t>
        </w:r>
        <w:r w:rsidR="003A285E">
          <w:rPr>
            <w:rFonts w:eastAsiaTheme="minorEastAsia"/>
            <w:noProof/>
            <w:kern w:val="2"/>
            <w:sz w:val="22"/>
            <w:lang w:eastAsia="nl-BE"/>
            <w14:ligatures w14:val="standardContextual"/>
          </w:rPr>
          <w:tab/>
        </w:r>
        <w:r w:rsidR="003A285E" w:rsidRPr="0046067B">
          <w:rPr>
            <w:rStyle w:val="Hyperlink"/>
            <w:noProof/>
          </w:rPr>
          <w:t>4 pijlers</w:t>
        </w:r>
        <w:r w:rsidR="003A285E">
          <w:rPr>
            <w:noProof/>
            <w:webHidden/>
          </w:rPr>
          <w:tab/>
        </w:r>
        <w:r w:rsidR="003A285E">
          <w:rPr>
            <w:noProof/>
            <w:webHidden/>
          </w:rPr>
          <w:fldChar w:fldCharType="begin"/>
        </w:r>
        <w:r w:rsidR="003A285E">
          <w:rPr>
            <w:noProof/>
            <w:webHidden/>
          </w:rPr>
          <w:instrText xml:space="preserve"> PAGEREF _Toc153310277 \h </w:instrText>
        </w:r>
        <w:r w:rsidR="003A285E">
          <w:rPr>
            <w:noProof/>
            <w:webHidden/>
          </w:rPr>
        </w:r>
        <w:r w:rsidR="003A285E">
          <w:rPr>
            <w:noProof/>
            <w:webHidden/>
          </w:rPr>
          <w:fldChar w:fldCharType="separate"/>
        </w:r>
        <w:r w:rsidR="003A285E">
          <w:rPr>
            <w:noProof/>
            <w:webHidden/>
          </w:rPr>
          <w:t>18</w:t>
        </w:r>
        <w:r w:rsidR="003A285E">
          <w:rPr>
            <w:noProof/>
            <w:webHidden/>
          </w:rPr>
          <w:fldChar w:fldCharType="end"/>
        </w:r>
      </w:hyperlink>
    </w:p>
    <w:p w14:paraId="02ECB075" w14:textId="7319DB89" w:rsidR="003A285E" w:rsidRDefault="00000000">
      <w:pPr>
        <w:pStyle w:val="Inhopg2"/>
        <w:rPr>
          <w:rFonts w:eastAsiaTheme="minorEastAsia"/>
          <w:noProof/>
          <w:kern w:val="2"/>
          <w:sz w:val="22"/>
          <w:lang w:eastAsia="nl-BE"/>
          <w14:ligatures w14:val="standardContextual"/>
        </w:rPr>
      </w:pPr>
      <w:hyperlink w:anchor="_Toc153310278" w:history="1">
        <w:r w:rsidR="003A285E" w:rsidRPr="0046067B">
          <w:rPr>
            <w:rStyle w:val="Hyperlink"/>
            <w:noProof/>
          </w:rPr>
          <w:t>6.2</w:t>
        </w:r>
        <w:r w:rsidR="003A285E">
          <w:rPr>
            <w:rFonts w:eastAsiaTheme="minorEastAsia"/>
            <w:noProof/>
            <w:kern w:val="2"/>
            <w:sz w:val="22"/>
            <w:lang w:eastAsia="nl-BE"/>
            <w14:ligatures w14:val="standardContextual"/>
          </w:rPr>
          <w:tab/>
        </w:r>
        <w:r w:rsidR="003A285E" w:rsidRPr="0046067B">
          <w:rPr>
            <w:rStyle w:val="Hyperlink"/>
            <w:noProof/>
          </w:rPr>
          <w:t>4 pijlers uitgewerkt</w:t>
        </w:r>
        <w:r w:rsidR="003A285E">
          <w:rPr>
            <w:noProof/>
            <w:webHidden/>
          </w:rPr>
          <w:tab/>
        </w:r>
        <w:r w:rsidR="003A285E">
          <w:rPr>
            <w:noProof/>
            <w:webHidden/>
          </w:rPr>
          <w:fldChar w:fldCharType="begin"/>
        </w:r>
        <w:r w:rsidR="003A285E">
          <w:rPr>
            <w:noProof/>
            <w:webHidden/>
          </w:rPr>
          <w:instrText xml:space="preserve"> PAGEREF _Toc153310278 \h </w:instrText>
        </w:r>
        <w:r w:rsidR="003A285E">
          <w:rPr>
            <w:noProof/>
            <w:webHidden/>
          </w:rPr>
        </w:r>
        <w:r w:rsidR="003A285E">
          <w:rPr>
            <w:noProof/>
            <w:webHidden/>
          </w:rPr>
          <w:fldChar w:fldCharType="separate"/>
        </w:r>
        <w:r w:rsidR="003A285E">
          <w:rPr>
            <w:noProof/>
            <w:webHidden/>
          </w:rPr>
          <w:t>18</w:t>
        </w:r>
        <w:r w:rsidR="003A285E">
          <w:rPr>
            <w:noProof/>
            <w:webHidden/>
          </w:rPr>
          <w:fldChar w:fldCharType="end"/>
        </w:r>
      </w:hyperlink>
    </w:p>
    <w:p w14:paraId="4D3A3785" w14:textId="1C2A7B6B" w:rsidR="003A285E" w:rsidRDefault="00000000">
      <w:pPr>
        <w:pStyle w:val="Inhopg1"/>
        <w:rPr>
          <w:rFonts w:eastAsiaTheme="minorEastAsia"/>
          <w:b w:val="0"/>
          <w:noProof/>
          <w:kern w:val="2"/>
          <w:sz w:val="22"/>
          <w:lang w:eastAsia="nl-BE"/>
          <w14:ligatures w14:val="standardContextual"/>
        </w:rPr>
      </w:pPr>
      <w:hyperlink w:anchor="_Toc153310279" w:history="1">
        <w:r w:rsidR="003A285E" w:rsidRPr="0046067B">
          <w:rPr>
            <w:rStyle w:val="Hyperlink"/>
            <w:noProof/>
          </w:rPr>
          <w:t>7</w:t>
        </w:r>
        <w:r w:rsidR="003A285E">
          <w:rPr>
            <w:rFonts w:eastAsiaTheme="minorEastAsia"/>
            <w:b w:val="0"/>
            <w:noProof/>
            <w:kern w:val="2"/>
            <w:sz w:val="22"/>
            <w:lang w:eastAsia="nl-BE"/>
            <w14:ligatures w14:val="standardContextual"/>
          </w:rPr>
          <w:tab/>
        </w:r>
        <w:r w:rsidR="003A285E" w:rsidRPr="0046067B">
          <w:rPr>
            <w:rStyle w:val="Hyperlink"/>
            <w:noProof/>
          </w:rPr>
          <w:t>Hoofdstuk 8: Testen</w:t>
        </w:r>
        <w:r w:rsidR="003A285E">
          <w:rPr>
            <w:noProof/>
            <w:webHidden/>
          </w:rPr>
          <w:tab/>
        </w:r>
        <w:r w:rsidR="003A285E">
          <w:rPr>
            <w:noProof/>
            <w:webHidden/>
          </w:rPr>
          <w:fldChar w:fldCharType="begin"/>
        </w:r>
        <w:r w:rsidR="003A285E">
          <w:rPr>
            <w:noProof/>
            <w:webHidden/>
          </w:rPr>
          <w:instrText xml:space="preserve"> PAGEREF _Toc153310279 \h </w:instrText>
        </w:r>
        <w:r w:rsidR="003A285E">
          <w:rPr>
            <w:noProof/>
            <w:webHidden/>
          </w:rPr>
        </w:r>
        <w:r w:rsidR="003A285E">
          <w:rPr>
            <w:noProof/>
            <w:webHidden/>
          </w:rPr>
          <w:fldChar w:fldCharType="separate"/>
        </w:r>
        <w:r w:rsidR="003A285E">
          <w:rPr>
            <w:noProof/>
            <w:webHidden/>
          </w:rPr>
          <w:t>21</w:t>
        </w:r>
        <w:r w:rsidR="003A285E">
          <w:rPr>
            <w:noProof/>
            <w:webHidden/>
          </w:rPr>
          <w:fldChar w:fldCharType="end"/>
        </w:r>
      </w:hyperlink>
    </w:p>
    <w:p w14:paraId="4D70B9F1" w14:textId="62D4473A" w:rsidR="003A285E" w:rsidRDefault="00000000">
      <w:pPr>
        <w:pStyle w:val="Inhopg2"/>
        <w:rPr>
          <w:rFonts w:eastAsiaTheme="minorEastAsia"/>
          <w:noProof/>
          <w:kern w:val="2"/>
          <w:sz w:val="22"/>
          <w:lang w:eastAsia="nl-BE"/>
          <w14:ligatures w14:val="standardContextual"/>
        </w:rPr>
      </w:pPr>
      <w:hyperlink w:anchor="_Toc153310280" w:history="1">
        <w:r w:rsidR="003A285E" w:rsidRPr="0046067B">
          <w:rPr>
            <w:rStyle w:val="Hyperlink"/>
            <w:noProof/>
          </w:rPr>
          <w:t>7.1</w:t>
        </w:r>
        <w:r w:rsidR="003A285E">
          <w:rPr>
            <w:rFonts w:eastAsiaTheme="minorEastAsia"/>
            <w:noProof/>
            <w:kern w:val="2"/>
            <w:sz w:val="22"/>
            <w:lang w:eastAsia="nl-BE"/>
            <w14:ligatures w14:val="standardContextual"/>
          </w:rPr>
          <w:tab/>
        </w:r>
        <w:r w:rsidR="003A285E" w:rsidRPr="0046067B">
          <w:rPr>
            <w:rStyle w:val="Hyperlink"/>
            <w:noProof/>
          </w:rPr>
          <w:t xml:space="preserve">We love testing </w:t>
        </w:r>
        <w:r w:rsidR="003A285E">
          <w:rPr>
            <w:noProof/>
            <w:webHidden/>
          </w:rPr>
          <w:tab/>
        </w:r>
        <w:r w:rsidR="003A285E">
          <w:rPr>
            <w:noProof/>
            <w:webHidden/>
          </w:rPr>
          <w:fldChar w:fldCharType="begin"/>
        </w:r>
        <w:r w:rsidR="003A285E">
          <w:rPr>
            <w:noProof/>
            <w:webHidden/>
          </w:rPr>
          <w:instrText xml:space="preserve"> PAGEREF _Toc153310280 \h </w:instrText>
        </w:r>
        <w:r w:rsidR="003A285E">
          <w:rPr>
            <w:noProof/>
            <w:webHidden/>
          </w:rPr>
        </w:r>
        <w:r w:rsidR="003A285E">
          <w:rPr>
            <w:noProof/>
            <w:webHidden/>
          </w:rPr>
          <w:fldChar w:fldCharType="separate"/>
        </w:r>
        <w:r w:rsidR="003A285E">
          <w:rPr>
            <w:noProof/>
            <w:webHidden/>
          </w:rPr>
          <w:t>21</w:t>
        </w:r>
        <w:r w:rsidR="003A285E">
          <w:rPr>
            <w:noProof/>
            <w:webHidden/>
          </w:rPr>
          <w:fldChar w:fldCharType="end"/>
        </w:r>
      </w:hyperlink>
    </w:p>
    <w:p w14:paraId="789A2E1C" w14:textId="70DB3900" w:rsidR="003A285E" w:rsidRDefault="00000000">
      <w:pPr>
        <w:pStyle w:val="Inhopg2"/>
        <w:rPr>
          <w:rFonts w:eastAsiaTheme="minorEastAsia"/>
          <w:noProof/>
          <w:kern w:val="2"/>
          <w:sz w:val="22"/>
          <w:lang w:eastAsia="nl-BE"/>
          <w14:ligatures w14:val="standardContextual"/>
        </w:rPr>
      </w:pPr>
      <w:hyperlink w:anchor="_Toc153310281" w:history="1">
        <w:r w:rsidR="003A285E" w:rsidRPr="0046067B">
          <w:rPr>
            <w:rStyle w:val="Hyperlink"/>
            <w:noProof/>
          </w:rPr>
          <w:t>7.2</w:t>
        </w:r>
        <w:r w:rsidR="003A285E">
          <w:rPr>
            <w:rFonts w:eastAsiaTheme="minorEastAsia"/>
            <w:noProof/>
            <w:kern w:val="2"/>
            <w:sz w:val="22"/>
            <w:lang w:eastAsia="nl-BE"/>
            <w14:ligatures w14:val="standardContextual"/>
          </w:rPr>
          <w:tab/>
        </w:r>
        <w:r w:rsidR="003A285E" w:rsidRPr="0046067B">
          <w:rPr>
            <w:rStyle w:val="Hyperlink"/>
            <w:noProof/>
          </w:rPr>
          <w:t>Ontwerp technieken</w:t>
        </w:r>
        <w:r w:rsidR="003A285E">
          <w:rPr>
            <w:noProof/>
            <w:webHidden/>
          </w:rPr>
          <w:tab/>
        </w:r>
        <w:r w:rsidR="003A285E">
          <w:rPr>
            <w:noProof/>
            <w:webHidden/>
          </w:rPr>
          <w:fldChar w:fldCharType="begin"/>
        </w:r>
        <w:r w:rsidR="003A285E">
          <w:rPr>
            <w:noProof/>
            <w:webHidden/>
          </w:rPr>
          <w:instrText xml:space="preserve"> PAGEREF _Toc153310281 \h </w:instrText>
        </w:r>
        <w:r w:rsidR="003A285E">
          <w:rPr>
            <w:noProof/>
            <w:webHidden/>
          </w:rPr>
        </w:r>
        <w:r w:rsidR="003A285E">
          <w:rPr>
            <w:noProof/>
            <w:webHidden/>
          </w:rPr>
          <w:fldChar w:fldCharType="separate"/>
        </w:r>
        <w:r w:rsidR="003A285E">
          <w:rPr>
            <w:noProof/>
            <w:webHidden/>
          </w:rPr>
          <w:t>21</w:t>
        </w:r>
        <w:r w:rsidR="003A285E">
          <w:rPr>
            <w:noProof/>
            <w:webHidden/>
          </w:rPr>
          <w:fldChar w:fldCharType="end"/>
        </w:r>
      </w:hyperlink>
    </w:p>
    <w:p w14:paraId="7F1A6F9A" w14:textId="4DE7E706" w:rsidR="00D71B8B" w:rsidRDefault="007404C7">
      <w:r>
        <w:fldChar w:fldCharType="end"/>
      </w:r>
    </w:p>
    <w:p w14:paraId="34386653" w14:textId="77777777" w:rsidR="00CB3CC2" w:rsidRDefault="00CB3CC2"/>
    <w:p w14:paraId="72BA4FE5" w14:textId="77777777" w:rsidR="00803E6F" w:rsidRDefault="00803E6F"/>
    <w:p w14:paraId="70980AE9" w14:textId="77777777" w:rsidR="00CB3CC2" w:rsidRDefault="00CB3CC2"/>
    <w:p w14:paraId="13E77D44" w14:textId="77777777" w:rsidR="00CB3CC2" w:rsidRDefault="00CB3CC2"/>
    <w:p w14:paraId="32BD4D7B" w14:textId="77777777" w:rsidR="00CB3CC2" w:rsidRDefault="00CB3CC2"/>
    <w:p w14:paraId="23522EDE" w14:textId="77777777" w:rsidR="00CB3CC2" w:rsidRDefault="00CB3CC2"/>
    <w:p w14:paraId="22DCC38E" w14:textId="77777777" w:rsidR="00CB3CC2" w:rsidRDefault="00CB3CC2"/>
    <w:p w14:paraId="0A46EE50" w14:textId="77777777" w:rsidR="00CB3CC2" w:rsidRDefault="00CB3CC2"/>
    <w:p w14:paraId="58A8B58B" w14:textId="77777777" w:rsidR="00CB3CC2" w:rsidRDefault="00CB3CC2" w:rsidP="00CB3CC2">
      <w:pPr>
        <w:sectPr w:rsidR="00CB3CC2" w:rsidSect="005B2C48">
          <w:footerReference w:type="default" r:id="rId9"/>
          <w:pgSz w:w="11906" w:h="16838"/>
          <w:pgMar w:top="1134" w:right="1134" w:bottom="1134" w:left="1134" w:header="709" w:footer="709" w:gutter="0"/>
          <w:pgBorders w:offsetFrom="page">
            <w:top w:val="single" w:sz="4" w:space="24" w:color="auto" w:shadow="1"/>
            <w:left w:val="single" w:sz="4" w:space="24" w:color="auto" w:shadow="1"/>
            <w:bottom w:val="single" w:sz="4" w:space="24" w:color="auto" w:shadow="1"/>
            <w:right w:val="single" w:sz="4" w:space="24" w:color="auto" w:shadow="1"/>
          </w:pgBorders>
          <w:cols w:space="708"/>
          <w:titlePg/>
          <w:docGrid w:linePitch="360"/>
        </w:sectPr>
      </w:pPr>
    </w:p>
    <w:p w14:paraId="16CF76A6" w14:textId="4EB633E0" w:rsidR="007404C7" w:rsidRDefault="007404C7" w:rsidP="008076BC">
      <w:r>
        <w:lastRenderedPageBreak/>
        <w:t>Exameninfo</w:t>
      </w:r>
    </w:p>
    <w:p w14:paraId="5B498609" w14:textId="24D4BC2A" w:rsidR="00182E1C" w:rsidRDefault="000C1CCF" w:rsidP="009C7002">
      <w:r>
        <w:t>Geen theoretisch examen, pure praktijk!</w:t>
      </w:r>
      <w:r w:rsidR="00700C08">
        <w:t xml:space="preserve"> Open</w:t>
      </w:r>
      <w:r w:rsidR="003563A0">
        <w:t>boek examens</w:t>
      </w:r>
      <w:r w:rsidR="0074411D">
        <w:t>/testen</w:t>
      </w:r>
      <w:r w:rsidR="003563A0">
        <w:t>!</w:t>
      </w:r>
      <w:r w:rsidR="00CB6156">
        <w:t xml:space="preserve"> </w:t>
      </w:r>
    </w:p>
    <w:p w14:paraId="0091203B" w14:textId="77777777" w:rsidR="0074411D" w:rsidRDefault="0074411D" w:rsidP="009C7002"/>
    <w:p w14:paraId="7FF4A373" w14:textId="0C468BC1" w:rsidR="00CB6156" w:rsidRPr="00967DB4" w:rsidRDefault="00CB6156" w:rsidP="009C7002">
      <w:r>
        <w:t>Halverwege semester 1, één grote test/toets met de 1</w:t>
      </w:r>
      <w:r w:rsidRPr="00CB6156">
        <w:rPr>
          <w:vertAlign w:val="superscript"/>
        </w:rPr>
        <w:t>e</w:t>
      </w:r>
      <w:r>
        <w:t xml:space="preserve"> 3 hoofdstukken!</w:t>
      </w:r>
      <w:r w:rsidR="00C96AE1">
        <w:t xml:space="preserve"> 25% van de punten voor dit vak.</w:t>
      </w:r>
      <w:r w:rsidR="00215B9C">
        <w:t xml:space="preserve"> Max punten wat je kan halen is 5/20 dankzij dit. </w:t>
      </w:r>
      <w:r w:rsidR="007404C7">
        <w:t>BLOKKEEEEEEEEEEEEEEEEEEEEEEEEEEEN!</w:t>
      </w:r>
    </w:p>
    <w:p w14:paraId="2EA800BB" w14:textId="77777777" w:rsidR="00182E1C" w:rsidRDefault="00182E1C" w:rsidP="009C7002"/>
    <w:p w14:paraId="5795FD5F" w14:textId="5820CE3F" w:rsidR="00852624" w:rsidRPr="00967DB4" w:rsidRDefault="00852624" w:rsidP="009C7002">
      <w:r>
        <w:t xml:space="preserve">Donderdag 9 november 10:30 is de datum van de </w:t>
      </w:r>
      <w:proofErr w:type="spellStart"/>
      <w:r>
        <w:t>midtermtest</w:t>
      </w:r>
      <w:proofErr w:type="spellEnd"/>
      <w:r>
        <w:t xml:space="preserve">. </w:t>
      </w:r>
      <w:r w:rsidR="00835800">
        <w:t>Tijd = 1.5u</w:t>
      </w:r>
    </w:p>
    <w:p w14:paraId="7E30CA44" w14:textId="77777777" w:rsidR="00182E1C" w:rsidRPr="00967DB4" w:rsidRDefault="00182E1C" w:rsidP="009C7002"/>
    <w:p w14:paraId="30CC85B8" w14:textId="6C12796A" w:rsidR="00182E1C" w:rsidRPr="00967DB4" w:rsidRDefault="00977DB3" w:rsidP="009C7002">
      <w:r>
        <w:t xml:space="preserve">Modulo operator is heel belangrijk voor de </w:t>
      </w:r>
      <w:proofErr w:type="spellStart"/>
      <w:r>
        <w:t>midtermtest</w:t>
      </w:r>
      <w:proofErr w:type="spellEnd"/>
      <w:r>
        <w:t xml:space="preserve">. </w:t>
      </w:r>
    </w:p>
    <w:p w14:paraId="3132B6CA" w14:textId="77777777" w:rsidR="00182E1C" w:rsidRDefault="00182E1C" w:rsidP="009C7002"/>
    <w:p w14:paraId="30893005" w14:textId="44DCC017" w:rsidR="00585F8F" w:rsidRPr="00967DB4" w:rsidRDefault="00CC385E" w:rsidP="009C7002">
      <w:r>
        <w:t xml:space="preserve">Voor de </w:t>
      </w:r>
      <w:proofErr w:type="spellStart"/>
      <w:r>
        <w:t>midtermtest</w:t>
      </w:r>
      <w:proofErr w:type="spellEnd"/>
      <w:r>
        <w:t xml:space="preserve"> KRIJG je de UML. Op het examen moet je die wel kunnen maken. </w:t>
      </w:r>
    </w:p>
    <w:p w14:paraId="019B4026" w14:textId="77777777" w:rsidR="00182E1C" w:rsidRPr="00967DB4" w:rsidRDefault="00182E1C" w:rsidP="009C7002"/>
    <w:p w14:paraId="3BF8A056" w14:textId="5B04A46F" w:rsidR="00182E1C" w:rsidRPr="00967DB4" w:rsidRDefault="0054031E" w:rsidP="0054031E">
      <w:pPr>
        <w:pStyle w:val="Kop1"/>
      </w:pPr>
      <w:bookmarkStart w:id="0" w:name="_Toc153310261"/>
      <w:r>
        <w:lastRenderedPageBreak/>
        <w:t>Soorten types</w:t>
      </w:r>
      <w:bookmarkEnd w:id="0"/>
    </w:p>
    <w:tbl>
      <w:tblPr>
        <w:tblStyle w:val="Rastertabel4-Accent1"/>
        <w:tblW w:w="0" w:type="auto"/>
        <w:tblLook w:val="04A0" w:firstRow="1" w:lastRow="0" w:firstColumn="1" w:lastColumn="0" w:noHBand="0" w:noVBand="1"/>
      </w:tblPr>
      <w:tblGrid>
        <w:gridCol w:w="3256"/>
        <w:gridCol w:w="6372"/>
      </w:tblGrid>
      <w:tr w:rsidR="0054031E" w14:paraId="290BAA0A" w14:textId="77777777" w:rsidTr="0054031E">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56C2689F" w14:textId="48B5F12F" w:rsidR="0054031E" w:rsidRDefault="0054031E" w:rsidP="0054031E">
            <w:pPr>
              <w:jc w:val="center"/>
            </w:pPr>
            <w:r>
              <w:t>Type</w:t>
            </w:r>
          </w:p>
        </w:tc>
        <w:tc>
          <w:tcPr>
            <w:tcW w:w="6372" w:type="dxa"/>
            <w:vAlign w:val="center"/>
          </w:tcPr>
          <w:p w14:paraId="7B348628" w14:textId="572ABBAF" w:rsidR="0054031E" w:rsidRDefault="0054031E" w:rsidP="0054031E">
            <w:pPr>
              <w:jc w:val="center"/>
              <w:cnfStyle w:val="100000000000" w:firstRow="1" w:lastRow="0" w:firstColumn="0" w:lastColumn="0" w:oddVBand="0" w:evenVBand="0" w:oddHBand="0" w:evenHBand="0" w:firstRowFirstColumn="0" w:firstRowLastColumn="0" w:lastRowFirstColumn="0" w:lastRowLastColumn="0"/>
            </w:pPr>
            <w:r>
              <w:t>Uitleg</w:t>
            </w:r>
          </w:p>
        </w:tc>
      </w:tr>
      <w:tr w:rsidR="0054031E" w14:paraId="68D99DDC" w14:textId="77777777" w:rsidTr="0054031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3F86FEB3" w14:textId="31FB92F2" w:rsidR="0054031E" w:rsidRDefault="00D24F31" w:rsidP="0054031E">
            <w:pPr>
              <w:jc w:val="center"/>
            </w:pPr>
            <w:r>
              <w:t>i</w:t>
            </w:r>
            <w:r w:rsidR="008617D0">
              <w:t>nt</w:t>
            </w:r>
          </w:p>
        </w:tc>
        <w:tc>
          <w:tcPr>
            <w:tcW w:w="6372" w:type="dxa"/>
          </w:tcPr>
          <w:p w14:paraId="38E5F44A" w14:textId="6050BC52" w:rsidR="0054031E" w:rsidRDefault="008617D0" w:rsidP="009C7002">
            <w:pPr>
              <w:cnfStyle w:val="000000100000" w:firstRow="0" w:lastRow="0" w:firstColumn="0" w:lastColumn="0" w:oddVBand="0" w:evenVBand="0" w:oddHBand="1" w:evenHBand="0" w:firstRowFirstColumn="0" w:firstRowLastColumn="0" w:lastRowFirstColumn="0" w:lastRowLastColumn="0"/>
            </w:pPr>
            <w:r>
              <w:t>Variabele voor een getal</w:t>
            </w:r>
          </w:p>
        </w:tc>
      </w:tr>
      <w:tr w:rsidR="0054031E" w14:paraId="3176E407" w14:textId="77777777" w:rsidTr="0054031E">
        <w:trPr>
          <w:trHeight w:val="397"/>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7F89FF19" w14:textId="22B43B9E" w:rsidR="0054031E" w:rsidRDefault="00D24F31" w:rsidP="0054031E">
            <w:pPr>
              <w:jc w:val="center"/>
            </w:pPr>
            <w:proofErr w:type="spellStart"/>
            <w:r>
              <w:t>v</w:t>
            </w:r>
            <w:r w:rsidR="008617D0">
              <w:t>oid</w:t>
            </w:r>
            <w:proofErr w:type="spellEnd"/>
          </w:p>
        </w:tc>
        <w:tc>
          <w:tcPr>
            <w:tcW w:w="6372" w:type="dxa"/>
          </w:tcPr>
          <w:p w14:paraId="6C0C5DC9" w14:textId="3C719FDE" w:rsidR="0054031E" w:rsidRDefault="008617D0" w:rsidP="009C7002">
            <w:pPr>
              <w:cnfStyle w:val="000000000000" w:firstRow="0" w:lastRow="0" w:firstColumn="0" w:lastColumn="0" w:oddVBand="0" w:evenVBand="0" w:oddHBand="0" w:evenHBand="0" w:firstRowFirstColumn="0" w:firstRowLastColumn="0" w:lastRowFirstColumn="0" w:lastRowLastColumn="0"/>
            </w:pPr>
            <w:r>
              <w:t>Het maken van een lege methode</w:t>
            </w:r>
            <w:r w:rsidR="00D24F31">
              <w:t>, je verwacht niks terug.</w:t>
            </w:r>
          </w:p>
        </w:tc>
      </w:tr>
      <w:tr w:rsidR="0054031E" w14:paraId="7B7C2B3F" w14:textId="77777777" w:rsidTr="0054031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3916ABB2" w14:textId="290835D0" w:rsidR="0054031E" w:rsidRDefault="00D24F31" w:rsidP="0054031E">
            <w:pPr>
              <w:jc w:val="center"/>
            </w:pPr>
            <w:r>
              <w:t>Double</w:t>
            </w:r>
          </w:p>
        </w:tc>
        <w:tc>
          <w:tcPr>
            <w:tcW w:w="6372" w:type="dxa"/>
          </w:tcPr>
          <w:p w14:paraId="35C5AC9F" w14:textId="0E429F0F" w:rsidR="0054031E" w:rsidRDefault="00D24F31" w:rsidP="009C7002">
            <w:pPr>
              <w:cnfStyle w:val="000000100000" w:firstRow="0" w:lastRow="0" w:firstColumn="0" w:lastColumn="0" w:oddVBand="0" w:evenVBand="0" w:oddHBand="1" w:evenHBand="0" w:firstRowFirstColumn="0" w:firstRowLastColumn="0" w:lastRowFirstColumn="0" w:lastRowLastColumn="0"/>
            </w:pPr>
            <w:r>
              <w:t>Variabele voor een kommagetal</w:t>
            </w:r>
          </w:p>
        </w:tc>
      </w:tr>
      <w:tr w:rsidR="0054031E" w14:paraId="0A974013" w14:textId="77777777" w:rsidTr="0054031E">
        <w:trPr>
          <w:trHeight w:val="397"/>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59407C5" w14:textId="11D6A215" w:rsidR="0054031E" w:rsidRDefault="00D24F31" w:rsidP="0054031E">
            <w:pPr>
              <w:jc w:val="center"/>
            </w:pPr>
            <w:r>
              <w:t>String</w:t>
            </w:r>
          </w:p>
        </w:tc>
        <w:tc>
          <w:tcPr>
            <w:tcW w:w="6372" w:type="dxa"/>
          </w:tcPr>
          <w:p w14:paraId="7AFB0261" w14:textId="6ACF9C60" w:rsidR="0054031E" w:rsidRDefault="00D24F31" w:rsidP="009C7002">
            <w:pPr>
              <w:cnfStyle w:val="000000000000" w:firstRow="0" w:lastRow="0" w:firstColumn="0" w:lastColumn="0" w:oddVBand="0" w:evenVBand="0" w:oddHBand="0" w:evenHBand="0" w:firstRowFirstColumn="0" w:firstRowLastColumn="0" w:lastRowFirstColumn="0" w:lastRowLastColumn="0"/>
            </w:pPr>
            <w:r>
              <w:t>Variabele voor een stukje tekst</w:t>
            </w:r>
          </w:p>
        </w:tc>
      </w:tr>
      <w:tr w:rsidR="0054031E" w14:paraId="62178F76" w14:textId="77777777" w:rsidTr="0054031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781BDB1" w14:textId="374DE618" w:rsidR="0054031E" w:rsidRDefault="001D0AF4" w:rsidP="0054031E">
            <w:pPr>
              <w:jc w:val="center"/>
            </w:pPr>
            <w:proofErr w:type="spellStart"/>
            <w:r>
              <w:t>Boolean</w:t>
            </w:r>
            <w:proofErr w:type="spellEnd"/>
          </w:p>
        </w:tc>
        <w:tc>
          <w:tcPr>
            <w:tcW w:w="6372" w:type="dxa"/>
          </w:tcPr>
          <w:p w14:paraId="77571041" w14:textId="125F2556" w:rsidR="0054031E" w:rsidRDefault="001D0AF4" w:rsidP="009C7002">
            <w:pPr>
              <w:cnfStyle w:val="000000100000" w:firstRow="0" w:lastRow="0" w:firstColumn="0" w:lastColumn="0" w:oddVBand="0" w:evenVBand="0" w:oddHBand="1" w:evenHBand="0" w:firstRowFirstColumn="0" w:firstRowLastColumn="0" w:lastRowFirstColumn="0" w:lastRowLastColumn="0"/>
            </w:pPr>
            <w:r>
              <w:t xml:space="preserve">Variabele met als uitkomst </w:t>
            </w:r>
            <w:proofErr w:type="spellStart"/>
            <w:r>
              <w:t>true</w:t>
            </w:r>
            <w:proofErr w:type="spellEnd"/>
            <w:r>
              <w:t xml:space="preserve"> of </w:t>
            </w:r>
            <w:proofErr w:type="spellStart"/>
            <w:r>
              <w:t>false</w:t>
            </w:r>
            <w:proofErr w:type="spellEnd"/>
          </w:p>
        </w:tc>
      </w:tr>
      <w:tr w:rsidR="0054031E" w14:paraId="0D869709" w14:textId="77777777" w:rsidTr="0054031E">
        <w:trPr>
          <w:trHeight w:val="397"/>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3CE799D4" w14:textId="4FD8DF03" w:rsidR="0054031E" w:rsidRDefault="001D0AF4" w:rsidP="0054031E">
            <w:pPr>
              <w:jc w:val="center"/>
            </w:pPr>
            <w:proofErr w:type="spellStart"/>
            <w:r>
              <w:t>LocalDate</w:t>
            </w:r>
            <w:proofErr w:type="spellEnd"/>
          </w:p>
        </w:tc>
        <w:tc>
          <w:tcPr>
            <w:tcW w:w="6372" w:type="dxa"/>
          </w:tcPr>
          <w:p w14:paraId="1C052C70" w14:textId="0CB66088" w:rsidR="0054031E" w:rsidRDefault="00B23CDC" w:rsidP="009C7002">
            <w:pPr>
              <w:cnfStyle w:val="000000000000" w:firstRow="0" w:lastRow="0" w:firstColumn="0" w:lastColumn="0" w:oddVBand="0" w:evenVBand="0" w:oddHBand="0" w:evenHBand="0" w:firstRowFirstColumn="0" w:firstRowLastColumn="0" w:lastRowFirstColumn="0" w:lastRowLastColumn="0"/>
            </w:pPr>
            <w:r>
              <w:t>Type voor het maken van een datum</w:t>
            </w:r>
          </w:p>
        </w:tc>
      </w:tr>
      <w:tr w:rsidR="0054031E" w14:paraId="791D7808" w14:textId="77777777" w:rsidTr="0054031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7F5CFFA5" w14:textId="76093CAC" w:rsidR="0054031E" w:rsidRDefault="00B23CDC" w:rsidP="0054031E">
            <w:pPr>
              <w:jc w:val="center"/>
            </w:pPr>
            <w:proofErr w:type="spellStart"/>
            <w:r>
              <w:t>BigDecimal</w:t>
            </w:r>
            <w:proofErr w:type="spellEnd"/>
          </w:p>
        </w:tc>
        <w:tc>
          <w:tcPr>
            <w:tcW w:w="6372" w:type="dxa"/>
          </w:tcPr>
          <w:p w14:paraId="2DC852CE" w14:textId="12249570" w:rsidR="0054031E" w:rsidRDefault="00B23CDC" w:rsidP="009C7002">
            <w:pPr>
              <w:cnfStyle w:val="000000100000" w:firstRow="0" w:lastRow="0" w:firstColumn="0" w:lastColumn="0" w:oddVBand="0" w:evenVBand="0" w:oddHBand="1" w:evenHBand="0" w:firstRowFirstColumn="0" w:firstRowLastColumn="0" w:lastRowFirstColumn="0" w:lastRowLastColumn="0"/>
            </w:pPr>
            <w:r>
              <w:t xml:space="preserve">Specifiek type voor het </w:t>
            </w:r>
            <w:r w:rsidR="005908C1">
              <w:t>berekenen</w:t>
            </w:r>
            <w:r>
              <w:t xml:space="preserve"> van geld</w:t>
            </w:r>
          </w:p>
        </w:tc>
      </w:tr>
      <w:tr w:rsidR="00B23CDC" w14:paraId="31F1E7B7" w14:textId="77777777" w:rsidTr="0054031E">
        <w:trPr>
          <w:trHeight w:val="397"/>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05F46EE6" w14:textId="4D841133" w:rsidR="00B23CDC" w:rsidRDefault="00512C2A" w:rsidP="0054031E">
            <w:pPr>
              <w:jc w:val="center"/>
            </w:pPr>
            <w:proofErr w:type="spellStart"/>
            <w:r>
              <w:t>SecureRandom</w:t>
            </w:r>
            <w:proofErr w:type="spellEnd"/>
          </w:p>
        </w:tc>
        <w:tc>
          <w:tcPr>
            <w:tcW w:w="6372" w:type="dxa"/>
          </w:tcPr>
          <w:p w14:paraId="0D4F3005" w14:textId="22DB9BED" w:rsidR="00B23CDC" w:rsidRDefault="00512C2A" w:rsidP="009C7002">
            <w:pPr>
              <w:cnfStyle w:val="000000000000" w:firstRow="0" w:lastRow="0" w:firstColumn="0" w:lastColumn="0" w:oddVBand="0" w:evenVBand="0" w:oddHBand="0" w:evenHBand="0" w:firstRowFirstColumn="0" w:firstRowLastColumn="0" w:lastRowFirstColumn="0" w:lastRowLastColumn="0"/>
            </w:pPr>
            <w:r>
              <w:t xml:space="preserve">Variabele voor het maken van een random </w:t>
            </w:r>
            <w:proofErr w:type="spellStart"/>
            <w:r>
              <w:t>generated</w:t>
            </w:r>
            <w:proofErr w:type="spellEnd"/>
            <w:r>
              <w:t xml:space="preserve"> getal.</w:t>
            </w:r>
          </w:p>
        </w:tc>
      </w:tr>
      <w:tr w:rsidR="00914D64" w14:paraId="3F184913" w14:textId="77777777" w:rsidTr="0054031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3114BC50" w14:textId="1EE61AEF" w:rsidR="00914D64" w:rsidRDefault="00914D64" w:rsidP="0054031E">
            <w:pPr>
              <w:jc w:val="center"/>
            </w:pPr>
            <w:r>
              <w:t>DTO</w:t>
            </w:r>
          </w:p>
        </w:tc>
        <w:tc>
          <w:tcPr>
            <w:tcW w:w="6372" w:type="dxa"/>
          </w:tcPr>
          <w:p w14:paraId="03892335" w14:textId="179AAF61" w:rsidR="00914D64" w:rsidRDefault="00914D64" w:rsidP="009C7002">
            <w:pPr>
              <w:cnfStyle w:val="000000100000" w:firstRow="0" w:lastRow="0" w:firstColumn="0" w:lastColumn="0" w:oddVBand="0" w:evenVBand="0" w:oddHBand="1" w:evenHBand="0" w:firstRowFirstColumn="0" w:firstRowLastColumn="0" w:lastRowFirstColumn="0" w:lastRowLastColumn="0"/>
            </w:pPr>
            <w:r>
              <w:t>Type voor een lijst te maken met een methode van verschillende types.</w:t>
            </w:r>
          </w:p>
        </w:tc>
      </w:tr>
      <w:tr w:rsidR="00AB583F" w14:paraId="6E317FCB" w14:textId="77777777" w:rsidTr="0054031E">
        <w:trPr>
          <w:trHeight w:val="397"/>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7A01306" w14:textId="20721D81" w:rsidR="00AB583F" w:rsidRDefault="00AB583F" w:rsidP="0054031E">
            <w:pPr>
              <w:jc w:val="center"/>
            </w:pPr>
            <w:proofErr w:type="spellStart"/>
            <w:r>
              <w:t>RepositoryType</w:t>
            </w:r>
            <w:proofErr w:type="spellEnd"/>
          </w:p>
        </w:tc>
        <w:tc>
          <w:tcPr>
            <w:tcW w:w="6372" w:type="dxa"/>
          </w:tcPr>
          <w:p w14:paraId="43069290" w14:textId="772F27A6" w:rsidR="00AB583F" w:rsidRDefault="00AB583F" w:rsidP="009C7002">
            <w:pPr>
              <w:cnfStyle w:val="000000000000" w:firstRow="0" w:lastRow="0" w:firstColumn="0" w:lastColumn="0" w:oddVBand="0" w:evenVBand="0" w:oddHBand="0" w:evenHBand="0" w:firstRowFirstColumn="0" w:firstRowLastColumn="0" w:lastRowFirstColumn="0" w:lastRowLastColumn="0"/>
            </w:pPr>
            <w:r>
              <w:t xml:space="preserve">Dit type is enkel bij een </w:t>
            </w:r>
            <w:proofErr w:type="spellStart"/>
            <w:r>
              <w:t>repository</w:t>
            </w:r>
            <w:proofErr w:type="spellEnd"/>
            <w:r>
              <w:t xml:space="preserve"> en krijgt de exacte naam van de param</w:t>
            </w:r>
            <w:r w:rsidR="0007371A">
              <w:t>eter/attribuut in kwestie.</w:t>
            </w:r>
            <w:r w:rsidR="00FA2272">
              <w:t xml:space="preserve"> Dit is namelijk de naam van het returntype.</w:t>
            </w:r>
          </w:p>
        </w:tc>
      </w:tr>
      <w:tr w:rsidR="005536AF" w14:paraId="04536948" w14:textId="77777777" w:rsidTr="0054031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0545C23B" w14:textId="5A7C0E65" w:rsidR="005536AF" w:rsidRDefault="005536AF" w:rsidP="0054031E">
            <w:pPr>
              <w:jc w:val="center"/>
            </w:pPr>
            <w:r>
              <w:t>long</w:t>
            </w:r>
          </w:p>
        </w:tc>
        <w:tc>
          <w:tcPr>
            <w:tcW w:w="6372" w:type="dxa"/>
          </w:tcPr>
          <w:p w14:paraId="6038F672" w14:textId="59FEF00A" w:rsidR="005536AF" w:rsidRDefault="005536AF" w:rsidP="009C7002">
            <w:pPr>
              <w:cnfStyle w:val="000000100000" w:firstRow="0" w:lastRow="0" w:firstColumn="0" w:lastColumn="0" w:oddVBand="0" w:evenVBand="0" w:oddHBand="1" w:evenHBand="0" w:firstRowFirstColumn="0" w:firstRowLastColumn="0" w:lastRowFirstColumn="0" w:lastRowLastColumn="0"/>
            </w:pPr>
            <w:r>
              <w:t>Een int, maar gemaakt voor</w:t>
            </w:r>
            <w:r w:rsidR="00B304A1">
              <w:t xml:space="preserve"> grotere getallen</w:t>
            </w:r>
          </w:p>
        </w:tc>
      </w:tr>
    </w:tbl>
    <w:p w14:paraId="4C2BD55D" w14:textId="77777777" w:rsidR="00182E1C" w:rsidRPr="00967DB4" w:rsidRDefault="00182E1C" w:rsidP="009C7002"/>
    <w:p w14:paraId="48A53916" w14:textId="77777777" w:rsidR="00182E1C" w:rsidRPr="00967DB4" w:rsidRDefault="00182E1C" w:rsidP="009C7002"/>
    <w:p w14:paraId="058BD4D7" w14:textId="77777777" w:rsidR="00182E1C" w:rsidRPr="00967DB4" w:rsidRDefault="00182E1C" w:rsidP="009C7002"/>
    <w:p w14:paraId="6070F965" w14:textId="77777777" w:rsidR="00182E1C" w:rsidRPr="00967DB4" w:rsidRDefault="00182E1C" w:rsidP="009C7002"/>
    <w:p w14:paraId="691C87DB" w14:textId="77777777" w:rsidR="00182E1C" w:rsidRPr="00967DB4" w:rsidRDefault="00182E1C" w:rsidP="009C7002"/>
    <w:p w14:paraId="0694D98B" w14:textId="77777777" w:rsidR="00182E1C" w:rsidRPr="00967DB4" w:rsidRDefault="00182E1C" w:rsidP="009C7002"/>
    <w:p w14:paraId="176A5C13" w14:textId="77777777" w:rsidR="00182E1C" w:rsidRPr="00967DB4" w:rsidRDefault="00182E1C" w:rsidP="009C7002"/>
    <w:p w14:paraId="665B0FAE" w14:textId="77777777" w:rsidR="00182E1C" w:rsidRPr="00967DB4" w:rsidRDefault="00182E1C" w:rsidP="009C7002"/>
    <w:p w14:paraId="4E756AB0" w14:textId="77777777" w:rsidR="00182E1C" w:rsidRPr="00967DB4" w:rsidRDefault="00182E1C" w:rsidP="009C7002"/>
    <w:p w14:paraId="098AD209" w14:textId="77777777" w:rsidR="00182E1C" w:rsidRPr="00967DB4" w:rsidRDefault="00182E1C" w:rsidP="009C7002"/>
    <w:p w14:paraId="2DA84C8E" w14:textId="77777777" w:rsidR="00182E1C" w:rsidRPr="00967DB4" w:rsidRDefault="00182E1C" w:rsidP="009C7002"/>
    <w:p w14:paraId="2C8DC0A6" w14:textId="77777777" w:rsidR="00182E1C" w:rsidRPr="00967DB4" w:rsidRDefault="00182E1C" w:rsidP="009C7002"/>
    <w:p w14:paraId="55246AB5" w14:textId="77777777" w:rsidR="004C623B" w:rsidRPr="00967DB4" w:rsidRDefault="004C623B" w:rsidP="009C7002"/>
    <w:p w14:paraId="2A4DB936" w14:textId="7FAE54BB" w:rsidR="0086358B" w:rsidRPr="00967DB4" w:rsidRDefault="0086358B" w:rsidP="009C7002"/>
    <w:p w14:paraId="02C72111" w14:textId="73774F0E" w:rsidR="0086358B" w:rsidRDefault="008076BC" w:rsidP="008076BC">
      <w:pPr>
        <w:pStyle w:val="Kop1"/>
      </w:pPr>
      <w:bookmarkStart w:id="1" w:name="_Toc153310262"/>
      <w:r>
        <w:lastRenderedPageBreak/>
        <w:t>Hoofdstuk 3</w:t>
      </w:r>
      <w:bookmarkEnd w:id="1"/>
      <w:r w:rsidR="004B3827">
        <w:t xml:space="preserve"> (Domeinklasse)</w:t>
      </w:r>
    </w:p>
    <w:p w14:paraId="2F11988D" w14:textId="19550BED" w:rsidR="00FA3EF6" w:rsidRDefault="00AC3DCF" w:rsidP="00FA3EF6">
      <w:pPr>
        <w:pStyle w:val="Kop2"/>
      </w:pPr>
      <w:r>
        <w:t>Object</w:t>
      </w:r>
    </w:p>
    <w:p w14:paraId="0730E602" w14:textId="13C37693" w:rsidR="00AC3DCF" w:rsidRDefault="0060720F" w:rsidP="00742232">
      <w:pPr>
        <w:pStyle w:val="Geenafstand"/>
      </w:pPr>
      <w:r>
        <w:t>Definitie object:</w:t>
      </w:r>
    </w:p>
    <w:p w14:paraId="7DC0E198" w14:textId="543BB36A" w:rsidR="0060720F" w:rsidRDefault="0060720F" w:rsidP="00742232">
      <w:pPr>
        <w:pStyle w:val="Lijstalinea"/>
        <w:numPr>
          <w:ilvl w:val="0"/>
          <w:numId w:val="52"/>
        </w:numPr>
      </w:pPr>
      <w:r w:rsidRPr="0060720F">
        <w:t xml:space="preserve">Een </w:t>
      </w:r>
      <w:r w:rsidRPr="0049219F">
        <w:rPr>
          <w:b/>
          <w:bCs/>
        </w:rPr>
        <w:t>real-life object</w:t>
      </w:r>
      <w:r w:rsidRPr="0060720F">
        <w:t xml:space="preserve"> zoals e</w:t>
      </w:r>
      <w:r>
        <w:t>en pennenzak.</w:t>
      </w:r>
    </w:p>
    <w:p w14:paraId="7DC6447D" w14:textId="278C5D6B" w:rsidR="0060720F" w:rsidRDefault="0060720F" w:rsidP="00742232">
      <w:pPr>
        <w:pStyle w:val="Lijstalinea"/>
        <w:numPr>
          <w:ilvl w:val="0"/>
          <w:numId w:val="52"/>
        </w:numPr>
      </w:pPr>
      <w:r w:rsidRPr="0060720F">
        <w:t>Een (real-life) object heeft ook</w:t>
      </w:r>
      <w:r>
        <w:t xml:space="preserve"> </w:t>
      </w:r>
      <w:r w:rsidRPr="0049219F">
        <w:rPr>
          <w:b/>
          <w:bCs/>
        </w:rPr>
        <w:t>eigenschappen</w:t>
      </w:r>
      <w:r>
        <w:t xml:space="preserve"> zoal</w:t>
      </w:r>
      <w:r w:rsidR="00742232">
        <w:t>s de pennenzak die</w:t>
      </w:r>
    </w:p>
    <w:p w14:paraId="34C41395" w14:textId="1FD9A96B" w:rsidR="0086358B" w:rsidRDefault="00742232" w:rsidP="009C7002">
      <w:pPr>
        <w:pStyle w:val="Lijstalinea"/>
        <w:numPr>
          <w:ilvl w:val="1"/>
          <w:numId w:val="52"/>
        </w:numPr>
      </w:pPr>
      <w:r>
        <w:t>Kleur, lengte, hoogte, breedte en materiaal heeft.</w:t>
      </w:r>
    </w:p>
    <w:p w14:paraId="054ACBEB" w14:textId="77777777" w:rsidR="00742232" w:rsidRDefault="00742232" w:rsidP="00742232"/>
    <w:p w14:paraId="5D74209A" w14:textId="3BF8ACD4" w:rsidR="00742232" w:rsidRDefault="0049219F" w:rsidP="0049219F">
      <w:pPr>
        <w:pStyle w:val="Geenafstand"/>
      </w:pPr>
      <w:r>
        <w:t xml:space="preserve">gedrag: </w:t>
      </w:r>
    </w:p>
    <w:p w14:paraId="1C5F863B" w14:textId="360B166B" w:rsidR="0049219F" w:rsidRDefault="0049219F" w:rsidP="00742232">
      <w:r>
        <w:t>Dit omdat wat je kan doen met het object (</w:t>
      </w:r>
      <w:r w:rsidRPr="0049219F">
        <w:rPr>
          <w:b/>
          <w:bCs/>
        </w:rPr>
        <w:t>methoden</w:t>
      </w:r>
      <w:r>
        <w:t>).</w:t>
      </w:r>
    </w:p>
    <w:p w14:paraId="0E721F2A" w14:textId="3467D904" w:rsidR="00742232" w:rsidRPr="0060720F" w:rsidRDefault="00742232" w:rsidP="00742232">
      <w:pPr>
        <w:pStyle w:val="Kop2"/>
      </w:pPr>
      <w:r>
        <w:t>Abstractie</w:t>
      </w:r>
    </w:p>
    <w:p w14:paraId="38E857B5" w14:textId="2E4CD5D7" w:rsidR="00362A14" w:rsidRDefault="00EB3D3C" w:rsidP="00EB3D3C">
      <w:pPr>
        <w:pStyle w:val="Geenafstand"/>
      </w:pPr>
      <w:r>
        <w:t>Definitie abstractie:</w:t>
      </w:r>
    </w:p>
    <w:p w14:paraId="0EEB4784" w14:textId="761BF3B8" w:rsidR="00EB3D3C" w:rsidRPr="0060720F" w:rsidRDefault="00D82A11" w:rsidP="009C7002">
      <w:r>
        <w:t xml:space="preserve">het enkel opnemen van de </w:t>
      </w:r>
      <w:r w:rsidRPr="00D82A11">
        <w:rPr>
          <w:b/>
          <w:bCs/>
        </w:rPr>
        <w:t>noodzakelijke</w:t>
      </w:r>
      <w:r>
        <w:t xml:space="preserve"> eigenschappen en/of gedrag en tegelijk het verbergen van onnodige details.</w:t>
      </w:r>
    </w:p>
    <w:p w14:paraId="2B699F5A" w14:textId="1F324DA6" w:rsidR="00D82A11" w:rsidRPr="0060720F" w:rsidRDefault="00D82A11" w:rsidP="00D82A11">
      <w:pPr>
        <w:pStyle w:val="Kop2"/>
      </w:pPr>
      <w:r>
        <w:t>Klasse</w:t>
      </w:r>
    </w:p>
    <w:p w14:paraId="4B054877" w14:textId="77777777" w:rsidR="00362A14" w:rsidRPr="0060720F" w:rsidRDefault="00362A14" w:rsidP="009C7002"/>
    <w:p w14:paraId="08C46EEE" w14:textId="77777777" w:rsidR="00362A14" w:rsidRPr="0060720F" w:rsidRDefault="00362A14" w:rsidP="009C7002"/>
    <w:p w14:paraId="586E1095" w14:textId="77777777" w:rsidR="00362A14" w:rsidRPr="0060720F" w:rsidRDefault="00362A14" w:rsidP="009C7002"/>
    <w:p w14:paraId="67D5A905" w14:textId="2E5AE3DC" w:rsidR="00F3030F" w:rsidRDefault="00802C28" w:rsidP="009C7002">
      <w:pPr>
        <w:pStyle w:val="Kop2"/>
      </w:pPr>
      <w:bookmarkStart w:id="2" w:name="_Toc153310264"/>
      <w:r>
        <w:t>Opbouw van een klasse</w:t>
      </w:r>
      <w:bookmarkEnd w:id="2"/>
      <w:r w:rsidR="00F3030F">
        <w:t xml:space="preserve"> </w:t>
      </w:r>
    </w:p>
    <w:tbl>
      <w:tblPr>
        <w:tblStyle w:val="Rastertabel2-Accent5"/>
        <w:tblW w:w="0" w:type="auto"/>
        <w:tblLook w:val="04A0" w:firstRow="1" w:lastRow="0" w:firstColumn="1" w:lastColumn="0" w:noHBand="0" w:noVBand="1"/>
      </w:tblPr>
      <w:tblGrid>
        <w:gridCol w:w="709"/>
        <w:gridCol w:w="8919"/>
      </w:tblGrid>
      <w:tr w:rsidR="00477D0B" w14:paraId="3DE0B10C" w14:textId="77777777" w:rsidTr="004225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Align w:val="bottom"/>
          </w:tcPr>
          <w:p w14:paraId="3F630E19" w14:textId="47556ACF" w:rsidR="00477D0B" w:rsidRDefault="00477D0B" w:rsidP="00422517">
            <w:pPr>
              <w:jc w:val="left"/>
            </w:pPr>
            <w:r>
              <w:t>Stap</w:t>
            </w:r>
          </w:p>
        </w:tc>
        <w:tc>
          <w:tcPr>
            <w:tcW w:w="8919" w:type="dxa"/>
            <w:vAlign w:val="bottom"/>
          </w:tcPr>
          <w:p w14:paraId="5620A82D" w14:textId="6B8208D0" w:rsidR="00477D0B" w:rsidRDefault="00477D0B" w:rsidP="00422517">
            <w:pPr>
              <w:jc w:val="left"/>
              <w:cnfStyle w:val="100000000000" w:firstRow="1" w:lastRow="0" w:firstColumn="0" w:lastColumn="0" w:oddVBand="0" w:evenVBand="0" w:oddHBand="0" w:evenHBand="0" w:firstRowFirstColumn="0" w:firstRowLastColumn="0" w:lastRowFirstColumn="0" w:lastRowLastColumn="0"/>
            </w:pPr>
            <w:r>
              <w:t>Uitleg</w:t>
            </w:r>
          </w:p>
        </w:tc>
      </w:tr>
      <w:tr w:rsidR="00477D0B" w14:paraId="36585A50" w14:textId="77777777" w:rsidTr="00ED2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Align w:val="center"/>
          </w:tcPr>
          <w:p w14:paraId="6FF4E602" w14:textId="6519643D" w:rsidR="00477D0B" w:rsidRDefault="00477D0B" w:rsidP="00477D0B">
            <w:pPr>
              <w:jc w:val="center"/>
            </w:pPr>
            <w:r>
              <w:t>1</w:t>
            </w:r>
          </w:p>
        </w:tc>
        <w:tc>
          <w:tcPr>
            <w:tcW w:w="8919" w:type="dxa"/>
            <w:vAlign w:val="center"/>
          </w:tcPr>
          <w:p w14:paraId="697851C6" w14:textId="77777777" w:rsidR="00ED2512" w:rsidRDefault="00ED2512" w:rsidP="00ED2512">
            <w:pPr>
              <w:jc w:val="left"/>
              <w:cnfStyle w:val="000000100000" w:firstRow="0" w:lastRow="0" w:firstColumn="0" w:lastColumn="0" w:oddVBand="0" w:evenVBand="0" w:oddHBand="1" w:evenHBand="0" w:firstRowFirstColumn="0" w:firstRowLastColumn="0" w:lastRowFirstColumn="0" w:lastRowLastColumn="0"/>
            </w:pPr>
          </w:p>
          <w:p w14:paraId="2128D3F6" w14:textId="34EC54A7" w:rsidR="00477D0B" w:rsidRDefault="00477D0B" w:rsidP="00ED2512">
            <w:pPr>
              <w:jc w:val="left"/>
              <w:cnfStyle w:val="000000100000" w:firstRow="0" w:lastRow="0" w:firstColumn="0" w:lastColumn="0" w:oddVBand="0" w:evenVBand="0" w:oddHBand="1" w:evenHBand="0" w:firstRowFirstColumn="0" w:firstRowLastColumn="0" w:lastRowFirstColumn="0" w:lastRowLastColumn="0"/>
            </w:pPr>
            <w:r>
              <w:t xml:space="preserve">Maak een </w:t>
            </w:r>
            <w:proofErr w:type="spellStart"/>
            <w:r>
              <w:t>classe</w:t>
            </w:r>
            <w:proofErr w:type="spellEnd"/>
            <w:r>
              <w:t xml:space="preserve"> in de package ‘</w:t>
            </w:r>
            <w:r w:rsidRPr="00ED2512">
              <w:rPr>
                <w:b/>
                <w:bCs/>
              </w:rPr>
              <w:t>domein’</w:t>
            </w:r>
            <w:r>
              <w:t xml:space="preserve"> ZONDER public </w:t>
            </w:r>
            <w:proofErr w:type="spellStart"/>
            <w:r>
              <w:t>static</w:t>
            </w:r>
            <w:proofErr w:type="spellEnd"/>
            <w:r>
              <w:t xml:space="preserve"> </w:t>
            </w:r>
            <w:proofErr w:type="spellStart"/>
            <w:r>
              <w:t>void</w:t>
            </w:r>
            <w:proofErr w:type="spellEnd"/>
            <w:r>
              <w:t xml:space="preserve"> </w:t>
            </w:r>
            <w:proofErr w:type="spellStart"/>
            <w:r>
              <w:t>main</w:t>
            </w:r>
            <w:proofErr w:type="spellEnd"/>
            <w:r>
              <w:t>!</w:t>
            </w:r>
          </w:p>
        </w:tc>
      </w:tr>
      <w:tr w:rsidR="00477D0B" w14:paraId="65AF302A" w14:textId="77777777" w:rsidTr="00ED2512">
        <w:tc>
          <w:tcPr>
            <w:cnfStyle w:val="001000000000" w:firstRow="0" w:lastRow="0" w:firstColumn="1" w:lastColumn="0" w:oddVBand="0" w:evenVBand="0" w:oddHBand="0" w:evenHBand="0" w:firstRowFirstColumn="0" w:firstRowLastColumn="0" w:lastRowFirstColumn="0" w:lastRowLastColumn="0"/>
            <w:tcW w:w="709" w:type="dxa"/>
            <w:vAlign w:val="center"/>
          </w:tcPr>
          <w:p w14:paraId="768D6FA6" w14:textId="1A276BA1" w:rsidR="00477D0B" w:rsidRDefault="00477D0B" w:rsidP="00477D0B">
            <w:pPr>
              <w:jc w:val="center"/>
            </w:pPr>
            <w:r>
              <w:t>2</w:t>
            </w:r>
          </w:p>
        </w:tc>
        <w:tc>
          <w:tcPr>
            <w:tcW w:w="8919" w:type="dxa"/>
            <w:vAlign w:val="center"/>
          </w:tcPr>
          <w:p w14:paraId="329C6570" w14:textId="77777777" w:rsidR="00ED2512" w:rsidRDefault="00ED2512" w:rsidP="00ED2512">
            <w:pPr>
              <w:jc w:val="left"/>
              <w:cnfStyle w:val="000000000000" w:firstRow="0" w:lastRow="0" w:firstColumn="0" w:lastColumn="0" w:oddVBand="0" w:evenVBand="0" w:oddHBand="0" w:evenHBand="0" w:firstRowFirstColumn="0" w:firstRowLastColumn="0" w:lastRowFirstColumn="0" w:lastRowLastColumn="0"/>
            </w:pPr>
          </w:p>
          <w:p w14:paraId="2B01232D" w14:textId="4CAD622E" w:rsidR="00477D0B" w:rsidRDefault="00477D0B" w:rsidP="00ED2512">
            <w:pPr>
              <w:jc w:val="left"/>
              <w:cnfStyle w:val="000000000000" w:firstRow="0" w:lastRow="0" w:firstColumn="0" w:lastColumn="0" w:oddVBand="0" w:evenVBand="0" w:oddHBand="0" w:evenHBand="0" w:firstRowFirstColumn="0" w:firstRowLastColumn="0" w:lastRowFirstColumn="0" w:lastRowLastColumn="0"/>
            </w:pPr>
            <w:r>
              <w:t xml:space="preserve">maak je </w:t>
            </w:r>
            <w:r w:rsidRPr="00ED2512">
              <w:rPr>
                <w:b/>
                <w:bCs/>
              </w:rPr>
              <w:t>eigenschappen</w:t>
            </w:r>
            <w:r>
              <w:t xml:space="preserve"> (private)</w:t>
            </w:r>
          </w:p>
        </w:tc>
      </w:tr>
      <w:tr w:rsidR="00477D0B" w14:paraId="779D9397" w14:textId="77777777" w:rsidTr="00ED2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Align w:val="center"/>
          </w:tcPr>
          <w:p w14:paraId="0CD7ABA7" w14:textId="7558AF71" w:rsidR="00477D0B" w:rsidRDefault="00477D0B" w:rsidP="00477D0B">
            <w:pPr>
              <w:jc w:val="center"/>
            </w:pPr>
            <w:r>
              <w:t>3</w:t>
            </w:r>
          </w:p>
        </w:tc>
        <w:tc>
          <w:tcPr>
            <w:tcW w:w="8919" w:type="dxa"/>
            <w:vAlign w:val="center"/>
          </w:tcPr>
          <w:p w14:paraId="36D60C94" w14:textId="77777777" w:rsidR="00ED2512" w:rsidRDefault="00ED2512" w:rsidP="00ED2512">
            <w:pPr>
              <w:jc w:val="left"/>
              <w:cnfStyle w:val="000000100000" w:firstRow="0" w:lastRow="0" w:firstColumn="0" w:lastColumn="0" w:oddVBand="0" w:evenVBand="0" w:oddHBand="1" w:evenHBand="0" w:firstRowFirstColumn="0" w:firstRowLastColumn="0" w:lastRowFirstColumn="0" w:lastRowLastColumn="0"/>
            </w:pPr>
          </w:p>
          <w:p w14:paraId="48E0EAD4" w14:textId="04366BE6" w:rsidR="00477D0B" w:rsidRDefault="00477D0B" w:rsidP="00ED2512">
            <w:pPr>
              <w:jc w:val="left"/>
              <w:cnfStyle w:val="000000100000" w:firstRow="0" w:lastRow="0" w:firstColumn="0" w:lastColumn="0" w:oddVBand="0" w:evenVBand="0" w:oddHBand="1" w:evenHBand="0" w:firstRowFirstColumn="0" w:firstRowLastColumn="0" w:lastRowFirstColumn="0" w:lastRowLastColumn="0"/>
            </w:pPr>
            <w:r>
              <w:t xml:space="preserve">maak van de eigenschappen </w:t>
            </w:r>
            <w:proofErr w:type="spellStart"/>
            <w:r w:rsidRPr="00ED2512">
              <w:rPr>
                <w:b/>
                <w:bCs/>
              </w:rPr>
              <w:t>getters</w:t>
            </w:r>
            <w:proofErr w:type="spellEnd"/>
            <w:r>
              <w:t xml:space="preserve"> en </w:t>
            </w:r>
            <w:r w:rsidRPr="00ED2512">
              <w:rPr>
                <w:b/>
                <w:bCs/>
              </w:rPr>
              <w:t>setters</w:t>
            </w:r>
            <w:r>
              <w:t xml:space="preserve"> (&lt;-&gt; + public)</w:t>
            </w:r>
          </w:p>
        </w:tc>
      </w:tr>
      <w:tr w:rsidR="00477D0B" w14:paraId="62ACE3EE" w14:textId="77777777" w:rsidTr="00ED2512">
        <w:tc>
          <w:tcPr>
            <w:cnfStyle w:val="001000000000" w:firstRow="0" w:lastRow="0" w:firstColumn="1" w:lastColumn="0" w:oddVBand="0" w:evenVBand="0" w:oddHBand="0" w:evenHBand="0" w:firstRowFirstColumn="0" w:firstRowLastColumn="0" w:lastRowFirstColumn="0" w:lastRowLastColumn="0"/>
            <w:tcW w:w="709" w:type="dxa"/>
            <w:vAlign w:val="center"/>
          </w:tcPr>
          <w:p w14:paraId="7333FA1E" w14:textId="664F657B" w:rsidR="00477D0B" w:rsidRDefault="00477D0B" w:rsidP="00477D0B">
            <w:pPr>
              <w:jc w:val="center"/>
            </w:pPr>
            <w:r>
              <w:t>4</w:t>
            </w:r>
          </w:p>
        </w:tc>
        <w:tc>
          <w:tcPr>
            <w:tcW w:w="8919" w:type="dxa"/>
            <w:vAlign w:val="center"/>
          </w:tcPr>
          <w:p w14:paraId="717081F4" w14:textId="77777777" w:rsidR="00ED2512" w:rsidRDefault="00ED2512" w:rsidP="00ED2512">
            <w:pPr>
              <w:jc w:val="left"/>
              <w:cnfStyle w:val="000000000000" w:firstRow="0" w:lastRow="0" w:firstColumn="0" w:lastColumn="0" w:oddVBand="0" w:evenVBand="0" w:oddHBand="0" w:evenHBand="0" w:firstRowFirstColumn="0" w:firstRowLastColumn="0" w:lastRowFirstColumn="0" w:lastRowLastColumn="0"/>
            </w:pPr>
          </w:p>
          <w:p w14:paraId="2C0F5141" w14:textId="1878E832" w:rsidR="00477D0B" w:rsidRDefault="00477D0B" w:rsidP="00ED2512">
            <w:pPr>
              <w:jc w:val="left"/>
              <w:cnfStyle w:val="000000000000" w:firstRow="0" w:lastRow="0" w:firstColumn="0" w:lastColumn="0" w:oddVBand="0" w:evenVBand="0" w:oddHBand="0" w:evenHBand="0" w:firstRowFirstColumn="0" w:firstRowLastColumn="0" w:lastRowFirstColumn="0" w:lastRowLastColumn="0"/>
            </w:pPr>
            <w:r>
              <w:t xml:space="preserve">Maak de </w:t>
            </w:r>
            <w:proofErr w:type="spellStart"/>
            <w:r w:rsidRPr="00ED2512">
              <w:rPr>
                <w:b/>
                <w:bCs/>
              </w:rPr>
              <w:t>constructors</w:t>
            </w:r>
            <w:proofErr w:type="spellEnd"/>
            <w:r>
              <w:t xml:space="preserve"> (Tip herkennen: hebben de naam van de klasse) </w:t>
            </w:r>
            <w:proofErr w:type="spellStart"/>
            <w:r>
              <w:t>ipv</w:t>
            </w:r>
            <w:proofErr w:type="spellEnd"/>
            <w:r>
              <w:t xml:space="preserve"> </w:t>
            </w:r>
            <w:proofErr w:type="spellStart"/>
            <w:r>
              <w:t>this.naam</w:t>
            </w:r>
            <w:proofErr w:type="spellEnd"/>
            <w:r>
              <w:t xml:space="preserve"> gebruiker de setters (</w:t>
            </w:r>
            <w:proofErr w:type="spellStart"/>
            <w:r>
              <w:t>setNaam</w:t>
            </w:r>
            <w:proofErr w:type="spellEnd"/>
            <w:r>
              <w:t xml:space="preserve">(naam)) zodat controles ook in de </w:t>
            </w:r>
            <w:proofErr w:type="spellStart"/>
            <w:r>
              <w:t>constructors</w:t>
            </w:r>
            <w:proofErr w:type="spellEnd"/>
            <w:r>
              <w:t xml:space="preserve"> gebeuren.</w:t>
            </w:r>
          </w:p>
        </w:tc>
      </w:tr>
      <w:tr w:rsidR="00477D0B" w14:paraId="7344F9DD" w14:textId="77777777" w:rsidTr="00ED2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Align w:val="center"/>
          </w:tcPr>
          <w:p w14:paraId="1DB11FF1" w14:textId="0EF4FB06" w:rsidR="00477D0B" w:rsidRDefault="00477D0B" w:rsidP="00477D0B">
            <w:pPr>
              <w:jc w:val="center"/>
            </w:pPr>
            <w:r>
              <w:t>5</w:t>
            </w:r>
          </w:p>
        </w:tc>
        <w:tc>
          <w:tcPr>
            <w:tcW w:w="8919" w:type="dxa"/>
            <w:vAlign w:val="center"/>
          </w:tcPr>
          <w:p w14:paraId="53F27B81" w14:textId="77777777" w:rsidR="00ED2512" w:rsidRDefault="00ED2512" w:rsidP="00ED2512">
            <w:pPr>
              <w:jc w:val="left"/>
              <w:cnfStyle w:val="000000100000" w:firstRow="0" w:lastRow="0" w:firstColumn="0" w:lastColumn="0" w:oddVBand="0" w:evenVBand="0" w:oddHBand="1" w:evenHBand="0" w:firstRowFirstColumn="0" w:firstRowLastColumn="0" w:lastRowFirstColumn="0" w:lastRowLastColumn="0"/>
            </w:pPr>
          </w:p>
          <w:p w14:paraId="2F232B68" w14:textId="3C0940BA" w:rsidR="00477D0B" w:rsidRDefault="004C7EE6" w:rsidP="00ED2512">
            <w:pPr>
              <w:jc w:val="left"/>
              <w:cnfStyle w:val="000000100000" w:firstRow="0" w:lastRow="0" w:firstColumn="0" w:lastColumn="0" w:oddVBand="0" w:evenVBand="0" w:oddHBand="1" w:evenHBand="0" w:firstRowFirstColumn="0" w:firstRowLastColumn="0" w:lastRowFirstColumn="0" w:lastRowLastColumn="0"/>
            </w:pPr>
            <w:r>
              <w:t>Maak de functies handmatig aan</w:t>
            </w:r>
            <w:r w:rsidR="002E4D63">
              <w:t xml:space="preserve"> met </w:t>
            </w:r>
            <w:r w:rsidR="00ED2512" w:rsidRPr="00ED2512">
              <w:rPr>
                <w:b/>
                <w:bCs/>
              </w:rPr>
              <w:t>parameters</w:t>
            </w:r>
            <w:r w:rsidR="00ED2512">
              <w:t>.</w:t>
            </w:r>
          </w:p>
        </w:tc>
      </w:tr>
      <w:tr w:rsidR="00477D0B" w14:paraId="796FD468" w14:textId="77777777" w:rsidTr="00477D0B">
        <w:trPr>
          <w:trHeight w:val="63"/>
        </w:trPr>
        <w:tc>
          <w:tcPr>
            <w:cnfStyle w:val="001000000000" w:firstRow="0" w:lastRow="0" w:firstColumn="1" w:lastColumn="0" w:oddVBand="0" w:evenVBand="0" w:oddHBand="0" w:evenHBand="0" w:firstRowFirstColumn="0" w:firstRowLastColumn="0" w:lastRowFirstColumn="0" w:lastRowLastColumn="0"/>
            <w:tcW w:w="709" w:type="dxa"/>
            <w:vAlign w:val="center"/>
          </w:tcPr>
          <w:p w14:paraId="38327F42" w14:textId="33345EC8" w:rsidR="00477D0B" w:rsidRDefault="004D5928" w:rsidP="00477D0B">
            <w:pPr>
              <w:jc w:val="center"/>
            </w:pPr>
            <w:r>
              <w:t>6</w:t>
            </w:r>
          </w:p>
        </w:tc>
        <w:tc>
          <w:tcPr>
            <w:tcW w:w="8919" w:type="dxa"/>
            <w:vAlign w:val="center"/>
          </w:tcPr>
          <w:p w14:paraId="6FF39F83" w14:textId="77777777" w:rsidR="004D5928" w:rsidRDefault="004D5928" w:rsidP="00477D0B">
            <w:pPr>
              <w:jc w:val="left"/>
              <w:cnfStyle w:val="000000000000" w:firstRow="0" w:lastRow="0" w:firstColumn="0" w:lastColumn="0" w:oddVBand="0" w:evenVBand="0" w:oddHBand="0" w:evenHBand="0" w:firstRowFirstColumn="0" w:firstRowLastColumn="0" w:lastRowFirstColumn="0" w:lastRowLastColumn="0"/>
            </w:pPr>
          </w:p>
          <w:p w14:paraId="3EE7BEB2" w14:textId="58508C95" w:rsidR="00477D0B" w:rsidRDefault="004D5928" w:rsidP="00477D0B">
            <w:pPr>
              <w:jc w:val="left"/>
              <w:cnfStyle w:val="000000000000" w:firstRow="0" w:lastRow="0" w:firstColumn="0" w:lastColumn="0" w:oddVBand="0" w:evenVBand="0" w:oddHBand="0" w:evenHBand="0" w:firstRowFirstColumn="0" w:firstRowLastColumn="0" w:lastRowFirstColumn="0" w:lastRowLastColumn="0"/>
            </w:pPr>
            <w:r>
              <w:t xml:space="preserve">Test je code uit aan de hand van een </w:t>
            </w:r>
            <w:r w:rsidRPr="004D5928">
              <w:rPr>
                <w:b/>
                <w:bCs/>
              </w:rPr>
              <w:t>Unittester</w:t>
            </w:r>
            <w:r>
              <w:t>!</w:t>
            </w:r>
            <w:r w:rsidR="004217D4">
              <w:t xml:space="preserve"> </w:t>
            </w:r>
            <w:r w:rsidR="00003A9B">
              <w:t xml:space="preserve">Maak de </w:t>
            </w:r>
            <w:r w:rsidR="00190126">
              <w:t>JUNIT</w:t>
            </w:r>
            <w:r w:rsidR="00003A9B">
              <w:t xml:space="preserve"> aan</w:t>
            </w:r>
            <w:r w:rsidR="00190126">
              <w:t xml:space="preserve">: </w:t>
            </w:r>
          </w:p>
          <w:p w14:paraId="35F58B52" w14:textId="77777777" w:rsidR="00190126" w:rsidRDefault="00190126" w:rsidP="00422517">
            <w:pPr>
              <w:pStyle w:val="Lijstalinea"/>
              <w:numPr>
                <w:ilvl w:val="0"/>
                <w:numId w:val="20"/>
              </w:numPr>
              <w:ind w:left="318" w:hanging="284"/>
              <w:jc w:val="left"/>
              <w:cnfStyle w:val="000000000000" w:firstRow="0" w:lastRow="0" w:firstColumn="0" w:lastColumn="0" w:oddVBand="0" w:evenVBand="0" w:oddHBand="0" w:evenHBand="0" w:firstRowFirstColumn="0" w:firstRowLastColumn="0" w:lastRowFirstColumn="0" w:lastRowLastColumn="0"/>
            </w:pPr>
            <w:r>
              <w:t>Rechtermuisknop project</w:t>
            </w:r>
          </w:p>
          <w:p w14:paraId="1DD08065" w14:textId="77777777" w:rsidR="00190126" w:rsidRDefault="00190126" w:rsidP="00422517">
            <w:pPr>
              <w:pStyle w:val="Lijstalinea"/>
              <w:numPr>
                <w:ilvl w:val="0"/>
                <w:numId w:val="20"/>
              </w:numPr>
              <w:ind w:left="318" w:hanging="284"/>
              <w:jc w:val="left"/>
              <w:cnfStyle w:val="000000000000" w:firstRow="0" w:lastRow="0" w:firstColumn="0" w:lastColumn="0" w:oddVBand="0" w:evenVBand="0" w:oddHBand="0" w:evenHBand="0" w:firstRowFirstColumn="0" w:firstRowLastColumn="0" w:lastRowFirstColumn="0" w:lastRowLastColumn="0"/>
            </w:pPr>
            <w:proofErr w:type="spellStart"/>
            <w:r>
              <w:t>Build</w:t>
            </w:r>
            <w:proofErr w:type="spellEnd"/>
            <w:r>
              <w:t xml:space="preserve"> </w:t>
            </w:r>
            <w:proofErr w:type="spellStart"/>
            <w:r>
              <w:t>path</w:t>
            </w:r>
            <w:proofErr w:type="spellEnd"/>
          </w:p>
          <w:p w14:paraId="1716B164" w14:textId="77777777" w:rsidR="00190126" w:rsidRDefault="00190126" w:rsidP="00422517">
            <w:pPr>
              <w:pStyle w:val="Lijstalinea"/>
              <w:numPr>
                <w:ilvl w:val="0"/>
                <w:numId w:val="20"/>
              </w:numPr>
              <w:ind w:left="318" w:hanging="284"/>
              <w:jc w:val="left"/>
              <w:cnfStyle w:val="000000000000" w:firstRow="0" w:lastRow="0" w:firstColumn="0" w:lastColumn="0" w:oddVBand="0" w:evenVBand="0" w:oddHBand="0" w:evenHBand="0" w:firstRowFirstColumn="0" w:firstRowLastColumn="0" w:lastRowFirstColumn="0" w:lastRowLastColumn="0"/>
            </w:pPr>
            <w:proofErr w:type="spellStart"/>
            <w:r>
              <w:t>Add</w:t>
            </w:r>
            <w:proofErr w:type="spellEnd"/>
            <w:r>
              <w:t xml:space="preserve"> Libraries</w:t>
            </w:r>
          </w:p>
          <w:p w14:paraId="0448D714" w14:textId="21DE6BC7" w:rsidR="00190126" w:rsidRDefault="00190126" w:rsidP="00422517">
            <w:pPr>
              <w:pStyle w:val="Lijstalinea"/>
              <w:numPr>
                <w:ilvl w:val="0"/>
                <w:numId w:val="20"/>
              </w:numPr>
              <w:ind w:left="318" w:hanging="284"/>
              <w:jc w:val="left"/>
              <w:cnfStyle w:val="000000000000" w:firstRow="0" w:lastRow="0" w:firstColumn="0" w:lastColumn="0" w:oddVBand="0" w:evenVBand="0" w:oddHBand="0" w:evenHBand="0" w:firstRowFirstColumn="0" w:firstRowLastColumn="0" w:lastRowFirstColumn="0" w:lastRowLastColumn="0"/>
            </w:pPr>
            <w:r>
              <w:t>JUNIT</w:t>
            </w:r>
          </w:p>
        </w:tc>
      </w:tr>
      <w:tr w:rsidR="004D5928" w14:paraId="2F3D723B" w14:textId="77777777" w:rsidTr="00477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Align w:val="center"/>
          </w:tcPr>
          <w:p w14:paraId="5234982F" w14:textId="2283BE9D" w:rsidR="004D5928" w:rsidRDefault="004D5928" w:rsidP="004D5928">
            <w:pPr>
              <w:jc w:val="center"/>
            </w:pPr>
            <w:r>
              <w:t>7</w:t>
            </w:r>
          </w:p>
        </w:tc>
        <w:tc>
          <w:tcPr>
            <w:tcW w:w="8919" w:type="dxa"/>
            <w:vAlign w:val="center"/>
          </w:tcPr>
          <w:p w14:paraId="5538798C" w14:textId="77777777" w:rsidR="004D5928" w:rsidRDefault="004D5928" w:rsidP="004D5928">
            <w:pPr>
              <w:jc w:val="left"/>
              <w:cnfStyle w:val="000000100000" w:firstRow="0" w:lastRow="0" w:firstColumn="0" w:lastColumn="0" w:oddVBand="0" w:evenVBand="0" w:oddHBand="1" w:evenHBand="0" w:firstRowFirstColumn="0" w:firstRowLastColumn="0" w:lastRowFirstColumn="0" w:lastRowLastColumn="0"/>
            </w:pPr>
          </w:p>
          <w:p w14:paraId="2F537C31" w14:textId="77777777" w:rsidR="004D5928" w:rsidRDefault="004D5928" w:rsidP="004D5928">
            <w:pPr>
              <w:jc w:val="left"/>
              <w:cnfStyle w:val="000000100000" w:firstRow="0" w:lastRow="0" w:firstColumn="0" w:lastColumn="0" w:oddVBand="0" w:evenVBand="0" w:oddHBand="1" w:evenHBand="0" w:firstRowFirstColumn="0" w:firstRowLastColumn="0" w:lastRowFirstColumn="0" w:lastRowLastColumn="0"/>
              <w:rPr>
                <w:b/>
                <w:bCs/>
              </w:rPr>
            </w:pPr>
            <w:r>
              <w:t xml:space="preserve">Setters en functies aanpassen aan de hand van de </w:t>
            </w:r>
            <w:r w:rsidRPr="00C05C4B">
              <w:rPr>
                <w:b/>
                <w:bCs/>
              </w:rPr>
              <w:t>domeinregels</w:t>
            </w:r>
          </w:p>
          <w:p w14:paraId="46BF2D66" w14:textId="06D54C92" w:rsidR="00800251" w:rsidRDefault="000C15AD" w:rsidP="00800251">
            <w:pPr>
              <w:pStyle w:val="Lijstalinea"/>
              <w:numPr>
                <w:ilvl w:val="0"/>
                <w:numId w:val="21"/>
              </w:numPr>
              <w:jc w:val="left"/>
              <w:cnfStyle w:val="000000100000" w:firstRow="0" w:lastRow="0" w:firstColumn="0" w:lastColumn="0" w:oddVBand="0" w:evenVBand="0" w:oddHBand="1" w:evenHBand="0" w:firstRowFirstColumn="0" w:firstRowLastColumn="0" w:lastRowFirstColumn="0" w:lastRowLastColumn="0"/>
            </w:pPr>
            <w:r>
              <w:t xml:space="preserve">Herhaal geleidelijk </w:t>
            </w:r>
            <w:r w:rsidR="009E05D0">
              <w:t>de JUNIT tot als alle fouten weg zijn.</w:t>
            </w:r>
          </w:p>
        </w:tc>
      </w:tr>
    </w:tbl>
    <w:p w14:paraId="4E46E318" w14:textId="77777777" w:rsidR="00477D0B" w:rsidRDefault="00477D0B" w:rsidP="009C7002"/>
    <w:p w14:paraId="693BCE30" w14:textId="77ABF848" w:rsidR="008E70BE" w:rsidRPr="00E42667" w:rsidRDefault="00800251" w:rsidP="00800251">
      <w:pPr>
        <w:pStyle w:val="Kop2"/>
      </w:pPr>
      <w:bookmarkStart w:id="3" w:name="_Toc153310265"/>
      <w:r>
        <w:t>Opbouw van een klasse – met objecten</w:t>
      </w:r>
      <w:bookmarkEnd w:id="3"/>
    </w:p>
    <w:tbl>
      <w:tblPr>
        <w:tblStyle w:val="Rastertabel2-Accent5"/>
        <w:tblW w:w="0" w:type="auto"/>
        <w:tblLook w:val="04A0" w:firstRow="1" w:lastRow="0" w:firstColumn="1" w:lastColumn="0" w:noHBand="0" w:noVBand="1"/>
      </w:tblPr>
      <w:tblGrid>
        <w:gridCol w:w="709"/>
        <w:gridCol w:w="8919"/>
      </w:tblGrid>
      <w:tr w:rsidR="00800251" w14:paraId="6F82007D" w14:textId="77777777" w:rsidTr="00A55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Align w:val="bottom"/>
          </w:tcPr>
          <w:p w14:paraId="42D6BB9F" w14:textId="77777777" w:rsidR="00800251" w:rsidRDefault="00800251" w:rsidP="00A550FC">
            <w:pPr>
              <w:jc w:val="left"/>
            </w:pPr>
            <w:r>
              <w:t>Stap</w:t>
            </w:r>
          </w:p>
        </w:tc>
        <w:tc>
          <w:tcPr>
            <w:tcW w:w="8919" w:type="dxa"/>
            <w:vAlign w:val="bottom"/>
          </w:tcPr>
          <w:p w14:paraId="42E893FC" w14:textId="77777777" w:rsidR="00800251" w:rsidRDefault="00800251" w:rsidP="00A550FC">
            <w:pPr>
              <w:jc w:val="left"/>
              <w:cnfStyle w:val="100000000000" w:firstRow="1" w:lastRow="0" w:firstColumn="0" w:lastColumn="0" w:oddVBand="0" w:evenVBand="0" w:oddHBand="0" w:evenHBand="0" w:firstRowFirstColumn="0" w:firstRowLastColumn="0" w:lastRowFirstColumn="0" w:lastRowLastColumn="0"/>
            </w:pPr>
            <w:r>
              <w:t>Uitleg</w:t>
            </w:r>
          </w:p>
        </w:tc>
      </w:tr>
      <w:tr w:rsidR="00800251" w:rsidRPr="00B93CFB" w14:paraId="02FECD1F" w14:textId="77777777" w:rsidTr="00A55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Align w:val="center"/>
          </w:tcPr>
          <w:p w14:paraId="6959A25C" w14:textId="77777777" w:rsidR="00800251" w:rsidRDefault="00800251" w:rsidP="00A550FC">
            <w:pPr>
              <w:jc w:val="center"/>
            </w:pPr>
            <w:r>
              <w:t>1</w:t>
            </w:r>
          </w:p>
        </w:tc>
        <w:tc>
          <w:tcPr>
            <w:tcW w:w="8919" w:type="dxa"/>
            <w:vAlign w:val="center"/>
          </w:tcPr>
          <w:p w14:paraId="46E3268C" w14:textId="77777777" w:rsidR="00800251" w:rsidRDefault="00800251" w:rsidP="00A550FC">
            <w:pPr>
              <w:jc w:val="left"/>
              <w:cnfStyle w:val="000000100000" w:firstRow="0" w:lastRow="0" w:firstColumn="0" w:lastColumn="0" w:oddVBand="0" w:evenVBand="0" w:oddHBand="1" w:evenHBand="0" w:firstRowFirstColumn="0" w:firstRowLastColumn="0" w:lastRowFirstColumn="0" w:lastRowLastColumn="0"/>
            </w:pPr>
            <w:r>
              <w:t xml:space="preserve">Een </w:t>
            </w:r>
            <w:r w:rsidRPr="00742C50">
              <w:rPr>
                <w:b/>
                <w:bCs/>
              </w:rPr>
              <w:t>nieuw product</w:t>
            </w:r>
            <w:r>
              <w:t xml:space="preserve"> maken: </w:t>
            </w:r>
          </w:p>
          <w:p w14:paraId="2D431EBC" w14:textId="217E18B6" w:rsidR="00800251" w:rsidRPr="00B93CFB" w:rsidRDefault="00A77AB4" w:rsidP="00800251">
            <w:pPr>
              <w:pStyle w:val="Lijstalinea"/>
              <w:numPr>
                <w:ilvl w:val="0"/>
                <w:numId w:val="21"/>
              </w:numPr>
              <w:jc w:val="left"/>
              <w:cnfStyle w:val="000000100000" w:firstRow="0" w:lastRow="0" w:firstColumn="0" w:lastColumn="0" w:oddVBand="0" w:evenVBand="0" w:oddHBand="1" w:evenHBand="0" w:firstRowFirstColumn="0" w:firstRowLastColumn="0" w:lastRowFirstColumn="0" w:lastRowLastColumn="0"/>
            </w:pPr>
            <w:r w:rsidRPr="00B93CFB">
              <w:lastRenderedPageBreak/>
              <w:t>Product (naam class) pannenkoek (</w:t>
            </w:r>
            <w:r w:rsidR="00302326">
              <w:t xml:space="preserve">naam </w:t>
            </w:r>
            <w:r w:rsidRPr="00B93CFB">
              <w:t>object) = new Product</w:t>
            </w:r>
            <w:r w:rsidR="00B93CFB" w:rsidRPr="00B93CFB">
              <w:t>(“</w:t>
            </w:r>
            <w:proofErr w:type="spellStart"/>
            <w:r w:rsidR="00B93CFB" w:rsidRPr="00B93CFB">
              <w:t>Panneno</w:t>
            </w:r>
            <w:r w:rsidR="00B93CFB">
              <w:t>ek</w:t>
            </w:r>
            <w:proofErr w:type="spellEnd"/>
            <w:r w:rsidR="00B93CFB">
              <w:t>”, 0.125, 21, 5</w:t>
            </w:r>
            <w:r w:rsidR="0003644A">
              <w:t>)</w:t>
            </w:r>
            <w:r w:rsidRPr="00B93CFB">
              <w:t xml:space="preserve"> (naam class</w:t>
            </w:r>
            <w:r w:rsidR="00B93CFB" w:rsidRPr="00B93CFB">
              <w:t xml:space="preserve"> + invulling eigenschappen)</w:t>
            </w:r>
          </w:p>
        </w:tc>
      </w:tr>
      <w:tr w:rsidR="00800251" w14:paraId="4CAAFDDE" w14:textId="77777777" w:rsidTr="00A550FC">
        <w:tc>
          <w:tcPr>
            <w:cnfStyle w:val="001000000000" w:firstRow="0" w:lastRow="0" w:firstColumn="1" w:lastColumn="0" w:oddVBand="0" w:evenVBand="0" w:oddHBand="0" w:evenHBand="0" w:firstRowFirstColumn="0" w:firstRowLastColumn="0" w:lastRowFirstColumn="0" w:lastRowLastColumn="0"/>
            <w:tcW w:w="709" w:type="dxa"/>
            <w:vAlign w:val="center"/>
          </w:tcPr>
          <w:p w14:paraId="040FC1EE" w14:textId="77777777" w:rsidR="00800251" w:rsidRDefault="00800251" w:rsidP="00A550FC">
            <w:pPr>
              <w:jc w:val="center"/>
            </w:pPr>
            <w:r>
              <w:lastRenderedPageBreak/>
              <w:t>2</w:t>
            </w:r>
          </w:p>
        </w:tc>
        <w:tc>
          <w:tcPr>
            <w:tcW w:w="8919" w:type="dxa"/>
            <w:vAlign w:val="center"/>
          </w:tcPr>
          <w:p w14:paraId="7D129354" w14:textId="62DC0F7B" w:rsidR="003527FE" w:rsidRDefault="002915F9" w:rsidP="006A0339">
            <w:pPr>
              <w:jc w:val="left"/>
              <w:cnfStyle w:val="000000000000" w:firstRow="0" w:lastRow="0" w:firstColumn="0" w:lastColumn="0" w:oddVBand="0" w:evenVBand="0" w:oddHBand="0" w:evenHBand="0" w:firstRowFirstColumn="0" w:firstRowLastColumn="0" w:lastRowFirstColumn="0" w:lastRowLastColumn="0"/>
            </w:pPr>
            <w:r>
              <w:t xml:space="preserve">Indien je </w:t>
            </w:r>
            <w:r w:rsidRPr="00742C50">
              <w:rPr>
                <w:b/>
                <w:bCs/>
              </w:rPr>
              <w:t>data</w:t>
            </w:r>
            <w:r>
              <w:t xml:space="preserve"> vraagt aan de gebruiker</w:t>
            </w:r>
            <w:r w:rsidR="003527FE">
              <w:t xml:space="preserve"> maak dan een </w:t>
            </w:r>
            <w:r w:rsidR="003527FE" w:rsidRPr="00742C50">
              <w:rPr>
                <w:b/>
                <w:bCs/>
              </w:rPr>
              <w:t>aparte klasse</w:t>
            </w:r>
            <w:r w:rsidR="003527FE">
              <w:t xml:space="preserve"> waarin je vraagt wat de gebruiker wil: </w:t>
            </w:r>
          </w:p>
        </w:tc>
      </w:tr>
      <w:tr w:rsidR="00800251" w14:paraId="679078DB" w14:textId="77777777" w:rsidTr="00A55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Align w:val="center"/>
          </w:tcPr>
          <w:p w14:paraId="56DA0D55" w14:textId="77777777" w:rsidR="00800251" w:rsidRDefault="00800251" w:rsidP="00A550FC">
            <w:pPr>
              <w:jc w:val="center"/>
            </w:pPr>
            <w:r>
              <w:t>3</w:t>
            </w:r>
          </w:p>
        </w:tc>
        <w:tc>
          <w:tcPr>
            <w:tcW w:w="8919" w:type="dxa"/>
            <w:vAlign w:val="center"/>
          </w:tcPr>
          <w:p w14:paraId="1F42FA7E" w14:textId="6D838374" w:rsidR="00742C50" w:rsidRDefault="00742C50" w:rsidP="00A550FC">
            <w:pPr>
              <w:jc w:val="left"/>
              <w:cnfStyle w:val="000000100000" w:firstRow="0" w:lastRow="0" w:firstColumn="0" w:lastColumn="0" w:oddVBand="0" w:evenVBand="0" w:oddHBand="1" w:evenHBand="0" w:firstRowFirstColumn="0" w:firstRowLastColumn="0" w:lastRowFirstColumn="0" w:lastRowLastColumn="0"/>
            </w:pPr>
            <w:r>
              <w:t>Berekeningen maken indien nodig</w:t>
            </w:r>
          </w:p>
        </w:tc>
      </w:tr>
      <w:tr w:rsidR="00800251" w14:paraId="64690DA9" w14:textId="77777777" w:rsidTr="00A550FC">
        <w:tc>
          <w:tcPr>
            <w:cnfStyle w:val="001000000000" w:firstRow="0" w:lastRow="0" w:firstColumn="1" w:lastColumn="0" w:oddVBand="0" w:evenVBand="0" w:oddHBand="0" w:evenHBand="0" w:firstRowFirstColumn="0" w:firstRowLastColumn="0" w:lastRowFirstColumn="0" w:lastRowLastColumn="0"/>
            <w:tcW w:w="709" w:type="dxa"/>
            <w:vAlign w:val="center"/>
          </w:tcPr>
          <w:p w14:paraId="2C795588" w14:textId="77777777" w:rsidR="00800251" w:rsidRDefault="00800251" w:rsidP="00A550FC">
            <w:pPr>
              <w:jc w:val="center"/>
            </w:pPr>
            <w:r>
              <w:t>4</w:t>
            </w:r>
          </w:p>
        </w:tc>
        <w:tc>
          <w:tcPr>
            <w:tcW w:w="8919" w:type="dxa"/>
            <w:vAlign w:val="center"/>
          </w:tcPr>
          <w:p w14:paraId="4D76DF80" w14:textId="63010212" w:rsidR="00800251" w:rsidRDefault="00742C50" w:rsidP="00A550FC">
            <w:pPr>
              <w:jc w:val="left"/>
              <w:cnfStyle w:val="000000000000" w:firstRow="0" w:lastRow="0" w:firstColumn="0" w:lastColumn="0" w:oddVBand="0" w:evenVBand="0" w:oddHBand="0" w:evenHBand="0" w:firstRowFirstColumn="0" w:firstRowLastColumn="0" w:lastRowFirstColumn="0" w:lastRowLastColumn="0"/>
            </w:pPr>
            <w:r>
              <w:t xml:space="preserve">Programma </w:t>
            </w:r>
            <w:proofErr w:type="spellStart"/>
            <w:r w:rsidRPr="00742C50">
              <w:rPr>
                <w:b/>
                <w:bCs/>
              </w:rPr>
              <w:t>robust</w:t>
            </w:r>
            <w:proofErr w:type="spellEnd"/>
            <w:r>
              <w:t xml:space="preserve"> maken door </w:t>
            </w:r>
            <w:r w:rsidRPr="00742C50">
              <w:rPr>
                <w:b/>
                <w:bCs/>
              </w:rPr>
              <w:t>validatie</w:t>
            </w:r>
            <w:r>
              <w:t xml:space="preserve"> toe te voegen.</w:t>
            </w:r>
          </w:p>
        </w:tc>
      </w:tr>
    </w:tbl>
    <w:p w14:paraId="65F872DB" w14:textId="400DC79A" w:rsidR="0086358B" w:rsidRDefault="00F155D3" w:rsidP="00C72E72">
      <w:pPr>
        <w:pStyle w:val="Kop1"/>
      </w:pPr>
      <w:bookmarkStart w:id="4" w:name="_Toc153310266"/>
      <w:r>
        <w:lastRenderedPageBreak/>
        <w:t xml:space="preserve">Hoofdstuk 4: </w:t>
      </w:r>
      <w:r w:rsidR="00C72E72">
        <w:t xml:space="preserve">Arrays en </w:t>
      </w:r>
      <w:proofErr w:type="spellStart"/>
      <w:r w:rsidR="00C72E72">
        <w:t>ArrayLists</w:t>
      </w:r>
      <w:bookmarkEnd w:id="4"/>
      <w:proofErr w:type="spellEnd"/>
    </w:p>
    <w:p w14:paraId="49374DF1" w14:textId="1C4FCB96" w:rsidR="00C72E72" w:rsidRDefault="00C72E72" w:rsidP="00C72E72">
      <w:pPr>
        <w:pStyle w:val="Kop2"/>
      </w:pPr>
      <w:bookmarkStart w:id="5" w:name="_Toc153310267"/>
      <w:r>
        <w:t>Array</w:t>
      </w:r>
      <w:bookmarkEnd w:id="5"/>
      <w:r w:rsidR="008A59AD">
        <w:t xml:space="preserve"> </w:t>
      </w:r>
    </w:p>
    <w:p w14:paraId="20610F5E" w14:textId="3B4990AB" w:rsidR="00875D73" w:rsidRDefault="00875D73" w:rsidP="00875D73">
      <w:pPr>
        <w:pStyle w:val="Geenafstand"/>
      </w:pPr>
      <w:r>
        <w:t xml:space="preserve">Definitie array: </w:t>
      </w:r>
    </w:p>
    <w:p w14:paraId="78EEE2A6" w14:textId="07960B6E" w:rsidR="00875D73" w:rsidRPr="00875D73" w:rsidRDefault="00875D73" w:rsidP="00875D73">
      <w:r>
        <w:t xml:space="preserve">Een array is een lijst met een </w:t>
      </w:r>
      <w:r>
        <w:rPr>
          <w:b/>
          <w:bCs/>
        </w:rPr>
        <w:t>vaste</w:t>
      </w:r>
      <w:r>
        <w:t xml:space="preserve"> waarde.</w:t>
      </w:r>
    </w:p>
    <w:p w14:paraId="34A144EB" w14:textId="77777777" w:rsidR="00875D73" w:rsidRPr="00875D73" w:rsidRDefault="00875D73" w:rsidP="00875D73"/>
    <w:p w14:paraId="48744FD5" w14:textId="682F9D3B" w:rsidR="00165CCB" w:rsidRPr="00165CCB" w:rsidRDefault="00165CCB" w:rsidP="00165CCB">
      <w:pPr>
        <w:pStyle w:val="Geenafstand"/>
      </w:pPr>
      <w:r>
        <w:t xml:space="preserve">Opbouw Array: </w:t>
      </w:r>
    </w:p>
    <w:p w14:paraId="3D7977E6" w14:textId="77777777" w:rsidR="00064BFA" w:rsidRDefault="00064BFA" w:rsidP="00F73EC0">
      <w:pPr>
        <w:pStyle w:val="Lijstalinea"/>
        <w:numPr>
          <w:ilvl w:val="0"/>
          <w:numId w:val="48"/>
        </w:numPr>
      </w:pPr>
      <w:r>
        <w:t xml:space="preserve">We weten hoe een normale int wordt opgesteld (int getal = 5) Hier is het verschil dat dit </w:t>
      </w:r>
    </w:p>
    <w:p w14:paraId="7CBAFEAF" w14:textId="74A372D6" w:rsidR="00165CCB" w:rsidRDefault="00064BFA" w:rsidP="00F73EC0">
      <w:pPr>
        <w:pStyle w:val="Lijstalinea"/>
        <w:numPr>
          <w:ilvl w:val="1"/>
          <w:numId w:val="48"/>
        </w:numPr>
      </w:pPr>
      <w:r>
        <w:t>int[] getal = new int[]</w:t>
      </w:r>
    </w:p>
    <w:p w14:paraId="3B6F11A8" w14:textId="03025B8A" w:rsidR="00064BFA" w:rsidRDefault="00064BFA" w:rsidP="00F73EC0">
      <w:pPr>
        <w:pStyle w:val="Lijstalinea"/>
        <w:numPr>
          <w:ilvl w:val="1"/>
          <w:numId w:val="48"/>
        </w:numPr>
      </w:pPr>
      <w:r>
        <w:t xml:space="preserve">Het krijgt rechte haakjes en wordt geïnitialisseerd met </w:t>
      </w:r>
      <w:r w:rsidR="00F73EC0">
        <w:t>het type van de array.</w:t>
      </w:r>
    </w:p>
    <w:p w14:paraId="5CFBEB70" w14:textId="77777777" w:rsidR="00F73EC0" w:rsidRDefault="00F73EC0" w:rsidP="00F73EC0"/>
    <w:p w14:paraId="5CB4BEFC" w14:textId="209923FE" w:rsidR="00F73EC0" w:rsidRDefault="00F70FEC" w:rsidP="00AE5F35">
      <w:pPr>
        <w:pStyle w:val="Geenafstand"/>
      </w:pPr>
      <w:r>
        <w:t xml:space="preserve">(Zero </w:t>
      </w:r>
      <w:proofErr w:type="spellStart"/>
      <w:r>
        <w:t>based</w:t>
      </w:r>
      <w:proofErr w:type="spellEnd"/>
      <w:r>
        <w:t xml:space="preserve">) </w:t>
      </w:r>
      <w:r w:rsidR="00AE5F35">
        <w:t xml:space="preserve">Index: </w:t>
      </w:r>
    </w:p>
    <w:p w14:paraId="00CACB03" w14:textId="776B1612" w:rsidR="00F432E2" w:rsidRDefault="009D2C65" w:rsidP="00F70FEC">
      <w:r w:rsidRPr="00F432E2">
        <w:rPr>
          <w:noProof/>
        </w:rPr>
        <w:drawing>
          <wp:anchor distT="0" distB="0" distL="114300" distR="114300" simplePos="0" relativeHeight="251667456" behindDoc="1" locked="0" layoutInCell="1" allowOverlap="1" wp14:anchorId="77119749" wp14:editId="17493287">
            <wp:simplePos x="0" y="0"/>
            <wp:positionH relativeFrom="margin">
              <wp:posOffset>3484880</wp:posOffset>
            </wp:positionH>
            <wp:positionV relativeFrom="paragraph">
              <wp:posOffset>211455</wp:posOffset>
            </wp:positionV>
            <wp:extent cx="2562860" cy="499745"/>
            <wp:effectExtent l="0" t="0" r="8890" b="0"/>
            <wp:wrapTight wrapText="bothSides">
              <wp:wrapPolygon edited="0">
                <wp:start x="0" y="0"/>
                <wp:lineTo x="0" y="20584"/>
                <wp:lineTo x="21514" y="20584"/>
                <wp:lineTo x="21514" y="0"/>
                <wp:lineTo x="0" y="0"/>
              </wp:wrapPolygon>
            </wp:wrapTight>
            <wp:docPr id="111631559" name="Afbeelding 1" descr="Afbeelding met tekst, Lettertype, lijn,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1559" name="Afbeelding 1" descr="Afbeelding met tekst, Lettertype, lijn, nummer&#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62860" cy="499745"/>
                    </a:xfrm>
                    <a:prstGeom prst="rect">
                      <a:avLst/>
                    </a:prstGeom>
                  </pic:spPr>
                </pic:pic>
              </a:graphicData>
            </a:graphic>
            <wp14:sizeRelH relativeFrom="margin">
              <wp14:pctWidth>0</wp14:pctWidth>
            </wp14:sizeRelH>
            <wp14:sizeRelV relativeFrom="margin">
              <wp14:pctHeight>0</wp14:pctHeight>
            </wp14:sizeRelV>
          </wp:anchor>
        </w:drawing>
      </w:r>
      <w:r w:rsidR="00AE5F35">
        <w:t xml:space="preserve">Het decimale </w:t>
      </w:r>
      <w:proofErr w:type="spellStart"/>
      <w:r w:rsidR="00AE5F35">
        <w:t>getalsysteem</w:t>
      </w:r>
      <w:proofErr w:type="spellEnd"/>
      <w:r w:rsidR="00AE5F35">
        <w:t xml:space="preserve"> werkt met: getal 1 = 1, getal 2 = 2 … met arrays is dit het decimale systeem – 1. Dus getal</w:t>
      </w:r>
      <w:r w:rsidR="00F432E2">
        <w:t xml:space="preserve"> 0 = 1, getal 1 = 2 …</w:t>
      </w:r>
    </w:p>
    <w:p w14:paraId="2211E8A7" w14:textId="12E0DD73" w:rsidR="00F432E2" w:rsidRDefault="00F432E2" w:rsidP="00F70FEC">
      <w:pPr>
        <w:pStyle w:val="Lijstalinea"/>
        <w:numPr>
          <w:ilvl w:val="0"/>
          <w:numId w:val="48"/>
        </w:numPr>
      </w:pPr>
      <w:r>
        <w:t xml:space="preserve">Het feit dat een array start met index[0] noemt men </w:t>
      </w:r>
      <w:r w:rsidRPr="00F70FEC">
        <w:rPr>
          <w:b/>
          <w:bCs/>
        </w:rPr>
        <w:t xml:space="preserve">zero </w:t>
      </w:r>
      <w:proofErr w:type="spellStart"/>
      <w:r w:rsidRPr="00F70FEC">
        <w:rPr>
          <w:b/>
          <w:bCs/>
        </w:rPr>
        <w:t>based</w:t>
      </w:r>
      <w:proofErr w:type="spellEnd"/>
      <w:r w:rsidRPr="00F70FEC">
        <w:rPr>
          <w:b/>
          <w:bCs/>
        </w:rPr>
        <w:t xml:space="preserve"> indexing</w:t>
      </w:r>
      <w:r>
        <w:t xml:space="preserve">. </w:t>
      </w:r>
    </w:p>
    <w:p w14:paraId="51C45172" w14:textId="77777777" w:rsidR="00F432E2" w:rsidRDefault="00F432E2" w:rsidP="00165CCB"/>
    <w:p w14:paraId="78107EE7" w14:textId="46B4F407" w:rsidR="00F432E2" w:rsidRDefault="002415A1" w:rsidP="00D25172">
      <w:pPr>
        <w:pStyle w:val="Geenafstand"/>
      </w:pPr>
      <w:r>
        <w:t xml:space="preserve">Een getal van een array weergeven: </w:t>
      </w:r>
    </w:p>
    <w:p w14:paraId="2655D0DB" w14:textId="16B106CD" w:rsidR="002415A1" w:rsidRPr="00D25172" w:rsidRDefault="00D25172" w:rsidP="00165CCB">
      <w:r>
        <w:t xml:space="preserve">Een getal van een lijst geven we weer door %d en </w:t>
      </w:r>
      <w:proofErr w:type="spellStart"/>
      <w:r>
        <w:rPr>
          <w:b/>
          <w:bCs/>
        </w:rPr>
        <w:t>naam_lijst</w:t>
      </w:r>
      <w:proofErr w:type="spellEnd"/>
      <w:r>
        <w:rPr>
          <w:b/>
          <w:bCs/>
        </w:rPr>
        <w:t>[index]</w:t>
      </w:r>
      <w:r>
        <w:t xml:space="preserve"> te typen.</w:t>
      </w:r>
    </w:p>
    <w:p w14:paraId="79ACF87C" w14:textId="77777777" w:rsidR="00D25172" w:rsidRDefault="00D25172" w:rsidP="00165CCB"/>
    <w:p w14:paraId="6E25241C" w14:textId="5E7E5643" w:rsidR="00FC348A" w:rsidRDefault="00FC348A" w:rsidP="00FC348A">
      <w:pPr>
        <w:pStyle w:val="Geenafstand"/>
      </w:pPr>
      <w:r>
        <w:t xml:space="preserve">Array een waarde geven na het maken van een lijst: </w:t>
      </w:r>
    </w:p>
    <w:p w14:paraId="79CC464B" w14:textId="09F1759B" w:rsidR="00FC348A" w:rsidRDefault="003C4580" w:rsidP="00165CCB">
      <w:r>
        <w:t xml:space="preserve">We typen </w:t>
      </w:r>
      <w:proofErr w:type="spellStart"/>
      <w:r w:rsidRPr="003C4580">
        <w:rPr>
          <w:b/>
          <w:bCs/>
        </w:rPr>
        <w:t>naam_lijst</w:t>
      </w:r>
      <w:proofErr w:type="spellEnd"/>
      <w:r w:rsidRPr="003C4580">
        <w:rPr>
          <w:b/>
          <w:bCs/>
        </w:rPr>
        <w:t>[index] = waarde</w:t>
      </w:r>
      <w:r>
        <w:t xml:space="preserve"> die jij wil.</w:t>
      </w:r>
    </w:p>
    <w:p w14:paraId="663308FF" w14:textId="5C83A79C" w:rsidR="00D25172" w:rsidRDefault="003C4580" w:rsidP="00165CCB">
      <w:r>
        <w:t xml:space="preserve">We kunnen ook typen </w:t>
      </w:r>
      <w:proofErr w:type="spellStart"/>
      <w:r>
        <w:rPr>
          <w:b/>
          <w:bCs/>
        </w:rPr>
        <w:t>naam_lijst</w:t>
      </w:r>
      <w:proofErr w:type="spellEnd"/>
      <w:r>
        <w:rPr>
          <w:b/>
          <w:bCs/>
        </w:rPr>
        <w:t>[index] = “</w:t>
      </w:r>
      <w:r w:rsidR="004351A3">
        <w:rPr>
          <w:b/>
          <w:bCs/>
        </w:rPr>
        <w:t>waarde” + de indexwaarde van een vorige index.</w:t>
      </w:r>
    </w:p>
    <w:p w14:paraId="4A5478CF" w14:textId="77777777" w:rsidR="004351A3" w:rsidRDefault="004351A3" w:rsidP="00165CCB"/>
    <w:p w14:paraId="3D67534A" w14:textId="45A52A82" w:rsidR="004351A3" w:rsidRDefault="00F95543" w:rsidP="00AF0FF9">
      <w:pPr>
        <w:pStyle w:val="Geenafstand"/>
      </w:pPr>
      <w:proofErr w:type="spellStart"/>
      <w:r>
        <w:t>Array.</w:t>
      </w:r>
      <w:r w:rsidR="008E4D74">
        <w:t>length</w:t>
      </w:r>
      <w:proofErr w:type="spellEnd"/>
      <w:r w:rsidR="008E4D74">
        <w:t>():</w:t>
      </w:r>
    </w:p>
    <w:p w14:paraId="588F6521" w14:textId="52992915" w:rsidR="008E4D74" w:rsidRPr="004351A3" w:rsidRDefault="008E4D74" w:rsidP="00165CCB">
      <w:r>
        <w:t xml:space="preserve">Om de grootte van een lijst weer te geven typen we </w:t>
      </w:r>
      <w:r w:rsidR="00AF0FF9" w:rsidRPr="00AF0FF9">
        <w:rPr>
          <w:b/>
          <w:bCs/>
        </w:rPr>
        <w:t xml:space="preserve">%d met </w:t>
      </w:r>
      <w:proofErr w:type="spellStart"/>
      <w:r w:rsidRPr="00AF0FF9">
        <w:rPr>
          <w:b/>
          <w:bCs/>
        </w:rPr>
        <w:t>naam_lijst</w:t>
      </w:r>
      <w:r w:rsidR="00AF0FF9" w:rsidRPr="00AF0FF9">
        <w:rPr>
          <w:b/>
          <w:bCs/>
        </w:rPr>
        <w:t>.length</w:t>
      </w:r>
      <w:proofErr w:type="spellEnd"/>
      <w:r w:rsidR="00AF0FF9" w:rsidRPr="00AF0FF9">
        <w:rPr>
          <w:b/>
          <w:bCs/>
        </w:rPr>
        <w:t>().</w:t>
      </w:r>
    </w:p>
    <w:p w14:paraId="412F420F" w14:textId="77777777" w:rsidR="00D25172" w:rsidRDefault="00D25172" w:rsidP="00165CCB"/>
    <w:p w14:paraId="29023157" w14:textId="20167584" w:rsidR="00AF0FF9" w:rsidRDefault="007221A5" w:rsidP="007221A5">
      <w:pPr>
        <w:pStyle w:val="Geenafstand"/>
      </w:pPr>
      <w:proofErr w:type="spellStart"/>
      <w:r>
        <w:t>SecureRandom</w:t>
      </w:r>
      <w:proofErr w:type="spellEnd"/>
      <w:r>
        <w:t xml:space="preserve"> sr = new </w:t>
      </w:r>
      <w:proofErr w:type="spellStart"/>
      <w:r>
        <w:t>SecureRandom</w:t>
      </w:r>
      <w:proofErr w:type="spellEnd"/>
      <w:r>
        <w:t>();</w:t>
      </w:r>
    </w:p>
    <w:p w14:paraId="4DF652AA" w14:textId="15D98226" w:rsidR="00427A90" w:rsidRDefault="007221A5" w:rsidP="00165CCB">
      <w:r>
        <w:t>Zo maak je een</w:t>
      </w:r>
      <w:r w:rsidR="0049700E">
        <w:t xml:space="preserve"> </w:t>
      </w:r>
      <w:r w:rsidR="0049700E">
        <w:rPr>
          <w:b/>
          <w:bCs/>
        </w:rPr>
        <w:t>random</w:t>
      </w:r>
      <w:r w:rsidR="0049700E">
        <w:t xml:space="preserve"> getal. </w:t>
      </w:r>
      <w:r w:rsidR="00681E99" w:rsidRPr="00427A90">
        <w:rPr>
          <w:noProof/>
        </w:rPr>
        <w:drawing>
          <wp:anchor distT="0" distB="0" distL="114300" distR="114300" simplePos="0" relativeHeight="251668480" behindDoc="1" locked="0" layoutInCell="1" allowOverlap="1" wp14:anchorId="466EF042" wp14:editId="7DD18492">
            <wp:simplePos x="0" y="0"/>
            <wp:positionH relativeFrom="margin">
              <wp:posOffset>3280410</wp:posOffset>
            </wp:positionH>
            <wp:positionV relativeFrom="paragraph">
              <wp:posOffset>42545</wp:posOffset>
            </wp:positionV>
            <wp:extent cx="2837815" cy="429895"/>
            <wp:effectExtent l="0" t="0" r="635" b="8255"/>
            <wp:wrapTight wrapText="bothSides">
              <wp:wrapPolygon edited="0">
                <wp:start x="0" y="0"/>
                <wp:lineTo x="0" y="21058"/>
                <wp:lineTo x="21460" y="21058"/>
                <wp:lineTo x="21460" y="0"/>
                <wp:lineTo x="0" y="0"/>
              </wp:wrapPolygon>
            </wp:wrapTight>
            <wp:docPr id="344934171"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34171" name="Afbeelding 1" descr="Afbeelding met tekst, Lettertype, schermopname&#10;&#10;Automatisch gegenereerde beschrijving"/>
                    <pic:cNvPicPr/>
                  </pic:nvPicPr>
                  <pic:blipFill>
                    <a:blip r:embed="rId11">
                      <a:extLst>
                        <a:ext uri="{28A0092B-C50C-407E-A947-70E740481C1C}">
                          <a14:useLocalDpi xmlns:a14="http://schemas.microsoft.com/office/drawing/2010/main" val="0"/>
                        </a:ext>
                      </a:extLst>
                    </a:blip>
                    <a:stretch>
                      <a:fillRect/>
                    </a:stretch>
                  </pic:blipFill>
                  <pic:spPr>
                    <a:xfrm>
                      <a:off x="0" y="0"/>
                      <a:ext cx="2837815" cy="429895"/>
                    </a:xfrm>
                    <a:prstGeom prst="rect">
                      <a:avLst/>
                    </a:prstGeom>
                  </pic:spPr>
                </pic:pic>
              </a:graphicData>
            </a:graphic>
            <wp14:sizeRelH relativeFrom="margin">
              <wp14:pctWidth>0</wp14:pctWidth>
            </wp14:sizeRelH>
            <wp14:sizeRelV relativeFrom="margin">
              <wp14:pctHeight>0</wp14:pctHeight>
            </wp14:sizeRelV>
          </wp:anchor>
        </w:drawing>
      </w:r>
    </w:p>
    <w:p w14:paraId="33B75B28" w14:textId="6A90DCB8" w:rsidR="00427A90" w:rsidRDefault="00427A90" w:rsidP="00165CCB">
      <w:r>
        <w:t>Als de randomwaarde ‘waar’ is krijg je deze lijst van 7</w:t>
      </w:r>
      <w:r w:rsidR="00681E99">
        <w:t xml:space="preserve"> getallen, zoniet één van 3 getallen.</w:t>
      </w:r>
    </w:p>
    <w:p w14:paraId="6970BD33" w14:textId="77777777" w:rsidR="00681E99" w:rsidRDefault="00681E99" w:rsidP="00165CCB"/>
    <w:p w14:paraId="0A640CBB" w14:textId="0CF03D1D" w:rsidR="00681E99" w:rsidRDefault="009C56EB" w:rsidP="009C56EB">
      <w:pPr>
        <w:pStyle w:val="Geenafstand"/>
      </w:pPr>
      <w:r>
        <w:t xml:space="preserve">Klassieke </w:t>
      </w:r>
      <w:proofErr w:type="spellStart"/>
      <w:r>
        <w:t>for</w:t>
      </w:r>
      <w:proofErr w:type="spellEnd"/>
      <w:r>
        <w:t xml:space="preserve">-lus en </w:t>
      </w:r>
      <w:proofErr w:type="spellStart"/>
      <w:r>
        <w:t>enhanced</w:t>
      </w:r>
      <w:proofErr w:type="spellEnd"/>
      <w:r>
        <w:t xml:space="preserve"> </w:t>
      </w:r>
      <w:proofErr w:type="spellStart"/>
      <w:r>
        <w:t>for</w:t>
      </w:r>
      <w:proofErr w:type="spellEnd"/>
      <w:r>
        <w:t>-lus:</w:t>
      </w:r>
    </w:p>
    <w:p w14:paraId="02EA1C18" w14:textId="52382495" w:rsidR="009C56EB" w:rsidRDefault="00A77620" w:rsidP="009C56EB">
      <w:pPr>
        <w:rPr>
          <w:b/>
          <w:bCs/>
        </w:rPr>
      </w:pPr>
      <w:r w:rsidRPr="00A77620">
        <w:rPr>
          <w:b/>
          <w:bCs/>
        </w:rPr>
        <w:t>Klassiek:</w:t>
      </w:r>
    </w:p>
    <w:p w14:paraId="0EFE99DC" w14:textId="4C386A7C" w:rsidR="00A77620" w:rsidRPr="00875186" w:rsidRDefault="00A77620" w:rsidP="00875186">
      <w:pPr>
        <w:pStyle w:val="Lijstalinea"/>
        <w:numPr>
          <w:ilvl w:val="0"/>
          <w:numId w:val="48"/>
        </w:numPr>
        <w:rPr>
          <w:b/>
          <w:bCs/>
        </w:rPr>
      </w:pPr>
      <w:r w:rsidRPr="00A77620">
        <w:rPr>
          <w:noProof/>
        </w:rPr>
        <w:drawing>
          <wp:inline distT="0" distB="0" distL="0" distR="0" wp14:anchorId="2B5A0199" wp14:editId="36FC094C">
            <wp:extent cx="3162574" cy="449619"/>
            <wp:effectExtent l="0" t="0" r="0" b="7620"/>
            <wp:docPr id="315750149"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50149" name="Afbeelding 1" descr="Afbeelding met tekst, Lettertype, schermopname, lijn&#10;&#10;Automatisch gegenereerde beschrijving"/>
                    <pic:cNvPicPr/>
                  </pic:nvPicPr>
                  <pic:blipFill>
                    <a:blip r:embed="rId12"/>
                    <a:stretch>
                      <a:fillRect/>
                    </a:stretch>
                  </pic:blipFill>
                  <pic:spPr>
                    <a:xfrm>
                      <a:off x="0" y="0"/>
                      <a:ext cx="3162574" cy="449619"/>
                    </a:xfrm>
                    <a:prstGeom prst="rect">
                      <a:avLst/>
                    </a:prstGeom>
                  </pic:spPr>
                </pic:pic>
              </a:graphicData>
            </a:graphic>
          </wp:inline>
        </w:drawing>
      </w:r>
    </w:p>
    <w:p w14:paraId="01B32541" w14:textId="5008B7AE" w:rsidR="00A77620" w:rsidRDefault="00A77620" w:rsidP="00875186">
      <w:pPr>
        <w:pStyle w:val="Lijstalinea"/>
        <w:numPr>
          <w:ilvl w:val="0"/>
          <w:numId w:val="48"/>
        </w:numPr>
      </w:pPr>
      <w:r>
        <w:t xml:space="preserve">Hierbij overlopen we elke index van </w:t>
      </w:r>
      <w:r w:rsidR="00875186">
        <w:t>de lijst en tellen we het op bij een som.</w:t>
      </w:r>
    </w:p>
    <w:p w14:paraId="33699401" w14:textId="77777777" w:rsidR="006147DC" w:rsidRDefault="00875186" w:rsidP="00875186">
      <w:pPr>
        <w:pStyle w:val="Lijstalinea"/>
        <w:numPr>
          <w:ilvl w:val="0"/>
          <w:numId w:val="48"/>
        </w:numPr>
      </w:pPr>
      <w:r w:rsidRPr="009C71E3">
        <w:rPr>
          <w:b/>
          <w:bCs/>
        </w:rPr>
        <w:t>Verschil</w:t>
      </w:r>
      <w:r>
        <w:t>:</w:t>
      </w:r>
      <w:r w:rsidR="0023167F">
        <w:t xml:space="preserve"> hier heb je </w:t>
      </w:r>
      <w:r w:rsidR="0023167F" w:rsidRPr="009C71E3">
        <w:rPr>
          <w:b/>
          <w:bCs/>
        </w:rPr>
        <w:t>meer</w:t>
      </w:r>
      <w:r w:rsidR="0023167F">
        <w:t xml:space="preserve"> </w:t>
      </w:r>
      <w:r w:rsidR="0023167F" w:rsidRPr="009C71E3">
        <w:rPr>
          <w:b/>
          <w:bCs/>
        </w:rPr>
        <w:t>controle</w:t>
      </w:r>
      <w:r w:rsidR="0023167F">
        <w:t xml:space="preserve"> over wat je doet.</w:t>
      </w:r>
      <w:r w:rsidR="00CD00D4">
        <w:t xml:space="preserve"> </w:t>
      </w:r>
    </w:p>
    <w:p w14:paraId="551E48C7" w14:textId="745FBC1B" w:rsidR="00875186" w:rsidRDefault="00CD00D4" w:rsidP="00875186">
      <w:pPr>
        <w:pStyle w:val="Lijstalinea"/>
        <w:numPr>
          <w:ilvl w:val="0"/>
          <w:numId w:val="48"/>
        </w:numPr>
      </w:pPr>
      <w:r>
        <w:t xml:space="preserve">Hier moet je werken met </w:t>
      </w:r>
      <w:r>
        <w:rPr>
          <w:b/>
          <w:bCs/>
        </w:rPr>
        <w:t>getallen[index]</w:t>
      </w:r>
    </w:p>
    <w:p w14:paraId="0F64A01D" w14:textId="561DC873" w:rsidR="00875186" w:rsidRPr="00875186" w:rsidRDefault="00875186" w:rsidP="009C56EB">
      <w:pPr>
        <w:rPr>
          <w:b/>
          <w:bCs/>
        </w:rPr>
      </w:pPr>
      <w:proofErr w:type="spellStart"/>
      <w:r w:rsidRPr="00875186">
        <w:rPr>
          <w:b/>
          <w:bCs/>
        </w:rPr>
        <w:t>Enhanced</w:t>
      </w:r>
      <w:proofErr w:type="spellEnd"/>
      <w:r w:rsidRPr="00875186">
        <w:rPr>
          <w:b/>
          <w:bCs/>
        </w:rPr>
        <w:t xml:space="preserve">: </w:t>
      </w:r>
    </w:p>
    <w:p w14:paraId="3D908FB3" w14:textId="76BBDDAE" w:rsidR="00875186" w:rsidRDefault="00875186" w:rsidP="00875186">
      <w:pPr>
        <w:pStyle w:val="Lijstalinea"/>
        <w:numPr>
          <w:ilvl w:val="0"/>
          <w:numId w:val="49"/>
        </w:numPr>
      </w:pPr>
      <w:r w:rsidRPr="00875186">
        <w:rPr>
          <w:noProof/>
        </w:rPr>
        <w:drawing>
          <wp:inline distT="0" distB="0" distL="0" distR="0" wp14:anchorId="203452E6" wp14:editId="125D109B">
            <wp:extent cx="1844200" cy="411516"/>
            <wp:effectExtent l="0" t="0" r="3810" b="7620"/>
            <wp:docPr id="826783822" name="Afbeelding 1" descr="Afbeelding met tekst, Lettertype, handschrift,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83822" name="Afbeelding 1" descr="Afbeelding met tekst, Lettertype, handschrift, wit&#10;&#10;Automatisch gegenereerde beschrijving"/>
                    <pic:cNvPicPr/>
                  </pic:nvPicPr>
                  <pic:blipFill>
                    <a:blip r:embed="rId13"/>
                    <a:stretch>
                      <a:fillRect/>
                    </a:stretch>
                  </pic:blipFill>
                  <pic:spPr>
                    <a:xfrm>
                      <a:off x="0" y="0"/>
                      <a:ext cx="1844200" cy="411516"/>
                    </a:xfrm>
                    <a:prstGeom prst="rect">
                      <a:avLst/>
                    </a:prstGeom>
                  </pic:spPr>
                </pic:pic>
              </a:graphicData>
            </a:graphic>
          </wp:inline>
        </w:drawing>
      </w:r>
    </w:p>
    <w:p w14:paraId="209CFB20" w14:textId="77777777" w:rsidR="00875186" w:rsidRDefault="00875186" w:rsidP="00875186">
      <w:pPr>
        <w:pStyle w:val="Lijstalinea"/>
        <w:numPr>
          <w:ilvl w:val="0"/>
          <w:numId w:val="49"/>
        </w:numPr>
      </w:pPr>
      <w:r>
        <w:t>Hierbij overlopen we elke index van de lijst en tellen we het op bij een som.</w:t>
      </w:r>
    </w:p>
    <w:p w14:paraId="6C796FD3" w14:textId="5D8F4DE2" w:rsidR="0023167F" w:rsidRPr="006147DC" w:rsidRDefault="0023167F" w:rsidP="00875186">
      <w:pPr>
        <w:pStyle w:val="Lijstalinea"/>
        <w:numPr>
          <w:ilvl w:val="0"/>
          <w:numId w:val="49"/>
        </w:numPr>
      </w:pPr>
      <w:r w:rsidRPr="009C71E3">
        <w:rPr>
          <w:b/>
          <w:bCs/>
        </w:rPr>
        <w:t>Verschil</w:t>
      </w:r>
      <w:r>
        <w:t xml:space="preserve">: Hier is de code tussen de {} makkelijker om te schrijven wat </w:t>
      </w:r>
      <w:r w:rsidR="009C71E3">
        <w:t xml:space="preserve">werkt onder het KISS-principe </w:t>
      </w:r>
      <w:r w:rsidR="009C71E3" w:rsidRPr="009C71E3">
        <w:rPr>
          <w:b/>
          <w:bCs/>
        </w:rPr>
        <w:t>(Keep It Short and Simple)</w:t>
      </w:r>
      <w:r w:rsidR="00CD00D4">
        <w:rPr>
          <w:b/>
          <w:bCs/>
        </w:rPr>
        <w:t>.</w:t>
      </w:r>
    </w:p>
    <w:p w14:paraId="49F751A9" w14:textId="429861D5" w:rsidR="006147DC" w:rsidRDefault="006147DC" w:rsidP="00875186">
      <w:pPr>
        <w:pStyle w:val="Lijstalinea"/>
        <w:numPr>
          <w:ilvl w:val="0"/>
          <w:numId w:val="49"/>
        </w:numPr>
      </w:pPr>
      <w:r>
        <w:t xml:space="preserve">Hier moet je werken met </w:t>
      </w:r>
      <w:r w:rsidRPr="006147DC">
        <w:rPr>
          <w:b/>
          <w:bCs/>
        </w:rPr>
        <w:t>getal</w:t>
      </w:r>
      <w:r>
        <w:rPr>
          <w:b/>
          <w:bCs/>
        </w:rPr>
        <w:t xml:space="preserve"> (bepaalt door de </w:t>
      </w:r>
      <w:proofErr w:type="spellStart"/>
      <w:r>
        <w:rPr>
          <w:b/>
          <w:bCs/>
        </w:rPr>
        <w:t>enhanced</w:t>
      </w:r>
      <w:proofErr w:type="spellEnd"/>
      <w:r>
        <w:rPr>
          <w:b/>
          <w:bCs/>
        </w:rPr>
        <w:t xml:space="preserve"> </w:t>
      </w:r>
      <w:proofErr w:type="spellStart"/>
      <w:r>
        <w:rPr>
          <w:b/>
          <w:bCs/>
        </w:rPr>
        <w:t>for</w:t>
      </w:r>
      <w:proofErr w:type="spellEnd"/>
      <w:r>
        <w:rPr>
          <w:b/>
          <w:bCs/>
        </w:rPr>
        <w:t>-lus)</w:t>
      </w:r>
    </w:p>
    <w:p w14:paraId="3A902002" w14:textId="77777777" w:rsidR="008D640A" w:rsidRPr="0049700E" w:rsidRDefault="008D640A" w:rsidP="00165CCB"/>
    <w:p w14:paraId="3F923B66" w14:textId="47A03099" w:rsidR="00C72E72" w:rsidRDefault="00C72E72" w:rsidP="00C72E72">
      <w:pPr>
        <w:pStyle w:val="Kop2"/>
      </w:pPr>
      <w:bookmarkStart w:id="6" w:name="_Toc153310268"/>
      <w:proofErr w:type="spellStart"/>
      <w:r>
        <w:lastRenderedPageBreak/>
        <w:t>ArrayList</w:t>
      </w:r>
      <w:bookmarkEnd w:id="6"/>
      <w:proofErr w:type="spellEnd"/>
      <w:r w:rsidR="008A59AD">
        <w:t xml:space="preserve"> </w:t>
      </w:r>
    </w:p>
    <w:p w14:paraId="1D89A880" w14:textId="3A3C8A62" w:rsidR="008A59AD" w:rsidRDefault="00875D73" w:rsidP="008018B3">
      <w:pPr>
        <w:pStyle w:val="Geenafstand"/>
      </w:pPr>
      <w:r>
        <w:t xml:space="preserve">Definitie </w:t>
      </w:r>
      <w:proofErr w:type="spellStart"/>
      <w:r>
        <w:t>ArrayList</w:t>
      </w:r>
      <w:proofErr w:type="spellEnd"/>
      <w:r>
        <w:t xml:space="preserve">: </w:t>
      </w:r>
    </w:p>
    <w:p w14:paraId="2B606269" w14:textId="137D4C8C" w:rsidR="00875D73" w:rsidRDefault="008018B3" w:rsidP="008A59AD">
      <w:pPr>
        <w:rPr>
          <w:b/>
          <w:bCs/>
        </w:rPr>
      </w:pPr>
      <w:r>
        <w:t xml:space="preserve">Een </w:t>
      </w:r>
      <w:proofErr w:type="spellStart"/>
      <w:r>
        <w:t>ArrayList</w:t>
      </w:r>
      <w:proofErr w:type="spellEnd"/>
      <w:r>
        <w:t xml:space="preserve"> heeft een </w:t>
      </w:r>
      <w:r>
        <w:rPr>
          <w:b/>
          <w:bCs/>
        </w:rPr>
        <w:t xml:space="preserve">variabele waarde wat betekent dat de grootte dynamisch is. </w:t>
      </w:r>
    </w:p>
    <w:p w14:paraId="0F869B0F" w14:textId="77777777" w:rsidR="008018B3" w:rsidRDefault="008018B3" w:rsidP="008A59AD">
      <w:pPr>
        <w:rPr>
          <w:b/>
          <w:bCs/>
        </w:rPr>
      </w:pPr>
    </w:p>
    <w:p w14:paraId="5BE886F1" w14:textId="277F06D3" w:rsidR="008018B3" w:rsidRPr="00FF01BE" w:rsidRDefault="008018B3" w:rsidP="008018B3">
      <w:pPr>
        <w:pStyle w:val="Geenafstand"/>
        <w:rPr>
          <w:lang w:val="en-GB"/>
        </w:rPr>
      </w:pPr>
      <w:r w:rsidRPr="00FF01BE">
        <w:rPr>
          <w:lang w:val="en-GB"/>
        </w:rPr>
        <w:t>Opbouw ArrayList:</w:t>
      </w:r>
    </w:p>
    <w:p w14:paraId="06D7BE71" w14:textId="1780564C" w:rsidR="008D640A" w:rsidRPr="00FF01BE" w:rsidRDefault="00226EC9" w:rsidP="008D640A">
      <w:pPr>
        <w:rPr>
          <w:lang w:val="en-GB"/>
        </w:rPr>
      </w:pPr>
      <w:r w:rsidRPr="00FF01BE">
        <w:rPr>
          <w:lang w:val="en-GB"/>
        </w:rPr>
        <w:t>ArrayList</w:t>
      </w:r>
      <w:r w:rsidRPr="00FF01BE">
        <w:rPr>
          <w:b/>
          <w:bCs/>
          <w:lang w:val="en-GB"/>
        </w:rPr>
        <w:t>&lt;type&gt;</w:t>
      </w:r>
      <w:r w:rsidRPr="00FF01BE">
        <w:rPr>
          <w:lang w:val="en-GB"/>
        </w:rPr>
        <w:t xml:space="preserve"> = new ArrayList&lt;&gt;() ;</w:t>
      </w:r>
    </w:p>
    <w:p w14:paraId="29146A9A" w14:textId="22F0B2E3" w:rsidR="00255809" w:rsidRPr="00255809" w:rsidRDefault="00255809" w:rsidP="008D640A">
      <w:r w:rsidRPr="00255809">
        <w:t>Hier zijn de types a</w:t>
      </w:r>
      <w:r>
        <w:t xml:space="preserve">nders gedefinieerd, daarom gebruiken we </w:t>
      </w:r>
      <w:proofErr w:type="spellStart"/>
      <w:r w:rsidRPr="00255809">
        <w:rPr>
          <w:b/>
          <w:bCs/>
        </w:rPr>
        <w:t>wrapper</w:t>
      </w:r>
      <w:proofErr w:type="spellEnd"/>
      <w:r w:rsidRPr="00255809">
        <w:rPr>
          <w:b/>
          <w:bCs/>
        </w:rPr>
        <w:t>-classes</w:t>
      </w:r>
      <w:r>
        <w:t>.</w:t>
      </w:r>
    </w:p>
    <w:p w14:paraId="446D5853" w14:textId="77777777" w:rsidR="0086358B" w:rsidRPr="00255809" w:rsidRDefault="0086358B" w:rsidP="009C7002"/>
    <w:p w14:paraId="31E250FA" w14:textId="159FD64A" w:rsidR="0086358B" w:rsidRDefault="008D640A" w:rsidP="009E5773">
      <w:pPr>
        <w:pStyle w:val="Geenafstand"/>
      </w:pPr>
      <w:proofErr w:type="spellStart"/>
      <w:r>
        <w:t>Wrapper</w:t>
      </w:r>
      <w:proofErr w:type="spellEnd"/>
      <w:r>
        <w:t xml:space="preserve">-classes (te gebruiken bij </w:t>
      </w:r>
      <w:proofErr w:type="spellStart"/>
      <w:r>
        <w:t>ArrayLists</w:t>
      </w:r>
      <w:proofErr w:type="spellEnd"/>
      <w:r>
        <w:t>):</w:t>
      </w:r>
    </w:p>
    <w:tbl>
      <w:tblPr>
        <w:tblStyle w:val="Tabelrasterlicht"/>
        <w:tblW w:w="0" w:type="auto"/>
        <w:tblLook w:val="04A0" w:firstRow="1" w:lastRow="0" w:firstColumn="1" w:lastColumn="0" w:noHBand="0" w:noVBand="1"/>
      </w:tblPr>
      <w:tblGrid>
        <w:gridCol w:w="4814"/>
        <w:gridCol w:w="4814"/>
      </w:tblGrid>
      <w:tr w:rsidR="00C72E72" w14:paraId="100B64D7" w14:textId="77777777" w:rsidTr="00462D48">
        <w:tc>
          <w:tcPr>
            <w:tcW w:w="4814" w:type="dxa"/>
          </w:tcPr>
          <w:p w14:paraId="5D981E2E" w14:textId="77777777" w:rsidR="00C72E72" w:rsidRDefault="00C72E72" w:rsidP="00462D48">
            <w:pPr>
              <w:jc w:val="center"/>
            </w:pPr>
            <w:r>
              <w:t>int</w:t>
            </w:r>
          </w:p>
        </w:tc>
        <w:tc>
          <w:tcPr>
            <w:tcW w:w="4814" w:type="dxa"/>
          </w:tcPr>
          <w:p w14:paraId="2FCABEED" w14:textId="56038943" w:rsidR="00C72E72" w:rsidRDefault="00C72E72" w:rsidP="00462D48">
            <w:pPr>
              <w:jc w:val="center"/>
            </w:pPr>
            <w:r>
              <w:t>Integer</w:t>
            </w:r>
          </w:p>
        </w:tc>
      </w:tr>
      <w:tr w:rsidR="00C72E72" w14:paraId="52DD71B8" w14:textId="77777777" w:rsidTr="00462D48">
        <w:tc>
          <w:tcPr>
            <w:tcW w:w="4814" w:type="dxa"/>
          </w:tcPr>
          <w:p w14:paraId="20283E4F" w14:textId="77777777" w:rsidR="00C72E72" w:rsidRDefault="00C72E72" w:rsidP="00462D48">
            <w:pPr>
              <w:jc w:val="center"/>
            </w:pPr>
            <w:r>
              <w:t>double</w:t>
            </w:r>
          </w:p>
        </w:tc>
        <w:tc>
          <w:tcPr>
            <w:tcW w:w="4814" w:type="dxa"/>
          </w:tcPr>
          <w:p w14:paraId="42EB2B00" w14:textId="77777777" w:rsidR="00C72E72" w:rsidRDefault="00C72E72" w:rsidP="00462D48">
            <w:pPr>
              <w:jc w:val="center"/>
            </w:pPr>
            <w:r>
              <w:t>Double</w:t>
            </w:r>
          </w:p>
        </w:tc>
      </w:tr>
      <w:tr w:rsidR="00C72E72" w14:paraId="6ECBCC89" w14:textId="77777777" w:rsidTr="00462D48">
        <w:tc>
          <w:tcPr>
            <w:tcW w:w="4814" w:type="dxa"/>
          </w:tcPr>
          <w:p w14:paraId="14608E11" w14:textId="77777777" w:rsidR="00C72E72" w:rsidRDefault="00C72E72" w:rsidP="00462D48">
            <w:pPr>
              <w:jc w:val="center"/>
            </w:pPr>
            <w:proofErr w:type="spellStart"/>
            <w:r>
              <w:t>char</w:t>
            </w:r>
            <w:proofErr w:type="spellEnd"/>
          </w:p>
        </w:tc>
        <w:tc>
          <w:tcPr>
            <w:tcW w:w="4814" w:type="dxa"/>
          </w:tcPr>
          <w:p w14:paraId="5736DD11" w14:textId="753A2060" w:rsidR="00C72E72" w:rsidRDefault="00C72E72" w:rsidP="00462D48">
            <w:pPr>
              <w:jc w:val="center"/>
            </w:pPr>
            <w:proofErr w:type="spellStart"/>
            <w:r>
              <w:t>Character</w:t>
            </w:r>
            <w:proofErr w:type="spellEnd"/>
          </w:p>
        </w:tc>
      </w:tr>
      <w:tr w:rsidR="00C72E72" w14:paraId="24A23692" w14:textId="77777777" w:rsidTr="00462D48">
        <w:tc>
          <w:tcPr>
            <w:tcW w:w="4814" w:type="dxa"/>
          </w:tcPr>
          <w:p w14:paraId="1B728B2C" w14:textId="77777777" w:rsidR="00C72E72" w:rsidRDefault="00C72E72" w:rsidP="00462D48">
            <w:pPr>
              <w:jc w:val="center"/>
            </w:pPr>
            <w:proofErr w:type="spellStart"/>
            <w:r>
              <w:t>boolean</w:t>
            </w:r>
            <w:proofErr w:type="spellEnd"/>
          </w:p>
        </w:tc>
        <w:tc>
          <w:tcPr>
            <w:tcW w:w="4814" w:type="dxa"/>
          </w:tcPr>
          <w:p w14:paraId="1451E3F0" w14:textId="6B53E53C" w:rsidR="00C72E72" w:rsidRDefault="00C72E72" w:rsidP="00462D48">
            <w:pPr>
              <w:jc w:val="center"/>
            </w:pPr>
            <w:proofErr w:type="spellStart"/>
            <w:r>
              <w:t>Boolean</w:t>
            </w:r>
            <w:proofErr w:type="spellEnd"/>
          </w:p>
        </w:tc>
      </w:tr>
      <w:tr w:rsidR="00C72E72" w14:paraId="06EE1C7F" w14:textId="77777777" w:rsidTr="00462D48">
        <w:tc>
          <w:tcPr>
            <w:tcW w:w="4814" w:type="dxa"/>
          </w:tcPr>
          <w:p w14:paraId="7E144458" w14:textId="77777777" w:rsidR="00C72E72" w:rsidRDefault="00C72E72" w:rsidP="00462D48">
            <w:pPr>
              <w:jc w:val="center"/>
            </w:pPr>
            <w:proofErr w:type="spellStart"/>
            <w:r>
              <w:t>float</w:t>
            </w:r>
            <w:proofErr w:type="spellEnd"/>
          </w:p>
        </w:tc>
        <w:tc>
          <w:tcPr>
            <w:tcW w:w="4814" w:type="dxa"/>
          </w:tcPr>
          <w:p w14:paraId="6A8EE4D8" w14:textId="7343C16C" w:rsidR="00C72E72" w:rsidRDefault="00C72E72" w:rsidP="00462D48">
            <w:pPr>
              <w:jc w:val="center"/>
            </w:pPr>
            <w:proofErr w:type="spellStart"/>
            <w:r>
              <w:t>Float</w:t>
            </w:r>
            <w:proofErr w:type="spellEnd"/>
          </w:p>
        </w:tc>
      </w:tr>
      <w:tr w:rsidR="00443FDF" w14:paraId="3EEFA0EA" w14:textId="77777777" w:rsidTr="00462D48">
        <w:tc>
          <w:tcPr>
            <w:tcW w:w="4814" w:type="dxa"/>
          </w:tcPr>
          <w:p w14:paraId="74752BEF" w14:textId="5D0787F0" w:rsidR="00443FDF" w:rsidRDefault="008D640A" w:rsidP="00462D48">
            <w:pPr>
              <w:jc w:val="center"/>
            </w:pPr>
            <w:r>
              <w:t>byte</w:t>
            </w:r>
          </w:p>
        </w:tc>
        <w:tc>
          <w:tcPr>
            <w:tcW w:w="4814" w:type="dxa"/>
          </w:tcPr>
          <w:p w14:paraId="4E23653C" w14:textId="5346A927" w:rsidR="00443FDF" w:rsidRDefault="008D640A" w:rsidP="00462D48">
            <w:pPr>
              <w:jc w:val="center"/>
            </w:pPr>
            <w:r>
              <w:t>Byte</w:t>
            </w:r>
          </w:p>
        </w:tc>
      </w:tr>
      <w:tr w:rsidR="008D640A" w14:paraId="7C664AE8" w14:textId="77777777" w:rsidTr="00462D48">
        <w:tc>
          <w:tcPr>
            <w:tcW w:w="4814" w:type="dxa"/>
          </w:tcPr>
          <w:p w14:paraId="430B8401" w14:textId="5E550822" w:rsidR="008D640A" w:rsidRDefault="008D640A" w:rsidP="00462D48">
            <w:pPr>
              <w:jc w:val="center"/>
            </w:pPr>
            <w:r>
              <w:t>short</w:t>
            </w:r>
          </w:p>
        </w:tc>
        <w:tc>
          <w:tcPr>
            <w:tcW w:w="4814" w:type="dxa"/>
          </w:tcPr>
          <w:p w14:paraId="2BD3EE36" w14:textId="74A8B622" w:rsidR="008D640A" w:rsidRDefault="008D640A" w:rsidP="00462D48">
            <w:pPr>
              <w:jc w:val="center"/>
            </w:pPr>
            <w:r>
              <w:t>Short</w:t>
            </w:r>
          </w:p>
        </w:tc>
      </w:tr>
      <w:tr w:rsidR="008D640A" w14:paraId="740DAEEE" w14:textId="77777777" w:rsidTr="00462D48">
        <w:tc>
          <w:tcPr>
            <w:tcW w:w="4814" w:type="dxa"/>
          </w:tcPr>
          <w:p w14:paraId="1DDF2B94" w14:textId="7384F105" w:rsidR="008D640A" w:rsidRDefault="008D640A" w:rsidP="00462D48">
            <w:pPr>
              <w:jc w:val="center"/>
            </w:pPr>
            <w:r>
              <w:t>long</w:t>
            </w:r>
          </w:p>
        </w:tc>
        <w:tc>
          <w:tcPr>
            <w:tcW w:w="4814" w:type="dxa"/>
          </w:tcPr>
          <w:p w14:paraId="15979A78" w14:textId="694F8999" w:rsidR="008D640A" w:rsidRDefault="008D640A" w:rsidP="00462D48">
            <w:pPr>
              <w:jc w:val="center"/>
            </w:pPr>
            <w:r>
              <w:t>Long</w:t>
            </w:r>
          </w:p>
        </w:tc>
      </w:tr>
    </w:tbl>
    <w:p w14:paraId="73277FAB" w14:textId="77777777" w:rsidR="00C72E72" w:rsidRDefault="00C72E72" w:rsidP="00C72E72"/>
    <w:p w14:paraId="677CFEA5" w14:textId="6ABCAFB6" w:rsidR="00F16DE3" w:rsidRDefault="00AE0B5A" w:rsidP="00F16DE3">
      <w:pPr>
        <w:pStyle w:val="Geenafstand"/>
      </w:pPr>
      <w:r>
        <w:t xml:space="preserve">Elementen toevoegen - </w:t>
      </w:r>
      <w:proofErr w:type="spellStart"/>
      <w:r w:rsidR="00F16DE3">
        <w:t>ArrayList.add</w:t>
      </w:r>
      <w:proofErr w:type="spellEnd"/>
      <w:r w:rsidR="00F16DE3">
        <w:t xml:space="preserve">(): </w:t>
      </w:r>
    </w:p>
    <w:p w14:paraId="6D722BDF" w14:textId="07D0F6F9" w:rsidR="00F16DE3" w:rsidRDefault="00F16DE3" w:rsidP="00C72E72">
      <w:r>
        <w:t xml:space="preserve">Hiermee </w:t>
      </w:r>
      <w:r w:rsidRPr="00B95172">
        <w:rPr>
          <w:b/>
          <w:bCs/>
        </w:rPr>
        <w:t>voegen</w:t>
      </w:r>
      <w:r>
        <w:t xml:space="preserve"> we een </w:t>
      </w:r>
      <w:r w:rsidRPr="00B95172">
        <w:rPr>
          <w:b/>
          <w:bCs/>
        </w:rPr>
        <w:t>waarde</w:t>
      </w:r>
      <w:r>
        <w:t xml:space="preserve"> </w:t>
      </w:r>
      <w:r w:rsidRPr="00B95172">
        <w:rPr>
          <w:b/>
          <w:bCs/>
        </w:rPr>
        <w:t>toe</w:t>
      </w:r>
      <w:r>
        <w:t xml:space="preserve"> aan de lijst. </w:t>
      </w:r>
    </w:p>
    <w:p w14:paraId="0594FCAF" w14:textId="078C6F85" w:rsidR="00B95172" w:rsidRDefault="00B95172" w:rsidP="00C72E72"/>
    <w:p w14:paraId="21C30C47" w14:textId="372EFC49" w:rsidR="00B95172" w:rsidRDefault="00AE0B5A" w:rsidP="00B95172">
      <w:pPr>
        <w:pStyle w:val="Geenafstand"/>
      </w:pPr>
      <w:r>
        <w:t xml:space="preserve">Aantal elementen - </w:t>
      </w:r>
      <w:proofErr w:type="spellStart"/>
      <w:r w:rsidR="00B95172">
        <w:t>ArrayList.size</w:t>
      </w:r>
      <w:proofErr w:type="spellEnd"/>
      <w:r w:rsidR="00B95172">
        <w:t>():</w:t>
      </w:r>
    </w:p>
    <w:p w14:paraId="6596E67C" w14:textId="1BA1A025" w:rsidR="00B95172" w:rsidRDefault="00B95172" w:rsidP="00C72E72">
      <w:r>
        <w:t xml:space="preserve">hiermee tonen we de </w:t>
      </w:r>
      <w:r>
        <w:rPr>
          <w:b/>
          <w:bCs/>
        </w:rPr>
        <w:t>grootte</w:t>
      </w:r>
      <w:r>
        <w:t xml:space="preserve"> van de </w:t>
      </w:r>
      <w:proofErr w:type="spellStart"/>
      <w:r>
        <w:t>ArrayList</w:t>
      </w:r>
      <w:proofErr w:type="spellEnd"/>
      <w:r>
        <w:t>.</w:t>
      </w:r>
    </w:p>
    <w:p w14:paraId="2C74B4A7" w14:textId="77777777" w:rsidR="00B95172" w:rsidRDefault="00B95172" w:rsidP="00C72E72"/>
    <w:p w14:paraId="706F0603" w14:textId="5FC9BD15" w:rsidR="00B95172" w:rsidRDefault="00AE0B5A" w:rsidP="00A72695">
      <w:pPr>
        <w:pStyle w:val="Geenafstand"/>
      </w:pPr>
      <w:r>
        <w:t xml:space="preserve">Aantal elementen - </w:t>
      </w:r>
      <w:proofErr w:type="spellStart"/>
      <w:r w:rsidR="00B95172">
        <w:t>ArrayList</w:t>
      </w:r>
      <w:r w:rsidR="00A72695">
        <w:t>.isEmpty</w:t>
      </w:r>
      <w:proofErr w:type="spellEnd"/>
      <w:r w:rsidR="00A72695">
        <w:t>():</w:t>
      </w:r>
    </w:p>
    <w:p w14:paraId="5DC29CCC" w14:textId="633D9A72" w:rsidR="00A72695" w:rsidRDefault="00A72695" w:rsidP="00C72E72">
      <w:r>
        <w:t xml:space="preserve">Hiermee kijken we als de </w:t>
      </w:r>
      <w:proofErr w:type="spellStart"/>
      <w:r>
        <w:t>ArrayList</w:t>
      </w:r>
      <w:proofErr w:type="spellEnd"/>
      <w:r>
        <w:t xml:space="preserve"> </w:t>
      </w:r>
      <w:r w:rsidRPr="002B54AA">
        <w:rPr>
          <w:b/>
          <w:bCs/>
        </w:rPr>
        <w:t>leeg</w:t>
      </w:r>
      <w:r>
        <w:t xml:space="preserve"> is.</w:t>
      </w:r>
    </w:p>
    <w:p w14:paraId="4DF57786" w14:textId="77777777" w:rsidR="00A72695" w:rsidRDefault="00A72695" w:rsidP="00C72E72"/>
    <w:p w14:paraId="144DBEF8" w14:textId="176B9977" w:rsidR="00A72695" w:rsidRDefault="00AE0B5A" w:rsidP="00AE0B5A">
      <w:pPr>
        <w:pStyle w:val="Geenafstand"/>
      </w:pPr>
      <w:r>
        <w:t xml:space="preserve">Elementen ophalen – </w:t>
      </w:r>
      <w:proofErr w:type="spellStart"/>
      <w:r>
        <w:t>ArrayList.get</w:t>
      </w:r>
      <w:proofErr w:type="spellEnd"/>
      <w:r>
        <w:t>(index):</w:t>
      </w:r>
    </w:p>
    <w:p w14:paraId="1E297F77" w14:textId="219083A7" w:rsidR="00AE0B5A" w:rsidRPr="002B54AA" w:rsidRDefault="002B54AA" w:rsidP="002B54AA">
      <w:r>
        <w:t xml:space="preserve">Hiermee </w:t>
      </w:r>
      <w:r w:rsidRPr="002B54AA">
        <w:rPr>
          <w:b/>
          <w:bCs/>
        </w:rPr>
        <w:t>halen</w:t>
      </w:r>
      <w:r>
        <w:t xml:space="preserve"> we de </w:t>
      </w:r>
      <w:r w:rsidRPr="002B54AA">
        <w:rPr>
          <w:b/>
          <w:bCs/>
        </w:rPr>
        <w:t>waarde</w:t>
      </w:r>
      <w:r>
        <w:t xml:space="preserve"> van de </w:t>
      </w:r>
      <w:proofErr w:type="spellStart"/>
      <w:r>
        <w:t>ArrayList</w:t>
      </w:r>
      <w:proofErr w:type="spellEnd"/>
      <w:r>
        <w:t xml:space="preserve"> via een index </w:t>
      </w:r>
      <w:r w:rsidRPr="002B54AA">
        <w:rPr>
          <w:b/>
          <w:bCs/>
        </w:rPr>
        <w:t>op</w:t>
      </w:r>
      <w:r>
        <w:t>.</w:t>
      </w:r>
    </w:p>
    <w:p w14:paraId="12AE71B8" w14:textId="7EF4E2D3" w:rsidR="002B54AA" w:rsidRDefault="002B54AA" w:rsidP="002B54AA"/>
    <w:p w14:paraId="36B8E001" w14:textId="65A144C3" w:rsidR="002B54AA" w:rsidRDefault="002B54AA" w:rsidP="002B54AA">
      <w:pPr>
        <w:pStyle w:val="Geenafstand"/>
      </w:pPr>
      <w:r>
        <w:t xml:space="preserve">Elementen wijzigen – </w:t>
      </w:r>
      <w:proofErr w:type="spellStart"/>
      <w:r>
        <w:t>ArrayList.set</w:t>
      </w:r>
      <w:proofErr w:type="spellEnd"/>
      <w:r>
        <w:t xml:space="preserve">(index): </w:t>
      </w:r>
    </w:p>
    <w:p w14:paraId="5A8B6383" w14:textId="7D2D6EA5" w:rsidR="002B54AA" w:rsidRDefault="002B54AA" w:rsidP="002B54AA">
      <w:r>
        <w:t xml:space="preserve">Hiermee </w:t>
      </w:r>
      <w:r w:rsidRPr="002B54AA">
        <w:rPr>
          <w:b/>
          <w:bCs/>
        </w:rPr>
        <w:t>wijzigen</w:t>
      </w:r>
      <w:r>
        <w:t xml:space="preserve"> we een </w:t>
      </w:r>
      <w:r w:rsidRPr="00D1159F">
        <w:rPr>
          <w:b/>
          <w:bCs/>
        </w:rPr>
        <w:t>element</w:t>
      </w:r>
      <w:r>
        <w:t xml:space="preserve"> in de lijst.</w:t>
      </w:r>
    </w:p>
    <w:p w14:paraId="7411C568" w14:textId="3D97DB55" w:rsidR="00F95543" w:rsidRDefault="00F95543" w:rsidP="002B54AA"/>
    <w:p w14:paraId="6B2EE4B6" w14:textId="7F036F24" w:rsidR="00F95543" w:rsidRDefault="00F95543" w:rsidP="00F95543">
      <w:pPr>
        <w:pStyle w:val="Geenafstand"/>
      </w:pPr>
      <w:r>
        <w:t xml:space="preserve">Elementen verwijderen – </w:t>
      </w:r>
      <w:proofErr w:type="spellStart"/>
      <w:r>
        <w:t>ArrayList.remove</w:t>
      </w:r>
      <w:proofErr w:type="spellEnd"/>
      <w:r>
        <w:t>(index):</w:t>
      </w:r>
    </w:p>
    <w:p w14:paraId="68D27974" w14:textId="3657E98C" w:rsidR="00F95543" w:rsidRPr="00B95172" w:rsidRDefault="00D1159F" w:rsidP="002B54AA">
      <w:r>
        <w:t xml:space="preserve">hiermee </w:t>
      </w:r>
      <w:r w:rsidRPr="00D1159F">
        <w:rPr>
          <w:b/>
          <w:bCs/>
        </w:rPr>
        <w:t>verwijderen</w:t>
      </w:r>
      <w:r>
        <w:t xml:space="preserve"> we een </w:t>
      </w:r>
      <w:r w:rsidRPr="00D1159F">
        <w:rPr>
          <w:b/>
          <w:bCs/>
        </w:rPr>
        <w:t>element</w:t>
      </w:r>
      <w:r>
        <w:t xml:space="preserve"> in de lijst.</w:t>
      </w:r>
    </w:p>
    <w:p w14:paraId="2605FC3D" w14:textId="1EC4EA7E" w:rsidR="00DA6AF6" w:rsidRDefault="0081322F" w:rsidP="0081322F">
      <w:pPr>
        <w:pStyle w:val="Kop2"/>
      </w:pPr>
      <w:bookmarkStart w:id="7" w:name="_Toc153310269"/>
      <w:r>
        <w:t>Tweedimensionale arrays</w:t>
      </w:r>
      <w:bookmarkEnd w:id="7"/>
    </w:p>
    <w:p w14:paraId="3B37E08C" w14:textId="6A5574A4" w:rsidR="00DA6AF6" w:rsidRDefault="00DB00B7" w:rsidP="00DB00B7">
      <w:pPr>
        <w:pStyle w:val="Geenafstand"/>
      </w:pPr>
      <w:r>
        <w:t xml:space="preserve">Definitie: </w:t>
      </w:r>
    </w:p>
    <w:p w14:paraId="24DC8ABF" w14:textId="65986C43" w:rsidR="00DB00B7" w:rsidRDefault="00DB00B7" w:rsidP="00C72E72">
      <w:r>
        <w:t xml:space="preserve">Een tweedimensionale array is een </w:t>
      </w:r>
      <w:r w:rsidRPr="00DB00B7">
        <w:rPr>
          <w:b/>
          <w:bCs/>
        </w:rPr>
        <w:t>lijst</w:t>
      </w:r>
      <w:r>
        <w:t xml:space="preserve"> gewerkt </w:t>
      </w:r>
      <w:r w:rsidRPr="00DB00B7">
        <w:rPr>
          <w:b/>
          <w:bCs/>
        </w:rPr>
        <w:t>in</w:t>
      </w:r>
      <w:r>
        <w:t xml:space="preserve"> </w:t>
      </w:r>
      <w:r w:rsidRPr="00DB00B7">
        <w:rPr>
          <w:b/>
          <w:bCs/>
        </w:rPr>
        <w:t>een</w:t>
      </w:r>
      <w:r>
        <w:t xml:space="preserve"> </w:t>
      </w:r>
      <w:r w:rsidRPr="00DB00B7">
        <w:rPr>
          <w:b/>
          <w:bCs/>
        </w:rPr>
        <w:t>lijst</w:t>
      </w:r>
      <w:r>
        <w:t xml:space="preserve"> [</w:t>
      </w:r>
      <w:r w:rsidRPr="00DB00B7">
        <w:rPr>
          <w:b/>
          <w:bCs/>
        </w:rPr>
        <w:t>matrix</w:t>
      </w:r>
      <w:r>
        <w:t>]</w:t>
      </w:r>
      <w:r w:rsidR="00610CBD">
        <w:t xml:space="preserve"> (</w:t>
      </w:r>
      <w:r w:rsidR="00610CBD" w:rsidRPr="00610CBD">
        <w:rPr>
          <w:b/>
          <w:bCs/>
        </w:rPr>
        <w:t>geneste</w:t>
      </w:r>
      <w:r w:rsidR="00610CBD">
        <w:t xml:space="preserve"> </w:t>
      </w:r>
      <w:r w:rsidR="00610CBD" w:rsidRPr="00610CBD">
        <w:rPr>
          <w:b/>
          <w:bCs/>
        </w:rPr>
        <w:t>array</w:t>
      </w:r>
      <w:r w:rsidR="00610CBD">
        <w:t>)</w:t>
      </w:r>
      <w:r>
        <w:t xml:space="preserve">. </w:t>
      </w:r>
    </w:p>
    <w:p w14:paraId="6FC81CC3" w14:textId="4F122262" w:rsidR="00DA6AF6" w:rsidRDefault="00163615" w:rsidP="00163615">
      <w:pPr>
        <w:pStyle w:val="Lijstalinea"/>
        <w:numPr>
          <w:ilvl w:val="0"/>
          <w:numId w:val="50"/>
        </w:numPr>
      </w:pPr>
      <w:r>
        <w:t xml:space="preserve">De eerste array staat voor </w:t>
      </w:r>
      <w:r w:rsidRPr="00163615">
        <w:rPr>
          <w:i/>
          <w:iCs/>
        </w:rPr>
        <w:t>aantal rijen</w:t>
      </w:r>
      <w:r>
        <w:t>.</w:t>
      </w:r>
    </w:p>
    <w:p w14:paraId="525FD540" w14:textId="60E3F07B" w:rsidR="00163615" w:rsidRPr="00163615" w:rsidRDefault="00003FF1" w:rsidP="00163615">
      <w:pPr>
        <w:pStyle w:val="Lijstalinea"/>
        <w:numPr>
          <w:ilvl w:val="0"/>
          <w:numId w:val="50"/>
        </w:numPr>
        <w:rPr>
          <w:b/>
          <w:bCs/>
        </w:rPr>
      </w:pPr>
      <w:r w:rsidRPr="00003FF1">
        <w:rPr>
          <w:noProof/>
        </w:rPr>
        <w:drawing>
          <wp:anchor distT="0" distB="0" distL="114300" distR="114300" simplePos="0" relativeHeight="251669504" behindDoc="1" locked="0" layoutInCell="1" allowOverlap="1" wp14:anchorId="0C1E3F0C" wp14:editId="70460D1D">
            <wp:simplePos x="0" y="0"/>
            <wp:positionH relativeFrom="margin">
              <wp:align>right</wp:align>
            </wp:positionH>
            <wp:positionV relativeFrom="paragraph">
              <wp:posOffset>6350</wp:posOffset>
            </wp:positionV>
            <wp:extent cx="2386330" cy="1602740"/>
            <wp:effectExtent l="0" t="0" r="0" b="0"/>
            <wp:wrapTight wrapText="bothSides">
              <wp:wrapPolygon edited="0">
                <wp:start x="0" y="0"/>
                <wp:lineTo x="0" y="21309"/>
                <wp:lineTo x="21382" y="21309"/>
                <wp:lineTo x="21382" y="0"/>
                <wp:lineTo x="0" y="0"/>
              </wp:wrapPolygon>
            </wp:wrapTight>
            <wp:docPr id="714905969" name="Afbeelding 1" descr="Afbeelding met diagram, lijn, schermopnam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05969" name="Afbeelding 1" descr="Afbeelding met diagram, lijn, schermopname, nummer&#10;&#10;Automatisch gegenereerde beschrijvi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86330" cy="1602740"/>
                    </a:xfrm>
                    <a:prstGeom prst="rect">
                      <a:avLst/>
                    </a:prstGeom>
                  </pic:spPr>
                </pic:pic>
              </a:graphicData>
            </a:graphic>
            <wp14:sizeRelH relativeFrom="margin">
              <wp14:pctWidth>0</wp14:pctWidth>
            </wp14:sizeRelH>
            <wp14:sizeRelV relativeFrom="margin">
              <wp14:pctHeight>0</wp14:pctHeight>
            </wp14:sizeRelV>
          </wp:anchor>
        </w:drawing>
      </w:r>
      <w:r w:rsidR="00163615">
        <w:t xml:space="preserve">De tweede array staat voor </w:t>
      </w:r>
      <w:r w:rsidR="00163615" w:rsidRPr="00163615">
        <w:rPr>
          <w:i/>
          <w:iCs/>
        </w:rPr>
        <w:t>aantal kolommen</w:t>
      </w:r>
      <w:r w:rsidR="00163615">
        <w:t>.</w:t>
      </w:r>
    </w:p>
    <w:p w14:paraId="6B827B54" w14:textId="2ADFA5AF" w:rsidR="00DB00B7" w:rsidRDefault="00DB00B7" w:rsidP="00C72E72"/>
    <w:p w14:paraId="3BE26756" w14:textId="4B079E54" w:rsidR="00163615" w:rsidRDefault="00B8682F" w:rsidP="00F30136">
      <w:pPr>
        <w:pStyle w:val="Geenafstand"/>
      </w:pPr>
      <w:r>
        <w:t>Voorbeeld tweedimensionale array:</w:t>
      </w:r>
    </w:p>
    <w:p w14:paraId="4759F56A" w14:textId="4EBCE03A" w:rsidR="00163615" w:rsidRDefault="00B8682F" w:rsidP="00C72E72">
      <w:r>
        <w:t>int[][] matrix = new int[</w:t>
      </w:r>
      <w:r w:rsidR="00F30136">
        <w:t>3][4]</w:t>
      </w:r>
    </w:p>
    <w:p w14:paraId="61495902" w14:textId="3576F06D" w:rsidR="00003FF1" w:rsidRDefault="00F30136" w:rsidP="00C72E72">
      <w:r>
        <w:t xml:space="preserve">Ook al staat er </w:t>
      </w:r>
      <w:r>
        <w:rPr>
          <w:i/>
          <w:iCs/>
        </w:rPr>
        <w:t>3</w:t>
      </w:r>
      <w:r>
        <w:t xml:space="preserve"> en </w:t>
      </w:r>
      <w:r>
        <w:rPr>
          <w:i/>
          <w:iCs/>
        </w:rPr>
        <w:t>4</w:t>
      </w:r>
      <w:r>
        <w:t xml:space="preserve">, </w:t>
      </w:r>
      <w:r w:rsidR="00FC0D2C">
        <w:t xml:space="preserve">ze werken alsnog met </w:t>
      </w:r>
      <w:r w:rsidR="00FC0D2C" w:rsidRPr="00003FF1">
        <w:rPr>
          <w:b/>
          <w:bCs/>
        </w:rPr>
        <w:t>indexe</w:t>
      </w:r>
      <w:r w:rsidR="00003FF1" w:rsidRPr="00003FF1">
        <w:rPr>
          <w:b/>
          <w:bCs/>
        </w:rPr>
        <w:t>n</w:t>
      </w:r>
      <w:r w:rsidR="00003FF1">
        <w:t xml:space="preserve">, dus: </w:t>
      </w:r>
    </w:p>
    <w:p w14:paraId="7BF36F23" w14:textId="72E57B2A" w:rsidR="00FC0D2C" w:rsidRDefault="00FC0D2C" w:rsidP="00C72E72">
      <w:r>
        <w:t xml:space="preserve">0, 1, 2 in </w:t>
      </w:r>
      <w:r w:rsidRPr="00003FF1">
        <w:rPr>
          <w:b/>
          <w:bCs/>
        </w:rPr>
        <w:t>kolommen</w:t>
      </w:r>
      <w:r>
        <w:t>.</w:t>
      </w:r>
      <w:r w:rsidR="00003FF1" w:rsidRPr="00003FF1">
        <w:rPr>
          <w:noProof/>
        </w:rPr>
        <w:t xml:space="preserve"> </w:t>
      </w:r>
    </w:p>
    <w:p w14:paraId="1709EFF3" w14:textId="2C169E6C" w:rsidR="00FC0D2C" w:rsidRDefault="00003FF1" w:rsidP="00C72E72">
      <w:r>
        <w:t xml:space="preserve">0, 1, 2, 3 in </w:t>
      </w:r>
      <w:r w:rsidRPr="00003FF1">
        <w:rPr>
          <w:b/>
          <w:bCs/>
        </w:rPr>
        <w:t>rijen</w:t>
      </w:r>
      <w:r>
        <w:t>.</w:t>
      </w:r>
    </w:p>
    <w:p w14:paraId="37BEF5FA" w14:textId="77777777" w:rsidR="00003FF1" w:rsidRDefault="00003FF1" w:rsidP="00C72E72"/>
    <w:p w14:paraId="5A2DE68C" w14:textId="77777777" w:rsidR="00003FF1" w:rsidRDefault="00003FF1" w:rsidP="00C72E72"/>
    <w:p w14:paraId="49C39C0A" w14:textId="24B37B2B" w:rsidR="00003FF1" w:rsidRDefault="00566A88" w:rsidP="00177799">
      <w:pPr>
        <w:pStyle w:val="Geenafstand"/>
      </w:pPr>
      <w:r>
        <w:lastRenderedPageBreak/>
        <w:t>Waarden toevoegen in een matrix:</w:t>
      </w:r>
    </w:p>
    <w:p w14:paraId="63962E37" w14:textId="2F249D88" w:rsidR="00566A88" w:rsidRPr="00177799" w:rsidRDefault="00566A88" w:rsidP="00C72E72">
      <w:r>
        <w:t>Je roept</w:t>
      </w:r>
      <w:r w:rsidR="00CC2A09">
        <w:t xml:space="preserve"> de naam van de matrix op </w:t>
      </w:r>
      <w:r w:rsidR="00CC2A09" w:rsidRPr="00177799">
        <w:rPr>
          <w:b/>
          <w:bCs/>
        </w:rPr>
        <w:t>(matrix[</w:t>
      </w:r>
      <w:r w:rsidR="00177799">
        <w:rPr>
          <w:b/>
          <w:bCs/>
        </w:rPr>
        <w:t>getal</w:t>
      </w:r>
      <w:r w:rsidR="00CC2A09" w:rsidRPr="00177799">
        <w:rPr>
          <w:b/>
          <w:bCs/>
        </w:rPr>
        <w:t>(kolom)][</w:t>
      </w:r>
      <w:r w:rsidR="00177799">
        <w:rPr>
          <w:b/>
          <w:bCs/>
        </w:rPr>
        <w:t>getal</w:t>
      </w:r>
      <w:r w:rsidR="00177799" w:rsidRPr="00177799">
        <w:rPr>
          <w:b/>
          <w:bCs/>
        </w:rPr>
        <w:t>(rij)]</w:t>
      </w:r>
      <w:r w:rsidR="00177799">
        <w:rPr>
          <w:b/>
          <w:bCs/>
        </w:rPr>
        <w:t>)</w:t>
      </w:r>
      <w:r w:rsidR="00177799">
        <w:t xml:space="preserve"> en vult op de plek van de </w:t>
      </w:r>
      <w:r w:rsidR="00177799" w:rsidRPr="00177799">
        <w:rPr>
          <w:b/>
          <w:bCs/>
          <w:i/>
          <w:iCs/>
        </w:rPr>
        <w:t>getal</w:t>
      </w:r>
      <w:r w:rsidR="00177799">
        <w:t xml:space="preserve"> je </w:t>
      </w:r>
      <w:r w:rsidR="00177799" w:rsidRPr="00177799">
        <w:rPr>
          <w:b/>
          <w:bCs/>
        </w:rPr>
        <w:t>waarde</w:t>
      </w:r>
      <w:r w:rsidR="00177799">
        <w:t xml:space="preserve"> in.</w:t>
      </w:r>
    </w:p>
    <w:p w14:paraId="3DC1E56E" w14:textId="77777777" w:rsidR="00163615" w:rsidRDefault="00163615" w:rsidP="00C72E72"/>
    <w:p w14:paraId="2DBD1C9B" w14:textId="5878E25F" w:rsidR="00163615" w:rsidRDefault="0071329F" w:rsidP="0071329F">
      <w:pPr>
        <w:pStyle w:val="Geenafstand"/>
      </w:pPr>
      <w:r>
        <w:t xml:space="preserve">Waarde invullen voor een volledige rij: </w:t>
      </w:r>
    </w:p>
    <w:p w14:paraId="36CADD54" w14:textId="3E1F1A8D" w:rsidR="0019499A" w:rsidRDefault="0019499A" w:rsidP="0071329F">
      <w:pPr>
        <w:pStyle w:val="Geenafstand"/>
      </w:pPr>
      <w:r w:rsidRPr="0019499A">
        <w:rPr>
          <w:noProof/>
        </w:rPr>
        <w:drawing>
          <wp:inline distT="0" distB="0" distL="0" distR="0" wp14:anchorId="26CE2569" wp14:editId="24EAB494">
            <wp:extent cx="3282164" cy="781050"/>
            <wp:effectExtent l="0" t="0" r="0" b="0"/>
            <wp:docPr id="1039309988"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09988" name="Afbeelding 1" descr="Afbeelding met tekst, Lettertype, schermopname, lijn&#10;&#10;Automatisch gegenereerde beschrijving"/>
                    <pic:cNvPicPr/>
                  </pic:nvPicPr>
                  <pic:blipFill>
                    <a:blip r:embed="rId15"/>
                    <a:stretch>
                      <a:fillRect/>
                    </a:stretch>
                  </pic:blipFill>
                  <pic:spPr>
                    <a:xfrm>
                      <a:off x="0" y="0"/>
                      <a:ext cx="3282934" cy="781233"/>
                    </a:xfrm>
                    <a:prstGeom prst="rect">
                      <a:avLst/>
                    </a:prstGeom>
                  </pic:spPr>
                </pic:pic>
              </a:graphicData>
            </a:graphic>
          </wp:inline>
        </w:drawing>
      </w:r>
    </w:p>
    <w:p w14:paraId="4DEA58A7" w14:textId="77777777" w:rsidR="00855676" w:rsidRDefault="00855676" w:rsidP="0071329F">
      <w:pPr>
        <w:pStyle w:val="Geenafstand"/>
      </w:pPr>
    </w:p>
    <w:p w14:paraId="46EA2357" w14:textId="0F53D4CB" w:rsidR="00855676" w:rsidRDefault="00855676" w:rsidP="0071329F">
      <w:pPr>
        <w:pStyle w:val="Geenafstand"/>
      </w:pPr>
      <w:r>
        <w:t>matrix overlopen</w:t>
      </w:r>
      <w:r w:rsidR="00B843FA">
        <w:t>:</w:t>
      </w:r>
    </w:p>
    <w:p w14:paraId="792AADD1" w14:textId="25BDBFA4" w:rsidR="00B843FA" w:rsidRDefault="00B843FA" w:rsidP="00B843FA">
      <w:r>
        <w:t>Een matrix overlopen gebeurt met 2 verschillende (</w:t>
      </w:r>
      <w:proofErr w:type="spellStart"/>
      <w:r>
        <w:t>enhanced</w:t>
      </w:r>
      <w:proofErr w:type="spellEnd"/>
      <w:r>
        <w:t xml:space="preserve">) </w:t>
      </w:r>
      <w:proofErr w:type="spellStart"/>
      <w:r>
        <w:t>forlussen</w:t>
      </w:r>
      <w:proofErr w:type="spellEnd"/>
      <w:r>
        <w:t>.</w:t>
      </w:r>
    </w:p>
    <w:p w14:paraId="3D21EEC6" w14:textId="77777777" w:rsidR="00B843FA" w:rsidRDefault="00B843FA" w:rsidP="00B843FA"/>
    <w:p w14:paraId="46F689B8" w14:textId="19F92BCE" w:rsidR="00095E5D" w:rsidRDefault="00293FAA" w:rsidP="004F592E">
      <w:pPr>
        <w:pStyle w:val="Geenafstand"/>
      </w:pPr>
      <w:r w:rsidRPr="00293FAA">
        <w:rPr>
          <w:noProof/>
        </w:rPr>
        <w:drawing>
          <wp:anchor distT="0" distB="0" distL="114300" distR="114300" simplePos="0" relativeHeight="251670528" behindDoc="1" locked="0" layoutInCell="1" allowOverlap="1" wp14:anchorId="772CD7D3" wp14:editId="5D97C23F">
            <wp:simplePos x="0" y="0"/>
            <wp:positionH relativeFrom="margin">
              <wp:align>right</wp:align>
            </wp:positionH>
            <wp:positionV relativeFrom="paragraph">
              <wp:posOffset>6985</wp:posOffset>
            </wp:positionV>
            <wp:extent cx="2011680" cy="1360805"/>
            <wp:effectExtent l="0" t="0" r="7620" b="0"/>
            <wp:wrapTight wrapText="bothSides">
              <wp:wrapPolygon edited="0">
                <wp:start x="0" y="0"/>
                <wp:lineTo x="0" y="21167"/>
                <wp:lineTo x="21477" y="21167"/>
                <wp:lineTo x="21477" y="0"/>
                <wp:lineTo x="0" y="0"/>
              </wp:wrapPolygon>
            </wp:wrapTight>
            <wp:docPr id="1293110058" name="Afbeelding 1" descr="Afbeelding met diagram, lijn, schermopname,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10058" name="Afbeelding 1" descr="Afbeelding met diagram, lijn, schermopname, tekst&#10;&#10;Automatisch gegenereerde beschrijvi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1680" cy="13608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95E5D">
        <w:t>Jagged</w:t>
      </w:r>
      <w:proofErr w:type="spellEnd"/>
      <w:r w:rsidR="00095E5D">
        <w:t xml:space="preserve"> Arrays:</w:t>
      </w:r>
    </w:p>
    <w:p w14:paraId="0315AD69" w14:textId="5DB76428" w:rsidR="00095E5D" w:rsidRDefault="004F592E" w:rsidP="004F592E">
      <w:pPr>
        <w:rPr>
          <w:b/>
          <w:bCs/>
        </w:rPr>
      </w:pPr>
      <w:r>
        <w:t xml:space="preserve">Soms kan een </w:t>
      </w:r>
      <w:r w:rsidR="00742E62">
        <w:t xml:space="preserve">matrix ook </w:t>
      </w:r>
      <w:r w:rsidR="00742E62" w:rsidRPr="00942D87">
        <w:rPr>
          <w:b/>
          <w:bCs/>
        </w:rPr>
        <w:t>verschillende</w:t>
      </w:r>
      <w:r w:rsidR="00742E62">
        <w:t xml:space="preserve"> kolommen en rijen bevatten, dit is een </w:t>
      </w:r>
      <w:proofErr w:type="spellStart"/>
      <w:r w:rsidR="00742E62">
        <w:rPr>
          <w:b/>
          <w:bCs/>
        </w:rPr>
        <w:t>jagged</w:t>
      </w:r>
      <w:proofErr w:type="spellEnd"/>
      <w:r w:rsidR="00742E62">
        <w:rPr>
          <w:b/>
          <w:bCs/>
        </w:rPr>
        <w:t xml:space="preserve"> array.</w:t>
      </w:r>
    </w:p>
    <w:p w14:paraId="7E25B967" w14:textId="2377777D" w:rsidR="003F6E6B" w:rsidRDefault="00942D87" w:rsidP="003F6E6B">
      <w:pPr>
        <w:pStyle w:val="Lijstalinea"/>
        <w:numPr>
          <w:ilvl w:val="0"/>
          <w:numId w:val="51"/>
        </w:numPr>
      </w:pPr>
      <w:r>
        <w:t xml:space="preserve">Voorbeeld: int[][] </w:t>
      </w:r>
      <w:proofErr w:type="spellStart"/>
      <w:r>
        <w:t>jagged</w:t>
      </w:r>
      <w:proofErr w:type="spellEnd"/>
      <w:r w:rsidR="007D2832">
        <w:t xml:space="preserve"> = int {</w:t>
      </w:r>
      <w:r w:rsidR="003F6E6B">
        <w:t xml:space="preserve"> </w:t>
      </w:r>
      <w:r w:rsidR="007D2832">
        <w:t>{11, 22, 33</w:t>
      </w:r>
      <w:r w:rsidR="003F6E6B">
        <w:t xml:space="preserve">} / {-2, -5} / {4, 4, 4, 4} } </w:t>
      </w:r>
    </w:p>
    <w:p w14:paraId="352BB4F0" w14:textId="36372F7E" w:rsidR="00942D87" w:rsidRDefault="003F6E6B" w:rsidP="003F6E6B">
      <w:pPr>
        <w:pStyle w:val="Lijstalinea"/>
        <w:numPr>
          <w:ilvl w:val="1"/>
          <w:numId w:val="51"/>
        </w:numPr>
      </w:pPr>
      <w:r>
        <w:t>(</w:t>
      </w:r>
      <w:r w:rsidRPr="003F6E6B">
        <w:rPr>
          <w:b/>
          <w:bCs/>
        </w:rPr>
        <w:t>3</w:t>
      </w:r>
      <w:r>
        <w:t xml:space="preserve"> </w:t>
      </w:r>
      <w:r w:rsidRPr="003F6E6B">
        <w:rPr>
          <w:b/>
          <w:bCs/>
        </w:rPr>
        <w:t>kolommen</w:t>
      </w:r>
      <w:r>
        <w:t xml:space="preserve"> en </w:t>
      </w:r>
      <w:r w:rsidRPr="003F6E6B">
        <w:rPr>
          <w:b/>
          <w:bCs/>
        </w:rPr>
        <w:t>3/2/4 rijen</w:t>
      </w:r>
      <w:r>
        <w:t>).</w:t>
      </w:r>
    </w:p>
    <w:p w14:paraId="1B59A02A" w14:textId="2CA99485" w:rsidR="003F6E6B" w:rsidRDefault="003F6E6B" w:rsidP="003F6E6B"/>
    <w:p w14:paraId="2815914B" w14:textId="18A8ACC8" w:rsidR="003F6E6B" w:rsidRPr="00942D87" w:rsidRDefault="003F6E6B" w:rsidP="003F6E6B"/>
    <w:p w14:paraId="4E788AC8" w14:textId="77777777" w:rsidR="0019499A" w:rsidRDefault="0019499A" w:rsidP="0071329F">
      <w:pPr>
        <w:pStyle w:val="Geenafstand"/>
      </w:pPr>
    </w:p>
    <w:p w14:paraId="568FD051" w14:textId="05D251C2" w:rsidR="00541F21" w:rsidRDefault="008C16D1" w:rsidP="008C16D1">
      <w:pPr>
        <w:pStyle w:val="Kop1"/>
      </w:pPr>
      <w:bookmarkStart w:id="8" w:name="_Toc153310270"/>
      <w:r>
        <w:lastRenderedPageBreak/>
        <w:t>Hoofdstuk 5</w:t>
      </w:r>
      <w:r w:rsidR="00DC0CEA">
        <w:t>: Ontwikkel een applicatie</w:t>
      </w:r>
      <w:bookmarkEnd w:id="8"/>
    </w:p>
    <w:p w14:paraId="5AC8D453" w14:textId="17477239" w:rsidR="002C2739" w:rsidRPr="002C2739" w:rsidRDefault="00E75EB9" w:rsidP="00E75EB9">
      <w:pPr>
        <w:pStyle w:val="Kop2"/>
      </w:pPr>
      <w:bookmarkStart w:id="9" w:name="_Toc153310271"/>
      <w:r>
        <w:t>Theorie</w:t>
      </w:r>
      <w:bookmarkEnd w:id="9"/>
    </w:p>
    <w:p w14:paraId="781EBF75" w14:textId="28E56337" w:rsidR="00FB0F1A" w:rsidRPr="00950A4C" w:rsidRDefault="00FB0F1A" w:rsidP="00FB0F1A">
      <w:pPr>
        <w:rPr>
          <w:b/>
          <w:bCs/>
          <w:sz w:val="28"/>
          <w:szCs w:val="24"/>
        </w:rPr>
      </w:pPr>
      <w:r w:rsidRPr="00950A4C">
        <w:rPr>
          <w:b/>
          <w:bCs/>
          <w:sz w:val="28"/>
          <w:szCs w:val="24"/>
        </w:rPr>
        <w:t xml:space="preserve">Visual </w:t>
      </w:r>
      <w:proofErr w:type="spellStart"/>
      <w:r w:rsidRPr="00950A4C">
        <w:rPr>
          <w:b/>
          <w:bCs/>
          <w:sz w:val="28"/>
          <w:szCs w:val="24"/>
        </w:rPr>
        <w:t>Paradigm</w:t>
      </w:r>
      <w:proofErr w:type="spellEnd"/>
      <w:r w:rsidRPr="00950A4C">
        <w:rPr>
          <w:b/>
          <w:bCs/>
          <w:sz w:val="28"/>
          <w:szCs w:val="24"/>
        </w:rPr>
        <w:t xml:space="preserve"> komt op het examen!</w:t>
      </w:r>
    </w:p>
    <w:p w14:paraId="740626C0" w14:textId="44A2D6FA" w:rsidR="00DC0CEA" w:rsidRDefault="00BD38AE" w:rsidP="00BD765C">
      <w:pPr>
        <w:pStyle w:val="Geenafstand"/>
      </w:pPr>
      <w:r>
        <w:t>Wat is een associatie?</w:t>
      </w:r>
    </w:p>
    <w:p w14:paraId="3BAF0959" w14:textId="5C5DEC71" w:rsidR="00BD38AE" w:rsidRPr="00DC0CEA" w:rsidRDefault="00BD38AE" w:rsidP="00DC0CEA">
      <w:r>
        <w:t xml:space="preserve">Een relatie tussen </w:t>
      </w:r>
      <w:r w:rsidR="00BD765C">
        <w:t>twee verschillende klassen.</w:t>
      </w:r>
    </w:p>
    <w:p w14:paraId="52496514" w14:textId="77777777" w:rsidR="0086358B" w:rsidRPr="00E42667" w:rsidRDefault="0086358B" w:rsidP="009C7002"/>
    <w:p w14:paraId="64B79D6F" w14:textId="1A52BFEC" w:rsidR="0086358B" w:rsidRDefault="00BD765C" w:rsidP="00BD765C">
      <w:pPr>
        <w:pStyle w:val="Geenafstand"/>
      </w:pPr>
      <w:r>
        <w:t xml:space="preserve">Wat zijn </w:t>
      </w:r>
      <w:proofErr w:type="spellStart"/>
      <w:r>
        <w:t>multipliciteiten</w:t>
      </w:r>
      <w:proofErr w:type="spellEnd"/>
      <w:r>
        <w:t>?</w:t>
      </w:r>
    </w:p>
    <w:p w14:paraId="603A36BA" w14:textId="26B9236E" w:rsidR="00BD765C" w:rsidRPr="00E42667" w:rsidRDefault="00BD765C" w:rsidP="009C7002">
      <w:r>
        <w:t>Het aantal eenheden op je associatie {0, 1, x, *)</w:t>
      </w:r>
    </w:p>
    <w:p w14:paraId="731F9E1D" w14:textId="77777777" w:rsidR="0086358B" w:rsidRPr="00E42667" w:rsidRDefault="0086358B" w:rsidP="009C7002"/>
    <w:p w14:paraId="39B8D8D0" w14:textId="441DA159" w:rsidR="0086358B" w:rsidRPr="00E42667" w:rsidRDefault="009E118A" w:rsidP="009C7002">
      <w:r w:rsidRPr="009E118A">
        <w:rPr>
          <w:noProof/>
        </w:rPr>
        <w:drawing>
          <wp:inline distT="0" distB="0" distL="0" distR="0" wp14:anchorId="3FC3A288" wp14:editId="177F4C9F">
            <wp:extent cx="3039325" cy="921327"/>
            <wp:effectExtent l="0" t="0" r="0" b="0"/>
            <wp:docPr id="24634316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43169" name="Afbeelding 1" descr="Afbeelding met tekst, schermopname, Lettertype, nummer&#10;&#10;Automatisch gegenereerde beschrijving"/>
                    <pic:cNvPicPr/>
                  </pic:nvPicPr>
                  <pic:blipFill>
                    <a:blip r:embed="rId17"/>
                    <a:stretch>
                      <a:fillRect/>
                    </a:stretch>
                  </pic:blipFill>
                  <pic:spPr>
                    <a:xfrm>
                      <a:off x="0" y="0"/>
                      <a:ext cx="3048429" cy="924087"/>
                    </a:xfrm>
                    <a:prstGeom prst="rect">
                      <a:avLst/>
                    </a:prstGeom>
                  </pic:spPr>
                </pic:pic>
              </a:graphicData>
            </a:graphic>
          </wp:inline>
        </w:drawing>
      </w:r>
    </w:p>
    <w:p w14:paraId="03627BC2" w14:textId="77777777" w:rsidR="0086358B" w:rsidRDefault="0086358B" w:rsidP="009C7002"/>
    <w:tbl>
      <w:tblPr>
        <w:tblStyle w:val="Rastertabel4"/>
        <w:tblW w:w="0" w:type="auto"/>
        <w:tblLook w:val="04A0" w:firstRow="1" w:lastRow="0" w:firstColumn="1" w:lastColumn="0" w:noHBand="0" w:noVBand="1"/>
      </w:tblPr>
      <w:tblGrid>
        <w:gridCol w:w="2547"/>
        <w:gridCol w:w="7081"/>
      </w:tblGrid>
      <w:tr w:rsidR="000753B6" w14:paraId="7F78FD60" w14:textId="77777777" w:rsidTr="002A07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AED38F1" w14:textId="77777777" w:rsidR="000753B6" w:rsidRPr="00252CEE" w:rsidRDefault="000753B6" w:rsidP="009A334C">
            <w:pPr>
              <w:jc w:val="center"/>
            </w:pPr>
          </w:p>
        </w:tc>
        <w:tc>
          <w:tcPr>
            <w:tcW w:w="7081" w:type="dxa"/>
          </w:tcPr>
          <w:p w14:paraId="09AE517E" w14:textId="77777777" w:rsidR="000753B6" w:rsidRDefault="000753B6" w:rsidP="009A334C">
            <w:pPr>
              <w:jc w:val="center"/>
              <w:cnfStyle w:val="100000000000" w:firstRow="1" w:lastRow="0" w:firstColumn="0" w:lastColumn="0" w:oddVBand="0" w:evenVBand="0" w:oddHBand="0" w:evenHBand="0" w:firstRowFirstColumn="0" w:firstRowLastColumn="0" w:lastRowFirstColumn="0" w:lastRowLastColumn="0"/>
            </w:pPr>
          </w:p>
        </w:tc>
      </w:tr>
      <w:tr w:rsidR="009E118A" w14:paraId="6D0291FB" w14:textId="77777777" w:rsidTr="002A0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79501D" w14:textId="65F255CE" w:rsidR="009E118A" w:rsidRDefault="00252CEE" w:rsidP="009A334C">
            <w:pPr>
              <w:jc w:val="center"/>
            </w:pPr>
            <w:r w:rsidRPr="00252CEE">
              <w:rPr>
                <w:noProof/>
              </w:rPr>
              <w:drawing>
                <wp:inline distT="0" distB="0" distL="0" distR="0" wp14:anchorId="1CD2BA9C" wp14:editId="5B4DAAB8">
                  <wp:extent cx="243861" cy="236240"/>
                  <wp:effectExtent l="0" t="0" r="3810" b="0"/>
                  <wp:docPr id="132705803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58037" name=""/>
                          <pic:cNvPicPr/>
                        </pic:nvPicPr>
                        <pic:blipFill>
                          <a:blip r:embed="rId18"/>
                          <a:stretch>
                            <a:fillRect/>
                          </a:stretch>
                        </pic:blipFill>
                        <pic:spPr>
                          <a:xfrm>
                            <a:off x="0" y="0"/>
                            <a:ext cx="243861" cy="236240"/>
                          </a:xfrm>
                          <a:prstGeom prst="rect">
                            <a:avLst/>
                          </a:prstGeom>
                        </pic:spPr>
                      </pic:pic>
                    </a:graphicData>
                  </a:graphic>
                </wp:inline>
              </w:drawing>
            </w:r>
          </w:p>
        </w:tc>
        <w:tc>
          <w:tcPr>
            <w:tcW w:w="7081" w:type="dxa"/>
          </w:tcPr>
          <w:p w14:paraId="38032DD8" w14:textId="570446E9" w:rsidR="009E118A" w:rsidRDefault="004D7F4F" w:rsidP="009A334C">
            <w:pPr>
              <w:jc w:val="center"/>
              <w:cnfStyle w:val="000000100000" w:firstRow="0" w:lastRow="0" w:firstColumn="0" w:lastColumn="0" w:oddVBand="0" w:evenVBand="0" w:oddHBand="1" w:evenHBand="0" w:firstRowFirstColumn="0" w:firstRowLastColumn="0" w:lastRowFirstColumn="0" w:lastRowLastColumn="0"/>
            </w:pPr>
            <w:r>
              <w:t>Compositie (zwart ruitje)</w:t>
            </w:r>
          </w:p>
        </w:tc>
      </w:tr>
      <w:tr w:rsidR="009E118A" w14:paraId="0E8E7BD8" w14:textId="77777777" w:rsidTr="002A07CA">
        <w:tc>
          <w:tcPr>
            <w:cnfStyle w:val="001000000000" w:firstRow="0" w:lastRow="0" w:firstColumn="1" w:lastColumn="0" w:oddVBand="0" w:evenVBand="0" w:oddHBand="0" w:evenHBand="0" w:firstRowFirstColumn="0" w:firstRowLastColumn="0" w:lastRowFirstColumn="0" w:lastRowLastColumn="0"/>
            <w:tcW w:w="2547" w:type="dxa"/>
          </w:tcPr>
          <w:p w14:paraId="16A73436" w14:textId="2771FE34" w:rsidR="009E118A" w:rsidRDefault="00A518A0" w:rsidP="009A334C">
            <w:pPr>
              <w:jc w:val="center"/>
            </w:pPr>
            <w:r w:rsidRPr="00A518A0">
              <w:rPr>
                <w:noProof/>
              </w:rPr>
              <w:drawing>
                <wp:inline distT="0" distB="0" distL="0" distR="0" wp14:anchorId="5B31CEC8" wp14:editId="20D6A9D9">
                  <wp:extent cx="388654" cy="304826"/>
                  <wp:effectExtent l="0" t="0" r="0" b="0"/>
                  <wp:docPr id="57012990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29904" name=""/>
                          <pic:cNvPicPr/>
                        </pic:nvPicPr>
                        <pic:blipFill>
                          <a:blip r:embed="rId19"/>
                          <a:stretch>
                            <a:fillRect/>
                          </a:stretch>
                        </pic:blipFill>
                        <pic:spPr>
                          <a:xfrm>
                            <a:off x="0" y="0"/>
                            <a:ext cx="388654" cy="304826"/>
                          </a:xfrm>
                          <a:prstGeom prst="rect">
                            <a:avLst/>
                          </a:prstGeom>
                        </pic:spPr>
                      </pic:pic>
                    </a:graphicData>
                  </a:graphic>
                </wp:inline>
              </w:drawing>
            </w:r>
          </w:p>
        </w:tc>
        <w:tc>
          <w:tcPr>
            <w:tcW w:w="7081" w:type="dxa"/>
          </w:tcPr>
          <w:p w14:paraId="51CC3D4E" w14:textId="77777777" w:rsidR="009E118A" w:rsidRDefault="00A518A0" w:rsidP="009A334C">
            <w:pPr>
              <w:jc w:val="center"/>
              <w:cnfStyle w:val="000000000000" w:firstRow="0" w:lastRow="0" w:firstColumn="0" w:lastColumn="0" w:oddVBand="0" w:evenVBand="0" w:oddHBand="0" w:evenHBand="0" w:firstRowFirstColumn="0" w:firstRowLastColumn="0" w:lastRowFirstColumn="0" w:lastRowLastColumn="0"/>
            </w:pPr>
            <w:r>
              <w:t>Navigeerbaarheid</w:t>
            </w:r>
          </w:p>
          <w:p w14:paraId="278AAFFE" w14:textId="4B56AABF" w:rsidR="00331BC6" w:rsidRDefault="00331BC6" w:rsidP="009A334C">
            <w:pPr>
              <w:jc w:val="center"/>
              <w:cnfStyle w:val="000000000000" w:firstRow="0" w:lastRow="0" w:firstColumn="0" w:lastColumn="0" w:oddVBand="0" w:evenVBand="0" w:oddHBand="0" w:evenHBand="0" w:firstRowFirstColumn="0" w:firstRowLastColumn="0" w:lastRowFirstColumn="0" w:lastRowLastColumn="0"/>
            </w:pPr>
            <w:r>
              <w:t xml:space="preserve">Je bepaalt </w:t>
            </w:r>
            <w:r w:rsidR="00135E79">
              <w:t>in welke richting de associatie zich mag wijzen. Je volgt die maar in een bepaalde richting.</w:t>
            </w:r>
          </w:p>
        </w:tc>
      </w:tr>
      <w:tr w:rsidR="009E118A" w14:paraId="338A01B8" w14:textId="77777777" w:rsidTr="002A0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31B569" w14:textId="69E9218A" w:rsidR="009E118A" w:rsidRDefault="009E118A" w:rsidP="009A334C">
            <w:pPr>
              <w:jc w:val="center"/>
            </w:pPr>
            <w:r>
              <w:t>1</w:t>
            </w:r>
            <w:r w:rsidRPr="009E118A">
              <w:rPr>
                <w:vertAlign w:val="superscript"/>
              </w:rPr>
              <w:t>e</w:t>
            </w:r>
            <w:r>
              <w:t xml:space="preserve"> ?</w:t>
            </w:r>
          </w:p>
        </w:tc>
        <w:tc>
          <w:tcPr>
            <w:tcW w:w="7081" w:type="dxa"/>
          </w:tcPr>
          <w:p w14:paraId="0D092981" w14:textId="2E6DF37D" w:rsidR="009E118A" w:rsidRDefault="00493ABF" w:rsidP="009A334C">
            <w:pPr>
              <w:jc w:val="center"/>
              <w:cnfStyle w:val="000000100000" w:firstRow="0" w:lastRow="0" w:firstColumn="0" w:lastColumn="0" w:oddVBand="0" w:evenVBand="0" w:oddHBand="1" w:evenHBand="0" w:firstRowFirstColumn="0" w:firstRowLastColumn="0" w:lastRowFirstColumn="0" w:lastRowLastColumn="0"/>
            </w:pPr>
            <w:proofErr w:type="spellStart"/>
            <w:r>
              <w:t>Multipliciteiten</w:t>
            </w:r>
            <w:proofErr w:type="spellEnd"/>
          </w:p>
        </w:tc>
      </w:tr>
      <w:tr w:rsidR="009E118A" w14:paraId="4D150D74" w14:textId="77777777" w:rsidTr="002A07CA">
        <w:tc>
          <w:tcPr>
            <w:cnfStyle w:val="001000000000" w:firstRow="0" w:lastRow="0" w:firstColumn="1" w:lastColumn="0" w:oddVBand="0" w:evenVBand="0" w:oddHBand="0" w:evenHBand="0" w:firstRowFirstColumn="0" w:firstRowLastColumn="0" w:lastRowFirstColumn="0" w:lastRowLastColumn="0"/>
            <w:tcW w:w="2547" w:type="dxa"/>
          </w:tcPr>
          <w:p w14:paraId="5070D11A" w14:textId="50A42F6A" w:rsidR="009E118A" w:rsidRDefault="006F09A7" w:rsidP="009A334C">
            <w:pPr>
              <w:jc w:val="center"/>
            </w:pPr>
            <w:r>
              <w:t>2</w:t>
            </w:r>
            <w:r w:rsidRPr="006F09A7">
              <w:rPr>
                <w:vertAlign w:val="superscript"/>
              </w:rPr>
              <w:t>e</w:t>
            </w:r>
            <w:r>
              <w:t xml:space="preserve"> ?</w:t>
            </w:r>
          </w:p>
        </w:tc>
        <w:tc>
          <w:tcPr>
            <w:tcW w:w="7081" w:type="dxa"/>
          </w:tcPr>
          <w:p w14:paraId="1312A372" w14:textId="308930AB" w:rsidR="009E118A" w:rsidRDefault="00493ABF" w:rsidP="009A334C">
            <w:pPr>
              <w:jc w:val="center"/>
              <w:cnfStyle w:val="000000000000" w:firstRow="0" w:lastRow="0" w:firstColumn="0" w:lastColumn="0" w:oddVBand="0" w:evenVBand="0" w:oddHBand="0" w:evenHBand="0" w:firstRowFirstColumn="0" w:firstRowLastColumn="0" w:lastRowFirstColumn="0" w:lastRowLastColumn="0"/>
            </w:pPr>
            <w:proofErr w:type="spellStart"/>
            <w:r>
              <w:t>Visibiliteit</w:t>
            </w:r>
            <w:proofErr w:type="spellEnd"/>
            <w:r>
              <w:t xml:space="preserve"> (private, public …)</w:t>
            </w:r>
          </w:p>
        </w:tc>
      </w:tr>
      <w:tr w:rsidR="006621A4" w14:paraId="72DF44AC" w14:textId="77777777" w:rsidTr="002A0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707E57" w14:textId="4C638DBD" w:rsidR="006621A4" w:rsidRDefault="006621A4" w:rsidP="009A334C">
            <w:pPr>
              <w:jc w:val="center"/>
            </w:pPr>
            <w:r w:rsidRPr="006621A4">
              <w:rPr>
                <w:noProof/>
              </w:rPr>
              <w:drawing>
                <wp:inline distT="0" distB="0" distL="0" distR="0" wp14:anchorId="22417ADB" wp14:editId="4512EC50">
                  <wp:extent cx="205758" cy="304826"/>
                  <wp:effectExtent l="0" t="0" r="3810" b="0"/>
                  <wp:docPr id="94495774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57740" name=""/>
                          <pic:cNvPicPr/>
                        </pic:nvPicPr>
                        <pic:blipFill>
                          <a:blip r:embed="rId20"/>
                          <a:stretch>
                            <a:fillRect/>
                          </a:stretch>
                        </pic:blipFill>
                        <pic:spPr>
                          <a:xfrm>
                            <a:off x="0" y="0"/>
                            <a:ext cx="205758" cy="304826"/>
                          </a:xfrm>
                          <a:prstGeom prst="rect">
                            <a:avLst/>
                          </a:prstGeom>
                        </pic:spPr>
                      </pic:pic>
                    </a:graphicData>
                  </a:graphic>
                </wp:inline>
              </w:drawing>
            </w:r>
          </w:p>
        </w:tc>
        <w:tc>
          <w:tcPr>
            <w:tcW w:w="7081" w:type="dxa"/>
          </w:tcPr>
          <w:p w14:paraId="5EAB761E" w14:textId="1806A241" w:rsidR="006621A4" w:rsidRDefault="006621A4" w:rsidP="009A334C">
            <w:pPr>
              <w:jc w:val="center"/>
              <w:cnfStyle w:val="000000100000" w:firstRow="0" w:lastRow="0" w:firstColumn="0" w:lastColumn="0" w:oddVBand="0" w:evenVBand="0" w:oddHBand="1" w:evenHBand="0" w:firstRowFirstColumn="0" w:firstRowLastColumn="0" w:lastRowFirstColumn="0" w:lastRowLastColumn="0"/>
            </w:pPr>
            <w:r>
              <w:t>Naam</w:t>
            </w:r>
            <w:r w:rsidR="00B43A39">
              <w:t xml:space="preserve"> eigenschap</w:t>
            </w:r>
          </w:p>
        </w:tc>
      </w:tr>
    </w:tbl>
    <w:p w14:paraId="07062919" w14:textId="41544E3A" w:rsidR="009E118A" w:rsidRPr="00E42667" w:rsidRDefault="009E118A" w:rsidP="009C7002"/>
    <w:p w14:paraId="74326CEF" w14:textId="4F38CFA0" w:rsidR="0086358B" w:rsidRDefault="00A812BF" w:rsidP="006E3349">
      <w:pPr>
        <w:pStyle w:val="Geenafstand"/>
      </w:pPr>
      <w:r>
        <w:t>Strikvraag: hoeveel eigenschappen</w:t>
      </w:r>
      <w:r w:rsidR="006E3349">
        <w:t xml:space="preserve"> heeft Aquarium?</w:t>
      </w:r>
    </w:p>
    <w:p w14:paraId="772CFE99" w14:textId="7008C7F6" w:rsidR="00AF769E" w:rsidRDefault="00AF769E" w:rsidP="00AF769E">
      <w:r>
        <w:t>4 eigenschappen:</w:t>
      </w:r>
    </w:p>
    <w:p w14:paraId="4C284E71" w14:textId="081717F2" w:rsidR="00AF769E" w:rsidRDefault="00AF769E" w:rsidP="00BD793A">
      <w:pPr>
        <w:ind w:firstLine="708"/>
      </w:pPr>
      <w:r>
        <w:t xml:space="preserve">3 eigenschappen in </w:t>
      </w:r>
      <w:proofErr w:type="spellStart"/>
      <w:r>
        <w:t>AquariumWinkel</w:t>
      </w:r>
      <w:proofErr w:type="spellEnd"/>
    </w:p>
    <w:p w14:paraId="5060AFDA" w14:textId="0FFFBE9E" w:rsidR="00AF769E" w:rsidRDefault="006B0C1B" w:rsidP="00BD793A">
      <w:pPr>
        <w:ind w:firstLine="708"/>
      </w:pPr>
      <w:r>
        <w:t xml:space="preserve">Aquarium telt als 1 eigenschap  voor </w:t>
      </w:r>
      <w:proofErr w:type="spellStart"/>
      <w:r>
        <w:t>AquariumWinkel</w:t>
      </w:r>
      <w:proofErr w:type="spellEnd"/>
      <w:r w:rsidR="00C712FD">
        <w:t>. Dit is de nieuwe eigenschap.</w:t>
      </w:r>
    </w:p>
    <w:p w14:paraId="06B0881E" w14:textId="4775EB3C" w:rsidR="006E3349" w:rsidRPr="00E42667" w:rsidRDefault="00C712FD" w:rsidP="009C7002">
      <w:r>
        <w:rPr>
          <w:noProof/>
        </w:rPr>
        <mc:AlternateContent>
          <mc:Choice Requires="wps">
            <w:drawing>
              <wp:anchor distT="0" distB="0" distL="114300" distR="114300" simplePos="0" relativeHeight="251661312" behindDoc="0" locked="0" layoutInCell="1" allowOverlap="1" wp14:anchorId="11CE2960" wp14:editId="7A559675">
                <wp:simplePos x="0" y="0"/>
                <wp:positionH relativeFrom="column">
                  <wp:posOffset>2840528</wp:posOffset>
                </wp:positionH>
                <wp:positionV relativeFrom="paragraph">
                  <wp:posOffset>42025</wp:posOffset>
                </wp:positionV>
                <wp:extent cx="214746" cy="512619"/>
                <wp:effectExtent l="38100" t="0" r="33020" b="59055"/>
                <wp:wrapNone/>
                <wp:docPr id="364922719" name="Rechte verbindingslijn met pijl 1"/>
                <wp:cNvGraphicFramePr/>
                <a:graphic xmlns:a="http://schemas.openxmlformats.org/drawingml/2006/main">
                  <a:graphicData uri="http://schemas.microsoft.com/office/word/2010/wordprocessingShape">
                    <wps:wsp>
                      <wps:cNvCnPr/>
                      <wps:spPr>
                        <a:xfrm flipH="1">
                          <a:off x="0" y="0"/>
                          <a:ext cx="214746" cy="5126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70320F" id="_x0000_t32" coordsize="21600,21600" o:spt="32" o:oned="t" path="m,l21600,21600e" filled="f">
                <v:path arrowok="t" fillok="f" o:connecttype="none"/>
                <o:lock v:ext="edit" shapetype="t"/>
              </v:shapetype>
              <v:shape id="Rechte verbindingslijn met pijl 1" o:spid="_x0000_s1026" type="#_x0000_t32" style="position:absolute;margin-left:223.65pt;margin-top:3.3pt;width:16.9pt;height:40.3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" strokecolor="#4472c4 [3204]" strokeweight=".5pt">
                <v:stroke endarrow="block" joinstyle="miter"/>
              </v:shape>
            </w:pict>
          </mc:Fallback>
        </mc:AlternateContent>
      </w:r>
      <w:r w:rsidR="0018514B">
        <w:rPr>
          <w:noProof/>
        </w:rPr>
        <mc:AlternateContent>
          <mc:Choice Requires="wps">
            <w:drawing>
              <wp:anchor distT="0" distB="0" distL="114300" distR="114300" simplePos="0" relativeHeight="251659264" behindDoc="0" locked="0" layoutInCell="1" allowOverlap="1" wp14:anchorId="764715A3" wp14:editId="67270AB5">
                <wp:simplePos x="0" y="0"/>
                <wp:positionH relativeFrom="column">
                  <wp:posOffset>1025582</wp:posOffset>
                </wp:positionH>
                <wp:positionV relativeFrom="paragraph">
                  <wp:posOffset>675929</wp:posOffset>
                </wp:positionV>
                <wp:extent cx="1510145" cy="1032163"/>
                <wp:effectExtent l="0" t="38100" r="52070" b="34925"/>
                <wp:wrapNone/>
                <wp:docPr id="1441099646" name="Rechte verbindingslijn met pijl 1"/>
                <wp:cNvGraphicFramePr/>
                <a:graphic xmlns:a="http://schemas.openxmlformats.org/drawingml/2006/main">
                  <a:graphicData uri="http://schemas.microsoft.com/office/word/2010/wordprocessingShape">
                    <wps:wsp>
                      <wps:cNvCnPr/>
                      <wps:spPr>
                        <a:xfrm flipV="1">
                          <a:off x="0" y="0"/>
                          <a:ext cx="1510145" cy="10321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45F6884" id="_x0000_t32" coordsize="21600,21600" o:spt="32" o:oned="t" path="m,l21600,21600e" filled="f">
                <v:path arrowok="t" fillok="f" o:connecttype="none"/>
                <o:lock v:ext="edit" shapetype="t"/>
              </v:shapetype>
              <v:shape id="Rechte verbindingslijn met pijl 1" o:spid="_x0000_s1026" type="#_x0000_t32" style="position:absolute;margin-left:80.75pt;margin-top:53.2pt;width:118.9pt;height:81.2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" strokecolor="black [3213]" strokeweight=".5pt">
                <v:stroke endarrow="block" joinstyle="miter"/>
              </v:shape>
            </w:pict>
          </mc:Fallback>
        </mc:AlternateContent>
      </w:r>
      <w:r w:rsidR="00AF769E" w:rsidRPr="00AF769E">
        <w:rPr>
          <w:noProof/>
        </w:rPr>
        <w:drawing>
          <wp:inline distT="0" distB="0" distL="0" distR="0" wp14:anchorId="750D40EA" wp14:editId="207A8EBC">
            <wp:extent cx="3934691" cy="1695861"/>
            <wp:effectExtent l="0" t="0" r="0" b="0"/>
            <wp:docPr id="1837464068"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64068" name="Afbeelding 1" descr="Afbeelding met tekst, schermopname, Lettertype, diagram&#10;&#10;Automatisch gegenereerde beschrijving"/>
                    <pic:cNvPicPr/>
                  </pic:nvPicPr>
                  <pic:blipFill>
                    <a:blip r:embed="rId21"/>
                    <a:stretch>
                      <a:fillRect/>
                    </a:stretch>
                  </pic:blipFill>
                  <pic:spPr>
                    <a:xfrm>
                      <a:off x="0" y="0"/>
                      <a:ext cx="3941830" cy="1698938"/>
                    </a:xfrm>
                    <a:prstGeom prst="rect">
                      <a:avLst/>
                    </a:prstGeom>
                  </pic:spPr>
                </pic:pic>
              </a:graphicData>
            </a:graphic>
          </wp:inline>
        </w:drawing>
      </w:r>
    </w:p>
    <w:p w14:paraId="504CD051" w14:textId="4978CD67" w:rsidR="006578B5" w:rsidRPr="00E42667" w:rsidRDefault="00BD793A" w:rsidP="009C7002">
      <w:r>
        <w:t xml:space="preserve">Bij </w:t>
      </w:r>
      <w:proofErr w:type="spellStart"/>
      <w:r>
        <w:t>multipliciteiten</w:t>
      </w:r>
      <w:proofErr w:type="spellEnd"/>
      <w:r>
        <w:t xml:space="preserve"> vraag je je alleen maar af hoeveel</w:t>
      </w:r>
      <w:r w:rsidR="0018514B">
        <w:t xml:space="preserve"> de verbonden klasse heeft in </w:t>
      </w:r>
      <w:proofErr w:type="spellStart"/>
      <w:r w:rsidR="0018514B">
        <w:t>multilpiciteiten</w:t>
      </w:r>
      <w:proofErr w:type="spellEnd"/>
      <w:r w:rsidR="0018514B">
        <w:t>.</w:t>
      </w:r>
    </w:p>
    <w:p w14:paraId="4068423A" w14:textId="77777777" w:rsidR="0086358B" w:rsidRPr="00E42667" w:rsidRDefault="0086358B" w:rsidP="009C7002"/>
    <w:p w14:paraId="7AC17E8A" w14:textId="71BEBB36" w:rsidR="0086358B" w:rsidRDefault="00845FE3" w:rsidP="00845FE3">
      <w:pPr>
        <w:pStyle w:val="Geenafstand"/>
      </w:pPr>
      <w:r>
        <w:t xml:space="preserve">Wat is een </w:t>
      </w:r>
      <w:proofErr w:type="spellStart"/>
      <w:r>
        <w:t>knowing</w:t>
      </w:r>
      <w:proofErr w:type="spellEnd"/>
      <w:r>
        <w:t xml:space="preserve"> verantwoordelijkheid?</w:t>
      </w:r>
    </w:p>
    <w:p w14:paraId="3488B536" w14:textId="08642B45" w:rsidR="00845FE3" w:rsidRDefault="00845FE3" w:rsidP="009C7002">
      <w:r>
        <w:t>Een object heeft zijn verantwoordelijk</w:t>
      </w:r>
      <w:r w:rsidR="005622CE">
        <w:t>, deze methode moet iets weten.</w:t>
      </w:r>
    </w:p>
    <w:p w14:paraId="74064748" w14:textId="77777777" w:rsidR="00845FE3" w:rsidRDefault="00845FE3" w:rsidP="009C7002"/>
    <w:p w14:paraId="2D814E47" w14:textId="02F349F4" w:rsidR="00845FE3" w:rsidRDefault="00845FE3" w:rsidP="00845FE3">
      <w:pPr>
        <w:pStyle w:val="Geenafstand"/>
      </w:pPr>
      <w:r>
        <w:t xml:space="preserve">Wat is een </w:t>
      </w:r>
      <w:proofErr w:type="spellStart"/>
      <w:r>
        <w:t>doing</w:t>
      </w:r>
      <w:proofErr w:type="spellEnd"/>
      <w:r>
        <w:t xml:space="preserve"> verantwoordelijkheid?</w:t>
      </w:r>
    </w:p>
    <w:p w14:paraId="333CFB73" w14:textId="0CE838EB" w:rsidR="00845FE3" w:rsidRPr="00E42667" w:rsidRDefault="00845FE3" w:rsidP="009C7002">
      <w:r>
        <w:t>Een object heeft de verantwoordelijkheid iets te doen.</w:t>
      </w:r>
    </w:p>
    <w:p w14:paraId="4B821ADC" w14:textId="77777777" w:rsidR="008B5EC8" w:rsidRDefault="008B5EC8" w:rsidP="009C7002"/>
    <w:p w14:paraId="79D6D342" w14:textId="5284E8E6" w:rsidR="005E62E7" w:rsidRDefault="005E62E7" w:rsidP="005E62E7">
      <w:pPr>
        <w:pStyle w:val="Geenafstand"/>
      </w:pPr>
      <w:r>
        <w:t>Wat is het DCD?</w:t>
      </w:r>
    </w:p>
    <w:p w14:paraId="03EE9E1E" w14:textId="1C4C77B3" w:rsidR="005E62E7" w:rsidRDefault="005E62E7" w:rsidP="009C7002">
      <w:proofErr w:type="spellStart"/>
      <w:r>
        <w:t>Hetgene</w:t>
      </w:r>
      <w:proofErr w:type="spellEnd"/>
      <w:r>
        <w:t xml:space="preserve"> wat je </w:t>
      </w:r>
      <w:proofErr w:type="spellStart"/>
      <w:r>
        <w:t>creeërt</w:t>
      </w:r>
      <w:proofErr w:type="spellEnd"/>
      <w:r>
        <w:t xml:space="preserve"> in Visual </w:t>
      </w:r>
      <w:proofErr w:type="spellStart"/>
      <w:r>
        <w:t>Paradigm</w:t>
      </w:r>
      <w:proofErr w:type="spellEnd"/>
      <w:r>
        <w:t>.</w:t>
      </w:r>
    </w:p>
    <w:p w14:paraId="071B9FC3" w14:textId="77777777" w:rsidR="008B5EC8" w:rsidRPr="00E42667" w:rsidRDefault="008B5EC8" w:rsidP="00660AFB">
      <w:pPr>
        <w:pBdr>
          <w:bottom w:val="single" w:sz="4" w:space="1" w:color="auto"/>
        </w:pBdr>
      </w:pPr>
    </w:p>
    <w:p w14:paraId="376903D9" w14:textId="77777777" w:rsidR="00660AFB" w:rsidRDefault="00660AFB" w:rsidP="003C025B">
      <w:pPr>
        <w:pStyle w:val="Geenafstand"/>
      </w:pPr>
    </w:p>
    <w:p w14:paraId="02C52CD9" w14:textId="667F2987" w:rsidR="003C025B" w:rsidRPr="00E42667" w:rsidRDefault="003C025B" w:rsidP="003C025B">
      <w:pPr>
        <w:pStyle w:val="Geenafstand"/>
      </w:pPr>
      <w:r>
        <w:t xml:space="preserve">Eigenschappen controller patroon: </w:t>
      </w:r>
    </w:p>
    <w:p w14:paraId="4C26AB55" w14:textId="1B234773" w:rsidR="008B5EC8" w:rsidRDefault="00E27089" w:rsidP="009C7002">
      <w:r>
        <w:t>Naam:</w:t>
      </w:r>
      <w:r>
        <w:tab/>
      </w:r>
      <w:r>
        <w:tab/>
        <w:t>Controller</w:t>
      </w:r>
    </w:p>
    <w:p w14:paraId="3B938A02" w14:textId="5F3996FF" w:rsidR="00E27089" w:rsidRDefault="00E27089" w:rsidP="00E27089">
      <w:pPr>
        <w:ind w:left="1416" w:hanging="1416"/>
      </w:pPr>
      <w:r>
        <w:t>Probleem:</w:t>
      </w:r>
      <w:r>
        <w:tab/>
        <w:t>Aan welk object gaan we vragen dat verantwoordelijk is voor het ontvangen en coördineren van een systeemoperatie.</w:t>
      </w:r>
    </w:p>
    <w:p w14:paraId="4428C2AC" w14:textId="5C89DD20" w:rsidR="00E27089" w:rsidRPr="00E42667" w:rsidRDefault="00E27089" w:rsidP="00E27089">
      <w:pPr>
        <w:ind w:left="1416" w:hanging="1416"/>
      </w:pPr>
      <w:r>
        <w:t>Oplossing:</w:t>
      </w:r>
      <w:r>
        <w:tab/>
      </w:r>
      <w:r w:rsidR="00950A4C">
        <w:t>kan de verantwoordelijkheid toe aan een klasse die het volledige systeem</w:t>
      </w:r>
    </w:p>
    <w:p w14:paraId="0287A935" w14:textId="77777777" w:rsidR="008B5EC8" w:rsidRPr="00E42667" w:rsidRDefault="008B5EC8" w:rsidP="009C7002"/>
    <w:p w14:paraId="29731B1D" w14:textId="43DBF03B" w:rsidR="008B5EC8" w:rsidRDefault="00950A4C" w:rsidP="009C7002">
      <w:r>
        <w:t xml:space="preserve">Samenvatting: Alles wat moet gebeuren met de </w:t>
      </w:r>
      <w:r w:rsidRPr="00950A4C">
        <w:rPr>
          <w:b/>
          <w:bCs/>
        </w:rPr>
        <w:t>UI</w:t>
      </w:r>
      <w:r>
        <w:t xml:space="preserve">, </w:t>
      </w:r>
      <w:r w:rsidRPr="00950A4C">
        <w:rPr>
          <w:b/>
          <w:bCs/>
        </w:rPr>
        <w:t>communiceert</w:t>
      </w:r>
      <w:r>
        <w:t xml:space="preserve"> met de </w:t>
      </w:r>
      <w:r w:rsidRPr="00950A4C">
        <w:rPr>
          <w:b/>
          <w:bCs/>
        </w:rPr>
        <w:t>domeincontroller</w:t>
      </w:r>
      <w:r>
        <w:t>.</w:t>
      </w:r>
    </w:p>
    <w:p w14:paraId="05095E3E" w14:textId="77777777" w:rsidR="002610BF" w:rsidRDefault="002610BF" w:rsidP="009C7002"/>
    <w:p w14:paraId="36A443FE" w14:textId="70F30B5C" w:rsidR="002610BF" w:rsidRDefault="002610BF" w:rsidP="00D142B9">
      <w:pPr>
        <w:pStyle w:val="Geenafstand"/>
      </w:pPr>
      <w:r>
        <w:t>Eigenschappen</w:t>
      </w:r>
      <w:r w:rsidR="00D142B9">
        <w:t xml:space="preserve"> </w:t>
      </w:r>
      <w:proofErr w:type="spellStart"/>
      <w:r w:rsidR="009E084D">
        <w:t>creator</w:t>
      </w:r>
      <w:proofErr w:type="spellEnd"/>
      <w:r w:rsidR="009E084D">
        <w:t xml:space="preserve"> </w:t>
      </w:r>
      <w:r w:rsidR="00D142B9">
        <w:t>patroon:</w:t>
      </w:r>
    </w:p>
    <w:p w14:paraId="5AA7CE22" w14:textId="655DA434" w:rsidR="00D142B9" w:rsidRDefault="00D142B9" w:rsidP="009C7002">
      <w:r>
        <w:t>Naam:</w:t>
      </w:r>
      <w:r>
        <w:tab/>
      </w:r>
      <w:r>
        <w:tab/>
      </w:r>
      <w:proofErr w:type="spellStart"/>
      <w:r>
        <w:t>Creator</w:t>
      </w:r>
      <w:proofErr w:type="spellEnd"/>
    </w:p>
    <w:p w14:paraId="1CFE8936" w14:textId="7430E23F" w:rsidR="00D142B9" w:rsidRDefault="00D142B9" w:rsidP="009C7002">
      <w:r>
        <w:t>Probleem:</w:t>
      </w:r>
      <w:r>
        <w:tab/>
        <w:t>Wat is er verantwoordelijk voor het aanmaken van nieuwe instanties van een klasse?</w:t>
      </w:r>
    </w:p>
    <w:p w14:paraId="5D267685" w14:textId="334E4A4C" w:rsidR="00D142B9" w:rsidRDefault="00D142B9" w:rsidP="00D81733">
      <w:pPr>
        <w:ind w:left="1416" w:hanging="1416"/>
      </w:pPr>
      <w:r>
        <w:t>Oplossing:</w:t>
      </w:r>
      <w:r>
        <w:tab/>
      </w:r>
      <w:r w:rsidR="00F538DC">
        <w:t>Ken de verantwoordelijkheid om instanties van klasse A te cre</w:t>
      </w:r>
      <w:r w:rsidR="00D81733">
        <w:t xml:space="preserve">ëren toe aan klasse B, wanneer 1 of meer van de volgende redenen gelden: </w:t>
      </w:r>
    </w:p>
    <w:p w14:paraId="2E9DBFEB" w14:textId="7A691F1F" w:rsidR="00964244" w:rsidRDefault="00964244" w:rsidP="001C38C6">
      <w:pPr>
        <w:pStyle w:val="Lijstalinea"/>
        <w:numPr>
          <w:ilvl w:val="2"/>
          <w:numId w:val="23"/>
        </w:numPr>
        <w:ind w:left="1701" w:hanging="283"/>
      </w:pPr>
      <w:r>
        <w:t>B is een aggregatie of een compositie van A</w:t>
      </w:r>
    </w:p>
    <w:p w14:paraId="2CA3198D" w14:textId="528ADBBB" w:rsidR="00964244" w:rsidRPr="00452FAB" w:rsidRDefault="00964244" w:rsidP="001C38C6">
      <w:pPr>
        <w:pStyle w:val="Lijstalinea"/>
        <w:numPr>
          <w:ilvl w:val="2"/>
          <w:numId w:val="23"/>
        </w:numPr>
        <w:ind w:left="1701" w:hanging="283"/>
        <w:rPr>
          <w:b/>
          <w:bCs/>
        </w:rPr>
      </w:pPr>
      <w:r w:rsidRPr="00452FAB">
        <w:rPr>
          <w:b/>
          <w:bCs/>
        </w:rPr>
        <w:t>B bevat instanties van A (</w:t>
      </w:r>
      <w:r w:rsidR="001C38C6" w:rsidRPr="00452FAB">
        <w:rPr>
          <w:b/>
          <w:bCs/>
        </w:rPr>
        <w:t>eigenschap</w:t>
      </w:r>
      <w:r w:rsidRPr="00452FAB">
        <w:rPr>
          <w:b/>
          <w:bCs/>
        </w:rPr>
        <w:t>: bevat, heeft)</w:t>
      </w:r>
    </w:p>
    <w:p w14:paraId="6F72D4DB" w14:textId="024B527B" w:rsidR="00964244" w:rsidRDefault="00964244" w:rsidP="001C38C6">
      <w:pPr>
        <w:pStyle w:val="Lijstalinea"/>
        <w:numPr>
          <w:ilvl w:val="2"/>
          <w:numId w:val="23"/>
        </w:numPr>
        <w:ind w:left="1701" w:hanging="283"/>
      </w:pPr>
      <w:r>
        <w:t>B gebruikt A intensief</w:t>
      </w:r>
    </w:p>
    <w:p w14:paraId="23683844" w14:textId="228FAD7B" w:rsidR="00964244" w:rsidRDefault="00964244" w:rsidP="001C38C6">
      <w:pPr>
        <w:pStyle w:val="Lijstalinea"/>
        <w:numPr>
          <w:ilvl w:val="2"/>
          <w:numId w:val="23"/>
        </w:numPr>
        <w:ind w:left="1701" w:hanging="283"/>
      </w:pPr>
      <w:r>
        <w:t>B bevat de data om A te init</w:t>
      </w:r>
      <w:r w:rsidR="001C38C6">
        <w:t>ialiseren</w:t>
      </w:r>
    </w:p>
    <w:p w14:paraId="0F40ACA6" w14:textId="52777982" w:rsidR="004350CA" w:rsidRDefault="004350CA" w:rsidP="004350CA"/>
    <w:p w14:paraId="7C4A6E75" w14:textId="705F4FCD" w:rsidR="004350CA" w:rsidRDefault="004350CA" w:rsidP="004350CA">
      <w:pPr>
        <w:pStyle w:val="Geenafstand"/>
      </w:pPr>
      <w:r>
        <w:t xml:space="preserve">Eigenschappen </w:t>
      </w:r>
      <w:r w:rsidR="008A0E39">
        <w:t>e</w:t>
      </w:r>
      <w:r w:rsidR="00F11F56">
        <w:t>xpert</w:t>
      </w:r>
      <w:r>
        <w:t xml:space="preserve"> patroon</w:t>
      </w:r>
      <w:r w:rsidR="00764F23">
        <w:t xml:space="preserve"> (wie heeft de informatie die het antwoord voor je heeft)</w:t>
      </w:r>
      <w:r>
        <w:t>:</w:t>
      </w:r>
    </w:p>
    <w:p w14:paraId="076B1E94" w14:textId="589C9AAD" w:rsidR="00F11F56" w:rsidRDefault="00F11F56" w:rsidP="00F11F56">
      <w:r w:rsidRPr="00660AFB">
        <w:rPr>
          <w:b/>
          <w:bCs/>
        </w:rPr>
        <w:t>Naam</w:t>
      </w:r>
      <w:r w:rsidR="00660AFB">
        <w:rPr>
          <w:b/>
          <w:bCs/>
        </w:rPr>
        <w:t>:</w:t>
      </w:r>
      <w:r>
        <w:tab/>
      </w:r>
      <w:r>
        <w:tab/>
        <w:t>Expert</w:t>
      </w:r>
    </w:p>
    <w:p w14:paraId="16C990E1" w14:textId="5208756F" w:rsidR="00F11F56" w:rsidRDefault="00F11F56" w:rsidP="00490E94">
      <w:pPr>
        <w:ind w:left="1418" w:hanging="1418"/>
      </w:pPr>
      <w:r w:rsidRPr="00660AFB">
        <w:rPr>
          <w:b/>
          <w:bCs/>
        </w:rPr>
        <w:t>Probleem</w:t>
      </w:r>
      <w:r w:rsidR="00660AFB">
        <w:rPr>
          <w:b/>
          <w:bCs/>
        </w:rPr>
        <w:t>:</w:t>
      </w:r>
      <w:r>
        <w:tab/>
        <w:t xml:space="preserve">Wat is het algemeen principe dat we kunnen hanteren voor het toekennen van </w:t>
      </w:r>
      <w:r w:rsidR="00660AFB" w:rsidRPr="00660AFB">
        <w:rPr>
          <w:b/>
          <w:bCs/>
        </w:rPr>
        <w:t>verantwoordelijkheden</w:t>
      </w:r>
      <w:r>
        <w:t xml:space="preserve"> aan objecten?</w:t>
      </w:r>
    </w:p>
    <w:p w14:paraId="1EE10A68" w14:textId="57A375F0" w:rsidR="00C5672B" w:rsidRDefault="00490E94" w:rsidP="007442D3">
      <w:pPr>
        <w:ind w:left="1418" w:hanging="1418"/>
      </w:pPr>
      <w:r w:rsidRPr="00660AFB">
        <w:rPr>
          <w:b/>
          <w:bCs/>
        </w:rPr>
        <w:t>Oplossing</w:t>
      </w:r>
      <w:r>
        <w:t>:</w:t>
      </w:r>
      <w:r>
        <w:tab/>
        <w:t xml:space="preserve">Ken de </w:t>
      </w:r>
      <w:r w:rsidR="00660AFB">
        <w:t>verantwoordelijkheid</w:t>
      </w:r>
      <w:r>
        <w:t xml:space="preserve"> toe aan de Information Expert – dit is de klasse die alle informatie, nodig om de verantwoordelijkheid te realiseren, heeft.</w:t>
      </w:r>
      <w:r w:rsidR="00C5672B">
        <w:t>.</w:t>
      </w:r>
    </w:p>
    <w:p w14:paraId="7BEF9CC6" w14:textId="77777777" w:rsidR="00660AFB" w:rsidRPr="00E42667" w:rsidRDefault="00660AFB" w:rsidP="00660AFB">
      <w:pPr>
        <w:pBdr>
          <w:bottom w:val="single" w:sz="4" w:space="1" w:color="auto"/>
        </w:pBdr>
        <w:ind w:left="1418" w:hanging="1418"/>
      </w:pPr>
    </w:p>
    <w:p w14:paraId="22A95A19" w14:textId="77777777" w:rsidR="00E75EB9" w:rsidRDefault="00E75EB9" w:rsidP="00E75EB9"/>
    <w:p w14:paraId="4397474C" w14:textId="3F31BF55" w:rsidR="00E75EB9" w:rsidRDefault="00E75EB9" w:rsidP="00F96F26">
      <w:pPr>
        <w:pStyle w:val="Geenafstand"/>
      </w:pPr>
      <w:r>
        <w:t xml:space="preserve">Hoe starten we aan </w:t>
      </w:r>
      <w:r w:rsidR="00F96F26">
        <w:t>een nieuw project?</w:t>
      </w:r>
    </w:p>
    <w:p w14:paraId="15EFBA5E" w14:textId="714F646F" w:rsidR="00F96F26" w:rsidRDefault="00914285" w:rsidP="00BC70E3">
      <w:pPr>
        <w:pStyle w:val="Lijstalinea"/>
        <w:numPr>
          <w:ilvl w:val="0"/>
          <w:numId w:val="26"/>
        </w:numPr>
      </w:pPr>
      <w:r>
        <w:t xml:space="preserve">1: </w:t>
      </w:r>
      <w:r w:rsidR="00F96F26">
        <w:t xml:space="preserve">We kijken naar het SSD dat de klant heeft meegegeven en nemen (bijna) alle operaties over in een </w:t>
      </w:r>
      <w:r w:rsidR="00F96F26" w:rsidRPr="00BC70E3">
        <w:rPr>
          <w:b/>
          <w:bCs/>
        </w:rPr>
        <w:t>domeincontroller</w:t>
      </w:r>
      <w:r w:rsidR="00F96F26">
        <w:t>.</w:t>
      </w:r>
    </w:p>
    <w:p w14:paraId="0B31EF3E" w14:textId="49B86A31" w:rsidR="00F05526" w:rsidRDefault="00CA2BC4" w:rsidP="00BC70E3">
      <w:pPr>
        <w:pStyle w:val="Lijstalinea"/>
        <w:numPr>
          <w:ilvl w:val="0"/>
          <w:numId w:val="26"/>
        </w:numPr>
      </w:pPr>
      <w:r>
        <w:t>Doorgaande pijl (</w:t>
      </w:r>
      <w:r>
        <w:sym w:font="Wingdings" w:char="F0E0"/>
      </w:r>
      <w:r>
        <w:t xml:space="preserve"> met </w:t>
      </w:r>
      <w:proofErr w:type="spellStart"/>
      <w:r>
        <w:t>Operation</w:t>
      </w:r>
      <w:proofErr w:type="spellEnd"/>
      <w:r>
        <w:t xml:space="preserve"> Contract) = </w:t>
      </w:r>
      <w:r w:rsidRPr="00BC70E3">
        <w:rPr>
          <w:b/>
          <w:bCs/>
        </w:rPr>
        <w:t>VOID</w:t>
      </w:r>
      <w:r>
        <w:t xml:space="preserve"> methode.</w:t>
      </w:r>
    </w:p>
    <w:p w14:paraId="5B360972" w14:textId="49C79553" w:rsidR="00C85967" w:rsidRDefault="005E13BE" w:rsidP="00BC70E3">
      <w:pPr>
        <w:pStyle w:val="Lijstalinea"/>
        <w:numPr>
          <w:ilvl w:val="0"/>
          <w:numId w:val="26"/>
        </w:numPr>
      </w:pPr>
      <w:r>
        <w:t>Doorgaan pijl (</w:t>
      </w:r>
      <w:r>
        <w:sym w:font="Wingdings" w:char="F0E0"/>
      </w:r>
      <w:r>
        <w:t xml:space="preserve"> zonder OC) = </w:t>
      </w:r>
      <w:r w:rsidR="008D6D0B">
        <w:t>is er een tussentoestand nodig</w:t>
      </w:r>
      <w:r w:rsidR="00924F30">
        <w:t xml:space="preserve"> waarbij iets word bijgehouden</w:t>
      </w:r>
      <w:r w:rsidR="008D6D0B">
        <w:t xml:space="preserve">? Ja = </w:t>
      </w:r>
      <w:r w:rsidR="008D6D0B" w:rsidRPr="00924F30">
        <w:rPr>
          <w:b/>
          <w:bCs/>
        </w:rPr>
        <w:t>VOID</w:t>
      </w:r>
      <w:r w:rsidR="00D27509">
        <w:rPr>
          <w:b/>
          <w:bCs/>
        </w:rPr>
        <w:t xml:space="preserve"> </w:t>
      </w:r>
      <w:r w:rsidR="006E764E">
        <w:tab/>
        <w:t>Nee = de terugkeerpijl meenemen in de methode</w:t>
      </w:r>
    </w:p>
    <w:p w14:paraId="0E447276" w14:textId="12ED8476" w:rsidR="00CA2BC4" w:rsidRDefault="006E764E" w:rsidP="00BC70E3">
      <w:pPr>
        <w:pStyle w:val="Lijstalinea"/>
        <w:numPr>
          <w:ilvl w:val="0"/>
          <w:numId w:val="26"/>
        </w:numPr>
      </w:pPr>
      <w:r>
        <w:t xml:space="preserve">Terugkeerpijl </w:t>
      </w:r>
      <w:r w:rsidR="00CA2BC4">
        <w:t>(</w:t>
      </w:r>
      <w:r w:rsidR="00A846A7">
        <w:t xml:space="preserve">pijl met stippellijntjes) zijn meestal een </w:t>
      </w:r>
      <w:proofErr w:type="spellStart"/>
      <w:r w:rsidR="00A846A7">
        <w:t>geefMethode</w:t>
      </w:r>
      <w:proofErr w:type="spellEnd"/>
      <w:r w:rsidR="00A846A7">
        <w:t>.</w:t>
      </w:r>
    </w:p>
    <w:p w14:paraId="5D0D27F0" w14:textId="0D76C6B4" w:rsidR="00BC70E3" w:rsidRDefault="00914285" w:rsidP="00BC70E3">
      <w:pPr>
        <w:pStyle w:val="Lijstalinea"/>
        <w:numPr>
          <w:ilvl w:val="0"/>
          <w:numId w:val="26"/>
        </w:numPr>
      </w:pPr>
      <w:r>
        <w:t xml:space="preserve">2: Voor de </w:t>
      </w:r>
      <w:r w:rsidRPr="00914285">
        <w:rPr>
          <w:b/>
          <w:bCs/>
        </w:rPr>
        <w:t>klassen</w:t>
      </w:r>
      <w:r>
        <w:t xml:space="preserve"> kijken we naar het </w:t>
      </w:r>
      <w:r w:rsidRPr="00914285">
        <w:rPr>
          <w:b/>
          <w:bCs/>
        </w:rPr>
        <w:t>domeinmodel</w:t>
      </w:r>
      <w:r>
        <w:t>.</w:t>
      </w:r>
    </w:p>
    <w:p w14:paraId="287EB38B" w14:textId="5BBF9D01" w:rsidR="000141E1" w:rsidRDefault="000141E1" w:rsidP="00BC70E3">
      <w:pPr>
        <w:pStyle w:val="Lijstalinea"/>
        <w:numPr>
          <w:ilvl w:val="0"/>
          <w:numId w:val="26"/>
        </w:numPr>
      </w:pPr>
      <w:r>
        <w:t xml:space="preserve">We nemen de associatie volledig over, maar de </w:t>
      </w:r>
      <w:proofErr w:type="spellStart"/>
      <w:r>
        <w:t>multipliciteiten</w:t>
      </w:r>
      <w:proofErr w:type="spellEnd"/>
      <w:r>
        <w:t xml:space="preserve"> nog niet.</w:t>
      </w:r>
    </w:p>
    <w:p w14:paraId="07D3ABBD" w14:textId="7DB2F51E" w:rsidR="006A73FC" w:rsidRDefault="006A73FC" w:rsidP="00BC70E3">
      <w:pPr>
        <w:pStyle w:val="Lijstalinea"/>
        <w:numPr>
          <w:ilvl w:val="0"/>
          <w:numId w:val="26"/>
        </w:numPr>
      </w:pPr>
      <w:r>
        <w:t xml:space="preserve">3: alle </w:t>
      </w:r>
      <w:r w:rsidRPr="006A73FC">
        <w:rPr>
          <w:b/>
          <w:bCs/>
        </w:rPr>
        <w:t>methodes</w:t>
      </w:r>
      <w:r>
        <w:t xml:space="preserve"> uit de </w:t>
      </w:r>
      <w:r w:rsidRPr="006A73FC">
        <w:rPr>
          <w:b/>
          <w:bCs/>
        </w:rPr>
        <w:t>domeincontroller</w:t>
      </w:r>
      <w:r>
        <w:t xml:space="preserve"> uitwerken.</w:t>
      </w:r>
    </w:p>
    <w:p w14:paraId="20B925DF" w14:textId="165BA9A5" w:rsidR="002E3FFD" w:rsidRDefault="002E3FFD" w:rsidP="00BC70E3">
      <w:pPr>
        <w:pStyle w:val="Lijstalinea"/>
        <w:numPr>
          <w:ilvl w:val="0"/>
          <w:numId w:val="26"/>
        </w:numPr>
      </w:pPr>
      <w:r>
        <w:t xml:space="preserve">Nu laat je ze werken via het </w:t>
      </w:r>
      <w:proofErr w:type="spellStart"/>
      <w:r w:rsidRPr="00657308">
        <w:rPr>
          <w:b/>
          <w:bCs/>
        </w:rPr>
        <w:t>creator</w:t>
      </w:r>
      <w:proofErr w:type="spellEnd"/>
      <w:r w:rsidRPr="00657308">
        <w:rPr>
          <w:b/>
          <w:bCs/>
        </w:rPr>
        <w:t xml:space="preserve"> </w:t>
      </w:r>
      <w:proofErr w:type="spellStart"/>
      <w:r w:rsidRPr="00657308">
        <w:rPr>
          <w:b/>
          <w:bCs/>
        </w:rPr>
        <w:t>patern</w:t>
      </w:r>
      <w:proofErr w:type="spellEnd"/>
      <w:r>
        <w:t xml:space="preserve"> en het </w:t>
      </w:r>
      <w:r w:rsidRPr="00657308">
        <w:rPr>
          <w:b/>
          <w:bCs/>
        </w:rPr>
        <w:t xml:space="preserve">expert </w:t>
      </w:r>
      <w:proofErr w:type="spellStart"/>
      <w:r w:rsidRPr="00657308">
        <w:rPr>
          <w:b/>
          <w:bCs/>
        </w:rPr>
        <w:t>patern</w:t>
      </w:r>
      <w:proofErr w:type="spellEnd"/>
      <w:r>
        <w:t>.</w:t>
      </w:r>
    </w:p>
    <w:p w14:paraId="568FAB72" w14:textId="77777777" w:rsidR="00EB5401" w:rsidRDefault="007D42A5" w:rsidP="00BC70E3">
      <w:pPr>
        <w:pStyle w:val="Lijstalinea"/>
        <w:numPr>
          <w:ilvl w:val="0"/>
          <w:numId w:val="26"/>
        </w:numPr>
      </w:pPr>
      <w:r>
        <w:t xml:space="preserve">We creëren bij beide klassen een </w:t>
      </w:r>
      <w:proofErr w:type="spellStart"/>
      <w:r>
        <w:t>constructor</w:t>
      </w:r>
      <w:proofErr w:type="spellEnd"/>
      <w:r>
        <w:t>.</w:t>
      </w:r>
    </w:p>
    <w:p w14:paraId="42B29F9E" w14:textId="73589ADC" w:rsidR="007D42A5" w:rsidRDefault="00EB5401" w:rsidP="00BC70E3">
      <w:pPr>
        <w:pStyle w:val="Lijstalinea"/>
        <w:numPr>
          <w:ilvl w:val="0"/>
          <w:numId w:val="26"/>
        </w:numPr>
      </w:pPr>
      <w:r>
        <w:t>Indien je in het OC “</w:t>
      </w:r>
      <w:proofErr w:type="spellStart"/>
      <w:r w:rsidRPr="0071055F">
        <w:rPr>
          <w:b/>
          <w:bCs/>
        </w:rPr>
        <w:t>gecreërde</w:t>
      </w:r>
      <w:proofErr w:type="spellEnd"/>
      <w:r w:rsidRPr="0071055F">
        <w:rPr>
          <w:b/>
          <w:bCs/>
        </w:rPr>
        <w:t xml:space="preserve"> / gemaakt</w:t>
      </w:r>
      <w:r>
        <w:t>”</w:t>
      </w:r>
      <w:r w:rsidR="0071055F">
        <w:t xml:space="preserve"> ziet, volg dan het </w:t>
      </w:r>
      <w:proofErr w:type="spellStart"/>
      <w:r w:rsidR="0071055F" w:rsidRPr="00183A76">
        <w:rPr>
          <w:b/>
          <w:bCs/>
        </w:rPr>
        <w:t>creator</w:t>
      </w:r>
      <w:proofErr w:type="spellEnd"/>
      <w:r w:rsidR="0071055F" w:rsidRPr="00183A76">
        <w:rPr>
          <w:b/>
          <w:bCs/>
        </w:rPr>
        <w:t xml:space="preserve"> </w:t>
      </w:r>
      <w:proofErr w:type="spellStart"/>
      <w:r w:rsidR="0071055F" w:rsidRPr="00183A76">
        <w:rPr>
          <w:b/>
          <w:bCs/>
        </w:rPr>
        <w:t>patern</w:t>
      </w:r>
      <w:proofErr w:type="spellEnd"/>
      <w:r w:rsidR="0071055F">
        <w:t>.</w:t>
      </w:r>
      <w:r w:rsidR="007D42A5">
        <w:t xml:space="preserve"> </w:t>
      </w:r>
      <w:r w:rsidR="00183A76">
        <w:t xml:space="preserve">Zie je dit niet? Dan moet je het </w:t>
      </w:r>
      <w:r w:rsidR="00183A76" w:rsidRPr="00183A76">
        <w:rPr>
          <w:b/>
          <w:bCs/>
        </w:rPr>
        <w:t xml:space="preserve">expert </w:t>
      </w:r>
      <w:proofErr w:type="spellStart"/>
      <w:r w:rsidR="00183A76" w:rsidRPr="00183A76">
        <w:rPr>
          <w:b/>
          <w:bCs/>
        </w:rPr>
        <w:t>patern</w:t>
      </w:r>
      <w:proofErr w:type="spellEnd"/>
      <w:r w:rsidR="00183A76">
        <w:t xml:space="preserve"> werken.</w:t>
      </w:r>
    </w:p>
    <w:p w14:paraId="3C03FC28" w14:textId="1C9FAB0D" w:rsidR="0007790A" w:rsidRDefault="0007790A" w:rsidP="00BC70E3">
      <w:pPr>
        <w:pStyle w:val="Lijstalinea"/>
        <w:numPr>
          <w:ilvl w:val="0"/>
          <w:numId w:val="26"/>
        </w:numPr>
      </w:pPr>
      <w:r>
        <w:t xml:space="preserve">We </w:t>
      </w:r>
      <w:r w:rsidR="00B55EFC">
        <w:t xml:space="preserve">tekenen een </w:t>
      </w:r>
      <w:r w:rsidR="00B55EFC" w:rsidRPr="000D0EE8">
        <w:rPr>
          <w:b/>
          <w:bCs/>
        </w:rPr>
        <w:t>associatie</w:t>
      </w:r>
      <w:r w:rsidR="00B55EFC">
        <w:t xml:space="preserve"> tussen domeincontroller en de klasse waarvan hij een object moet maken.</w:t>
      </w:r>
      <w:r w:rsidR="0002422E">
        <w:t xml:space="preserve"> De kant langs de </w:t>
      </w:r>
      <w:r w:rsidR="0002422E" w:rsidRPr="000D0EE8">
        <w:rPr>
          <w:b/>
          <w:bCs/>
        </w:rPr>
        <w:t>controller</w:t>
      </w:r>
      <w:r w:rsidR="0002422E">
        <w:t xml:space="preserve"> is </w:t>
      </w:r>
      <w:r w:rsidR="0002422E" w:rsidRPr="000D0EE8">
        <w:rPr>
          <w:b/>
          <w:bCs/>
        </w:rPr>
        <w:t>ALTIJD FALSE</w:t>
      </w:r>
      <w:r w:rsidR="0002422E">
        <w:t>.</w:t>
      </w:r>
    </w:p>
    <w:p w14:paraId="5BD64EF5" w14:textId="042E3E7E" w:rsidR="008527B5" w:rsidRDefault="008527B5" w:rsidP="00BC70E3">
      <w:pPr>
        <w:pStyle w:val="Lijstalinea"/>
        <w:numPr>
          <w:ilvl w:val="0"/>
          <w:numId w:val="26"/>
        </w:numPr>
      </w:pPr>
      <w:r>
        <w:t>Kom je een aggregatie of compositie tegen</w:t>
      </w:r>
      <w:r w:rsidR="004C5DDB">
        <w:t xml:space="preserve">, dan is het </w:t>
      </w:r>
      <w:r w:rsidR="004C5DDB" w:rsidRPr="000D0EE8">
        <w:rPr>
          <w:b/>
          <w:bCs/>
        </w:rPr>
        <w:t>geheel verantwoordelijk</w:t>
      </w:r>
      <w:r w:rsidR="004C5DDB">
        <w:t xml:space="preserve"> voor het </w:t>
      </w:r>
      <w:r w:rsidR="004C5DDB" w:rsidRPr="000D0EE8">
        <w:rPr>
          <w:b/>
          <w:bCs/>
        </w:rPr>
        <w:t>aanmaken van de onderdelen</w:t>
      </w:r>
      <w:r w:rsidR="004C5DDB">
        <w:t>.</w:t>
      </w:r>
    </w:p>
    <w:p w14:paraId="1ABD05C1" w14:textId="77777777" w:rsidR="00BC70E3" w:rsidRDefault="00BC70E3" w:rsidP="00E75EB9"/>
    <w:p w14:paraId="6D08FC40" w14:textId="77777777" w:rsidR="0003486B" w:rsidRDefault="0003486B" w:rsidP="00E75EB9"/>
    <w:p w14:paraId="0F823DF0" w14:textId="0AD873CA" w:rsidR="00D24001" w:rsidRDefault="00D24001" w:rsidP="00B43EF3">
      <w:pPr>
        <w:pStyle w:val="Geenafstand"/>
        <w:rPr>
          <w:lang w:val="en-GB"/>
        </w:rPr>
      </w:pPr>
      <w:r w:rsidRPr="00D24001">
        <w:rPr>
          <w:lang w:val="en-GB"/>
        </w:rPr>
        <w:lastRenderedPageBreak/>
        <w:t>RDD (</w:t>
      </w:r>
      <w:proofErr w:type="spellStart"/>
      <w:r w:rsidRPr="00D24001">
        <w:rPr>
          <w:lang w:val="en-GB"/>
        </w:rPr>
        <w:t>domeincontroller</w:t>
      </w:r>
      <w:proofErr w:type="spellEnd"/>
      <w:r w:rsidRPr="00D24001">
        <w:rPr>
          <w:lang w:val="en-GB"/>
        </w:rPr>
        <w:t xml:space="preserve"> – Responsibility Driven </w:t>
      </w:r>
      <w:r>
        <w:rPr>
          <w:lang w:val="en-GB"/>
        </w:rPr>
        <w:t>Design)</w:t>
      </w:r>
    </w:p>
    <w:p w14:paraId="78ACAA01" w14:textId="0017434C" w:rsidR="00D24001" w:rsidRPr="00D24001" w:rsidRDefault="00D24001" w:rsidP="00D24001">
      <w:r w:rsidRPr="00D24001">
        <w:t xml:space="preserve">Alle operaties van de </w:t>
      </w:r>
      <w:proofErr w:type="spellStart"/>
      <w:r w:rsidRPr="00D24001">
        <w:t>u</w:t>
      </w:r>
      <w:r>
        <w:t>se</w:t>
      </w:r>
      <w:proofErr w:type="spellEnd"/>
      <w:r>
        <w:t xml:space="preserve"> case gaan in de domeincontroller, hij is namelijk </w:t>
      </w:r>
      <w:r w:rsidR="0014668F">
        <w:t>verantwoordelijk</w:t>
      </w:r>
      <w:r>
        <w:t xml:space="preserve"> voor de UI.</w:t>
      </w:r>
    </w:p>
    <w:p w14:paraId="0DE1E0D8" w14:textId="77777777" w:rsidR="00D24001" w:rsidRPr="00D24001" w:rsidRDefault="00D24001" w:rsidP="00B43EF3">
      <w:pPr>
        <w:pStyle w:val="Geenafstand"/>
      </w:pPr>
    </w:p>
    <w:p w14:paraId="1087E2AD" w14:textId="128EDDDB" w:rsidR="00AF79F5" w:rsidRDefault="00B77FEA" w:rsidP="00B43EF3">
      <w:pPr>
        <w:pStyle w:val="Geenafstand"/>
      </w:pPr>
      <w:r>
        <w:t xml:space="preserve">Hoe transformeren we code naar </w:t>
      </w:r>
      <w:proofErr w:type="spellStart"/>
      <w:r>
        <w:t>Eclipse</w:t>
      </w:r>
      <w:proofErr w:type="spellEnd"/>
      <w:r>
        <w:t>?</w:t>
      </w:r>
    </w:p>
    <w:p w14:paraId="2A8084D4" w14:textId="17FD274C" w:rsidR="00B43EF3" w:rsidRDefault="00B43EF3" w:rsidP="00B43EF3">
      <w:r>
        <w:t xml:space="preserve">In </w:t>
      </w:r>
      <w:proofErr w:type="spellStart"/>
      <w:r>
        <w:t>Eclipse</w:t>
      </w:r>
      <w:proofErr w:type="spellEnd"/>
      <w:r>
        <w:t xml:space="preserve">: </w:t>
      </w:r>
      <w:r w:rsidR="000B36DC">
        <w:t xml:space="preserve">rechtermuisknop op </w:t>
      </w:r>
      <w:proofErr w:type="spellStart"/>
      <w:r w:rsidR="000B36DC">
        <w:t>src</w:t>
      </w:r>
      <w:proofErr w:type="spellEnd"/>
      <w:r w:rsidR="000B36DC">
        <w:t xml:space="preserve"> map, ga naar ‘show in’</w:t>
      </w:r>
      <w:r w:rsidR="00976407">
        <w:t>. Kopieer het pad.</w:t>
      </w:r>
    </w:p>
    <w:p w14:paraId="5B89AEFF" w14:textId="379FABA9" w:rsidR="00976407" w:rsidRDefault="00976407" w:rsidP="00B43EF3">
      <w:r w:rsidRPr="000E555A">
        <w:t xml:space="preserve">Visual </w:t>
      </w:r>
      <w:proofErr w:type="spellStart"/>
      <w:r w:rsidRPr="000E555A">
        <w:t>Paradigm</w:t>
      </w:r>
      <w:proofErr w:type="spellEnd"/>
      <w:r w:rsidRPr="000E555A">
        <w:t xml:space="preserve">: </w:t>
      </w:r>
      <w:r w:rsidR="000E555A" w:rsidRPr="000E555A">
        <w:t xml:space="preserve">ga naar Tools, Code </w:t>
      </w:r>
      <w:r w:rsidR="000E555A">
        <w:t>Engineering, en genereer code.</w:t>
      </w:r>
    </w:p>
    <w:p w14:paraId="0D305DD4" w14:textId="77777777" w:rsidR="0003486B" w:rsidRDefault="0003486B" w:rsidP="00B43EF3"/>
    <w:p w14:paraId="7B717772" w14:textId="61E2A8D7" w:rsidR="007E2210" w:rsidRDefault="007E2210" w:rsidP="00B47A23">
      <w:pPr>
        <w:pStyle w:val="Geenafstand"/>
      </w:pPr>
      <w:r>
        <w:t xml:space="preserve">Random </w:t>
      </w:r>
      <w:proofErr w:type="spellStart"/>
      <w:r>
        <w:t>Number</w:t>
      </w:r>
      <w:proofErr w:type="spellEnd"/>
      <w:r>
        <w:t xml:space="preserve"> Generator: </w:t>
      </w:r>
    </w:p>
    <w:p w14:paraId="352AFE0B" w14:textId="40355076" w:rsidR="007E2210" w:rsidRDefault="00B47A23" w:rsidP="00B43EF3">
      <w:r>
        <w:t xml:space="preserve">private </w:t>
      </w:r>
      <w:proofErr w:type="spellStart"/>
      <w:r>
        <w:t>SecureRandom</w:t>
      </w:r>
      <w:proofErr w:type="spellEnd"/>
      <w:r>
        <w:t xml:space="preserve"> sr; </w:t>
      </w:r>
    </w:p>
    <w:p w14:paraId="06CED6F2" w14:textId="77777777" w:rsidR="007442D3" w:rsidRDefault="007442D3" w:rsidP="00B43EF3"/>
    <w:p w14:paraId="774CAAFD" w14:textId="03FF3C56" w:rsidR="007442D3" w:rsidRDefault="007442D3" w:rsidP="0003486B">
      <w:pPr>
        <w:pStyle w:val="Geenafstand"/>
      </w:pPr>
      <w:r>
        <w:t xml:space="preserve">Een goede softwareapplicatie bestaat meestal uit 3 belangrijke lagen: </w:t>
      </w:r>
    </w:p>
    <w:p w14:paraId="17B1AFC6" w14:textId="34B1391E" w:rsidR="007442D3" w:rsidRDefault="00707021" w:rsidP="00B43EF3">
      <w:proofErr w:type="spellStart"/>
      <w:r>
        <w:t>domeinlaag</w:t>
      </w:r>
      <w:proofErr w:type="spellEnd"/>
      <w:r>
        <w:t xml:space="preserve"> </w:t>
      </w:r>
      <w:r w:rsidR="008B53B9">
        <w:t>–</w:t>
      </w:r>
      <w:r>
        <w:t xml:space="preserve"> </w:t>
      </w:r>
      <w:proofErr w:type="spellStart"/>
      <w:r w:rsidR="008B53B9">
        <w:t>databanklaag</w:t>
      </w:r>
      <w:proofErr w:type="spellEnd"/>
      <w:r w:rsidR="008B53B9">
        <w:t xml:space="preserve"> </w:t>
      </w:r>
      <w:r w:rsidR="005E67FC">
        <w:t>–</w:t>
      </w:r>
      <w:r w:rsidR="008B53B9">
        <w:t xml:space="preserve"> </w:t>
      </w:r>
    </w:p>
    <w:p w14:paraId="574C2613" w14:textId="77777777" w:rsidR="005E67FC" w:rsidRDefault="005E67FC" w:rsidP="00B43EF3"/>
    <w:p w14:paraId="4202CED9" w14:textId="25120051" w:rsidR="005E67FC" w:rsidRDefault="005E67FC" w:rsidP="005E67FC">
      <w:pPr>
        <w:pStyle w:val="Geenafstand"/>
      </w:pPr>
      <w:proofErr w:type="spellStart"/>
      <w:r>
        <w:t>Repository</w:t>
      </w:r>
      <w:proofErr w:type="spellEnd"/>
      <w:r>
        <w:t xml:space="preserve">: </w:t>
      </w:r>
    </w:p>
    <w:p w14:paraId="095A3F3D" w14:textId="4ADAEFF8" w:rsidR="005E67FC" w:rsidRDefault="006D339B" w:rsidP="00164E0D">
      <w:pPr>
        <w:pStyle w:val="Lijstalinea"/>
        <w:numPr>
          <w:ilvl w:val="0"/>
          <w:numId w:val="27"/>
        </w:numPr>
      </w:pPr>
      <w:r>
        <w:t xml:space="preserve">Een soort </w:t>
      </w:r>
      <w:proofErr w:type="spellStart"/>
      <w:r w:rsidRPr="00164E0D">
        <w:rPr>
          <w:b/>
          <w:bCs/>
        </w:rPr>
        <w:t>databanklaag</w:t>
      </w:r>
      <w:proofErr w:type="spellEnd"/>
      <w:r>
        <w:t xml:space="preserve"> die zich verbindt met een klasse waarbij gegevens moeten worden bijgehouden voor een lange tijd. </w:t>
      </w:r>
      <w:r w:rsidR="00C35AFB">
        <w:t>Hij staat in voor het beheer van een groep objecten.</w:t>
      </w:r>
    </w:p>
    <w:p w14:paraId="215489F0" w14:textId="38AEA8F8" w:rsidR="00C35AFB" w:rsidRDefault="00C35AFB" w:rsidP="00164E0D">
      <w:pPr>
        <w:pStyle w:val="Lijstalinea"/>
        <w:numPr>
          <w:ilvl w:val="0"/>
          <w:numId w:val="27"/>
        </w:numPr>
      </w:pPr>
      <w:r>
        <w:t xml:space="preserve">Een </w:t>
      </w:r>
      <w:proofErr w:type="spellStart"/>
      <w:r>
        <w:t>repository</w:t>
      </w:r>
      <w:proofErr w:type="spellEnd"/>
      <w:r>
        <w:t xml:space="preserve"> kan </w:t>
      </w:r>
      <w:r w:rsidRPr="00C35AFB">
        <w:rPr>
          <w:b/>
          <w:bCs/>
        </w:rPr>
        <w:t>CRUD</w:t>
      </w:r>
      <w:r>
        <w:t xml:space="preserve"> operaties uitvoeren: </w:t>
      </w:r>
      <w:proofErr w:type="spellStart"/>
      <w:r w:rsidRPr="00C35AFB">
        <w:rPr>
          <w:b/>
          <w:bCs/>
        </w:rPr>
        <w:t>Create</w:t>
      </w:r>
      <w:proofErr w:type="spellEnd"/>
      <w:r w:rsidRPr="00C35AFB">
        <w:rPr>
          <w:b/>
          <w:bCs/>
        </w:rPr>
        <w:t>,</w:t>
      </w:r>
      <w:r w:rsidRPr="00C35AFB">
        <w:t xml:space="preserve"> </w:t>
      </w:r>
      <w:r w:rsidRPr="00C35AFB">
        <w:rPr>
          <w:b/>
          <w:bCs/>
        </w:rPr>
        <w:t>Read, Delete en Update</w:t>
      </w:r>
      <w:r>
        <w:t>.</w:t>
      </w:r>
    </w:p>
    <w:p w14:paraId="00903ECE" w14:textId="5AF69387" w:rsidR="006D339B" w:rsidRDefault="006D339B" w:rsidP="00164E0D">
      <w:pPr>
        <w:pStyle w:val="Lijstalinea"/>
        <w:numPr>
          <w:ilvl w:val="0"/>
          <w:numId w:val="27"/>
        </w:numPr>
      </w:pPr>
      <w:r>
        <w:t xml:space="preserve">Je verbind ALTIJD </w:t>
      </w:r>
      <w:r w:rsidR="00514D31" w:rsidRPr="00164E0D">
        <w:rPr>
          <w:b/>
          <w:bCs/>
        </w:rPr>
        <w:t>van</w:t>
      </w:r>
      <w:r w:rsidR="00514D31">
        <w:t xml:space="preserve"> de </w:t>
      </w:r>
      <w:proofErr w:type="spellStart"/>
      <w:r w:rsidR="00514D31" w:rsidRPr="00164E0D">
        <w:rPr>
          <w:b/>
          <w:bCs/>
        </w:rPr>
        <w:t>repository</w:t>
      </w:r>
      <w:proofErr w:type="spellEnd"/>
      <w:r w:rsidR="00514D31">
        <w:t xml:space="preserve"> </w:t>
      </w:r>
      <w:r w:rsidR="00514D31" w:rsidRPr="00164E0D">
        <w:rPr>
          <w:b/>
          <w:bCs/>
        </w:rPr>
        <w:t>NAAR</w:t>
      </w:r>
      <w:r w:rsidR="00514D31">
        <w:t xml:space="preserve"> de </w:t>
      </w:r>
      <w:r w:rsidR="00514D31" w:rsidRPr="00164E0D">
        <w:rPr>
          <w:b/>
          <w:bCs/>
        </w:rPr>
        <w:t>klasse</w:t>
      </w:r>
      <w:r w:rsidR="00514D31">
        <w:t xml:space="preserve"> in </w:t>
      </w:r>
      <w:r w:rsidR="00514D31" w:rsidRPr="00164E0D">
        <w:rPr>
          <w:b/>
          <w:bCs/>
        </w:rPr>
        <w:t>kwestie</w:t>
      </w:r>
      <w:r w:rsidR="00514D31">
        <w:t>.</w:t>
      </w:r>
    </w:p>
    <w:p w14:paraId="03EC2C06" w14:textId="7C037F51" w:rsidR="00514D31" w:rsidRPr="00164E0D" w:rsidRDefault="00514D31" w:rsidP="00164E0D">
      <w:pPr>
        <w:pStyle w:val="Lijstalinea"/>
        <w:numPr>
          <w:ilvl w:val="0"/>
          <w:numId w:val="27"/>
        </w:numPr>
      </w:pPr>
      <w:r>
        <w:t xml:space="preserve">Je verbindt ook ALTIJD </w:t>
      </w:r>
      <w:r w:rsidRPr="00164E0D">
        <w:rPr>
          <w:b/>
          <w:bCs/>
        </w:rPr>
        <w:t>van</w:t>
      </w:r>
      <w:r>
        <w:t xml:space="preserve"> de </w:t>
      </w:r>
      <w:r w:rsidRPr="00164E0D">
        <w:rPr>
          <w:b/>
          <w:bCs/>
        </w:rPr>
        <w:t>domeincontroller</w:t>
      </w:r>
      <w:r>
        <w:t xml:space="preserve"> </w:t>
      </w:r>
      <w:r w:rsidRPr="00164E0D">
        <w:rPr>
          <w:b/>
          <w:bCs/>
        </w:rPr>
        <w:t>naar</w:t>
      </w:r>
      <w:r>
        <w:t xml:space="preserve"> de </w:t>
      </w:r>
      <w:proofErr w:type="spellStart"/>
      <w:r w:rsidRPr="00164E0D">
        <w:rPr>
          <w:b/>
          <w:bCs/>
        </w:rPr>
        <w:t>repository</w:t>
      </w:r>
      <w:proofErr w:type="spellEnd"/>
    </w:p>
    <w:p w14:paraId="747D5550" w14:textId="78062555" w:rsidR="00164E0D" w:rsidRPr="0031449E" w:rsidRDefault="0054031E" w:rsidP="00164E0D">
      <w:pPr>
        <w:pStyle w:val="Lijstalinea"/>
        <w:numPr>
          <w:ilvl w:val="0"/>
          <w:numId w:val="27"/>
        </w:numPr>
      </w:pPr>
      <w:r>
        <w:t xml:space="preserve">Als je een </w:t>
      </w:r>
      <w:r>
        <w:rPr>
          <w:b/>
          <w:bCs/>
        </w:rPr>
        <w:t xml:space="preserve">speler </w:t>
      </w:r>
      <w:proofErr w:type="spellStart"/>
      <w:r>
        <w:t>toevoegd</w:t>
      </w:r>
      <w:proofErr w:type="spellEnd"/>
      <w:r>
        <w:t xml:space="preserve"> heeft dit type </w:t>
      </w:r>
      <w:r>
        <w:rPr>
          <w:b/>
          <w:bCs/>
        </w:rPr>
        <w:t>Speler</w:t>
      </w:r>
    </w:p>
    <w:p w14:paraId="10342024" w14:textId="127A01CA" w:rsidR="0031449E" w:rsidRDefault="0031449E" w:rsidP="00164E0D">
      <w:pPr>
        <w:pStyle w:val="Lijstalinea"/>
        <w:numPr>
          <w:ilvl w:val="0"/>
          <w:numId w:val="27"/>
        </w:numPr>
      </w:pPr>
      <w:r w:rsidRPr="00E258E8">
        <w:t xml:space="preserve">Naam is altijd: </w:t>
      </w:r>
      <w:proofErr w:type="spellStart"/>
      <w:r w:rsidR="00E258E8" w:rsidRPr="00832E10">
        <w:rPr>
          <w:b/>
          <w:bCs/>
        </w:rPr>
        <w:t>naamRepository</w:t>
      </w:r>
      <w:proofErr w:type="spellEnd"/>
      <w:r w:rsidR="00E258E8" w:rsidRPr="00E258E8">
        <w:t xml:space="preserve"> (dit staat altijd achteraan van het woord)</w:t>
      </w:r>
    </w:p>
    <w:p w14:paraId="3E1A091D" w14:textId="5A18E456" w:rsidR="00F5531F" w:rsidRDefault="00F5531F" w:rsidP="00164E0D">
      <w:pPr>
        <w:pStyle w:val="Lijstalinea"/>
        <w:numPr>
          <w:ilvl w:val="0"/>
          <w:numId w:val="27"/>
        </w:numPr>
      </w:pPr>
      <w:r>
        <w:t xml:space="preserve">Wil je een </w:t>
      </w:r>
      <w:r w:rsidRPr="00024A25">
        <w:rPr>
          <w:b/>
          <w:bCs/>
        </w:rPr>
        <w:t>lijst van alle objecten</w:t>
      </w:r>
      <w:r>
        <w:t xml:space="preserve">? Maak dan een </w:t>
      </w:r>
      <w:proofErr w:type="spellStart"/>
      <w:r w:rsidRPr="00024A25">
        <w:rPr>
          <w:b/>
          <w:bCs/>
        </w:rPr>
        <w:t>geefMethode</w:t>
      </w:r>
      <w:proofErr w:type="spellEnd"/>
      <w:r>
        <w:t xml:space="preserve"> aan in de </w:t>
      </w:r>
      <w:proofErr w:type="spellStart"/>
      <w:r>
        <w:t>repository</w:t>
      </w:r>
      <w:proofErr w:type="spellEnd"/>
    </w:p>
    <w:p w14:paraId="03D75072" w14:textId="1CFFAB26" w:rsidR="00F5531F" w:rsidRDefault="00F5531F" w:rsidP="00164E0D">
      <w:pPr>
        <w:pStyle w:val="Lijstalinea"/>
        <w:numPr>
          <w:ilvl w:val="0"/>
          <w:numId w:val="27"/>
        </w:numPr>
      </w:pPr>
      <w:r>
        <w:t xml:space="preserve">Het </w:t>
      </w:r>
      <w:r w:rsidRPr="00024A25">
        <w:rPr>
          <w:b/>
          <w:bCs/>
        </w:rPr>
        <w:t>type</w:t>
      </w:r>
      <w:r>
        <w:t xml:space="preserve"> </w:t>
      </w:r>
      <w:r w:rsidR="00A36014">
        <w:t xml:space="preserve">van de </w:t>
      </w:r>
      <w:proofErr w:type="spellStart"/>
      <w:r w:rsidR="00A36014">
        <w:t>repository</w:t>
      </w:r>
      <w:proofErr w:type="spellEnd"/>
      <w:r w:rsidR="00A36014">
        <w:t xml:space="preserve"> is een </w:t>
      </w:r>
      <w:r w:rsidR="00A36014" w:rsidRPr="00024A25">
        <w:rPr>
          <w:b/>
          <w:bCs/>
        </w:rPr>
        <w:t>return</w:t>
      </w:r>
      <w:r w:rsidR="00A36014">
        <w:t xml:space="preserve"> type</w:t>
      </w:r>
      <w:r w:rsidR="009B05BA">
        <w:t>.</w:t>
      </w:r>
    </w:p>
    <w:p w14:paraId="03B8587A" w14:textId="77777777" w:rsidR="00540FD7" w:rsidRDefault="00540FD7" w:rsidP="00540FD7"/>
    <w:p w14:paraId="4B147D38" w14:textId="511D0C89" w:rsidR="00540FD7" w:rsidRDefault="00540FD7" w:rsidP="00540FD7">
      <w:pPr>
        <w:pStyle w:val="Geenafstand"/>
        <w:rPr>
          <w:lang w:val="en-GB"/>
        </w:rPr>
      </w:pPr>
      <w:proofErr w:type="spellStart"/>
      <w:r w:rsidRPr="00540FD7">
        <w:rPr>
          <w:lang w:val="en-GB"/>
        </w:rPr>
        <w:t>Ske</w:t>
      </w:r>
      <w:r>
        <w:rPr>
          <w:lang w:val="en-GB"/>
        </w:rPr>
        <w:t>let</w:t>
      </w:r>
      <w:proofErr w:type="spellEnd"/>
      <w:r>
        <w:rPr>
          <w:lang w:val="en-GB"/>
        </w:rPr>
        <w:t xml:space="preserve"> repository: </w:t>
      </w:r>
    </w:p>
    <w:p w14:paraId="02ECDD79" w14:textId="0729E3A9" w:rsidR="00540FD7" w:rsidRPr="00540FD7" w:rsidRDefault="00540FD7" w:rsidP="00540FD7">
      <w:pPr>
        <w:rPr>
          <w:lang w:val="en-GB"/>
        </w:rPr>
      </w:pPr>
      <w:r w:rsidRPr="00540FD7">
        <w:rPr>
          <w:noProof/>
          <w:lang w:val="en-GB"/>
        </w:rPr>
        <w:drawing>
          <wp:inline distT="0" distB="0" distL="0" distR="0" wp14:anchorId="6D0F8E94" wp14:editId="629BB738">
            <wp:extent cx="5280660" cy="2090786"/>
            <wp:effectExtent l="0" t="0" r="0" b="5080"/>
            <wp:docPr id="1496692429" name="Afbeelding 1" descr="Afbeelding met tekst, schermopnam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92429" name="Afbeelding 1" descr="Afbeelding met tekst, schermopname, lijn, diagram&#10;&#10;Automatisch gegenereerde beschrijving"/>
                    <pic:cNvPicPr/>
                  </pic:nvPicPr>
                  <pic:blipFill>
                    <a:blip r:embed="rId22"/>
                    <a:stretch>
                      <a:fillRect/>
                    </a:stretch>
                  </pic:blipFill>
                  <pic:spPr>
                    <a:xfrm>
                      <a:off x="0" y="0"/>
                      <a:ext cx="5284378" cy="2092258"/>
                    </a:xfrm>
                    <a:prstGeom prst="rect">
                      <a:avLst/>
                    </a:prstGeom>
                  </pic:spPr>
                </pic:pic>
              </a:graphicData>
            </a:graphic>
          </wp:inline>
        </w:drawing>
      </w:r>
    </w:p>
    <w:p w14:paraId="0FC3BE04" w14:textId="77777777" w:rsidR="001B5B2E" w:rsidRPr="00540FD7" w:rsidRDefault="001B5B2E" w:rsidP="001B5B2E">
      <w:pPr>
        <w:rPr>
          <w:lang w:val="en-GB"/>
        </w:rPr>
      </w:pPr>
    </w:p>
    <w:p w14:paraId="052E14F4" w14:textId="46675579" w:rsidR="001B5B2E" w:rsidRPr="00540FD7" w:rsidRDefault="001B5B2E" w:rsidP="00833072">
      <w:pPr>
        <w:pStyle w:val="Geenafstand"/>
        <w:rPr>
          <w:lang w:val="en-GB"/>
        </w:rPr>
      </w:pPr>
      <w:r w:rsidRPr="00540FD7">
        <w:rPr>
          <w:lang w:val="en-GB"/>
        </w:rPr>
        <w:t xml:space="preserve">DTO-object: </w:t>
      </w:r>
    </w:p>
    <w:p w14:paraId="0C3ABCA5" w14:textId="39D184FD" w:rsidR="001B5B2E" w:rsidRPr="00FB71FC" w:rsidRDefault="001B5B2E" w:rsidP="00FB71FC">
      <w:pPr>
        <w:pStyle w:val="Lijstalinea"/>
        <w:numPr>
          <w:ilvl w:val="0"/>
          <w:numId w:val="28"/>
        </w:numPr>
        <w:rPr>
          <w:lang w:val="en-GB"/>
        </w:rPr>
      </w:pPr>
      <w:r w:rsidRPr="00FB71FC">
        <w:rPr>
          <w:lang w:val="en-GB"/>
        </w:rPr>
        <w:t>Data Transfer Object</w:t>
      </w:r>
    </w:p>
    <w:p w14:paraId="11E37C11" w14:textId="41E25B97" w:rsidR="001B5B2E" w:rsidRDefault="00833072" w:rsidP="00FB71FC">
      <w:pPr>
        <w:pStyle w:val="Lijstalinea"/>
        <w:numPr>
          <w:ilvl w:val="0"/>
          <w:numId w:val="28"/>
        </w:numPr>
      </w:pPr>
      <w:r>
        <w:t>Een lijst van gemixte types.</w:t>
      </w:r>
    </w:p>
    <w:p w14:paraId="404E1D56" w14:textId="7C371ACB" w:rsidR="003D2BD6" w:rsidRDefault="003D2BD6" w:rsidP="00FB71FC">
      <w:pPr>
        <w:pStyle w:val="Lijstalinea"/>
        <w:numPr>
          <w:ilvl w:val="0"/>
          <w:numId w:val="28"/>
        </w:numPr>
      </w:pPr>
      <w:r>
        <w:t>Doel = data</w:t>
      </w:r>
      <w:r w:rsidR="00980144">
        <w:t xml:space="preserve"> transfereren van de </w:t>
      </w:r>
      <w:proofErr w:type="spellStart"/>
      <w:r w:rsidR="00980144">
        <w:t>domeinlaag</w:t>
      </w:r>
      <w:proofErr w:type="spellEnd"/>
      <w:r w:rsidR="00980144">
        <w:t xml:space="preserve"> naar de UI-laag.</w:t>
      </w:r>
    </w:p>
    <w:p w14:paraId="44571931" w14:textId="2EDD0BD9" w:rsidR="00CD611C" w:rsidRDefault="00CD611C" w:rsidP="00FB71FC">
      <w:pPr>
        <w:pStyle w:val="Lijstalinea"/>
        <w:numPr>
          <w:ilvl w:val="0"/>
          <w:numId w:val="28"/>
        </w:numPr>
      </w:pPr>
      <w:r>
        <w:t xml:space="preserve">Dit wordt enkel gebruikt als er verschillende types zijn in de </w:t>
      </w:r>
      <w:proofErr w:type="spellStart"/>
      <w:r>
        <w:t>paramters</w:t>
      </w:r>
      <w:proofErr w:type="spellEnd"/>
      <w:r>
        <w:t xml:space="preserve"> van de domeincontroller.</w:t>
      </w:r>
    </w:p>
    <w:p w14:paraId="7D1FF022" w14:textId="6060AD54" w:rsidR="00FB71FC" w:rsidRDefault="00FB71FC" w:rsidP="00FB71FC">
      <w:pPr>
        <w:pStyle w:val="Lijstalinea"/>
        <w:numPr>
          <w:ilvl w:val="0"/>
          <w:numId w:val="28"/>
        </w:numPr>
      </w:pPr>
      <w:r>
        <w:t xml:space="preserve">Naam = </w:t>
      </w:r>
    </w:p>
    <w:p w14:paraId="433FA4CB" w14:textId="77777777" w:rsidR="0014668F" w:rsidRDefault="0014668F" w:rsidP="0014668F"/>
    <w:p w14:paraId="54B4EEF4" w14:textId="77777777" w:rsidR="00183089" w:rsidRDefault="00183089" w:rsidP="0014668F"/>
    <w:p w14:paraId="225470B1" w14:textId="77777777" w:rsidR="00183089" w:rsidRDefault="00183089" w:rsidP="0014668F"/>
    <w:p w14:paraId="3718DF4F" w14:textId="63194484" w:rsidR="00183089" w:rsidRDefault="00183089" w:rsidP="00183089">
      <w:pPr>
        <w:pStyle w:val="Geenafstand"/>
      </w:pPr>
      <w:proofErr w:type="spellStart"/>
      <w:r>
        <w:lastRenderedPageBreak/>
        <w:t>ArrayList</w:t>
      </w:r>
      <w:proofErr w:type="spellEnd"/>
      <w:r>
        <w:t>:</w:t>
      </w:r>
    </w:p>
    <w:p w14:paraId="6AA8284E" w14:textId="47DEED1E" w:rsidR="00183089" w:rsidRDefault="00183089" w:rsidP="0014668F">
      <w:r w:rsidRPr="00183089">
        <w:rPr>
          <w:noProof/>
        </w:rPr>
        <w:drawing>
          <wp:inline distT="0" distB="0" distL="0" distR="0" wp14:anchorId="4E3B6646" wp14:editId="57CF651E">
            <wp:extent cx="3078747" cy="853514"/>
            <wp:effectExtent l="0" t="0" r="7620" b="3810"/>
            <wp:docPr id="1141438360"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38360" name="Afbeelding 1" descr="Afbeelding met tekst, Lettertype, schermopname, lijn&#10;&#10;Automatisch gegenereerde beschrijving"/>
                    <pic:cNvPicPr/>
                  </pic:nvPicPr>
                  <pic:blipFill>
                    <a:blip r:embed="rId23"/>
                    <a:stretch>
                      <a:fillRect/>
                    </a:stretch>
                  </pic:blipFill>
                  <pic:spPr>
                    <a:xfrm>
                      <a:off x="0" y="0"/>
                      <a:ext cx="3078747" cy="853514"/>
                    </a:xfrm>
                    <a:prstGeom prst="rect">
                      <a:avLst/>
                    </a:prstGeom>
                  </pic:spPr>
                </pic:pic>
              </a:graphicData>
            </a:graphic>
          </wp:inline>
        </w:drawing>
      </w:r>
    </w:p>
    <w:p w14:paraId="429A7958" w14:textId="77777777" w:rsidR="00331656" w:rsidRDefault="00331656" w:rsidP="0014668F"/>
    <w:p w14:paraId="71134028" w14:textId="23C63476" w:rsidR="00331656" w:rsidRDefault="002A68E5" w:rsidP="002A68E5">
      <w:pPr>
        <w:pStyle w:val="Geenafstand"/>
      </w:pPr>
      <w:r>
        <w:t xml:space="preserve">Extra uitleg selectie: </w:t>
      </w:r>
    </w:p>
    <w:p w14:paraId="705D2D44" w14:textId="3E4C377E" w:rsidR="00183089" w:rsidRDefault="002A68E5" w:rsidP="0014668F">
      <w:r w:rsidRPr="002A68E5">
        <w:rPr>
          <w:noProof/>
        </w:rPr>
        <w:drawing>
          <wp:inline distT="0" distB="0" distL="0" distR="0" wp14:anchorId="0CF9A1F0" wp14:editId="2C5E2FB1">
            <wp:extent cx="3985260" cy="894877"/>
            <wp:effectExtent l="0" t="0" r="0" b="635"/>
            <wp:docPr id="571249917"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49917" name="Afbeelding 1" descr="Afbeelding met tekst, schermopname, lijn, Lettertype&#10;&#10;Automatisch gegenereerde beschrijving"/>
                    <pic:cNvPicPr/>
                  </pic:nvPicPr>
                  <pic:blipFill>
                    <a:blip r:embed="rId24"/>
                    <a:stretch>
                      <a:fillRect/>
                    </a:stretch>
                  </pic:blipFill>
                  <pic:spPr>
                    <a:xfrm>
                      <a:off x="0" y="0"/>
                      <a:ext cx="3998765" cy="897910"/>
                    </a:xfrm>
                    <a:prstGeom prst="rect">
                      <a:avLst/>
                    </a:prstGeom>
                  </pic:spPr>
                </pic:pic>
              </a:graphicData>
            </a:graphic>
          </wp:inline>
        </w:drawing>
      </w:r>
    </w:p>
    <w:p w14:paraId="7ED8FCB3" w14:textId="41B13D1C" w:rsidR="002A68E5" w:rsidRPr="000E555A" w:rsidRDefault="002A68E5" w:rsidP="0014668F">
      <w:r>
        <w:t xml:space="preserve">Bij een geselecteerde … heb je altijd een </w:t>
      </w:r>
      <w:proofErr w:type="spellStart"/>
      <w:r>
        <w:t>getter</w:t>
      </w:r>
      <w:proofErr w:type="spellEnd"/>
      <w:r>
        <w:t xml:space="preserve"> nodig bij hetgeen wat je nodig hebt (deze attribuut is te vinden bij de domeincontroller)</w:t>
      </w:r>
    </w:p>
    <w:p w14:paraId="755461AB" w14:textId="3C4ADF49" w:rsidR="00F53A1C" w:rsidRDefault="00F53A1C" w:rsidP="00F53A1C">
      <w:pPr>
        <w:pStyle w:val="Kop2"/>
      </w:pPr>
      <w:bookmarkStart w:id="10" w:name="_Toc153310272"/>
      <w:r>
        <w:t xml:space="preserve">Visual </w:t>
      </w:r>
      <w:proofErr w:type="spellStart"/>
      <w:r>
        <w:t>Paradigm</w:t>
      </w:r>
      <w:bookmarkEnd w:id="10"/>
      <w:proofErr w:type="spellEnd"/>
    </w:p>
    <w:p w14:paraId="49521D2E" w14:textId="0FC20515" w:rsidR="00F53A1C" w:rsidRDefault="00F53A1C" w:rsidP="00F53A1C">
      <w:pPr>
        <w:pStyle w:val="Geenafstand"/>
      </w:pPr>
      <w:r>
        <w:t>Hoe maak je een nieuw project aan?</w:t>
      </w:r>
    </w:p>
    <w:p w14:paraId="3221CC61" w14:textId="14ABA2A7" w:rsidR="00F53A1C" w:rsidRPr="00C72E72" w:rsidRDefault="00CD5AE2" w:rsidP="00F53A1C">
      <w:r w:rsidRPr="00C72E72">
        <w:t xml:space="preserve">File </w:t>
      </w:r>
      <w:r>
        <w:sym w:font="Wingdings" w:char="F0E0"/>
      </w:r>
      <w:r w:rsidRPr="00C72E72">
        <w:t xml:space="preserve"> </w:t>
      </w:r>
      <w:r w:rsidR="00101A3E" w:rsidRPr="00C72E72">
        <w:t>New Project</w:t>
      </w:r>
      <w:r w:rsidR="009E7422" w:rsidRPr="00C72E72">
        <w:t xml:space="preserve"> </w:t>
      </w:r>
      <w:r w:rsidR="009E7422">
        <w:sym w:font="Wingdings" w:char="F0E0"/>
      </w:r>
      <w:r w:rsidR="009E7422" w:rsidRPr="00C72E72">
        <w:t xml:space="preserve"> naam invullen</w:t>
      </w:r>
    </w:p>
    <w:p w14:paraId="6057A5C4" w14:textId="4E68729B" w:rsidR="009E7422" w:rsidRPr="00AC4EC3" w:rsidRDefault="009E7422" w:rsidP="00F53A1C">
      <w:r w:rsidRPr="00AC4EC3">
        <w:t xml:space="preserve">Rechtermuisknop op het </w:t>
      </w:r>
      <w:r w:rsidR="00AC4EC3" w:rsidRPr="00AC4EC3">
        <w:t>bestand d</w:t>
      </w:r>
      <w:r w:rsidR="00AC4EC3">
        <w:t xml:space="preserve">at je wil </w:t>
      </w:r>
      <w:r w:rsidR="00B71D76">
        <w:t>maken en nieuw klasse aanmaken.</w:t>
      </w:r>
    </w:p>
    <w:p w14:paraId="08FC7264" w14:textId="77777777" w:rsidR="00F53A1C" w:rsidRDefault="00F53A1C" w:rsidP="00F53A1C"/>
    <w:p w14:paraId="7C24ADC1" w14:textId="77777777" w:rsidR="00024A25" w:rsidRPr="00AC4EC3" w:rsidRDefault="00024A25" w:rsidP="00F53A1C"/>
    <w:p w14:paraId="4133C14D" w14:textId="37EF784B" w:rsidR="00F53A1C" w:rsidRDefault="00F53A1C" w:rsidP="00F53A1C">
      <w:pPr>
        <w:pStyle w:val="Geenafstand"/>
      </w:pPr>
      <w:r>
        <w:t>Hoe maak je een nieuw domein aan?</w:t>
      </w:r>
    </w:p>
    <w:p w14:paraId="798B7B44" w14:textId="77777777" w:rsidR="00F53A1C" w:rsidRDefault="00F53A1C" w:rsidP="00F53A1C"/>
    <w:p w14:paraId="7704C6CD" w14:textId="77777777" w:rsidR="00F53A1C" w:rsidRDefault="00F53A1C" w:rsidP="00F53A1C"/>
    <w:p w14:paraId="0D4BA448" w14:textId="77777777" w:rsidR="00F53A1C" w:rsidRDefault="00F53A1C" w:rsidP="00F53A1C">
      <w:pPr>
        <w:pStyle w:val="Geenafstand"/>
      </w:pPr>
      <w:r>
        <w:t>Hoe maak je in een domein klassen aan, met methodes, attributen … ?</w:t>
      </w:r>
    </w:p>
    <w:p w14:paraId="29EA10BC" w14:textId="77777777" w:rsidR="00F53A1C" w:rsidRDefault="00F53A1C" w:rsidP="00F53A1C">
      <w:pPr>
        <w:pStyle w:val="Geenafstand"/>
      </w:pPr>
      <w:r w:rsidRPr="00CD38F8">
        <w:rPr>
          <w:noProof/>
        </w:rPr>
        <w:drawing>
          <wp:inline distT="0" distB="0" distL="0" distR="0" wp14:anchorId="34320862" wp14:editId="7E786154">
            <wp:extent cx="2860964" cy="1158489"/>
            <wp:effectExtent l="0" t="0" r="0" b="3810"/>
            <wp:docPr id="1314566789"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66789" name="Afbeelding 1" descr="Afbeelding met tekst, schermopname, Lettertype, lijn&#10;&#10;Automatisch gegenereerde beschrijving"/>
                    <pic:cNvPicPr/>
                  </pic:nvPicPr>
                  <pic:blipFill>
                    <a:blip r:embed="rId25"/>
                    <a:stretch>
                      <a:fillRect/>
                    </a:stretch>
                  </pic:blipFill>
                  <pic:spPr>
                    <a:xfrm>
                      <a:off x="0" y="0"/>
                      <a:ext cx="2866969" cy="1160921"/>
                    </a:xfrm>
                    <a:prstGeom prst="rect">
                      <a:avLst/>
                    </a:prstGeom>
                  </pic:spPr>
                </pic:pic>
              </a:graphicData>
            </a:graphic>
          </wp:inline>
        </w:drawing>
      </w:r>
    </w:p>
    <w:p w14:paraId="1390C714" w14:textId="2E6CD5E0" w:rsidR="00F53A1C" w:rsidRDefault="00F53A1C" w:rsidP="00F53A1C">
      <w:r>
        <w:t>Rechtermuisknop ergens in de klasse {</w:t>
      </w:r>
      <w:proofErr w:type="spellStart"/>
      <w:r>
        <w:t>add</w:t>
      </w:r>
      <w:proofErr w:type="spellEnd"/>
      <w:r>
        <w:t xml:space="preserve"> </w:t>
      </w:r>
      <w:r w:rsidR="00184B8D">
        <w:t>operations</w:t>
      </w:r>
      <w:r>
        <w:t xml:space="preserve">}. </w:t>
      </w:r>
    </w:p>
    <w:p w14:paraId="7F097176" w14:textId="77777777" w:rsidR="00DA2D44" w:rsidRPr="00E42667" w:rsidRDefault="00DA2D44" w:rsidP="009C7002"/>
    <w:p w14:paraId="28AB4D56" w14:textId="10815699" w:rsidR="008B5EC8" w:rsidRDefault="0038776E" w:rsidP="0038776E">
      <w:pPr>
        <w:pStyle w:val="Geenafstand"/>
      </w:pPr>
      <w:r>
        <w:t>Hoe passen we methodes hun toegankelijkheid aan?</w:t>
      </w:r>
    </w:p>
    <w:p w14:paraId="5F105BAD" w14:textId="36FE1CDA" w:rsidR="0038776E" w:rsidRPr="00E42667" w:rsidRDefault="0038776E" w:rsidP="009C7002">
      <w:r w:rsidRPr="0038776E">
        <w:rPr>
          <w:noProof/>
        </w:rPr>
        <w:drawing>
          <wp:inline distT="0" distB="0" distL="0" distR="0" wp14:anchorId="4DA5BB26" wp14:editId="71D88821">
            <wp:extent cx="3470564" cy="1294530"/>
            <wp:effectExtent l="0" t="0" r="0" b="1270"/>
            <wp:docPr id="1542152844" name="Afbeelding 1" descr="Afbeelding met tekst, software, lijn,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52844" name="Afbeelding 1" descr="Afbeelding met tekst, software, lijn, Perceel&#10;&#10;Automatisch gegenereerde beschrijving"/>
                    <pic:cNvPicPr/>
                  </pic:nvPicPr>
                  <pic:blipFill>
                    <a:blip r:embed="rId26"/>
                    <a:stretch>
                      <a:fillRect/>
                    </a:stretch>
                  </pic:blipFill>
                  <pic:spPr>
                    <a:xfrm>
                      <a:off x="0" y="0"/>
                      <a:ext cx="3476641" cy="1296797"/>
                    </a:xfrm>
                    <a:prstGeom prst="rect">
                      <a:avLst/>
                    </a:prstGeom>
                  </pic:spPr>
                </pic:pic>
              </a:graphicData>
            </a:graphic>
          </wp:inline>
        </w:drawing>
      </w:r>
    </w:p>
    <w:p w14:paraId="4EC2AB97" w14:textId="77777777" w:rsidR="008B5EC8" w:rsidRPr="00E42667" w:rsidRDefault="008B5EC8" w:rsidP="009C7002"/>
    <w:p w14:paraId="1D3DA769" w14:textId="77777777" w:rsidR="008B5EC8" w:rsidRPr="00E42667" w:rsidRDefault="008B5EC8" w:rsidP="009C7002"/>
    <w:p w14:paraId="614C1BAB" w14:textId="77777777" w:rsidR="008B5EC8" w:rsidRPr="00E42667" w:rsidRDefault="008B5EC8" w:rsidP="009C7002"/>
    <w:p w14:paraId="3FCE55A0" w14:textId="00F7ED75" w:rsidR="008B5EC8" w:rsidRDefault="009C5E28" w:rsidP="009C7002">
      <w:r w:rsidRPr="009C5E28">
        <w:rPr>
          <w:noProof/>
        </w:rPr>
        <w:lastRenderedPageBreak/>
        <w:drawing>
          <wp:inline distT="0" distB="0" distL="0" distR="0" wp14:anchorId="425D6384" wp14:editId="7021BBF0">
            <wp:extent cx="2175164" cy="2255413"/>
            <wp:effectExtent l="0" t="0" r="0" b="0"/>
            <wp:docPr id="1245572255" name="Afbeelding 1" descr="Afbeelding met tekst, schermopname, visitekaartj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72255" name="Afbeelding 1" descr="Afbeelding met tekst, schermopname, visitekaartje, lijn&#10;&#10;Automatisch gegenereerde beschrijving"/>
                    <pic:cNvPicPr/>
                  </pic:nvPicPr>
                  <pic:blipFill>
                    <a:blip r:embed="rId27"/>
                    <a:stretch>
                      <a:fillRect/>
                    </a:stretch>
                  </pic:blipFill>
                  <pic:spPr>
                    <a:xfrm>
                      <a:off x="0" y="0"/>
                      <a:ext cx="2182034" cy="2262537"/>
                    </a:xfrm>
                    <a:prstGeom prst="rect">
                      <a:avLst/>
                    </a:prstGeom>
                  </pic:spPr>
                </pic:pic>
              </a:graphicData>
            </a:graphic>
          </wp:inline>
        </w:drawing>
      </w:r>
    </w:p>
    <w:p w14:paraId="598835B4" w14:textId="7204EEAD" w:rsidR="00894579" w:rsidRPr="00E42667" w:rsidRDefault="0040224E" w:rsidP="009C7002">
      <w:r w:rsidRPr="0051061F">
        <w:rPr>
          <w:b/>
          <w:bCs/>
        </w:rPr>
        <w:t>Eenmaal</w:t>
      </w:r>
      <w:r>
        <w:t xml:space="preserve"> de </w:t>
      </w:r>
      <w:r w:rsidRPr="0051061F">
        <w:rPr>
          <w:b/>
          <w:bCs/>
        </w:rPr>
        <w:t>UI is gemaakt</w:t>
      </w:r>
      <w:r>
        <w:t xml:space="preserve"> via de </w:t>
      </w:r>
      <w:proofErr w:type="spellStart"/>
      <w:r>
        <w:t>DomeinController</w:t>
      </w:r>
      <w:proofErr w:type="spellEnd"/>
      <w:r w:rsidR="00ED4CB6">
        <w:t xml:space="preserve"> spelen we dit door naar de </w:t>
      </w:r>
      <w:r w:rsidR="00ED4CB6" w:rsidRPr="0051061F">
        <w:rPr>
          <w:b/>
          <w:bCs/>
        </w:rPr>
        <w:t>klasse</w:t>
      </w:r>
      <w:r w:rsidR="00ED4CB6">
        <w:t xml:space="preserve"> die het </w:t>
      </w:r>
      <w:r w:rsidR="00ED4CB6" w:rsidRPr="0051061F">
        <w:rPr>
          <w:b/>
          <w:bCs/>
        </w:rPr>
        <w:t>nodig</w:t>
      </w:r>
      <w:r w:rsidR="00ED4CB6">
        <w:t xml:space="preserve"> </w:t>
      </w:r>
      <w:r w:rsidR="00ED4CB6" w:rsidRPr="0051061F">
        <w:rPr>
          <w:b/>
          <w:bCs/>
        </w:rPr>
        <w:t>heeft</w:t>
      </w:r>
      <w:r w:rsidR="00ED4CB6">
        <w:t xml:space="preserve"> en hij erft dan deze UI over. Spel kan </w:t>
      </w:r>
      <w:r w:rsidR="00ED4CB6" w:rsidRPr="0051061F">
        <w:rPr>
          <w:b/>
          <w:bCs/>
        </w:rPr>
        <w:t>NOOIT</w:t>
      </w:r>
      <w:r w:rsidR="00ED4CB6">
        <w:t xml:space="preserve"> verbinden naar </w:t>
      </w:r>
      <w:proofErr w:type="spellStart"/>
      <w:r w:rsidR="00ED4CB6">
        <w:t>DomeinController</w:t>
      </w:r>
      <w:proofErr w:type="spellEnd"/>
      <w:r w:rsidR="0051061F">
        <w:t>. Altijd van controller naar de klasse.</w:t>
      </w:r>
    </w:p>
    <w:p w14:paraId="69B7A12E" w14:textId="77777777" w:rsidR="008B5EC8" w:rsidRPr="00E42667" w:rsidRDefault="008B5EC8" w:rsidP="009C7002"/>
    <w:p w14:paraId="44AF5B8B" w14:textId="079D2420" w:rsidR="008B5EC8" w:rsidRPr="00E42667" w:rsidRDefault="006338CD" w:rsidP="009C7002">
      <w:r>
        <w:t>De bedoeling van</w:t>
      </w:r>
      <w:r w:rsidR="00EB77BB">
        <w:t xml:space="preserve"> </w:t>
      </w:r>
      <w:proofErr w:type="spellStart"/>
      <w:r w:rsidR="00EB77BB">
        <w:t>van</w:t>
      </w:r>
      <w:proofErr w:type="spellEnd"/>
      <w:r w:rsidR="00EB77BB">
        <w:t xml:space="preserve"> de Domeincontroller is dat je methode per methode afgaat om ze te programmeren.</w:t>
      </w:r>
    </w:p>
    <w:p w14:paraId="1657CAAD" w14:textId="77777777" w:rsidR="008B5EC8" w:rsidRPr="00E42667" w:rsidRDefault="008B5EC8" w:rsidP="009C7002"/>
    <w:p w14:paraId="410706E5" w14:textId="6D509DDF" w:rsidR="008B5EC8" w:rsidRPr="00E42667" w:rsidRDefault="00C3691F" w:rsidP="009C7002">
      <w:r>
        <w:t>Een klasse is altijd verantwoordelijk voor al zijn attributen (elke avond 10x afspelen).</w:t>
      </w:r>
    </w:p>
    <w:p w14:paraId="45A053EF" w14:textId="5D603D8A" w:rsidR="008B5EC8" w:rsidRDefault="003141FC" w:rsidP="003141FC">
      <w:pPr>
        <w:pStyle w:val="Kop1"/>
      </w:pPr>
      <w:bookmarkStart w:id="11" w:name="_Toc153310273"/>
      <w:r>
        <w:lastRenderedPageBreak/>
        <w:t>Hoofdstuk 6 Methodes Next Level</w:t>
      </w:r>
      <w:bookmarkEnd w:id="11"/>
    </w:p>
    <w:p w14:paraId="724FA711" w14:textId="0165915E" w:rsidR="003141FC" w:rsidRPr="00CD7FAB" w:rsidRDefault="00CD7FAB" w:rsidP="00CD7FAB">
      <w:pPr>
        <w:pStyle w:val="Geenafstand"/>
        <w:rPr>
          <w:lang w:val="en-GB"/>
        </w:rPr>
      </w:pPr>
      <w:r w:rsidRPr="00CD7FAB">
        <w:rPr>
          <w:lang w:val="en-GB"/>
        </w:rPr>
        <w:t>Method/constructor overloading:</w:t>
      </w:r>
    </w:p>
    <w:p w14:paraId="32C0E260" w14:textId="61ED1A0F" w:rsidR="008B5EC8" w:rsidRDefault="00CD7FAB" w:rsidP="009C7002">
      <w:r w:rsidRPr="00CD7FAB">
        <w:t>Methodes/</w:t>
      </w:r>
      <w:proofErr w:type="spellStart"/>
      <w:r w:rsidRPr="00CD7FAB">
        <w:t>constructors</w:t>
      </w:r>
      <w:proofErr w:type="spellEnd"/>
      <w:r w:rsidRPr="00CD7FAB">
        <w:t xml:space="preserve"> kunnen dezelfde n</w:t>
      </w:r>
      <w:r>
        <w:t xml:space="preserve">amen hebben, maar MOETEN verschillende </w:t>
      </w:r>
      <w:r w:rsidRPr="00CD7FAB">
        <w:rPr>
          <w:b/>
          <w:bCs/>
        </w:rPr>
        <w:t>parameters</w:t>
      </w:r>
      <w:r>
        <w:t xml:space="preserve"> hebben.</w:t>
      </w:r>
    </w:p>
    <w:p w14:paraId="0C5ACC4C" w14:textId="77777777" w:rsidR="009A2BB6" w:rsidRDefault="009A2BB6" w:rsidP="009C7002"/>
    <w:p w14:paraId="78094EAD" w14:textId="7B6B8BD1" w:rsidR="009A2BB6" w:rsidRDefault="009A2BB6" w:rsidP="009A2BB6">
      <w:pPr>
        <w:pStyle w:val="Geenafstand"/>
      </w:pPr>
      <w:proofErr w:type="spellStart"/>
      <w:r>
        <w:t>Paramters</w:t>
      </w:r>
      <w:proofErr w:type="spellEnd"/>
      <w:r>
        <w:t>:</w:t>
      </w:r>
    </w:p>
    <w:p w14:paraId="0D393543" w14:textId="1BACA448" w:rsidR="009A2BB6" w:rsidRPr="00CD7FAB" w:rsidRDefault="009A2BB6" w:rsidP="009C7002">
      <w:r>
        <w:t>Een variabele die je doorgeeft in de haakjes van een methode, je kan die enkel gebruiken binnenin die methode.</w:t>
      </w:r>
    </w:p>
    <w:p w14:paraId="2CB93B97" w14:textId="77777777" w:rsidR="008B5EC8" w:rsidRDefault="008B5EC8" w:rsidP="009C7002"/>
    <w:p w14:paraId="5064CC93" w14:textId="7095E420" w:rsidR="00A80086" w:rsidRPr="00CD7FAB" w:rsidRDefault="00A80086" w:rsidP="00A80086">
      <w:pPr>
        <w:pStyle w:val="Geenafstand"/>
      </w:pPr>
      <w:proofErr w:type="spellStart"/>
      <w:r>
        <w:t>Modifiers</w:t>
      </w:r>
      <w:proofErr w:type="spellEnd"/>
      <w:r>
        <w:t xml:space="preserve">: </w:t>
      </w:r>
    </w:p>
    <w:p w14:paraId="592FEAF8" w14:textId="380D0444" w:rsidR="008B5EC8" w:rsidRDefault="00A80086" w:rsidP="00CB0710">
      <w:pPr>
        <w:pStyle w:val="Lijstalinea"/>
        <w:numPr>
          <w:ilvl w:val="0"/>
          <w:numId w:val="29"/>
        </w:numPr>
      </w:pPr>
      <w:r>
        <w:t xml:space="preserve">Acces </w:t>
      </w:r>
      <w:proofErr w:type="spellStart"/>
      <w:r>
        <w:t>modifier</w:t>
      </w:r>
      <w:proofErr w:type="spellEnd"/>
      <w:r w:rsidR="00CB0710">
        <w:t xml:space="preserve"> (toegang)</w:t>
      </w:r>
    </w:p>
    <w:p w14:paraId="749EF4E7" w14:textId="2D2EA33F" w:rsidR="00CB0710" w:rsidRPr="00CF4538" w:rsidRDefault="00CB0710" w:rsidP="00837493">
      <w:pPr>
        <w:pStyle w:val="Lijstalinea"/>
        <w:numPr>
          <w:ilvl w:val="1"/>
          <w:numId w:val="30"/>
        </w:numPr>
        <w:rPr>
          <w:b/>
          <w:bCs/>
        </w:rPr>
      </w:pPr>
      <w:r w:rsidRPr="00CF4538">
        <w:rPr>
          <w:b/>
          <w:bCs/>
        </w:rPr>
        <w:t>Public</w:t>
      </w:r>
    </w:p>
    <w:p w14:paraId="169254A4" w14:textId="3EC0337E" w:rsidR="009A2BB6" w:rsidRPr="00CF4538" w:rsidRDefault="00CB0710" w:rsidP="00837493">
      <w:pPr>
        <w:pStyle w:val="Lijstalinea"/>
        <w:numPr>
          <w:ilvl w:val="1"/>
          <w:numId w:val="30"/>
        </w:numPr>
        <w:rPr>
          <w:b/>
          <w:bCs/>
        </w:rPr>
      </w:pPr>
      <w:r w:rsidRPr="00CF4538">
        <w:rPr>
          <w:b/>
          <w:bCs/>
        </w:rPr>
        <w:t>Private</w:t>
      </w:r>
    </w:p>
    <w:p w14:paraId="2C634DCF" w14:textId="77777777" w:rsidR="005F44FE" w:rsidRDefault="004F502F" w:rsidP="004F502F">
      <w:pPr>
        <w:pStyle w:val="Lijstalinea"/>
        <w:numPr>
          <w:ilvl w:val="1"/>
          <w:numId w:val="29"/>
        </w:numPr>
        <w:ind w:left="709"/>
      </w:pPr>
      <w:proofErr w:type="spellStart"/>
      <w:r w:rsidRPr="00CF4538">
        <w:rPr>
          <w:b/>
          <w:bCs/>
        </w:rPr>
        <w:t>Static</w:t>
      </w:r>
      <w:proofErr w:type="spellEnd"/>
      <w:r w:rsidR="00DC668B">
        <w:t xml:space="preserve"> </w:t>
      </w:r>
    </w:p>
    <w:p w14:paraId="62D6F463" w14:textId="7966AF83" w:rsidR="004F502F" w:rsidRDefault="00DC668B" w:rsidP="005F44FE">
      <w:pPr>
        <w:pStyle w:val="Lijstalinea"/>
        <w:ind w:left="709"/>
      </w:pPr>
      <w:r>
        <w:t>(</w:t>
      </w:r>
      <w:r w:rsidR="000247AD">
        <w:t>het bestaat maar één keer, enkel in het niveau van de klasse</w:t>
      </w:r>
      <w:r w:rsidR="00CF4538">
        <w:t xml:space="preserve"> – het zit niet bij de eigenschappen van het object</w:t>
      </w:r>
      <w:r w:rsidR="005F44FE">
        <w:t xml:space="preserve"> – </w:t>
      </w:r>
      <w:r w:rsidR="00A244D8">
        <w:t xml:space="preserve">alle </w:t>
      </w:r>
      <w:r w:rsidR="00A244D8" w:rsidRPr="00A244D8">
        <w:rPr>
          <w:b/>
          <w:bCs/>
        </w:rPr>
        <w:t>objecten</w:t>
      </w:r>
      <w:r w:rsidR="00A244D8">
        <w:t xml:space="preserve"> krijgen </w:t>
      </w:r>
      <w:r w:rsidR="00A244D8" w:rsidRPr="00A244D8">
        <w:rPr>
          <w:b/>
          <w:bCs/>
        </w:rPr>
        <w:t>dezelfde</w:t>
      </w:r>
      <w:r w:rsidR="00A244D8">
        <w:t xml:space="preserve"> </w:t>
      </w:r>
      <w:r w:rsidR="00A244D8" w:rsidRPr="00A244D8">
        <w:rPr>
          <w:b/>
          <w:bCs/>
        </w:rPr>
        <w:t>waarde</w:t>
      </w:r>
      <w:r w:rsidR="000247AD">
        <w:t>)</w:t>
      </w:r>
    </w:p>
    <w:p w14:paraId="417D6FB9" w14:textId="19B824A0" w:rsidR="00437EEE" w:rsidRDefault="00DE2F92" w:rsidP="004F502F">
      <w:pPr>
        <w:pStyle w:val="Lijstalinea"/>
        <w:numPr>
          <w:ilvl w:val="1"/>
          <w:numId w:val="29"/>
        </w:numPr>
        <w:ind w:left="709"/>
      </w:pPr>
      <w:proofErr w:type="spellStart"/>
      <w:r w:rsidRPr="00CF4538">
        <w:rPr>
          <w:b/>
          <w:bCs/>
        </w:rPr>
        <w:t>final</w:t>
      </w:r>
      <w:proofErr w:type="spellEnd"/>
      <w:r>
        <w:t xml:space="preserve"> </w:t>
      </w:r>
      <w:r w:rsidR="00BA2052">
        <w:t>(geef je die een bepaalde waarde? Dan kan je die niet meer veranderen)</w:t>
      </w:r>
    </w:p>
    <w:p w14:paraId="79C092D9" w14:textId="77777777" w:rsidR="009279B2" w:rsidRDefault="009279B2" w:rsidP="009279B2"/>
    <w:p w14:paraId="75382E9B" w14:textId="6E879FB9" w:rsidR="009279B2" w:rsidRDefault="009279B2" w:rsidP="009279B2">
      <w:pPr>
        <w:pStyle w:val="Geenafstand"/>
      </w:pPr>
      <w:proofErr w:type="spellStart"/>
      <w:r>
        <w:t>Finals</w:t>
      </w:r>
      <w:proofErr w:type="spellEnd"/>
      <w:r>
        <w:t xml:space="preserve"> in </w:t>
      </w:r>
      <w:proofErr w:type="spellStart"/>
      <w:r>
        <w:t>constructors</w:t>
      </w:r>
      <w:proofErr w:type="spellEnd"/>
      <w:r>
        <w:t>:</w:t>
      </w:r>
    </w:p>
    <w:p w14:paraId="5BC06278" w14:textId="6A5BE3CB" w:rsidR="002F5924" w:rsidRPr="000A0FA0" w:rsidRDefault="00800D48" w:rsidP="000A0FA0">
      <w:pPr>
        <w:pStyle w:val="Lijstalinea"/>
        <w:numPr>
          <w:ilvl w:val="0"/>
          <w:numId w:val="32"/>
        </w:numPr>
        <w:rPr>
          <w:lang w:val="en-GB"/>
        </w:rPr>
      </w:pPr>
      <w:proofErr w:type="spellStart"/>
      <w:r w:rsidRPr="000A0FA0">
        <w:rPr>
          <w:lang w:val="en-GB"/>
        </w:rPr>
        <w:t>Attributen</w:t>
      </w:r>
      <w:proofErr w:type="spellEnd"/>
      <w:r w:rsidRPr="000A0FA0">
        <w:rPr>
          <w:lang w:val="en-GB"/>
        </w:rPr>
        <w:t xml:space="preserve"> die </w:t>
      </w:r>
      <w:proofErr w:type="spellStart"/>
      <w:r w:rsidRPr="006E1F51">
        <w:rPr>
          <w:b/>
          <w:bCs/>
          <w:lang w:val="en-GB"/>
        </w:rPr>
        <w:t>geen</w:t>
      </w:r>
      <w:proofErr w:type="spellEnd"/>
      <w:r w:rsidRPr="000A0FA0">
        <w:rPr>
          <w:lang w:val="en-GB"/>
        </w:rPr>
        <w:t xml:space="preserve"> </w:t>
      </w:r>
      <w:r w:rsidRPr="006E1F51">
        <w:rPr>
          <w:b/>
          <w:bCs/>
          <w:lang w:val="en-GB"/>
        </w:rPr>
        <w:t>final of static</w:t>
      </w:r>
      <w:r w:rsidRPr="000A0FA0">
        <w:rPr>
          <w:lang w:val="en-GB"/>
        </w:rPr>
        <w:t xml:space="preserve"> </w:t>
      </w:r>
      <w:proofErr w:type="spellStart"/>
      <w:r w:rsidRPr="000A0FA0">
        <w:rPr>
          <w:lang w:val="en-GB"/>
        </w:rPr>
        <w:t>zijn</w:t>
      </w:r>
      <w:proofErr w:type="spellEnd"/>
      <w:r w:rsidRPr="000A0FA0">
        <w:rPr>
          <w:lang w:val="en-GB"/>
        </w:rPr>
        <w:t xml:space="preserve"> = </w:t>
      </w:r>
      <w:r w:rsidRPr="000A0FA0">
        <w:rPr>
          <w:lang w:val="en-GB"/>
        </w:rPr>
        <w:tab/>
      </w:r>
      <w:proofErr w:type="spellStart"/>
      <w:r w:rsidRPr="000A0FA0">
        <w:rPr>
          <w:lang w:val="en-GB"/>
        </w:rPr>
        <w:t>this.setLengte</w:t>
      </w:r>
      <w:proofErr w:type="spellEnd"/>
      <w:r w:rsidRPr="000A0FA0">
        <w:rPr>
          <w:lang w:val="en-GB"/>
        </w:rPr>
        <w:t>(</w:t>
      </w:r>
      <w:proofErr w:type="spellStart"/>
      <w:r w:rsidRPr="000A0FA0">
        <w:rPr>
          <w:lang w:val="en-GB"/>
        </w:rPr>
        <w:t>lengte</w:t>
      </w:r>
      <w:proofErr w:type="spellEnd"/>
      <w:r w:rsidRPr="000A0FA0">
        <w:rPr>
          <w:lang w:val="en-GB"/>
        </w:rPr>
        <w:t>);</w:t>
      </w:r>
    </w:p>
    <w:p w14:paraId="57628749" w14:textId="7ABE56CD" w:rsidR="00800D48" w:rsidRPr="000A0FA0" w:rsidRDefault="00800D48" w:rsidP="000A0FA0">
      <w:pPr>
        <w:pStyle w:val="Lijstalinea"/>
        <w:numPr>
          <w:ilvl w:val="0"/>
          <w:numId w:val="32"/>
        </w:numPr>
        <w:rPr>
          <w:lang w:val="en-GB"/>
        </w:rPr>
      </w:pPr>
      <w:proofErr w:type="spellStart"/>
      <w:r w:rsidRPr="000A0FA0">
        <w:rPr>
          <w:lang w:val="en-GB"/>
        </w:rPr>
        <w:t>Attributen</w:t>
      </w:r>
      <w:proofErr w:type="spellEnd"/>
      <w:r w:rsidRPr="000A0FA0">
        <w:rPr>
          <w:lang w:val="en-GB"/>
        </w:rPr>
        <w:t xml:space="preserve"> die </w:t>
      </w:r>
      <w:r w:rsidRPr="006E1F51">
        <w:rPr>
          <w:b/>
          <w:bCs/>
          <w:lang w:val="en-GB"/>
        </w:rPr>
        <w:t>final of static</w:t>
      </w:r>
      <w:r w:rsidRPr="000A0FA0">
        <w:rPr>
          <w:lang w:val="en-GB"/>
        </w:rPr>
        <w:t xml:space="preserve"> </w:t>
      </w:r>
      <w:proofErr w:type="spellStart"/>
      <w:r w:rsidRPr="000A0FA0">
        <w:rPr>
          <w:lang w:val="en-GB"/>
        </w:rPr>
        <w:t>zijn</w:t>
      </w:r>
      <w:proofErr w:type="spellEnd"/>
      <w:r w:rsidRPr="000A0FA0">
        <w:rPr>
          <w:lang w:val="en-GB"/>
        </w:rPr>
        <w:t xml:space="preserve"> = </w:t>
      </w:r>
      <w:r w:rsidRPr="000A0FA0">
        <w:rPr>
          <w:lang w:val="en-GB"/>
        </w:rPr>
        <w:tab/>
      </w:r>
      <w:r w:rsidRPr="000A0FA0">
        <w:rPr>
          <w:lang w:val="en-GB"/>
        </w:rPr>
        <w:tab/>
      </w:r>
      <w:proofErr w:type="spellStart"/>
      <w:r w:rsidRPr="000A0FA0">
        <w:rPr>
          <w:lang w:val="en-GB"/>
        </w:rPr>
        <w:t>this.lengte</w:t>
      </w:r>
      <w:proofErr w:type="spellEnd"/>
      <w:r w:rsidRPr="000A0FA0">
        <w:rPr>
          <w:lang w:val="en-GB"/>
        </w:rPr>
        <w:t xml:space="preserve"> = </w:t>
      </w:r>
      <w:proofErr w:type="spellStart"/>
      <w:r w:rsidRPr="000A0FA0">
        <w:rPr>
          <w:lang w:val="en-GB"/>
        </w:rPr>
        <w:t>lengte</w:t>
      </w:r>
      <w:proofErr w:type="spellEnd"/>
      <w:r w:rsidRPr="000A0FA0">
        <w:rPr>
          <w:lang w:val="en-GB"/>
        </w:rPr>
        <w:t>;</w:t>
      </w:r>
    </w:p>
    <w:p w14:paraId="3FE3E721" w14:textId="77777777" w:rsidR="00FE67B9" w:rsidRPr="00F15750" w:rsidRDefault="00FE67B9" w:rsidP="00FE67B9">
      <w:pPr>
        <w:rPr>
          <w:lang w:val="en-GB"/>
        </w:rPr>
      </w:pPr>
    </w:p>
    <w:p w14:paraId="1E560124" w14:textId="76A23D28" w:rsidR="00D30083" w:rsidRDefault="00C859CF" w:rsidP="009A2BB6">
      <w:pPr>
        <w:pStyle w:val="Geenafstand"/>
      </w:pPr>
      <w:r>
        <w:t xml:space="preserve">Argument: </w:t>
      </w:r>
    </w:p>
    <w:p w14:paraId="2F87C791" w14:textId="42043901" w:rsidR="00C859CF" w:rsidRPr="00CD7FAB" w:rsidRDefault="00DB0C74" w:rsidP="009C7002">
      <w:r>
        <w:t>De waarde van de parameters die worden doorgegeven.</w:t>
      </w:r>
    </w:p>
    <w:p w14:paraId="64767BC5" w14:textId="77777777" w:rsidR="00D30083" w:rsidRPr="00CD7FAB" w:rsidRDefault="00D30083" w:rsidP="009C7002"/>
    <w:p w14:paraId="30772F86" w14:textId="1A3CB33C" w:rsidR="00D30083" w:rsidRDefault="00A812B8" w:rsidP="00A812B8">
      <w:pPr>
        <w:pStyle w:val="Geenafstand"/>
      </w:pPr>
      <w:r>
        <w:t xml:space="preserve">Stack: </w:t>
      </w:r>
    </w:p>
    <w:p w14:paraId="219820E5" w14:textId="2522AF79" w:rsidR="00A812B8" w:rsidRDefault="00A812B8" w:rsidP="00A812B8">
      <w:pPr>
        <w:pStyle w:val="Lijstalinea"/>
        <w:numPr>
          <w:ilvl w:val="0"/>
          <w:numId w:val="29"/>
        </w:numPr>
      </w:pPr>
      <w:r w:rsidRPr="002F5924">
        <w:rPr>
          <w:b/>
          <w:bCs/>
        </w:rPr>
        <w:t>Push</w:t>
      </w:r>
      <w:r>
        <w:t>: Er wordt iets op de stapel gelegd.</w:t>
      </w:r>
    </w:p>
    <w:p w14:paraId="6073B86E" w14:textId="15638849" w:rsidR="00A812B8" w:rsidRDefault="00A812B8" w:rsidP="00A812B8">
      <w:pPr>
        <w:pStyle w:val="Lijstalinea"/>
        <w:numPr>
          <w:ilvl w:val="0"/>
          <w:numId w:val="29"/>
        </w:numPr>
      </w:pPr>
      <w:r w:rsidRPr="002F5924">
        <w:rPr>
          <w:b/>
          <w:bCs/>
        </w:rPr>
        <w:t>Pop</w:t>
      </w:r>
      <w:r>
        <w:t xml:space="preserve">: Er wordt iets van de stapel gehaald </w:t>
      </w:r>
    </w:p>
    <w:p w14:paraId="33D983B0" w14:textId="4A9EB2B6" w:rsidR="00A812B8" w:rsidRPr="00CD7FAB" w:rsidRDefault="00A812B8" w:rsidP="00A812B8">
      <w:pPr>
        <w:pStyle w:val="Lijstalinea"/>
        <w:numPr>
          <w:ilvl w:val="0"/>
          <w:numId w:val="29"/>
        </w:numPr>
      </w:pPr>
      <w:r>
        <w:t>Dit principe werkt via LIFO (Last In First Out)</w:t>
      </w:r>
    </w:p>
    <w:p w14:paraId="6767044A" w14:textId="77777777" w:rsidR="00D30083" w:rsidRPr="00CD7FAB" w:rsidRDefault="00D30083" w:rsidP="009C7002"/>
    <w:p w14:paraId="761C7833" w14:textId="439FE125" w:rsidR="00D30083" w:rsidRDefault="008A6FF5" w:rsidP="004F4901">
      <w:pPr>
        <w:pStyle w:val="Geenafstand"/>
      </w:pPr>
      <w:r>
        <w:t xml:space="preserve">Pass </w:t>
      </w:r>
      <w:proofErr w:type="spellStart"/>
      <w:r>
        <w:t>by</w:t>
      </w:r>
      <w:proofErr w:type="spellEnd"/>
      <w:r>
        <w:t xml:space="preserve"> </w:t>
      </w:r>
      <w:proofErr w:type="spellStart"/>
      <w:r>
        <w:t>value</w:t>
      </w:r>
      <w:proofErr w:type="spellEnd"/>
      <w:r>
        <w:t xml:space="preserve">: </w:t>
      </w:r>
    </w:p>
    <w:p w14:paraId="2DC1E64F" w14:textId="60833BAB" w:rsidR="008A6FF5" w:rsidRDefault="008A6FF5" w:rsidP="009C7002">
      <w:proofErr w:type="spellStart"/>
      <w:r>
        <w:t>Eclipse</w:t>
      </w:r>
      <w:proofErr w:type="spellEnd"/>
      <w:r>
        <w:t xml:space="preserve"> werkt met deze techniek wat betekent dat ingegeven waarden </w:t>
      </w:r>
      <w:r w:rsidR="00921205">
        <w:t>(</w:t>
      </w:r>
      <w:proofErr w:type="spellStart"/>
      <w:r w:rsidR="00921205">
        <w:t>value</w:t>
      </w:r>
      <w:proofErr w:type="spellEnd"/>
      <w:r w:rsidR="00921205">
        <w:t xml:space="preserve">/waarde) </w:t>
      </w:r>
      <w:r>
        <w:t>altijd</w:t>
      </w:r>
      <w:r w:rsidR="00921205">
        <w:t xml:space="preserve"> worden doorgegeven.</w:t>
      </w:r>
      <w:r w:rsidR="000570FF">
        <w:t xml:space="preserve"> (de declaratie van een variabel wordt dus ongewijzigd)</w:t>
      </w:r>
    </w:p>
    <w:p w14:paraId="6D643CA0" w14:textId="77777777" w:rsidR="00C972D1" w:rsidRDefault="00C972D1" w:rsidP="009C7002"/>
    <w:p w14:paraId="05A6E56C" w14:textId="31AC97F3" w:rsidR="00C972D1" w:rsidRDefault="00C972D1" w:rsidP="004E38F5">
      <w:pPr>
        <w:pStyle w:val="Geenafstand"/>
      </w:pPr>
      <w:proofErr w:type="spellStart"/>
      <w:r>
        <w:t>Trow</w:t>
      </w:r>
      <w:proofErr w:type="spellEnd"/>
      <w:r>
        <w:t xml:space="preserve"> </w:t>
      </w:r>
      <w:proofErr w:type="spellStart"/>
      <w:r>
        <w:t>exception</w:t>
      </w:r>
      <w:proofErr w:type="spellEnd"/>
      <w:r>
        <w:t xml:space="preserve">: </w:t>
      </w:r>
    </w:p>
    <w:p w14:paraId="36F7B3A6" w14:textId="6E575728" w:rsidR="00C972D1" w:rsidRPr="008C54C9" w:rsidRDefault="008C54C9" w:rsidP="008C54C9">
      <w:pPr>
        <w:pStyle w:val="Lijstalinea"/>
        <w:numPr>
          <w:ilvl w:val="0"/>
          <w:numId w:val="36"/>
        </w:numPr>
        <w:rPr>
          <w:lang w:val="en-GB"/>
        </w:rPr>
      </w:pPr>
      <w:r>
        <w:rPr>
          <w:lang w:val="en-GB"/>
        </w:rPr>
        <w:t>T</w:t>
      </w:r>
      <w:r w:rsidR="00C972D1" w:rsidRPr="008C54C9">
        <w:rPr>
          <w:lang w:val="en-GB"/>
        </w:rPr>
        <w:t xml:space="preserve">hrow new </w:t>
      </w:r>
      <w:proofErr w:type="spellStart"/>
      <w:r w:rsidR="00C972D1" w:rsidRPr="008C54C9">
        <w:rPr>
          <w:lang w:val="en-GB"/>
        </w:rPr>
        <w:t>Ille</w:t>
      </w:r>
      <w:r w:rsidR="004E38F5" w:rsidRPr="008C54C9">
        <w:rPr>
          <w:lang w:val="en-GB"/>
        </w:rPr>
        <w:t>galArgumentException</w:t>
      </w:r>
      <w:proofErr w:type="spellEnd"/>
      <w:r w:rsidR="004E38F5" w:rsidRPr="008C54C9">
        <w:rPr>
          <w:lang w:val="en-GB"/>
        </w:rPr>
        <w:t>(“”);</w:t>
      </w:r>
    </w:p>
    <w:p w14:paraId="45EE378F" w14:textId="498333C4" w:rsidR="00F1312A" w:rsidRPr="008C54C9" w:rsidRDefault="008C54C9" w:rsidP="008C54C9">
      <w:pPr>
        <w:pStyle w:val="Lijstalinea"/>
        <w:numPr>
          <w:ilvl w:val="0"/>
          <w:numId w:val="36"/>
        </w:numPr>
        <w:rPr>
          <w:lang w:val="en-GB"/>
        </w:rPr>
      </w:pPr>
      <w:proofErr w:type="spellStart"/>
      <w:r>
        <w:rPr>
          <w:lang w:val="en-GB"/>
        </w:rPr>
        <w:t>T</w:t>
      </w:r>
      <w:r w:rsidR="00F1312A" w:rsidRPr="008C54C9">
        <w:rPr>
          <w:lang w:val="en-GB"/>
        </w:rPr>
        <w:t>his.attribuut</w:t>
      </w:r>
      <w:proofErr w:type="spellEnd"/>
      <w:r w:rsidR="00F1312A" w:rsidRPr="008C54C9">
        <w:rPr>
          <w:lang w:val="en-GB"/>
        </w:rPr>
        <w:t xml:space="preserve"> = </w:t>
      </w:r>
      <w:proofErr w:type="spellStart"/>
      <w:r w:rsidR="00F1312A" w:rsidRPr="008C54C9">
        <w:rPr>
          <w:lang w:val="en-GB"/>
        </w:rPr>
        <w:t>attribuut</w:t>
      </w:r>
      <w:proofErr w:type="spellEnd"/>
    </w:p>
    <w:p w14:paraId="4F626025" w14:textId="1892F9CC" w:rsidR="003D35DB" w:rsidRPr="003D35DB" w:rsidRDefault="003D35DB" w:rsidP="008C54C9">
      <w:pPr>
        <w:pStyle w:val="Lijstalinea"/>
        <w:numPr>
          <w:ilvl w:val="0"/>
          <w:numId w:val="36"/>
        </w:numPr>
      </w:pPr>
      <w:r w:rsidRPr="003D35DB">
        <w:t>Dankzij deze error gebeurt v</w:t>
      </w:r>
      <w:r>
        <w:t>alidatie vanaf nu in de methodes.</w:t>
      </w:r>
    </w:p>
    <w:p w14:paraId="2059CA0C" w14:textId="212249D3" w:rsidR="004E38F5" w:rsidRDefault="004E38F5" w:rsidP="008C54C9">
      <w:pPr>
        <w:pStyle w:val="Lijstalinea"/>
        <w:numPr>
          <w:ilvl w:val="0"/>
          <w:numId w:val="36"/>
        </w:numPr>
      </w:pPr>
      <w:r>
        <w:t xml:space="preserve">Eenmaal een error naar boven komt stopt de normale verloop van het programma en keert het programma met al zijn stappen terug. </w:t>
      </w:r>
    </w:p>
    <w:p w14:paraId="18EC7C8B" w14:textId="17D49DEA" w:rsidR="008C54C9" w:rsidRDefault="008C54C9" w:rsidP="009C7002">
      <w:r w:rsidRPr="008C54C9">
        <w:rPr>
          <w:noProof/>
        </w:rPr>
        <w:drawing>
          <wp:inline distT="0" distB="0" distL="0" distR="0" wp14:anchorId="52BACD55" wp14:editId="63641FFA">
            <wp:extent cx="5616427" cy="815411"/>
            <wp:effectExtent l="0" t="0" r="3810" b="3810"/>
            <wp:docPr id="729004483"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4483" name="Afbeelding 1" descr="Afbeelding met tekst, schermopname, Lettertype, lijn&#10;&#10;Automatisch gegenereerde beschrijving"/>
                    <pic:cNvPicPr/>
                  </pic:nvPicPr>
                  <pic:blipFill>
                    <a:blip r:embed="rId28"/>
                    <a:stretch>
                      <a:fillRect/>
                    </a:stretch>
                  </pic:blipFill>
                  <pic:spPr>
                    <a:xfrm>
                      <a:off x="0" y="0"/>
                      <a:ext cx="5616427" cy="815411"/>
                    </a:xfrm>
                    <a:prstGeom prst="rect">
                      <a:avLst/>
                    </a:prstGeom>
                  </pic:spPr>
                </pic:pic>
              </a:graphicData>
            </a:graphic>
          </wp:inline>
        </w:drawing>
      </w:r>
    </w:p>
    <w:p w14:paraId="0AF77E9F" w14:textId="543417E8" w:rsidR="008C54C9" w:rsidRDefault="008C54C9" w:rsidP="009C7002"/>
    <w:p w14:paraId="40AF75F6" w14:textId="77777777" w:rsidR="00506811" w:rsidRDefault="00506811" w:rsidP="009C7002"/>
    <w:p w14:paraId="38AEBAFD" w14:textId="77777777" w:rsidR="008C54C9" w:rsidRDefault="008C54C9" w:rsidP="009C7002"/>
    <w:p w14:paraId="4C8CF2BB" w14:textId="77777777" w:rsidR="008C54C9" w:rsidRDefault="008C54C9" w:rsidP="009C7002"/>
    <w:p w14:paraId="42F2B146" w14:textId="77777777" w:rsidR="008C54C9" w:rsidRDefault="008C54C9" w:rsidP="009C7002"/>
    <w:p w14:paraId="7C2B1079" w14:textId="03A27AB5" w:rsidR="00837493" w:rsidRPr="00A5284A" w:rsidRDefault="00837493" w:rsidP="00A5284A">
      <w:pPr>
        <w:pStyle w:val="Geenafstand"/>
      </w:pPr>
      <w:r w:rsidRPr="00A5284A">
        <w:t>Deze klasse heeft 2 eigenschappen</w:t>
      </w:r>
      <w:r w:rsidR="001407FA">
        <w:t xml:space="preserve"> (</w:t>
      </w:r>
      <w:proofErr w:type="spellStart"/>
      <w:r w:rsidR="001407FA">
        <w:t>static</w:t>
      </w:r>
      <w:proofErr w:type="spellEnd"/>
      <w:r w:rsidR="001407FA">
        <w:t xml:space="preserve"> telt niet mee)</w:t>
      </w:r>
      <w:r w:rsidRPr="00A5284A">
        <w:t>.</w:t>
      </w:r>
    </w:p>
    <w:p w14:paraId="65BE606C" w14:textId="5F44640B" w:rsidR="00837493" w:rsidRDefault="00837493" w:rsidP="009C7002">
      <w:r w:rsidRPr="00837493">
        <w:rPr>
          <w:noProof/>
        </w:rPr>
        <w:drawing>
          <wp:inline distT="0" distB="0" distL="0" distR="0" wp14:anchorId="5DBED46F" wp14:editId="7CE88960">
            <wp:extent cx="3307367" cy="868755"/>
            <wp:effectExtent l="0" t="0" r="7620" b="7620"/>
            <wp:docPr id="39445406"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5406" name="Afbeelding 1" descr="Afbeelding met tekst, Lettertype, schermopname&#10;&#10;Automatisch gegenereerde beschrijving"/>
                    <pic:cNvPicPr/>
                  </pic:nvPicPr>
                  <pic:blipFill>
                    <a:blip r:embed="rId29"/>
                    <a:stretch>
                      <a:fillRect/>
                    </a:stretch>
                  </pic:blipFill>
                  <pic:spPr>
                    <a:xfrm>
                      <a:off x="0" y="0"/>
                      <a:ext cx="3307367" cy="868755"/>
                    </a:xfrm>
                    <a:prstGeom prst="rect">
                      <a:avLst/>
                    </a:prstGeom>
                  </pic:spPr>
                </pic:pic>
              </a:graphicData>
            </a:graphic>
          </wp:inline>
        </w:drawing>
      </w:r>
    </w:p>
    <w:p w14:paraId="17AE9ADB" w14:textId="77777777" w:rsidR="000106E9" w:rsidRDefault="000106E9" w:rsidP="009C7002"/>
    <w:p w14:paraId="20ECB42B" w14:textId="6F651960" w:rsidR="001F1F16" w:rsidRPr="00514FA3" w:rsidRDefault="00514FA3" w:rsidP="00514FA3">
      <w:pPr>
        <w:pStyle w:val="Geenafstand"/>
        <w:rPr>
          <w:lang w:val="en-GB"/>
        </w:rPr>
      </w:pPr>
      <w:r w:rsidRPr="00514FA3">
        <w:rPr>
          <w:lang w:val="en-GB"/>
        </w:rPr>
        <w:t xml:space="preserve">Static </w:t>
      </w:r>
      <w:proofErr w:type="spellStart"/>
      <w:r w:rsidRPr="00514FA3">
        <w:rPr>
          <w:lang w:val="en-GB"/>
        </w:rPr>
        <w:t>en</w:t>
      </w:r>
      <w:proofErr w:type="spellEnd"/>
      <w:r w:rsidRPr="00514FA3">
        <w:rPr>
          <w:lang w:val="en-GB"/>
        </w:rPr>
        <w:t xml:space="preserve"> final</w:t>
      </w:r>
      <w:r w:rsidR="001F1F16" w:rsidRPr="00514FA3">
        <w:rPr>
          <w:lang w:val="en-GB"/>
        </w:rPr>
        <w:t xml:space="preserve"> in UML: </w:t>
      </w:r>
    </w:p>
    <w:p w14:paraId="4067E0FB" w14:textId="3CDEDAE6" w:rsidR="001F1F16" w:rsidRPr="00177FFA" w:rsidRDefault="00514FA3" w:rsidP="00177FFA">
      <w:pPr>
        <w:pStyle w:val="Lijstalinea"/>
        <w:numPr>
          <w:ilvl w:val="0"/>
          <w:numId w:val="31"/>
        </w:numPr>
      </w:pPr>
      <w:proofErr w:type="spellStart"/>
      <w:r>
        <w:t>Static</w:t>
      </w:r>
      <w:proofErr w:type="spellEnd"/>
      <w:r w:rsidR="001F1F16">
        <w:t xml:space="preserve"> in UML staat </w:t>
      </w:r>
      <w:r w:rsidRPr="00177FFA">
        <w:rPr>
          <w:u w:val="single"/>
        </w:rPr>
        <w:t>onderlijnt</w:t>
      </w:r>
      <w:r w:rsidR="00177FFA" w:rsidRPr="00177FFA">
        <w:rPr>
          <w:u w:val="single"/>
        </w:rPr>
        <w:t xml:space="preserve"> </w:t>
      </w:r>
      <w:r w:rsidR="00177FFA">
        <w:t>– Dit zijn instantie-/classvariabelen</w:t>
      </w:r>
    </w:p>
    <w:p w14:paraId="43B8BDF7" w14:textId="2AF3A447" w:rsidR="00514FA3" w:rsidRPr="00A578EA" w:rsidRDefault="00177FFA" w:rsidP="00177FFA">
      <w:pPr>
        <w:pStyle w:val="Lijstalinea"/>
        <w:numPr>
          <w:ilvl w:val="0"/>
          <w:numId w:val="31"/>
        </w:numPr>
      </w:pPr>
      <w:proofErr w:type="spellStart"/>
      <w:r>
        <w:t>Final</w:t>
      </w:r>
      <w:proofErr w:type="spellEnd"/>
      <w:r>
        <w:t xml:space="preserve"> wordt zo weergegeven </w:t>
      </w:r>
      <w:r w:rsidRPr="00177FFA">
        <w:rPr>
          <w:b/>
          <w:bCs/>
        </w:rPr>
        <w:t>{</w:t>
      </w:r>
      <w:proofErr w:type="spellStart"/>
      <w:r w:rsidRPr="00177FFA">
        <w:rPr>
          <w:b/>
          <w:bCs/>
        </w:rPr>
        <w:t>final</w:t>
      </w:r>
      <w:proofErr w:type="spellEnd"/>
      <w:r w:rsidRPr="00177FFA">
        <w:rPr>
          <w:b/>
          <w:bCs/>
        </w:rPr>
        <w:t xml:space="preserve">} </w:t>
      </w:r>
    </w:p>
    <w:p w14:paraId="059BE465" w14:textId="16BF4077" w:rsidR="00A578EA" w:rsidRDefault="00A578EA" w:rsidP="00177FFA">
      <w:pPr>
        <w:pStyle w:val="Lijstalinea"/>
        <w:numPr>
          <w:ilvl w:val="0"/>
          <w:numId w:val="31"/>
        </w:numPr>
      </w:pPr>
      <w:r>
        <w:t xml:space="preserve">Is een </w:t>
      </w:r>
      <w:r w:rsidR="003A35E0">
        <w:t xml:space="preserve">attribuut </w:t>
      </w:r>
      <w:proofErr w:type="spellStart"/>
      <w:r w:rsidR="003A35E0">
        <w:t>final</w:t>
      </w:r>
      <w:proofErr w:type="spellEnd"/>
      <w:r w:rsidR="003A35E0">
        <w:t xml:space="preserve"> en </w:t>
      </w:r>
      <w:proofErr w:type="spellStart"/>
      <w:r w:rsidR="003A35E0">
        <w:t>static</w:t>
      </w:r>
      <w:proofErr w:type="spellEnd"/>
      <w:r w:rsidR="003A35E0">
        <w:t xml:space="preserve">? </w:t>
      </w:r>
      <w:r w:rsidR="00EE30C5">
        <w:t>dan wordt het in hoofdletters geschreven (constanten)</w:t>
      </w:r>
    </w:p>
    <w:p w14:paraId="1453F531" w14:textId="32F340DD" w:rsidR="00DA2281" w:rsidRDefault="00DA2281" w:rsidP="00177FFA">
      <w:pPr>
        <w:pStyle w:val="Lijstalinea"/>
        <w:numPr>
          <w:ilvl w:val="0"/>
          <w:numId w:val="31"/>
        </w:numPr>
      </w:pPr>
      <w:r>
        <w:t>Het is gebruikt om methodes makkelijker te maken</w:t>
      </w:r>
    </w:p>
    <w:p w14:paraId="26265784" w14:textId="77777777" w:rsidR="000106E9" w:rsidRDefault="000106E9" w:rsidP="007A1201"/>
    <w:p w14:paraId="277CAB12" w14:textId="06A9C993" w:rsidR="007A1201" w:rsidRDefault="007A1201" w:rsidP="00C7134F">
      <w:pPr>
        <w:pStyle w:val="Geenafstand"/>
        <w:rPr>
          <w:lang w:val="en-GB"/>
        </w:rPr>
      </w:pPr>
      <w:r w:rsidRPr="007A1201">
        <w:rPr>
          <w:lang w:val="en-GB"/>
        </w:rPr>
        <w:t xml:space="preserve">Static </w:t>
      </w:r>
      <w:proofErr w:type="spellStart"/>
      <w:r w:rsidRPr="007A1201">
        <w:rPr>
          <w:lang w:val="en-GB"/>
        </w:rPr>
        <w:t>en</w:t>
      </w:r>
      <w:proofErr w:type="spellEnd"/>
      <w:r w:rsidRPr="007A1201">
        <w:rPr>
          <w:lang w:val="en-GB"/>
        </w:rPr>
        <w:t xml:space="preserve"> final in E</w:t>
      </w:r>
      <w:r>
        <w:rPr>
          <w:lang w:val="en-GB"/>
        </w:rPr>
        <w:t xml:space="preserve">clipse: </w:t>
      </w:r>
    </w:p>
    <w:p w14:paraId="27C8E72F" w14:textId="2E21CC26" w:rsidR="007A1201" w:rsidRDefault="00C7134F" w:rsidP="00C7134F">
      <w:pPr>
        <w:pStyle w:val="Lijstalinea"/>
        <w:numPr>
          <w:ilvl w:val="0"/>
          <w:numId w:val="37"/>
        </w:numPr>
      </w:pPr>
      <w:r w:rsidRPr="00C7134F">
        <w:t>Worden in ho</w:t>
      </w:r>
      <w:r>
        <w:t xml:space="preserve">ofdletters geschreven </w:t>
      </w:r>
    </w:p>
    <w:p w14:paraId="1205327A" w14:textId="2A6852F1" w:rsidR="00C7134F" w:rsidRDefault="00C7134F" w:rsidP="00C7134F">
      <w:pPr>
        <w:pStyle w:val="Lijstalinea"/>
        <w:numPr>
          <w:ilvl w:val="0"/>
          <w:numId w:val="37"/>
        </w:numPr>
      </w:pPr>
      <w:r>
        <w:t>Krijgen altijd een waarde bij het maken van de attributen.</w:t>
      </w:r>
    </w:p>
    <w:p w14:paraId="377E0447" w14:textId="77777777" w:rsidR="00C7134F" w:rsidRPr="00C7134F" w:rsidRDefault="00C7134F" w:rsidP="00C7134F">
      <w:pPr>
        <w:ind w:left="360"/>
      </w:pPr>
    </w:p>
    <w:p w14:paraId="23D1357C" w14:textId="3766D5E9" w:rsidR="00CB0DDE" w:rsidRDefault="00D90260" w:rsidP="00740333">
      <w:pPr>
        <w:pStyle w:val="Geenafstand"/>
      </w:pPr>
      <w:r>
        <w:t xml:space="preserve">String object leeg in een methode: </w:t>
      </w:r>
    </w:p>
    <w:p w14:paraId="67EBFF17" w14:textId="619B3361" w:rsidR="00D90260" w:rsidRDefault="00C84AE4" w:rsidP="00CB0DDE">
      <w:proofErr w:type="spellStart"/>
      <w:r>
        <w:t>if</w:t>
      </w:r>
      <w:proofErr w:type="spellEnd"/>
      <w:r>
        <w:t xml:space="preserve"> (attribuut == </w:t>
      </w:r>
      <w:proofErr w:type="spellStart"/>
      <w:r>
        <w:t>null</w:t>
      </w:r>
      <w:proofErr w:type="spellEnd"/>
      <w:r>
        <w:t xml:space="preserve"> || </w:t>
      </w:r>
      <w:proofErr w:type="spellStart"/>
      <w:r>
        <w:t>attribuut.isBlank</w:t>
      </w:r>
      <w:proofErr w:type="spellEnd"/>
      <w:r>
        <w:t>())</w:t>
      </w:r>
    </w:p>
    <w:p w14:paraId="3A5DC7BE" w14:textId="77777777" w:rsidR="00CB0DDE" w:rsidRDefault="00CB0DDE" w:rsidP="00CB0DDE"/>
    <w:p w14:paraId="0089C704" w14:textId="1A401F04" w:rsidR="00F1202C" w:rsidRDefault="00F1202C" w:rsidP="00F1202C">
      <w:pPr>
        <w:pStyle w:val="Geenafstand"/>
      </w:pPr>
      <w:r>
        <w:t xml:space="preserve">Een attribuut verhogen in de </w:t>
      </w:r>
      <w:proofErr w:type="spellStart"/>
      <w:r>
        <w:t>constructor</w:t>
      </w:r>
      <w:proofErr w:type="spellEnd"/>
      <w:r>
        <w:t xml:space="preserve">: </w:t>
      </w:r>
    </w:p>
    <w:p w14:paraId="20E3BBBF" w14:textId="37990794" w:rsidR="00CB0DDE" w:rsidRDefault="00D14347" w:rsidP="00CB0DDE">
      <w:r w:rsidRPr="00D14347">
        <w:rPr>
          <w:noProof/>
        </w:rPr>
        <w:drawing>
          <wp:inline distT="0" distB="0" distL="0" distR="0" wp14:anchorId="04C47C81" wp14:editId="00E91C23">
            <wp:extent cx="5715495" cy="1226926"/>
            <wp:effectExtent l="0" t="0" r="0" b="0"/>
            <wp:docPr id="125028639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86392" name="Afbeelding 1" descr="Afbeelding met tekst, schermopname, Lettertype&#10;&#10;Automatisch gegenereerde beschrijving"/>
                    <pic:cNvPicPr/>
                  </pic:nvPicPr>
                  <pic:blipFill>
                    <a:blip r:embed="rId30"/>
                    <a:stretch>
                      <a:fillRect/>
                    </a:stretch>
                  </pic:blipFill>
                  <pic:spPr>
                    <a:xfrm>
                      <a:off x="0" y="0"/>
                      <a:ext cx="5715495" cy="1226926"/>
                    </a:xfrm>
                    <a:prstGeom prst="rect">
                      <a:avLst/>
                    </a:prstGeom>
                  </pic:spPr>
                </pic:pic>
              </a:graphicData>
            </a:graphic>
          </wp:inline>
        </w:drawing>
      </w:r>
    </w:p>
    <w:p w14:paraId="194FB260" w14:textId="7F7BC73C" w:rsidR="00CB0DDE" w:rsidRDefault="00D14347" w:rsidP="00CB0DDE">
      <w:r>
        <w:t xml:space="preserve">als een bepaald attribuut verhoogd, stel je dit in de </w:t>
      </w:r>
      <w:proofErr w:type="spellStart"/>
      <w:r>
        <w:t>hoofdconstructor</w:t>
      </w:r>
      <w:proofErr w:type="spellEnd"/>
      <w:r>
        <w:t xml:space="preserve"> en dat wordt dan automatisch doorgegeven in de andere </w:t>
      </w:r>
      <w:proofErr w:type="spellStart"/>
      <w:r>
        <w:t>constructors</w:t>
      </w:r>
      <w:proofErr w:type="spellEnd"/>
      <w:r>
        <w:t>.</w:t>
      </w:r>
    </w:p>
    <w:p w14:paraId="2B195864" w14:textId="77777777" w:rsidR="009F7E34" w:rsidRDefault="009F7E34" w:rsidP="00CB0DDE"/>
    <w:p w14:paraId="64D29A72" w14:textId="39F36D7A" w:rsidR="002D3E21" w:rsidRDefault="000F0E0F" w:rsidP="00F1202C">
      <w:pPr>
        <w:pStyle w:val="Geenafstand"/>
      </w:pPr>
      <w:r>
        <w:t xml:space="preserve">Verklaring </w:t>
      </w:r>
      <w:proofErr w:type="spellStart"/>
      <w:r>
        <w:t>DomeinController</w:t>
      </w:r>
      <w:proofErr w:type="spellEnd"/>
      <w:r w:rsidR="00F1202C">
        <w:t>:</w:t>
      </w:r>
    </w:p>
    <w:p w14:paraId="2A23F510" w14:textId="32786EC4" w:rsidR="00376F2C" w:rsidRDefault="00376F2C" w:rsidP="00CB0DDE">
      <w:r w:rsidRPr="00376F2C">
        <w:rPr>
          <w:noProof/>
        </w:rPr>
        <w:drawing>
          <wp:inline distT="0" distB="0" distL="0" distR="0" wp14:anchorId="513E11F8" wp14:editId="55443CD8">
            <wp:extent cx="2491956" cy="518205"/>
            <wp:effectExtent l="0" t="0" r="3810" b="0"/>
            <wp:docPr id="2131815804"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15804" name="Afbeelding 1" descr="Afbeelding met tekst, Lettertype, schermopname, lijn&#10;&#10;Automatisch gegenereerde beschrijving"/>
                    <pic:cNvPicPr/>
                  </pic:nvPicPr>
                  <pic:blipFill>
                    <a:blip r:embed="rId31"/>
                    <a:stretch>
                      <a:fillRect/>
                    </a:stretch>
                  </pic:blipFill>
                  <pic:spPr>
                    <a:xfrm>
                      <a:off x="0" y="0"/>
                      <a:ext cx="2491956" cy="518205"/>
                    </a:xfrm>
                    <a:prstGeom prst="rect">
                      <a:avLst/>
                    </a:prstGeom>
                  </pic:spPr>
                </pic:pic>
              </a:graphicData>
            </a:graphic>
          </wp:inline>
        </w:drawing>
      </w:r>
    </w:p>
    <w:p w14:paraId="4B8C3024" w14:textId="72E04732" w:rsidR="00376F2C" w:rsidRDefault="00703DF1" w:rsidP="00CB0DDE">
      <w:r>
        <w:t>Doos = naam van het domein</w:t>
      </w:r>
    </w:p>
    <w:p w14:paraId="3751201C" w14:textId="04991308" w:rsidR="00703DF1" w:rsidRDefault="00703DF1" w:rsidP="00CB0DDE">
      <w:r>
        <w:t xml:space="preserve">dozen = naam uit het UML-diagram </w:t>
      </w:r>
      <w:r w:rsidR="0034525E">
        <w:t>van de associatie</w:t>
      </w:r>
    </w:p>
    <w:p w14:paraId="10FC5383" w14:textId="47B10453" w:rsidR="006A0AC1" w:rsidRDefault="008857B0" w:rsidP="008857B0">
      <w:pPr>
        <w:pStyle w:val="Kop2"/>
      </w:pPr>
      <w:bookmarkStart w:id="12" w:name="_Toc153310274"/>
      <w:r>
        <w:t>DTO</w:t>
      </w:r>
      <w:bookmarkEnd w:id="12"/>
    </w:p>
    <w:p w14:paraId="62997F9A" w14:textId="3B6285BD" w:rsidR="002D3E21" w:rsidRDefault="002D3E21" w:rsidP="002D3E21">
      <w:pPr>
        <w:pStyle w:val="Geenafstand"/>
      </w:pPr>
      <w:r>
        <w:t>Record klasse:</w:t>
      </w:r>
    </w:p>
    <w:p w14:paraId="4D497B6F" w14:textId="3FBEE265" w:rsidR="006A0AC1" w:rsidRDefault="006A0AC1" w:rsidP="00CB0DDE">
      <w:r w:rsidRPr="006A0AC1">
        <w:rPr>
          <w:noProof/>
        </w:rPr>
        <w:drawing>
          <wp:inline distT="0" distB="0" distL="0" distR="0" wp14:anchorId="190000BB" wp14:editId="3028B6B7">
            <wp:extent cx="1950889" cy="1104996"/>
            <wp:effectExtent l="0" t="0" r="0" b="0"/>
            <wp:docPr id="101518938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89383" name="Afbeelding 1" descr="Afbeelding met tekst, schermopname, Lettertype&#10;&#10;Automatisch gegenereerde beschrijving"/>
                    <pic:cNvPicPr/>
                  </pic:nvPicPr>
                  <pic:blipFill>
                    <a:blip r:embed="rId32"/>
                    <a:stretch>
                      <a:fillRect/>
                    </a:stretch>
                  </pic:blipFill>
                  <pic:spPr>
                    <a:xfrm>
                      <a:off x="0" y="0"/>
                      <a:ext cx="1950889" cy="1104996"/>
                    </a:xfrm>
                    <a:prstGeom prst="rect">
                      <a:avLst/>
                    </a:prstGeom>
                  </pic:spPr>
                </pic:pic>
              </a:graphicData>
            </a:graphic>
          </wp:inline>
        </w:drawing>
      </w:r>
    </w:p>
    <w:p w14:paraId="1720C141" w14:textId="2487B209" w:rsidR="006A0AC1" w:rsidRDefault="006A0AC1" w:rsidP="00CB0DDE">
      <w:r>
        <w:t xml:space="preserve">Bij het maken van </w:t>
      </w:r>
      <w:r w:rsidRPr="0034525E">
        <w:rPr>
          <w:b/>
          <w:bCs/>
        </w:rPr>
        <w:t>DTO-klasse</w:t>
      </w:r>
      <w:r>
        <w:t xml:space="preserve">, maken we een nieuw </w:t>
      </w:r>
      <w:r w:rsidRPr="0034525E">
        <w:rPr>
          <w:b/>
          <w:bCs/>
        </w:rPr>
        <w:t>RECORD</w:t>
      </w:r>
      <w:r>
        <w:t xml:space="preserve"> aan IPV een CLASS.</w:t>
      </w:r>
    </w:p>
    <w:p w14:paraId="146C3485" w14:textId="64B70C76" w:rsidR="001B7044" w:rsidRDefault="001B7044" w:rsidP="00CB0DDE">
      <w:r>
        <w:t>DTO is 5 punten van de 75 op het examen.</w:t>
      </w:r>
    </w:p>
    <w:p w14:paraId="7140DC2D" w14:textId="77777777" w:rsidR="00F80CFF" w:rsidRDefault="00F80CFF" w:rsidP="00CB0DDE"/>
    <w:p w14:paraId="45317FCD" w14:textId="77777777" w:rsidR="00C7134F" w:rsidRDefault="00C7134F" w:rsidP="00CB0DDE"/>
    <w:p w14:paraId="6A187456" w14:textId="77777777" w:rsidR="00C7134F" w:rsidRDefault="00C7134F" w:rsidP="00CB0DDE"/>
    <w:p w14:paraId="4BC6303F" w14:textId="67D59CB7" w:rsidR="002D3E21" w:rsidRDefault="002D3E21" w:rsidP="002D3E21">
      <w:pPr>
        <w:pStyle w:val="Geenafstand"/>
      </w:pPr>
      <w:r>
        <w:t>DTO-objecten overlopen:</w:t>
      </w:r>
    </w:p>
    <w:p w14:paraId="525C0F13" w14:textId="214EBB06" w:rsidR="00F80CFF" w:rsidRDefault="00F80CFF" w:rsidP="00CB0DDE">
      <w:r w:rsidRPr="00F80CFF">
        <w:rPr>
          <w:noProof/>
        </w:rPr>
        <w:drawing>
          <wp:inline distT="0" distB="0" distL="0" distR="0" wp14:anchorId="64698BE0" wp14:editId="61AFAAED">
            <wp:extent cx="5436011" cy="729766"/>
            <wp:effectExtent l="0" t="0" r="0" b="0"/>
            <wp:docPr id="19212678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67815" name="Afbeelding 1"/>
                    <pic:cNvPicPr/>
                  </pic:nvPicPr>
                  <pic:blipFill>
                    <a:blip r:embed="rId33">
                      <a:extLst>
                        <a:ext uri="{28A0092B-C50C-407E-A947-70E740481C1C}">
                          <a14:useLocalDpi xmlns:a14="http://schemas.microsoft.com/office/drawing/2010/main" val="0"/>
                        </a:ext>
                      </a:extLst>
                    </a:blip>
                    <a:stretch>
                      <a:fillRect/>
                    </a:stretch>
                  </pic:blipFill>
                  <pic:spPr>
                    <a:xfrm>
                      <a:off x="0" y="0"/>
                      <a:ext cx="5436011" cy="729766"/>
                    </a:xfrm>
                    <a:prstGeom prst="rect">
                      <a:avLst/>
                    </a:prstGeom>
                  </pic:spPr>
                </pic:pic>
              </a:graphicData>
            </a:graphic>
          </wp:inline>
        </w:drawing>
      </w:r>
    </w:p>
    <w:p w14:paraId="44EE274B" w14:textId="434525AD" w:rsidR="00F80CFF" w:rsidRDefault="00F80CFF" w:rsidP="00CB0DDE">
      <w:r>
        <w:t>Zo maak je een lijst van een DTO</w:t>
      </w:r>
      <w:r w:rsidR="000C0682">
        <w:t xml:space="preserve"> waarbij je elk </w:t>
      </w:r>
      <w:proofErr w:type="spellStart"/>
      <w:r w:rsidR="000C0682">
        <w:t>objectje</w:t>
      </w:r>
      <w:proofErr w:type="spellEnd"/>
      <w:r w:rsidR="000C0682">
        <w:t xml:space="preserve"> overloopt. </w:t>
      </w:r>
    </w:p>
    <w:p w14:paraId="1C789708" w14:textId="511D370C" w:rsidR="00700B59" w:rsidRDefault="008857B0" w:rsidP="008857B0">
      <w:pPr>
        <w:pStyle w:val="Kop2"/>
      </w:pPr>
      <w:bookmarkStart w:id="13" w:name="_Toc153310275"/>
      <w:proofErr w:type="spellStart"/>
      <w:r>
        <w:t>Enums</w:t>
      </w:r>
      <w:bookmarkEnd w:id="13"/>
      <w:proofErr w:type="spellEnd"/>
    </w:p>
    <w:p w14:paraId="0D443DF2" w14:textId="0DE8818A" w:rsidR="00700B59" w:rsidRDefault="00700B59" w:rsidP="00700B59">
      <w:pPr>
        <w:pStyle w:val="Geenafstand"/>
      </w:pPr>
      <w:proofErr w:type="spellStart"/>
      <w:r>
        <w:t>Enum</w:t>
      </w:r>
      <w:proofErr w:type="spellEnd"/>
      <w:r>
        <w:t xml:space="preserve">: </w:t>
      </w:r>
    </w:p>
    <w:p w14:paraId="3CD39414" w14:textId="23083CC4" w:rsidR="00700B59" w:rsidRDefault="001B5433" w:rsidP="00CB0DDE">
      <w:r>
        <w:t xml:space="preserve">Hier zet je enkele </w:t>
      </w:r>
      <w:r w:rsidR="00EA18D5" w:rsidRPr="0034525E">
        <w:rPr>
          <w:b/>
          <w:bCs/>
        </w:rPr>
        <w:t>vaste waarden</w:t>
      </w:r>
      <w:r w:rsidR="00EA18D5">
        <w:t xml:space="preserve"> in</w:t>
      </w:r>
      <w:r w:rsidR="000736C6">
        <w:t xml:space="preserve"> uitgedrukt in constanten (</w:t>
      </w:r>
      <w:proofErr w:type="spellStart"/>
      <w:r w:rsidR="000736C6">
        <w:t>final</w:t>
      </w:r>
      <w:proofErr w:type="spellEnd"/>
      <w:r w:rsidR="000736C6">
        <w:t xml:space="preserve"> en </w:t>
      </w:r>
      <w:proofErr w:type="spellStart"/>
      <w:r w:rsidR="000736C6">
        <w:t>static</w:t>
      </w:r>
      <w:proofErr w:type="spellEnd"/>
      <w:r w:rsidR="000736C6">
        <w:t>)</w:t>
      </w:r>
      <w:r w:rsidR="00EA18D5">
        <w:t>.</w:t>
      </w:r>
    </w:p>
    <w:p w14:paraId="4DA476AA" w14:textId="6EBA7797" w:rsidR="00D52353" w:rsidRDefault="00EA18D5" w:rsidP="00CB0DDE">
      <w:r>
        <w:t xml:space="preserve">Ook hier mag je NOOIT een </w:t>
      </w:r>
      <w:r w:rsidRPr="0034525E">
        <w:rPr>
          <w:b/>
          <w:bCs/>
        </w:rPr>
        <w:t xml:space="preserve">publieke </w:t>
      </w:r>
      <w:proofErr w:type="spellStart"/>
      <w:r w:rsidRPr="0034525E">
        <w:rPr>
          <w:b/>
          <w:bCs/>
        </w:rPr>
        <w:t>constructor</w:t>
      </w:r>
      <w:proofErr w:type="spellEnd"/>
      <w:r>
        <w:t xml:space="preserve"> hebben, enkel maar een </w:t>
      </w:r>
      <w:r w:rsidRPr="0034525E">
        <w:rPr>
          <w:b/>
          <w:bCs/>
        </w:rPr>
        <w:t>private</w:t>
      </w:r>
      <w:r>
        <w:t>.</w:t>
      </w:r>
    </w:p>
    <w:p w14:paraId="7E977691" w14:textId="77777777" w:rsidR="00D52353" w:rsidRDefault="00D52353" w:rsidP="00CB0DDE"/>
    <w:p w14:paraId="7FEAD299" w14:textId="31FAC7AF" w:rsidR="00321C39" w:rsidRDefault="00321C39" w:rsidP="001E7270">
      <w:pPr>
        <w:pStyle w:val="Geenafstand"/>
      </w:pPr>
      <w:proofErr w:type="spellStart"/>
      <w:r>
        <w:t>Enum</w:t>
      </w:r>
      <w:proofErr w:type="spellEnd"/>
      <w:r>
        <w:t xml:space="preserve"> omzetten naar een string in CUI:</w:t>
      </w:r>
    </w:p>
    <w:p w14:paraId="2039E275" w14:textId="07432F37" w:rsidR="00321C39" w:rsidRDefault="009E64F6" w:rsidP="00CB0DDE">
      <w:r w:rsidRPr="009E64F6">
        <w:rPr>
          <w:noProof/>
        </w:rPr>
        <w:drawing>
          <wp:inline distT="0" distB="0" distL="0" distR="0" wp14:anchorId="377706B4" wp14:editId="6C490A4B">
            <wp:extent cx="3848433" cy="1097375"/>
            <wp:effectExtent l="0" t="0" r="0" b="7620"/>
            <wp:docPr id="124397449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74497" name="Afbeelding 1" descr="Afbeelding met tekst, schermopname, Lettertype&#10;&#10;Automatisch gegenereerde beschrijving"/>
                    <pic:cNvPicPr/>
                  </pic:nvPicPr>
                  <pic:blipFill>
                    <a:blip r:embed="rId34"/>
                    <a:stretch>
                      <a:fillRect/>
                    </a:stretch>
                  </pic:blipFill>
                  <pic:spPr>
                    <a:xfrm>
                      <a:off x="0" y="0"/>
                      <a:ext cx="3848433" cy="1097375"/>
                    </a:xfrm>
                    <a:prstGeom prst="rect">
                      <a:avLst/>
                    </a:prstGeom>
                  </pic:spPr>
                </pic:pic>
              </a:graphicData>
            </a:graphic>
          </wp:inline>
        </w:drawing>
      </w:r>
    </w:p>
    <w:p w14:paraId="44EDD5A3" w14:textId="6E1A5B52" w:rsidR="00F75337" w:rsidRDefault="00F75337" w:rsidP="00CB0DDE">
      <w:proofErr w:type="spellStart"/>
      <w:r>
        <w:t>Gordel.values</w:t>
      </w:r>
      <w:proofErr w:type="spellEnd"/>
      <w:r>
        <w:t xml:space="preserve"> toont alle waarden in deze </w:t>
      </w:r>
      <w:proofErr w:type="spellStart"/>
      <w:r>
        <w:t>Enumklasse</w:t>
      </w:r>
      <w:proofErr w:type="spellEnd"/>
      <w:r>
        <w:t>.</w:t>
      </w:r>
    </w:p>
    <w:p w14:paraId="0FAF82D2" w14:textId="4AA3F19F" w:rsidR="002B0308" w:rsidRDefault="002B0308" w:rsidP="00CB0DDE">
      <w:r>
        <w:t xml:space="preserve">Bij cases mag je enkel maar de </w:t>
      </w:r>
      <w:proofErr w:type="spellStart"/>
      <w:r>
        <w:t>Enum</w:t>
      </w:r>
      <w:proofErr w:type="spellEnd"/>
      <w:r>
        <w:t xml:space="preserve"> zelf typen. Niet de klasse met een puntje daarvoor. </w:t>
      </w:r>
    </w:p>
    <w:p w14:paraId="38BF6DF7" w14:textId="77777777" w:rsidR="00270B3F" w:rsidRDefault="00270B3F" w:rsidP="00CB0DDE"/>
    <w:p w14:paraId="15163045" w14:textId="7D02844E" w:rsidR="00270B3F" w:rsidRDefault="00270B3F" w:rsidP="00270B3F">
      <w:pPr>
        <w:pStyle w:val="Geenafstand"/>
      </w:pPr>
      <w:r>
        <w:t xml:space="preserve">Stack Overflow error: </w:t>
      </w:r>
    </w:p>
    <w:p w14:paraId="19B5CA55" w14:textId="1440A7A8" w:rsidR="00270B3F" w:rsidRDefault="000E1DB9" w:rsidP="00CB0DDE">
      <w:r>
        <w:t xml:space="preserve">Eén zelfde error die zich </w:t>
      </w:r>
      <w:r w:rsidR="00E62830">
        <w:t>steeds voortdoet</w:t>
      </w:r>
      <w:r w:rsidR="00890725">
        <w:t xml:space="preserve"> </w:t>
      </w:r>
      <w:r w:rsidR="0034525E">
        <w:t>honderden</w:t>
      </w:r>
      <w:r w:rsidR="00890725">
        <w:t xml:space="preserve"> keren tot de stack vol zit en geen </w:t>
      </w:r>
      <w:proofErr w:type="spellStart"/>
      <w:r w:rsidR="00890725">
        <w:t>errors</w:t>
      </w:r>
      <w:proofErr w:type="spellEnd"/>
      <w:r w:rsidR="00890725">
        <w:t xml:space="preserve"> meer kan tonen</w:t>
      </w:r>
      <w:r w:rsidR="00E62830">
        <w:t xml:space="preserve">. </w:t>
      </w:r>
    </w:p>
    <w:p w14:paraId="65936131" w14:textId="698E0671" w:rsidR="00F15750" w:rsidRDefault="00F15750" w:rsidP="00F15750">
      <w:pPr>
        <w:pStyle w:val="Kop1"/>
      </w:pPr>
      <w:bookmarkStart w:id="14" w:name="_Toc153310276"/>
      <w:r>
        <w:lastRenderedPageBreak/>
        <w:t>Hoofdstuk 7</w:t>
      </w:r>
      <w:r w:rsidR="003A285E">
        <w:t>: pijlers van de OO</w:t>
      </w:r>
      <w:bookmarkEnd w:id="14"/>
    </w:p>
    <w:p w14:paraId="7BB01EC5" w14:textId="0C959D2C" w:rsidR="008857B0" w:rsidRPr="008857B0" w:rsidRDefault="008857B0" w:rsidP="008857B0">
      <w:pPr>
        <w:pStyle w:val="Kop2"/>
      </w:pPr>
      <w:bookmarkStart w:id="15" w:name="_Toc153310277"/>
      <w:r>
        <w:t>4 pijlers</w:t>
      </w:r>
      <w:bookmarkEnd w:id="15"/>
    </w:p>
    <w:p w14:paraId="2383802B" w14:textId="7880D1BF" w:rsidR="00F15750" w:rsidRDefault="00CB435D" w:rsidP="00CF6BBF">
      <w:pPr>
        <w:pStyle w:val="Geenafstand"/>
      </w:pPr>
      <w:r>
        <w:t xml:space="preserve">4 pijlers van de OO: </w:t>
      </w:r>
    </w:p>
    <w:p w14:paraId="494DFCA4" w14:textId="50B70B9F" w:rsidR="00CB435D" w:rsidRPr="00C7134F" w:rsidRDefault="009B2C49" w:rsidP="00CF6BBF">
      <w:pPr>
        <w:pStyle w:val="Lijstalinea"/>
        <w:numPr>
          <w:ilvl w:val="0"/>
          <w:numId w:val="33"/>
        </w:numPr>
        <w:rPr>
          <w:b/>
          <w:bCs/>
        </w:rPr>
      </w:pPr>
      <w:r w:rsidRPr="00C7134F">
        <w:rPr>
          <w:b/>
          <w:bCs/>
        </w:rPr>
        <w:t>Inkapseling</w:t>
      </w:r>
      <w:r w:rsidRPr="00C7134F">
        <w:rPr>
          <w:b/>
          <w:bCs/>
        </w:rPr>
        <w:tab/>
      </w:r>
      <w:r w:rsidRPr="00C7134F">
        <w:rPr>
          <w:b/>
          <w:bCs/>
        </w:rPr>
        <w:tab/>
      </w:r>
      <w:proofErr w:type="spellStart"/>
      <w:r w:rsidRPr="00C7134F">
        <w:rPr>
          <w:b/>
          <w:bCs/>
        </w:rPr>
        <w:t>Encapsulation</w:t>
      </w:r>
      <w:proofErr w:type="spellEnd"/>
    </w:p>
    <w:p w14:paraId="600D6850" w14:textId="601F3F5D" w:rsidR="00CF6BBF" w:rsidRDefault="00CF6BBF" w:rsidP="00CF6BBF">
      <w:pPr>
        <w:pStyle w:val="Lijstalinea"/>
        <w:numPr>
          <w:ilvl w:val="1"/>
          <w:numId w:val="33"/>
        </w:numPr>
      </w:pPr>
      <w:r>
        <w:t>Zorgen dat objecten in een reële toestand bevinden</w:t>
      </w:r>
    </w:p>
    <w:p w14:paraId="2020EB73" w14:textId="19D46B11" w:rsidR="009B2C49" w:rsidRPr="00C7134F" w:rsidRDefault="009B2C49" w:rsidP="00CF6BBF">
      <w:pPr>
        <w:pStyle w:val="Lijstalinea"/>
        <w:numPr>
          <w:ilvl w:val="0"/>
          <w:numId w:val="33"/>
        </w:numPr>
        <w:rPr>
          <w:b/>
          <w:bCs/>
        </w:rPr>
      </w:pPr>
      <w:r w:rsidRPr="00C7134F">
        <w:rPr>
          <w:b/>
          <w:bCs/>
        </w:rPr>
        <w:t>Abstractie</w:t>
      </w:r>
      <w:r w:rsidRPr="00C7134F">
        <w:rPr>
          <w:b/>
          <w:bCs/>
        </w:rPr>
        <w:tab/>
      </w:r>
      <w:r w:rsidRPr="00C7134F">
        <w:rPr>
          <w:b/>
          <w:bCs/>
        </w:rPr>
        <w:tab/>
      </w:r>
      <w:proofErr w:type="spellStart"/>
      <w:r w:rsidRPr="00C7134F">
        <w:rPr>
          <w:b/>
          <w:bCs/>
        </w:rPr>
        <w:t>Abstraction</w:t>
      </w:r>
      <w:proofErr w:type="spellEnd"/>
    </w:p>
    <w:p w14:paraId="7D16D5E0" w14:textId="6647F3EF" w:rsidR="00CF6BBF" w:rsidRDefault="000E6704" w:rsidP="00CF6BBF">
      <w:pPr>
        <w:pStyle w:val="Lijstalinea"/>
        <w:numPr>
          <w:ilvl w:val="1"/>
          <w:numId w:val="33"/>
        </w:numPr>
      </w:pPr>
      <w:r>
        <w:t xml:space="preserve">Je neemt enkel de gegevens op die je nodig hebt van objecten. </w:t>
      </w:r>
    </w:p>
    <w:p w14:paraId="265195FE" w14:textId="5984FCD0" w:rsidR="009B2C49" w:rsidRPr="00C7134F" w:rsidRDefault="009B2C49" w:rsidP="00CF6BBF">
      <w:pPr>
        <w:pStyle w:val="Lijstalinea"/>
        <w:numPr>
          <w:ilvl w:val="0"/>
          <w:numId w:val="33"/>
        </w:numPr>
        <w:rPr>
          <w:b/>
          <w:bCs/>
        </w:rPr>
      </w:pPr>
      <w:r w:rsidRPr="00C7134F">
        <w:rPr>
          <w:b/>
          <w:bCs/>
        </w:rPr>
        <w:t>Overerving</w:t>
      </w:r>
      <w:r w:rsidRPr="00C7134F">
        <w:rPr>
          <w:b/>
          <w:bCs/>
        </w:rPr>
        <w:tab/>
      </w:r>
      <w:r w:rsidRPr="00C7134F">
        <w:rPr>
          <w:b/>
          <w:bCs/>
        </w:rPr>
        <w:tab/>
      </w:r>
      <w:proofErr w:type="spellStart"/>
      <w:r w:rsidRPr="00C7134F">
        <w:rPr>
          <w:b/>
          <w:bCs/>
        </w:rPr>
        <w:t>Inheritance</w:t>
      </w:r>
      <w:proofErr w:type="spellEnd"/>
    </w:p>
    <w:p w14:paraId="6F3135B6" w14:textId="20918C2F" w:rsidR="000E6704" w:rsidRDefault="000E6704" w:rsidP="000E6704">
      <w:pPr>
        <w:pStyle w:val="Lijstalinea"/>
        <w:numPr>
          <w:ilvl w:val="1"/>
          <w:numId w:val="33"/>
        </w:numPr>
      </w:pPr>
      <w:r>
        <w:t xml:space="preserve">Een systeem om herhaling te vermijden. </w:t>
      </w:r>
    </w:p>
    <w:p w14:paraId="01A3A7AF" w14:textId="59640203" w:rsidR="009B2C49" w:rsidRDefault="009B2C49" w:rsidP="00CF6BBF">
      <w:pPr>
        <w:pStyle w:val="Lijstalinea"/>
        <w:numPr>
          <w:ilvl w:val="0"/>
          <w:numId w:val="33"/>
        </w:numPr>
      </w:pPr>
      <w:r w:rsidRPr="00C7134F">
        <w:rPr>
          <w:b/>
          <w:bCs/>
        </w:rPr>
        <w:t>Polymorfisme</w:t>
      </w:r>
      <w:r>
        <w:tab/>
      </w:r>
      <w:r>
        <w:tab/>
      </w:r>
      <w:proofErr w:type="spellStart"/>
      <w:r w:rsidRPr="00C7134F">
        <w:rPr>
          <w:b/>
          <w:bCs/>
        </w:rPr>
        <w:t>Polymor</w:t>
      </w:r>
      <w:r w:rsidR="00920A00" w:rsidRPr="00C7134F">
        <w:rPr>
          <w:b/>
          <w:bCs/>
        </w:rPr>
        <w:t>phism</w:t>
      </w:r>
      <w:proofErr w:type="spellEnd"/>
    </w:p>
    <w:p w14:paraId="49CAD1F9" w14:textId="7E21F5D1" w:rsidR="00C57CEA" w:rsidRDefault="00C57CEA" w:rsidP="00C57CEA">
      <w:pPr>
        <w:pStyle w:val="Lijstalinea"/>
        <w:numPr>
          <w:ilvl w:val="1"/>
          <w:numId w:val="33"/>
        </w:numPr>
      </w:pPr>
      <w:r>
        <w:t>Een object kan verschillende klassen zijn (soms een hond of een kat …)</w:t>
      </w:r>
    </w:p>
    <w:p w14:paraId="5B2D58FF" w14:textId="77777777" w:rsidR="000E6704" w:rsidRDefault="000E6704" w:rsidP="009D321B"/>
    <w:p w14:paraId="7625571D" w14:textId="0C319756" w:rsidR="00053102" w:rsidRDefault="00053102" w:rsidP="00053102">
      <w:pPr>
        <w:pStyle w:val="Geenafstand"/>
      </w:pPr>
      <w:r>
        <w:t xml:space="preserve">Open pijlen: </w:t>
      </w:r>
    </w:p>
    <w:p w14:paraId="36E816FD" w14:textId="54332175" w:rsidR="009D321B" w:rsidRDefault="00053102" w:rsidP="009D321B">
      <w:r>
        <w:t xml:space="preserve">Open pijlen in het domeinmodel bij overerving betekenen “IS EEN”. </w:t>
      </w:r>
    </w:p>
    <w:p w14:paraId="148089E1" w14:textId="77777777" w:rsidR="00CF6BBF" w:rsidRDefault="00CF6BBF" w:rsidP="00CF6BBF"/>
    <w:p w14:paraId="03DE012C" w14:textId="52E818B1" w:rsidR="00825A91" w:rsidRDefault="00825A91" w:rsidP="00B115E7">
      <w:pPr>
        <w:pStyle w:val="Geenafstand"/>
      </w:pPr>
      <w:proofErr w:type="spellStart"/>
      <w:r>
        <w:t>xxx.equals</w:t>
      </w:r>
      <w:proofErr w:type="spellEnd"/>
      <w:r>
        <w:t xml:space="preserve">: </w:t>
      </w:r>
    </w:p>
    <w:p w14:paraId="2CE0343D" w14:textId="66DC3B51" w:rsidR="00825A91" w:rsidRDefault="00825A91" w:rsidP="00CF6BBF">
      <w:r>
        <w:t>Dit gebruik je om Strings met elkaar te vergelijken</w:t>
      </w:r>
      <w:r w:rsidR="00B115E7">
        <w:t xml:space="preserve"> of ze dezelfde waarde/naam hebben. </w:t>
      </w:r>
    </w:p>
    <w:p w14:paraId="0A3D66D7" w14:textId="645AF68C" w:rsidR="00B115E7" w:rsidRDefault="00B115E7" w:rsidP="00CF6BBF">
      <w:r w:rsidRPr="00B115E7">
        <w:rPr>
          <w:noProof/>
        </w:rPr>
        <w:drawing>
          <wp:inline distT="0" distB="0" distL="0" distR="0" wp14:anchorId="10B1552B" wp14:editId="7E1D1335">
            <wp:extent cx="3375953" cy="624894"/>
            <wp:effectExtent l="0" t="0" r="0" b="3810"/>
            <wp:docPr id="248306631"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06631" name="Afbeelding 1" descr="Afbeelding met tekst, schermopname, Lettertype, lijn&#10;&#10;Automatisch gegenereerde beschrijving"/>
                    <pic:cNvPicPr/>
                  </pic:nvPicPr>
                  <pic:blipFill>
                    <a:blip r:embed="rId35"/>
                    <a:stretch>
                      <a:fillRect/>
                    </a:stretch>
                  </pic:blipFill>
                  <pic:spPr>
                    <a:xfrm>
                      <a:off x="0" y="0"/>
                      <a:ext cx="3375953" cy="624894"/>
                    </a:xfrm>
                    <a:prstGeom prst="rect">
                      <a:avLst/>
                    </a:prstGeom>
                  </pic:spPr>
                </pic:pic>
              </a:graphicData>
            </a:graphic>
          </wp:inline>
        </w:drawing>
      </w:r>
    </w:p>
    <w:p w14:paraId="205D7DD6" w14:textId="77777777" w:rsidR="00B115E7" w:rsidRDefault="00B115E7" w:rsidP="00CF6BBF"/>
    <w:p w14:paraId="50DF70AC" w14:textId="788CEFB7" w:rsidR="00B115E7" w:rsidRDefault="00C4429B" w:rsidP="00B60BC5">
      <w:pPr>
        <w:pStyle w:val="Geenafstand"/>
      </w:pPr>
      <w:r>
        <w:t xml:space="preserve">Volgorde objecten maken en functies oproepen: </w:t>
      </w:r>
    </w:p>
    <w:p w14:paraId="7DDEE3F9" w14:textId="7346DFB6" w:rsidR="00C4429B" w:rsidRDefault="00C4429B" w:rsidP="00CF6BBF">
      <w:r>
        <w:t>Het maakt niet uit waar je een nieuw object maakt en oproept</w:t>
      </w:r>
      <w:r w:rsidR="00B60BC5">
        <w:t xml:space="preserve">. </w:t>
      </w:r>
    </w:p>
    <w:p w14:paraId="382B9B65" w14:textId="77777777" w:rsidR="00B115E7" w:rsidRDefault="00B115E7" w:rsidP="00CF6BBF"/>
    <w:p w14:paraId="0C037638" w14:textId="47302B8C" w:rsidR="00B115E7" w:rsidRDefault="00F8437C" w:rsidP="00F8437C">
      <w:pPr>
        <w:pStyle w:val="Geenafstand"/>
      </w:pPr>
      <w:r>
        <w:t xml:space="preserve">Aanroepen van overerving: </w:t>
      </w:r>
    </w:p>
    <w:p w14:paraId="044C9948" w14:textId="474A3D29" w:rsidR="00F8437C" w:rsidRDefault="00F8437C" w:rsidP="00CF6BBF">
      <w:r w:rsidRPr="00F8437C">
        <w:rPr>
          <w:noProof/>
        </w:rPr>
        <w:drawing>
          <wp:inline distT="0" distB="0" distL="0" distR="0" wp14:anchorId="0619269D" wp14:editId="0DEB0AE9">
            <wp:extent cx="4252328" cy="335309"/>
            <wp:effectExtent l="0" t="0" r="0" b="7620"/>
            <wp:docPr id="4786060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06007" name=""/>
                    <pic:cNvPicPr/>
                  </pic:nvPicPr>
                  <pic:blipFill>
                    <a:blip r:embed="rId36"/>
                    <a:stretch>
                      <a:fillRect/>
                    </a:stretch>
                  </pic:blipFill>
                  <pic:spPr>
                    <a:xfrm>
                      <a:off x="0" y="0"/>
                      <a:ext cx="4252328" cy="335309"/>
                    </a:xfrm>
                    <a:prstGeom prst="rect">
                      <a:avLst/>
                    </a:prstGeom>
                  </pic:spPr>
                </pic:pic>
              </a:graphicData>
            </a:graphic>
          </wp:inline>
        </w:drawing>
      </w:r>
    </w:p>
    <w:p w14:paraId="1C8DAE83" w14:textId="77777777" w:rsidR="00B115E7" w:rsidRDefault="00B115E7" w:rsidP="00CF6BBF"/>
    <w:p w14:paraId="1B30C50E" w14:textId="30C850FA" w:rsidR="00B115E7" w:rsidRDefault="003C75DB" w:rsidP="00795194">
      <w:pPr>
        <w:pStyle w:val="Geenafstand"/>
      </w:pPr>
      <w:r>
        <w:t xml:space="preserve">Super() in een </w:t>
      </w:r>
      <w:proofErr w:type="spellStart"/>
      <w:r>
        <w:t>constructor</w:t>
      </w:r>
      <w:proofErr w:type="spellEnd"/>
      <w:r w:rsidR="00795194">
        <w:t xml:space="preserve">: </w:t>
      </w:r>
    </w:p>
    <w:p w14:paraId="545F082B" w14:textId="1F234E7D" w:rsidR="00795194" w:rsidRDefault="00795194" w:rsidP="00CF6BBF">
      <w:r>
        <w:t xml:space="preserve">Deze functie roept de </w:t>
      </w:r>
      <w:proofErr w:type="spellStart"/>
      <w:r>
        <w:t>constructor</w:t>
      </w:r>
      <w:proofErr w:type="spellEnd"/>
      <w:r>
        <w:t xml:space="preserve"> van de superklasse aan. </w:t>
      </w:r>
    </w:p>
    <w:p w14:paraId="4A3A987B" w14:textId="2254BC3F" w:rsidR="001E4864" w:rsidRDefault="001E4864" w:rsidP="00CF6BBF">
      <w:r w:rsidRPr="001E4864">
        <w:rPr>
          <w:noProof/>
        </w:rPr>
        <w:drawing>
          <wp:inline distT="0" distB="0" distL="0" distR="0" wp14:anchorId="27C67011" wp14:editId="02C5F1FA">
            <wp:extent cx="3345470" cy="670618"/>
            <wp:effectExtent l="0" t="0" r="7620" b="0"/>
            <wp:docPr id="878230778" name="Afbeelding 1" descr="Afbeelding met tekst, Lettertype, handschrif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30778" name="Afbeelding 1" descr="Afbeelding met tekst, Lettertype, handschrift, schermopname&#10;&#10;Automatisch gegenereerde beschrijving"/>
                    <pic:cNvPicPr/>
                  </pic:nvPicPr>
                  <pic:blipFill>
                    <a:blip r:embed="rId37"/>
                    <a:stretch>
                      <a:fillRect/>
                    </a:stretch>
                  </pic:blipFill>
                  <pic:spPr>
                    <a:xfrm>
                      <a:off x="0" y="0"/>
                      <a:ext cx="3345470" cy="670618"/>
                    </a:xfrm>
                    <a:prstGeom prst="rect">
                      <a:avLst/>
                    </a:prstGeom>
                  </pic:spPr>
                </pic:pic>
              </a:graphicData>
            </a:graphic>
          </wp:inline>
        </w:drawing>
      </w:r>
    </w:p>
    <w:p w14:paraId="5E6C1B96" w14:textId="7D1111A9" w:rsidR="005C363B" w:rsidRDefault="00347938" w:rsidP="00347938">
      <w:pPr>
        <w:pStyle w:val="Kop2"/>
      </w:pPr>
      <w:bookmarkStart w:id="16" w:name="_Toc153310278"/>
      <w:r>
        <w:t>4 pijlers uitgewerkt</w:t>
      </w:r>
      <w:bookmarkEnd w:id="16"/>
    </w:p>
    <w:p w14:paraId="4F5C4CD9" w14:textId="6D97BE52" w:rsidR="005C363B" w:rsidRDefault="00E51BEC" w:rsidP="00E51BEC">
      <w:pPr>
        <w:pStyle w:val="Geenafstand"/>
      </w:pPr>
      <w:r>
        <w:t xml:space="preserve">Methodes </w:t>
      </w:r>
      <w:proofErr w:type="spellStart"/>
      <w:r>
        <w:t>overriden</w:t>
      </w:r>
      <w:proofErr w:type="spellEnd"/>
      <w:r>
        <w:t xml:space="preserve">: </w:t>
      </w:r>
    </w:p>
    <w:p w14:paraId="2FEF3919" w14:textId="1CA9D524" w:rsidR="003E4A8C" w:rsidRDefault="003E4A8C" w:rsidP="002D572A">
      <w:pPr>
        <w:pStyle w:val="Lijstalinea"/>
        <w:numPr>
          <w:ilvl w:val="0"/>
          <w:numId w:val="34"/>
        </w:numPr>
      </w:pPr>
      <w:r>
        <w:t>De linkse afbeelding is de superklasse</w:t>
      </w:r>
    </w:p>
    <w:p w14:paraId="71874F9B" w14:textId="37B06A1E" w:rsidR="003E4A8C" w:rsidRDefault="003E4A8C" w:rsidP="002D572A">
      <w:pPr>
        <w:pStyle w:val="Lijstalinea"/>
        <w:numPr>
          <w:ilvl w:val="0"/>
          <w:numId w:val="34"/>
        </w:numPr>
      </w:pPr>
      <w:r>
        <w:t>De rechter afbeelding is de subklasse</w:t>
      </w:r>
    </w:p>
    <w:p w14:paraId="0D4084E5" w14:textId="557C68AD" w:rsidR="003E4A8C" w:rsidRDefault="003E4A8C" w:rsidP="002D572A">
      <w:pPr>
        <w:pStyle w:val="Lijstalinea"/>
        <w:numPr>
          <w:ilvl w:val="0"/>
          <w:numId w:val="34"/>
        </w:numPr>
      </w:pPr>
      <w:r>
        <w:t xml:space="preserve">Indien je dezelfde methode van de superklasse </w:t>
      </w:r>
      <w:proofErr w:type="spellStart"/>
      <w:r w:rsidR="002D572A">
        <w:t>override</w:t>
      </w:r>
      <w:proofErr w:type="spellEnd"/>
      <w:r w:rsidR="002D572A">
        <w:t xml:space="preserve"> in de subklasse wordt die waarde van de methode overgenomen. </w:t>
      </w:r>
    </w:p>
    <w:p w14:paraId="0537BCED" w14:textId="5A9C9FA5" w:rsidR="00E51BEC" w:rsidRDefault="00431C5C" w:rsidP="00CF6BBF">
      <w:r w:rsidRPr="001811D8">
        <w:rPr>
          <w:noProof/>
        </w:rPr>
        <w:drawing>
          <wp:anchor distT="0" distB="0" distL="114300" distR="114300" simplePos="0" relativeHeight="251663360" behindDoc="1" locked="0" layoutInCell="1" allowOverlap="1" wp14:anchorId="565019C0" wp14:editId="45B8BE22">
            <wp:simplePos x="0" y="0"/>
            <wp:positionH relativeFrom="column">
              <wp:posOffset>2798445</wp:posOffset>
            </wp:positionH>
            <wp:positionV relativeFrom="paragraph">
              <wp:posOffset>6350</wp:posOffset>
            </wp:positionV>
            <wp:extent cx="3136900" cy="599440"/>
            <wp:effectExtent l="0" t="0" r="6350" b="0"/>
            <wp:wrapTight wrapText="bothSides">
              <wp:wrapPolygon edited="0">
                <wp:start x="0" y="0"/>
                <wp:lineTo x="0" y="20593"/>
                <wp:lineTo x="21513" y="20593"/>
                <wp:lineTo x="21513" y="0"/>
                <wp:lineTo x="0" y="0"/>
              </wp:wrapPolygon>
            </wp:wrapTight>
            <wp:docPr id="1503569392" name="Afbeelding 1" descr="Afbeelding met tekst, Lettertype,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69392" name="Afbeelding 1" descr="Afbeelding met tekst, Lettertype, schermopname, ontwerp&#10;&#10;Automatisch gegenereerde beschrijving"/>
                    <pic:cNvPicPr/>
                  </pic:nvPicPr>
                  <pic:blipFill>
                    <a:blip r:embed="rId38">
                      <a:extLst>
                        <a:ext uri="{28A0092B-C50C-407E-A947-70E740481C1C}">
                          <a14:useLocalDpi xmlns:a14="http://schemas.microsoft.com/office/drawing/2010/main" val="0"/>
                        </a:ext>
                      </a:extLst>
                    </a:blip>
                    <a:stretch>
                      <a:fillRect/>
                    </a:stretch>
                  </pic:blipFill>
                  <pic:spPr>
                    <a:xfrm>
                      <a:off x="0" y="0"/>
                      <a:ext cx="3136900" cy="599440"/>
                    </a:xfrm>
                    <a:prstGeom prst="rect">
                      <a:avLst/>
                    </a:prstGeom>
                  </pic:spPr>
                </pic:pic>
              </a:graphicData>
            </a:graphic>
            <wp14:sizeRelH relativeFrom="margin">
              <wp14:pctWidth>0</wp14:pctWidth>
            </wp14:sizeRelH>
            <wp14:sizeRelV relativeFrom="margin">
              <wp14:pctHeight>0</wp14:pctHeight>
            </wp14:sizeRelV>
          </wp:anchor>
        </w:drawing>
      </w:r>
      <w:r w:rsidRPr="00431C5C">
        <w:rPr>
          <w:noProof/>
        </w:rPr>
        <w:drawing>
          <wp:inline distT="0" distB="0" distL="0" distR="0" wp14:anchorId="3A76215F" wp14:editId="67AAEFF5">
            <wp:extent cx="2667000" cy="606932"/>
            <wp:effectExtent l="0" t="0" r="0" b="3175"/>
            <wp:docPr id="1810734611" name="Afbeelding 1" descr="Afbeelding met tekst, Lettertype, schermopname,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34611" name="Afbeelding 1" descr="Afbeelding met tekst, Lettertype, schermopname, Graphics&#10;&#10;Automatisch gegenereerde beschrijving"/>
                    <pic:cNvPicPr/>
                  </pic:nvPicPr>
                  <pic:blipFill>
                    <a:blip r:embed="rId39"/>
                    <a:stretch>
                      <a:fillRect/>
                    </a:stretch>
                  </pic:blipFill>
                  <pic:spPr>
                    <a:xfrm>
                      <a:off x="0" y="0"/>
                      <a:ext cx="2681218" cy="610168"/>
                    </a:xfrm>
                    <a:prstGeom prst="rect">
                      <a:avLst/>
                    </a:prstGeom>
                  </pic:spPr>
                </pic:pic>
              </a:graphicData>
            </a:graphic>
          </wp:inline>
        </w:drawing>
      </w:r>
    </w:p>
    <w:p w14:paraId="2DED8D5D" w14:textId="77777777" w:rsidR="002D572A" w:rsidRDefault="002D572A" w:rsidP="00CF6BBF"/>
    <w:p w14:paraId="5CDB4692" w14:textId="77777777" w:rsidR="005D63BD" w:rsidRDefault="005D63BD" w:rsidP="00CF6BBF"/>
    <w:p w14:paraId="240F081A" w14:textId="77777777" w:rsidR="005D63BD" w:rsidRDefault="005D63BD" w:rsidP="00CF6BBF"/>
    <w:p w14:paraId="13893DB7" w14:textId="77777777" w:rsidR="005D63BD" w:rsidRDefault="005D63BD" w:rsidP="00CF6BBF"/>
    <w:p w14:paraId="2515712B" w14:textId="36A3C74C" w:rsidR="002D572A" w:rsidRDefault="00C75CB7" w:rsidP="005D63BD">
      <w:pPr>
        <w:pStyle w:val="Geenafstand"/>
      </w:pPr>
      <w:r>
        <w:lastRenderedPageBreak/>
        <w:t xml:space="preserve">@override en supermethodes oproepen: </w:t>
      </w:r>
    </w:p>
    <w:p w14:paraId="517763BF" w14:textId="6ECAA52D" w:rsidR="00C75CB7" w:rsidRDefault="00C75CB7" w:rsidP="005D63BD">
      <w:pPr>
        <w:pStyle w:val="Lijstalinea"/>
        <w:numPr>
          <w:ilvl w:val="0"/>
          <w:numId w:val="35"/>
        </w:numPr>
      </w:pPr>
      <w:r>
        <w:t xml:space="preserve">Met </w:t>
      </w:r>
      <w:r w:rsidRPr="005D63BD">
        <w:rPr>
          <w:b/>
          <w:bCs/>
        </w:rPr>
        <w:t>@override</w:t>
      </w:r>
      <w:r>
        <w:t xml:space="preserve"> maak je duidelijk in de subklasse zijn domeinklasse dat de waarde van die methode is overgenomen. </w:t>
      </w:r>
    </w:p>
    <w:p w14:paraId="73DF1E6A" w14:textId="0C74ED3F" w:rsidR="00C75CB7" w:rsidRDefault="00351A66" w:rsidP="005D63BD">
      <w:pPr>
        <w:pStyle w:val="Lijstalinea"/>
        <w:numPr>
          <w:ilvl w:val="0"/>
          <w:numId w:val="35"/>
        </w:numPr>
      </w:pPr>
      <w:r>
        <w:t xml:space="preserve">Je kan ook de exacte methode oproepen van de superklasse door het </w:t>
      </w:r>
      <w:proofErr w:type="spellStart"/>
      <w:r>
        <w:t>keyword</w:t>
      </w:r>
      <w:proofErr w:type="spellEnd"/>
      <w:r>
        <w:t xml:space="preserve"> </w:t>
      </w:r>
      <w:r w:rsidRPr="005D63BD">
        <w:rPr>
          <w:b/>
          <w:bCs/>
        </w:rPr>
        <w:t>super. toe</w:t>
      </w:r>
      <w:r>
        <w:t xml:space="preserve"> te voegen </w:t>
      </w:r>
      <w:r w:rsidR="005D63BD">
        <w:t xml:space="preserve">aan de methode. </w:t>
      </w:r>
    </w:p>
    <w:p w14:paraId="35CC9554" w14:textId="23743DA2" w:rsidR="005D63BD" w:rsidRDefault="005D63BD" w:rsidP="00CF6BBF">
      <w:r w:rsidRPr="005D63BD">
        <w:rPr>
          <w:noProof/>
        </w:rPr>
        <w:drawing>
          <wp:inline distT="0" distB="0" distL="0" distR="0" wp14:anchorId="3D6D427F" wp14:editId="239CE964">
            <wp:extent cx="5745978" cy="1051651"/>
            <wp:effectExtent l="0" t="0" r="7620" b="0"/>
            <wp:docPr id="61382507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25073" name="Afbeelding 1" descr="Afbeelding met tekst, schermopname, Lettertype&#10;&#10;Automatisch gegenereerde beschrijving"/>
                    <pic:cNvPicPr/>
                  </pic:nvPicPr>
                  <pic:blipFill>
                    <a:blip r:embed="rId40"/>
                    <a:stretch>
                      <a:fillRect/>
                    </a:stretch>
                  </pic:blipFill>
                  <pic:spPr>
                    <a:xfrm>
                      <a:off x="0" y="0"/>
                      <a:ext cx="5745978" cy="1051651"/>
                    </a:xfrm>
                    <a:prstGeom prst="rect">
                      <a:avLst/>
                    </a:prstGeom>
                  </pic:spPr>
                </pic:pic>
              </a:graphicData>
            </a:graphic>
          </wp:inline>
        </w:drawing>
      </w:r>
    </w:p>
    <w:p w14:paraId="2722C308" w14:textId="77777777" w:rsidR="005D63BD" w:rsidRDefault="005D63BD" w:rsidP="00CF6BBF"/>
    <w:p w14:paraId="62D88FE4" w14:textId="7A10B767" w:rsidR="005D63BD" w:rsidRDefault="009B7E4A" w:rsidP="005D676D">
      <w:pPr>
        <w:pStyle w:val="Geenafstand"/>
      </w:pPr>
      <w:r>
        <w:t xml:space="preserve">Moederklasse Object: </w:t>
      </w:r>
    </w:p>
    <w:p w14:paraId="60D67DF2" w14:textId="4E44D979" w:rsidR="009B7E4A" w:rsidRDefault="009B7E4A" w:rsidP="00CF6BBF">
      <w:r>
        <w:t>Elk object heeft een moederklasse namelijk</w:t>
      </w:r>
      <w:r w:rsidR="00E86AD6">
        <w:t xml:space="preserve"> Object, in deze klasse zijn enkele functies: </w:t>
      </w:r>
    </w:p>
    <w:p w14:paraId="3C540668" w14:textId="77777777" w:rsidR="00E86AD6" w:rsidRDefault="00E86AD6" w:rsidP="00CF6BBF"/>
    <w:p w14:paraId="28095F31" w14:textId="19F9D1D1" w:rsidR="005D676D" w:rsidRDefault="005D676D" w:rsidP="005D676D">
      <w:pPr>
        <w:pStyle w:val="Geenafstand"/>
      </w:pPr>
      <w:r>
        <w:t xml:space="preserve">Belangrijk voorbeeld polymorfisme: </w:t>
      </w:r>
    </w:p>
    <w:p w14:paraId="104B57A2" w14:textId="43CF1539" w:rsidR="005D676D" w:rsidRDefault="005D676D" w:rsidP="00CF6BBF">
      <w:r w:rsidRPr="005D676D">
        <w:rPr>
          <w:noProof/>
        </w:rPr>
        <w:drawing>
          <wp:inline distT="0" distB="0" distL="0" distR="0" wp14:anchorId="7A6E10DB" wp14:editId="0D309DE1">
            <wp:extent cx="4378037" cy="2083633"/>
            <wp:effectExtent l="0" t="0" r="3810" b="0"/>
            <wp:docPr id="976138522"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38522" name="Afbeelding 1" descr="Afbeelding met tekst, schermopname, Lettertype, software&#10;&#10;Automatisch gegenereerde beschrijving"/>
                    <pic:cNvPicPr/>
                  </pic:nvPicPr>
                  <pic:blipFill>
                    <a:blip r:embed="rId41"/>
                    <a:stretch>
                      <a:fillRect/>
                    </a:stretch>
                  </pic:blipFill>
                  <pic:spPr>
                    <a:xfrm>
                      <a:off x="0" y="0"/>
                      <a:ext cx="4385024" cy="2086958"/>
                    </a:xfrm>
                    <a:prstGeom prst="rect">
                      <a:avLst/>
                    </a:prstGeom>
                  </pic:spPr>
                </pic:pic>
              </a:graphicData>
            </a:graphic>
          </wp:inline>
        </w:drawing>
      </w:r>
    </w:p>
    <w:p w14:paraId="24E1279F" w14:textId="77777777" w:rsidR="005D63BD" w:rsidRDefault="005D63BD" w:rsidP="00CF6BBF"/>
    <w:p w14:paraId="2EF1320D" w14:textId="2889DDF7" w:rsidR="005D63BD" w:rsidRDefault="008421CB" w:rsidP="008421CB">
      <w:pPr>
        <w:pStyle w:val="Geenafstand"/>
      </w:pPr>
      <w:r>
        <w:t xml:space="preserve">Downcast: </w:t>
      </w:r>
    </w:p>
    <w:p w14:paraId="304B4B11" w14:textId="44E75E56" w:rsidR="008421CB" w:rsidRDefault="008421CB" w:rsidP="002D2817">
      <w:r>
        <w:t xml:space="preserve">We forceren </w:t>
      </w:r>
      <w:r w:rsidR="009941A6">
        <w:t xml:space="preserve">een object van de superklasse om naar de subklasse. </w:t>
      </w:r>
    </w:p>
    <w:p w14:paraId="613F0EAD" w14:textId="18975D91" w:rsidR="008421CB" w:rsidRDefault="008421CB" w:rsidP="00CF6BBF">
      <w:r w:rsidRPr="008421CB">
        <w:rPr>
          <w:noProof/>
        </w:rPr>
        <w:drawing>
          <wp:inline distT="0" distB="0" distL="0" distR="0" wp14:anchorId="01ED3715" wp14:editId="41604B9B">
            <wp:extent cx="6120130" cy="241935"/>
            <wp:effectExtent l="0" t="0" r="0" b="5715"/>
            <wp:docPr id="25884486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44862" name=""/>
                    <pic:cNvPicPr/>
                  </pic:nvPicPr>
                  <pic:blipFill>
                    <a:blip r:embed="rId42"/>
                    <a:stretch>
                      <a:fillRect/>
                    </a:stretch>
                  </pic:blipFill>
                  <pic:spPr>
                    <a:xfrm>
                      <a:off x="0" y="0"/>
                      <a:ext cx="6120130" cy="241935"/>
                    </a:xfrm>
                    <a:prstGeom prst="rect">
                      <a:avLst/>
                    </a:prstGeom>
                  </pic:spPr>
                </pic:pic>
              </a:graphicData>
            </a:graphic>
          </wp:inline>
        </w:drawing>
      </w:r>
    </w:p>
    <w:p w14:paraId="259DCA9A" w14:textId="77777777" w:rsidR="002D2817" w:rsidRDefault="002D2817" w:rsidP="00CF6BBF"/>
    <w:p w14:paraId="07ED54E5" w14:textId="7B0CC559" w:rsidR="002D2817" w:rsidRDefault="005E18E8" w:rsidP="005E18E8">
      <w:pPr>
        <w:pStyle w:val="Geenafstand"/>
      </w:pPr>
      <w:proofErr w:type="spellStart"/>
      <w:r>
        <w:t>instanceof</w:t>
      </w:r>
      <w:proofErr w:type="spellEnd"/>
      <w:r>
        <w:t>:</w:t>
      </w:r>
    </w:p>
    <w:p w14:paraId="16B34E57" w14:textId="77F592CD" w:rsidR="005E18E8" w:rsidRDefault="007254B5" w:rsidP="007254B5">
      <w:r>
        <w:t>Indien een object van een superklasse overeen komt met een object van de subklasse, dan …</w:t>
      </w:r>
    </w:p>
    <w:p w14:paraId="0B91A3D6" w14:textId="1BF26333" w:rsidR="005E18E8" w:rsidRDefault="005E18E8" w:rsidP="005E18E8">
      <w:pPr>
        <w:pStyle w:val="Geenafstand"/>
      </w:pPr>
      <w:r w:rsidRPr="005E18E8">
        <w:rPr>
          <w:noProof/>
        </w:rPr>
        <w:drawing>
          <wp:inline distT="0" distB="0" distL="0" distR="0" wp14:anchorId="3CD44E7B" wp14:editId="22D6356D">
            <wp:extent cx="4052455" cy="962459"/>
            <wp:effectExtent l="0" t="0" r="5715" b="9525"/>
            <wp:docPr id="105116150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61509" name="Afbeelding 1"/>
                    <pic:cNvPicPr/>
                  </pic:nvPicPr>
                  <pic:blipFill>
                    <a:blip r:embed="rId43">
                      <a:extLst>
                        <a:ext uri="{28A0092B-C50C-407E-A947-70E740481C1C}">
                          <a14:useLocalDpi xmlns:a14="http://schemas.microsoft.com/office/drawing/2010/main" val="0"/>
                        </a:ext>
                      </a:extLst>
                    </a:blip>
                    <a:stretch>
                      <a:fillRect/>
                    </a:stretch>
                  </pic:blipFill>
                  <pic:spPr>
                    <a:xfrm>
                      <a:off x="0" y="0"/>
                      <a:ext cx="4101146" cy="974023"/>
                    </a:xfrm>
                    <a:prstGeom prst="rect">
                      <a:avLst/>
                    </a:prstGeom>
                  </pic:spPr>
                </pic:pic>
              </a:graphicData>
            </a:graphic>
          </wp:inline>
        </w:drawing>
      </w:r>
    </w:p>
    <w:p w14:paraId="70949C9C" w14:textId="77777777" w:rsidR="007254B5" w:rsidRDefault="007254B5" w:rsidP="005E18E8">
      <w:pPr>
        <w:pStyle w:val="Geenafstand"/>
      </w:pPr>
    </w:p>
    <w:p w14:paraId="5924714D" w14:textId="50FE022D" w:rsidR="007254B5" w:rsidRDefault="00C540F3" w:rsidP="005E18E8">
      <w:pPr>
        <w:pStyle w:val="Geenafstand"/>
      </w:pPr>
      <w:proofErr w:type="spellStart"/>
      <w:r>
        <w:t>Protected</w:t>
      </w:r>
      <w:proofErr w:type="spellEnd"/>
      <w:r>
        <w:t xml:space="preserve">: </w:t>
      </w:r>
    </w:p>
    <w:p w14:paraId="140F9BE8" w14:textId="0F7C19B3" w:rsidR="00C540F3" w:rsidRDefault="007C7EF0" w:rsidP="00C540F3">
      <w:r>
        <w:t xml:space="preserve">Nu mag je dit overal gebruiken in de PACKAGE. </w:t>
      </w:r>
    </w:p>
    <w:p w14:paraId="78BF952E" w14:textId="4B313A5F" w:rsidR="00C540F3" w:rsidRDefault="00C540F3" w:rsidP="005E18E8">
      <w:pPr>
        <w:pStyle w:val="Geenafstand"/>
      </w:pPr>
      <w:r w:rsidRPr="00C540F3">
        <w:rPr>
          <w:noProof/>
        </w:rPr>
        <w:drawing>
          <wp:inline distT="0" distB="0" distL="0" distR="0" wp14:anchorId="3A993C82" wp14:editId="414DBF6E">
            <wp:extent cx="3034146" cy="647813"/>
            <wp:effectExtent l="0" t="0" r="0" b="0"/>
            <wp:docPr id="6582639" name="Afbeelding 1" descr="Afbeelding met tekst, Lettertype,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639" name="Afbeelding 1" descr="Afbeelding met tekst, Lettertype, schermopname, ontwerp&#10;&#10;Automatisch gegenereerde beschrijving"/>
                    <pic:cNvPicPr/>
                  </pic:nvPicPr>
                  <pic:blipFill>
                    <a:blip r:embed="rId44"/>
                    <a:stretch>
                      <a:fillRect/>
                    </a:stretch>
                  </pic:blipFill>
                  <pic:spPr>
                    <a:xfrm>
                      <a:off x="0" y="0"/>
                      <a:ext cx="3046916" cy="650539"/>
                    </a:xfrm>
                    <a:prstGeom prst="rect">
                      <a:avLst/>
                    </a:prstGeom>
                  </pic:spPr>
                </pic:pic>
              </a:graphicData>
            </a:graphic>
          </wp:inline>
        </w:drawing>
      </w:r>
    </w:p>
    <w:p w14:paraId="5D433C19" w14:textId="77777777" w:rsidR="00347938" w:rsidRDefault="00347938" w:rsidP="005E18E8">
      <w:pPr>
        <w:pStyle w:val="Geenafstand"/>
      </w:pPr>
    </w:p>
    <w:p w14:paraId="44E65731" w14:textId="109AD1F8" w:rsidR="007254B5" w:rsidRDefault="00506811" w:rsidP="005E18E8">
      <w:pPr>
        <w:pStyle w:val="Geenafstand"/>
      </w:pPr>
      <w:r>
        <w:t xml:space="preserve">Controleermethode: </w:t>
      </w:r>
    </w:p>
    <w:p w14:paraId="269E8396" w14:textId="6DE2D1AD" w:rsidR="00506811" w:rsidRPr="00347938" w:rsidRDefault="00506811" w:rsidP="00506811">
      <w:pPr>
        <w:rPr>
          <w:lang w:val="en-GB"/>
        </w:rPr>
      </w:pPr>
      <w:r>
        <w:t xml:space="preserve">Hier dwing je validatie af, maar je geeft het hier geen waarde. </w:t>
      </w:r>
      <w:proofErr w:type="spellStart"/>
      <w:r w:rsidR="00347938" w:rsidRPr="00347938">
        <w:rPr>
          <w:lang w:val="en-GB"/>
        </w:rPr>
        <w:t>Dit</w:t>
      </w:r>
      <w:proofErr w:type="spellEnd"/>
      <w:r w:rsidR="00347938" w:rsidRPr="00347938">
        <w:rPr>
          <w:lang w:val="en-GB"/>
        </w:rPr>
        <w:t xml:space="preserve"> is </w:t>
      </w:r>
      <w:proofErr w:type="spellStart"/>
      <w:r w:rsidR="00347938" w:rsidRPr="00347938">
        <w:rPr>
          <w:lang w:val="en-GB"/>
        </w:rPr>
        <w:t>voor</w:t>
      </w:r>
      <w:proofErr w:type="spellEnd"/>
      <w:r w:rsidR="00347938" w:rsidRPr="00347938">
        <w:rPr>
          <w:lang w:val="en-GB"/>
        </w:rPr>
        <w:t xml:space="preserve"> final/static </w:t>
      </w:r>
      <w:proofErr w:type="spellStart"/>
      <w:r w:rsidR="00347938" w:rsidRPr="00347938">
        <w:rPr>
          <w:lang w:val="en-GB"/>
        </w:rPr>
        <w:t>a</w:t>
      </w:r>
      <w:r w:rsidR="00347938">
        <w:rPr>
          <w:lang w:val="en-GB"/>
        </w:rPr>
        <w:t>ttributen</w:t>
      </w:r>
      <w:proofErr w:type="spellEnd"/>
      <w:r w:rsidR="00347938">
        <w:rPr>
          <w:lang w:val="en-GB"/>
        </w:rPr>
        <w:t xml:space="preserve">. </w:t>
      </w:r>
    </w:p>
    <w:p w14:paraId="0254D00E" w14:textId="29C46EDD" w:rsidR="007254B5" w:rsidRDefault="00BA5314" w:rsidP="005E18E8">
      <w:pPr>
        <w:pStyle w:val="Geenafstand"/>
      </w:pPr>
      <w:proofErr w:type="spellStart"/>
      <w:r w:rsidRPr="00FC76BE">
        <w:lastRenderedPageBreak/>
        <w:t>Subklasses</w:t>
      </w:r>
      <w:proofErr w:type="spellEnd"/>
      <w:r w:rsidR="00FC76BE" w:rsidRPr="00FC76BE">
        <w:t xml:space="preserve"> maken met direct </w:t>
      </w:r>
      <w:proofErr w:type="spellStart"/>
      <w:r w:rsidR="00FC76BE" w:rsidRPr="00FC76BE">
        <w:t>s</w:t>
      </w:r>
      <w:r w:rsidR="00FC76BE">
        <w:t>uperklasses</w:t>
      </w:r>
      <w:proofErr w:type="spellEnd"/>
      <w:r w:rsidR="00FC76BE">
        <w:t xml:space="preserve"> en </w:t>
      </w:r>
      <w:proofErr w:type="spellStart"/>
      <w:r w:rsidR="00FC76BE">
        <w:t>constructors</w:t>
      </w:r>
      <w:proofErr w:type="spellEnd"/>
      <w:r w:rsidR="00FC76BE">
        <w:t xml:space="preserve">: </w:t>
      </w:r>
    </w:p>
    <w:p w14:paraId="21D4A384" w14:textId="6FDDDFF6" w:rsidR="00FC76BE" w:rsidRPr="00FC76BE" w:rsidRDefault="00C01526" w:rsidP="00FC76BE">
      <w:r w:rsidRPr="00C01526">
        <w:rPr>
          <w:noProof/>
        </w:rPr>
        <w:drawing>
          <wp:anchor distT="0" distB="0" distL="114300" distR="114300" simplePos="0" relativeHeight="251664384" behindDoc="1" locked="0" layoutInCell="1" allowOverlap="1" wp14:anchorId="7C1764E5" wp14:editId="49E9AB07">
            <wp:simplePos x="0" y="0"/>
            <wp:positionH relativeFrom="column">
              <wp:posOffset>3213446</wp:posOffset>
            </wp:positionH>
            <wp:positionV relativeFrom="paragraph">
              <wp:posOffset>145935</wp:posOffset>
            </wp:positionV>
            <wp:extent cx="3154953" cy="784928"/>
            <wp:effectExtent l="0" t="0" r="7620" b="0"/>
            <wp:wrapTight wrapText="bothSides">
              <wp:wrapPolygon edited="0">
                <wp:start x="0" y="0"/>
                <wp:lineTo x="0" y="20971"/>
                <wp:lineTo x="21522" y="20971"/>
                <wp:lineTo x="21522" y="0"/>
                <wp:lineTo x="0" y="0"/>
              </wp:wrapPolygon>
            </wp:wrapTight>
            <wp:docPr id="126844443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44432" name="Afbeelding 1" descr="Afbeelding met tekst, schermopname, Lettertype&#10;&#10;Automatisch gegenereerde beschrijving"/>
                    <pic:cNvPicPr/>
                  </pic:nvPicPr>
                  <pic:blipFill>
                    <a:blip r:embed="rId45">
                      <a:extLst>
                        <a:ext uri="{28A0092B-C50C-407E-A947-70E740481C1C}">
                          <a14:useLocalDpi xmlns:a14="http://schemas.microsoft.com/office/drawing/2010/main" val="0"/>
                        </a:ext>
                      </a:extLst>
                    </a:blip>
                    <a:stretch>
                      <a:fillRect/>
                    </a:stretch>
                  </pic:blipFill>
                  <pic:spPr>
                    <a:xfrm>
                      <a:off x="0" y="0"/>
                      <a:ext cx="3154953" cy="784928"/>
                    </a:xfrm>
                    <a:prstGeom prst="rect">
                      <a:avLst/>
                    </a:prstGeom>
                  </pic:spPr>
                </pic:pic>
              </a:graphicData>
            </a:graphic>
          </wp:anchor>
        </w:drawing>
      </w:r>
      <w:r w:rsidR="00FC76BE" w:rsidRPr="00FC76BE">
        <w:rPr>
          <w:noProof/>
        </w:rPr>
        <w:drawing>
          <wp:inline distT="0" distB="0" distL="0" distR="0" wp14:anchorId="128A55B7" wp14:editId="282E2B45">
            <wp:extent cx="3089564" cy="1084538"/>
            <wp:effectExtent l="0" t="0" r="0" b="1905"/>
            <wp:docPr id="77691347" name="Afbeelding 1" descr="Afbeelding met schermopname, tekst, Multimediasoftwar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1347" name="Afbeelding 1" descr="Afbeelding met schermopname, tekst, Multimediasoftware, software&#10;&#10;Automatisch gegenereerde beschrijving"/>
                    <pic:cNvPicPr/>
                  </pic:nvPicPr>
                  <pic:blipFill>
                    <a:blip r:embed="rId46"/>
                    <a:stretch>
                      <a:fillRect/>
                    </a:stretch>
                  </pic:blipFill>
                  <pic:spPr>
                    <a:xfrm>
                      <a:off x="0" y="0"/>
                      <a:ext cx="3119660" cy="1095103"/>
                    </a:xfrm>
                    <a:prstGeom prst="rect">
                      <a:avLst/>
                    </a:prstGeom>
                  </pic:spPr>
                </pic:pic>
              </a:graphicData>
            </a:graphic>
          </wp:inline>
        </w:drawing>
      </w:r>
    </w:p>
    <w:p w14:paraId="423A05C6" w14:textId="77777777" w:rsidR="007254B5" w:rsidRPr="00FC76BE" w:rsidRDefault="007254B5" w:rsidP="005E18E8">
      <w:pPr>
        <w:pStyle w:val="Geenafstand"/>
      </w:pPr>
    </w:p>
    <w:p w14:paraId="59BBB7AC" w14:textId="41BEAC72" w:rsidR="007254B5" w:rsidRDefault="00CF10E1" w:rsidP="005E18E8">
      <w:pPr>
        <w:pStyle w:val="Geenafstand"/>
      </w:pPr>
      <w:r>
        <w:t xml:space="preserve">Overerving </w:t>
      </w:r>
      <w:r w:rsidR="00CC7E54">
        <w:t xml:space="preserve">bij </w:t>
      </w:r>
      <w:proofErr w:type="spellStart"/>
      <w:r w:rsidR="00CC7E54">
        <w:t>subklasses</w:t>
      </w:r>
      <w:proofErr w:type="spellEnd"/>
      <w:r w:rsidR="00CC7E54">
        <w:t xml:space="preserve"> in </w:t>
      </w:r>
      <w:proofErr w:type="spellStart"/>
      <w:r w:rsidR="00CC7E54">
        <w:t>constructors</w:t>
      </w:r>
      <w:proofErr w:type="spellEnd"/>
      <w:r w:rsidR="00CC7E54">
        <w:t xml:space="preserve">: </w:t>
      </w:r>
    </w:p>
    <w:p w14:paraId="1F6BFF6A" w14:textId="5C40F747" w:rsidR="00CC7E54" w:rsidRDefault="00CC7E54" w:rsidP="005E18E8">
      <w:pPr>
        <w:pStyle w:val="Geenafstand"/>
      </w:pPr>
      <w:r w:rsidRPr="00CC7E54">
        <w:rPr>
          <w:noProof/>
        </w:rPr>
        <w:drawing>
          <wp:inline distT="0" distB="0" distL="0" distR="0" wp14:anchorId="435B3E1A" wp14:editId="4AB422F8">
            <wp:extent cx="6120130" cy="850900"/>
            <wp:effectExtent l="0" t="0" r="0" b="6350"/>
            <wp:docPr id="1047667587" name="Afbeelding 1" descr="Afbeelding me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67587" name="Afbeelding 1" descr="Afbeelding met schermopname&#10;&#10;Automatisch gegenereerde beschrijving"/>
                    <pic:cNvPicPr/>
                  </pic:nvPicPr>
                  <pic:blipFill>
                    <a:blip r:embed="rId47"/>
                    <a:stretch>
                      <a:fillRect/>
                    </a:stretch>
                  </pic:blipFill>
                  <pic:spPr>
                    <a:xfrm>
                      <a:off x="0" y="0"/>
                      <a:ext cx="6120130" cy="850900"/>
                    </a:xfrm>
                    <a:prstGeom prst="rect">
                      <a:avLst/>
                    </a:prstGeom>
                  </pic:spPr>
                </pic:pic>
              </a:graphicData>
            </a:graphic>
          </wp:inline>
        </w:drawing>
      </w:r>
    </w:p>
    <w:p w14:paraId="691A653B" w14:textId="6213BEC0" w:rsidR="00CC7E54" w:rsidRPr="00FC76BE" w:rsidRDefault="00CC7E54" w:rsidP="0069521A">
      <w:r>
        <w:t>Nieuwe attributen bij een subklasse</w:t>
      </w:r>
      <w:r w:rsidR="005668A7">
        <w:t xml:space="preserve"> krijgen in de </w:t>
      </w:r>
      <w:proofErr w:type="spellStart"/>
      <w:r w:rsidR="005668A7">
        <w:t>constructors</w:t>
      </w:r>
      <w:proofErr w:type="spellEnd"/>
      <w:r w:rsidR="005668A7">
        <w:t xml:space="preserve"> ook die attributen. </w:t>
      </w:r>
    </w:p>
    <w:p w14:paraId="4B13A625" w14:textId="77777777" w:rsidR="007254B5" w:rsidRPr="00FC76BE" w:rsidRDefault="007254B5" w:rsidP="005E18E8">
      <w:pPr>
        <w:pStyle w:val="Geenafstand"/>
      </w:pPr>
    </w:p>
    <w:p w14:paraId="7CD8FF21" w14:textId="3AFBECA5" w:rsidR="007254B5" w:rsidRDefault="009E705C" w:rsidP="005E18E8">
      <w:pPr>
        <w:pStyle w:val="Geenafstand"/>
      </w:pPr>
      <w:r>
        <w:t xml:space="preserve">Nooit </w:t>
      </w:r>
      <w:proofErr w:type="spellStart"/>
      <w:r>
        <w:t>overrideble</w:t>
      </w:r>
      <w:proofErr w:type="spellEnd"/>
      <w:r>
        <w:t xml:space="preserve"> </w:t>
      </w:r>
      <w:proofErr w:type="spellStart"/>
      <w:r>
        <w:t>methods</w:t>
      </w:r>
      <w:proofErr w:type="spellEnd"/>
      <w:r>
        <w:t xml:space="preserve"> aanroepen vanuit de </w:t>
      </w:r>
      <w:proofErr w:type="spellStart"/>
      <w:r>
        <w:t>constructors</w:t>
      </w:r>
      <w:proofErr w:type="spellEnd"/>
      <w:r>
        <w:t xml:space="preserve">: </w:t>
      </w:r>
    </w:p>
    <w:p w14:paraId="6CD3BB84" w14:textId="3E4DC810" w:rsidR="009E705C" w:rsidRDefault="009E705C" w:rsidP="009E705C">
      <w:pPr>
        <w:pStyle w:val="Lijstalinea"/>
        <w:numPr>
          <w:ilvl w:val="0"/>
          <w:numId w:val="38"/>
        </w:numPr>
      </w:pPr>
      <w:r>
        <w:t>ofwel roep je private methodes aan</w:t>
      </w:r>
    </w:p>
    <w:p w14:paraId="4267C77A" w14:textId="49A18A83" w:rsidR="009E705C" w:rsidRDefault="009E705C" w:rsidP="009E705C">
      <w:pPr>
        <w:pStyle w:val="Lijstalinea"/>
        <w:numPr>
          <w:ilvl w:val="0"/>
          <w:numId w:val="38"/>
        </w:numPr>
      </w:pPr>
      <w:r>
        <w:t xml:space="preserve">ofwel roep je public </w:t>
      </w:r>
      <w:r w:rsidR="009B7947">
        <w:t>(set)</w:t>
      </w:r>
      <w:r>
        <w:t xml:space="preserve">methodes aan die </w:t>
      </w:r>
      <w:proofErr w:type="spellStart"/>
      <w:r w:rsidRPr="009E705C">
        <w:rPr>
          <w:b/>
          <w:bCs/>
        </w:rPr>
        <w:t>final</w:t>
      </w:r>
      <w:proofErr w:type="spellEnd"/>
      <w:r>
        <w:t xml:space="preserve"> zijn. </w:t>
      </w:r>
    </w:p>
    <w:p w14:paraId="1928FC2A" w14:textId="77777777" w:rsidR="006B184C" w:rsidRDefault="006B184C" w:rsidP="006B184C"/>
    <w:p w14:paraId="5F1641A0" w14:textId="4B7F9921" w:rsidR="006B184C" w:rsidRDefault="006B184C" w:rsidP="006B184C">
      <w:pPr>
        <w:pStyle w:val="Geenafstand"/>
      </w:pPr>
      <w:proofErr w:type="spellStart"/>
      <w:r>
        <w:t>toString</w:t>
      </w:r>
      <w:proofErr w:type="spellEnd"/>
      <w:r>
        <w:t xml:space="preserve"> (naam klasse oproepen – </w:t>
      </w:r>
      <w:proofErr w:type="spellStart"/>
      <w:r>
        <w:t>getclass</w:t>
      </w:r>
      <w:proofErr w:type="spellEnd"/>
      <w:r>
        <w:t>().</w:t>
      </w:r>
      <w:proofErr w:type="spellStart"/>
      <w:r>
        <w:t>getSimpleName</w:t>
      </w:r>
      <w:proofErr w:type="spellEnd"/>
      <w:r>
        <w:t xml:space="preserve">()): </w:t>
      </w:r>
    </w:p>
    <w:p w14:paraId="47D0CDF0" w14:textId="4026FA52" w:rsidR="006B184C" w:rsidRDefault="006B184C" w:rsidP="006B184C">
      <w:r w:rsidRPr="006B184C">
        <w:rPr>
          <w:noProof/>
        </w:rPr>
        <w:drawing>
          <wp:inline distT="0" distB="0" distL="0" distR="0" wp14:anchorId="325DE55F" wp14:editId="0B270F12">
            <wp:extent cx="6120130" cy="588010"/>
            <wp:effectExtent l="0" t="0" r="0" b="2540"/>
            <wp:docPr id="2093884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8494" name=""/>
                    <pic:cNvPicPr/>
                  </pic:nvPicPr>
                  <pic:blipFill>
                    <a:blip r:embed="rId48"/>
                    <a:stretch>
                      <a:fillRect/>
                    </a:stretch>
                  </pic:blipFill>
                  <pic:spPr>
                    <a:xfrm>
                      <a:off x="0" y="0"/>
                      <a:ext cx="6120130" cy="588010"/>
                    </a:xfrm>
                    <a:prstGeom prst="rect">
                      <a:avLst/>
                    </a:prstGeom>
                  </pic:spPr>
                </pic:pic>
              </a:graphicData>
            </a:graphic>
          </wp:inline>
        </w:drawing>
      </w:r>
    </w:p>
    <w:p w14:paraId="10F0F402" w14:textId="77777777" w:rsidR="00B34202" w:rsidRDefault="00B34202" w:rsidP="006B184C"/>
    <w:p w14:paraId="1B74614E" w14:textId="1258C902" w:rsidR="00B34202" w:rsidRDefault="00B34202" w:rsidP="00B34202">
      <w:pPr>
        <w:pStyle w:val="Geenafstand"/>
      </w:pPr>
      <w:proofErr w:type="spellStart"/>
      <w:r>
        <w:t>persistentielaag</w:t>
      </w:r>
      <w:proofErr w:type="spellEnd"/>
      <w:r>
        <w:t xml:space="preserve">: </w:t>
      </w:r>
    </w:p>
    <w:p w14:paraId="470DF764" w14:textId="6A77519A" w:rsidR="00B34202" w:rsidRDefault="00B34202" w:rsidP="006B184C">
      <w:r>
        <w:t xml:space="preserve">Dit is een </w:t>
      </w:r>
      <w:proofErr w:type="spellStart"/>
      <w:r>
        <w:t>databanklaag</w:t>
      </w:r>
      <w:proofErr w:type="spellEnd"/>
      <w:r>
        <w:t xml:space="preserve">. </w:t>
      </w:r>
    </w:p>
    <w:p w14:paraId="134C2EED" w14:textId="77777777" w:rsidR="007369A5" w:rsidRDefault="007369A5" w:rsidP="006B184C"/>
    <w:p w14:paraId="595AC04C" w14:textId="3898FA8F" w:rsidR="007369A5" w:rsidRDefault="007369A5" w:rsidP="00BA68B3">
      <w:pPr>
        <w:pStyle w:val="Geenafstand"/>
      </w:pPr>
      <w:r>
        <w:t xml:space="preserve">ORM: </w:t>
      </w:r>
    </w:p>
    <w:p w14:paraId="70873234" w14:textId="1C10FDCC" w:rsidR="007369A5" w:rsidRDefault="007369A5" w:rsidP="00272826">
      <w:pPr>
        <w:pStyle w:val="Lijstalinea"/>
        <w:numPr>
          <w:ilvl w:val="0"/>
          <w:numId w:val="39"/>
        </w:numPr>
      </w:pPr>
      <w:r>
        <w:t xml:space="preserve">Object </w:t>
      </w:r>
      <w:proofErr w:type="spellStart"/>
      <w:r>
        <w:t>Relaional</w:t>
      </w:r>
      <w:proofErr w:type="spellEnd"/>
      <w:r>
        <w:t xml:space="preserve"> </w:t>
      </w:r>
      <w:proofErr w:type="spellStart"/>
      <w:r>
        <w:t>Mapping</w:t>
      </w:r>
      <w:proofErr w:type="spellEnd"/>
    </w:p>
    <w:p w14:paraId="3D28BFC7" w14:textId="359B8949" w:rsidR="00BA68B3" w:rsidRDefault="00BA68B3" w:rsidP="00272826">
      <w:pPr>
        <w:pStyle w:val="Lijstalinea"/>
        <w:numPr>
          <w:ilvl w:val="0"/>
          <w:numId w:val="39"/>
        </w:numPr>
      </w:pPr>
      <w:r>
        <w:t xml:space="preserve">Je verzoent de objectwereld met de echte wereld. </w:t>
      </w:r>
    </w:p>
    <w:p w14:paraId="7A886175" w14:textId="7DA5EBD6" w:rsidR="00272826" w:rsidRDefault="00272826" w:rsidP="00272826">
      <w:pPr>
        <w:pStyle w:val="Lijstalinea"/>
        <w:numPr>
          <w:ilvl w:val="0"/>
          <w:numId w:val="39"/>
        </w:numPr>
      </w:pPr>
      <w:r>
        <w:t xml:space="preserve">Dit gebeurt meestal met tools, maar voor kleinere objecten moet je dit best zelf doen. </w:t>
      </w:r>
    </w:p>
    <w:p w14:paraId="76B621BC" w14:textId="77777777" w:rsidR="008215B5" w:rsidRDefault="008215B5" w:rsidP="008215B5"/>
    <w:p w14:paraId="49E342A1" w14:textId="254CBF8D" w:rsidR="008215B5" w:rsidRDefault="008215B5" w:rsidP="008215B5">
      <w:pPr>
        <w:pStyle w:val="Geenafstand"/>
      </w:pPr>
      <w:r>
        <w:t>Objecten forceren in een subtype:</w:t>
      </w:r>
    </w:p>
    <w:p w14:paraId="10AE9D81" w14:textId="28D06FA1" w:rsidR="008215B5" w:rsidRDefault="008215B5" w:rsidP="008215B5">
      <w:r w:rsidRPr="008215B5">
        <w:rPr>
          <w:noProof/>
        </w:rPr>
        <w:drawing>
          <wp:inline distT="0" distB="0" distL="0" distR="0" wp14:anchorId="5F57374C" wp14:editId="2FF14736">
            <wp:extent cx="1828958" cy="281964"/>
            <wp:effectExtent l="0" t="0" r="0" b="3810"/>
            <wp:docPr id="7443395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3957" name=""/>
                    <pic:cNvPicPr/>
                  </pic:nvPicPr>
                  <pic:blipFill>
                    <a:blip r:embed="rId49"/>
                    <a:stretch>
                      <a:fillRect/>
                    </a:stretch>
                  </pic:blipFill>
                  <pic:spPr>
                    <a:xfrm>
                      <a:off x="0" y="0"/>
                      <a:ext cx="1828958" cy="281964"/>
                    </a:xfrm>
                    <a:prstGeom prst="rect">
                      <a:avLst/>
                    </a:prstGeom>
                  </pic:spPr>
                </pic:pic>
              </a:graphicData>
            </a:graphic>
          </wp:inline>
        </w:drawing>
      </w:r>
    </w:p>
    <w:p w14:paraId="7560C09D" w14:textId="7DEB2B3E" w:rsidR="007211D1" w:rsidRDefault="000C7716" w:rsidP="008215B5">
      <w:r>
        <w:t>Het</w:t>
      </w:r>
      <w:r w:rsidR="00142683">
        <w:t xml:space="preserve"> wapen is een </w:t>
      </w:r>
      <w:r w:rsidR="00142683" w:rsidRPr="00142683">
        <w:rPr>
          <w:b/>
          <w:bCs/>
        </w:rPr>
        <w:t>downcast</w:t>
      </w:r>
      <w:r w:rsidR="00142683">
        <w:t xml:space="preserve">. </w:t>
      </w:r>
    </w:p>
    <w:p w14:paraId="3B5D575C" w14:textId="77777777" w:rsidR="00A90F36" w:rsidRDefault="00A90F36" w:rsidP="008215B5"/>
    <w:p w14:paraId="477E6E63" w14:textId="77777777" w:rsidR="00A90F36" w:rsidRDefault="00A90F36" w:rsidP="008215B5"/>
    <w:p w14:paraId="52B2958A" w14:textId="77777777" w:rsidR="000C7716" w:rsidRDefault="000C7716" w:rsidP="008215B5"/>
    <w:p w14:paraId="64A76757" w14:textId="77777777" w:rsidR="000C7716" w:rsidRDefault="000C7716" w:rsidP="008215B5"/>
    <w:p w14:paraId="43395702" w14:textId="77777777" w:rsidR="000C7716" w:rsidRDefault="000C7716" w:rsidP="008215B5"/>
    <w:p w14:paraId="68748D5B" w14:textId="77777777" w:rsidR="000C7716" w:rsidRDefault="000C7716" w:rsidP="008215B5"/>
    <w:p w14:paraId="26A69526" w14:textId="77777777" w:rsidR="000C7716" w:rsidRDefault="000C7716" w:rsidP="008215B5"/>
    <w:p w14:paraId="2E508A25" w14:textId="77777777" w:rsidR="000C7716" w:rsidRDefault="000C7716" w:rsidP="008215B5"/>
    <w:p w14:paraId="72FCDCAE" w14:textId="77777777" w:rsidR="000C7716" w:rsidRDefault="000C7716" w:rsidP="008215B5"/>
    <w:p w14:paraId="60E72DBD" w14:textId="77777777" w:rsidR="000C7716" w:rsidRDefault="000C7716" w:rsidP="008215B5"/>
    <w:p w14:paraId="6B2FE778" w14:textId="77777777" w:rsidR="000C7716" w:rsidRDefault="000C7716" w:rsidP="008215B5"/>
    <w:p w14:paraId="6D71564E" w14:textId="77777777" w:rsidR="000C7716" w:rsidRDefault="000C7716" w:rsidP="008215B5"/>
    <w:p w14:paraId="604126A3" w14:textId="77777777" w:rsidR="000C7716" w:rsidRDefault="000C7716" w:rsidP="008215B5"/>
    <w:p w14:paraId="078C1DEC" w14:textId="64120AE8" w:rsidR="000C7716" w:rsidRDefault="000C7716" w:rsidP="000C7716">
      <w:pPr>
        <w:pStyle w:val="Kop1"/>
      </w:pPr>
      <w:bookmarkStart w:id="17" w:name="_Toc153310279"/>
      <w:r>
        <w:lastRenderedPageBreak/>
        <w:t>Hoofdstuk 8: Testen</w:t>
      </w:r>
      <w:bookmarkEnd w:id="17"/>
    </w:p>
    <w:p w14:paraId="6F9CAC04" w14:textId="23394691" w:rsidR="000C7716" w:rsidRDefault="00E52CA2" w:rsidP="004E0202">
      <w:pPr>
        <w:pStyle w:val="Kop2"/>
      </w:pPr>
      <w:bookmarkStart w:id="18" w:name="_Toc153310280"/>
      <w:r w:rsidRPr="00071112">
        <w:rPr>
          <w:noProof/>
        </w:rPr>
        <w:drawing>
          <wp:anchor distT="0" distB="0" distL="114300" distR="114300" simplePos="0" relativeHeight="251666432" behindDoc="1" locked="0" layoutInCell="1" allowOverlap="1" wp14:anchorId="77ABF421" wp14:editId="79CEA063">
            <wp:simplePos x="0" y="0"/>
            <wp:positionH relativeFrom="margin">
              <wp:posOffset>4145280</wp:posOffset>
            </wp:positionH>
            <wp:positionV relativeFrom="paragraph">
              <wp:posOffset>66675</wp:posOffset>
            </wp:positionV>
            <wp:extent cx="2406650" cy="1986258"/>
            <wp:effectExtent l="0" t="0" r="0" b="0"/>
            <wp:wrapTight wrapText="bothSides">
              <wp:wrapPolygon edited="0">
                <wp:start x="0" y="0"/>
                <wp:lineTo x="0" y="21344"/>
                <wp:lineTo x="21372" y="21344"/>
                <wp:lineTo x="21372" y="0"/>
                <wp:lineTo x="0" y="0"/>
              </wp:wrapPolygon>
            </wp:wrapTight>
            <wp:docPr id="309244408" name="Afbeelding 1" descr="Afbeelding met tekst, schermopname,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44408" name="Afbeelding 1" descr="Afbeelding met tekst, schermopname, cirkel&#10;&#10;Automatisch gegenereerde beschrijvi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06650" cy="1986258"/>
                    </a:xfrm>
                    <a:prstGeom prst="rect">
                      <a:avLst/>
                    </a:prstGeom>
                  </pic:spPr>
                </pic:pic>
              </a:graphicData>
            </a:graphic>
          </wp:anchor>
        </w:drawing>
      </w:r>
      <w:r w:rsidR="004E0202">
        <w:t xml:space="preserve">We love </w:t>
      </w:r>
      <w:proofErr w:type="spellStart"/>
      <w:r w:rsidR="004E0202">
        <w:t>testing</w:t>
      </w:r>
      <w:proofErr w:type="spellEnd"/>
      <w:r w:rsidR="004E0202">
        <w:t xml:space="preserve"> </w:t>
      </w:r>
      <w:r w:rsidR="004E0202">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bookmarkEnd w:id="18"/>
    </w:p>
    <w:p w14:paraId="1D101F51" w14:textId="58FC85C5" w:rsidR="004E0202" w:rsidRDefault="00DC516C" w:rsidP="00DC516C">
      <w:pPr>
        <w:pStyle w:val="Geenafstand"/>
      </w:pPr>
      <w:r>
        <w:t>Unit testen:</w:t>
      </w:r>
    </w:p>
    <w:p w14:paraId="07244987" w14:textId="49C179F5" w:rsidR="00DC516C" w:rsidRDefault="00E52CA2" w:rsidP="00E52CA2">
      <w:r>
        <w:t>Unit testen is een vorm van software testen waarbij er afzonderlijke eenheden (units), i.e. kleine stukjes logica, onafhankelijk van elkaar, snel en grondig worden getest. Het doel is te valideren dat de units exact doen wat er van hen verwacht wordt. Bij object georiënteerde software ontwikkeling is een typische unit een methode in een klasse.</w:t>
      </w:r>
    </w:p>
    <w:p w14:paraId="3AED38C9" w14:textId="77777777" w:rsidR="00071112" w:rsidRDefault="00071112" w:rsidP="00DC516C">
      <w:pPr>
        <w:pStyle w:val="Geenafstand"/>
      </w:pPr>
    </w:p>
    <w:p w14:paraId="7F030347" w14:textId="77777777" w:rsidR="00E52CA2" w:rsidRDefault="00E52CA2" w:rsidP="00DC516C">
      <w:pPr>
        <w:pStyle w:val="Geenafstand"/>
      </w:pPr>
    </w:p>
    <w:p w14:paraId="10B42795" w14:textId="4176331C" w:rsidR="00DC516C" w:rsidRDefault="00A92B15" w:rsidP="00DC516C">
      <w:pPr>
        <w:pStyle w:val="Geenafstand"/>
      </w:pPr>
      <w:r w:rsidRPr="00A92B15">
        <w:rPr>
          <w:noProof/>
        </w:rPr>
        <w:drawing>
          <wp:anchor distT="0" distB="0" distL="114300" distR="114300" simplePos="0" relativeHeight="251665408" behindDoc="1" locked="0" layoutInCell="1" allowOverlap="1" wp14:anchorId="66B09454" wp14:editId="1C249D9E">
            <wp:simplePos x="0" y="0"/>
            <wp:positionH relativeFrom="margin">
              <wp:align>right</wp:align>
            </wp:positionH>
            <wp:positionV relativeFrom="paragraph">
              <wp:posOffset>113665</wp:posOffset>
            </wp:positionV>
            <wp:extent cx="1619250" cy="1297940"/>
            <wp:effectExtent l="0" t="0" r="0" b="0"/>
            <wp:wrapTight wrapText="bothSides">
              <wp:wrapPolygon edited="0">
                <wp:start x="0" y="0"/>
                <wp:lineTo x="0" y="21241"/>
                <wp:lineTo x="21346" y="21241"/>
                <wp:lineTo x="21346" y="0"/>
                <wp:lineTo x="0" y="0"/>
              </wp:wrapPolygon>
            </wp:wrapTight>
            <wp:docPr id="982047142" name="Afbeelding 1" descr="Afbeelding met tekst, Lettertype, logo,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47142" name="Afbeelding 1" descr="Afbeelding met tekst, Lettertype, logo, Graphics&#10;&#10;Automatisch gegenereerde beschrijvi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19250" cy="1297940"/>
                    </a:xfrm>
                    <a:prstGeom prst="rect">
                      <a:avLst/>
                    </a:prstGeom>
                  </pic:spPr>
                </pic:pic>
              </a:graphicData>
            </a:graphic>
            <wp14:sizeRelH relativeFrom="margin">
              <wp14:pctWidth>0</wp14:pctWidth>
            </wp14:sizeRelH>
            <wp14:sizeRelV relativeFrom="margin">
              <wp14:pctHeight>0</wp14:pctHeight>
            </wp14:sizeRelV>
          </wp:anchor>
        </w:drawing>
      </w:r>
      <w:r w:rsidR="00DC516C">
        <w:t xml:space="preserve">Test </w:t>
      </w:r>
      <w:proofErr w:type="spellStart"/>
      <w:r w:rsidR="00DC516C">
        <w:t>driven</w:t>
      </w:r>
      <w:proofErr w:type="spellEnd"/>
      <w:r w:rsidR="00DC516C">
        <w:t xml:space="preserve"> Development: </w:t>
      </w:r>
    </w:p>
    <w:p w14:paraId="34054684" w14:textId="5DAFEF24" w:rsidR="00DC516C" w:rsidRDefault="00DC516C" w:rsidP="00F57717">
      <w:pPr>
        <w:pStyle w:val="Lijstalinea"/>
        <w:numPr>
          <w:ilvl w:val="0"/>
          <w:numId w:val="40"/>
        </w:numPr>
      </w:pPr>
      <w:r>
        <w:t xml:space="preserve">Je gaat je unit testen schrijven voor je begint met programmeren van de applicatie. </w:t>
      </w:r>
    </w:p>
    <w:p w14:paraId="47C3E5BA" w14:textId="4AAD920D" w:rsidR="00E52CA2" w:rsidRDefault="00E52CA2" w:rsidP="00F57717">
      <w:pPr>
        <w:pStyle w:val="Lijstalinea"/>
        <w:numPr>
          <w:ilvl w:val="0"/>
          <w:numId w:val="40"/>
        </w:numPr>
      </w:pPr>
      <w:r>
        <w:t>Hier draai je de hele tijd rond in deze cirkel.</w:t>
      </w:r>
      <w:r w:rsidR="00304C64">
        <w:t xml:space="preserve"> </w:t>
      </w:r>
    </w:p>
    <w:p w14:paraId="59E44111" w14:textId="411508FF" w:rsidR="00304C64" w:rsidRDefault="00304C64" w:rsidP="00F57717">
      <w:pPr>
        <w:pStyle w:val="Lijstalinea"/>
        <w:numPr>
          <w:ilvl w:val="1"/>
          <w:numId w:val="40"/>
        </w:numPr>
      </w:pPr>
      <w:r>
        <w:t>Eerst gaat iets meestal falen</w:t>
      </w:r>
    </w:p>
    <w:p w14:paraId="2AEFC10D" w14:textId="53A570F5" w:rsidR="00304C64" w:rsidRDefault="00304C64" w:rsidP="00F57717">
      <w:pPr>
        <w:pStyle w:val="Lijstalinea"/>
        <w:numPr>
          <w:ilvl w:val="1"/>
          <w:numId w:val="40"/>
        </w:numPr>
      </w:pPr>
      <w:r>
        <w:t xml:space="preserve">Daarna werkt het </w:t>
      </w:r>
    </w:p>
    <w:p w14:paraId="36D03F67" w14:textId="46A5C873" w:rsidR="00304C64" w:rsidRDefault="00304C64" w:rsidP="00F57717">
      <w:pPr>
        <w:pStyle w:val="Lijstalinea"/>
        <w:numPr>
          <w:ilvl w:val="1"/>
          <w:numId w:val="40"/>
        </w:numPr>
      </w:pPr>
      <w:r>
        <w:t>Dan kijk je eventueel of je iets kan</w:t>
      </w:r>
      <w:r w:rsidR="00F57717">
        <w:t xml:space="preserve"> </w:t>
      </w:r>
      <w:proofErr w:type="spellStart"/>
      <w:r w:rsidR="00F57717">
        <w:t>Refactoren</w:t>
      </w:r>
      <w:proofErr w:type="spellEnd"/>
      <w:r w:rsidR="00F57717">
        <w:t xml:space="preserve">. </w:t>
      </w:r>
    </w:p>
    <w:p w14:paraId="02EDC059" w14:textId="77777777" w:rsidR="00F57717" w:rsidRDefault="00F57717" w:rsidP="00F57717"/>
    <w:p w14:paraId="419A1515" w14:textId="6CBE6260" w:rsidR="00F57717" w:rsidRDefault="00F57717" w:rsidP="00051AA1">
      <w:pPr>
        <w:pStyle w:val="Geenafstand"/>
      </w:pPr>
      <w:r>
        <w:t xml:space="preserve">FIRST eigenschappen: </w:t>
      </w:r>
    </w:p>
    <w:p w14:paraId="12CBD71E" w14:textId="3CCFC146" w:rsidR="00F57717" w:rsidRPr="005D38F7" w:rsidRDefault="00F57717" w:rsidP="005D38F7">
      <w:pPr>
        <w:pStyle w:val="Lijstalinea"/>
        <w:numPr>
          <w:ilvl w:val="0"/>
          <w:numId w:val="41"/>
        </w:numPr>
        <w:rPr>
          <w:b/>
          <w:bCs/>
        </w:rPr>
      </w:pPr>
      <w:proofErr w:type="spellStart"/>
      <w:r w:rsidRPr="005D38F7">
        <w:rPr>
          <w:b/>
          <w:bCs/>
        </w:rPr>
        <w:t>Fast</w:t>
      </w:r>
      <w:proofErr w:type="spellEnd"/>
      <w:r w:rsidR="005D38F7">
        <w:rPr>
          <w:b/>
          <w:bCs/>
        </w:rPr>
        <w:t>:</w:t>
      </w:r>
    </w:p>
    <w:p w14:paraId="1CC2F1F9" w14:textId="116C8074" w:rsidR="00F57717" w:rsidRDefault="00051AA1" w:rsidP="005D38F7">
      <w:pPr>
        <w:pStyle w:val="Lijstalinea"/>
        <w:numPr>
          <w:ilvl w:val="1"/>
          <w:numId w:val="41"/>
        </w:numPr>
      </w:pPr>
      <w:r>
        <w:t xml:space="preserve">Unit Testen MOETEN snel runnen. </w:t>
      </w:r>
    </w:p>
    <w:p w14:paraId="4C2E4325" w14:textId="01B62CF1" w:rsidR="00051AA1" w:rsidRDefault="006D1D89" w:rsidP="005D38F7">
      <w:pPr>
        <w:pStyle w:val="Lijstalinea"/>
        <w:numPr>
          <w:ilvl w:val="0"/>
          <w:numId w:val="41"/>
        </w:numPr>
      </w:pPr>
      <w:proofErr w:type="spellStart"/>
      <w:r w:rsidRPr="005D38F7">
        <w:rPr>
          <w:b/>
          <w:bCs/>
        </w:rPr>
        <w:t>Isolated</w:t>
      </w:r>
      <w:proofErr w:type="spellEnd"/>
      <w:r>
        <w:t xml:space="preserve">: </w:t>
      </w:r>
    </w:p>
    <w:p w14:paraId="6756E011" w14:textId="67410B33" w:rsidR="006D1D89" w:rsidRDefault="006D1D89" w:rsidP="005D38F7">
      <w:pPr>
        <w:pStyle w:val="Lijstalinea"/>
        <w:numPr>
          <w:ilvl w:val="1"/>
          <w:numId w:val="41"/>
        </w:numPr>
      </w:pPr>
      <w:r>
        <w:t>Je gaat meestal niet heel breed testen</w:t>
      </w:r>
      <w:r w:rsidR="00900D53">
        <w:t>, bij een gefaalde test ga je dan direct naar de methode die faal</w:t>
      </w:r>
      <w:r w:rsidR="00167D3A">
        <w:t xml:space="preserve">t. </w:t>
      </w:r>
    </w:p>
    <w:p w14:paraId="4AFDD377" w14:textId="62C37F26" w:rsidR="00167D3A" w:rsidRDefault="00167D3A" w:rsidP="005D38F7">
      <w:pPr>
        <w:pStyle w:val="Lijstalinea"/>
        <w:numPr>
          <w:ilvl w:val="1"/>
          <w:numId w:val="41"/>
        </w:numPr>
      </w:pPr>
      <w:r>
        <w:t xml:space="preserve">Ook hebben ze nooit order-of-run afhankelijkheid van elkaar. </w:t>
      </w:r>
      <w:r w:rsidR="0080320B">
        <w:t xml:space="preserve">Je zou elke test op zichzelf kunnen uittesten zonder dat een andere test eerst moet gebeuren. </w:t>
      </w:r>
    </w:p>
    <w:p w14:paraId="541EB218" w14:textId="09368222" w:rsidR="0080320B" w:rsidRPr="005D38F7" w:rsidRDefault="0080320B" w:rsidP="005D38F7">
      <w:pPr>
        <w:pStyle w:val="Lijstalinea"/>
        <w:numPr>
          <w:ilvl w:val="0"/>
          <w:numId w:val="41"/>
        </w:numPr>
        <w:rPr>
          <w:b/>
          <w:bCs/>
        </w:rPr>
      </w:pPr>
      <w:proofErr w:type="spellStart"/>
      <w:r w:rsidRPr="005D38F7">
        <w:rPr>
          <w:b/>
          <w:bCs/>
        </w:rPr>
        <w:t>Repeateble</w:t>
      </w:r>
      <w:proofErr w:type="spellEnd"/>
      <w:r w:rsidR="005D38F7">
        <w:rPr>
          <w:b/>
          <w:bCs/>
        </w:rPr>
        <w:t>:</w:t>
      </w:r>
    </w:p>
    <w:p w14:paraId="3605E9A1" w14:textId="0B187BB8" w:rsidR="0080320B" w:rsidRDefault="0080320B" w:rsidP="005D38F7">
      <w:pPr>
        <w:pStyle w:val="Lijstalinea"/>
        <w:numPr>
          <w:ilvl w:val="1"/>
          <w:numId w:val="41"/>
        </w:numPr>
      </w:pPr>
      <w:r>
        <w:t xml:space="preserve">Je moet wanneer dan ook deze test kunnen uitvoeren en hij moet altijd hetzelfde resultaat geven. </w:t>
      </w:r>
    </w:p>
    <w:p w14:paraId="08CE70B8" w14:textId="1BD74B93" w:rsidR="00085B97" w:rsidRDefault="00085B97" w:rsidP="005D38F7">
      <w:pPr>
        <w:pStyle w:val="Lijstalinea"/>
        <w:numPr>
          <w:ilvl w:val="2"/>
          <w:numId w:val="41"/>
        </w:numPr>
      </w:pPr>
      <w:r>
        <w:t>Hangen niet van externe services (</w:t>
      </w:r>
      <w:proofErr w:type="spellStart"/>
      <w:r>
        <w:t>network</w:t>
      </w:r>
      <w:proofErr w:type="spellEnd"/>
      <w:r>
        <w:t>, database)</w:t>
      </w:r>
    </w:p>
    <w:p w14:paraId="624F78B8" w14:textId="5015DAD4" w:rsidR="00085B97" w:rsidRDefault="00085B97" w:rsidP="005D38F7">
      <w:pPr>
        <w:pStyle w:val="Lijstalinea"/>
        <w:numPr>
          <w:ilvl w:val="2"/>
          <w:numId w:val="41"/>
        </w:numPr>
      </w:pPr>
      <w:r>
        <w:t xml:space="preserve">Opletten met gebruik van </w:t>
      </w:r>
      <w:proofErr w:type="spellStart"/>
      <w:r>
        <w:t>LocalDate</w:t>
      </w:r>
      <w:proofErr w:type="spellEnd"/>
      <w:r>
        <w:t>.</w:t>
      </w:r>
    </w:p>
    <w:p w14:paraId="6EDCAEA2" w14:textId="0B2B14D1" w:rsidR="00BA33C4" w:rsidRPr="005D38F7" w:rsidRDefault="00BA33C4" w:rsidP="005D38F7">
      <w:pPr>
        <w:pStyle w:val="Lijstalinea"/>
        <w:numPr>
          <w:ilvl w:val="0"/>
          <w:numId w:val="41"/>
        </w:numPr>
        <w:rPr>
          <w:b/>
          <w:bCs/>
        </w:rPr>
      </w:pPr>
      <w:proofErr w:type="spellStart"/>
      <w:r w:rsidRPr="005D38F7">
        <w:rPr>
          <w:b/>
          <w:bCs/>
        </w:rPr>
        <w:t>Self</w:t>
      </w:r>
      <w:proofErr w:type="spellEnd"/>
      <w:r w:rsidRPr="005D38F7">
        <w:rPr>
          <w:b/>
          <w:bCs/>
        </w:rPr>
        <w:t xml:space="preserve"> </w:t>
      </w:r>
      <w:proofErr w:type="spellStart"/>
      <w:r w:rsidRPr="005D38F7">
        <w:rPr>
          <w:b/>
          <w:bCs/>
        </w:rPr>
        <w:t>Validating</w:t>
      </w:r>
      <w:proofErr w:type="spellEnd"/>
      <w:r w:rsidR="005D38F7">
        <w:rPr>
          <w:b/>
          <w:bCs/>
        </w:rPr>
        <w:t>:</w:t>
      </w:r>
    </w:p>
    <w:p w14:paraId="7822B1B7" w14:textId="741A6568" w:rsidR="00BA33C4" w:rsidRDefault="00BA33C4" w:rsidP="005D38F7">
      <w:pPr>
        <w:pStyle w:val="Lijstalinea"/>
        <w:numPr>
          <w:ilvl w:val="1"/>
          <w:numId w:val="41"/>
        </w:numPr>
      </w:pPr>
      <w:r>
        <w:t>Geen manuele check nodig om te weten of een test slaagt of faalt</w:t>
      </w:r>
      <w:r w:rsidR="0000563A">
        <w:t xml:space="preserve">, het wordt automatisch aan jou verteld. </w:t>
      </w:r>
    </w:p>
    <w:p w14:paraId="31117956" w14:textId="0ECA4DD3" w:rsidR="0000563A" w:rsidRPr="005D38F7" w:rsidRDefault="0000563A" w:rsidP="005D38F7">
      <w:pPr>
        <w:pStyle w:val="Lijstalinea"/>
        <w:numPr>
          <w:ilvl w:val="0"/>
          <w:numId w:val="41"/>
        </w:numPr>
        <w:rPr>
          <w:b/>
          <w:bCs/>
        </w:rPr>
      </w:pPr>
      <w:proofErr w:type="spellStart"/>
      <w:r w:rsidRPr="005D38F7">
        <w:rPr>
          <w:b/>
          <w:bCs/>
        </w:rPr>
        <w:t>Timeley</w:t>
      </w:r>
      <w:proofErr w:type="spellEnd"/>
      <w:r w:rsidR="005D38F7">
        <w:rPr>
          <w:b/>
          <w:bCs/>
        </w:rPr>
        <w:t>:</w:t>
      </w:r>
    </w:p>
    <w:p w14:paraId="7B89DDDC" w14:textId="7748E73C" w:rsidR="0000563A" w:rsidRDefault="0000563A" w:rsidP="005D38F7">
      <w:pPr>
        <w:pStyle w:val="Lijstalinea"/>
        <w:numPr>
          <w:ilvl w:val="1"/>
          <w:numId w:val="41"/>
        </w:numPr>
      </w:pPr>
      <w:r>
        <w:t xml:space="preserve">De testen maken mogen niet </w:t>
      </w:r>
      <w:r w:rsidR="005D38F7">
        <w:t xml:space="preserve">te lang duren </w:t>
      </w:r>
    </w:p>
    <w:p w14:paraId="0A556D70" w14:textId="78EF0CD2" w:rsidR="005D38F7" w:rsidRDefault="005D38F7" w:rsidP="005D38F7">
      <w:pPr>
        <w:pStyle w:val="Lijstalinea"/>
        <w:numPr>
          <w:ilvl w:val="0"/>
          <w:numId w:val="41"/>
        </w:numPr>
      </w:pPr>
      <w:r>
        <w:t>Het moet geschreven zijn voor er wordt gecodeerd</w:t>
      </w:r>
    </w:p>
    <w:p w14:paraId="6896F2C1" w14:textId="7E3BE18A" w:rsidR="00051AA1" w:rsidRDefault="004D67D2" w:rsidP="004D67D2">
      <w:pPr>
        <w:pStyle w:val="Kop2"/>
      </w:pPr>
      <w:bookmarkStart w:id="19" w:name="_Toc153310281"/>
      <w:r>
        <w:t>Ontwerp technieken</w:t>
      </w:r>
      <w:bookmarkEnd w:id="19"/>
    </w:p>
    <w:p w14:paraId="5BAA80A1" w14:textId="48613E5F" w:rsidR="0008450A" w:rsidRDefault="0008450A" w:rsidP="005E07A5">
      <w:pPr>
        <w:pStyle w:val="Geenafstand"/>
      </w:pPr>
      <w:r>
        <w:t xml:space="preserve">Test cases: </w:t>
      </w:r>
    </w:p>
    <w:p w14:paraId="5BB68A75" w14:textId="79F16A81" w:rsidR="0008450A" w:rsidRPr="005E07A5" w:rsidRDefault="00D340F7" w:rsidP="005E07A5">
      <w:pPr>
        <w:pStyle w:val="Lijstalinea"/>
        <w:numPr>
          <w:ilvl w:val="0"/>
          <w:numId w:val="42"/>
        </w:numPr>
        <w:rPr>
          <w:b/>
          <w:bCs/>
        </w:rPr>
      </w:pPr>
      <w:r w:rsidRPr="005E07A5">
        <w:rPr>
          <w:b/>
          <w:bCs/>
        </w:rPr>
        <w:t xml:space="preserve">Positief testen: </w:t>
      </w:r>
    </w:p>
    <w:p w14:paraId="508E2C44" w14:textId="72570EC7" w:rsidR="00D340F7" w:rsidRDefault="00E43065" w:rsidP="005E07A5">
      <w:pPr>
        <w:pStyle w:val="Lijstalinea"/>
        <w:numPr>
          <w:ilvl w:val="1"/>
          <w:numId w:val="42"/>
        </w:numPr>
      </w:pPr>
      <w:r w:rsidRPr="00E43065">
        <w:t xml:space="preserve">test cases die </w:t>
      </w:r>
      <w:r w:rsidRPr="005E07A5">
        <w:rPr>
          <w:b/>
          <w:bCs/>
        </w:rPr>
        <w:t>geldige</w:t>
      </w:r>
      <w:r w:rsidRPr="00E43065">
        <w:t xml:space="preserve"> data aan</w:t>
      </w:r>
      <w:r>
        <w:t xml:space="preserve">leveren </w:t>
      </w:r>
    </w:p>
    <w:p w14:paraId="520307E3" w14:textId="012A155C" w:rsidR="00E43065" w:rsidRDefault="00E43065" w:rsidP="005E07A5">
      <w:pPr>
        <w:pStyle w:val="Lijstalinea"/>
        <w:numPr>
          <w:ilvl w:val="1"/>
          <w:numId w:val="42"/>
        </w:numPr>
      </w:pPr>
      <w:r>
        <w:t xml:space="preserve">Kijk of de code </w:t>
      </w:r>
      <w:r w:rsidR="005E07A5" w:rsidRPr="005E07A5">
        <w:rPr>
          <w:b/>
          <w:bCs/>
        </w:rPr>
        <w:t>effectief</w:t>
      </w:r>
      <w:r>
        <w:t xml:space="preserve"> </w:t>
      </w:r>
      <w:r w:rsidRPr="005E07A5">
        <w:rPr>
          <w:b/>
          <w:bCs/>
        </w:rPr>
        <w:t>doet</w:t>
      </w:r>
      <w:r>
        <w:t xml:space="preserve"> wat ze </w:t>
      </w:r>
      <w:r w:rsidRPr="005E07A5">
        <w:rPr>
          <w:b/>
          <w:bCs/>
        </w:rPr>
        <w:t>verondersteld</w:t>
      </w:r>
      <w:r>
        <w:t xml:space="preserve"> wordt.</w:t>
      </w:r>
    </w:p>
    <w:p w14:paraId="5F38A00E" w14:textId="30A0E8A6" w:rsidR="00E43065" w:rsidRPr="005E07A5" w:rsidRDefault="00E43065" w:rsidP="005E07A5">
      <w:pPr>
        <w:pStyle w:val="Lijstalinea"/>
        <w:numPr>
          <w:ilvl w:val="0"/>
          <w:numId w:val="42"/>
        </w:numPr>
        <w:rPr>
          <w:b/>
          <w:bCs/>
        </w:rPr>
      </w:pPr>
      <w:r w:rsidRPr="005E07A5">
        <w:rPr>
          <w:b/>
          <w:bCs/>
        </w:rPr>
        <w:t xml:space="preserve">Negatief testen: </w:t>
      </w:r>
    </w:p>
    <w:p w14:paraId="2301171E" w14:textId="70FB757F" w:rsidR="00E43065" w:rsidRDefault="00E43065" w:rsidP="005E07A5">
      <w:pPr>
        <w:pStyle w:val="Lijstalinea"/>
        <w:numPr>
          <w:ilvl w:val="1"/>
          <w:numId w:val="42"/>
        </w:numPr>
      </w:pPr>
      <w:r w:rsidRPr="00E43065">
        <w:t xml:space="preserve">Test cases die </w:t>
      </w:r>
      <w:r w:rsidRPr="005E07A5">
        <w:rPr>
          <w:b/>
          <w:bCs/>
        </w:rPr>
        <w:t>ongeldige</w:t>
      </w:r>
      <w:r w:rsidRPr="00E43065">
        <w:t xml:space="preserve"> data aan</w:t>
      </w:r>
      <w:r>
        <w:t>leveren</w:t>
      </w:r>
    </w:p>
    <w:p w14:paraId="03F3F008" w14:textId="41A5A08D" w:rsidR="005E07A5" w:rsidRDefault="005E07A5" w:rsidP="005E07A5">
      <w:pPr>
        <w:pStyle w:val="Lijstalinea"/>
        <w:numPr>
          <w:ilvl w:val="1"/>
          <w:numId w:val="42"/>
        </w:numPr>
      </w:pPr>
      <w:r>
        <w:t xml:space="preserve">Kijken of de code </w:t>
      </w:r>
      <w:r w:rsidRPr="005E07A5">
        <w:rPr>
          <w:b/>
          <w:bCs/>
        </w:rPr>
        <w:t>effectief</w:t>
      </w:r>
      <w:r>
        <w:t xml:space="preserve"> reageert wanneer </w:t>
      </w:r>
      <w:r w:rsidRPr="005E07A5">
        <w:rPr>
          <w:b/>
          <w:bCs/>
        </w:rPr>
        <w:t>ongeldige data</w:t>
      </w:r>
      <w:r>
        <w:t xml:space="preserve"> wordt aangeleverd. </w:t>
      </w:r>
    </w:p>
    <w:p w14:paraId="67E897D8" w14:textId="015E2697" w:rsidR="005E07A5" w:rsidRDefault="00565BA6" w:rsidP="00565BA6">
      <w:pPr>
        <w:pStyle w:val="Geenafstand"/>
      </w:pPr>
      <w:r>
        <w:lastRenderedPageBreak/>
        <w:t>Equivalentiepartities</w:t>
      </w:r>
      <w:r w:rsidR="002531F7">
        <w:t xml:space="preserve"> (EP)</w:t>
      </w:r>
      <w:r>
        <w:t xml:space="preserve">: </w:t>
      </w:r>
    </w:p>
    <w:p w14:paraId="7965BB68" w14:textId="1A0972F2" w:rsidR="00565BA6" w:rsidRDefault="00565BA6" w:rsidP="005B2CF7">
      <w:pPr>
        <w:pStyle w:val="Lijstalinea"/>
        <w:numPr>
          <w:ilvl w:val="0"/>
          <w:numId w:val="43"/>
        </w:numPr>
      </w:pPr>
      <w:r>
        <w:t xml:space="preserve">Een interval van gegevens waarvoor je eenzelfde gedrag van een methode verwacht. </w:t>
      </w:r>
    </w:p>
    <w:p w14:paraId="2276B30B" w14:textId="03FCF73C" w:rsidR="000B6115" w:rsidRDefault="000B6115" w:rsidP="005B2CF7">
      <w:pPr>
        <w:pStyle w:val="Lijstalinea"/>
        <w:numPr>
          <w:ilvl w:val="1"/>
          <w:numId w:val="43"/>
        </w:numPr>
      </w:pPr>
      <w:r>
        <w:t>Deze techniek kan je gebruiken</w:t>
      </w:r>
      <w:r w:rsidR="005B2CF7">
        <w:t xml:space="preserve"> wanneer in de domeinregels bereiken, intervallen worden vermeld.</w:t>
      </w:r>
    </w:p>
    <w:p w14:paraId="40B3BF84" w14:textId="192A9203" w:rsidR="005B2CF7" w:rsidRDefault="005B2CF7" w:rsidP="005B2CF7">
      <w:pPr>
        <w:pStyle w:val="Lijstalinea"/>
        <w:numPr>
          <w:ilvl w:val="1"/>
          <w:numId w:val="43"/>
        </w:numPr>
      </w:pPr>
      <w:r>
        <w:t>Om testgevallen te bepalen gaan we ons beperken tot 1 willekeurig data element per partitie.</w:t>
      </w:r>
    </w:p>
    <w:p w14:paraId="7613FFC8" w14:textId="7D837728" w:rsidR="005B2CF7" w:rsidRDefault="005B2CF7" w:rsidP="005B2CF7">
      <w:pPr>
        <w:pStyle w:val="Lijstalinea"/>
        <w:numPr>
          <w:ilvl w:val="1"/>
          <w:numId w:val="43"/>
        </w:numPr>
      </w:pPr>
      <w:r>
        <w:t>Het getal moet bv. positief zijn</w:t>
      </w:r>
      <w:r w:rsidR="00DD1883">
        <w:t>, maar ongeacht welke negatieve prijs, krijg je altijd dezelfde feedback (1 negatief testgetal is dus goed genoeg)</w:t>
      </w:r>
    </w:p>
    <w:p w14:paraId="06A61881" w14:textId="77777777" w:rsidR="00EB1373" w:rsidRDefault="00EB1373" w:rsidP="00EB1373"/>
    <w:p w14:paraId="246C7389" w14:textId="52FC9AB4" w:rsidR="002531F7" w:rsidRDefault="002531F7" w:rsidP="002531F7">
      <w:pPr>
        <w:pStyle w:val="Geenafstand"/>
      </w:pPr>
      <w:r>
        <w:t xml:space="preserve">Geldige EP: </w:t>
      </w:r>
    </w:p>
    <w:p w14:paraId="6D50C0D4" w14:textId="291EA9B1" w:rsidR="002531F7" w:rsidRDefault="002531F7" w:rsidP="00EB1373">
      <w:r>
        <w:t xml:space="preserve">Dit is met normaal gedrag. Ze leiden tot </w:t>
      </w:r>
      <w:r w:rsidRPr="008E6381">
        <w:rPr>
          <w:color w:val="00B050"/>
        </w:rPr>
        <w:t xml:space="preserve">positieve </w:t>
      </w:r>
      <w:r>
        <w:t xml:space="preserve">testen. </w:t>
      </w:r>
    </w:p>
    <w:p w14:paraId="01FD9923" w14:textId="77777777" w:rsidR="002531F7" w:rsidRDefault="002531F7" w:rsidP="00EB1373"/>
    <w:p w14:paraId="53C84421" w14:textId="294E3949" w:rsidR="002531F7" w:rsidRDefault="002531F7" w:rsidP="002531F7">
      <w:pPr>
        <w:pStyle w:val="Geenafstand"/>
      </w:pPr>
      <w:r>
        <w:t xml:space="preserve">Negatieve EP: </w:t>
      </w:r>
    </w:p>
    <w:p w14:paraId="2D1BA20C" w14:textId="11CC6CF8" w:rsidR="002531F7" w:rsidRDefault="002531F7" w:rsidP="00EB1373">
      <w:r>
        <w:t xml:space="preserve">Dit abnormaal gedrag. Hierbij wordt een </w:t>
      </w:r>
      <w:proofErr w:type="spellStart"/>
      <w:r>
        <w:t>Exception</w:t>
      </w:r>
      <w:proofErr w:type="spellEnd"/>
      <w:r>
        <w:t xml:space="preserve"> geworpen. </w:t>
      </w:r>
      <w:r w:rsidR="008E6381">
        <w:t xml:space="preserve">Ze leiden tot </w:t>
      </w:r>
      <w:r w:rsidR="008E6381" w:rsidRPr="008E6381">
        <w:rPr>
          <w:color w:val="FF0000"/>
        </w:rPr>
        <w:t xml:space="preserve">negatieve </w:t>
      </w:r>
      <w:r w:rsidR="008E6381">
        <w:t>testen.</w:t>
      </w:r>
    </w:p>
    <w:p w14:paraId="31E5ED05" w14:textId="77777777" w:rsidR="00EB1373" w:rsidRPr="00E43065" w:rsidRDefault="00EB1373" w:rsidP="00EB1373"/>
    <w:p w14:paraId="4F6454C7" w14:textId="00791548" w:rsidR="00051AA1" w:rsidRDefault="00002273" w:rsidP="002323E2">
      <w:pPr>
        <w:pStyle w:val="Geenafstand"/>
      </w:pPr>
      <w:r>
        <w:t xml:space="preserve">Tip </w:t>
      </w:r>
      <w:proofErr w:type="spellStart"/>
      <w:r>
        <w:t>UnitTesten</w:t>
      </w:r>
      <w:proofErr w:type="spellEnd"/>
      <w:r>
        <w:t xml:space="preserve"> maken:</w:t>
      </w:r>
    </w:p>
    <w:p w14:paraId="2D55739A" w14:textId="30ADD17A" w:rsidR="008553CB" w:rsidRDefault="00002273" w:rsidP="00D11925">
      <w:pPr>
        <w:pStyle w:val="Lijstalinea"/>
        <w:numPr>
          <w:ilvl w:val="0"/>
          <w:numId w:val="43"/>
        </w:numPr>
      </w:pPr>
      <w:r>
        <w:t>Je neemt een paramater en maakt</w:t>
      </w:r>
      <w:r w:rsidR="00564D03">
        <w:t xml:space="preserve"> op een</w:t>
      </w:r>
      <w:r w:rsidR="00983281">
        <w:t xml:space="preserve"> </w:t>
      </w:r>
      <w:proofErr w:type="spellStart"/>
      <w:r w:rsidR="00983281">
        <w:t>getallenas</w:t>
      </w:r>
      <w:proofErr w:type="spellEnd"/>
      <w:r w:rsidR="00A659C5">
        <w:t xml:space="preserve"> bij </w:t>
      </w:r>
      <w:proofErr w:type="spellStart"/>
      <w:r w:rsidR="00A659C5">
        <w:t>ints</w:t>
      </w:r>
      <w:proofErr w:type="spellEnd"/>
      <w:r w:rsidR="00A659C5">
        <w:t xml:space="preserve"> en doubles</w:t>
      </w:r>
      <w:r w:rsidR="00983281">
        <w:t>.</w:t>
      </w:r>
    </w:p>
    <w:p w14:paraId="4048FBE9" w14:textId="78F5ACA7" w:rsidR="008553CB" w:rsidRDefault="008553CB" w:rsidP="00D11925">
      <w:pPr>
        <w:pStyle w:val="Lijstalinea"/>
        <w:numPr>
          <w:ilvl w:val="1"/>
          <w:numId w:val="43"/>
        </w:numPr>
      </w:pPr>
      <w:r>
        <w:t>Het interval dat geldig is kleur je groen.</w:t>
      </w:r>
    </w:p>
    <w:p w14:paraId="47F44ECA" w14:textId="2CD5A4CE" w:rsidR="00002273" w:rsidRDefault="008553CB" w:rsidP="00D11925">
      <w:pPr>
        <w:pStyle w:val="Lijstalinea"/>
        <w:numPr>
          <w:ilvl w:val="1"/>
          <w:numId w:val="43"/>
        </w:numPr>
      </w:pPr>
      <w:r>
        <w:t xml:space="preserve">Het interval dat ongeldig is kleur je rood. </w:t>
      </w:r>
      <w:r w:rsidR="00983281">
        <w:t xml:space="preserve"> </w:t>
      </w:r>
    </w:p>
    <w:p w14:paraId="3D8F1966" w14:textId="55B60FB7" w:rsidR="00D11925" w:rsidRDefault="007B5436" w:rsidP="00D11925">
      <w:pPr>
        <w:pStyle w:val="Lijstalinea"/>
        <w:numPr>
          <w:ilvl w:val="1"/>
          <w:numId w:val="43"/>
        </w:numPr>
      </w:pPr>
      <w:r w:rsidRPr="007B5436">
        <w:rPr>
          <w:noProof/>
        </w:rPr>
        <w:drawing>
          <wp:inline distT="0" distB="0" distL="0" distR="0" wp14:anchorId="4485C5AF" wp14:editId="192C074E">
            <wp:extent cx="4692650" cy="324526"/>
            <wp:effectExtent l="0" t="0" r="0" b="0"/>
            <wp:docPr id="1492315240" name="Afbeelding 1" descr="Afbeelding met schermopname, lijn,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15240" name="Afbeelding 1" descr="Afbeelding met schermopname, lijn, Rechthoek&#10;&#10;Automatisch gegenereerde beschrijving"/>
                    <pic:cNvPicPr/>
                  </pic:nvPicPr>
                  <pic:blipFill>
                    <a:blip r:embed="rId52"/>
                    <a:stretch>
                      <a:fillRect/>
                    </a:stretch>
                  </pic:blipFill>
                  <pic:spPr>
                    <a:xfrm>
                      <a:off x="0" y="0"/>
                      <a:ext cx="4800680" cy="331997"/>
                    </a:xfrm>
                    <a:prstGeom prst="rect">
                      <a:avLst/>
                    </a:prstGeom>
                  </pic:spPr>
                </pic:pic>
              </a:graphicData>
            </a:graphic>
          </wp:inline>
        </w:drawing>
      </w:r>
    </w:p>
    <w:p w14:paraId="13DD408B" w14:textId="5EF5382E" w:rsidR="007B5436" w:rsidRDefault="00732291" w:rsidP="00D11925">
      <w:pPr>
        <w:pStyle w:val="Lijstalinea"/>
        <w:numPr>
          <w:ilvl w:val="1"/>
          <w:numId w:val="43"/>
        </w:numPr>
      </w:pPr>
      <w:r w:rsidRPr="001D4590">
        <w:t xml:space="preserve">De grenzen eindigen 1 – </w:t>
      </w:r>
      <w:proofErr w:type="spellStart"/>
      <w:r w:rsidRPr="001D4590">
        <w:t>postief</w:t>
      </w:r>
      <w:proofErr w:type="spellEnd"/>
      <w:r w:rsidRPr="001D4590">
        <w:t xml:space="preserve"> en 1 + </w:t>
      </w:r>
      <w:r w:rsidR="001D4590" w:rsidRPr="001D4590">
        <w:t>positie</w:t>
      </w:r>
      <w:r w:rsidR="001D4590">
        <w:t xml:space="preserve">f van de </w:t>
      </w:r>
      <w:r w:rsidR="009625EC">
        <w:t>getallen as</w:t>
      </w:r>
      <w:r w:rsidR="001D4590">
        <w:t xml:space="preserve">. </w:t>
      </w:r>
    </w:p>
    <w:p w14:paraId="3F2B590F" w14:textId="0750E524" w:rsidR="001D4590" w:rsidRDefault="001D4590" w:rsidP="00D11925">
      <w:pPr>
        <w:pStyle w:val="Lijstalinea"/>
        <w:numPr>
          <w:ilvl w:val="1"/>
          <w:numId w:val="43"/>
        </w:numPr>
      </w:pPr>
      <w:r>
        <w:t xml:space="preserve">Hierbij heb je </w:t>
      </w:r>
      <w:r w:rsidR="005C445E">
        <w:t>enkele unittesten:</w:t>
      </w:r>
    </w:p>
    <w:p w14:paraId="71EDE8DC" w14:textId="2771F5B8" w:rsidR="005C445E" w:rsidRPr="00F40950" w:rsidRDefault="005C445E" w:rsidP="005C445E">
      <w:pPr>
        <w:pStyle w:val="Lijstalinea"/>
        <w:numPr>
          <w:ilvl w:val="2"/>
          <w:numId w:val="43"/>
        </w:numPr>
        <w:rPr>
          <w:color w:val="FF0000"/>
        </w:rPr>
      </w:pPr>
      <w:r w:rsidRPr="00F40950">
        <w:rPr>
          <w:color w:val="FF0000"/>
        </w:rPr>
        <w:t xml:space="preserve">-5 = </w:t>
      </w:r>
      <w:proofErr w:type="spellStart"/>
      <w:r w:rsidRPr="00F40950">
        <w:rPr>
          <w:color w:val="FF0000"/>
        </w:rPr>
        <w:t>Exception</w:t>
      </w:r>
      <w:proofErr w:type="spellEnd"/>
    </w:p>
    <w:p w14:paraId="5C83B7E7" w14:textId="7A1F9BAE" w:rsidR="005C445E" w:rsidRPr="00F40950" w:rsidRDefault="005C445E" w:rsidP="005C445E">
      <w:pPr>
        <w:pStyle w:val="Lijstalinea"/>
        <w:numPr>
          <w:ilvl w:val="2"/>
          <w:numId w:val="43"/>
        </w:numPr>
        <w:rPr>
          <w:color w:val="FF0000"/>
        </w:rPr>
      </w:pPr>
      <w:r w:rsidRPr="00F40950">
        <w:rPr>
          <w:color w:val="FF0000"/>
        </w:rPr>
        <w:t xml:space="preserve">20 = </w:t>
      </w:r>
      <w:proofErr w:type="spellStart"/>
      <w:r w:rsidRPr="00F40950">
        <w:rPr>
          <w:color w:val="FF0000"/>
        </w:rPr>
        <w:t>Exception</w:t>
      </w:r>
      <w:proofErr w:type="spellEnd"/>
    </w:p>
    <w:p w14:paraId="1FD3CB8A" w14:textId="001D19A2" w:rsidR="005C445E" w:rsidRPr="00F40950" w:rsidRDefault="005C445E" w:rsidP="005C445E">
      <w:pPr>
        <w:pStyle w:val="Lijstalinea"/>
        <w:numPr>
          <w:ilvl w:val="2"/>
          <w:numId w:val="43"/>
        </w:numPr>
        <w:rPr>
          <w:color w:val="70AD47" w:themeColor="accent6"/>
        </w:rPr>
      </w:pPr>
      <w:r w:rsidRPr="00F40950">
        <w:rPr>
          <w:color w:val="70AD47" w:themeColor="accent6"/>
        </w:rPr>
        <w:t>5 = Bestelling gemaakt</w:t>
      </w:r>
    </w:p>
    <w:p w14:paraId="2BEF5257" w14:textId="1DC04245" w:rsidR="005C445E" w:rsidRPr="00F40950" w:rsidRDefault="005C445E" w:rsidP="005C445E">
      <w:pPr>
        <w:pStyle w:val="Lijstalinea"/>
        <w:numPr>
          <w:ilvl w:val="2"/>
          <w:numId w:val="43"/>
        </w:numPr>
        <w:rPr>
          <w:color w:val="FF0000"/>
        </w:rPr>
      </w:pPr>
      <w:r w:rsidRPr="00F40950">
        <w:rPr>
          <w:color w:val="FF0000"/>
        </w:rPr>
        <w:t xml:space="preserve">0 = </w:t>
      </w:r>
      <w:proofErr w:type="spellStart"/>
      <w:r w:rsidRPr="00F40950">
        <w:rPr>
          <w:color w:val="FF0000"/>
        </w:rPr>
        <w:t>Ecxeption</w:t>
      </w:r>
      <w:proofErr w:type="spellEnd"/>
    </w:p>
    <w:p w14:paraId="3BB22BED" w14:textId="2E95FC17" w:rsidR="00C2056B" w:rsidRPr="00F40950" w:rsidRDefault="00C2056B" w:rsidP="005C445E">
      <w:pPr>
        <w:pStyle w:val="Lijstalinea"/>
        <w:numPr>
          <w:ilvl w:val="2"/>
          <w:numId w:val="43"/>
        </w:numPr>
        <w:rPr>
          <w:color w:val="FF0000"/>
        </w:rPr>
      </w:pPr>
      <w:r w:rsidRPr="00F40950">
        <w:rPr>
          <w:color w:val="FF0000"/>
        </w:rPr>
        <w:t xml:space="preserve">11 = </w:t>
      </w:r>
      <w:proofErr w:type="spellStart"/>
      <w:r w:rsidRPr="00F40950">
        <w:rPr>
          <w:color w:val="FF0000"/>
        </w:rPr>
        <w:t>Exception</w:t>
      </w:r>
      <w:proofErr w:type="spellEnd"/>
    </w:p>
    <w:p w14:paraId="633FE3C5" w14:textId="1B5ADB17" w:rsidR="009625EC" w:rsidRPr="00F40950" w:rsidRDefault="009625EC" w:rsidP="005C445E">
      <w:pPr>
        <w:pStyle w:val="Lijstalinea"/>
        <w:numPr>
          <w:ilvl w:val="2"/>
          <w:numId w:val="43"/>
        </w:numPr>
        <w:rPr>
          <w:color w:val="70AD47" w:themeColor="accent6"/>
        </w:rPr>
      </w:pPr>
      <w:r w:rsidRPr="00F40950">
        <w:rPr>
          <w:color w:val="70AD47" w:themeColor="accent6"/>
        </w:rPr>
        <w:t>1 = Bestelling gemaakt</w:t>
      </w:r>
      <w:r w:rsidR="001B77FE" w:rsidRPr="00F40950">
        <w:rPr>
          <w:color w:val="70AD47" w:themeColor="accent6"/>
        </w:rPr>
        <w:t xml:space="preserve"> (</w:t>
      </w:r>
      <w:proofErr w:type="spellStart"/>
      <w:r w:rsidR="001B77FE" w:rsidRPr="00F40950">
        <w:rPr>
          <w:color w:val="70AD47" w:themeColor="accent6"/>
        </w:rPr>
        <w:t>Boundry</w:t>
      </w:r>
      <w:proofErr w:type="spellEnd"/>
      <w:r w:rsidR="001B77FE" w:rsidRPr="00F40950">
        <w:rPr>
          <w:color w:val="70AD47" w:themeColor="accent6"/>
        </w:rPr>
        <w:t xml:space="preserve"> </w:t>
      </w:r>
      <w:proofErr w:type="spellStart"/>
      <w:r w:rsidR="001B77FE" w:rsidRPr="00F40950">
        <w:rPr>
          <w:color w:val="70AD47" w:themeColor="accent6"/>
        </w:rPr>
        <w:t>values</w:t>
      </w:r>
      <w:proofErr w:type="spellEnd"/>
      <w:r w:rsidR="00DA28EE" w:rsidRPr="00F40950">
        <w:rPr>
          <w:color w:val="70AD47" w:themeColor="accent6"/>
        </w:rPr>
        <w:t xml:space="preserve"> – kleinst toegelaten aantal</w:t>
      </w:r>
      <w:r w:rsidR="001B77FE" w:rsidRPr="00F40950">
        <w:rPr>
          <w:color w:val="70AD47" w:themeColor="accent6"/>
        </w:rPr>
        <w:t>)</w:t>
      </w:r>
    </w:p>
    <w:p w14:paraId="37C7D16C" w14:textId="12493F64" w:rsidR="009625EC" w:rsidRPr="00F40950" w:rsidRDefault="009625EC" w:rsidP="005C445E">
      <w:pPr>
        <w:pStyle w:val="Lijstalinea"/>
        <w:numPr>
          <w:ilvl w:val="2"/>
          <w:numId w:val="43"/>
        </w:numPr>
        <w:rPr>
          <w:color w:val="70AD47" w:themeColor="accent6"/>
        </w:rPr>
      </w:pPr>
      <w:r w:rsidRPr="00F40950">
        <w:rPr>
          <w:color w:val="70AD47" w:themeColor="accent6"/>
        </w:rPr>
        <w:t>10 = Bestelling gemaakt</w:t>
      </w:r>
      <w:r w:rsidR="001B77FE" w:rsidRPr="00F40950">
        <w:rPr>
          <w:color w:val="70AD47" w:themeColor="accent6"/>
        </w:rPr>
        <w:t xml:space="preserve"> (</w:t>
      </w:r>
      <w:proofErr w:type="spellStart"/>
      <w:r w:rsidR="001B77FE" w:rsidRPr="00F40950">
        <w:rPr>
          <w:color w:val="70AD47" w:themeColor="accent6"/>
        </w:rPr>
        <w:t>Boundry</w:t>
      </w:r>
      <w:proofErr w:type="spellEnd"/>
      <w:r w:rsidR="001B77FE" w:rsidRPr="00F40950">
        <w:rPr>
          <w:color w:val="70AD47" w:themeColor="accent6"/>
        </w:rPr>
        <w:t xml:space="preserve"> </w:t>
      </w:r>
      <w:proofErr w:type="spellStart"/>
      <w:r w:rsidR="001B77FE" w:rsidRPr="00F40950">
        <w:rPr>
          <w:color w:val="70AD47" w:themeColor="accent6"/>
        </w:rPr>
        <w:t>values</w:t>
      </w:r>
      <w:proofErr w:type="spellEnd"/>
      <w:r w:rsidR="00DA28EE" w:rsidRPr="00F40950">
        <w:rPr>
          <w:color w:val="70AD47" w:themeColor="accent6"/>
        </w:rPr>
        <w:t xml:space="preserve"> – grootst toegelaten aantal</w:t>
      </w:r>
      <w:r w:rsidR="001B77FE" w:rsidRPr="00F40950">
        <w:rPr>
          <w:color w:val="70AD47" w:themeColor="accent6"/>
        </w:rPr>
        <w:t>)</w:t>
      </w:r>
    </w:p>
    <w:p w14:paraId="45CE3B5B" w14:textId="15A85DC1" w:rsidR="005611FF" w:rsidRDefault="00C2056B" w:rsidP="005611FF">
      <w:pPr>
        <w:pStyle w:val="Lijstalinea"/>
        <w:numPr>
          <w:ilvl w:val="2"/>
          <w:numId w:val="43"/>
        </w:numPr>
      </w:pPr>
      <w:r>
        <w:t>…</w:t>
      </w:r>
    </w:p>
    <w:p w14:paraId="195778C5" w14:textId="252B6D86" w:rsidR="00A659C5" w:rsidRDefault="00A659C5" w:rsidP="00A659C5">
      <w:pPr>
        <w:pStyle w:val="Lijstalinea"/>
        <w:numPr>
          <w:ilvl w:val="0"/>
          <w:numId w:val="43"/>
        </w:numPr>
      </w:pPr>
      <w:r>
        <w:t xml:space="preserve">Bij </w:t>
      </w:r>
      <w:proofErr w:type="spellStart"/>
      <w:r>
        <w:t>booleans</w:t>
      </w:r>
      <w:proofErr w:type="spellEnd"/>
      <w:r w:rsidR="004F59A4">
        <w:t xml:space="preserve"> zal de waarde altijd geldig zijn, MAAR het zal TRUE of FALSE zijn. </w:t>
      </w:r>
    </w:p>
    <w:p w14:paraId="668AB728" w14:textId="77777777" w:rsidR="002876E3" w:rsidRDefault="002876E3" w:rsidP="002876E3"/>
    <w:p w14:paraId="60CC6FF0" w14:textId="37B403F1" w:rsidR="002876E3" w:rsidRDefault="002876E3" w:rsidP="00B3313D">
      <w:pPr>
        <w:pStyle w:val="Geenafstand"/>
      </w:pPr>
      <w:r>
        <w:t>Stappenplan testen maken Equivalentiepartities:</w:t>
      </w:r>
    </w:p>
    <w:p w14:paraId="1E149B69" w14:textId="5D2CC632" w:rsidR="002876E3" w:rsidRDefault="002876E3" w:rsidP="00B3313D">
      <w:pPr>
        <w:pStyle w:val="Lijstalinea"/>
        <w:numPr>
          <w:ilvl w:val="0"/>
          <w:numId w:val="44"/>
        </w:numPr>
      </w:pPr>
      <w:r>
        <w:t>Willekeurige waarden kiezen</w:t>
      </w:r>
      <w:r w:rsidR="00841459">
        <w:t xml:space="preserve"> na </w:t>
      </w:r>
      <w:r w:rsidR="00E874C0">
        <w:t xml:space="preserve">en voor </w:t>
      </w:r>
      <w:r w:rsidR="00841459">
        <w:t>de geldige boundrys</w:t>
      </w:r>
      <w:r w:rsidR="0083518D">
        <w:t xml:space="preserve"> (2 </w:t>
      </w:r>
      <w:proofErr w:type="spellStart"/>
      <w:r w:rsidR="0083518D">
        <w:t>partitites</w:t>
      </w:r>
      <w:proofErr w:type="spellEnd"/>
      <w:r w:rsidR="00DD0BB6">
        <w:t>)</w:t>
      </w:r>
    </w:p>
    <w:p w14:paraId="0EE0514D" w14:textId="355EAA42" w:rsidR="00B9151A" w:rsidRDefault="00B9151A" w:rsidP="00B3313D">
      <w:pPr>
        <w:pStyle w:val="Lijstalinea"/>
        <w:numPr>
          <w:ilvl w:val="0"/>
          <w:numId w:val="44"/>
        </w:numPr>
      </w:pPr>
      <w:r>
        <w:t xml:space="preserve">Kijken of de </w:t>
      </w:r>
      <w:proofErr w:type="spellStart"/>
      <w:r>
        <w:t>boundry</w:t>
      </w:r>
      <w:proofErr w:type="spellEnd"/>
      <w:r>
        <w:t>(‘s) geldig of ongeldig zijn.</w:t>
      </w:r>
    </w:p>
    <w:p w14:paraId="78676995" w14:textId="015AC4B1" w:rsidR="00E874C0" w:rsidRDefault="00E874C0" w:rsidP="00B3313D">
      <w:pPr>
        <w:pStyle w:val="Lijstalinea"/>
        <w:numPr>
          <w:ilvl w:val="0"/>
          <w:numId w:val="44"/>
        </w:numPr>
      </w:pPr>
      <w:r>
        <w:t>De boundrys overnemen</w:t>
      </w:r>
      <w:r w:rsidR="002F606C">
        <w:t xml:space="preserve"> (-1 en +1 indien type = int)</w:t>
      </w:r>
    </w:p>
    <w:p w14:paraId="58403452" w14:textId="77777777" w:rsidR="005611FF" w:rsidRDefault="005611FF" w:rsidP="005611FF"/>
    <w:p w14:paraId="1CB7A062" w14:textId="4FF25823" w:rsidR="005F594A" w:rsidRDefault="005F594A" w:rsidP="005611FF">
      <w:pPr>
        <w:pStyle w:val="Geenafstand"/>
      </w:pPr>
      <w:r>
        <w:t>Naamgeving:</w:t>
      </w:r>
    </w:p>
    <w:p w14:paraId="398524B7" w14:textId="38069001" w:rsidR="005611FF" w:rsidRDefault="005611FF" w:rsidP="00E05360">
      <w:pPr>
        <w:pStyle w:val="Lijstalinea"/>
        <w:numPr>
          <w:ilvl w:val="0"/>
          <w:numId w:val="43"/>
        </w:numPr>
      </w:pPr>
      <w:r>
        <w:t xml:space="preserve">Goede </w:t>
      </w:r>
      <w:r w:rsidR="008B37A4">
        <w:t>naamgeving</w:t>
      </w:r>
      <w:r>
        <w:t xml:space="preserve"> is heel belangrijk:</w:t>
      </w:r>
    </w:p>
    <w:p w14:paraId="22BD6722" w14:textId="437F5349" w:rsidR="008B37A4" w:rsidRDefault="008B37A4" w:rsidP="00E05360">
      <w:pPr>
        <w:pStyle w:val="Lijstalinea"/>
        <w:numPr>
          <w:ilvl w:val="1"/>
          <w:numId w:val="43"/>
        </w:numPr>
      </w:pPr>
      <w:r>
        <w:t xml:space="preserve">De naamgeving is een omschrijving van wat je gaat testen. </w:t>
      </w:r>
      <w:r w:rsidR="00E05360">
        <w:t xml:space="preserve">De naam vormt een zin. </w:t>
      </w:r>
    </w:p>
    <w:p w14:paraId="504E2223" w14:textId="12BBBFF7" w:rsidR="000C79C2" w:rsidRDefault="000C79C2" w:rsidP="00E05360">
      <w:pPr>
        <w:pStyle w:val="Lijstalinea"/>
        <w:numPr>
          <w:ilvl w:val="1"/>
          <w:numId w:val="43"/>
        </w:numPr>
      </w:pPr>
      <w:r>
        <w:t xml:space="preserve">De naamgeving bestaat uit: </w:t>
      </w:r>
    </w:p>
    <w:p w14:paraId="3318A522" w14:textId="103DBAFD" w:rsidR="000C79C2" w:rsidRDefault="000C79C2" w:rsidP="00E05360">
      <w:pPr>
        <w:pStyle w:val="Lijstalinea"/>
        <w:numPr>
          <w:ilvl w:val="2"/>
          <w:numId w:val="43"/>
        </w:numPr>
      </w:pPr>
      <w:proofErr w:type="spellStart"/>
      <w:r>
        <w:t>Naam_klasse</w:t>
      </w:r>
      <w:proofErr w:type="spellEnd"/>
    </w:p>
    <w:p w14:paraId="17AFC4FC" w14:textId="51046728" w:rsidR="000C79C2" w:rsidRDefault="00E05360" w:rsidP="00E05360">
      <w:pPr>
        <w:pStyle w:val="Lijstalinea"/>
        <w:numPr>
          <w:ilvl w:val="2"/>
          <w:numId w:val="43"/>
        </w:numPr>
      </w:pPr>
      <w:proofErr w:type="spellStart"/>
      <w:r>
        <w:t>Test_omschrijving</w:t>
      </w:r>
      <w:proofErr w:type="spellEnd"/>
    </w:p>
    <w:p w14:paraId="3E45947C" w14:textId="48A6CC8E" w:rsidR="00D5511D" w:rsidRDefault="00D5511D" w:rsidP="00E05360">
      <w:pPr>
        <w:pStyle w:val="Lijstalinea"/>
        <w:numPr>
          <w:ilvl w:val="2"/>
          <w:numId w:val="43"/>
        </w:numPr>
      </w:pPr>
      <w:proofErr w:type="spellStart"/>
      <w:r>
        <w:t>Welke_uitkomst_je_gaat_krijgen</w:t>
      </w:r>
      <w:proofErr w:type="spellEnd"/>
      <w:r>
        <w:t xml:space="preserve"> (</w:t>
      </w:r>
      <w:proofErr w:type="spellStart"/>
      <w:r>
        <w:t>Exception</w:t>
      </w:r>
      <w:proofErr w:type="spellEnd"/>
      <w:r>
        <w:t xml:space="preserve"> of </w:t>
      </w:r>
      <w:proofErr w:type="spellStart"/>
      <w:r w:rsidR="00E05360">
        <w:t>naam_klasse</w:t>
      </w:r>
      <w:proofErr w:type="spellEnd"/>
      <w:r w:rsidR="00E05360">
        <w:t>)</w:t>
      </w:r>
    </w:p>
    <w:p w14:paraId="0767472C" w14:textId="77777777" w:rsidR="00E05360" w:rsidRDefault="00E05360" w:rsidP="00E05360"/>
    <w:p w14:paraId="6F47498C" w14:textId="78EF54D7" w:rsidR="00E05360" w:rsidRPr="001D4590" w:rsidRDefault="00482B87" w:rsidP="00482B87">
      <w:pPr>
        <w:pStyle w:val="Geenafstand"/>
      </w:pPr>
      <w:r>
        <w:t xml:space="preserve">Wat testen? </w:t>
      </w:r>
    </w:p>
    <w:p w14:paraId="5F31C35E" w14:textId="44089872" w:rsidR="009625EC" w:rsidRDefault="00482B87" w:rsidP="00D11925">
      <w:proofErr w:type="spellStart"/>
      <w:r w:rsidRPr="00482B87">
        <w:rPr>
          <w:b/>
          <w:bCs/>
        </w:rPr>
        <w:t>Getters</w:t>
      </w:r>
      <w:proofErr w:type="spellEnd"/>
      <w:r w:rsidRPr="00482B87">
        <w:rPr>
          <w:b/>
          <w:bCs/>
        </w:rPr>
        <w:t>, setters en private</w:t>
      </w:r>
      <w:r>
        <w:t xml:space="preserve"> methodes kunnen we </w:t>
      </w:r>
      <w:r w:rsidRPr="00482B87">
        <w:rPr>
          <w:b/>
          <w:bCs/>
        </w:rPr>
        <w:t>NIET</w:t>
      </w:r>
      <w:r>
        <w:t xml:space="preserve"> testen.</w:t>
      </w:r>
      <w:r w:rsidR="007305F8">
        <w:t xml:space="preserve"> </w:t>
      </w:r>
      <w:proofErr w:type="spellStart"/>
      <w:r w:rsidR="009B3461">
        <w:t>Getters</w:t>
      </w:r>
      <w:proofErr w:type="spellEnd"/>
      <w:r w:rsidR="009B3461">
        <w:t xml:space="preserve"> en Setters worden getest via de </w:t>
      </w:r>
      <w:proofErr w:type="spellStart"/>
      <w:r w:rsidR="009B3461">
        <w:t>constructor</w:t>
      </w:r>
      <w:proofErr w:type="spellEnd"/>
      <w:r w:rsidR="009B3461">
        <w:t xml:space="preserve">. </w:t>
      </w:r>
    </w:p>
    <w:p w14:paraId="71523C21" w14:textId="77777777" w:rsidR="0024470F" w:rsidRDefault="0024470F" w:rsidP="00D11925"/>
    <w:p w14:paraId="0E4570D8" w14:textId="418CDDAE" w:rsidR="0024470F" w:rsidRDefault="0024470F" w:rsidP="00267423">
      <w:pPr>
        <w:pStyle w:val="Geenafstand"/>
      </w:pPr>
      <w:r>
        <w:t xml:space="preserve">Type van de methodes: </w:t>
      </w:r>
    </w:p>
    <w:p w14:paraId="185A2B73" w14:textId="5ADCF4FE" w:rsidR="0024470F" w:rsidRDefault="0024470F" w:rsidP="00267423">
      <w:pPr>
        <w:pStyle w:val="Lijstalinea"/>
        <w:numPr>
          <w:ilvl w:val="0"/>
          <w:numId w:val="43"/>
        </w:numPr>
      </w:pPr>
      <w:r>
        <w:t xml:space="preserve">Elke </w:t>
      </w:r>
      <w:r w:rsidR="00BA76F6">
        <w:t xml:space="preserve">methode van de </w:t>
      </w:r>
      <w:proofErr w:type="spellStart"/>
      <w:r w:rsidR="00BA76F6">
        <w:t>JUnit</w:t>
      </w:r>
      <w:proofErr w:type="spellEnd"/>
      <w:r w:rsidR="00BA76F6">
        <w:t xml:space="preserve"> is een </w:t>
      </w:r>
      <w:r w:rsidR="00BA76F6" w:rsidRPr="00267423">
        <w:rPr>
          <w:b/>
          <w:bCs/>
        </w:rPr>
        <w:t>VOID</w:t>
      </w:r>
      <w:r w:rsidR="00BA76F6">
        <w:t xml:space="preserve">-methode. </w:t>
      </w:r>
    </w:p>
    <w:p w14:paraId="0FBAB6E6" w14:textId="4FAA57C8" w:rsidR="00BA76F6" w:rsidRDefault="00BA76F6" w:rsidP="00267423">
      <w:pPr>
        <w:pStyle w:val="Lijstalinea"/>
        <w:numPr>
          <w:ilvl w:val="0"/>
          <w:numId w:val="43"/>
        </w:numPr>
      </w:pPr>
      <w:r>
        <w:t xml:space="preserve">Ook plaats je in de testklasse </w:t>
      </w:r>
      <w:r w:rsidR="00267423">
        <w:t xml:space="preserve">altijd boven de testklasse </w:t>
      </w:r>
      <w:r w:rsidR="00267423" w:rsidRPr="00267423">
        <w:rPr>
          <w:b/>
          <w:bCs/>
        </w:rPr>
        <w:t>@Test</w:t>
      </w:r>
      <w:r w:rsidR="00267423">
        <w:t>.</w:t>
      </w:r>
    </w:p>
    <w:p w14:paraId="002C9B5F" w14:textId="77777777" w:rsidR="00482B87" w:rsidRDefault="00482B87" w:rsidP="00D11925"/>
    <w:p w14:paraId="7264F513" w14:textId="00A32293" w:rsidR="008962E0" w:rsidRDefault="002C29E4" w:rsidP="00D11925">
      <w:r>
        <w:t xml:space="preserve">Een </w:t>
      </w:r>
      <w:proofErr w:type="spellStart"/>
      <w:r>
        <w:t>testMethode</w:t>
      </w:r>
      <w:proofErr w:type="spellEnd"/>
      <w:r>
        <w:t xml:space="preserve"> wordt in UML omschreven als een </w:t>
      </w:r>
      <w:r w:rsidR="000E5F4D">
        <w:t>~</w:t>
      </w:r>
    </w:p>
    <w:p w14:paraId="6D38C62B" w14:textId="77777777" w:rsidR="000E5F4D" w:rsidRDefault="000E5F4D" w:rsidP="00D11925"/>
    <w:p w14:paraId="3595339D" w14:textId="7C69BC1E" w:rsidR="000E5F4D" w:rsidRDefault="000E5F4D" w:rsidP="00E749A5">
      <w:pPr>
        <w:pStyle w:val="Geenafstand"/>
      </w:pPr>
      <w:r>
        <w:t xml:space="preserve">Triple A </w:t>
      </w:r>
      <w:proofErr w:type="spellStart"/>
      <w:r>
        <w:t>pattern</w:t>
      </w:r>
      <w:proofErr w:type="spellEnd"/>
      <w:r>
        <w:t>:</w:t>
      </w:r>
    </w:p>
    <w:p w14:paraId="0C025707" w14:textId="3F044F5D" w:rsidR="000E5F4D" w:rsidRDefault="000E5F4D" w:rsidP="00E749A5">
      <w:pPr>
        <w:pStyle w:val="Lijstalinea"/>
        <w:numPr>
          <w:ilvl w:val="0"/>
          <w:numId w:val="45"/>
        </w:numPr>
      </w:pPr>
      <w:proofErr w:type="spellStart"/>
      <w:r>
        <w:t>Arrange</w:t>
      </w:r>
      <w:proofErr w:type="spellEnd"/>
      <w:r>
        <w:t>:</w:t>
      </w:r>
    </w:p>
    <w:p w14:paraId="07091C33" w14:textId="1CD9296A" w:rsidR="000E5F4D" w:rsidRDefault="000E5F4D" w:rsidP="00E749A5">
      <w:pPr>
        <w:pStyle w:val="Lijstalinea"/>
        <w:numPr>
          <w:ilvl w:val="1"/>
          <w:numId w:val="45"/>
        </w:numPr>
      </w:pPr>
      <w:r>
        <w:t>Je brengt alles klaar om de test te kunnen doen</w:t>
      </w:r>
    </w:p>
    <w:p w14:paraId="5CDCD25F" w14:textId="175E80A7" w:rsidR="002B4DD9" w:rsidRDefault="002B4DD9" w:rsidP="0042456D">
      <w:pPr>
        <w:pStyle w:val="Lijstalinea"/>
        <w:numPr>
          <w:ilvl w:val="2"/>
          <w:numId w:val="45"/>
        </w:numPr>
      </w:pPr>
      <w:r>
        <w:t>met (</w:t>
      </w:r>
      <w:proofErr w:type="spellStart"/>
      <w:r w:rsidR="0042456D">
        <w:t>declatratie</w:t>
      </w:r>
      <w:proofErr w:type="spellEnd"/>
      <w:r w:rsidR="0042456D">
        <w:t xml:space="preserve"> en </w:t>
      </w:r>
      <w:proofErr w:type="spellStart"/>
      <w:r w:rsidR="0042456D">
        <w:t>initalisatie</w:t>
      </w:r>
      <w:proofErr w:type="spellEnd"/>
      <w:r w:rsidR="0042456D">
        <w:t xml:space="preserve"> variabele)</w:t>
      </w:r>
    </w:p>
    <w:p w14:paraId="46F6DF00" w14:textId="3B0FBE31" w:rsidR="000E5F4D" w:rsidRDefault="000E5F4D" w:rsidP="00E749A5">
      <w:pPr>
        <w:pStyle w:val="Lijstalinea"/>
        <w:numPr>
          <w:ilvl w:val="0"/>
          <w:numId w:val="45"/>
        </w:numPr>
      </w:pPr>
      <w:r>
        <w:t>Act</w:t>
      </w:r>
    </w:p>
    <w:p w14:paraId="2F133AE4" w14:textId="60E9B1FE" w:rsidR="000E5F4D" w:rsidRDefault="000E5F4D" w:rsidP="00E749A5">
      <w:pPr>
        <w:pStyle w:val="Lijstalinea"/>
        <w:numPr>
          <w:ilvl w:val="1"/>
          <w:numId w:val="45"/>
        </w:numPr>
      </w:pPr>
      <w:r>
        <w:t>Aanroep doen naar de test</w:t>
      </w:r>
      <w:r w:rsidR="002B6C8D">
        <w:t xml:space="preserve">klasse </w:t>
      </w:r>
      <w:r>
        <w:t>(1 lijntje code)</w:t>
      </w:r>
    </w:p>
    <w:p w14:paraId="253B675A" w14:textId="3FCF98F1" w:rsidR="002B4DD9" w:rsidRDefault="002B4DD9" w:rsidP="0042456D">
      <w:pPr>
        <w:pStyle w:val="Lijstalinea"/>
        <w:numPr>
          <w:ilvl w:val="2"/>
          <w:numId w:val="45"/>
        </w:numPr>
      </w:pPr>
      <w:r>
        <w:t>met (</w:t>
      </w:r>
      <w:proofErr w:type="spellStart"/>
      <w:r>
        <w:t>naam_klasse</w:t>
      </w:r>
      <w:proofErr w:type="spellEnd"/>
      <w:r>
        <w:t xml:space="preserve"> </w:t>
      </w:r>
      <w:proofErr w:type="spellStart"/>
      <w:r>
        <w:t>naam_object</w:t>
      </w:r>
      <w:proofErr w:type="spellEnd"/>
      <w:r>
        <w:t xml:space="preserve"> = new </w:t>
      </w:r>
      <w:proofErr w:type="spellStart"/>
      <w:r>
        <w:t>naam_klasse</w:t>
      </w:r>
      <w:proofErr w:type="spellEnd"/>
      <w:r>
        <w:t xml:space="preserve"> (variabele)</w:t>
      </w:r>
    </w:p>
    <w:p w14:paraId="252C1F87" w14:textId="3717A9B4" w:rsidR="000E5F4D" w:rsidRDefault="000E5F4D" w:rsidP="00E749A5">
      <w:pPr>
        <w:pStyle w:val="Lijstalinea"/>
        <w:numPr>
          <w:ilvl w:val="0"/>
          <w:numId w:val="45"/>
        </w:numPr>
      </w:pPr>
      <w:proofErr w:type="spellStart"/>
      <w:r>
        <w:t>Assert</w:t>
      </w:r>
      <w:proofErr w:type="spellEnd"/>
    </w:p>
    <w:p w14:paraId="2DCD9B3F" w14:textId="77777777" w:rsidR="002B4DD9" w:rsidRDefault="000E5F4D" w:rsidP="00E749A5">
      <w:pPr>
        <w:pStyle w:val="Lijstalinea"/>
        <w:numPr>
          <w:ilvl w:val="1"/>
          <w:numId w:val="45"/>
        </w:numPr>
      </w:pPr>
      <w:r>
        <w:t>Check of de code heeft gedaan wat hij zou moeten doen</w:t>
      </w:r>
      <w:r w:rsidR="009653FB">
        <w:t xml:space="preserve"> </w:t>
      </w:r>
    </w:p>
    <w:p w14:paraId="4080A9FA" w14:textId="2EAFA1BE" w:rsidR="000E5F4D" w:rsidRDefault="009653FB" w:rsidP="0042456D">
      <w:pPr>
        <w:pStyle w:val="Lijstalinea"/>
        <w:numPr>
          <w:ilvl w:val="2"/>
          <w:numId w:val="45"/>
        </w:numPr>
      </w:pPr>
      <w:r>
        <w:t xml:space="preserve">(met </w:t>
      </w:r>
      <w:proofErr w:type="spellStart"/>
      <w:r>
        <w:t>assertEquals</w:t>
      </w:r>
      <w:proofErr w:type="spellEnd"/>
      <w:r>
        <w:t xml:space="preserve">(aantal, </w:t>
      </w:r>
      <w:proofErr w:type="spellStart"/>
      <w:r>
        <w:t>object.get</w:t>
      </w:r>
      <w:r w:rsidR="00263029">
        <w:t>Naam_Variabele</w:t>
      </w:r>
      <w:proofErr w:type="spellEnd"/>
      <w:r>
        <w:t>)</w:t>
      </w:r>
      <w:r w:rsidR="000E5F4D">
        <w:t xml:space="preserve">. </w:t>
      </w:r>
    </w:p>
    <w:p w14:paraId="0F472E6A" w14:textId="77777777" w:rsidR="00F6379D" w:rsidRDefault="00F6379D" w:rsidP="00F6379D"/>
    <w:p w14:paraId="7821712D" w14:textId="76AB4948" w:rsidR="00F6379D" w:rsidRDefault="00F6379D" w:rsidP="00735DF3">
      <w:pPr>
        <w:pStyle w:val="Geenafstand"/>
      </w:pPr>
      <w:r>
        <w:t xml:space="preserve">Alles </w:t>
      </w:r>
      <w:proofErr w:type="spellStart"/>
      <w:r>
        <w:t>assertions</w:t>
      </w:r>
      <w:proofErr w:type="spellEnd"/>
      <w:r>
        <w:t xml:space="preserve">: </w:t>
      </w:r>
    </w:p>
    <w:p w14:paraId="100E7159" w14:textId="7A52BF8F" w:rsidR="00F6379D" w:rsidRDefault="00F6379D" w:rsidP="00BC6707">
      <w:pPr>
        <w:pStyle w:val="Lijstalinea"/>
        <w:numPr>
          <w:ilvl w:val="0"/>
          <w:numId w:val="46"/>
        </w:numPr>
      </w:pPr>
      <w:proofErr w:type="spellStart"/>
      <w:r>
        <w:t>AssertEquals</w:t>
      </w:r>
      <w:proofErr w:type="spellEnd"/>
      <w:r>
        <w:t xml:space="preserve"> (</w:t>
      </w:r>
      <w:proofErr w:type="spellStart"/>
      <w:r>
        <w:t>expected</w:t>
      </w:r>
      <w:proofErr w:type="spellEnd"/>
      <w:r>
        <w:t xml:space="preserve">, </w:t>
      </w:r>
      <w:proofErr w:type="spellStart"/>
      <w:r>
        <w:t>actual</w:t>
      </w:r>
      <w:proofErr w:type="spellEnd"/>
      <w:r>
        <w:t>)</w:t>
      </w:r>
    </w:p>
    <w:p w14:paraId="3FA8B8A4" w14:textId="4BC5D1AE" w:rsidR="00BC6707" w:rsidRDefault="00BC6707" w:rsidP="00BC6707">
      <w:pPr>
        <w:pStyle w:val="Lijstalinea"/>
        <w:numPr>
          <w:ilvl w:val="1"/>
          <w:numId w:val="46"/>
        </w:numPr>
      </w:pPr>
      <w:r>
        <w:t>Is de waarde gelijk aan …</w:t>
      </w:r>
    </w:p>
    <w:p w14:paraId="728A89A6" w14:textId="1A331256" w:rsidR="00BC6707" w:rsidRDefault="00BC6707" w:rsidP="00BC6707">
      <w:pPr>
        <w:pStyle w:val="Lijstalinea"/>
        <w:numPr>
          <w:ilvl w:val="0"/>
          <w:numId w:val="46"/>
        </w:numPr>
      </w:pPr>
      <w:proofErr w:type="spellStart"/>
      <w:r>
        <w:t>AssertNull</w:t>
      </w:r>
      <w:proofErr w:type="spellEnd"/>
      <w:r>
        <w:t>(</w:t>
      </w:r>
      <w:proofErr w:type="spellStart"/>
      <w:r>
        <w:t>actual</w:t>
      </w:r>
      <w:proofErr w:type="spellEnd"/>
      <w:r>
        <w:t xml:space="preserve">) &amp; </w:t>
      </w:r>
      <w:proofErr w:type="spellStart"/>
      <w:r>
        <w:t>assertNotNull</w:t>
      </w:r>
      <w:proofErr w:type="spellEnd"/>
      <w:r>
        <w:t>(</w:t>
      </w:r>
      <w:proofErr w:type="spellStart"/>
      <w:r>
        <w:t>actual</w:t>
      </w:r>
      <w:proofErr w:type="spellEnd"/>
      <w:r>
        <w:t>)</w:t>
      </w:r>
    </w:p>
    <w:p w14:paraId="36F3A26C" w14:textId="2F057A42" w:rsidR="00BC6707" w:rsidRDefault="00BC6707" w:rsidP="00BC6707">
      <w:pPr>
        <w:pStyle w:val="Lijstalinea"/>
        <w:numPr>
          <w:ilvl w:val="1"/>
          <w:numId w:val="46"/>
        </w:numPr>
      </w:pPr>
      <w:r>
        <w:t>Is de waarde leeg of juist niet leeg?</w:t>
      </w:r>
    </w:p>
    <w:p w14:paraId="7409C54A" w14:textId="3E12F823" w:rsidR="00BC6707" w:rsidRDefault="00BC6707" w:rsidP="00BC6707">
      <w:pPr>
        <w:pStyle w:val="Lijstalinea"/>
        <w:numPr>
          <w:ilvl w:val="0"/>
          <w:numId w:val="46"/>
        </w:numPr>
      </w:pPr>
      <w:proofErr w:type="spellStart"/>
      <w:r>
        <w:t>AssertTrue</w:t>
      </w:r>
      <w:proofErr w:type="spellEnd"/>
      <w:r>
        <w:t>(</w:t>
      </w:r>
      <w:proofErr w:type="spellStart"/>
      <w:r>
        <w:t>condition</w:t>
      </w:r>
      <w:proofErr w:type="spellEnd"/>
      <w:r>
        <w:t xml:space="preserve">) &amp; </w:t>
      </w:r>
      <w:proofErr w:type="spellStart"/>
      <w:r>
        <w:t>AssertFalse</w:t>
      </w:r>
      <w:proofErr w:type="spellEnd"/>
      <w:r>
        <w:t xml:space="preserve"> (</w:t>
      </w:r>
      <w:proofErr w:type="spellStart"/>
      <w:r>
        <w:t>condition</w:t>
      </w:r>
      <w:proofErr w:type="spellEnd"/>
      <w:r>
        <w:t>)</w:t>
      </w:r>
    </w:p>
    <w:p w14:paraId="4B3280C2" w14:textId="5A0C4F59" w:rsidR="00BC6707" w:rsidRDefault="00BC6707" w:rsidP="00BC6707">
      <w:pPr>
        <w:pStyle w:val="Lijstalinea"/>
        <w:numPr>
          <w:ilvl w:val="1"/>
          <w:numId w:val="46"/>
        </w:numPr>
        <w:rPr>
          <w:lang w:val="en-GB"/>
        </w:rPr>
      </w:pPr>
      <w:r w:rsidRPr="00BC6707">
        <w:rPr>
          <w:lang w:val="en-GB"/>
        </w:rPr>
        <w:t xml:space="preserve">Is de </w:t>
      </w:r>
      <w:proofErr w:type="spellStart"/>
      <w:r w:rsidRPr="00BC6707">
        <w:rPr>
          <w:lang w:val="en-GB"/>
        </w:rPr>
        <w:t>boolean</w:t>
      </w:r>
      <w:proofErr w:type="spellEnd"/>
      <w:r w:rsidRPr="00BC6707">
        <w:rPr>
          <w:lang w:val="en-GB"/>
        </w:rPr>
        <w:t xml:space="preserve"> true of</w:t>
      </w:r>
      <w:r>
        <w:rPr>
          <w:lang w:val="en-GB"/>
        </w:rPr>
        <w:t xml:space="preserve"> </w:t>
      </w:r>
      <w:proofErr w:type="spellStart"/>
      <w:r>
        <w:rPr>
          <w:lang w:val="en-GB"/>
        </w:rPr>
        <w:t>niet</w:t>
      </w:r>
      <w:proofErr w:type="spellEnd"/>
      <w:r>
        <w:rPr>
          <w:lang w:val="en-GB"/>
        </w:rPr>
        <w:t>)</w:t>
      </w:r>
    </w:p>
    <w:p w14:paraId="72997A93" w14:textId="48CE3F34" w:rsidR="00797248" w:rsidRPr="00CA575D" w:rsidRDefault="002B4298" w:rsidP="002B4298">
      <w:pPr>
        <w:pStyle w:val="Lijstalinea"/>
        <w:numPr>
          <w:ilvl w:val="0"/>
          <w:numId w:val="46"/>
        </w:numPr>
        <w:rPr>
          <w:lang w:val="en-GB"/>
        </w:rPr>
      </w:pPr>
      <w:proofErr w:type="spellStart"/>
      <w:r w:rsidRPr="00CA575D">
        <w:rPr>
          <w:lang w:val="en-GB"/>
        </w:rPr>
        <w:t>assertThrows</w:t>
      </w:r>
      <w:proofErr w:type="spellEnd"/>
      <w:r w:rsidR="00A96671" w:rsidRPr="00CA575D">
        <w:rPr>
          <w:lang w:val="en-GB"/>
        </w:rPr>
        <w:t>(</w:t>
      </w:r>
      <w:proofErr w:type="spellStart"/>
      <w:r w:rsidR="00A96671" w:rsidRPr="00CA575D">
        <w:rPr>
          <w:lang w:val="en-GB"/>
        </w:rPr>
        <w:t>IllegalArgumentException.</w:t>
      </w:r>
      <w:r w:rsidR="00CA575D" w:rsidRPr="00CA575D">
        <w:rPr>
          <w:lang w:val="en-GB"/>
        </w:rPr>
        <w:t>class</w:t>
      </w:r>
      <w:proofErr w:type="spellEnd"/>
      <w:r w:rsidR="001F6E95" w:rsidRPr="00CA575D">
        <w:rPr>
          <w:lang w:val="en-GB"/>
        </w:rPr>
        <w:t xml:space="preserve">, () -&gt; new </w:t>
      </w:r>
      <w:proofErr w:type="spellStart"/>
      <w:r w:rsidR="00CA575D" w:rsidRPr="00CA575D">
        <w:rPr>
          <w:lang w:val="en-GB"/>
        </w:rPr>
        <w:t>naam_klasse</w:t>
      </w:r>
      <w:proofErr w:type="spellEnd"/>
      <w:r w:rsidR="00CA575D" w:rsidRPr="00CA575D">
        <w:rPr>
          <w:lang w:val="en-GB"/>
        </w:rPr>
        <w:t>)</w:t>
      </w:r>
    </w:p>
    <w:p w14:paraId="289798C5" w14:textId="595288B0" w:rsidR="002B4298" w:rsidRDefault="002B4298" w:rsidP="002B4298">
      <w:pPr>
        <w:pStyle w:val="Lijstalinea"/>
        <w:numPr>
          <w:ilvl w:val="1"/>
          <w:numId w:val="46"/>
        </w:numPr>
      </w:pPr>
      <w:r w:rsidRPr="002B4298">
        <w:t xml:space="preserve">Kijk of er </w:t>
      </w:r>
      <w:proofErr w:type="spellStart"/>
      <w:r w:rsidRPr="002B4298">
        <w:t>Exception</w:t>
      </w:r>
      <w:proofErr w:type="spellEnd"/>
      <w:r w:rsidRPr="002B4298">
        <w:t xml:space="preserve"> g</w:t>
      </w:r>
      <w:r>
        <w:t>eworpen wordt</w:t>
      </w:r>
    </w:p>
    <w:p w14:paraId="67E5585B" w14:textId="77777777" w:rsidR="00735DF3" w:rsidRDefault="00735DF3" w:rsidP="00735DF3"/>
    <w:p w14:paraId="015A5AE2" w14:textId="1010AD1C" w:rsidR="00FE0EB2" w:rsidRDefault="00FE0EB2" w:rsidP="00447F5E">
      <w:pPr>
        <w:pStyle w:val="Geenafstand"/>
      </w:pPr>
      <w:r>
        <w:t>@ParamaterizedTest</w:t>
      </w:r>
      <w:r w:rsidR="00447F5E">
        <w:t>:</w:t>
      </w:r>
    </w:p>
    <w:p w14:paraId="64559E5C" w14:textId="72E89DF7" w:rsidR="00FE0EB2" w:rsidRDefault="00FE0EB2" w:rsidP="00735DF3">
      <w:r>
        <w:t xml:space="preserve">Dit wordt gebruikt </w:t>
      </w:r>
      <w:r w:rsidR="00447F5E">
        <w:t xml:space="preserve">wanneer je een </w:t>
      </w:r>
      <w:proofErr w:type="spellStart"/>
      <w:r w:rsidR="00447F5E">
        <w:t>paramter</w:t>
      </w:r>
      <w:proofErr w:type="spellEnd"/>
      <w:r w:rsidR="00447F5E">
        <w:t xml:space="preserve"> door</w:t>
      </w:r>
      <w:r w:rsidR="00E951A0">
        <w:t>g</w:t>
      </w:r>
      <w:r w:rsidR="00447F5E">
        <w:t>eeft in de methodes.</w:t>
      </w:r>
    </w:p>
    <w:p w14:paraId="406A5201" w14:textId="77AA68BE" w:rsidR="00E951A0" w:rsidRDefault="00E951A0" w:rsidP="00735DF3">
      <w:r>
        <w:t xml:space="preserve">Hiervoor moet je een </w:t>
      </w:r>
      <w:proofErr w:type="spellStart"/>
      <w:r>
        <w:t>ValueSource</w:t>
      </w:r>
      <w:proofErr w:type="spellEnd"/>
      <w:r>
        <w:t xml:space="preserve"> gebruiken</w:t>
      </w:r>
      <w:r w:rsidR="00301EB0">
        <w:t xml:space="preserve"> om alle waarden in te stoppen.</w:t>
      </w:r>
    </w:p>
    <w:p w14:paraId="1789291A" w14:textId="61A8BEB9" w:rsidR="00797248" w:rsidRPr="002B4298" w:rsidRDefault="00843C5E" w:rsidP="00843C5E">
      <w:r w:rsidRPr="00843C5E">
        <w:rPr>
          <w:noProof/>
        </w:rPr>
        <w:drawing>
          <wp:inline distT="0" distB="0" distL="0" distR="0" wp14:anchorId="21A9BC57" wp14:editId="51CA544A">
            <wp:extent cx="6120130" cy="842010"/>
            <wp:effectExtent l="0" t="0" r="0" b="0"/>
            <wp:docPr id="27329068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90684" name="Afbeelding 1" descr="Afbeelding met tekst, schermopname, Lettertype&#10;&#10;Automatisch gegenereerde beschrijving"/>
                    <pic:cNvPicPr/>
                  </pic:nvPicPr>
                  <pic:blipFill>
                    <a:blip r:embed="rId53"/>
                    <a:stretch>
                      <a:fillRect/>
                    </a:stretch>
                  </pic:blipFill>
                  <pic:spPr>
                    <a:xfrm>
                      <a:off x="0" y="0"/>
                      <a:ext cx="6120130" cy="842010"/>
                    </a:xfrm>
                    <a:prstGeom prst="rect">
                      <a:avLst/>
                    </a:prstGeom>
                  </pic:spPr>
                </pic:pic>
              </a:graphicData>
            </a:graphic>
          </wp:inline>
        </w:drawing>
      </w:r>
    </w:p>
    <w:p w14:paraId="4C4C5952" w14:textId="77777777" w:rsidR="00E749A5" w:rsidRPr="002B4298" w:rsidRDefault="00E749A5" w:rsidP="00E749A5"/>
    <w:p w14:paraId="310C692F" w14:textId="4C6FF380" w:rsidR="00E749A5" w:rsidRDefault="00C850B4" w:rsidP="006B0DB3">
      <w:pPr>
        <w:pStyle w:val="Geenafstand"/>
      </w:pPr>
      <w:proofErr w:type="spellStart"/>
      <w:r>
        <w:t>Gepara</w:t>
      </w:r>
      <w:r w:rsidR="00A25DE1">
        <w:t>meterizeerde</w:t>
      </w:r>
      <w:proofErr w:type="spellEnd"/>
      <w:r w:rsidR="00A25DE1">
        <w:t xml:space="preserve"> testen: </w:t>
      </w:r>
    </w:p>
    <w:p w14:paraId="2EAC891B" w14:textId="7EBE49A5" w:rsidR="00A25DE1" w:rsidRDefault="00A25DE1" w:rsidP="00E749A5">
      <w:proofErr w:type="spellStart"/>
      <w:r>
        <w:t>NullSource</w:t>
      </w:r>
      <w:proofErr w:type="spellEnd"/>
    </w:p>
    <w:p w14:paraId="04ACE2DA" w14:textId="104F74C6" w:rsidR="00A25DE1" w:rsidRDefault="00A25DE1" w:rsidP="00E749A5">
      <w:r>
        <w:t xml:space="preserve">Indien je </w:t>
      </w:r>
      <w:proofErr w:type="spellStart"/>
      <w:r>
        <w:t>null</w:t>
      </w:r>
      <w:proofErr w:type="spellEnd"/>
      <w:r>
        <w:t xml:space="preserve"> wil aanleveren </w:t>
      </w:r>
    </w:p>
    <w:p w14:paraId="0498F737" w14:textId="3CA51451" w:rsidR="002D1C05" w:rsidRDefault="002D1C05" w:rsidP="00E749A5">
      <w:r>
        <w:t>…</w:t>
      </w:r>
      <w:r w:rsidR="00FB0314">
        <w:t xml:space="preserve"> verder aanvullen</w:t>
      </w:r>
    </w:p>
    <w:p w14:paraId="456D6C4A" w14:textId="77777777" w:rsidR="00A25DE1" w:rsidRDefault="00A25DE1" w:rsidP="00E749A5"/>
    <w:p w14:paraId="1CE9EFED" w14:textId="62291340" w:rsidR="002D1C05" w:rsidRDefault="00835475" w:rsidP="002D1C05">
      <w:pPr>
        <w:pStyle w:val="Geenafstand"/>
      </w:pPr>
      <w:proofErr w:type="spellStart"/>
      <w:r>
        <w:t>Double.</w:t>
      </w:r>
      <w:r w:rsidR="0067116A">
        <w:t>MIN_VALUE</w:t>
      </w:r>
      <w:proofErr w:type="spellEnd"/>
      <w:r>
        <w:t>:</w:t>
      </w:r>
    </w:p>
    <w:p w14:paraId="22B8BBC3" w14:textId="60AACEE4" w:rsidR="00835475" w:rsidRDefault="00835475" w:rsidP="00D30429">
      <w:r>
        <w:t xml:space="preserve">Werk je met doubles en </w:t>
      </w:r>
      <w:proofErr w:type="spellStart"/>
      <w:r>
        <w:t>floats</w:t>
      </w:r>
      <w:proofErr w:type="spellEnd"/>
      <w:r>
        <w:t xml:space="preserve"> gebruik dan </w:t>
      </w:r>
      <w:proofErr w:type="spellStart"/>
      <w:r>
        <w:t>Double.MIN_VALUE</w:t>
      </w:r>
      <w:proofErr w:type="spellEnd"/>
      <w:r>
        <w:t xml:space="preserve">() als grenswaarde. </w:t>
      </w:r>
    </w:p>
    <w:p w14:paraId="1F6F3CE7" w14:textId="77777777" w:rsidR="00D30429" w:rsidRDefault="00D30429" w:rsidP="00D30429"/>
    <w:p w14:paraId="16727525" w14:textId="3E8345E0" w:rsidR="00D30429" w:rsidRDefault="00AB16DF" w:rsidP="00AB16DF">
      <w:pPr>
        <w:pStyle w:val="Geenafstand"/>
      </w:pPr>
      <w:r>
        <w:t xml:space="preserve">Tip: </w:t>
      </w:r>
    </w:p>
    <w:p w14:paraId="583DC281" w14:textId="3BC69579" w:rsidR="00AB16DF" w:rsidRDefault="00AB16DF" w:rsidP="00D30429">
      <w:r>
        <w:t>Als je verschillende waarden moet combineren (bv. lengte en breedte) kies dan bij negatieve testen enkel 1 van de waarden uit een ongeldige EP)</w:t>
      </w:r>
    </w:p>
    <w:p w14:paraId="1F682A8B" w14:textId="59F38BAA" w:rsidR="00074419" w:rsidRDefault="00074419" w:rsidP="00F709DF">
      <w:pPr>
        <w:pStyle w:val="Lijstalinea"/>
        <w:numPr>
          <w:ilvl w:val="0"/>
          <w:numId w:val="47"/>
        </w:numPr>
      </w:pPr>
      <w:r>
        <w:t>Lengte: -3</w:t>
      </w:r>
      <w:r>
        <w:tab/>
        <w:t>Breedte: 30.2</w:t>
      </w:r>
      <w:r w:rsidR="008E6EF0">
        <w:t xml:space="preserve"> …</w:t>
      </w:r>
    </w:p>
    <w:p w14:paraId="17F575D9" w14:textId="020E1B73" w:rsidR="00F709DF" w:rsidRDefault="00F709DF" w:rsidP="00F709DF">
      <w:pPr>
        <w:pStyle w:val="Lijstalinea"/>
        <w:numPr>
          <w:ilvl w:val="0"/>
          <w:numId w:val="47"/>
        </w:numPr>
      </w:pPr>
      <w:r>
        <w:lastRenderedPageBreak/>
        <w:t>Lengte: 0</w:t>
      </w:r>
      <w:r>
        <w:tab/>
        <w:t>Breedte: 30.2 …</w:t>
      </w:r>
    </w:p>
    <w:p w14:paraId="281E9FB9" w14:textId="37C0A75A" w:rsidR="00C776D6" w:rsidRDefault="00C776D6" w:rsidP="00C776D6">
      <w:pPr>
        <w:pStyle w:val="Geenafstand"/>
      </w:pPr>
      <w:r>
        <w:t xml:space="preserve">Regel van logica: </w:t>
      </w:r>
    </w:p>
    <w:p w14:paraId="5F5A7CA7" w14:textId="20884DD5" w:rsidR="00FF01BE" w:rsidRDefault="00C776D6" w:rsidP="00FF01BE">
      <w:r>
        <w:t xml:space="preserve">Je schrijft nooit </w:t>
      </w:r>
      <w:r w:rsidRPr="00C776D6">
        <w:rPr>
          <w:b/>
          <w:bCs/>
        </w:rPr>
        <w:t>logica</w:t>
      </w:r>
      <w:r>
        <w:t xml:space="preserve"> binnenin een testmethode. (10 – 10 * 50 / 100 </w:t>
      </w:r>
      <w:r>
        <w:sym w:font="Wingdings" w:char="F0E0"/>
      </w:r>
      <w:r>
        <w:t xml:space="preserve"> 10)</w:t>
      </w:r>
    </w:p>
    <w:p w14:paraId="34BB2361" w14:textId="77777777" w:rsidR="00C776D6" w:rsidRDefault="00C776D6" w:rsidP="00FF01BE"/>
    <w:p w14:paraId="041265A9" w14:textId="75CD665D" w:rsidR="00F02D1B" w:rsidRDefault="00F02D1B" w:rsidP="00541F12">
      <w:pPr>
        <w:pStyle w:val="Geenafstand"/>
      </w:pPr>
      <w:r>
        <w:t xml:space="preserve">Korte methode schrijven van een testmethode: </w:t>
      </w:r>
    </w:p>
    <w:p w14:paraId="3030E2D9" w14:textId="43EC6CE0" w:rsidR="00F02D1B" w:rsidRDefault="00F02D1B" w:rsidP="00FF01BE">
      <w:proofErr w:type="spellStart"/>
      <w:r>
        <w:t>void</w:t>
      </w:r>
      <w:proofErr w:type="spellEnd"/>
      <w:r>
        <w:t xml:space="preserve"> </w:t>
      </w:r>
      <w:proofErr w:type="spellStart"/>
      <w:r>
        <w:t>Schaal_GeldigPercentage_Schaalrechthoek</w:t>
      </w:r>
      <w:proofErr w:type="spellEnd"/>
      <w:r>
        <w:t>()</w:t>
      </w:r>
    </w:p>
    <w:p w14:paraId="237D7B65" w14:textId="51B3286A" w:rsidR="00541F12" w:rsidRDefault="00541F12" w:rsidP="00FF01BE">
      <w:r>
        <w:t>Rechthoek r = new Rechthoek(10,20)</w:t>
      </w:r>
    </w:p>
    <w:p w14:paraId="2EF0A02B" w14:textId="77777777" w:rsidR="00C776D6" w:rsidRDefault="00C776D6" w:rsidP="00FF01BE"/>
    <w:p w14:paraId="16ED93CD" w14:textId="55F2C01D" w:rsidR="00725B57" w:rsidRDefault="00725B57" w:rsidP="00442A99">
      <w:pPr>
        <w:pStyle w:val="Geenafstand"/>
      </w:pPr>
      <w:r>
        <w:t xml:space="preserve">@ParamaterizedTest </w:t>
      </w:r>
    </w:p>
    <w:p w14:paraId="7507718A" w14:textId="362B7CC4" w:rsidR="00725B57" w:rsidRDefault="00725B57" w:rsidP="00FF01BE">
      <w:r>
        <w:t xml:space="preserve">@ValueSource(type (bv. </w:t>
      </w:r>
      <w:proofErr w:type="spellStart"/>
      <w:r>
        <w:t>int</w:t>
      </w:r>
      <w:r w:rsidRPr="00725B57">
        <w:rPr>
          <w:b/>
          <w:bCs/>
        </w:rPr>
        <w:t>s</w:t>
      </w:r>
      <w:proofErr w:type="spellEnd"/>
      <w:r>
        <w:t>)</w:t>
      </w:r>
      <w:r w:rsidR="00442A99">
        <w:t xml:space="preserve"> = {-5, 0, 11, 20} )</w:t>
      </w:r>
    </w:p>
    <w:p w14:paraId="10CB4EF7" w14:textId="3A050735" w:rsidR="00442A99" w:rsidRDefault="00442A99" w:rsidP="00FF01BE">
      <w:r>
        <w:t>Dit geeft één methode weer waarbij</w:t>
      </w:r>
      <w:r w:rsidR="00A13972">
        <w:t xml:space="preserve"> deze lijst van waarden wordt gebruikt.</w:t>
      </w:r>
    </w:p>
    <w:p w14:paraId="2B17902B" w14:textId="77777777" w:rsidR="00C776D6" w:rsidRDefault="00C776D6" w:rsidP="00FF01BE"/>
    <w:p w14:paraId="2D408272" w14:textId="18118D54" w:rsidR="00E572F6" w:rsidRDefault="00624846" w:rsidP="00E572F6">
      <w:pPr>
        <w:pStyle w:val="Geenafstand"/>
      </w:pPr>
      <w:r>
        <w:t xml:space="preserve">Cyclus van </w:t>
      </w:r>
      <w:proofErr w:type="spellStart"/>
      <w:r>
        <w:t>UnitTesten</w:t>
      </w:r>
      <w:proofErr w:type="spellEnd"/>
      <w:r>
        <w:t xml:space="preserve"> (enkel @</w:t>
      </w:r>
      <w:r w:rsidR="00791CE6">
        <w:t>T</w:t>
      </w:r>
      <w:r>
        <w:t>est en @BeforeEach</w:t>
      </w:r>
      <w:r w:rsidR="00791CE6">
        <w:t xml:space="preserve"> kennen, maar cyclus zelf weten):</w:t>
      </w:r>
    </w:p>
    <w:p w14:paraId="2096804A" w14:textId="6482C3EF" w:rsidR="003E17B1" w:rsidRPr="00E572F6" w:rsidRDefault="003F68FC" w:rsidP="00E572F6">
      <w:pPr>
        <w:pStyle w:val="Lijstalinea"/>
        <w:numPr>
          <w:ilvl w:val="0"/>
          <w:numId w:val="53"/>
        </w:numPr>
        <w:rPr>
          <w:b/>
          <w:bCs/>
        </w:rPr>
      </w:pPr>
      <w:r w:rsidRPr="00FC3AE8">
        <w:rPr>
          <w:noProof/>
        </w:rPr>
        <w:drawing>
          <wp:anchor distT="0" distB="0" distL="114300" distR="114300" simplePos="0" relativeHeight="251671552" behindDoc="1" locked="0" layoutInCell="1" allowOverlap="1" wp14:anchorId="57E32DBA" wp14:editId="3A838521">
            <wp:simplePos x="0" y="0"/>
            <wp:positionH relativeFrom="margin">
              <wp:posOffset>3528060</wp:posOffset>
            </wp:positionH>
            <wp:positionV relativeFrom="paragraph">
              <wp:posOffset>95250</wp:posOffset>
            </wp:positionV>
            <wp:extent cx="2710180" cy="855980"/>
            <wp:effectExtent l="0" t="0" r="0" b="1270"/>
            <wp:wrapTight wrapText="bothSides">
              <wp:wrapPolygon edited="0">
                <wp:start x="0" y="0"/>
                <wp:lineTo x="0" y="21151"/>
                <wp:lineTo x="21408" y="21151"/>
                <wp:lineTo x="21408" y="0"/>
                <wp:lineTo x="0" y="0"/>
              </wp:wrapPolygon>
            </wp:wrapTight>
            <wp:docPr id="861470718" name="Afbeelding 1" descr="Afbeelding met tekst, Lettertype, schermopname, Elektrisch blauw&#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70718" name="Afbeelding 1" descr="Afbeelding met tekst, Lettertype, schermopname, Elektrisch blauw&#10;&#10;Automatisch gegenereerde beschrijvi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10180" cy="855980"/>
                    </a:xfrm>
                    <a:prstGeom prst="rect">
                      <a:avLst/>
                    </a:prstGeom>
                  </pic:spPr>
                </pic:pic>
              </a:graphicData>
            </a:graphic>
            <wp14:sizeRelH relativeFrom="margin">
              <wp14:pctWidth>0</wp14:pctWidth>
            </wp14:sizeRelH>
            <wp14:sizeRelV relativeFrom="margin">
              <wp14:pctHeight>0</wp14:pctHeight>
            </wp14:sizeRelV>
          </wp:anchor>
        </w:drawing>
      </w:r>
      <w:r w:rsidR="003E17B1" w:rsidRPr="00E572F6">
        <w:rPr>
          <w:b/>
          <w:bCs/>
        </w:rPr>
        <w:t xml:space="preserve">@BeforeEach </w:t>
      </w:r>
      <w:r w:rsidR="002E1467">
        <w:rPr>
          <w:b/>
          <w:bCs/>
        </w:rPr>
        <w:t>(belangrijkste methode - Setup)</w:t>
      </w:r>
    </w:p>
    <w:p w14:paraId="55ECFD1E" w14:textId="21F9BC19" w:rsidR="00FC3AE8" w:rsidRPr="00703D3F" w:rsidRDefault="007B5EB6" w:rsidP="00703D3F">
      <w:pPr>
        <w:pStyle w:val="Lijstalinea"/>
        <w:numPr>
          <w:ilvl w:val="1"/>
          <w:numId w:val="53"/>
        </w:numPr>
      </w:pPr>
      <w:r>
        <w:t>E</w:t>
      </w:r>
      <w:r w:rsidR="003E17B1">
        <w:t xml:space="preserve">en methode die wordt uitgevoerd </w:t>
      </w:r>
      <w:r w:rsidR="003E17B1" w:rsidRPr="00E572F6">
        <w:rPr>
          <w:b/>
          <w:bCs/>
        </w:rPr>
        <w:t>vóór</w:t>
      </w:r>
      <w:r w:rsidR="003E17B1">
        <w:t xml:space="preserve"> de uitvoering van </w:t>
      </w:r>
      <w:r w:rsidR="003E17B1" w:rsidRPr="00E572F6">
        <w:rPr>
          <w:b/>
          <w:bCs/>
        </w:rPr>
        <w:t>elke</w:t>
      </w:r>
      <w:r w:rsidR="003E17B1">
        <w:t xml:space="preserve"> </w:t>
      </w:r>
      <w:r w:rsidR="003E17B1" w:rsidRPr="00E572F6">
        <w:rPr>
          <w:b/>
          <w:bCs/>
        </w:rPr>
        <w:t>test</w:t>
      </w:r>
      <w:r w:rsidR="003E17B1">
        <w:t xml:space="preserve"> methode </w:t>
      </w:r>
    </w:p>
    <w:p w14:paraId="3B24D480" w14:textId="2B8D9907" w:rsidR="00C776D6" w:rsidRDefault="00C776D6" w:rsidP="00FF01BE"/>
    <w:p w14:paraId="0363D6E5" w14:textId="42B9BBC1" w:rsidR="00C776D6" w:rsidRDefault="003F68FC" w:rsidP="00FF01BE">
      <w:r>
        <w:t xml:space="preserve">Bij objecten met een String mag de waarde niet NULL zijn, dus test dit met de </w:t>
      </w:r>
      <w:proofErr w:type="spellStart"/>
      <w:r>
        <w:t>UnitTest</w:t>
      </w:r>
      <w:proofErr w:type="spellEnd"/>
      <w:r>
        <w:t xml:space="preserve">. </w:t>
      </w:r>
    </w:p>
    <w:p w14:paraId="7C4861E8" w14:textId="77777777" w:rsidR="00C776D6" w:rsidRDefault="00C776D6" w:rsidP="00FF01BE"/>
    <w:p w14:paraId="72510E6A" w14:textId="32C0C81C" w:rsidR="00C776D6" w:rsidRDefault="00BA5084" w:rsidP="00BA5084">
      <w:pPr>
        <w:pStyle w:val="Geenafstand"/>
      </w:pPr>
      <w:proofErr w:type="spellStart"/>
      <w:r>
        <w:t>Integer.MIN_VALUE</w:t>
      </w:r>
      <w:proofErr w:type="spellEnd"/>
      <w:r>
        <w:t xml:space="preserve"> en </w:t>
      </w:r>
      <w:proofErr w:type="spellStart"/>
      <w:r>
        <w:t>Integer.MAX_VALUE</w:t>
      </w:r>
      <w:proofErr w:type="spellEnd"/>
      <w:r w:rsidR="00AB05AC">
        <w:t xml:space="preserve"> bij </w:t>
      </w:r>
      <w:proofErr w:type="spellStart"/>
      <w:r w:rsidR="00AB05AC">
        <w:t>ints</w:t>
      </w:r>
      <w:proofErr w:type="spellEnd"/>
      <w:r>
        <w:t xml:space="preserve">: </w:t>
      </w:r>
    </w:p>
    <w:p w14:paraId="569007C1" w14:textId="0F901EC6" w:rsidR="00BA5084" w:rsidRDefault="00BA5084" w:rsidP="00FF01BE">
      <w:r>
        <w:t xml:space="preserve">Dit zijn de kleinst mogelijke en grootst mogelijk waardes. </w:t>
      </w:r>
    </w:p>
    <w:p w14:paraId="5A094B6B" w14:textId="77777777" w:rsidR="00AB05AC" w:rsidRDefault="00AB05AC" w:rsidP="00FF01BE"/>
    <w:p w14:paraId="5565FDDE" w14:textId="7F861AB3" w:rsidR="00A01C97" w:rsidRDefault="00A01C97" w:rsidP="00D26BFE">
      <w:pPr>
        <w:pStyle w:val="Geenafstand"/>
      </w:pPr>
      <w:r>
        <w:t xml:space="preserve">Examenvraag: </w:t>
      </w:r>
    </w:p>
    <w:p w14:paraId="67C94C49" w14:textId="1B95F779" w:rsidR="00A01C97" w:rsidRDefault="00A01C97" w:rsidP="00FF01BE">
      <w:r>
        <w:t xml:space="preserve">Je moet een </w:t>
      </w:r>
      <w:r w:rsidRPr="00D26BFE">
        <w:rPr>
          <w:b/>
          <w:bCs/>
        </w:rPr>
        <w:t>tabel</w:t>
      </w:r>
      <w:r>
        <w:t xml:space="preserve"> kunnen maken zoals Stefaan De Ridder altijd maakte in de les. </w:t>
      </w:r>
    </w:p>
    <w:p w14:paraId="45552151" w14:textId="6C20A4F9" w:rsidR="00AB05AC" w:rsidRDefault="00AB05AC" w:rsidP="00FF01BE"/>
    <w:p w14:paraId="22CCBF5A" w14:textId="31A9B0EE" w:rsidR="005358E3" w:rsidRDefault="005358E3" w:rsidP="00490C65">
      <w:pPr>
        <w:pStyle w:val="Geenafstand"/>
      </w:pPr>
      <w:r>
        <w:t xml:space="preserve">Naam methode: </w:t>
      </w:r>
    </w:p>
    <w:p w14:paraId="4195E103" w14:textId="29EC3E46" w:rsidR="005358E3" w:rsidRDefault="005358E3" w:rsidP="00FF01BE">
      <w:proofErr w:type="spellStart"/>
      <w:r w:rsidRPr="002F4A92">
        <w:rPr>
          <w:b/>
          <w:bCs/>
        </w:rPr>
        <w:t>Constructor</w:t>
      </w:r>
      <w:proofErr w:type="spellEnd"/>
      <w:r>
        <w:t>: Maak …</w:t>
      </w:r>
    </w:p>
    <w:p w14:paraId="7C8576DA" w14:textId="39AFEADB" w:rsidR="005358E3" w:rsidRDefault="005358E3" w:rsidP="00FF01BE">
      <w:r w:rsidRPr="002F4A92">
        <w:rPr>
          <w:b/>
          <w:bCs/>
        </w:rPr>
        <w:t>Methode</w:t>
      </w:r>
      <w:r>
        <w:t xml:space="preserve">: </w:t>
      </w:r>
      <w:proofErr w:type="spellStart"/>
      <w:r>
        <w:t>naam_methode</w:t>
      </w:r>
      <w:proofErr w:type="spellEnd"/>
      <w:r w:rsidR="00B51E2C">
        <w:t>/omschrijving/</w:t>
      </w:r>
    </w:p>
    <w:p w14:paraId="06E6859B" w14:textId="58B4F8F9" w:rsidR="0099363B" w:rsidRDefault="0099363B" w:rsidP="00FF01BE">
      <w:r>
        <w:tab/>
      </w:r>
      <w:proofErr w:type="spellStart"/>
      <w:r w:rsidRPr="0099363B">
        <w:rPr>
          <w:b/>
          <w:bCs/>
        </w:rPr>
        <w:t>Indien:postief</w:t>
      </w:r>
      <w:proofErr w:type="spellEnd"/>
      <w:r>
        <w:t xml:space="preserve"> </w:t>
      </w:r>
      <w:r>
        <w:sym w:font="Wingdings" w:char="F0E0"/>
      </w:r>
      <w:r>
        <w:t xml:space="preserve"> Wat er gaat gebeuren</w:t>
      </w:r>
    </w:p>
    <w:p w14:paraId="3B5F90D8" w14:textId="46A42701" w:rsidR="0099363B" w:rsidRDefault="0099363B" w:rsidP="00FF01BE">
      <w:r>
        <w:tab/>
      </w:r>
      <w:proofErr w:type="spellStart"/>
      <w:r w:rsidRPr="0099363B">
        <w:rPr>
          <w:b/>
          <w:bCs/>
        </w:rPr>
        <w:t>Indien:negatief</w:t>
      </w:r>
      <w:proofErr w:type="spellEnd"/>
      <w:r>
        <w:t xml:space="preserve"> </w:t>
      </w:r>
      <w:r>
        <w:sym w:font="Wingdings" w:char="F0E0"/>
      </w:r>
      <w:r>
        <w:t xml:space="preserve"> </w:t>
      </w:r>
      <w:proofErr w:type="spellStart"/>
      <w:r>
        <w:t>WerptException</w:t>
      </w:r>
      <w:proofErr w:type="spellEnd"/>
    </w:p>
    <w:p w14:paraId="476BC40A" w14:textId="77777777" w:rsidR="00C776D6" w:rsidRDefault="00C776D6" w:rsidP="00FF01BE"/>
    <w:p w14:paraId="6F71D169" w14:textId="77777777" w:rsidR="00C776D6" w:rsidRDefault="00C776D6" w:rsidP="00FF01BE"/>
    <w:p w14:paraId="2EE5EF76" w14:textId="77777777" w:rsidR="00C776D6" w:rsidRDefault="00C776D6" w:rsidP="00FF01BE"/>
    <w:p w14:paraId="6298FE5B" w14:textId="77777777" w:rsidR="00C776D6" w:rsidRDefault="00C776D6" w:rsidP="00FF01BE"/>
    <w:p w14:paraId="43687161" w14:textId="77777777" w:rsidR="00C776D6" w:rsidRDefault="00C776D6" w:rsidP="00FF01BE"/>
    <w:p w14:paraId="5D13F613" w14:textId="77777777" w:rsidR="00C776D6" w:rsidRDefault="00C776D6" w:rsidP="00FF01BE"/>
    <w:p w14:paraId="3604564A" w14:textId="77777777" w:rsidR="007B5EB6" w:rsidRDefault="007B5EB6" w:rsidP="00FF01BE"/>
    <w:p w14:paraId="457D569B" w14:textId="77777777" w:rsidR="007B5EB6" w:rsidRDefault="007B5EB6" w:rsidP="00FF01BE"/>
    <w:p w14:paraId="14400B27" w14:textId="77777777" w:rsidR="007B5EB6" w:rsidRDefault="007B5EB6" w:rsidP="00FF01BE"/>
    <w:p w14:paraId="153C29FF" w14:textId="77777777" w:rsidR="007B5EB6" w:rsidRDefault="007B5EB6" w:rsidP="00FF01BE"/>
    <w:p w14:paraId="38B65E3E" w14:textId="77777777" w:rsidR="007B5EB6" w:rsidRDefault="007B5EB6" w:rsidP="00FF01BE"/>
    <w:p w14:paraId="07336D8C" w14:textId="77777777" w:rsidR="007B5EB6" w:rsidRDefault="007B5EB6" w:rsidP="00FF01BE"/>
    <w:p w14:paraId="6A1FE799" w14:textId="77777777" w:rsidR="007B5EB6" w:rsidRDefault="007B5EB6" w:rsidP="00FF01BE"/>
    <w:p w14:paraId="04CCB667" w14:textId="77777777" w:rsidR="007B5EB6" w:rsidRPr="002B4298" w:rsidRDefault="007B5EB6" w:rsidP="00FF01BE"/>
    <w:sectPr w:rsidR="007B5EB6" w:rsidRPr="002B4298" w:rsidSect="005B2C48">
      <w:footerReference w:type="default" r:id="rId5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A380C" w14:textId="77777777" w:rsidR="006B0603" w:rsidRDefault="006B0603" w:rsidP="00CB3CC2">
      <w:r>
        <w:separator/>
      </w:r>
    </w:p>
  </w:endnote>
  <w:endnote w:type="continuationSeparator" w:id="0">
    <w:p w14:paraId="20594D76" w14:textId="77777777" w:rsidR="006B0603" w:rsidRDefault="006B0603" w:rsidP="00CB3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roadway">
    <w:panose1 w:val="04040905080B02020502"/>
    <w:charset w:val="00"/>
    <w:family w:val="decorativ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4BC88" w14:textId="77777777" w:rsidR="00CB3CC2" w:rsidRDefault="00CB3CC2">
    <w:pPr>
      <w:pStyle w:val="Voettekst"/>
    </w:pPr>
    <w:r>
      <w:t>Robbe Magerman</w:t>
    </w:r>
    <w:r>
      <w:ptab w:relativeTo="margin" w:alignment="center" w:leader="none"/>
    </w:r>
    <w:r w:rsidR="004C623B">
      <w:t>6</w:t>
    </w:r>
    <w:r w:rsidR="00714964">
      <w:t>BI</w:t>
    </w:r>
    <w:r>
      <w:ptab w:relativeTo="margin" w:alignment="right" w:leader="none"/>
    </w:r>
    <w:r>
      <w:fldChar w:fldCharType="begin"/>
    </w:r>
    <w:r>
      <w:instrText>PAGE   \* MERGEFORMAT</w:instrText>
    </w:r>
    <w:r>
      <w:fldChar w:fldCharType="separate"/>
    </w:r>
    <w:r>
      <w:rPr>
        <w:lang w:val="nl-NL"/>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02A46" w14:textId="77777777" w:rsidR="004C623B" w:rsidRDefault="004C623B">
    <w:pPr>
      <w:pStyle w:val="Voettekst"/>
    </w:pPr>
    <w:r>
      <w:t>Robbe Magerman</w:t>
    </w:r>
    <w:r>
      <w:ptab w:relativeTo="margin" w:alignment="center" w:leader="none"/>
    </w:r>
    <w:r w:rsidR="005B2C48">
      <w:t>Toegepaste informatica</w:t>
    </w:r>
    <w:r>
      <w:ptab w:relativeTo="margin" w:alignment="right" w:leader="none"/>
    </w:r>
    <w:r>
      <w:fldChar w:fldCharType="begin"/>
    </w:r>
    <w:r>
      <w:instrText>PAGE   \* MERGEFORMAT</w:instrText>
    </w:r>
    <w:r>
      <w:fldChar w:fldCharType="separate"/>
    </w:r>
    <w:r>
      <w:rPr>
        <w:lang w:val="nl-NL"/>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65C9E" w14:textId="77777777" w:rsidR="006B0603" w:rsidRDefault="006B0603" w:rsidP="00CB3CC2">
      <w:r>
        <w:separator/>
      </w:r>
    </w:p>
  </w:footnote>
  <w:footnote w:type="continuationSeparator" w:id="0">
    <w:p w14:paraId="1B2B9A1E" w14:textId="77777777" w:rsidR="006B0603" w:rsidRDefault="006B0603" w:rsidP="00CB3C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45F11"/>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718"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 w15:restartNumberingAfterBreak="0">
    <w:nsid w:val="02B931F9"/>
    <w:multiLevelType w:val="hybridMultilevel"/>
    <w:tmpl w:val="8FD0995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5E85548"/>
    <w:multiLevelType w:val="hybridMultilevel"/>
    <w:tmpl w:val="02F00E2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AA458FD"/>
    <w:multiLevelType w:val="hybridMultilevel"/>
    <w:tmpl w:val="6FA8EC8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D175673"/>
    <w:multiLevelType w:val="hybridMultilevel"/>
    <w:tmpl w:val="90CC48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01954DB"/>
    <w:multiLevelType w:val="hybridMultilevel"/>
    <w:tmpl w:val="5726C5F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07B7960"/>
    <w:multiLevelType w:val="hybridMultilevel"/>
    <w:tmpl w:val="3ABA7F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1EE1D25"/>
    <w:multiLevelType w:val="hybridMultilevel"/>
    <w:tmpl w:val="96C68DA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38C14D4"/>
    <w:multiLevelType w:val="hybridMultilevel"/>
    <w:tmpl w:val="7A8E36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5910DE0"/>
    <w:multiLevelType w:val="hybridMultilevel"/>
    <w:tmpl w:val="0FCA23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9894AC6"/>
    <w:multiLevelType w:val="hybridMultilevel"/>
    <w:tmpl w:val="A634BD5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9C13DC7"/>
    <w:multiLevelType w:val="hybridMultilevel"/>
    <w:tmpl w:val="5DD04C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1B5C3DA1"/>
    <w:multiLevelType w:val="hybridMultilevel"/>
    <w:tmpl w:val="FFA283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1BB21FC2"/>
    <w:multiLevelType w:val="hybridMultilevel"/>
    <w:tmpl w:val="2814EA5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4" w15:restartNumberingAfterBreak="0">
    <w:nsid w:val="1C7C011F"/>
    <w:multiLevelType w:val="hybridMultilevel"/>
    <w:tmpl w:val="767AB53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1D127710"/>
    <w:multiLevelType w:val="hybridMultilevel"/>
    <w:tmpl w:val="ED7065B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1EB54E90"/>
    <w:multiLevelType w:val="hybridMultilevel"/>
    <w:tmpl w:val="486A7D4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20342023"/>
    <w:multiLevelType w:val="hybridMultilevel"/>
    <w:tmpl w:val="FB6605D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205D5719"/>
    <w:multiLevelType w:val="hybridMultilevel"/>
    <w:tmpl w:val="388010F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214E6444"/>
    <w:multiLevelType w:val="hybridMultilevel"/>
    <w:tmpl w:val="9674614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50F6360"/>
    <w:multiLevelType w:val="hybridMultilevel"/>
    <w:tmpl w:val="4484C84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253B13BF"/>
    <w:multiLevelType w:val="hybridMultilevel"/>
    <w:tmpl w:val="5CE2B8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25AF59D1"/>
    <w:multiLevelType w:val="hybridMultilevel"/>
    <w:tmpl w:val="DC08A8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27EC32B5"/>
    <w:multiLevelType w:val="hybridMultilevel"/>
    <w:tmpl w:val="F90490D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297518F7"/>
    <w:multiLevelType w:val="hybridMultilevel"/>
    <w:tmpl w:val="DE1EC3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2B516CFB"/>
    <w:multiLevelType w:val="hybridMultilevel"/>
    <w:tmpl w:val="2CF403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2CA60EBC"/>
    <w:multiLevelType w:val="hybridMultilevel"/>
    <w:tmpl w:val="07CC90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32564869"/>
    <w:multiLevelType w:val="hybridMultilevel"/>
    <w:tmpl w:val="59B0154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35552E2E"/>
    <w:multiLevelType w:val="hybridMultilevel"/>
    <w:tmpl w:val="CE9024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370336CA"/>
    <w:multiLevelType w:val="hybridMultilevel"/>
    <w:tmpl w:val="CCD0C362"/>
    <w:lvl w:ilvl="0" w:tplc="F1A27F58">
      <w:numFmt w:val="bullet"/>
      <w:lvlText w:val="•"/>
      <w:lvlJc w:val="left"/>
      <w:pPr>
        <w:ind w:left="720" w:hanging="360"/>
      </w:pPr>
      <w:rPr>
        <w:rFonts w:ascii="Verdana" w:eastAsiaTheme="minorHAnsi" w:hAnsi="Verdana"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38956843"/>
    <w:multiLevelType w:val="hybridMultilevel"/>
    <w:tmpl w:val="1D0E01D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44466DFF"/>
    <w:multiLevelType w:val="hybridMultilevel"/>
    <w:tmpl w:val="35FED5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49045704"/>
    <w:multiLevelType w:val="hybridMultilevel"/>
    <w:tmpl w:val="92925EEC"/>
    <w:lvl w:ilvl="0" w:tplc="FFFFFFFF">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B111453"/>
    <w:multiLevelType w:val="hybridMultilevel"/>
    <w:tmpl w:val="541E7DC4"/>
    <w:lvl w:ilvl="0" w:tplc="08130001">
      <w:start w:val="1"/>
      <w:numFmt w:val="bullet"/>
      <w:lvlText w:val=""/>
      <w:lvlJc w:val="left"/>
      <w:pPr>
        <w:ind w:left="720" w:hanging="360"/>
      </w:pPr>
      <w:rPr>
        <w:rFonts w:ascii="Symbol" w:hAnsi="Symbol" w:hint="default"/>
      </w:rPr>
    </w:lvl>
    <w:lvl w:ilvl="1" w:tplc="08130001">
      <w:start w:val="1"/>
      <w:numFmt w:val="bullet"/>
      <w:lvlText w:val=""/>
      <w:lvlJc w:val="left"/>
      <w:pPr>
        <w:ind w:left="1440" w:hanging="360"/>
      </w:pPr>
      <w:rPr>
        <w:rFonts w:ascii="Symbol" w:hAnsi="Symbol"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4C981F72"/>
    <w:multiLevelType w:val="hybridMultilevel"/>
    <w:tmpl w:val="26DC1C5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58D100AD"/>
    <w:multiLevelType w:val="hybridMultilevel"/>
    <w:tmpl w:val="5100BEF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59600C4B"/>
    <w:multiLevelType w:val="hybridMultilevel"/>
    <w:tmpl w:val="9C1436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5E44221D"/>
    <w:multiLevelType w:val="hybridMultilevel"/>
    <w:tmpl w:val="E8BC210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5FE65174"/>
    <w:multiLevelType w:val="hybridMultilevel"/>
    <w:tmpl w:val="4D201B2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600B4C67"/>
    <w:multiLevelType w:val="hybridMultilevel"/>
    <w:tmpl w:val="8F0E76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60211A7C"/>
    <w:multiLevelType w:val="hybridMultilevel"/>
    <w:tmpl w:val="8918C09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631C65A5"/>
    <w:multiLevelType w:val="hybridMultilevel"/>
    <w:tmpl w:val="52B2FBD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65B0572F"/>
    <w:multiLevelType w:val="hybridMultilevel"/>
    <w:tmpl w:val="EC7CEA3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70373906"/>
    <w:multiLevelType w:val="hybridMultilevel"/>
    <w:tmpl w:val="95789348"/>
    <w:lvl w:ilvl="0" w:tplc="FEF8F7AE">
      <w:numFmt w:val="bullet"/>
      <w:lvlText w:val="-"/>
      <w:lvlJc w:val="left"/>
      <w:pPr>
        <w:ind w:left="720" w:hanging="360"/>
      </w:pPr>
      <w:rPr>
        <w:rFonts w:ascii="Calibri" w:eastAsiaTheme="minorHAnsi" w:hAnsi="Calibri" w:cs="Calibri" w:hint="default"/>
        <w:b/>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718F4041"/>
    <w:multiLevelType w:val="hybridMultilevel"/>
    <w:tmpl w:val="96362B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5" w15:restartNumberingAfterBreak="0">
    <w:nsid w:val="720D364A"/>
    <w:multiLevelType w:val="hybridMultilevel"/>
    <w:tmpl w:val="F912D2CE"/>
    <w:lvl w:ilvl="0" w:tplc="E9FC1A04">
      <w:start w:val="1"/>
      <w:numFmt w:val="bullet"/>
      <w:lvlText w:val="•"/>
      <w:lvlJc w:val="left"/>
      <w:pPr>
        <w:tabs>
          <w:tab w:val="num" w:pos="720"/>
        </w:tabs>
        <w:ind w:left="720" w:hanging="360"/>
      </w:pPr>
      <w:rPr>
        <w:rFonts w:ascii="Arial" w:hAnsi="Arial" w:hint="default"/>
      </w:rPr>
    </w:lvl>
    <w:lvl w:ilvl="1" w:tplc="6D829B76" w:tentative="1">
      <w:start w:val="1"/>
      <w:numFmt w:val="bullet"/>
      <w:lvlText w:val="•"/>
      <w:lvlJc w:val="left"/>
      <w:pPr>
        <w:tabs>
          <w:tab w:val="num" w:pos="1440"/>
        </w:tabs>
        <w:ind w:left="1440" w:hanging="360"/>
      </w:pPr>
      <w:rPr>
        <w:rFonts w:ascii="Arial" w:hAnsi="Arial" w:hint="default"/>
      </w:rPr>
    </w:lvl>
    <w:lvl w:ilvl="2" w:tplc="74427DC4" w:tentative="1">
      <w:start w:val="1"/>
      <w:numFmt w:val="bullet"/>
      <w:lvlText w:val="•"/>
      <w:lvlJc w:val="left"/>
      <w:pPr>
        <w:tabs>
          <w:tab w:val="num" w:pos="2160"/>
        </w:tabs>
        <w:ind w:left="2160" w:hanging="360"/>
      </w:pPr>
      <w:rPr>
        <w:rFonts w:ascii="Arial" w:hAnsi="Arial" w:hint="default"/>
      </w:rPr>
    </w:lvl>
    <w:lvl w:ilvl="3" w:tplc="5B7C2CD6" w:tentative="1">
      <w:start w:val="1"/>
      <w:numFmt w:val="bullet"/>
      <w:lvlText w:val="•"/>
      <w:lvlJc w:val="left"/>
      <w:pPr>
        <w:tabs>
          <w:tab w:val="num" w:pos="2880"/>
        </w:tabs>
        <w:ind w:left="2880" w:hanging="360"/>
      </w:pPr>
      <w:rPr>
        <w:rFonts w:ascii="Arial" w:hAnsi="Arial" w:hint="default"/>
      </w:rPr>
    </w:lvl>
    <w:lvl w:ilvl="4" w:tplc="81B8EBDC" w:tentative="1">
      <w:start w:val="1"/>
      <w:numFmt w:val="bullet"/>
      <w:lvlText w:val="•"/>
      <w:lvlJc w:val="left"/>
      <w:pPr>
        <w:tabs>
          <w:tab w:val="num" w:pos="3600"/>
        </w:tabs>
        <w:ind w:left="3600" w:hanging="360"/>
      </w:pPr>
      <w:rPr>
        <w:rFonts w:ascii="Arial" w:hAnsi="Arial" w:hint="default"/>
      </w:rPr>
    </w:lvl>
    <w:lvl w:ilvl="5" w:tplc="1F544A44" w:tentative="1">
      <w:start w:val="1"/>
      <w:numFmt w:val="bullet"/>
      <w:lvlText w:val="•"/>
      <w:lvlJc w:val="left"/>
      <w:pPr>
        <w:tabs>
          <w:tab w:val="num" w:pos="4320"/>
        </w:tabs>
        <w:ind w:left="4320" w:hanging="360"/>
      </w:pPr>
      <w:rPr>
        <w:rFonts w:ascii="Arial" w:hAnsi="Arial" w:hint="default"/>
      </w:rPr>
    </w:lvl>
    <w:lvl w:ilvl="6" w:tplc="9B9E6870" w:tentative="1">
      <w:start w:val="1"/>
      <w:numFmt w:val="bullet"/>
      <w:lvlText w:val="•"/>
      <w:lvlJc w:val="left"/>
      <w:pPr>
        <w:tabs>
          <w:tab w:val="num" w:pos="5040"/>
        </w:tabs>
        <w:ind w:left="5040" w:hanging="360"/>
      </w:pPr>
      <w:rPr>
        <w:rFonts w:ascii="Arial" w:hAnsi="Arial" w:hint="default"/>
      </w:rPr>
    </w:lvl>
    <w:lvl w:ilvl="7" w:tplc="EB28F54A" w:tentative="1">
      <w:start w:val="1"/>
      <w:numFmt w:val="bullet"/>
      <w:lvlText w:val="•"/>
      <w:lvlJc w:val="left"/>
      <w:pPr>
        <w:tabs>
          <w:tab w:val="num" w:pos="5760"/>
        </w:tabs>
        <w:ind w:left="5760" w:hanging="360"/>
      </w:pPr>
      <w:rPr>
        <w:rFonts w:ascii="Arial" w:hAnsi="Arial" w:hint="default"/>
      </w:rPr>
    </w:lvl>
    <w:lvl w:ilvl="8" w:tplc="B0646BEA"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2AA23AD"/>
    <w:multiLevelType w:val="hybridMultilevel"/>
    <w:tmpl w:val="996C5D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72AE4FE1"/>
    <w:multiLevelType w:val="hybridMultilevel"/>
    <w:tmpl w:val="7A044A6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8" w15:restartNumberingAfterBreak="0">
    <w:nsid w:val="76D636D3"/>
    <w:multiLevelType w:val="hybridMultilevel"/>
    <w:tmpl w:val="416ACB3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813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9B43044"/>
    <w:multiLevelType w:val="hybridMultilevel"/>
    <w:tmpl w:val="B0AC326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15:restartNumberingAfterBreak="0">
    <w:nsid w:val="7A4E48CE"/>
    <w:multiLevelType w:val="hybridMultilevel"/>
    <w:tmpl w:val="A6CC5E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15:restartNumberingAfterBreak="0">
    <w:nsid w:val="7C034E4D"/>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DC41729"/>
    <w:multiLevelType w:val="hybridMultilevel"/>
    <w:tmpl w:val="40BCDDB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682707699">
    <w:abstractNumId w:val="51"/>
  </w:num>
  <w:num w:numId="2" w16cid:durableId="1427070340">
    <w:abstractNumId w:val="0"/>
  </w:num>
  <w:num w:numId="3" w16cid:durableId="623736477">
    <w:abstractNumId w:val="45"/>
  </w:num>
  <w:num w:numId="4" w16cid:durableId="1551720532">
    <w:abstractNumId w:val="9"/>
  </w:num>
  <w:num w:numId="5" w16cid:durableId="232862333">
    <w:abstractNumId w:val="44"/>
  </w:num>
  <w:num w:numId="6" w16cid:durableId="730154176">
    <w:abstractNumId w:val="21"/>
  </w:num>
  <w:num w:numId="7" w16cid:durableId="787428412">
    <w:abstractNumId w:val="24"/>
  </w:num>
  <w:num w:numId="8" w16cid:durableId="533662778">
    <w:abstractNumId w:val="27"/>
  </w:num>
  <w:num w:numId="9" w16cid:durableId="1874875834">
    <w:abstractNumId w:val="29"/>
  </w:num>
  <w:num w:numId="10" w16cid:durableId="1343362779">
    <w:abstractNumId w:val="49"/>
  </w:num>
  <w:num w:numId="11" w16cid:durableId="839855557">
    <w:abstractNumId w:val="23"/>
  </w:num>
  <w:num w:numId="12" w16cid:durableId="1201165770">
    <w:abstractNumId w:val="46"/>
  </w:num>
  <w:num w:numId="13" w16cid:durableId="844856358">
    <w:abstractNumId w:val="12"/>
  </w:num>
  <w:num w:numId="14" w16cid:durableId="1803499529">
    <w:abstractNumId w:val="39"/>
  </w:num>
  <w:num w:numId="15" w16cid:durableId="1256477795">
    <w:abstractNumId w:val="8"/>
  </w:num>
  <w:num w:numId="16" w16cid:durableId="75520528">
    <w:abstractNumId w:val="42"/>
  </w:num>
  <w:num w:numId="17" w16cid:durableId="459424782">
    <w:abstractNumId w:val="18"/>
  </w:num>
  <w:num w:numId="18" w16cid:durableId="1155610374">
    <w:abstractNumId w:val="25"/>
  </w:num>
  <w:num w:numId="19" w16cid:durableId="300235092">
    <w:abstractNumId w:val="10"/>
  </w:num>
  <w:num w:numId="20" w16cid:durableId="899903779">
    <w:abstractNumId w:val="26"/>
  </w:num>
  <w:num w:numId="21" w16cid:durableId="1690645940">
    <w:abstractNumId w:val="43"/>
  </w:num>
  <w:num w:numId="22" w16cid:durableId="909004727">
    <w:abstractNumId w:val="35"/>
  </w:num>
  <w:num w:numId="23" w16cid:durableId="132338143">
    <w:abstractNumId w:val="48"/>
  </w:num>
  <w:num w:numId="24" w16cid:durableId="506944812">
    <w:abstractNumId w:val="15"/>
  </w:num>
  <w:num w:numId="25" w16cid:durableId="1174685460">
    <w:abstractNumId w:val="7"/>
  </w:num>
  <w:num w:numId="26" w16cid:durableId="2109277215">
    <w:abstractNumId w:val="34"/>
  </w:num>
  <w:num w:numId="27" w16cid:durableId="1157578723">
    <w:abstractNumId w:val="14"/>
  </w:num>
  <w:num w:numId="28" w16cid:durableId="396394474">
    <w:abstractNumId w:val="50"/>
  </w:num>
  <w:num w:numId="29" w16cid:durableId="747535306">
    <w:abstractNumId w:val="33"/>
  </w:num>
  <w:num w:numId="30" w16cid:durableId="1838299925">
    <w:abstractNumId w:val="32"/>
  </w:num>
  <w:num w:numId="31" w16cid:durableId="1334724970">
    <w:abstractNumId w:val="11"/>
  </w:num>
  <w:num w:numId="32" w16cid:durableId="1799449790">
    <w:abstractNumId w:val="4"/>
  </w:num>
  <w:num w:numId="33" w16cid:durableId="1261791109">
    <w:abstractNumId w:val="19"/>
  </w:num>
  <w:num w:numId="34" w16cid:durableId="1821386644">
    <w:abstractNumId w:val="22"/>
  </w:num>
  <w:num w:numId="35" w16cid:durableId="640379453">
    <w:abstractNumId w:val="41"/>
  </w:num>
  <w:num w:numId="36" w16cid:durableId="344483079">
    <w:abstractNumId w:val="3"/>
  </w:num>
  <w:num w:numId="37" w16cid:durableId="1476218830">
    <w:abstractNumId w:val="36"/>
  </w:num>
  <w:num w:numId="38" w16cid:durableId="1957828421">
    <w:abstractNumId w:val="47"/>
  </w:num>
  <w:num w:numId="39" w16cid:durableId="452022385">
    <w:abstractNumId w:val="31"/>
  </w:num>
  <w:num w:numId="40" w16cid:durableId="823161735">
    <w:abstractNumId w:val="38"/>
  </w:num>
  <w:num w:numId="41" w16cid:durableId="1945379802">
    <w:abstractNumId w:val="5"/>
  </w:num>
  <w:num w:numId="42" w16cid:durableId="260143366">
    <w:abstractNumId w:val="20"/>
  </w:num>
  <w:num w:numId="43" w16cid:durableId="983703079">
    <w:abstractNumId w:val="52"/>
  </w:num>
  <w:num w:numId="44" w16cid:durableId="1166441196">
    <w:abstractNumId w:val="6"/>
  </w:num>
  <w:num w:numId="45" w16cid:durableId="7104326">
    <w:abstractNumId w:val="30"/>
  </w:num>
  <w:num w:numId="46" w16cid:durableId="1284116477">
    <w:abstractNumId w:val="13"/>
  </w:num>
  <w:num w:numId="47" w16cid:durableId="1356612863">
    <w:abstractNumId w:val="16"/>
  </w:num>
  <w:num w:numId="48" w16cid:durableId="197738460">
    <w:abstractNumId w:val="17"/>
  </w:num>
  <w:num w:numId="49" w16cid:durableId="1558398167">
    <w:abstractNumId w:val="28"/>
  </w:num>
  <w:num w:numId="50" w16cid:durableId="327901839">
    <w:abstractNumId w:val="37"/>
  </w:num>
  <w:num w:numId="51" w16cid:durableId="483591164">
    <w:abstractNumId w:val="2"/>
  </w:num>
  <w:num w:numId="52" w16cid:durableId="913666225">
    <w:abstractNumId w:val="1"/>
  </w:num>
  <w:num w:numId="53" w16cid:durableId="78323530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9B2"/>
    <w:rsid w:val="000019A8"/>
    <w:rsid w:val="00002273"/>
    <w:rsid w:val="00003A9B"/>
    <w:rsid w:val="00003FF1"/>
    <w:rsid w:val="0000563A"/>
    <w:rsid w:val="000106E9"/>
    <w:rsid w:val="00012D45"/>
    <w:rsid w:val="000141E1"/>
    <w:rsid w:val="0002422E"/>
    <w:rsid w:val="000247AD"/>
    <w:rsid w:val="00024A25"/>
    <w:rsid w:val="00024EB3"/>
    <w:rsid w:val="00030BF1"/>
    <w:rsid w:val="000339E2"/>
    <w:rsid w:val="0003486B"/>
    <w:rsid w:val="0003644A"/>
    <w:rsid w:val="00051AA1"/>
    <w:rsid w:val="00053102"/>
    <w:rsid w:val="00054531"/>
    <w:rsid w:val="000570FF"/>
    <w:rsid w:val="00064BFA"/>
    <w:rsid w:val="00065677"/>
    <w:rsid w:val="00066C8B"/>
    <w:rsid w:val="00071112"/>
    <w:rsid w:val="00071E70"/>
    <w:rsid w:val="000736C6"/>
    <w:rsid w:val="0007371A"/>
    <w:rsid w:val="00074419"/>
    <w:rsid w:val="000753B6"/>
    <w:rsid w:val="0007790A"/>
    <w:rsid w:val="0008450A"/>
    <w:rsid w:val="00085B97"/>
    <w:rsid w:val="00095E5D"/>
    <w:rsid w:val="00097A47"/>
    <w:rsid w:val="000A0FA0"/>
    <w:rsid w:val="000A2D3E"/>
    <w:rsid w:val="000B15AB"/>
    <w:rsid w:val="000B36DC"/>
    <w:rsid w:val="000B6115"/>
    <w:rsid w:val="000C0682"/>
    <w:rsid w:val="000C15AD"/>
    <w:rsid w:val="000C1CCF"/>
    <w:rsid w:val="000C7716"/>
    <w:rsid w:val="000C79C2"/>
    <w:rsid w:val="000D0EE8"/>
    <w:rsid w:val="000D5276"/>
    <w:rsid w:val="000E1DB9"/>
    <w:rsid w:val="000E2D3A"/>
    <w:rsid w:val="000E555A"/>
    <w:rsid w:val="000E5F4D"/>
    <w:rsid w:val="000E6704"/>
    <w:rsid w:val="000E7BA9"/>
    <w:rsid w:val="000F0E0F"/>
    <w:rsid w:val="00100A15"/>
    <w:rsid w:val="00101A3E"/>
    <w:rsid w:val="0011350D"/>
    <w:rsid w:val="00113C46"/>
    <w:rsid w:val="00126EB3"/>
    <w:rsid w:val="00135E79"/>
    <w:rsid w:val="00137D76"/>
    <w:rsid w:val="001407FA"/>
    <w:rsid w:val="00142683"/>
    <w:rsid w:val="0014668F"/>
    <w:rsid w:val="00147A58"/>
    <w:rsid w:val="00152360"/>
    <w:rsid w:val="00163615"/>
    <w:rsid w:val="00164E0D"/>
    <w:rsid w:val="00165CCB"/>
    <w:rsid w:val="00167D3A"/>
    <w:rsid w:val="00172D42"/>
    <w:rsid w:val="001749A6"/>
    <w:rsid w:val="00177799"/>
    <w:rsid w:val="00177FFA"/>
    <w:rsid w:val="001811D8"/>
    <w:rsid w:val="00182E1C"/>
    <w:rsid w:val="00183089"/>
    <w:rsid w:val="00183A76"/>
    <w:rsid w:val="00184B8D"/>
    <w:rsid w:val="0018514B"/>
    <w:rsid w:val="00185C80"/>
    <w:rsid w:val="00190126"/>
    <w:rsid w:val="00193857"/>
    <w:rsid w:val="0019499A"/>
    <w:rsid w:val="00197A15"/>
    <w:rsid w:val="001B5433"/>
    <w:rsid w:val="001B5B2E"/>
    <w:rsid w:val="001B7044"/>
    <w:rsid w:val="001B77FE"/>
    <w:rsid w:val="001B7D59"/>
    <w:rsid w:val="001C1A62"/>
    <w:rsid w:val="001C317B"/>
    <w:rsid w:val="001C38C6"/>
    <w:rsid w:val="001C7B42"/>
    <w:rsid w:val="001D0AF4"/>
    <w:rsid w:val="001D4590"/>
    <w:rsid w:val="001D6C92"/>
    <w:rsid w:val="001E4864"/>
    <w:rsid w:val="001E501D"/>
    <w:rsid w:val="001E5F87"/>
    <w:rsid w:val="001E7270"/>
    <w:rsid w:val="001F0332"/>
    <w:rsid w:val="001F1F16"/>
    <w:rsid w:val="001F4EED"/>
    <w:rsid w:val="001F6E95"/>
    <w:rsid w:val="00201CD6"/>
    <w:rsid w:val="002122AF"/>
    <w:rsid w:val="00215B9C"/>
    <w:rsid w:val="00226EC9"/>
    <w:rsid w:val="0023167F"/>
    <w:rsid w:val="002323E2"/>
    <w:rsid w:val="00240398"/>
    <w:rsid w:val="002415A1"/>
    <w:rsid w:val="00243BCC"/>
    <w:rsid w:val="0024470F"/>
    <w:rsid w:val="0025105E"/>
    <w:rsid w:val="00252CEE"/>
    <w:rsid w:val="002531F7"/>
    <w:rsid w:val="00255809"/>
    <w:rsid w:val="00255D11"/>
    <w:rsid w:val="002610BF"/>
    <w:rsid w:val="00261AC8"/>
    <w:rsid w:val="00263029"/>
    <w:rsid w:val="00267423"/>
    <w:rsid w:val="00270B3F"/>
    <w:rsid w:val="00272826"/>
    <w:rsid w:val="00276C6F"/>
    <w:rsid w:val="002876E3"/>
    <w:rsid w:val="002915F9"/>
    <w:rsid w:val="00293FAA"/>
    <w:rsid w:val="002A07CA"/>
    <w:rsid w:val="002A0BC6"/>
    <w:rsid w:val="002A157E"/>
    <w:rsid w:val="002A68E5"/>
    <w:rsid w:val="002B0308"/>
    <w:rsid w:val="002B3A01"/>
    <w:rsid w:val="002B4298"/>
    <w:rsid w:val="002B4DD9"/>
    <w:rsid w:val="002B54AA"/>
    <w:rsid w:val="002B6C8D"/>
    <w:rsid w:val="002C1E81"/>
    <w:rsid w:val="002C2739"/>
    <w:rsid w:val="002C29E4"/>
    <w:rsid w:val="002D1C05"/>
    <w:rsid w:val="002D2817"/>
    <w:rsid w:val="002D35E9"/>
    <w:rsid w:val="002D3E21"/>
    <w:rsid w:val="002D572A"/>
    <w:rsid w:val="002E1467"/>
    <w:rsid w:val="002E3FFD"/>
    <w:rsid w:val="002E4D63"/>
    <w:rsid w:val="002F4857"/>
    <w:rsid w:val="002F4A92"/>
    <w:rsid w:val="002F5924"/>
    <w:rsid w:val="002F606C"/>
    <w:rsid w:val="002F6ACC"/>
    <w:rsid w:val="00301EB0"/>
    <w:rsid w:val="00302326"/>
    <w:rsid w:val="00304C64"/>
    <w:rsid w:val="003141FC"/>
    <w:rsid w:val="0031449E"/>
    <w:rsid w:val="00321C39"/>
    <w:rsid w:val="00324F66"/>
    <w:rsid w:val="00331656"/>
    <w:rsid w:val="00331BC6"/>
    <w:rsid w:val="00336CE1"/>
    <w:rsid w:val="003379DB"/>
    <w:rsid w:val="003416C9"/>
    <w:rsid w:val="0034525E"/>
    <w:rsid w:val="00346271"/>
    <w:rsid w:val="00347938"/>
    <w:rsid w:val="003507AE"/>
    <w:rsid w:val="00351A66"/>
    <w:rsid w:val="00351E05"/>
    <w:rsid w:val="003527FE"/>
    <w:rsid w:val="003563A0"/>
    <w:rsid w:val="00362A14"/>
    <w:rsid w:val="003671C5"/>
    <w:rsid w:val="00376F2C"/>
    <w:rsid w:val="003825B4"/>
    <w:rsid w:val="0038776E"/>
    <w:rsid w:val="003A285E"/>
    <w:rsid w:val="003A35E0"/>
    <w:rsid w:val="003A6087"/>
    <w:rsid w:val="003B380B"/>
    <w:rsid w:val="003C025B"/>
    <w:rsid w:val="003C1806"/>
    <w:rsid w:val="003C4165"/>
    <w:rsid w:val="003C4580"/>
    <w:rsid w:val="003C75DB"/>
    <w:rsid w:val="003D140E"/>
    <w:rsid w:val="003D2BD6"/>
    <w:rsid w:val="003D35DB"/>
    <w:rsid w:val="003D69B9"/>
    <w:rsid w:val="003E0013"/>
    <w:rsid w:val="003E17B1"/>
    <w:rsid w:val="003E4A8C"/>
    <w:rsid w:val="003F24AB"/>
    <w:rsid w:val="003F68FC"/>
    <w:rsid w:val="003F6E6B"/>
    <w:rsid w:val="0040224E"/>
    <w:rsid w:val="00413201"/>
    <w:rsid w:val="004217D4"/>
    <w:rsid w:val="00422517"/>
    <w:rsid w:val="004236BC"/>
    <w:rsid w:val="0042456D"/>
    <w:rsid w:val="00427A90"/>
    <w:rsid w:val="00430AB5"/>
    <w:rsid w:val="00431C5C"/>
    <w:rsid w:val="004350CA"/>
    <w:rsid w:val="004351A3"/>
    <w:rsid w:val="00437EEE"/>
    <w:rsid w:val="00442A99"/>
    <w:rsid w:val="00443FDF"/>
    <w:rsid w:val="00447F5E"/>
    <w:rsid w:val="00452FAB"/>
    <w:rsid w:val="0045430A"/>
    <w:rsid w:val="0045465F"/>
    <w:rsid w:val="00457007"/>
    <w:rsid w:val="00462F6C"/>
    <w:rsid w:val="0046418C"/>
    <w:rsid w:val="00473FEE"/>
    <w:rsid w:val="004765D0"/>
    <w:rsid w:val="00477643"/>
    <w:rsid w:val="00477D0B"/>
    <w:rsid w:val="00482B87"/>
    <w:rsid w:val="00487FCD"/>
    <w:rsid w:val="00490C65"/>
    <w:rsid w:val="00490E94"/>
    <w:rsid w:val="0049219F"/>
    <w:rsid w:val="00493ABF"/>
    <w:rsid w:val="004949B2"/>
    <w:rsid w:val="0049700E"/>
    <w:rsid w:val="004A7DE9"/>
    <w:rsid w:val="004B13A8"/>
    <w:rsid w:val="004B3827"/>
    <w:rsid w:val="004B5CCE"/>
    <w:rsid w:val="004C5DDB"/>
    <w:rsid w:val="004C623B"/>
    <w:rsid w:val="004C7EE6"/>
    <w:rsid w:val="004D04EC"/>
    <w:rsid w:val="004D5928"/>
    <w:rsid w:val="004D67D2"/>
    <w:rsid w:val="004D7F4F"/>
    <w:rsid w:val="004E0202"/>
    <w:rsid w:val="004E0ACB"/>
    <w:rsid w:val="004E38F5"/>
    <w:rsid w:val="004E5DBE"/>
    <w:rsid w:val="004F4901"/>
    <w:rsid w:val="004F502F"/>
    <w:rsid w:val="004F592E"/>
    <w:rsid w:val="004F59A4"/>
    <w:rsid w:val="00506811"/>
    <w:rsid w:val="00507B77"/>
    <w:rsid w:val="0051061F"/>
    <w:rsid w:val="00510D5E"/>
    <w:rsid w:val="00512C2A"/>
    <w:rsid w:val="00513C70"/>
    <w:rsid w:val="00514D31"/>
    <w:rsid w:val="00514FA3"/>
    <w:rsid w:val="00525A7E"/>
    <w:rsid w:val="005358E3"/>
    <w:rsid w:val="0054031E"/>
    <w:rsid w:val="00540FD7"/>
    <w:rsid w:val="00541F12"/>
    <w:rsid w:val="00541F21"/>
    <w:rsid w:val="005536AF"/>
    <w:rsid w:val="005542BD"/>
    <w:rsid w:val="005611FF"/>
    <w:rsid w:val="005622CE"/>
    <w:rsid w:val="00564D03"/>
    <w:rsid w:val="00565BA6"/>
    <w:rsid w:val="005668A7"/>
    <w:rsid w:val="00566A88"/>
    <w:rsid w:val="00577817"/>
    <w:rsid w:val="00585F8F"/>
    <w:rsid w:val="005908C1"/>
    <w:rsid w:val="005A51F1"/>
    <w:rsid w:val="005B2888"/>
    <w:rsid w:val="005B2C48"/>
    <w:rsid w:val="005B2CF7"/>
    <w:rsid w:val="005B73E7"/>
    <w:rsid w:val="005C363B"/>
    <w:rsid w:val="005C445E"/>
    <w:rsid w:val="005D38F7"/>
    <w:rsid w:val="005D63BD"/>
    <w:rsid w:val="005D676D"/>
    <w:rsid w:val="005E07A5"/>
    <w:rsid w:val="005E13BE"/>
    <w:rsid w:val="005E18E8"/>
    <w:rsid w:val="005E62E7"/>
    <w:rsid w:val="005E67FC"/>
    <w:rsid w:val="005F44FE"/>
    <w:rsid w:val="005F594A"/>
    <w:rsid w:val="005F7298"/>
    <w:rsid w:val="0060002A"/>
    <w:rsid w:val="0060720F"/>
    <w:rsid w:val="00610CBD"/>
    <w:rsid w:val="0061202D"/>
    <w:rsid w:val="006147DC"/>
    <w:rsid w:val="00620D6D"/>
    <w:rsid w:val="00624846"/>
    <w:rsid w:val="00631D3D"/>
    <w:rsid w:val="006338CD"/>
    <w:rsid w:val="0063608C"/>
    <w:rsid w:val="006401B9"/>
    <w:rsid w:val="00642E1C"/>
    <w:rsid w:val="00654BC7"/>
    <w:rsid w:val="00657308"/>
    <w:rsid w:val="006578B5"/>
    <w:rsid w:val="00660AFB"/>
    <w:rsid w:val="006621A4"/>
    <w:rsid w:val="00663DC4"/>
    <w:rsid w:val="0067116A"/>
    <w:rsid w:val="00672FEC"/>
    <w:rsid w:val="00677AA0"/>
    <w:rsid w:val="00681E99"/>
    <w:rsid w:val="00692EB2"/>
    <w:rsid w:val="0069521A"/>
    <w:rsid w:val="006A0339"/>
    <w:rsid w:val="006A0AC1"/>
    <w:rsid w:val="006A0E12"/>
    <w:rsid w:val="006A4EB8"/>
    <w:rsid w:val="006A5AF7"/>
    <w:rsid w:val="006A73FC"/>
    <w:rsid w:val="006B0603"/>
    <w:rsid w:val="006B0C1B"/>
    <w:rsid w:val="006B0DB3"/>
    <w:rsid w:val="006B184C"/>
    <w:rsid w:val="006B3096"/>
    <w:rsid w:val="006B4064"/>
    <w:rsid w:val="006B4861"/>
    <w:rsid w:val="006D0FBF"/>
    <w:rsid w:val="006D1D89"/>
    <w:rsid w:val="006D277B"/>
    <w:rsid w:val="006D339B"/>
    <w:rsid w:val="006E1F51"/>
    <w:rsid w:val="006E3349"/>
    <w:rsid w:val="006E764E"/>
    <w:rsid w:val="006F09A7"/>
    <w:rsid w:val="006F1A24"/>
    <w:rsid w:val="00700B59"/>
    <w:rsid w:val="00700C08"/>
    <w:rsid w:val="00703D3F"/>
    <w:rsid w:val="00703DF1"/>
    <w:rsid w:val="00707021"/>
    <w:rsid w:val="0071055F"/>
    <w:rsid w:val="00710AD4"/>
    <w:rsid w:val="0071329F"/>
    <w:rsid w:val="00714964"/>
    <w:rsid w:val="007211D1"/>
    <w:rsid w:val="007221A5"/>
    <w:rsid w:val="007254B5"/>
    <w:rsid w:val="00725B57"/>
    <w:rsid w:val="007305F8"/>
    <w:rsid w:val="00732291"/>
    <w:rsid w:val="0073255F"/>
    <w:rsid w:val="00735DF3"/>
    <w:rsid w:val="007369A5"/>
    <w:rsid w:val="00740333"/>
    <w:rsid w:val="007404C7"/>
    <w:rsid w:val="00741132"/>
    <w:rsid w:val="00742232"/>
    <w:rsid w:val="00742C50"/>
    <w:rsid w:val="00742E62"/>
    <w:rsid w:val="0074411D"/>
    <w:rsid w:val="007442D3"/>
    <w:rsid w:val="00764F23"/>
    <w:rsid w:val="00772D58"/>
    <w:rsid w:val="00775F1B"/>
    <w:rsid w:val="0078242E"/>
    <w:rsid w:val="00786CFE"/>
    <w:rsid w:val="00791CE6"/>
    <w:rsid w:val="00794C51"/>
    <w:rsid w:val="00795194"/>
    <w:rsid w:val="00797248"/>
    <w:rsid w:val="007A1201"/>
    <w:rsid w:val="007A6FB4"/>
    <w:rsid w:val="007B5436"/>
    <w:rsid w:val="007B5EB6"/>
    <w:rsid w:val="007C7EF0"/>
    <w:rsid w:val="007D1224"/>
    <w:rsid w:val="007D1BC6"/>
    <w:rsid w:val="007D2832"/>
    <w:rsid w:val="007D42A5"/>
    <w:rsid w:val="007E2210"/>
    <w:rsid w:val="007E67E0"/>
    <w:rsid w:val="007F0E5A"/>
    <w:rsid w:val="00800251"/>
    <w:rsid w:val="0080078C"/>
    <w:rsid w:val="00800D48"/>
    <w:rsid w:val="008018B3"/>
    <w:rsid w:val="00802C28"/>
    <w:rsid w:val="00802E07"/>
    <w:rsid w:val="0080320B"/>
    <w:rsid w:val="00803E6F"/>
    <w:rsid w:val="008076BC"/>
    <w:rsid w:val="00807A5D"/>
    <w:rsid w:val="0081322F"/>
    <w:rsid w:val="0081417F"/>
    <w:rsid w:val="008215B5"/>
    <w:rsid w:val="008222D6"/>
    <w:rsid w:val="00825A91"/>
    <w:rsid w:val="00832E10"/>
    <w:rsid w:val="00833072"/>
    <w:rsid w:val="0083518D"/>
    <w:rsid w:val="00835475"/>
    <w:rsid w:val="00835800"/>
    <w:rsid w:val="00837493"/>
    <w:rsid w:val="00841459"/>
    <w:rsid w:val="008421CB"/>
    <w:rsid w:val="00843C5E"/>
    <w:rsid w:val="00845FE3"/>
    <w:rsid w:val="00847CEF"/>
    <w:rsid w:val="00847D08"/>
    <w:rsid w:val="00852624"/>
    <w:rsid w:val="008527B5"/>
    <w:rsid w:val="008553CB"/>
    <w:rsid w:val="00855676"/>
    <w:rsid w:val="008617D0"/>
    <w:rsid w:val="00861CA5"/>
    <w:rsid w:val="0086358B"/>
    <w:rsid w:val="00875186"/>
    <w:rsid w:val="00875D73"/>
    <w:rsid w:val="008857B0"/>
    <w:rsid w:val="00887951"/>
    <w:rsid w:val="00890725"/>
    <w:rsid w:val="00894579"/>
    <w:rsid w:val="008950CF"/>
    <w:rsid w:val="008962E0"/>
    <w:rsid w:val="008A0E39"/>
    <w:rsid w:val="008A59AD"/>
    <w:rsid w:val="008A6FF5"/>
    <w:rsid w:val="008B37A4"/>
    <w:rsid w:val="008B3E47"/>
    <w:rsid w:val="008B53B9"/>
    <w:rsid w:val="008B5EC8"/>
    <w:rsid w:val="008C16D1"/>
    <w:rsid w:val="008C54C9"/>
    <w:rsid w:val="008C7EBA"/>
    <w:rsid w:val="008D13C0"/>
    <w:rsid w:val="008D2901"/>
    <w:rsid w:val="008D640A"/>
    <w:rsid w:val="008D6D0B"/>
    <w:rsid w:val="008E3EC2"/>
    <w:rsid w:val="008E4D74"/>
    <w:rsid w:val="008E6381"/>
    <w:rsid w:val="008E6EF0"/>
    <w:rsid w:val="008E70BE"/>
    <w:rsid w:val="008F2DFA"/>
    <w:rsid w:val="008F7FCA"/>
    <w:rsid w:val="00900D53"/>
    <w:rsid w:val="009068FA"/>
    <w:rsid w:val="00911521"/>
    <w:rsid w:val="00914285"/>
    <w:rsid w:val="00914D64"/>
    <w:rsid w:val="00915EA3"/>
    <w:rsid w:val="00920A00"/>
    <w:rsid w:val="00920C8E"/>
    <w:rsid w:val="00921205"/>
    <w:rsid w:val="00924F30"/>
    <w:rsid w:val="009257BA"/>
    <w:rsid w:val="009279B2"/>
    <w:rsid w:val="00931628"/>
    <w:rsid w:val="00934F3D"/>
    <w:rsid w:val="009355F3"/>
    <w:rsid w:val="00941E44"/>
    <w:rsid w:val="00942D87"/>
    <w:rsid w:val="009440E1"/>
    <w:rsid w:val="00946467"/>
    <w:rsid w:val="009506F8"/>
    <w:rsid w:val="00950A4C"/>
    <w:rsid w:val="009625EC"/>
    <w:rsid w:val="00964244"/>
    <w:rsid w:val="0096495E"/>
    <w:rsid w:val="009653FB"/>
    <w:rsid w:val="00967DB4"/>
    <w:rsid w:val="00976407"/>
    <w:rsid w:val="00977DB3"/>
    <w:rsid w:val="00980144"/>
    <w:rsid w:val="00983281"/>
    <w:rsid w:val="009833CD"/>
    <w:rsid w:val="009844CA"/>
    <w:rsid w:val="00985610"/>
    <w:rsid w:val="0099093C"/>
    <w:rsid w:val="0099363B"/>
    <w:rsid w:val="009941A6"/>
    <w:rsid w:val="009A2BB6"/>
    <w:rsid w:val="009A334C"/>
    <w:rsid w:val="009B05BA"/>
    <w:rsid w:val="009B2C49"/>
    <w:rsid w:val="009B3461"/>
    <w:rsid w:val="009B7947"/>
    <w:rsid w:val="009B7E4A"/>
    <w:rsid w:val="009C56EB"/>
    <w:rsid w:val="009C5E28"/>
    <w:rsid w:val="009C65FF"/>
    <w:rsid w:val="009C7002"/>
    <w:rsid w:val="009C71E3"/>
    <w:rsid w:val="009D2C65"/>
    <w:rsid w:val="009D321B"/>
    <w:rsid w:val="009D4402"/>
    <w:rsid w:val="009D529F"/>
    <w:rsid w:val="009D59E1"/>
    <w:rsid w:val="009E05D0"/>
    <w:rsid w:val="009E084D"/>
    <w:rsid w:val="009E118A"/>
    <w:rsid w:val="009E41EE"/>
    <w:rsid w:val="009E5773"/>
    <w:rsid w:val="009E57AC"/>
    <w:rsid w:val="009E64F6"/>
    <w:rsid w:val="009E705C"/>
    <w:rsid w:val="009E7422"/>
    <w:rsid w:val="009E7BAB"/>
    <w:rsid w:val="009F1891"/>
    <w:rsid w:val="009F7E34"/>
    <w:rsid w:val="00A01C47"/>
    <w:rsid w:val="00A01C97"/>
    <w:rsid w:val="00A01E70"/>
    <w:rsid w:val="00A01FBE"/>
    <w:rsid w:val="00A13972"/>
    <w:rsid w:val="00A244D8"/>
    <w:rsid w:val="00A25DE1"/>
    <w:rsid w:val="00A36014"/>
    <w:rsid w:val="00A42B42"/>
    <w:rsid w:val="00A4424E"/>
    <w:rsid w:val="00A50434"/>
    <w:rsid w:val="00A518A0"/>
    <w:rsid w:val="00A5284A"/>
    <w:rsid w:val="00A53FA1"/>
    <w:rsid w:val="00A5575E"/>
    <w:rsid w:val="00A56A03"/>
    <w:rsid w:val="00A56E21"/>
    <w:rsid w:val="00A578EA"/>
    <w:rsid w:val="00A62C9E"/>
    <w:rsid w:val="00A659C5"/>
    <w:rsid w:val="00A66540"/>
    <w:rsid w:val="00A7121B"/>
    <w:rsid w:val="00A72695"/>
    <w:rsid w:val="00A729D7"/>
    <w:rsid w:val="00A72ED4"/>
    <w:rsid w:val="00A77620"/>
    <w:rsid w:val="00A77AB4"/>
    <w:rsid w:val="00A80086"/>
    <w:rsid w:val="00A812B8"/>
    <w:rsid w:val="00A812BF"/>
    <w:rsid w:val="00A846A7"/>
    <w:rsid w:val="00A852AD"/>
    <w:rsid w:val="00A908D5"/>
    <w:rsid w:val="00A90F36"/>
    <w:rsid w:val="00A92B15"/>
    <w:rsid w:val="00A96671"/>
    <w:rsid w:val="00AB05AC"/>
    <w:rsid w:val="00AB16DF"/>
    <w:rsid w:val="00AB1DEB"/>
    <w:rsid w:val="00AB30B1"/>
    <w:rsid w:val="00AB4C04"/>
    <w:rsid w:val="00AB583F"/>
    <w:rsid w:val="00AC3DCF"/>
    <w:rsid w:val="00AC4EC3"/>
    <w:rsid w:val="00AD3A47"/>
    <w:rsid w:val="00AE0B5A"/>
    <w:rsid w:val="00AE2E95"/>
    <w:rsid w:val="00AE5F35"/>
    <w:rsid w:val="00AF0FF9"/>
    <w:rsid w:val="00AF2181"/>
    <w:rsid w:val="00AF2722"/>
    <w:rsid w:val="00AF769E"/>
    <w:rsid w:val="00AF79F5"/>
    <w:rsid w:val="00B00625"/>
    <w:rsid w:val="00B115E7"/>
    <w:rsid w:val="00B175C2"/>
    <w:rsid w:val="00B23CDC"/>
    <w:rsid w:val="00B304A1"/>
    <w:rsid w:val="00B3313D"/>
    <w:rsid w:val="00B34202"/>
    <w:rsid w:val="00B355C6"/>
    <w:rsid w:val="00B376FA"/>
    <w:rsid w:val="00B43A39"/>
    <w:rsid w:val="00B43EF3"/>
    <w:rsid w:val="00B47A23"/>
    <w:rsid w:val="00B51E2C"/>
    <w:rsid w:val="00B55EFC"/>
    <w:rsid w:val="00B60BC5"/>
    <w:rsid w:val="00B71D76"/>
    <w:rsid w:val="00B77703"/>
    <w:rsid w:val="00B77FEA"/>
    <w:rsid w:val="00B816C6"/>
    <w:rsid w:val="00B843FA"/>
    <w:rsid w:val="00B8682F"/>
    <w:rsid w:val="00B9151A"/>
    <w:rsid w:val="00B93CFB"/>
    <w:rsid w:val="00B95172"/>
    <w:rsid w:val="00BA176F"/>
    <w:rsid w:val="00BA1B57"/>
    <w:rsid w:val="00BA2052"/>
    <w:rsid w:val="00BA33C4"/>
    <w:rsid w:val="00BA5084"/>
    <w:rsid w:val="00BA5314"/>
    <w:rsid w:val="00BA68B3"/>
    <w:rsid w:val="00BA76F6"/>
    <w:rsid w:val="00BB6BF6"/>
    <w:rsid w:val="00BB7E42"/>
    <w:rsid w:val="00BC0E17"/>
    <w:rsid w:val="00BC6707"/>
    <w:rsid w:val="00BC70E3"/>
    <w:rsid w:val="00BD38AE"/>
    <w:rsid w:val="00BD765C"/>
    <w:rsid w:val="00BD77BC"/>
    <w:rsid w:val="00BD793A"/>
    <w:rsid w:val="00BF2EAC"/>
    <w:rsid w:val="00BF43C9"/>
    <w:rsid w:val="00C01526"/>
    <w:rsid w:val="00C05C4B"/>
    <w:rsid w:val="00C2056B"/>
    <w:rsid w:val="00C32CCF"/>
    <w:rsid w:val="00C35AFB"/>
    <w:rsid w:val="00C3691F"/>
    <w:rsid w:val="00C411BB"/>
    <w:rsid w:val="00C4429B"/>
    <w:rsid w:val="00C4466E"/>
    <w:rsid w:val="00C53DC6"/>
    <w:rsid w:val="00C540F3"/>
    <w:rsid w:val="00C5672B"/>
    <w:rsid w:val="00C57CEA"/>
    <w:rsid w:val="00C60D2C"/>
    <w:rsid w:val="00C633D3"/>
    <w:rsid w:val="00C712FD"/>
    <w:rsid w:val="00C7134F"/>
    <w:rsid w:val="00C72E72"/>
    <w:rsid w:val="00C75CB7"/>
    <w:rsid w:val="00C776D6"/>
    <w:rsid w:val="00C84AE4"/>
    <w:rsid w:val="00C850B4"/>
    <w:rsid w:val="00C85967"/>
    <w:rsid w:val="00C859CF"/>
    <w:rsid w:val="00C90EC2"/>
    <w:rsid w:val="00C93237"/>
    <w:rsid w:val="00C96AE1"/>
    <w:rsid w:val="00C972D1"/>
    <w:rsid w:val="00CA0500"/>
    <w:rsid w:val="00CA28F8"/>
    <w:rsid w:val="00CA2BC4"/>
    <w:rsid w:val="00CA575D"/>
    <w:rsid w:val="00CA7934"/>
    <w:rsid w:val="00CB0710"/>
    <w:rsid w:val="00CB0DDE"/>
    <w:rsid w:val="00CB3CC2"/>
    <w:rsid w:val="00CB435D"/>
    <w:rsid w:val="00CB6156"/>
    <w:rsid w:val="00CC2A09"/>
    <w:rsid w:val="00CC385E"/>
    <w:rsid w:val="00CC7E54"/>
    <w:rsid w:val="00CD00D4"/>
    <w:rsid w:val="00CD04A2"/>
    <w:rsid w:val="00CD1576"/>
    <w:rsid w:val="00CD305F"/>
    <w:rsid w:val="00CD38F8"/>
    <w:rsid w:val="00CD5AE2"/>
    <w:rsid w:val="00CD611C"/>
    <w:rsid w:val="00CD7FAB"/>
    <w:rsid w:val="00CE0909"/>
    <w:rsid w:val="00CE2799"/>
    <w:rsid w:val="00CE2CAE"/>
    <w:rsid w:val="00CF0EA7"/>
    <w:rsid w:val="00CF10E1"/>
    <w:rsid w:val="00CF4538"/>
    <w:rsid w:val="00CF6BBF"/>
    <w:rsid w:val="00D016EF"/>
    <w:rsid w:val="00D05A70"/>
    <w:rsid w:val="00D1132E"/>
    <w:rsid w:val="00D1159F"/>
    <w:rsid w:val="00D11925"/>
    <w:rsid w:val="00D142B9"/>
    <w:rsid w:val="00D14347"/>
    <w:rsid w:val="00D17AFA"/>
    <w:rsid w:val="00D24001"/>
    <w:rsid w:val="00D24F31"/>
    <w:rsid w:val="00D25172"/>
    <w:rsid w:val="00D26BFE"/>
    <w:rsid w:val="00D27509"/>
    <w:rsid w:val="00D30083"/>
    <w:rsid w:val="00D30429"/>
    <w:rsid w:val="00D31815"/>
    <w:rsid w:val="00D31C3F"/>
    <w:rsid w:val="00D340F7"/>
    <w:rsid w:val="00D36253"/>
    <w:rsid w:val="00D3723F"/>
    <w:rsid w:val="00D44379"/>
    <w:rsid w:val="00D52353"/>
    <w:rsid w:val="00D536AC"/>
    <w:rsid w:val="00D5511D"/>
    <w:rsid w:val="00D60FDF"/>
    <w:rsid w:val="00D640FC"/>
    <w:rsid w:val="00D67E2D"/>
    <w:rsid w:val="00D71B8B"/>
    <w:rsid w:val="00D81733"/>
    <w:rsid w:val="00D82A11"/>
    <w:rsid w:val="00D90260"/>
    <w:rsid w:val="00D90CDE"/>
    <w:rsid w:val="00DA0E0D"/>
    <w:rsid w:val="00DA2281"/>
    <w:rsid w:val="00DA28EE"/>
    <w:rsid w:val="00DA2D44"/>
    <w:rsid w:val="00DA65A2"/>
    <w:rsid w:val="00DA6AF6"/>
    <w:rsid w:val="00DB00B7"/>
    <w:rsid w:val="00DB0C74"/>
    <w:rsid w:val="00DB30AA"/>
    <w:rsid w:val="00DB367A"/>
    <w:rsid w:val="00DC096E"/>
    <w:rsid w:val="00DC0CEA"/>
    <w:rsid w:val="00DC516C"/>
    <w:rsid w:val="00DC5526"/>
    <w:rsid w:val="00DC6158"/>
    <w:rsid w:val="00DC668B"/>
    <w:rsid w:val="00DD0BB6"/>
    <w:rsid w:val="00DD0D22"/>
    <w:rsid w:val="00DD1883"/>
    <w:rsid w:val="00DD4739"/>
    <w:rsid w:val="00DD5B4F"/>
    <w:rsid w:val="00DD76E0"/>
    <w:rsid w:val="00DE2F92"/>
    <w:rsid w:val="00E041A2"/>
    <w:rsid w:val="00E05360"/>
    <w:rsid w:val="00E060DB"/>
    <w:rsid w:val="00E17959"/>
    <w:rsid w:val="00E258E8"/>
    <w:rsid w:val="00E27089"/>
    <w:rsid w:val="00E42667"/>
    <w:rsid w:val="00E43065"/>
    <w:rsid w:val="00E51BEC"/>
    <w:rsid w:val="00E52CA2"/>
    <w:rsid w:val="00E545F6"/>
    <w:rsid w:val="00E572F6"/>
    <w:rsid w:val="00E62830"/>
    <w:rsid w:val="00E66459"/>
    <w:rsid w:val="00E716D3"/>
    <w:rsid w:val="00E749A5"/>
    <w:rsid w:val="00E756C0"/>
    <w:rsid w:val="00E75EB9"/>
    <w:rsid w:val="00E86AD6"/>
    <w:rsid w:val="00E874C0"/>
    <w:rsid w:val="00E903C2"/>
    <w:rsid w:val="00E935C8"/>
    <w:rsid w:val="00E951A0"/>
    <w:rsid w:val="00EA18D5"/>
    <w:rsid w:val="00EB1373"/>
    <w:rsid w:val="00EB3D3C"/>
    <w:rsid w:val="00EB471E"/>
    <w:rsid w:val="00EB5401"/>
    <w:rsid w:val="00EB77BB"/>
    <w:rsid w:val="00EC3614"/>
    <w:rsid w:val="00EC3D65"/>
    <w:rsid w:val="00EC44C3"/>
    <w:rsid w:val="00EC6FBC"/>
    <w:rsid w:val="00ED2512"/>
    <w:rsid w:val="00ED2E1E"/>
    <w:rsid w:val="00ED4CB6"/>
    <w:rsid w:val="00ED66A8"/>
    <w:rsid w:val="00ED767E"/>
    <w:rsid w:val="00EE1E12"/>
    <w:rsid w:val="00EE30C5"/>
    <w:rsid w:val="00EE3CF5"/>
    <w:rsid w:val="00EF0BBA"/>
    <w:rsid w:val="00F02D1B"/>
    <w:rsid w:val="00F04836"/>
    <w:rsid w:val="00F05526"/>
    <w:rsid w:val="00F05C5A"/>
    <w:rsid w:val="00F11F56"/>
    <w:rsid w:val="00F1202C"/>
    <w:rsid w:val="00F1312A"/>
    <w:rsid w:val="00F155D3"/>
    <w:rsid w:val="00F15750"/>
    <w:rsid w:val="00F16DE3"/>
    <w:rsid w:val="00F17B08"/>
    <w:rsid w:val="00F20B72"/>
    <w:rsid w:val="00F240B7"/>
    <w:rsid w:val="00F30136"/>
    <w:rsid w:val="00F3030F"/>
    <w:rsid w:val="00F40950"/>
    <w:rsid w:val="00F432E2"/>
    <w:rsid w:val="00F538DC"/>
    <w:rsid w:val="00F53A1C"/>
    <w:rsid w:val="00F5531F"/>
    <w:rsid w:val="00F57717"/>
    <w:rsid w:val="00F62EC6"/>
    <w:rsid w:val="00F6379D"/>
    <w:rsid w:val="00F709DF"/>
    <w:rsid w:val="00F70FEC"/>
    <w:rsid w:val="00F73BA9"/>
    <w:rsid w:val="00F73EC0"/>
    <w:rsid w:val="00F75337"/>
    <w:rsid w:val="00F80464"/>
    <w:rsid w:val="00F80CFF"/>
    <w:rsid w:val="00F8437C"/>
    <w:rsid w:val="00F9439C"/>
    <w:rsid w:val="00F95543"/>
    <w:rsid w:val="00F96F26"/>
    <w:rsid w:val="00FA2272"/>
    <w:rsid w:val="00FA3EF6"/>
    <w:rsid w:val="00FA6FA0"/>
    <w:rsid w:val="00FB0314"/>
    <w:rsid w:val="00FB0687"/>
    <w:rsid w:val="00FB0F1A"/>
    <w:rsid w:val="00FB555D"/>
    <w:rsid w:val="00FB6122"/>
    <w:rsid w:val="00FB71FC"/>
    <w:rsid w:val="00FC0D2C"/>
    <w:rsid w:val="00FC3241"/>
    <w:rsid w:val="00FC348A"/>
    <w:rsid w:val="00FC3AE8"/>
    <w:rsid w:val="00FC699D"/>
    <w:rsid w:val="00FC76BE"/>
    <w:rsid w:val="00FE0EB2"/>
    <w:rsid w:val="00FE67B9"/>
    <w:rsid w:val="00FE69FA"/>
    <w:rsid w:val="00FF01B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C6919"/>
  <w15:docId w15:val="{445C6193-E219-4301-AEC6-83DA2DB4A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31C3F"/>
    <w:pPr>
      <w:spacing w:after="0" w:line="240" w:lineRule="auto"/>
      <w:jc w:val="both"/>
    </w:pPr>
    <w:rPr>
      <w:sz w:val="24"/>
    </w:rPr>
  </w:style>
  <w:style w:type="paragraph" w:styleId="Kop1">
    <w:name w:val="heading 1"/>
    <w:basedOn w:val="Standaard"/>
    <w:next w:val="Standaard"/>
    <w:link w:val="Kop1Char"/>
    <w:uiPriority w:val="9"/>
    <w:qFormat/>
    <w:rsid w:val="00D536AC"/>
    <w:pPr>
      <w:keepNext/>
      <w:keepLines/>
      <w:pageBreakBefore/>
      <w:numPr>
        <w:numId w:val="2"/>
      </w:numPr>
      <w:spacing w:before="240"/>
      <w:ind w:left="431" w:hanging="431"/>
      <w:outlineLvl w:val="0"/>
    </w:pPr>
    <w:rPr>
      <w:rFonts w:eastAsiaTheme="majorEastAsia" w:cstheme="majorBidi"/>
      <w:sz w:val="32"/>
      <w:szCs w:val="32"/>
    </w:rPr>
  </w:style>
  <w:style w:type="paragraph" w:styleId="Kop2">
    <w:name w:val="heading 2"/>
    <w:basedOn w:val="Standaard"/>
    <w:next w:val="Standaard"/>
    <w:link w:val="Kop2Char"/>
    <w:uiPriority w:val="9"/>
    <w:unhideWhenUsed/>
    <w:qFormat/>
    <w:rsid w:val="00786CFE"/>
    <w:pPr>
      <w:keepNext/>
      <w:keepLines/>
      <w:numPr>
        <w:ilvl w:val="1"/>
        <w:numId w:val="2"/>
      </w:numPr>
      <w:spacing w:before="240"/>
      <w:ind w:left="578" w:hanging="578"/>
      <w:outlineLvl w:val="1"/>
    </w:pPr>
    <w:rPr>
      <w:rFonts w:eastAsiaTheme="majorEastAsia" w:cstheme="majorBidi"/>
      <w:color w:val="002060"/>
      <w:sz w:val="28"/>
      <w:szCs w:val="26"/>
    </w:rPr>
  </w:style>
  <w:style w:type="paragraph" w:styleId="Kop3">
    <w:name w:val="heading 3"/>
    <w:basedOn w:val="Standaard"/>
    <w:next w:val="Standaard"/>
    <w:link w:val="Kop3Char"/>
    <w:uiPriority w:val="9"/>
    <w:unhideWhenUsed/>
    <w:qFormat/>
    <w:rsid w:val="00CB3CC2"/>
    <w:pPr>
      <w:keepNext/>
      <w:keepLines/>
      <w:numPr>
        <w:ilvl w:val="2"/>
        <w:numId w:val="2"/>
      </w:numPr>
      <w:spacing w:before="40"/>
      <w:outlineLvl w:val="2"/>
    </w:pPr>
    <w:rPr>
      <w:rFonts w:asciiTheme="majorHAnsi" w:eastAsiaTheme="majorEastAsia" w:hAnsiTheme="majorHAnsi" w:cstheme="majorBidi"/>
      <w:color w:val="1F3763" w:themeColor="accent1" w:themeShade="7F"/>
      <w:szCs w:val="24"/>
    </w:rPr>
  </w:style>
  <w:style w:type="paragraph" w:styleId="Kop4">
    <w:name w:val="heading 4"/>
    <w:basedOn w:val="Standaard"/>
    <w:next w:val="Standaard"/>
    <w:link w:val="Kop4Char"/>
    <w:uiPriority w:val="9"/>
    <w:semiHidden/>
    <w:unhideWhenUsed/>
    <w:qFormat/>
    <w:rsid w:val="00CB3CC2"/>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CB3CC2"/>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CB3CC2"/>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CB3CC2"/>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CB3CC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CB3CC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next w:val="Standaard"/>
    <w:link w:val="OndertitelChar"/>
    <w:uiPriority w:val="11"/>
    <w:qFormat/>
    <w:rsid w:val="0045465F"/>
    <w:pPr>
      <w:numPr>
        <w:ilvl w:val="1"/>
      </w:numPr>
      <w:spacing w:after="240"/>
    </w:pPr>
    <w:rPr>
      <w:rFonts w:ascii="Broadway" w:eastAsiaTheme="minorEastAsia" w:hAnsi="Broadway"/>
      <w:spacing w:val="15"/>
      <w:sz w:val="40"/>
    </w:rPr>
  </w:style>
  <w:style w:type="character" w:customStyle="1" w:styleId="OndertitelChar">
    <w:name w:val="Ondertitel Char"/>
    <w:basedOn w:val="Standaardalinea-lettertype"/>
    <w:link w:val="Ondertitel"/>
    <w:uiPriority w:val="11"/>
    <w:rsid w:val="0045465F"/>
    <w:rPr>
      <w:rFonts w:ascii="Broadway" w:eastAsiaTheme="minorEastAsia" w:hAnsi="Broadway"/>
      <w:spacing w:val="15"/>
      <w:sz w:val="40"/>
    </w:rPr>
  </w:style>
  <w:style w:type="paragraph" w:styleId="Geenafstand">
    <w:name w:val="No Spacing"/>
    <w:aliases w:val="Vragen"/>
    <w:uiPriority w:val="1"/>
    <w:qFormat/>
    <w:rsid w:val="00FE69FA"/>
    <w:pPr>
      <w:spacing w:after="0" w:line="240" w:lineRule="auto"/>
    </w:pPr>
    <w:rPr>
      <w:b/>
      <w:color w:val="1F3864" w:themeColor="accent1" w:themeShade="80"/>
      <w:sz w:val="24"/>
    </w:rPr>
  </w:style>
  <w:style w:type="character" w:customStyle="1" w:styleId="Kop1Char">
    <w:name w:val="Kop 1 Char"/>
    <w:basedOn w:val="Standaardalinea-lettertype"/>
    <w:link w:val="Kop1"/>
    <w:uiPriority w:val="9"/>
    <w:rsid w:val="00D536AC"/>
    <w:rPr>
      <w:rFonts w:ascii="Verdana" w:eastAsiaTheme="majorEastAsia" w:hAnsi="Verdana" w:cstheme="majorBidi"/>
      <w:sz w:val="32"/>
      <w:szCs w:val="32"/>
    </w:rPr>
  </w:style>
  <w:style w:type="character" w:customStyle="1" w:styleId="Kop2Char">
    <w:name w:val="Kop 2 Char"/>
    <w:basedOn w:val="Standaardalinea-lettertype"/>
    <w:link w:val="Kop2"/>
    <w:uiPriority w:val="9"/>
    <w:rsid w:val="00786CFE"/>
    <w:rPr>
      <w:rFonts w:ascii="Verdana" w:eastAsiaTheme="majorEastAsia" w:hAnsi="Verdana" w:cstheme="majorBidi"/>
      <w:color w:val="002060"/>
      <w:sz w:val="28"/>
      <w:szCs w:val="26"/>
    </w:rPr>
  </w:style>
  <w:style w:type="paragraph" w:styleId="Koptekst">
    <w:name w:val="header"/>
    <w:basedOn w:val="Standaard"/>
    <w:link w:val="KoptekstChar"/>
    <w:uiPriority w:val="99"/>
    <w:unhideWhenUsed/>
    <w:rsid w:val="00CB3CC2"/>
    <w:pPr>
      <w:tabs>
        <w:tab w:val="center" w:pos="4536"/>
        <w:tab w:val="right" w:pos="9072"/>
      </w:tabs>
    </w:pPr>
  </w:style>
  <w:style w:type="character" w:customStyle="1" w:styleId="KoptekstChar">
    <w:name w:val="Koptekst Char"/>
    <w:basedOn w:val="Standaardalinea-lettertype"/>
    <w:link w:val="Koptekst"/>
    <w:uiPriority w:val="99"/>
    <w:rsid w:val="00CB3CC2"/>
    <w:rPr>
      <w:rFonts w:ascii="Verdana" w:hAnsi="Verdana"/>
    </w:rPr>
  </w:style>
  <w:style w:type="paragraph" w:styleId="Voettekst">
    <w:name w:val="footer"/>
    <w:basedOn w:val="Standaard"/>
    <w:link w:val="VoettekstChar"/>
    <w:uiPriority w:val="99"/>
    <w:unhideWhenUsed/>
    <w:rsid w:val="00786CFE"/>
    <w:pPr>
      <w:tabs>
        <w:tab w:val="center" w:pos="4536"/>
        <w:tab w:val="right" w:pos="9072"/>
      </w:tabs>
    </w:pPr>
    <w:rPr>
      <w:sz w:val="18"/>
    </w:rPr>
  </w:style>
  <w:style w:type="character" w:customStyle="1" w:styleId="VoettekstChar">
    <w:name w:val="Voettekst Char"/>
    <w:basedOn w:val="Standaardalinea-lettertype"/>
    <w:link w:val="Voettekst"/>
    <w:uiPriority w:val="99"/>
    <w:rsid w:val="00786CFE"/>
    <w:rPr>
      <w:rFonts w:ascii="Verdana" w:hAnsi="Verdana"/>
      <w:sz w:val="18"/>
    </w:rPr>
  </w:style>
  <w:style w:type="paragraph" w:styleId="Kopvaninhoudsopgave">
    <w:name w:val="TOC Heading"/>
    <w:basedOn w:val="Kop1"/>
    <w:next w:val="Standaard"/>
    <w:uiPriority w:val="39"/>
    <w:unhideWhenUsed/>
    <w:qFormat/>
    <w:rsid w:val="00CB3CC2"/>
    <w:pPr>
      <w:spacing w:line="259" w:lineRule="auto"/>
      <w:outlineLvl w:val="9"/>
    </w:pPr>
    <w:rPr>
      <w:rFonts w:asciiTheme="majorHAnsi" w:hAnsiTheme="majorHAnsi"/>
      <w:color w:val="2F5496" w:themeColor="accent1" w:themeShade="BF"/>
      <w:lang w:eastAsia="nl-BE"/>
    </w:rPr>
  </w:style>
  <w:style w:type="character" w:customStyle="1" w:styleId="Kop3Char">
    <w:name w:val="Kop 3 Char"/>
    <w:basedOn w:val="Standaardalinea-lettertype"/>
    <w:link w:val="Kop3"/>
    <w:uiPriority w:val="9"/>
    <w:rsid w:val="00CB3CC2"/>
    <w:rPr>
      <w:rFonts w:asciiTheme="majorHAnsi" w:eastAsiaTheme="majorEastAsia" w:hAnsiTheme="majorHAnsi" w:cstheme="majorBidi"/>
      <w:color w:val="1F3763" w:themeColor="accent1" w:themeShade="7F"/>
      <w:sz w:val="24"/>
      <w:szCs w:val="24"/>
    </w:rPr>
  </w:style>
  <w:style w:type="paragraph" w:styleId="Inhopg1">
    <w:name w:val="toc 1"/>
    <w:basedOn w:val="Standaard"/>
    <w:next w:val="Standaard"/>
    <w:autoRedefine/>
    <w:uiPriority w:val="39"/>
    <w:unhideWhenUsed/>
    <w:rsid w:val="00CB3CC2"/>
    <w:pPr>
      <w:tabs>
        <w:tab w:val="left" w:pos="0"/>
        <w:tab w:val="right" w:leader="dot" w:pos="9639"/>
      </w:tabs>
      <w:ind w:left="851" w:hanging="851"/>
    </w:pPr>
    <w:rPr>
      <w:b/>
    </w:rPr>
  </w:style>
  <w:style w:type="paragraph" w:styleId="Inhopg2">
    <w:name w:val="toc 2"/>
    <w:basedOn w:val="Standaard"/>
    <w:next w:val="Standaard"/>
    <w:autoRedefine/>
    <w:uiPriority w:val="39"/>
    <w:unhideWhenUsed/>
    <w:rsid w:val="00CB3CC2"/>
    <w:pPr>
      <w:tabs>
        <w:tab w:val="left" w:pos="0"/>
        <w:tab w:val="right" w:leader="dot" w:pos="9639"/>
      </w:tabs>
      <w:ind w:left="851" w:hanging="851"/>
    </w:pPr>
  </w:style>
  <w:style w:type="paragraph" w:styleId="Inhopg3">
    <w:name w:val="toc 3"/>
    <w:basedOn w:val="Standaard"/>
    <w:next w:val="Standaard"/>
    <w:autoRedefine/>
    <w:uiPriority w:val="39"/>
    <w:unhideWhenUsed/>
    <w:rsid w:val="00D30083"/>
    <w:rPr>
      <w:sz w:val="20"/>
    </w:rPr>
  </w:style>
  <w:style w:type="character" w:customStyle="1" w:styleId="Kop4Char">
    <w:name w:val="Kop 4 Char"/>
    <w:basedOn w:val="Standaardalinea-lettertype"/>
    <w:link w:val="Kop4"/>
    <w:uiPriority w:val="9"/>
    <w:semiHidden/>
    <w:rsid w:val="00CB3CC2"/>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CB3CC2"/>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CB3CC2"/>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CB3CC2"/>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CB3CC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CB3CC2"/>
    <w:rPr>
      <w:rFonts w:asciiTheme="majorHAnsi" w:eastAsiaTheme="majorEastAsia" w:hAnsiTheme="majorHAnsi" w:cstheme="majorBidi"/>
      <w:i/>
      <w:iCs/>
      <w:color w:val="272727" w:themeColor="text1" w:themeTint="D8"/>
      <w:sz w:val="21"/>
      <w:szCs w:val="21"/>
    </w:rPr>
  </w:style>
  <w:style w:type="character" w:styleId="Hyperlink">
    <w:name w:val="Hyperlink"/>
    <w:basedOn w:val="Standaardalinea-lettertype"/>
    <w:uiPriority w:val="99"/>
    <w:unhideWhenUsed/>
    <w:rsid w:val="00CB3CC2"/>
    <w:rPr>
      <w:color w:val="0563C1" w:themeColor="hyperlink"/>
      <w:u w:val="single"/>
    </w:rPr>
  </w:style>
  <w:style w:type="paragraph" w:styleId="Titel">
    <w:name w:val="Title"/>
    <w:basedOn w:val="Standaard"/>
    <w:next w:val="Standaard"/>
    <w:link w:val="TitelChar"/>
    <w:uiPriority w:val="10"/>
    <w:qFormat/>
    <w:rsid w:val="00AB4C04"/>
    <w:pPr>
      <w:spacing w:after="120"/>
      <w:contextualSpacing/>
    </w:pPr>
    <w:rPr>
      <w:rFonts w:eastAsiaTheme="majorEastAsia" w:cstheme="majorBidi"/>
      <w:spacing w:val="-10"/>
      <w:kern w:val="28"/>
      <w:sz w:val="56"/>
      <w:szCs w:val="56"/>
    </w:rPr>
  </w:style>
  <w:style w:type="character" w:customStyle="1" w:styleId="TitelChar">
    <w:name w:val="Titel Char"/>
    <w:basedOn w:val="Standaardalinea-lettertype"/>
    <w:link w:val="Titel"/>
    <w:uiPriority w:val="10"/>
    <w:rsid w:val="00AB4C04"/>
    <w:rPr>
      <w:rFonts w:eastAsiaTheme="majorEastAsia" w:cstheme="majorBidi"/>
      <w:spacing w:val="-10"/>
      <w:kern w:val="28"/>
      <w:sz w:val="56"/>
      <w:szCs w:val="56"/>
    </w:rPr>
  </w:style>
  <w:style w:type="paragraph" w:styleId="Lijstalinea">
    <w:name w:val="List Paragraph"/>
    <w:basedOn w:val="Standaard"/>
    <w:uiPriority w:val="34"/>
    <w:qFormat/>
    <w:rsid w:val="00642E1C"/>
    <w:pPr>
      <w:ind w:left="720"/>
      <w:contextualSpacing/>
    </w:pPr>
  </w:style>
  <w:style w:type="character" w:styleId="Onopgelostemelding">
    <w:name w:val="Unresolved Mention"/>
    <w:basedOn w:val="Standaardalinea-lettertype"/>
    <w:uiPriority w:val="99"/>
    <w:semiHidden/>
    <w:unhideWhenUsed/>
    <w:rsid w:val="008C7EBA"/>
    <w:rPr>
      <w:color w:val="605E5C"/>
      <w:shd w:val="clear" w:color="auto" w:fill="E1DFDD"/>
    </w:rPr>
  </w:style>
  <w:style w:type="character" w:styleId="GevolgdeHyperlink">
    <w:name w:val="FollowedHyperlink"/>
    <w:basedOn w:val="Standaardalinea-lettertype"/>
    <w:uiPriority w:val="99"/>
    <w:semiHidden/>
    <w:unhideWhenUsed/>
    <w:rsid w:val="008C7EBA"/>
    <w:rPr>
      <w:color w:val="954F72" w:themeColor="followedHyperlink"/>
      <w:u w:val="single"/>
    </w:rPr>
  </w:style>
  <w:style w:type="table" w:styleId="Tabelraster">
    <w:name w:val="Table Grid"/>
    <w:basedOn w:val="Standaardtabel"/>
    <w:uiPriority w:val="39"/>
    <w:rsid w:val="00477D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5">
    <w:name w:val="Grid Table 2 Accent 5"/>
    <w:basedOn w:val="Standaardtabel"/>
    <w:uiPriority w:val="47"/>
    <w:rsid w:val="00477D0B"/>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Rastertabel4">
    <w:name w:val="Grid Table 4"/>
    <w:basedOn w:val="Standaardtabel"/>
    <w:uiPriority w:val="49"/>
    <w:rsid w:val="002A07C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rasterlicht">
    <w:name w:val="Grid Table Light"/>
    <w:basedOn w:val="Standaardtabel"/>
    <w:uiPriority w:val="40"/>
    <w:rsid w:val="00C72E7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Rastertabel4-Accent1">
    <w:name w:val="Grid Table 4 Accent 1"/>
    <w:basedOn w:val="Standaardtabel"/>
    <w:uiPriority w:val="49"/>
    <w:rsid w:val="0054031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744783">
      <w:bodyDiv w:val="1"/>
      <w:marLeft w:val="0"/>
      <w:marRight w:val="0"/>
      <w:marTop w:val="0"/>
      <w:marBottom w:val="0"/>
      <w:divBdr>
        <w:top w:val="none" w:sz="0" w:space="0" w:color="auto"/>
        <w:left w:val="none" w:sz="0" w:space="0" w:color="auto"/>
        <w:bottom w:val="none" w:sz="0" w:space="0" w:color="auto"/>
        <w:right w:val="none" w:sz="0" w:space="0" w:color="auto"/>
      </w:divBdr>
      <w:divsChild>
        <w:div w:id="962537899">
          <w:marLeft w:val="360"/>
          <w:marRight w:val="0"/>
          <w:marTop w:val="200"/>
          <w:marBottom w:val="0"/>
          <w:divBdr>
            <w:top w:val="none" w:sz="0" w:space="0" w:color="auto"/>
            <w:left w:val="none" w:sz="0" w:space="0" w:color="auto"/>
            <w:bottom w:val="none" w:sz="0" w:space="0" w:color="auto"/>
            <w:right w:val="none" w:sz="0" w:space="0" w:color="auto"/>
          </w:divBdr>
        </w:div>
        <w:div w:id="1652756873">
          <w:marLeft w:val="360"/>
          <w:marRight w:val="0"/>
          <w:marTop w:val="200"/>
          <w:marBottom w:val="0"/>
          <w:divBdr>
            <w:top w:val="none" w:sz="0" w:space="0" w:color="auto"/>
            <w:left w:val="none" w:sz="0" w:space="0" w:color="auto"/>
            <w:bottom w:val="none" w:sz="0" w:space="0" w:color="auto"/>
            <w:right w:val="none" w:sz="0" w:space="0" w:color="auto"/>
          </w:divBdr>
        </w:div>
      </w:divsChild>
    </w:div>
    <w:div w:id="859661434">
      <w:bodyDiv w:val="1"/>
      <w:marLeft w:val="0"/>
      <w:marRight w:val="0"/>
      <w:marTop w:val="0"/>
      <w:marBottom w:val="0"/>
      <w:divBdr>
        <w:top w:val="none" w:sz="0" w:space="0" w:color="auto"/>
        <w:left w:val="none" w:sz="0" w:space="0" w:color="auto"/>
        <w:bottom w:val="none" w:sz="0" w:space="0" w:color="auto"/>
        <w:right w:val="none" w:sz="0" w:space="0" w:color="auto"/>
      </w:divBdr>
      <w:divsChild>
        <w:div w:id="2036076653">
          <w:marLeft w:val="0"/>
          <w:marRight w:val="0"/>
          <w:marTop w:val="0"/>
          <w:marBottom w:val="0"/>
          <w:divBdr>
            <w:top w:val="none" w:sz="0" w:space="0" w:color="auto"/>
            <w:left w:val="none" w:sz="0" w:space="0" w:color="auto"/>
            <w:bottom w:val="none" w:sz="0" w:space="0" w:color="auto"/>
            <w:right w:val="none" w:sz="0" w:space="0" w:color="auto"/>
          </w:divBdr>
          <w:divsChild>
            <w:div w:id="160453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77337">
      <w:bodyDiv w:val="1"/>
      <w:marLeft w:val="0"/>
      <w:marRight w:val="0"/>
      <w:marTop w:val="0"/>
      <w:marBottom w:val="0"/>
      <w:divBdr>
        <w:top w:val="none" w:sz="0" w:space="0" w:color="auto"/>
        <w:left w:val="none" w:sz="0" w:space="0" w:color="auto"/>
        <w:bottom w:val="none" w:sz="0" w:space="0" w:color="auto"/>
        <w:right w:val="none" w:sz="0" w:space="0" w:color="auto"/>
      </w:divBdr>
    </w:div>
    <w:div w:id="1944996689">
      <w:bodyDiv w:val="1"/>
      <w:marLeft w:val="0"/>
      <w:marRight w:val="0"/>
      <w:marTop w:val="0"/>
      <w:marBottom w:val="0"/>
      <w:divBdr>
        <w:top w:val="none" w:sz="0" w:space="0" w:color="auto"/>
        <w:left w:val="none" w:sz="0" w:space="0" w:color="auto"/>
        <w:bottom w:val="none" w:sz="0" w:space="0" w:color="auto"/>
        <w:right w:val="none" w:sz="0" w:space="0" w:color="auto"/>
      </w:divBdr>
      <w:divsChild>
        <w:div w:id="112214591">
          <w:marLeft w:val="0"/>
          <w:marRight w:val="0"/>
          <w:marTop w:val="0"/>
          <w:marBottom w:val="0"/>
          <w:divBdr>
            <w:top w:val="none" w:sz="0" w:space="0" w:color="auto"/>
            <w:left w:val="none" w:sz="0" w:space="0" w:color="auto"/>
            <w:bottom w:val="none" w:sz="0" w:space="0" w:color="auto"/>
            <w:right w:val="none" w:sz="0" w:space="0" w:color="auto"/>
          </w:divBdr>
          <w:divsChild>
            <w:div w:id="107882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ul\OneDrive\7_Toegepaste_informatica_2023-2024\1e_semester\Samenvattingssjabloon.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36267-1994-4097-8BC4-F1E850038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Samenvattingssjabloon.dotx</Template>
  <TotalTime>0</TotalTime>
  <Pages>23</Pages>
  <Words>3888</Words>
  <Characters>21388</Characters>
  <Application>Microsoft Office Word</Application>
  <DocSecurity>0</DocSecurity>
  <Lines>178</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robbe2709@gmail.com</cp:lastModifiedBy>
  <cp:revision>636</cp:revision>
  <dcterms:created xsi:type="dcterms:W3CDTF">2023-09-26T11:50:00Z</dcterms:created>
  <dcterms:modified xsi:type="dcterms:W3CDTF">2023-12-14T10:45:00Z</dcterms:modified>
</cp:coreProperties>
</file>