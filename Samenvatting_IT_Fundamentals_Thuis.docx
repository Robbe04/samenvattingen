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895FB" w14:textId="77777777" w:rsidR="005B2C48" w:rsidRDefault="0045430A">
      <w:r>
        <w:rPr>
          <w:noProof/>
        </w:rPr>
        <w:drawing>
          <wp:anchor distT="0" distB="0" distL="114300" distR="114300" simplePos="0" relativeHeight="251658240" behindDoc="0" locked="0" layoutInCell="1" allowOverlap="1" wp14:anchorId="13AE05D4" wp14:editId="1622442D">
            <wp:simplePos x="0" y="0"/>
            <wp:positionH relativeFrom="margin">
              <wp:posOffset>337185</wp:posOffset>
            </wp:positionH>
            <wp:positionV relativeFrom="margin">
              <wp:posOffset>235585</wp:posOffset>
            </wp:positionV>
            <wp:extent cx="5467350" cy="2660015"/>
            <wp:effectExtent l="228600" t="228600" r="209550" b="216535"/>
            <wp:wrapSquare wrapText="bothSides"/>
            <wp:docPr id="347538603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38603" name="Afbeelding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66001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B0EBDEF" w14:textId="4C1B594F" w:rsidR="00577817" w:rsidRDefault="00CB3CC2">
      <w:r>
        <w:t xml:space="preserve">Inhoudsopgave: </w:t>
      </w:r>
      <w:r w:rsidR="00D71B8B">
        <w:tab/>
      </w:r>
      <w:r w:rsidR="00D71B8B">
        <w:tab/>
      </w:r>
      <w:r w:rsidR="00D71B8B">
        <w:tab/>
      </w:r>
      <w:r w:rsidR="00D71B8B">
        <w:tab/>
      </w:r>
      <w:r w:rsidR="00D71B8B">
        <w:tab/>
      </w:r>
      <w:r w:rsidR="00D71B8B">
        <w:tab/>
      </w:r>
      <w:r w:rsidR="00D71B8B">
        <w:tab/>
      </w:r>
      <w:r w:rsidR="00D71B8B">
        <w:tab/>
        <w:t xml:space="preserve">    Datum:</w:t>
      </w:r>
      <w:r w:rsidR="0098067B">
        <w:t xml:space="preserve"> 25/09/2023</w:t>
      </w:r>
    </w:p>
    <w:p w14:paraId="1E9DF305" w14:textId="021A5179" w:rsidR="005F142B" w:rsidRDefault="0098067B">
      <w:pPr>
        <w:pStyle w:val="Inhopg1"/>
        <w:rPr>
          <w:rFonts w:eastAsiaTheme="minorEastAsia"/>
          <w:b w:val="0"/>
          <w:noProof/>
          <w:kern w:val="2"/>
          <w:sz w:val="22"/>
          <w:lang w:eastAsia="nl-BE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5261013" w:history="1">
        <w:r w:rsidR="005F142B" w:rsidRPr="002559FA">
          <w:rPr>
            <w:rStyle w:val="Hyperlink"/>
            <w:noProof/>
          </w:rPr>
          <w:t>1</w:t>
        </w:r>
        <w:r w:rsidR="005F142B">
          <w:rPr>
            <w:rFonts w:eastAsiaTheme="minorEastAsia"/>
            <w:b w:val="0"/>
            <w:noProof/>
            <w:kern w:val="2"/>
            <w:sz w:val="22"/>
            <w:lang w:eastAsia="nl-BE"/>
            <w14:ligatures w14:val="standardContextual"/>
          </w:rPr>
          <w:tab/>
        </w:r>
        <w:r w:rsidR="005F142B" w:rsidRPr="002559FA">
          <w:rPr>
            <w:rStyle w:val="Hyperlink"/>
            <w:noProof/>
          </w:rPr>
          <w:t>Getallensysteem en binair rekenen</w:t>
        </w:r>
        <w:r w:rsidR="005F142B">
          <w:rPr>
            <w:noProof/>
            <w:webHidden/>
          </w:rPr>
          <w:tab/>
        </w:r>
        <w:r w:rsidR="005F142B">
          <w:rPr>
            <w:noProof/>
            <w:webHidden/>
          </w:rPr>
          <w:fldChar w:fldCharType="begin"/>
        </w:r>
        <w:r w:rsidR="005F142B">
          <w:rPr>
            <w:noProof/>
            <w:webHidden/>
          </w:rPr>
          <w:instrText xml:space="preserve"> PAGEREF _Toc155261013 \h </w:instrText>
        </w:r>
        <w:r w:rsidR="005F142B">
          <w:rPr>
            <w:noProof/>
            <w:webHidden/>
          </w:rPr>
        </w:r>
        <w:r w:rsidR="005F142B">
          <w:rPr>
            <w:noProof/>
            <w:webHidden/>
          </w:rPr>
          <w:fldChar w:fldCharType="separate"/>
        </w:r>
        <w:r w:rsidR="005F142B">
          <w:rPr>
            <w:noProof/>
            <w:webHidden/>
          </w:rPr>
          <w:t>3</w:t>
        </w:r>
        <w:r w:rsidR="005F142B">
          <w:rPr>
            <w:noProof/>
            <w:webHidden/>
          </w:rPr>
          <w:fldChar w:fldCharType="end"/>
        </w:r>
      </w:hyperlink>
    </w:p>
    <w:p w14:paraId="2C80D81D" w14:textId="1C4DF20D" w:rsidR="005F142B" w:rsidRDefault="005F142B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14" w:history="1">
        <w:r w:rsidRPr="002559FA">
          <w:rPr>
            <w:rStyle w:val="Hyperlink"/>
            <w:noProof/>
          </w:rPr>
          <w:t>1.1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Inleiding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5EFAD72" w14:textId="23263C43" w:rsidR="005F142B" w:rsidRDefault="005F142B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15" w:history="1">
        <w:r w:rsidRPr="002559FA">
          <w:rPr>
            <w:rStyle w:val="Hyperlink"/>
            <w:noProof/>
          </w:rPr>
          <w:t>1.2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Positionele systemen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6DDD13F" w14:textId="04FFE4FD" w:rsidR="005F142B" w:rsidRDefault="005F142B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16" w:history="1">
        <w:r w:rsidRPr="002559FA">
          <w:rPr>
            <w:rStyle w:val="Hyperlink"/>
            <w:noProof/>
          </w:rPr>
          <w:t>1.2.1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Tiendelige getallen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6B127C3" w14:textId="6D03CD74" w:rsidR="005F142B" w:rsidRDefault="005F142B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17" w:history="1">
        <w:r w:rsidRPr="002559FA">
          <w:rPr>
            <w:rStyle w:val="Hyperlink"/>
            <w:noProof/>
          </w:rPr>
          <w:t>1.2.2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Binaire getallen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54F67CB" w14:textId="277D07E7" w:rsidR="005F142B" w:rsidRDefault="005F142B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18" w:history="1">
        <w:r w:rsidRPr="002559FA">
          <w:rPr>
            <w:rStyle w:val="Hyperlink"/>
            <w:noProof/>
          </w:rPr>
          <w:t>1.2.3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Octale getallen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24D8547" w14:textId="50E62B77" w:rsidR="005F142B" w:rsidRDefault="005F142B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19" w:history="1">
        <w:r w:rsidRPr="002559FA">
          <w:rPr>
            <w:rStyle w:val="Hyperlink"/>
            <w:noProof/>
          </w:rPr>
          <w:t>1.2.4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Hexadecimale getallen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2FEC6EB" w14:textId="54D99C99" w:rsidR="005F142B" w:rsidRDefault="005F142B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20" w:history="1">
        <w:r w:rsidRPr="002559FA">
          <w:rPr>
            <w:rStyle w:val="Hyperlink"/>
            <w:noProof/>
          </w:rPr>
          <w:t>1.2.5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Samenvatting: Decimaal / binair / octaal / hexadecimaal stelsel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321DBD9" w14:textId="7DAE2657" w:rsidR="005F142B" w:rsidRDefault="005F142B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21" w:history="1">
        <w:r w:rsidRPr="002559FA">
          <w:rPr>
            <w:rStyle w:val="Hyperlink"/>
            <w:noProof/>
          </w:rPr>
          <w:t>1.3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Conversies tussen talstelsels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4FBC955" w14:textId="388CC894" w:rsidR="005F142B" w:rsidRDefault="005F142B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22" w:history="1">
        <w:r w:rsidRPr="002559FA">
          <w:rPr>
            <w:rStyle w:val="Hyperlink"/>
            <w:noProof/>
          </w:rPr>
          <w:t>1.4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Bewerkingen in het binair stelsel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A67A6E2" w14:textId="3EF3041C" w:rsidR="005F142B" w:rsidRDefault="005F142B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23" w:history="1">
        <w:r w:rsidRPr="002559FA">
          <w:rPr>
            <w:rStyle w:val="Hyperlink"/>
            <w:noProof/>
          </w:rPr>
          <w:t>1.4.1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Cijferen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579D23D" w14:textId="4A8326D6" w:rsidR="005F142B" w:rsidRDefault="005F142B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24" w:history="1">
        <w:r w:rsidRPr="002559FA">
          <w:rPr>
            <w:rStyle w:val="Hyperlink"/>
            <w:noProof/>
          </w:rPr>
          <w:t>1.4.2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Andere bewerkingen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D835974" w14:textId="1C3C51DC" w:rsidR="005F142B" w:rsidRDefault="005F142B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25" w:history="1">
        <w:r w:rsidRPr="002559FA">
          <w:rPr>
            <w:rStyle w:val="Hyperlink"/>
            <w:noProof/>
          </w:rPr>
          <w:t>1.4.3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Negatieve getallen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30BBB89" w14:textId="57C6BBEC" w:rsidR="005F142B" w:rsidRDefault="005F142B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26" w:history="1">
        <w:r w:rsidRPr="002559FA">
          <w:rPr>
            <w:rStyle w:val="Hyperlink"/>
            <w:noProof/>
          </w:rPr>
          <w:t>1.5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Overflow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4267579" w14:textId="12044D03" w:rsidR="005F142B" w:rsidRDefault="005F142B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27" w:history="1">
        <w:r w:rsidRPr="002559FA">
          <w:rPr>
            <w:rStyle w:val="Hyperlink"/>
            <w:noProof/>
          </w:rPr>
          <w:t>1.6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Floating 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27582B7" w14:textId="1E7CBC47" w:rsidR="005F142B" w:rsidRDefault="005F142B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28" w:history="1">
        <w:r w:rsidRPr="002559FA">
          <w:rPr>
            <w:rStyle w:val="Hyperlink"/>
            <w:noProof/>
          </w:rPr>
          <w:t>1.6.1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Voorstelling floating 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1248590" w14:textId="3D1789BF" w:rsidR="005F142B" w:rsidRDefault="005F142B">
      <w:pPr>
        <w:pStyle w:val="Inhopg1"/>
        <w:rPr>
          <w:rFonts w:eastAsiaTheme="minorEastAsia"/>
          <w:b w:val="0"/>
          <w:noProof/>
          <w:kern w:val="2"/>
          <w:sz w:val="22"/>
          <w:lang w:eastAsia="nl-BE"/>
          <w14:ligatures w14:val="standardContextual"/>
        </w:rPr>
      </w:pPr>
      <w:hyperlink w:anchor="_Toc155261029" w:history="1">
        <w:r w:rsidRPr="002559FA">
          <w:rPr>
            <w:rStyle w:val="Hyperlink"/>
            <w:noProof/>
          </w:rPr>
          <w:t>2</w:t>
        </w:r>
        <w:r>
          <w:rPr>
            <w:rFonts w:eastAsiaTheme="minorEastAsia"/>
            <w:b w:val="0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Hoofdstuk 2 logische poorten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124D26A" w14:textId="35F0D2D0" w:rsidR="005F142B" w:rsidRDefault="005F142B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30" w:history="1">
        <w:r w:rsidRPr="002559FA">
          <w:rPr>
            <w:rStyle w:val="Hyperlink"/>
            <w:noProof/>
          </w:rPr>
          <w:t>2.1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Overzicht van een logische poort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CA8CB9A" w14:textId="63203CA3" w:rsidR="005F142B" w:rsidRDefault="005F142B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31" w:history="1">
        <w:r w:rsidRPr="002559FA">
          <w:rPr>
            <w:rStyle w:val="Hyperlink"/>
            <w:noProof/>
          </w:rPr>
          <w:t>2.2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Basispoorten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297BB65" w14:textId="6FD55C59" w:rsidR="005F142B" w:rsidRDefault="005F142B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32" w:history="1">
        <w:r w:rsidRPr="002559FA">
          <w:rPr>
            <w:rStyle w:val="Hyperlink"/>
            <w:noProof/>
          </w:rPr>
          <w:t>2.2.1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De NIET-poort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1FCFF03" w14:textId="44A9C3AF" w:rsidR="005F142B" w:rsidRDefault="005F142B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33" w:history="1">
        <w:r w:rsidRPr="002559FA">
          <w:rPr>
            <w:rStyle w:val="Hyperlink"/>
            <w:noProof/>
          </w:rPr>
          <w:t>2.2.2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De EN-poort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1CFF088" w14:textId="2FA50CF3" w:rsidR="005F142B" w:rsidRDefault="005F142B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34" w:history="1">
        <w:r w:rsidRPr="002559FA">
          <w:rPr>
            <w:rStyle w:val="Hyperlink"/>
            <w:noProof/>
          </w:rPr>
          <w:t>2.2.3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De OF-poort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14B4E19" w14:textId="1B52B5C8" w:rsidR="005F142B" w:rsidRDefault="005F142B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35" w:history="1">
        <w:r w:rsidRPr="002559FA">
          <w:rPr>
            <w:rStyle w:val="Hyperlink"/>
            <w:noProof/>
          </w:rPr>
          <w:t>2.2.4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De XOR-poort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0FFF3DF" w14:textId="7559B7D1" w:rsidR="005F142B" w:rsidRDefault="005F142B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36" w:history="1">
        <w:r w:rsidRPr="002559FA">
          <w:rPr>
            <w:rStyle w:val="Hyperlink"/>
            <w:noProof/>
          </w:rPr>
          <w:t>2.2.5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De NEN-poort en NOR-poort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63B5CDE" w14:textId="76EA43B7" w:rsidR="005F142B" w:rsidRDefault="005F142B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37" w:history="1">
        <w:r w:rsidRPr="002559FA">
          <w:rPr>
            <w:rStyle w:val="Hyperlink"/>
            <w:noProof/>
          </w:rPr>
          <w:t>2.2.6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De NOR-poort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E66ACF4" w14:textId="2A965233" w:rsidR="005F142B" w:rsidRDefault="005F142B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38" w:history="1">
        <w:r w:rsidRPr="002559FA">
          <w:rPr>
            <w:rStyle w:val="Hyperlink"/>
            <w:noProof/>
          </w:rPr>
          <w:t>2.2.7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Samenvatting poorten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405FF35" w14:textId="5D7985F1" w:rsidR="005F142B" w:rsidRDefault="005F142B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39" w:history="1">
        <w:r w:rsidRPr="002559FA">
          <w:rPr>
            <w:rStyle w:val="Hyperlink"/>
            <w:noProof/>
          </w:rPr>
          <w:t>2.2.8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tri-state-buffer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51C63AE" w14:textId="0DF3C8C4" w:rsidR="005F142B" w:rsidRDefault="005F142B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40" w:history="1">
        <w:r w:rsidRPr="002559FA">
          <w:rPr>
            <w:rStyle w:val="Hyperlink"/>
            <w:noProof/>
          </w:rPr>
          <w:t>2.3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Logische schakelingen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D28D25D" w14:textId="3D15F73E" w:rsidR="005F142B" w:rsidRDefault="005F142B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41" w:history="1">
        <w:r w:rsidRPr="002559FA">
          <w:rPr>
            <w:rStyle w:val="Hyperlink"/>
            <w:noProof/>
          </w:rPr>
          <w:t>2.4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Equivalente schakelingen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21B36EB" w14:textId="1A356197" w:rsidR="005F142B" w:rsidRDefault="005F142B">
      <w:pPr>
        <w:pStyle w:val="Inhopg1"/>
        <w:rPr>
          <w:rFonts w:eastAsiaTheme="minorEastAsia"/>
          <w:b w:val="0"/>
          <w:noProof/>
          <w:kern w:val="2"/>
          <w:sz w:val="22"/>
          <w:lang w:eastAsia="nl-BE"/>
          <w14:ligatures w14:val="standardContextual"/>
        </w:rPr>
      </w:pPr>
      <w:hyperlink w:anchor="_Toc155261042" w:history="1">
        <w:r w:rsidRPr="002559FA">
          <w:rPr>
            <w:rStyle w:val="Hyperlink"/>
            <w:noProof/>
          </w:rPr>
          <w:t>3</w:t>
        </w:r>
        <w:r>
          <w:rPr>
            <w:rFonts w:eastAsiaTheme="minorEastAsia"/>
            <w:b w:val="0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Hoofdstuk 3 Boolealgebra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916960A" w14:textId="34BB9F17" w:rsidR="005F142B" w:rsidRDefault="005F142B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43" w:history="1">
        <w:r w:rsidRPr="002559FA">
          <w:rPr>
            <w:rStyle w:val="Hyperlink"/>
            <w:noProof/>
          </w:rPr>
          <w:t>3.1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Definitie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286A7BE" w14:textId="6B15C36C" w:rsidR="005F142B" w:rsidRDefault="005F142B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44" w:history="1">
        <w:r w:rsidRPr="002559FA">
          <w:rPr>
            <w:rStyle w:val="Hyperlink"/>
            <w:noProof/>
          </w:rPr>
          <w:t>3.2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Dualiteitsstelsel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2DE0102" w14:textId="6E63AD1A" w:rsidR="005F142B" w:rsidRDefault="005F142B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45" w:history="1">
        <w:r w:rsidRPr="002559FA">
          <w:rPr>
            <w:rStyle w:val="Hyperlink"/>
            <w:noProof/>
          </w:rPr>
          <w:t>3.3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Eigenschappen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9D99386" w14:textId="528D7A3C" w:rsidR="005F142B" w:rsidRDefault="005F142B">
      <w:pPr>
        <w:pStyle w:val="Inhopg1"/>
        <w:rPr>
          <w:rFonts w:eastAsiaTheme="minorEastAsia"/>
          <w:b w:val="0"/>
          <w:noProof/>
          <w:kern w:val="2"/>
          <w:sz w:val="22"/>
          <w:lang w:eastAsia="nl-BE"/>
          <w14:ligatures w14:val="standardContextual"/>
        </w:rPr>
      </w:pPr>
      <w:hyperlink w:anchor="_Toc155261046" w:history="1">
        <w:r w:rsidRPr="002559FA">
          <w:rPr>
            <w:rStyle w:val="Hyperlink"/>
            <w:noProof/>
          </w:rPr>
          <w:t>4</w:t>
        </w:r>
        <w:r>
          <w:rPr>
            <w:rFonts w:eastAsiaTheme="minorEastAsia"/>
            <w:b w:val="0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Hoofdstuk 4 Boolese uitdrukkingen en functies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AFD67CE" w14:textId="4CBDD4DE" w:rsidR="005F142B" w:rsidRDefault="005F142B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47" w:history="1">
        <w:r w:rsidRPr="002559FA">
          <w:rPr>
            <w:rStyle w:val="Hyperlink"/>
            <w:noProof/>
          </w:rPr>
          <w:t>4.1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Boolese uitdrukkingen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684016F" w14:textId="223FA8D6" w:rsidR="005F142B" w:rsidRDefault="005F142B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48" w:history="1">
        <w:r w:rsidRPr="002559FA">
          <w:rPr>
            <w:rStyle w:val="Hyperlink"/>
            <w:noProof/>
          </w:rPr>
          <w:t>4.2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Minimale en maximale Boolese uitdrukkingen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137D0A0" w14:textId="7BBFA2F1" w:rsidR="005F142B" w:rsidRDefault="005F142B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49" w:history="1">
        <w:r w:rsidRPr="002559FA">
          <w:rPr>
            <w:rStyle w:val="Hyperlink"/>
            <w:noProof/>
          </w:rPr>
          <w:t>4.3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De disjunctieve normaalvorm: DNV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54B40AC" w14:textId="78986400" w:rsidR="005F142B" w:rsidRDefault="005F142B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50" w:history="1">
        <w:r w:rsidRPr="002559FA">
          <w:rPr>
            <w:rStyle w:val="Hyperlink"/>
            <w:noProof/>
          </w:rPr>
          <w:t>4.3.1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Methode 1: gebruik de axioma’s en de eigenschappen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2FCE951" w14:textId="5FD86064" w:rsidR="005F142B" w:rsidRDefault="005F142B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51" w:history="1">
        <w:r w:rsidRPr="002559FA">
          <w:rPr>
            <w:rStyle w:val="Hyperlink"/>
            <w:noProof/>
          </w:rPr>
          <w:t>4.4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De conjunctieve normaalvorm: CNV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B8F9DC4" w14:textId="4894F41F" w:rsidR="005F142B" w:rsidRDefault="005F142B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52" w:history="1">
        <w:r w:rsidRPr="002559FA">
          <w:rPr>
            <w:rStyle w:val="Hyperlink"/>
            <w:noProof/>
          </w:rPr>
          <w:t>4.5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Vereenvoudigen van Boolese uitdrukkingen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FA46422" w14:textId="7CC03393" w:rsidR="005F142B" w:rsidRDefault="005F142B">
      <w:pPr>
        <w:pStyle w:val="Inhopg1"/>
        <w:rPr>
          <w:rFonts w:eastAsiaTheme="minorEastAsia"/>
          <w:b w:val="0"/>
          <w:noProof/>
          <w:kern w:val="2"/>
          <w:sz w:val="22"/>
          <w:lang w:eastAsia="nl-BE"/>
          <w14:ligatures w14:val="standardContextual"/>
        </w:rPr>
      </w:pPr>
      <w:hyperlink w:anchor="_Toc155261053" w:history="1">
        <w:r w:rsidRPr="002559FA">
          <w:rPr>
            <w:rStyle w:val="Hyperlink"/>
            <w:noProof/>
          </w:rPr>
          <w:t>5</w:t>
        </w:r>
        <w:r>
          <w:rPr>
            <w:rFonts w:eastAsiaTheme="minorEastAsia"/>
            <w:b w:val="0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Hoofdstuk 5: Veitch-Karnaugh diagrammen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0A256F9" w14:textId="674AC0F2" w:rsidR="005F142B" w:rsidRDefault="005F142B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54" w:history="1">
        <w:r w:rsidRPr="002559FA">
          <w:rPr>
            <w:rStyle w:val="Hyperlink"/>
            <w:noProof/>
          </w:rPr>
          <w:t>5.1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Karnaugh diagram van een Boolese uitdrukking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EEF7A82" w14:textId="2F90BC69" w:rsidR="005F142B" w:rsidRDefault="005F142B">
      <w:pPr>
        <w:pStyle w:val="Inhopg1"/>
        <w:rPr>
          <w:rFonts w:eastAsiaTheme="minorEastAsia"/>
          <w:b w:val="0"/>
          <w:noProof/>
          <w:kern w:val="2"/>
          <w:sz w:val="22"/>
          <w:lang w:eastAsia="nl-BE"/>
          <w14:ligatures w14:val="standardContextual"/>
        </w:rPr>
      </w:pPr>
      <w:hyperlink w:anchor="_Toc155261055" w:history="1">
        <w:r w:rsidRPr="002559FA">
          <w:rPr>
            <w:rStyle w:val="Hyperlink"/>
            <w:noProof/>
          </w:rPr>
          <w:t>6</w:t>
        </w:r>
        <w:r>
          <w:rPr>
            <w:rFonts w:eastAsiaTheme="minorEastAsia"/>
            <w:b w:val="0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Hoofdstuk 6 Codeertheorie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43B7E01" w14:textId="0F85B89C" w:rsidR="005F142B" w:rsidRDefault="005F142B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56" w:history="1">
        <w:r w:rsidRPr="002559FA">
          <w:rPr>
            <w:rStyle w:val="Hyperlink"/>
            <w:noProof/>
          </w:rPr>
          <w:t>6.1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Inleiding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95DCFB8" w14:textId="08F0240E" w:rsidR="005F142B" w:rsidRDefault="005F142B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57" w:history="1">
        <w:r w:rsidRPr="002559FA">
          <w:rPr>
            <w:rStyle w:val="Hyperlink"/>
            <w:noProof/>
            <w:lang w:val="en-GB"/>
          </w:rPr>
          <w:t>6.2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  <w:lang w:val="en-GB"/>
          </w:rPr>
          <w:t>Foutdetecterende codes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EF69A22" w14:textId="3C925587" w:rsidR="005F142B" w:rsidRDefault="005F142B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58" w:history="1">
        <w:r w:rsidRPr="002559FA">
          <w:rPr>
            <w:rStyle w:val="Hyperlink"/>
            <w:noProof/>
          </w:rPr>
          <w:t>6.2.1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Controlegetal - Cyclic Redundancy Check (vervolg)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58417D1" w14:textId="1884E63D" w:rsidR="005F142B" w:rsidRDefault="005F142B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59" w:history="1">
        <w:r w:rsidRPr="002559FA">
          <w:rPr>
            <w:rStyle w:val="Hyperlink"/>
            <w:noProof/>
          </w:rPr>
          <w:t>6.3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Foutverbeterende codes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792845E" w14:textId="652D586A" w:rsidR="005F142B" w:rsidRDefault="005F142B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60" w:history="1">
        <w:r w:rsidRPr="002559FA">
          <w:rPr>
            <w:rStyle w:val="Hyperlink"/>
            <w:noProof/>
          </w:rPr>
          <w:t>6.3.1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Hammingcode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AECE303" w14:textId="6E2DCC88" w:rsidR="005F142B" w:rsidRDefault="005F142B">
      <w:pPr>
        <w:pStyle w:val="Inhopg1"/>
        <w:rPr>
          <w:rFonts w:eastAsiaTheme="minorEastAsia"/>
          <w:b w:val="0"/>
          <w:noProof/>
          <w:kern w:val="2"/>
          <w:sz w:val="22"/>
          <w:lang w:eastAsia="nl-BE"/>
          <w14:ligatures w14:val="standardContextual"/>
        </w:rPr>
      </w:pPr>
      <w:hyperlink w:anchor="_Toc155261061" w:history="1">
        <w:r w:rsidRPr="002559FA">
          <w:rPr>
            <w:rStyle w:val="Hyperlink"/>
            <w:noProof/>
          </w:rPr>
          <w:t>7</w:t>
        </w:r>
        <w:r>
          <w:rPr>
            <w:rFonts w:eastAsiaTheme="minorEastAsia"/>
            <w:b w:val="0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Hoofdstuk 7: Inleiding tot de analyse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CCDD443" w14:textId="3E4EAF13" w:rsidR="005F142B" w:rsidRDefault="005F142B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62" w:history="1">
        <w:r w:rsidRPr="002559FA">
          <w:rPr>
            <w:rStyle w:val="Hyperlink"/>
            <w:noProof/>
          </w:rPr>
          <w:t>7.1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Het veld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F54F6F1" w14:textId="705F43A3" w:rsidR="005F142B" w:rsidRDefault="005F142B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63" w:history="1">
        <w:r w:rsidRPr="002559FA">
          <w:rPr>
            <w:rStyle w:val="Hyperlink"/>
            <w:noProof/>
          </w:rPr>
          <w:t>7.2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Machten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99244E8" w14:textId="08485F8E" w:rsidR="005F142B" w:rsidRDefault="005F142B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64" w:history="1">
        <w:r w:rsidRPr="002559FA">
          <w:rPr>
            <w:rStyle w:val="Hyperlink"/>
            <w:noProof/>
          </w:rPr>
          <w:t>7.3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Intervallen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B6A4B75" w14:textId="20AD0607" w:rsidR="005F142B" w:rsidRDefault="005F142B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65" w:history="1">
        <w:r w:rsidRPr="002559FA">
          <w:rPr>
            <w:rStyle w:val="Hyperlink"/>
            <w:noProof/>
          </w:rPr>
          <w:t>7.4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Het begrip oneindig in de wiskunde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7DD6C73" w14:textId="0869FBBA" w:rsidR="005F142B" w:rsidRDefault="005F142B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66" w:history="1">
        <w:r w:rsidRPr="002559FA">
          <w:rPr>
            <w:rStyle w:val="Hyperlink"/>
            <w:noProof/>
          </w:rPr>
          <w:t>7.4.1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Eigenschappen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49619F2" w14:textId="0DDCF2DC" w:rsidR="005F142B" w:rsidRDefault="005F142B">
      <w:pPr>
        <w:pStyle w:val="Inhopg1"/>
        <w:rPr>
          <w:rFonts w:eastAsiaTheme="minorEastAsia"/>
          <w:b w:val="0"/>
          <w:noProof/>
          <w:kern w:val="2"/>
          <w:sz w:val="22"/>
          <w:lang w:eastAsia="nl-BE"/>
          <w14:ligatures w14:val="standardContextual"/>
        </w:rPr>
      </w:pPr>
      <w:hyperlink w:anchor="_Toc155261067" w:history="1">
        <w:r w:rsidRPr="002559FA">
          <w:rPr>
            <w:rStyle w:val="Hyperlink"/>
            <w:noProof/>
          </w:rPr>
          <w:t>8</w:t>
        </w:r>
        <w:r>
          <w:rPr>
            <w:rFonts w:eastAsiaTheme="minorEastAsia"/>
            <w:b w:val="0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Hoofdstuk 8: Veeltermfuncties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D6E2C29" w14:textId="2962BBCE" w:rsidR="005F142B" w:rsidRDefault="005F142B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68" w:history="1">
        <w:r w:rsidRPr="002559FA">
          <w:rPr>
            <w:rStyle w:val="Hyperlink"/>
            <w:noProof/>
          </w:rPr>
          <w:t>8.1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Definities en notaties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6A0F32B" w14:textId="311B624E" w:rsidR="005F142B" w:rsidRDefault="005F142B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61069" w:history="1">
        <w:r w:rsidRPr="002559FA">
          <w:rPr>
            <w:rStyle w:val="Hyperlink"/>
            <w:noProof/>
          </w:rPr>
          <w:t>8.2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Constante functies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79D7D09" w14:textId="412DB435" w:rsidR="005F142B" w:rsidRDefault="005F142B">
      <w:pPr>
        <w:pStyle w:val="Inhopg1"/>
        <w:rPr>
          <w:rFonts w:eastAsiaTheme="minorEastAsia"/>
          <w:b w:val="0"/>
          <w:noProof/>
          <w:kern w:val="2"/>
          <w:sz w:val="22"/>
          <w:lang w:eastAsia="nl-BE"/>
          <w14:ligatures w14:val="standardContextual"/>
        </w:rPr>
      </w:pPr>
      <w:hyperlink w:anchor="_Toc155261070" w:history="1">
        <w:r w:rsidRPr="002559FA">
          <w:rPr>
            <w:rStyle w:val="Hyperlink"/>
            <w:noProof/>
          </w:rPr>
          <w:t>9</w:t>
        </w:r>
        <w:r>
          <w:rPr>
            <w:rFonts w:eastAsiaTheme="minorEastAsia"/>
            <w:b w:val="0"/>
            <w:noProof/>
            <w:kern w:val="2"/>
            <w:sz w:val="22"/>
            <w:lang w:eastAsia="nl-BE"/>
            <w14:ligatures w14:val="standardContextual"/>
          </w:rPr>
          <w:tab/>
        </w:r>
        <w:r w:rsidRPr="002559FA">
          <w:rPr>
            <w:rStyle w:val="Hyperlink"/>
            <w:noProof/>
          </w:rPr>
          <w:t>De expo</w:t>
        </w:r>
        <w:r w:rsidRPr="002559FA">
          <w:rPr>
            <w:rStyle w:val="Hyperlink"/>
            <w:noProof/>
          </w:rPr>
          <w:t>n</w:t>
        </w:r>
        <w:r w:rsidRPr="002559FA">
          <w:rPr>
            <w:rStyle w:val="Hyperlink"/>
            <w:noProof/>
          </w:rPr>
          <w:t>entiële en logaritmische functie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_Toc155261070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F996E7D" w14:textId="3FD26F87" w:rsidR="00D71B8B" w:rsidRDefault="0098067B">
      <w:r>
        <w:fldChar w:fldCharType="end"/>
      </w:r>
    </w:p>
    <w:p w14:paraId="2C308435" w14:textId="77777777" w:rsidR="00CB3CC2" w:rsidRDefault="00CB3CC2"/>
    <w:p w14:paraId="5C4CB414" w14:textId="77777777" w:rsidR="00803E6F" w:rsidRDefault="00803E6F"/>
    <w:p w14:paraId="5845482E" w14:textId="77777777" w:rsidR="00CB3CC2" w:rsidRDefault="00CB3CC2" w:rsidP="00CB3CC2">
      <w:pPr>
        <w:sectPr w:rsidR="00CB3CC2" w:rsidSect="005B2C48">
          <w:footerReference w:type="default" r:id="rId9"/>
          <w:pgSz w:w="11906" w:h="16838"/>
          <w:pgMar w:top="1134" w:right="1134" w:bottom="1134" w:left="1134" w:header="709" w:footer="709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08"/>
          <w:titlePg/>
          <w:docGrid w:linePitch="360"/>
        </w:sectPr>
      </w:pPr>
    </w:p>
    <w:p w14:paraId="685937E1" w14:textId="710E418C" w:rsidR="003B3238" w:rsidRDefault="003B3238" w:rsidP="00991BCA">
      <w:pPr>
        <w:pStyle w:val="Kop1"/>
      </w:pPr>
      <w:bookmarkStart w:id="0" w:name="_Toc155261013"/>
      <w:r>
        <w:lastRenderedPageBreak/>
        <w:t>Getallensysteem en binair rekenen</w:t>
      </w:r>
      <w:bookmarkEnd w:id="0"/>
    </w:p>
    <w:p w14:paraId="6AA074DD" w14:textId="0EDD1CF5" w:rsidR="00493CB5" w:rsidRDefault="004E49D5" w:rsidP="004E49D5">
      <w:pPr>
        <w:pStyle w:val="Kop2"/>
      </w:pPr>
      <w:bookmarkStart w:id="1" w:name="_Toc155261014"/>
      <w:r>
        <w:t>Inleiding</w:t>
      </w:r>
      <w:bookmarkEnd w:id="1"/>
    </w:p>
    <w:p w14:paraId="023800ED" w14:textId="3439F4F8" w:rsidR="00BB746B" w:rsidRDefault="00BB746B" w:rsidP="00BB746B">
      <w:pPr>
        <w:pStyle w:val="Geenafstand"/>
      </w:pPr>
      <w:r>
        <w:t>Wat is een cijfer?</w:t>
      </w:r>
    </w:p>
    <w:p w14:paraId="69D0758B" w14:textId="77777777" w:rsidR="00BB746B" w:rsidRDefault="00BB746B" w:rsidP="00BB746B">
      <w:r w:rsidRPr="00BB746B">
        <w:t>Een cijfer is een symbool, dat gebruikt wordt bij de voorstelling van getallen.</w:t>
      </w:r>
    </w:p>
    <w:p w14:paraId="7290581B" w14:textId="77777777" w:rsidR="00BB746B" w:rsidRDefault="00BB746B" w:rsidP="00BB746B"/>
    <w:p w14:paraId="255F0CBD" w14:textId="12314655" w:rsidR="00BB746B" w:rsidRDefault="00BB746B" w:rsidP="00BB746B">
      <w:pPr>
        <w:pStyle w:val="Geenafstand"/>
      </w:pPr>
      <w:r>
        <w:t>Wat is een getal?</w:t>
      </w:r>
    </w:p>
    <w:p w14:paraId="017A5C45" w14:textId="55375F0A" w:rsidR="005D14A7" w:rsidRDefault="00BB746B" w:rsidP="00BB746B">
      <w:r w:rsidRPr="00BB746B">
        <w:t>Een getal wordt voorgesteld door, al dan niet van elkaar verschillende, cijfers achter elkaar te plaatsen</w:t>
      </w:r>
    </w:p>
    <w:p w14:paraId="2E342E8E" w14:textId="5B1C6DF3" w:rsidR="001027C6" w:rsidRPr="001027C6" w:rsidRDefault="005D14A7" w:rsidP="005D14A7">
      <w:pPr>
        <w:pStyle w:val="Kop2"/>
      </w:pPr>
      <w:bookmarkStart w:id="2" w:name="_Toc155261015"/>
      <w:r w:rsidRPr="005D14A7">
        <w:t>Positionele systemen</w:t>
      </w:r>
      <w:bookmarkEnd w:id="2"/>
      <w:r w:rsidRPr="005D14A7">
        <w:t xml:space="preserve">  </w:t>
      </w:r>
    </w:p>
    <w:p w14:paraId="2803FF56" w14:textId="3D303B11" w:rsidR="00DF508C" w:rsidRPr="004D00B2" w:rsidRDefault="00FF05FF" w:rsidP="00DF508C">
      <w:pPr>
        <w:pStyle w:val="Geenafstand"/>
      </w:pPr>
      <w:r>
        <w:t>Betekenis ‘positionele getallen’:</w:t>
      </w:r>
    </w:p>
    <w:p w14:paraId="3C6743E9" w14:textId="72417DB4" w:rsidR="00DF508C" w:rsidRPr="00967DB4" w:rsidRDefault="00DF508C" w:rsidP="00DF508C">
      <w:r>
        <w:t xml:space="preserve">De plaats van </w:t>
      </w:r>
      <w:r w:rsidR="00FF05FF">
        <w:t>het</w:t>
      </w:r>
      <w:r>
        <w:t xml:space="preserve"> cijfer bepaald de waarde van het cijfer.</w:t>
      </w:r>
    </w:p>
    <w:p w14:paraId="1F52E3D8" w14:textId="3A3BCCA5" w:rsidR="00BB746B" w:rsidRDefault="00702A7B" w:rsidP="00702A7B">
      <w:pPr>
        <w:pStyle w:val="Kop3"/>
      </w:pPr>
      <w:bookmarkStart w:id="3" w:name="_Toc155261016"/>
      <w:r>
        <w:t>Tiendelige getallen</w:t>
      </w:r>
      <w:bookmarkEnd w:id="3"/>
    </w:p>
    <w:p w14:paraId="28433D07" w14:textId="79C36679" w:rsidR="00C91056" w:rsidRDefault="00C91056" w:rsidP="00682B97">
      <w:pPr>
        <w:pStyle w:val="Geenafstand"/>
      </w:pPr>
      <w:r>
        <w:t>Wat is het grondtal van het positionele systeem?</w:t>
      </w:r>
    </w:p>
    <w:p w14:paraId="08C60210" w14:textId="3DE8334E" w:rsidR="00C91056" w:rsidRDefault="00C91056" w:rsidP="00C91056">
      <w:r>
        <w:t>10</w:t>
      </w:r>
    </w:p>
    <w:p w14:paraId="2E09162B" w14:textId="77777777" w:rsidR="00C91056" w:rsidRDefault="00C91056" w:rsidP="00C91056"/>
    <w:p w14:paraId="0E95543B" w14:textId="5B87AE30" w:rsidR="00C91056" w:rsidRDefault="00C91056" w:rsidP="00682B97">
      <w:pPr>
        <w:pStyle w:val="Geenafstand"/>
      </w:pPr>
      <w:r>
        <w:t xml:space="preserve">Wat zijn de verzameling van symbolen </w:t>
      </w:r>
      <w:r w:rsidR="00682B97">
        <w:t xml:space="preserve">van het positionele systeem? </w:t>
      </w:r>
    </w:p>
    <w:p w14:paraId="489434B8" w14:textId="24A9FE72" w:rsidR="00682B97" w:rsidRDefault="00682B97" w:rsidP="00C91056">
      <w:r>
        <w:t xml:space="preserve">1 – 2 – 3 – 4 – 5 – 6 – 7 – 8 </w:t>
      </w:r>
      <w:r w:rsidR="00833DE9">
        <w:t>–</w:t>
      </w:r>
      <w:r>
        <w:t xml:space="preserve"> 9</w:t>
      </w:r>
    </w:p>
    <w:p w14:paraId="7C6BAB44" w14:textId="77777777" w:rsidR="00833DE9" w:rsidRDefault="00833DE9" w:rsidP="00C91056"/>
    <w:p w14:paraId="2D1F2D75" w14:textId="58A1EC9E" w:rsidR="00833DE9" w:rsidRPr="00C91056" w:rsidRDefault="00833DE9" w:rsidP="00833DE9">
      <w:pPr>
        <w:pStyle w:val="Geenafstand"/>
      </w:pPr>
      <w:r>
        <w:t xml:space="preserve">Grootheden kennen: </w:t>
      </w:r>
    </w:p>
    <w:p w14:paraId="3FF0C7CE" w14:textId="77777777" w:rsidR="00BB746B" w:rsidRDefault="00BB746B" w:rsidP="00BB746B"/>
    <w:p w14:paraId="26B89AEB" w14:textId="0EC3074A" w:rsidR="00086427" w:rsidRDefault="00833DE9" w:rsidP="00BB746B">
      <w:r w:rsidRPr="003B0221">
        <w:rPr>
          <w:noProof/>
        </w:rPr>
        <w:drawing>
          <wp:anchor distT="0" distB="0" distL="114300" distR="114300" simplePos="0" relativeHeight="251691008" behindDoc="0" locked="0" layoutInCell="1" allowOverlap="1" wp14:anchorId="071F65FB" wp14:editId="3B50330B">
            <wp:simplePos x="720969" y="5046785"/>
            <wp:positionH relativeFrom="column">
              <wp:align>left</wp:align>
            </wp:positionH>
            <wp:positionV relativeFrom="paragraph">
              <wp:align>top</wp:align>
            </wp:positionV>
            <wp:extent cx="3664528" cy="2571026"/>
            <wp:effectExtent l="0" t="0" r="0" b="0"/>
            <wp:wrapSquare wrapText="bothSides"/>
            <wp:docPr id="1544372887" name="Afbeelding 1" descr="Afbeelding met tekst, nummer, Lettertype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72887" name="Afbeelding 1" descr="Afbeelding met tekst, nummer, Lettertype, schermopname&#10;&#10;Automatisch gegenereerde beschrijvi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528" cy="2571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6712">
        <w:br w:type="textWrapping" w:clear="all"/>
      </w:r>
    </w:p>
    <w:p w14:paraId="3781CBFC" w14:textId="77777777" w:rsidR="0085292B" w:rsidRDefault="0085292B" w:rsidP="00BB746B"/>
    <w:p w14:paraId="350CBF88" w14:textId="77777777" w:rsidR="00957FEA" w:rsidRPr="00967DB4" w:rsidRDefault="00957FEA" w:rsidP="00957FEA">
      <w:pPr>
        <w:pStyle w:val="Kop3"/>
      </w:pPr>
      <w:bookmarkStart w:id="4" w:name="_Toc155261017"/>
      <w:r>
        <w:t>Binaire getallen</w:t>
      </w:r>
      <w:bookmarkEnd w:id="4"/>
    </w:p>
    <w:p w14:paraId="2589DDBF" w14:textId="44E30710" w:rsidR="00957FEA" w:rsidRDefault="000E02D8" w:rsidP="00643FDB">
      <w:pPr>
        <w:pStyle w:val="Geenafstand"/>
      </w:pPr>
      <w:r>
        <w:t xml:space="preserve">Wat is het grondtal van het binaire systeem? </w:t>
      </w:r>
    </w:p>
    <w:p w14:paraId="1D7B2598" w14:textId="185DF883" w:rsidR="000E02D8" w:rsidRDefault="000E02D8" w:rsidP="00BB746B">
      <w:r>
        <w:t>2</w:t>
      </w:r>
    </w:p>
    <w:p w14:paraId="4B6BC0EF" w14:textId="77777777" w:rsidR="000E02D8" w:rsidRDefault="000E02D8" w:rsidP="00BB746B"/>
    <w:p w14:paraId="3B86351E" w14:textId="7753655D" w:rsidR="000E02D8" w:rsidRDefault="000E02D8" w:rsidP="00643FDB">
      <w:pPr>
        <w:pStyle w:val="Geenafstand"/>
      </w:pPr>
      <w:r>
        <w:t xml:space="preserve">Wat zijn de verzameling van symbolen in het binaire systeem? </w:t>
      </w:r>
    </w:p>
    <w:p w14:paraId="61E8240D" w14:textId="55167813" w:rsidR="00643FDB" w:rsidRDefault="000E02D8" w:rsidP="00BB746B">
      <w:r>
        <w:t xml:space="preserve">0 </w:t>
      </w:r>
      <w:r w:rsidR="00643FDB">
        <w:t>–</w:t>
      </w:r>
      <w:r>
        <w:t xml:space="preserve"> 1</w:t>
      </w:r>
    </w:p>
    <w:p w14:paraId="42772565" w14:textId="77777777" w:rsidR="00643FDB" w:rsidRDefault="00643FDB" w:rsidP="00BB746B"/>
    <w:p w14:paraId="5C181182" w14:textId="1CE908C9" w:rsidR="00643FDB" w:rsidRDefault="00643FDB" w:rsidP="00F12763">
      <w:pPr>
        <w:pStyle w:val="Geenafstand"/>
      </w:pPr>
      <w:r>
        <w:t xml:space="preserve">Voor binaire getallen is het </w:t>
      </w:r>
      <w:r w:rsidR="00F12763">
        <w:t xml:space="preserve">essentieel de machten van 2 te kennen: </w:t>
      </w:r>
    </w:p>
    <w:p w14:paraId="0E2EC3FB" w14:textId="0355CF1E" w:rsidR="00F12763" w:rsidRDefault="00F12763" w:rsidP="00F12763">
      <w:pPr>
        <w:tabs>
          <w:tab w:val="left" w:pos="5529"/>
        </w:tabs>
      </w:pPr>
      <w:r w:rsidRPr="00F12763">
        <w:rPr>
          <w:noProof/>
        </w:rPr>
        <w:drawing>
          <wp:inline distT="0" distB="0" distL="0" distR="0" wp14:anchorId="0DF76BD2" wp14:editId="3A54A7A2">
            <wp:extent cx="5786005" cy="261745"/>
            <wp:effectExtent l="19050" t="19050" r="5715" b="5080"/>
            <wp:docPr id="64145639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56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7548" cy="2681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EAF518" w14:textId="77777777" w:rsidR="00F12763" w:rsidRDefault="00F12763" w:rsidP="00F12763">
      <w:pPr>
        <w:tabs>
          <w:tab w:val="left" w:pos="5529"/>
        </w:tabs>
      </w:pPr>
    </w:p>
    <w:p w14:paraId="31102CE7" w14:textId="5D61DB44" w:rsidR="00F12763" w:rsidRDefault="001D456C" w:rsidP="00BB3404">
      <w:pPr>
        <w:pStyle w:val="Geenafstand"/>
      </w:pPr>
      <w:r>
        <w:t xml:space="preserve">Waarom moeten we binaire getallen kunnen omzetten? </w:t>
      </w:r>
    </w:p>
    <w:p w14:paraId="582EE53D" w14:textId="0F3C8084" w:rsidR="001D456C" w:rsidRDefault="001D456C" w:rsidP="00BB3404">
      <w:pPr>
        <w:pStyle w:val="Lijstalinea"/>
        <w:numPr>
          <w:ilvl w:val="0"/>
          <w:numId w:val="34"/>
        </w:numPr>
        <w:tabs>
          <w:tab w:val="left" w:pos="5529"/>
        </w:tabs>
        <w:ind w:left="284" w:hanging="284"/>
      </w:pPr>
      <w:r>
        <w:t>Een IPV-4 adres bestaat uit</w:t>
      </w:r>
      <w:r w:rsidR="00BB3404">
        <w:t xml:space="preserve"> 32 binaire symbolen.</w:t>
      </w:r>
    </w:p>
    <w:p w14:paraId="690FBDED" w14:textId="5CB5B966" w:rsidR="00BB3404" w:rsidRDefault="00BB3404" w:rsidP="00BB3404">
      <w:pPr>
        <w:pStyle w:val="Lijstalinea"/>
        <w:numPr>
          <w:ilvl w:val="0"/>
          <w:numId w:val="34"/>
        </w:numPr>
        <w:tabs>
          <w:tab w:val="left" w:pos="5529"/>
        </w:tabs>
        <w:ind w:left="284" w:hanging="284"/>
      </w:pPr>
      <w:r>
        <w:t xml:space="preserve">Het probleem is dat dit heel moeilijk te lezen is voor mensen die er niks van begrijpen, daarom moeten we dit kunnen omzetten. </w:t>
      </w:r>
    </w:p>
    <w:p w14:paraId="107F2C99" w14:textId="77777777" w:rsidR="00C053D9" w:rsidRDefault="00C053D9" w:rsidP="00C053D9">
      <w:pPr>
        <w:tabs>
          <w:tab w:val="left" w:pos="5529"/>
        </w:tabs>
      </w:pPr>
    </w:p>
    <w:p w14:paraId="5ACE5C22" w14:textId="12173DF5" w:rsidR="00C053D9" w:rsidRDefault="003E7E1F" w:rsidP="0049506D">
      <w:pPr>
        <w:pStyle w:val="Geenafstand"/>
      </w:pPr>
      <w:r>
        <w:t xml:space="preserve">Hoe maken we een onderscheid tussen </w:t>
      </w:r>
      <w:r w:rsidR="003D054A">
        <w:t>de verschillen getallensystemen</w:t>
      </w:r>
      <w:r w:rsidR="00C95D30">
        <w:t xml:space="preserve"> van binair en decimaal</w:t>
      </w:r>
      <w:r w:rsidR="003D054A">
        <w:t xml:space="preserve">? </w:t>
      </w:r>
    </w:p>
    <w:p w14:paraId="49151274" w14:textId="3BB47F14" w:rsidR="003D054A" w:rsidRDefault="003D054A" w:rsidP="00C053D9">
      <w:pPr>
        <w:tabs>
          <w:tab w:val="left" w:pos="5529"/>
        </w:tabs>
      </w:pPr>
      <w:r>
        <w:t xml:space="preserve">We maken gebruik van haakjes: </w:t>
      </w:r>
    </w:p>
    <w:p w14:paraId="2ACEA8A6" w14:textId="352FD63B" w:rsidR="003D054A" w:rsidRDefault="003D054A" w:rsidP="0049506D">
      <w:pPr>
        <w:tabs>
          <w:tab w:val="left" w:pos="2268"/>
        </w:tabs>
      </w:pPr>
      <w:r>
        <w:t xml:space="preserve">Binair stelsel: </w:t>
      </w:r>
      <w:r w:rsidR="0049506D">
        <w:tab/>
      </w:r>
      <w:r>
        <w:t>(</w:t>
      </w:r>
      <w:r w:rsidR="0049506D">
        <w:t>1001)</w:t>
      </w:r>
      <w:r w:rsidR="0049506D" w:rsidRPr="008A7CAE">
        <w:rPr>
          <w:vertAlign w:val="subscript"/>
        </w:rPr>
        <w:t>2</w:t>
      </w:r>
    </w:p>
    <w:p w14:paraId="6400EB2F" w14:textId="7A4133DE" w:rsidR="0049506D" w:rsidRDefault="0049506D" w:rsidP="0049506D">
      <w:pPr>
        <w:tabs>
          <w:tab w:val="left" w:pos="2268"/>
        </w:tabs>
      </w:pPr>
      <w:r>
        <w:t xml:space="preserve">Decimaal stelsel </w:t>
      </w:r>
      <w:r>
        <w:tab/>
        <w:t>(9)</w:t>
      </w:r>
      <w:r w:rsidR="0085292B">
        <w:rPr>
          <w:vertAlign w:val="subscript"/>
        </w:rPr>
        <w:t>10</w:t>
      </w:r>
    </w:p>
    <w:p w14:paraId="00042CCF" w14:textId="77777777" w:rsidR="004A189D" w:rsidRDefault="004A189D" w:rsidP="0049506D">
      <w:pPr>
        <w:tabs>
          <w:tab w:val="left" w:pos="2268"/>
        </w:tabs>
      </w:pPr>
    </w:p>
    <w:p w14:paraId="176D496A" w14:textId="06770214" w:rsidR="004A189D" w:rsidRPr="004A189D" w:rsidRDefault="004A189D" w:rsidP="004A189D">
      <w:pPr>
        <w:pStyle w:val="Geenafstand"/>
      </w:pPr>
      <w:r>
        <w:t>Wat is een bit?</w:t>
      </w:r>
    </w:p>
    <w:p w14:paraId="56A635A8" w14:textId="57F52104" w:rsidR="004A189D" w:rsidRPr="004A189D" w:rsidRDefault="00031DDE" w:rsidP="0085292B">
      <w:pPr>
        <w:pStyle w:val="Lijstalinea"/>
        <w:numPr>
          <w:ilvl w:val="0"/>
          <w:numId w:val="73"/>
        </w:numPr>
        <w:tabs>
          <w:tab w:val="left" w:pos="8505"/>
        </w:tabs>
      </w:pPr>
      <w:r>
        <w:t xml:space="preserve">Een </w:t>
      </w:r>
      <w:proofErr w:type="spellStart"/>
      <w:r>
        <w:t>bi</w:t>
      </w:r>
      <w:r w:rsidR="004A189D" w:rsidRPr="004A189D">
        <w:t>nary</w:t>
      </w:r>
      <w:proofErr w:type="spellEnd"/>
      <w:r w:rsidR="004A189D" w:rsidRPr="004A189D">
        <w:t xml:space="preserve"> digit</w:t>
      </w:r>
    </w:p>
    <w:p w14:paraId="4165592E" w14:textId="21CAE3BD" w:rsidR="004A189D" w:rsidRPr="00031DDE" w:rsidRDefault="00DD6614" w:rsidP="0085292B">
      <w:pPr>
        <w:pStyle w:val="Lijstalinea"/>
        <w:numPr>
          <w:ilvl w:val="0"/>
          <w:numId w:val="73"/>
        </w:numPr>
        <w:tabs>
          <w:tab w:val="left" w:pos="8505"/>
        </w:tabs>
      </w:pPr>
      <w:r>
        <w:t>Af</w:t>
      </w:r>
      <w:r w:rsidR="004A189D" w:rsidRPr="00031DDE">
        <w:t>kort</w:t>
      </w:r>
      <w:r w:rsidR="00031DDE" w:rsidRPr="00031DDE">
        <w:t xml:space="preserve">ing </w:t>
      </w:r>
      <w:r w:rsidR="00031DDE" w:rsidRPr="0085292B">
        <w:rPr>
          <w:b/>
          <w:bCs/>
        </w:rPr>
        <w:t>b</w:t>
      </w:r>
    </w:p>
    <w:p w14:paraId="681B09CF" w14:textId="1573C220" w:rsidR="004A189D" w:rsidRPr="004A189D" w:rsidRDefault="00DD6614" w:rsidP="0085292B">
      <w:pPr>
        <w:pStyle w:val="Lijstalinea"/>
        <w:numPr>
          <w:ilvl w:val="0"/>
          <w:numId w:val="73"/>
        </w:numPr>
        <w:tabs>
          <w:tab w:val="left" w:pos="8505"/>
        </w:tabs>
      </w:pPr>
      <w:r>
        <w:t>Een cijfer uit het binair systeem</w:t>
      </w:r>
    </w:p>
    <w:p w14:paraId="7A3F072A" w14:textId="77777777" w:rsidR="004A189D" w:rsidRDefault="004A189D" w:rsidP="0049506D">
      <w:pPr>
        <w:tabs>
          <w:tab w:val="left" w:pos="2268"/>
        </w:tabs>
      </w:pPr>
    </w:p>
    <w:p w14:paraId="7D0DBCA8" w14:textId="6C88835B" w:rsidR="009D792F" w:rsidRDefault="009D792F" w:rsidP="009D792F">
      <w:pPr>
        <w:pStyle w:val="Geenafstand"/>
      </w:pPr>
      <w:r>
        <w:t>Wat is een byte?</w:t>
      </w:r>
    </w:p>
    <w:p w14:paraId="5CA8E066" w14:textId="428F8A4D" w:rsidR="004A189D" w:rsidRDefault="009D792F" w:rsidP="0085292B">
      <w:pPr>
        <w:pStyle w:val="Lijstalinea"/>
        <w:numPr>
          <w:ilvl w:val="0"/>
          <w:numId w:val="74"/>
        </w:numPr>
        <w:tabs>
          <w:tab w:val="left" w:pos="2268"/>
        </w:tabs>
      </w:pPr>
      <w:r w:rsidRPr="002D6D1D">
        <w:t>R</w:t>
      </w:r>
      <w:r w:rsidRPr="009D792F">
        <w:t>ij van 8 bits</w:t>
      </w:r>
    </w:p>
    <w:p w14:paraId="40866E4F" w14:textId="11EEC814" w:rsidR="009D792F" w:rsidRDefault="009D792F" w:rsidP="0085292B">
      <w:pPr>
        <w:pStyle w:val="Lijstalinea"/>
        <w:numPr>
          <w:ilvl w:val="0"/>
          <w:numId w:val="74"/>
        </w:numPr>
        <w:tabs>
          <w:tab w:val="left" w:pos="2268"/>
        </w:tabs>
      </w:pPr>
      <w:r>
        <w:t xml:space="preserve">Afkorting </w:t>
      </w:r>
      <w:r w:rsidRPr="0085292B">
        <w:rPr>
          <w:b/>
          <w:bCs/>
        </w:rPr>
        <w:t>B</w:t>
      </w:r>
    </w:p>
    <w:p w14:paraId="3099464A" w14:textId="77777777" w:rsidR="004A189D" w:rsidRDefault="004A189D" w:rsidP="0049506D">
      <w:pPr>
        <w:tabs>
          <w:tab w:val="left" w:pos="2268"/>
        </w:tabs>
      </w:pPr>
    </w:p>
    <w:p w14:paraId="087893CD" w14:textId="129F5545" w:rsidR="004A189D" w:rsidRDefault="00110DD0" w:rsidP="0021252D">
      <w:pPr>
        <w:pStyle w:val="Geenafstand"/>
      </w:pPr>
      <w:r>
        <w:t xml:space="preserve">Wat is een </w:t>
      </w:r>
      <w:proofErr w:type="spellStart"/>
      <w:r>
        <w:t>msb</w:t>
      </w:r>
      <w:proofErr w:type="spellEnd"/>
      <w:r>
        <w:t xml:space="preserve">? </w:t>
      </w:r>
    </w:p>
    <w:p w14:paraId="0CC5436B" w14:textId="76E29D80" w:rsidR="00110DD0" w:rsidRDefault="00110DD0" w:rsidP="0085292B">
      <w:pPr>
        <w:pStyle w:val="Lijstalinea"/>
        <w:numPr>
          <w:ilvl w:val="0"/>
          <w:numId w:val="75"/>
        </w:numPr>
        <w:tabs>
          <w:tab w:val="left" w:pos="2268"/>
        </w:tabs>
      </w:pPr>
      <w:r w:rsidRPr="00110DD0">
        <w:t>Most signif</w:t>
      </w:r>
      <w:r w:rsidR="007060C9">
        <w:t>ic</w:t>
      </w:r>
      <w:r w:rsidRPr="00110DD0">
        <w:t>ant bit (meest belangri</w:t>
      </w:r>
      <w:r>
        <w:t>jke bit)</w:t>
      </w:r>
    </w:p>
    <w:p w14:paraId="0AB53B46" w14:textId="7A4E6877" w:rsidR="0021252D" w:rsidRPr="00110DD0" w:rsidRDefault="0021252D" w:rsidP="0085292B">
      <w:pPr>
        <w:pStyle w:val="Lijstalinea"/>
        <w:numPr>
          <w:ilvl w:val="0"/>
          <w:numId w:val="75"/>
        </w:numPr>
        <w:tabs>
          <w:tab w:val="left" w:pos="2268"/>
        </w:tabs>
      </w:pPr>
      <w:r>
        <w:t>In een binair getal is dit het meest linker bit (hij heeft de grootste waarde).</w:t>
      </w:r>
    </w:p>
    <w:p w14:paraId="5E83323C" w14:textId="77777777" w:rsidR="00110DD0" w:rsidRPr="00110DD0" w:rsidRDefault="00110DD0" w:rsidP="0049506D">
      <w:pPr>
        <w:tabs>
          <w:tab w:val="left" w:pos="2268"/>
        </w:tabs>
      </w:pPr>
    </w:p>
    <w:p w14:paraId="12CA4F46" w14:textId="416EE798" w:rsidR="00110DD0" w:rsidRDefault="00110DD0" w:rsidP="0021252D">
      <w:pPr>
        <w:pStyle w:val="Geenafstand"/>
      </w:pPr>
      <w:r>
        <w:t xml:space="preserve">Wat is een </w:t>
      </w:r>
      <w:proofErr w:type="spellStart"/>
      <w:r>
        <w:t>lsb</w:t>
      </w:r>
      <w:proofErr w:type="spellEnd"/>
      <w:r>
        <w:t>?</w:t>
      </w:r>
    </w:p>
    <w:p w14:paraId="2671E818" w14:textId="5F316EBF" w:rsidR="00110DD0" w:rsidRPr="0021252D" w:rsidRDefault="00110DD0" w:rsidP="0085292B">
      <w:pPr>
        <w:pStyle w:val="Lijstalinea"/>
        <w:numPr>
          <w:ilvl w:val="0"/>
          <w:numId w:val="76"/>
        </w:numPr>
        <w:tabs>
          <w:tab w:val="left" w:pos="2268"/>
        </w:tabs>
      </w:pPr>
      <w:proofErr w:type="spellStart"/>
      <w:r w:rsidRPr="0021252D">
        <w:t>Least</w:t>
      </w:r>
      <w:proofErr w:type="spellEnd"/>
      <w:r w:rsidRPr="0021252D">
        <w:t xml:space="preserve"> significant bit (</w:t>
      </w:r>
      <w:r w:rsidR="0021252D" w:rsidRPr="0021252D">
        <w:t>minst belangrijke bit)</w:t>
      </w:r>
    </w:p>
    <w:p w14:paraId="578E0F43" w14:textId="39796E10" w:rsidR="00110DD0" w:rsidRPr="0021252D" w:rsidRDefault="0021252D" w:rsidP="0085292B">
      <w:pPr>
        <w:pStyle w:val="Lijstalinea"/>
        <w:numPr>
          <w:ilvl w:val="0"/>
          <w:numId w:val="76"/>
        </w:numPr>
        <w:tabs>
          <w:tab w:val="left" w:pos="2268"/>
        </w:tabs>
      </w:pPr>
      <w:r w:rsidRPr="0021252D">
        <w:t>In een binair getal i</w:t>
      </w:r>
      <w:r>
        <w:t>s dit het meest rechter bit (hij heeft de kleinste waarde</w:t>
      </w:r>
      <w:r w:rsidR="007060C9">
        <w:t>).</w:t>
      </w:r>
    </w:p>
    <w:p w14:paraId="44001D76" w14:textId="77777777" w:rsidR="004A189D" w:rsidRPr="0021252D" w:rsidRDefault="004A189D" w:rsidP="0049506D">
      <w:pPr>
        <w:tabs>
          <w:tab w:val="left" w:pos="2268"/>
        </w:tabs>
      </w:pPr>
    </w:p>
    <w:p w14:paraId="18B17CC2" w14:textId="39804E51" w:rsidR="004A189D" w:rsidRDefault="003B33D9" w:rsidP="003B33D9">
      <w:pPr>
        <w:pStyle w:val="Geenafstand"/>
      </w:pPr>
      <w:r>
        <w:t>Volgende tabel vanbuiten kennen:</w:t>
      </w:r>
    </w:p>
    <w:p w14:paraId="396850BF" w14:textId="257A8D63" w:rsidR="003B33D9" w:rsidRDefault="003B33D9" w:rsidP="0049506D">
      <w:pPr>
        <w:tabs>
          <w:tab w:val="left" w:pos="2268"/>
        </w:tabs>
      </w:pPr>
      <w:r w:rsidRPr="003B33D9">
        <w:rPr>
          <w:noProof/>
        </w:rPr>
        <w:drawing>
          <wp:inline distT="0" distB="0" distL="0" distR="0" wp14:anchorId="698EE2BC" wp14:editId="5E6B4431">
            <wp:extent cx="1442452" cy="1581150"/>
            <wp:effectExtent l="19050" t="19050" r="5715" b="0"/>
            <wp:docPr id="141486237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6237" name="Afbeelding 1" descr="Afbeelding met tekst, schermopname, Lettertype, nummer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51100" cy="1590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4F6E9C" w14:textId="21007B76" w:rsidR="00AE4371" w:rsidRPr="00AE4371" w:rsidRDefault="00AE4371" w:rsidP="00AE4371">
      <w:pPr>
        <w:tabs>
          <w:tab w:val="left" w:pos="2268"/>
        </w:tabs>
        <w:jc w:val="center"/>
        <w:rPr>
          <w:b/>
          <w:bCs/>
          <w:color w:val="70AD47" w:themeColor="accent6"/>
        </w:rPr>
      </w:pPr>
      <w:r w:rsidRPr="00AE4371">
        <w:rPr>
          <w:b/>
          <w:bCs/>
          <w:color w:val="70AD47" w:themeColor="accent6"/>
        </w:rPr>
        <w:t>Zie Exceldocument ‘soorten binaire bewerkingen’</w:t>
      </w:r>
    </w:p>
    <w:p w14:paraId="26E2F1B3" w14:textId="42DD7E8A" w:rsidR="003B33D9" w:rsidRDefault="00086427" w:rsidP="00086427">
      <w:pPr>
        <w:pStyle w:val="Kop3"/>
      </w:pPr>
      <w:bookmarkStart w:id="5" w:name="_Toc155261018"/>
      <w:r w:rsidRPr="00086427">
        <w:t>Octale getallen</w:t>
      </w:r>
      <w:bookmarkEnd w:id="5"/>
    </w:p>
    <w:p w14:paraId="5AD27D5B" w14:textId="27715C9C" w:rsidR="008704EB" w:rsidRDefault="008704EB" w:rsidP="008704EB">
      <w:pPr>
        <w:pStyle w:val="Geenafstand"/>
      </w:pPr>
      <w:r>
        <w:t xml:space="preserve">Wat is het grondtal van het octale systeem? </w:t>
      </w:r>
    </w:p>
    <w:p w14:paraId="581FE7D8" w14:textId="7D8FAB9A" w:rsidR="008704EB" w:rsidRDefault="008704EB" w:rsidP="008704EB">
      <w:r>
        <w:t>8</w:t>
      </w:r>
    </w:p>
    <w:p w14:paraId="5B0E36DD" w14:textId="77777777" w:rsidR="008704EB" w:rsidRDefault="008704EB" w:rsidP="008704EB"/>
    <w:p w14:paraId="4B5B9D9E" w14:textId="403BB011" w:rsidR="008704EB" w:rsidRDefault="008704EB" w:rsidP="008704EB">
      <w:pPr>
        <w:pStyle w:val="Geenafstand"/>
      </w:pPr>
      <w:r>
        <w:t xml:space="preserve">Wat zijn de verzameling van symbolen in het </w:t>
      </w:r>
      <w:r w:rsidR="00AE4371">
        <w:t>octale</w:t>
      </w:r>
      <w:r>
        <w:t xml:space="preserve"> systeem? </w:t>
      </w:r>
    </w:p>
    <w:p w14:paraId="14BA8E5E" w14:textId="45550BD9" w:rsidR="008704EB" w:rsidRDefault="008704EB" w:rsidP="008704EB">
      <w:r>
        <w:t>0 – 1</w:t>
      </w:r>
      <w:r w:rsidR="00AE4371">
        <w:t xml:space="preserve"> – 2 – 3 – 4 – 5 – 6 - 7</w:t>
      </w:r>
    </w:p>
    <w:p w14:paraId="70478D31" w14:textId="77777777" w:rsidR="003B33D9" w:rsidRDefault="003B33D9" w:rsidP="0049506D">
      <w:pPr>
        <w:tabs>
          <w:tab w:val="left" w:pos="2268"/>
        </w:tabs>
      </w:pPr>
    </w:p>
    <w:p w14:paraId="2271C003" w14:textId="38775EED" w:rsidR="003B33D9" w:rsidRDefault="00C95D30" w:rsidP="008A7CAE">
      <w:pPr>
        <w:pStyle w:val="Geenafstand"/>
      </w:pPr>
      <w:r>
        <w:t xml:space="preserve">Hoe maken we onderscheid tussen </w:t>
      </w:r>
      <w:r w:rsidR="008A7CAE">
        <w:t>octale en decimale getallen?</w:t>
      </w:r>
    </w:p>
    <w:p w14:paraId="3DB8AD83" w14:textId="54F5EE71" w:rsidR="008A7CAE" w:rsidRDefault="008A7CAE" w:rsidP="0049506D">
      <w:pPr>
        <w:tabs>
          <w:tab w:val="left" w:pos="2268"/>
        </w:tabs>
      </w:pPr>
      <w:r>
        <w:t>(171)</w:t>
      </w:r>
      <w:r w:rsidRPr="008A7CAE">
        <w:rPr>
          <w:vertAlign w:val="subscript"/>
        </w:rPr>
        <w:t>8</w:t>
      </w:r>
    </w:p>
    <w:p w14:paraId="4031BBC0" w14:textId="77777777" w:rsidR="001A539D" w:rsidRDefault="001A539D" w:rsidP="001A539D">
      <w:pPr>
        <w:tabs>
          <w:tab w:val="left" w:pos="2268"/>
        </w:tabs>
        <w:jc w:val="center"/>
        <w:rPr>
          <w:b/>
          <w:bCs/>
          <w:color w:val="70AD47" w:themeColor="accent6"/>
        </w:rPr>
      </w:pPr>
      <w:r w:rsidRPr="00AE4371">
        <w:rPr>
          <w:b/>
          <w:bCs/>
          <w:color w:val="70AD47" w:themeColor="accent6"/>
        </w:rPr>
        <w:t>Zie Exceldocument ‘soorten binaire bewerkingen’</w:t>
      </w:r>
    </w:p>
    <w:p w14:paraId="1798761E" w14:textId="77777777" w:rsidR="0085292B" w:rsidRPr="00AE4371" w:rsidRDefault="0085292B" w:rsidP="001A539D">
      <w:pPr>
        <w:tabs>
          <w:tab w:val="left" w:pos="2268"/>
        </w:tabs>
        <w:jc w:val="center"/>
        <w:rPr>
          <w:b/>
          <w:bCs/>
          <w:color w:val="70AD47" w:themeColor="accent6"/>
        </w:rPr>
      </w:pPr>
    </w:p>
    <w:p w14:paraId="2B911856" w14:textId="00490530" w:rsidR="003B33D9" w:rsidRPr="0021252D" w:rsidRDefault="001547CF" w:rsidP="001547CF">
      <w:pPr>
        <w:pStyle w:val="Kop3"/>
      </w:pPr>
      <w:bookmarkStart w:id="6" w:name="_Toc155261019"/>
      <w:r>
        <w:t>Hexadecimale getallen</w:t>
      </w:r>
      <w:bookmarkEnd w:id="6"/>
    </w:p>
    <w:p w14:paraId="1C3792AD" w14:textId="768E3CDB" w:rsidR="004A189D" w:rsidRDefault="00B70A8E" w:rsidP="00CB7E8C">
      <w:pPr>
        <w:pStyle w:val="Geenafstand"/>
      </w:pPr>
      <w:r>
        <w:t xml:space="preserve">Wat is het grondtal van het hexadecimale systeem? </w:t>
      </w:r>
    </w:p>
    <w:p w14:paraId="203BFCB7" w14:textId="7107B90A" w:rsidR="00B70A8E" w:rsidRDefault="00CB7E8C" w:rsidP="0049506D">
      <w:pPr>
        <w:tabs>
          <w:tab w:val="left" w:pos="2268"/>
        </w:tabs>
      </w:pPr>
      <w:r>
        <w:t>16</w:t>
      </w:r>
    </w:p>
    <w:p w14:paraId="0DBFC0A3" w14:textId="77777777" w:rsidR="00CB7E8C" w:rsidRDefault="00CB7E8C" w:rsidP="0049506D">
      <w:pPr>
        <w:tabs>
          <w:tab w:val="left" w:pos="2268"/>
        </w:tabs>
      </w:pPr>
    </w:p>
    <w:p w14:paraId="1652DC3E" w14:textId="5BD087FC" w:rsidR="00CB7E8C" w:rsidRPr="0021252D" w:rsidRDefault="00CB7E8C" w:rsidP="00CB7E8C">
      <w:pPr>
        <w:pStyle w:val="Geenafstand"/>
      </w:pPr>
      <w:r>
        <w:t>Wat is de verzameling van symbolen in het hexadecimale systeem?</w:t>
      </w:r>
    </w:p>
    <w:p w14:paraId="54CAD018" w14:textId="6BF2C171" w:rsidR="004A189D" w:rsidRPr="0021252D" w:rsidRDefault="005C0657" w:rsidP="0049506D">
      <w:pPr>
        <w:tabs>
          <w:tab w:val="left" w:pos="2268"/>
        </w:tabs>
      </w:pPr>
      <w:r>
        <w:t>0 – 1 – 2 – 3 – 4 – 5 – 6 – 7 – 8 – 9 – A – B – C – D – E – F</w:t>
      </w:r>
    </w:p>
    <w:p w14:paraId="5FF1B854" w14:textId="77777777" w:rsidR="004A189D" w:rsidRPr="0021252D" w:rsidRDefault="004A189D" w:rsidP="0049506D">
      <w:pPr>
        <w:tabs>
          <w:tab w:val="left" w:pos="2268"/>
        </w:tabs>
      </w:pPr>
    </w:p>
    <w:p w14:paraId="39041723" w14:textId="77777777" w:rsidR="00EE3937" w:rsidRDefault="00EE3937" w:rsidP="00EE3937">
      <w:pPr>
        <w:pStyle w:val="Geenafstand"/>
      </w:pPr>
      <w:r>
        <w:t>Hoe maken we onderscheid tussen octale en decimale getallen?</w:t>
      </w:r>
    </w:p>
    <w:p w14:paraId="6CF85FB2" w14:textId="17FA9047" w:rsidR="00EE3937" w:rsidRDefault="00EE3937" w:rsidP="00EE3937">
      <w:pPr>
        <w:tabs>
          <w:tab w:val="left" w:pos="2268"/>
        </w:tabs>
        <w:rPr>
          <w:vertAlign w:val="subscript"/>
        </w:rPr>
      </w:pPr>
      <w:r>
        <w:t>(17A2)</w:t>
      </w:r>
      <w:r>
        <w:rPr>
          <w:vertAlign w:val="subscript"/>
        </w:rPr>
        <w:t>16</w:t>
      </w:r>
    </w:p>
    <w:p w14:paraId="1E3D092C" w14:textId="77777777" w:rsidR="00F5476D" w:rsidRPr="00AE4371" w:rsidRDefault="00F5476D" w:rsidP="00F5476D">
      <w:pPr>
        <w:tabs>
          <w:tab w:val="left" w:pos="2268"/>
        </w:tabs>
        <w:jc w:val="center"/>
        <w:rPr>
          <w:b/>
          <w:bCs/>
          <w:color w:val="70AD47" w:themeColor="accent6"/>
        </w:rPr>
      </w:pPr>
      <w:r w:rsidRPr="00AE4371">
        <w:rPr>
          <w:b/>
          <w:bCs/>
          <w:color w:val="70AD47" w:themeColor="accent6"/>
        </w:rPr>
        <w:t>Zie Exceldocument ‘soorten binaire bewerkingen’</w:t>
      </w:r>
    </w:p>
    <w:p w14:paraId="36D1808A" w14:textId="77777777" w:rsidR="00F5476D" w:rsidRDefault="00F5476D" w:rsidP="00EE3937">
      <w:pPr>
        <w:tabs>
          <w:tab w:val="left" w:pos="2268"/>
        </w:tabs>
        <w:rPr>
          <w:vertAlign w:val="subscript"/>
        </w:rPr>
      </w:pPr>
    </w:p>
    <w:p w14:paraId="10BC4E2F" w14:textId="4924B0BC" w:rsidR="00E1125F" w:rsidRDefault="00E1125F" w:rsidP="00E1125F">
      <w:pPr>
        <w:pStyle w:val="Kop3"/>
      </w:pPr>
      <w:bookmarkStart w:id="7" w:name="_Toc155261020"/>
      <w:r>
        <w:t>Samenvatting: Decimaal / binair / octaal / hexadecimaal stelsel</w:t>
      </w:r>
      <w:bookmarkEnd w:id="7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761"/>
        <w:gridCol w:w="2085"/>
        <w:gridCol w:w="1507"/>
        <w:gridCol w:w="1843"/>
        <w:gridCol w:w="2658"/>
      </w:tblGrid>
      <w:tr w:rsidR="008B4CDC" w14:paraId="64E45996" w14:textId="77777777" w:rsidTr="00412206">
        <w:trPr>
          <w:trHeight w:val="397"/>
        </w:trPr>
        <w:tc>
          <w:tcPr>
            <w:tcW w:w="1761" w:type="dxa"/>
            <w:vAlign w:val="center"/>
          </w:tcPr>
          <w:p w14:paraId="597C8215" w14:textId="77777777" w:rsidR="008B4CDC" w:rsidRDefault="008B4CDC" w:rsidP="004A2532">
            <w:pPr>
              <w:jc w:val="center"/>
            </w:pPr>
          </w:p>
        </w:tc>
        <w:tc>
          <w:tcPr>
            <w:tcW w:w="2085" w:type="dxa"/>
            <w:vAlign w:val="center"/>
          </w:tcPr>
          <w:p w14:paraId="189735A6" w14:textId="6C79D48B" w:rsidR="008B4CDC" w:rsidRPr="00912F52" w:rsidRDefault="004A2532" w:rsidP="004A2532">
            <w:pPr>
              <w:jc w:val="center"/>
              <w:rPr>
                <w:b/>
                <w:bCs/>
              </w:rPr>
            </w:pPr>
            <w:r w:rsidRPr="00912F52">
              <w:rPr>
                <w:b/>
                <w:bCs/>
              </w:rPr>
              <w:t>Decimaal</w:t>
            </w:r>
          </w:p>
        </w:tc>
        <w:tc>
          <w:tcPr>
            <w:tcW w:w="1507" w:type="dxa"/>
            <w:vAlign w:val="center"/>
          </w:tcPr>
          <w:p w14:paraId="7BF1E8DC" w14:textId="0E6C815B" w:rsidR="008B4CDC" w:rsidRPr="00912F52" w:rsidRDefault="004A2532" w:rsidP="004A2532">
            <w:pPr>
              <w:jc w:val="center"/>
              <w:rPr>
                <w:b/>
                <w:bCs/>
              </w:rPr>
            </w:pPr>
            <w:r w:rsidRPr="00912F52">
              <w:rPr>
                <w:b/>
                <w:bCs/>
              </w:rPr>
              <w:t>Binair</w:t>
            </w:r>
          </w:p>
        </w:tc>
        <w:tc>
          <w:tcPr>
            <w:tcW w:w="1843" w:type="dxa"/>
            <w:vAlign w:val="center"/>
          </w:tcPr>
          <w:p w14:paraId="0A7F2BAC" w14:textId="70431B79" w:rsidR="008B4CDC" w:rsidRPr="00912F52" w:rsidRDefault="004A2532" w:rsidP="004A2532">
            <w:pPr>
              <w:jc w:val="center"/>
              <w:rPr>
                <w:b/>
                <w:bCs/>
              </w:rPr>
            </w:pPr>
            <w:r w:rsidRPr="00912F52">
              <w:rPr>
                <w:b/>
                <w:bCs/>
              </w:rPr>
              <w:t>Octaal</w:t>
            </w:r>
          </w:p>
        </w:tc>
        <w:tc>
          <w:tcPr>
            <w:tcW w:w="2658" w:type="dxa"/>
            <w:vAlign w:val="center"/>
          </w:tcPr>
          <w:p w14:paraId="4BBB20C1" w14:textId="6143298B" w:rsidR="008B4CDC" w:rsidRPr="00912F52" w:rsidRDefault="004A2532" w:rsidP="004A2532">
            <w:pPr>
              <w:jc w:val="center"/>
              <w:rPr>
                <w:b/>
                <w:bCs/>
              </w:rPr>
            </w:pPr>
            <w:r w:rsidRPr="00912F52">
              <w:rPr>
                <w:b/>
                <w:bCs/>
              </w:rPr>
              <w:t>Hexadecimaal</w:t>
            </w:r>
          </w:p>
        </w:tc>
      </w:tr>
      <w:tr w:rsidR="008B4CDC" w14:paraId="1AA1CD7B" w14:textId="77777777" w:rsidTr="001D3E30">
        <w:trPr>
          <w:trHeight w:val="454"/>
        </w:trPr>
        <w:tc>
          <w:tcPr>
            <w:tcW w:w="1761" w:type="dxa"/>
            <w:vAlign w:val="center"/>
          </w:tcPr>
          <w:p w14:paraId="274DC8A7" w14:textId="25DA74F0" w:rsidR="008B4CDC" w:rsidRPr="00912F52" w:rsidRDefault="004A2532" w:rsidP="00304407">
            <w:pPr>
              <w:jc w:val="center"/>
              <w:rPr>
                <w:b/>
                <w:bCs/>
              </w:rPr>
            </w:pPr>
            <w:r w:rsidRPr="00912F52">
              <w:rPr>
                <w:b/>
                <w:bCs/>
              </w:rPr>
              <w:t>Grondtal</w:t>
            </w:r>
          </w:p>
        </w:tc>
        <w:tc>
          <w:tcPr>
            <w:tcW w:w="2085" w:type="dxa"/>
            <w:vAlign w:val="center"/>
          </w:tcPr>
          <w:p w14:paraId="6E177D7D" w14:textId="0B0199C1" w:rsidR="008B4CDC" w:rsidRDefault="00811E15" w:rsidP="004A2532">
            <w:pPr>
              <w:jc w:val="center"/>
            </w:pPr>
            <w:r>
              <w:t>10</w:t>
            </w:r>
          </w:p>
        </w:tc>
        <w:tc>
          <w:tcPr>
            <w:tcW w:w="1507" w:type="dxa"/>
            <w:vAlign w:val="center"/>
          </w:tcPr>
          <w:p w14:paraId="163627EA" w14:textId="57744945" w:rsidR="008B4CDC" w:rsidRDefault="00811E15" w:rsidP="004A2532">
            <w:pPr>
              <w:jc w:val="center"/>
            </w:pPr>
            <w:r>
              <w:t>2</w:t>
            </w:r>
          </w:p>
        </w:tc>
        <w:tc>
          <w:tcPr>
            <w:tcW w:w="1843" w:type="dxa"/>
            <w:vAlign w:val="center"/>
          </w:tcPr>
          <w:p w14:paraId="36A5E718" w14:textId="232BB2D6" w:rsidR="008B4CDC" w:rsidRDefault="00811E15" w:rsidP="004A2532">
            <w:pPr>
              <w:jc w:val="center"/>
            </w:pPr>
            <w:r>
              <w:t>8</w:t>
            </w:r>
          </w:p>
        </w:tc>
        <w:tc>
          <w:tcPr>
            <w:tcW w:w="2658" w:type="dxa"/>
            <w:vAlign w:val="center"/>
          </w:tcPr>
          <w:p w14:paraId="159F4835" w14:textId="4F43B283" w:rsidR="008B4CDC" w:rsidRDefault="00811E15" w:rsidP="004A2532">
            <w:pPr>
              <w:jc w:val="center"/>
            </w:pPr>
            <w:r>
              <w:t>16</w:t>
            </w:r>
          </w:p>
        </w:tc>
      </w:tr>
      <w:tr w:rsidR="008B4CDC" w14:paraId="6BEE780D" w14:textId="77777777" w:rsidTr="001D3E30">
        <w:trPr>
          <w:trHeight w:val="907"/>
        </w:trPr>
        <w:tc>
          <w:tcPr>
            <w:tcW w:w="1761" w:type="dxa"/>
            <w:vAlign w:val="center"/>
          </w:tcPr>
          <w:p w14:paraId="4C54B250" w14:textId="50010584" w:rsidR="008B4CDC" w:rsidRPr="00912F52" w:rsidRDefault="004A2532" w:rsidP="00304407">
            <w:pPr>
              <w:jc w:val="center"/>
              <w:rPr>
                <w:b/>
                <w:bCs/>
              </w:rPr>
            </w:pPr>
            <w:r w:rsidRPr="00912F52">
              <w:rPr>
                <w:b/>
                <w:bCs/>
              </w:rPr>
              <w:t>Symbolen</w:t>
            </w:r>
          </w:p>
        </w:tc>
        <w:tc>
          <w:tcPr>
            <w:tcW w:w="2085" w:type="dxa"/>
            <w:vAlign w:val="center"/>
          </w:tcPr>
          <w:p w14:paraId="68497D9A" w14:textId="56F874A0" w:rsidR="008B4CDC" w:rsidRDefault="00412206" w:rsidP="004A2532">
            <w:pPr>
              <w:jc w:val="center"/>
            </w:pPr>
            <w:r>
              <w:t>1 – 2 – 3 – 4 – 5 – 6 – 7 – 8 - 9</w:t>
            </w:r>
          </w:p>
        </w:tc>
        <w:tc>
          <w:tcPr>
            <w:tcW w:w="1507" w:type="dxa"/>
            <w:vAlign w:val="center"/>
          </w:tcPr>
          <w:p w14:paraId="66647547" w14:textId="4221CD0C" w:rsidR="008B4CDC" w:rsidRDefault="00412206" w:rsidP="004A2532">
            <w:pPr>
              <w:jc w:val="center"/>
            </w:pPr>
            <w:r>
              <w:t xml:space="preserve">0 – 1 </w:t>
            </w:r>
          </w:p>
        </w:tc>
        <w:tc>
          <w:tcPr>
            <w:tcW w:w="1843" w:type="dxa"/>
            <w:vAlign w:val="center"/>
          </w:tcPr>
          <w:p w14:paraId="36F41A0E" w14:textId="4F290C45" w:rsidR="008B4CDC" w:rsidRDefault="00412206" w:rsidP="004A2532">
            <w:pPr>
              <w:jc w:val="center"/>
            </w:pPr>
            <w:r>
              <w:t>0 – 1 – 2 – 3 – 4 – 5 – 6 - 7</w:t>
            </w:r>
          </w:p>
        </w:tc>
        <w:tc>
          <w:tcPr>
            <w:tcW w:w="2658" w:type="dxa"/>
            <w:vAlign w:val="center"/>
          </w:tcPr>
          <w:p w14:paraId="4D986F31" w14:textId="78F78061" w:rsidR="008B4CDC" w:rsidRDefault="00412206" w:rsidP="004A2532">
            <w:pPr>
              <w:jc w:val="center"/>
            </w:pPr>
            <w:r>
              <w:t>0 – 1 – 2 – 3 – 4 – 5 – 6 – 7 – 8 – 9 – A – B – C – D – E - F</w:t>
            </w:r>
          </w:p>
        </w:tc>
      </w:tr>
      <w:tr w:rsidR="008B4CDC" w14:paraId="3F47A4FB" w14:textId="77777777" w:rsidTr="001D3E30">
        <w:trPr>
          <w:trHeight w:val="454"/>
        </w:trPr>
        <w:tc>
          <w:tcPr>
            <w:tcW w:w="1761" w:type="dxa"/>
            <w:vAlign w:val="center"/>
          </w:tcPr>
          <w:p w14:paraId="36806EFA" w14:textId="514354F2" w:rsidR="008B4CDC" w:rsidRPr="00912F52" w:rsidRDefault="00811E15" w:rsidP="00304407">
            <w:pPr>
              <w:jc w:val="center"/>
              <w:rPr>
                <w:b/>
                <w:bCs/>
              </w:rPr>
            </w:pPr>
            <w:r w:rsidRPr="00912F52">
              <w:rPr>
                <w:b/>
                <w:bCs/>
              </w:rPr>
              <w:t>Onderscheid</w:t>
            </w:r>
          </w:p>
        </w:tc>
        <w:tc>
          <w:tcPr>
            <w:tcW w:w="2085" w:type="dxa"/>
            <w:vAlign w:val="center"/>
          </w:tcPr>
          <w:p w14:paraId="782E4828" w14:textId="6FA4BD0B" w:rsidR="008B4CDC" w:rsidRDefault="001B5C44" w:rsidP="004A2532">
            <w:pPr>
              <w:jc w:val="center"/>
            </w:pPr>
            <w:r>
              <w:t>(121)</w:t>
            </w:r>
            <w:r w:rsidRPr="001B5C44">
              <w:rPr>
                <w:vertAlign w:val="subscript"/>
              </w:rPr>
              <w:t>10</w:t>
            </w:r>
          </w:p>
        </w:tc>
        <w:tc>
          <w:tcPr>
            <w:tcW w:w="1507" w:type="dxa"/>
            <w:vAlign w:val="center"/>
          </w:tcPr>
          <w:p w14:paraId="2293107B" w14:textId="3D590EAB" w:rsidR="008B4CDC" w:rsidRDefault="001B5C44" w:rsidP="004A2532">
            <w:pPr>
              <w:jc w:val="center"/>
            </w:pPr>
            <w:r>
              <w:t>(01110)</w:t>
            </w:r>
            <w:r w:rsidRPr="001B5C44">
              <w:rPr>
                <w:vertAlign w:val="subscript"/>
              </w:rPr>
              <w:t>2</w:t>
            </w:r>
          </w:p>
        </w:tc>
        <w:tc>
          <w:tcPr>
            <w:tcW w:w="1843" w:type="dxa"/>
            <w:vAlign w:val="center"/>
          </w:tcPr>
          <w:p w14:paraId="7EEC1286" w14:textId="1BD5B10C" w:rsidR="008B4CDC" w:rsidRDefault="001B5C44" w:rsidP="004A2532">
            <w:pPr>
              <w:jc w:val="center"/>
            </w:pPr>
            <w:r>
              <w:t>(712)</w:t>
            </w:r>
            <w:r w:rsidRPr="001B5C44">
              <w:rPr>
                <w:vertAlign w:val="subscript"/>
              </w:rPr>
              <w:t>8</w:t>
            </w:r>
          </w:p>
        </w:tc>
        <w:tc>
          <w:tcPr>
            <w:tcW w:w="2658" w:type="dxa"/>
            <w:vAlign w:val="center"/>
          </w:tcPr>
          <w:p w14:paraId="418FA8B3" w14:textId="74DE9893" w:rsidR="008B4CDC" w:rsidRDefault="00F5476D" w:rsidP="004A2532">
            <w:pPr>
              <w:jc w:val="center"/>
            </w:pPr>
            <w:r>
              <w:t>(1A</w:t>
            </w:r>
            <w:r w:rsidR="003619C6">
              <w:t>6C)</w:t>
            </w:r>
            <w:r w:rsidR="003619C6" w:rsidRPr="003619C6">
              <w:rPr>
                <w:vertAlign w:val="subscript"/>
              </w:rPr>
              <w:t>16</w:t>
            </w:r>
          </w:p>
        </w:tc>
      </w:tr>
    </w:tbl>
    <w:p w14:paraId="258C1ACD" w14:textId="72C47DBD" w:rsidR="00642D00" w:rsidRDefault="00642D00" w:rsidP="00642D00">
      <w:pPr>
        <w:pStyle w:val="Kop2"/>
      </w:pPr>
      <w:bookmarkStart w:id="8" w:name="_Toc155261021"/>
      <w:r>
        <w:t xml:space="preserve">Conversies tussen </w:t>
      </w:r>
      <w:r w:rsidR="00E1125F">
        <w:t>talstelsels</w:t>
      </w:r>
      <w:bookmarkEnd w:id="8"/>
    </w:p>
    <w:p w14:paraId="4B1B226C" w14:textId="4DA3D31C" w:rsidR="004A189D" w:rsidRPr="005F234C" w:rsidRDefault="005F234C" w:rsidP="005F234C">
      <w:pPr>
        <w:pStyle w:val="Geenafstand"/>
      </w:pPr>
      <w:r>
        <w:t xml:space="preserve">Wat bedoelen we met </w:t>
      </w:r>
      <w:r w:rsidRPr="005F234C">
        <w:rPr>
          <w:i/>
          <w:iCs/>
        </w:rPr>
        <w:t>‘n-aantal bits = 2</w:t>
      </w:r>
      <w:r w:rsidRPr="005F234C">
        <w:rPr>
          <w:i/>
          <w:iCs/>
          <w:vertAlign w:val="superscript"/>
        </w:rPr>
        <w:t>n</w:t>
      </w:r>
      <w:r w:rsidR="00BD76EF">
        <w:rPr>
          <w:i/>
          <w:iCs/>
        </w:rPr>
        <w:t>’</w:t>
      </w:r>
      <w:r>
        <w:t>?</w:t>
      </w:r>
    </w:p>
    <w:p w14:paraId="20B5F475" w14:textId="5CDCA3ED" w:rsidR="004A189D" w:rsidRDefault="00BD76EF" w:rsidP="0049506D">
      <w:pPr>
        <w:tabs>
          <w:tab w:val="left" w:pos="2268"/>
        </w:tabs>
      </w:pPr>
      <w:r>
        <w:t xml:space="preserve">Met één bit hebben we twee mogelijkheden wat het getal kan zijn: 0 of 1. </w:t>
      </w:r>
    </w:p>
    <w:p w14:paraId="189019E8" w14:textId="39C5ABB2" w:rsidR="00BD76EF" w:rsidRDefault="00BD76EF" w:rsidP="0049506D">
      <w:pPr>
        <w:tabs>
          <w:tab w:val="left" w:pos="2268"/>
        </w:tabs>
      </w:pPr>
      <w:r>
        <w:t xml:space="preserve">Met twee bits hebben we </w:t>
      </w:r>
      <w:r w:rsidR="00AE42F7">
        <w:t>vier mogelijkheden wat het getal kan zijn: 00 / 01 / 10 / 11.</w:t>
      </w:r>
    </w:p>
    <w:p w14:paraId="36C0D850" w14:textId="777C80EA" w:rsidR="00AE42F7" w:rsidRDefault="00AE42F7" w:rsidP="0049506D">
      <w:pPr>
        <w:tabs>
          <w:tab w:val="left" w:pos="2268"/>
        </w:tabs>
      </w:pPr>
      <w:r>
        <w:t>…</w:t>
      </w:r>
    </w:p>
    <w:p w14:paraId="1656C7DE" w14:textId="77777777" w:rsidR="009164A2" w:rsidRDefault="009164A2" w:rsidP="0049506D">
      <w:pPr>
        <w:tabs>
          <w:tab w:val="left" w:pos="2268"/>
        </w:tabs>
      </w:pPr>
    </w:p>
    <w:p w14:paraId="3C8D0AE0" w14:textId="77777777" w:rsidR="009164A2" w:rsidRDefault="009164A2" w:rsidP="009164A2">
      <w:pPr>
        <w:pStyle w:val="Geenafstand"/>
      </w:pPr>
      <w:r>
        <w:t xml:space="preserve">Hoeveel bits worden bijgehouden in het geheugen per computerwoord? </w:t>
      </w:r>
    </w:p>
    <w:p w14:paraId="6242ED0E" w14:textId="6D76F2F9" w:rsidR="009164A2" w:rsidRDefault="009164A2" w:rsidP="0049506D">
      <w:pPr>
        <w:tabs>
          <w:tab w:val="left" w:pos="2268"/>
        </w:tabs>
      </w:pPr>
      <w:r>
        <w:t>In groepjes van 8 / 16 / 32 / 64.</w:t>
      </w:r>
    </w:p>
    <w:p w14:paraId="6440A60C" w14:textId="77777777" w:rsidR="00371A30" w:rsidRDefault="00371A30" w:rsidP="0049506D">
      <w:pPr>
        <w:tabs>
          <w:tab w:val="left" w:pos="2268"/>
        </w:tabs>
      </w:pPr>
    </w:p>
    <w:p w14:paraId="1DC295B7" w14:textId="3B3505EB" w:rsidR="00233D4C" w:rsidRPr="0021252D" w:rsidRDefault="00233D4C" w:rsidP="00233D4C">
      <w:pPr>
        <w:pStyle w:val="Geenafstand"/>
      </w:pPr>
      <w:r>
        <w:t>Ook met kommagetallen is het essentieel de machten van twee te kennen:</w:t>
      </w:r>
    </w:p>
    <w:p w14:paraId="05CD455F" w14:textId="19621114" w:rsidR="004A189D" w:rsidRPr="0021252D" w:rsidRDefault="003B487D" w:rsidP="0049506D">
      <w:pPr>
        <w:tabs>
          <w:tab w:val="left" w:pos="2268"/>
        </w:tabs>
      </w:pPr>
      <w:r w:rsidRPr="003B487D">
        <w:rPr>
          <w:noProof/>
        </w:rPr>
        <w:drawing>
          <wp:inline distT="0" distB="0" distL="0" distR="0" wp14:anchorId="6235E12A" wp14:editId="499BAA1B">
            <wp:extent cx="4069433" cy="480102"/>
            <wp:effectExtent l="19050" t="19050" r="7620" b="0"/>
            <wp:docPr id="250684430" name="Afbeelding 1" descr="Afbeelding met tekst, Lettertype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84430" name="Afbeelding 1" descr="Afbeelding met tekst, Lettertype, schermopname, lijn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4801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A910A6" w14:textId="42EA3AE6" w:rsidR="0011373B" w:rsidRPr="00AE4371" w:rsidRDefault="003B487D" w:rsidP="0085292B">
      <w:pPr>
        <w:tabs>
          <w:tab w:val="left" w:pos="2268"/>
        </w:tabs>
        <w:jc w:val="center"/>
        <w:rPr>
          <w:b/>
          <w:bCs/>
          <w:color w:val="70AD47" w:themeColor="accent6"/>
        </w:rPr>
      </w:pPr>
      <w:r w:rsidRPr="00AE4371">
        <w:rPr>
          <w:b/>
          <w:bCs/>
          <w:color w:val="70AD47" w:themeColor="accent6"/>
        </w:rPr>
        <w:t>Zie Exceldocument ‘soorten binaire bewerkingen’</w:t>
      </w:r>
    </w:p>
    <w:p w14:paraId="08CB3900" w14:textId="07763683" w:rsidR="004A189D" w:rsidRDefault="00001283" w:rsidP="00001283">
      <w:pPr>
        <w:pStyle w:val="Kop2"/>
      </w:pPr>
      <w:bookmarkStart w:id="9" w:name="_Toc155261022"/>
      <w:r w:rsidRPr="00001283">
        <w:t>Bewerkingen in het binair stelsel</w:t>
      </w:r>
      <w:bookmarkEnd w:id="9"/>
    </w:p>
    <w:p w14:paraId="4779BD43" w14:textId="613E76C1" w:rsidR="00654C91" w:rsidRPr="00654C91" w:rsidRDefault="00654C91" w:rsidP="00654C91">
      <w:pPr>
        <w:pStyle w:val="Kop3"/>
      </w:pPr>
      <w:bookmarkStart w:id="10" w:name="_Toc155261023"/>
      <w:r>
        <w:t>Cijferen</w:t>
      </w:r>
      <w:bookmarkEnd w:id="10"/>
    </w:p>
    <w:p w14:paraId="012BC83D" w14:textId="12B75405" w:rsidR="00EB755A" w:rsidRDefault="00EB755A" w:rsidP="0011373B">
      <w:pPr>
        <w:pStyle w:val="Geenafstand"/>
      </w:pPr>
      <w:r>
        <w:t xml:space="preserve">Hoe cijfer je in het binair stelsel? </w:t>
      </w:r>
    </w:p>
    <w:p w14:paraId="1AE0CBE1" w14:textId="222F33B0" w:rsidR="006738AC" w:rsidRDefault="006738AC" w:rsidP="00EB755A">
      <w:r w:rsidRPr="0011373B">
        <w:rPr>
          <w:noProof/>
        </w:rPr>
        <w:drawing>
          <wp:anchor distT="0" distB="0" distL="114300" distR="114300" simplePos="0" relativeHeight="251673600" behindDoc="1" locked="0" layoutInCell="1" allowOverlap="1" wp14:anchorId="2DA241E3" wp14:editId="14235082">
            <wp:simplePos x="0" y="0"/>
            <wp:positionH relativeFrom="column">
              <wp:posOffset>2804103</wp:posOffset>
            </wp:positionH>
            <wp:positionV relativeFrom="paragraph">
              <wp:posOffset>24130</wp:posOffset>
            </wp:positionV>
            <wp:extent cx="1179195" cy="1061085"/>
            <wp:effectExtent l="19050" t="19050" r="1905" b="5715"/>
            <wp:wrapTight wrapText="bothSides">
              <wp:wrapPolygon edited="0">
                <wp:start x="-349" y="-388"/>
                <wp:lineTo x="-349" y="21716"/>
                <wp:lineTo x="21635" y="21716"/>
                <wp:lineTo x="21635" y="-388"/>
                <wp:lineTo x="-349" y="-388"/>
              </wp:wrapPolygon>
            </wp:wrapTight>
            <wp:docPr id="1344770612" name="Afbeelding 1" descr="Afbeelding met schermopname, Lettertype, nummer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70612" name="Afbeelding 1" descr="Afbeelding met schermopname, Lettertype, nummer, lijn&#10;&#10;Automatisch gegenereerde beschrijvi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9195" cy="1061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8D6">
        <w:t>0 + 0 = 0</w:t>
      </w:r>
    </w:p>
    <w:p w14:paraId="0703CA90" w14:textId="4AEEF1EF" w:rsidR="00EB78D6" w:rsidRDefault="00EB78D6" w:rsidP="00EB755A">
      <w:r>
        <w:t xml:space="preserve">0 + 1 = 1 </w:t>
      </w:r>
    </w:p>
    <w:p w14:paraId="44C00217" w14:textId="2273488E" w:rsidR="00EB78D6" w:rsidRDefault="00EB78D6" w:rsidP="00EB755A">
      <w:r>
        <w:t xml:space="preserve">1 + 0 = 1 </w:t>
      </w:r>
    </w:p>
    <w:p w14:paraId="62A2967E" w14:textId="60DE5D21" w:rsidR="00EB78D6" w:rsidRDefault="00EB78D6" w:rsidP="00EB755A">
      <w:r>
        <w:t xml:space="preserve">1 + 1 = (1)0 </w:t>
      </w:r>
      <w:r>
        <w:tab/>
      </w:r>
      <w:r>
        <w:sym w:font="Wingdings" w:char="F0E0"/>
      </w:r>
      <w:r>
        <w:t xml:space="preserve"> 1 overbrengen</w:t>
      </w:r>
    </w:p>
    <w:p w14:paraId="0AF76967" w14:textId="7AE1D7D7" w:rsidR="00030D45" w:rsidRDefault="00EB78D6" w:rsidP="00EB755A">
      <w:r>
        <w:t>1 + 1 + 1 = (1)1</w:t>
      </w:r>
      <w:r>
        <w:tab/>
      </w:r>
      <w:r>
        <w:sym w:font="Wingdings" w:char="F0E0"/>
      </w:r>
      <w:r>
        <w:t xml:space="preserve"> 1 overbrengen</w:t>
      </w:r>
    </w:p>
    <w:p w14:paraId="7BACBA8C" w14:textId="77777777" w:rsidR="0085292B" w:rsidRDefault="0085292B" w:rsidP="00EB755A"/>
    <w:p w14:paraId="2E156CE1" w14:textId="77777777" w:rsidR="005A4DB4" w:rsidRDefault="005A4DB4" w:rsidP="00EB755A"/>
    <w:p w14:paraId="78B6F1B6" w14:textId="77777777" w:rsidR="005A4DB4" w:rsidRDefault="005A4DB4" w:rsidP="00EB755A"/>
    <w:p w14:paraId="2324B3EF" w14:textId="77777777" w:rsidR="005A4DB4" w:rsidRDefault="005A4DB4" w:rsidP="00EB755A"/>
    <w:p w14:paraId="2F5D8F1D" w14:textId="2FC9A733" w:rsidR="0011373B" w:rsidRPr="00EB755A" w:rsidRDefault="00030D45" w:rsidP="00030D45">
      <w:pPr>
        <w:pStyle w:val="Kop3"/>
      </w:pPr>
      <w:bookmarkStart w:id="11" w:name="_Toc155261024"/>
      <w:r>
        <w:lastRenderedPageBreak/>
        <w:t>Andere bewerkingen</w:t>
      </w:r>
      <w:bookmarkEnd w:id="11"/>
    </w:p>
    <w:p w14:paraId="7298E55A" w14:textId="5281708C" w:rsidR="004A189D" w:rsidRDefault="00DB2232" w:rsidP="00EB755A">
      <w:pPr>
        <w:pStyle w:val="Geenafstand"/>
      </w:pPr>
      <w:r>
        <w:t xml:space="preserve">Wat is complementeren? </w:t>
      </w:r>
    </w:p>
    <w:p w14:paraId="6479AA58" w14:textId="72779C33" w:rsidR="00DB2232" w:rsidRDefault="00DB2232" w:rsidP="0049506D">
      <w:pPr>
        <w:tabs>
          <w:tab w:val="left" w:pos="2268"/>
        </w:tabs>
      </w:pPr>
      <w:r>
        <w:t xml:space="preserve">Alle 1’en en 0’en worden omgedraaid. </w:t>
      </w:r>
    </w:p>
    <w:p w14:paraId="006C4991" w14:textId="0FA02696" w:rsidR="0085292B" w:rsidRDefault="00DB2232" w:rsidP="0049506D">
      <w:pPr>
        <w:tabs>
          <w:tab w:val="left" w:pos="2268"/>
        </w:tabs>
      </w:pPr>
      <w:r>
        <w:t>Dit kan enkel met: 8 / 16 / 32 / 64-bitwoorden.</w:t>
      </w:r>
    </w:p>
    <w:p w14:paraId="5D008FE8" w14:textId="77777777" w:rsidR="005A4DB4" w:rsidRPr="0021252D" w:rsidRDefault="005A4DB4" w:rsidP="0049506D">
      <w:pPr>
        <w:tabs>
          <w:tab w:val="left" w:pos="2268"/>
        </w:tabs>
      </w:pPr>
    </w:p>
    <w:p w14:paraId="78884B7A" w14:textId="426EC296" w:rsidR="004A189D" w:rsidRDefault="00EB78D6" w:rsidP="008B2B34">
      <w:pPr>
        <w:pStyle w:val="Geenafstand"/>
      </w:pPr>
      <w:r w:rsidRPr="008B2B34">
        <w:rPr>
          <w:noProof/>
        </w:rPr>
        <w:drawing>
          <wp:anchor distT="0" distB="0" distL="114300" distR="114300" simplePos="0" relativeHeight="251674624" behindDoc="1" locked="0" layoutInCell="1" allowOverlap="1" wp14:anchorId="41E62BEC" wp14:editId="612AF3CC">
            <wp:simplePos x="0" y="0"/>
            <wp:positionH relativeFrom="column">
              <wp:posOffset>5382260</wp:posOffset>
            </wp:positionH>
            <wp:positionV relativeFrom="paragraph">
              <wp:posOffset>80645</wp:posOffset>
            </wp:positionV>
            <wp:extent cx="626110" cy="477520"/>
            <wp:effectExtent l="0" t="0" r="0" b="0"/>
            <wp:wrapTight wrapText="bothSides">
              <wp:wrapPolygon edited="0">
                <wp:start x="0" y="0"/>
                <wp:lineTo x="0" y="20681"/>
                <wp:lineTo x="21030" y="20681"/>
                <wp:lineTo x="21030" y="0"/>
                <wp:lineTo x="0" y="0"/>
              </wp:wrapPolygon>
            </wp:wrapTight>
            <wp:docPr id="179071107" name="Afbeelding 1" descr="Afbeelding met schermopname, plein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1107" name="Afbeelding 1" descr="Afbeelding met schermopname, plein, lijn&#10;&#10;Automatisch gegenereerde beschrijvi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0365">
        <w:t xml:space="preserve">Wat is de </w:t>
      </w:r>
      <w:proofErr w:type="spellStart"/>
      <w:r w:rsidR="009A0365">
        <w:t>bitsgewijze</w:t>
      </w:r>
      <w:proofErr w:type="spellEnd"/>
      <w:r w:rsidR="009A0365">
        <w:t xml:space="preserve"> EN?</w:t>
      </w:r>
    </w:p>
    <w:p w14:paraId="75CE3BEB" w14:textId="3222AFB7" w:rsidR="004A189D" w:rsidRDefault="00F67A60" w:rsidP="0049506D">
      <w:pPr>
        <w:tabs>
          <w:tab w:val="left" w:pos="2268"/>
        </w:tabs>
      </w:pPr>
      <w:r>
        <w:t xml:space="preserve">Als </w:t>
      </w:r>
      <w:r w:rsidRPr="00AB0659">
        <w:rPr>
          <w:b/>
          <w:bCs/>
        </w:rPr>
        <w:t>beide</w:t>
      </w:r>
      <w:r>
        <w:t xml:space="preserve"> bits </w:t>
      </w:r>
      <w:r w:rsidRPr="00AB0659">
        <w:rPr>
          <w:b/>
          <w:bCs/>
        </w:rPr>
        <w:t>actief</w:t>
      </w:r>
      <w:r>
        <w:t xml:space="preserve"> zijn (1) wordt de uitkomst ook een 1. Dit wordt uitgevoerd op twee </w:t>
      </w:r>
      <w:proofErr w:type="spellStart"/>
      <w:r>
        <w:t>operanden</w:t>
      </w:r>
      <w:proofErr w:type="spellEnd"/>
      <w:r>
        <w:t xml:space="preserve"> bit per bit.</w:t>
      </w:r>
    </w:p>
    <w:p w14:paraId="0B21D512" w14:textId="77777777" w:rsidR="005A4DB4" w:rsidRDefault="005A4DB4" w:rsidP="0049506D">
      <w:pPr>
        <w:tabs>
          <w:tab w:val="left" w:pos="2268"/>
        </w:tabs>
      </w:pPr>
    </w:p>
    <w:p w14:paraId="5E7AD471" w14:textId="56CE164E" w:rsidR="008B2B34" w:rsidRDefault="00EB78D6" w:rsidP="00AB0659">
      <w:pPr>
        <w:pStyle w:val="Geenafstand"/>
      </w:pPr>
      <w:r w:rsidRPr="00A2200D">
        <w:rPr>
          <w:noProof/>
        </w:rPr>
        <w:drawing>
          <wp:anchor distT="0" distB="0" distL="114300" distR="114300" simplePos="0" relativeHeight="251675648" behindDoc="1" locked="0" layoutInCell="1" allowOverlap="1" wp14:anchorId="0A75492F" wp14:editId="28FBDBC6">
            <wp:simplePos x="0" y="0"/>
            <wp:positionH relativeFrom="column">
              <wp:posOffset>5407429</wp:posOffset>
            </wp:positionH>
            <wp:positionV relativeFrom="paragraph">
              <wp:posOffset>7620</wp:posOffset>
            </wp:positionV>
            <wp:extent cx="598805" cy="533400"/>
            <wp:effectExtent l="0" t="0" r="0" b="0"/>
            <wp:wrapTight wrapText="bothSides">
              <wp:wrapPolygon edited="0">
                <wp:start x="0" y="0"/>
                <wp:lineTo x="0" y="20829"/>
                <wp:lineTo x="20615" y="20829"/>
                <wp:lineTo x="20615" y="0"/>
                <wp:lineTo x="0" y="0"/>
              </wp:wrapPolygon>
            </wp:wrapTight>
            <wp:docPr id="714434464" name="Afbeelding 1" descr="Afbeelding met schermopname, plei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34464" name="Afbeelding 1" descr="Afbeelding met schermopname, plein&#10;&#10;Automatisch gegenereerde beschrijvi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0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659">
        <w:t xml:space="preserve">Wat is de </w:t>
      </w:r>
      <w:proofErr w:type="spellStart"/>
      <w:r w:rsidR="00AB0659">
        <w:t>bitsgewijze</w:t>
      </w:r>
      <w:proofErr w:type="spellEnd"/>
      <w:r w:rsidR="00AB0659">
        <w:t xml:space="preserve"> OF?</w:t>
      </w:r>
    </w:p>
    <w:p w14:paraId="7B42E181" w14:textId="58F347EF" w:rsidR="00AB0659" w:rsidRDefault="00AB0659" w:rsidP="0049506D">
      <w:pPr>
        <w:tabs>
          <w:tab w:val="left" w:pos="2268"/>
        </w:tabs>
      </w:pPr>
      <w:r>
        <w:t xml:space="preserve">Als </w:t>
      </w:r>
      <w:r w:rsidRPr="00AB0659">
        <w:rPr>
          <w:b/>
          <w:bCs/>
        </w:rPr>
        <w:t>slechts</w:t>
      </w:r>
      <w:r>
        <w:t xml:space="preserve"> één bit </w:t>
      </w:r>
      <w:r w:rsidRPr="00AB0659">
        <w:rPr>
          <w:b/>
          <w:bCs/>
        </w:rPr>
        <w:t>actief</w:t>
      </w:r>
      <w:r>
        <w:t xml:space="preserve"> is (1) wordt de uitkomst ook een 1.</w:t>
      </w:r>
    </w:p>
    <w:p w14:paraId="7B35193E" w14:textId="552918FE" w:rsidR="004A189D" w:rsidRPr="0021252D" w:rsidRDefault="004A189D" w:rsidP="0049506D">
      <w:pPr>
        <w:tabs>
          <w:tab w:val="left" w:pos="2268"/>
        </w:tabs>
      </w:pPr>
    </w:p>
    <w:p w14:paraId="569A28CE" w14:textId="170BB5B6" w:rsidR="004A189D" w:rsidRDefault="00223A61" w:rsidP="00004983">
      <w:pPr>
        <w:pStyle w:val="Geenafstand"/>
      </w:pPr>
      <w:r>
        <w:t>Wat is de exclusieve OF or XOR?</w:t>
      </w:r>
    </w:p>
    <w:p w14:paraId="10D0B5B3" w14:textId="5E502DFB" w:rsidR="00223A61" w:rsidRDefault="00EB78D6" w:rsidP="0049506D">
      <w:pPr>
        <w:tabs>
          <w:tab w:val="left" w:pos="2268"/>
        </w:tabs>
      </w:pPr>
      <w:r w:rsidRPr="00004983">
        <w:rPr>
          <w:noProof/>
        </w:rPr>
        <w:drawing>
          <wp:anchor distT="0" distB="0" distL="114300" distR="114300" simplePos="0" relativeHeight="251676672" behindDoc="1" locked="0" layoutInCell="1" allowOverlap="1" wp14:anchorId="13145681" wp14:editId="633CA7BD">
            <wp:simplePos x="0" y="0"/>
            <wp:positionH relativeFrom="column">
              <wp:posOffset>5351029</wp:posOffset>
            </wp:positionH>
            <wp:positionV relativeFrom="paragraph">
              <wp:posOffset>6580</wp:posOffset>
            </wp:positionV>
            <wp:extent cx="678458" cy="602673"/>
            <wp:effectExtent l="0" t="0" r="0" b="0"/>
            <wp:wrapTight wrapText="bothSides">
              <wp:wrapPolygon edited="0">
                <wp:start x="0" y="0"/>
                <wp:lineTo x="0" y="21168"/>
                <wp:lineTo x="21236" y="21168"/>
                <wp:lineTo x="21236" y="0"/>
                <wp:lineTo x="0" y="0"/>
              </wp:wrapPolygon>
            </wp:wrapTight>
            <wp:docPr id="1844009040" name="Afbeelding 1" descr="Afbeelding met schermopname, plein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09040" name="Afbeelding 1" descr="Afbeelding met schermopname, plein, nummer&#10;&#10;Automatisch gegenereerde beschrijvi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458" cy="602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3A61">
        <w:t xml:space="preserve">Als </w:t>
      </w:r>
      <w:r w:rsidR="00223A61" w:rsidRPr="00004983">
        <w:rPr>
          <w:b/>
          <w:bCs/>
        </w:rPr>
        <w:t>één</w:t>
      </w:r>
      <w:r w:rsidR="00223A61">
        <w:t xml:space="preserve"> bit is</w:t>
      </w:r>
      <w:r w:rsidR="00004983">
        <w:t xml:space="preserve"> (1) wordt </w:t>
      </w:r>
      <w:r w:rsidR="00004983" w:rsidRPr="00004983">
        <w:rPr>
          <w:b/>
          <w:bCs/>
        </w:rPr>
        <w:t>actief</w:t>
      </w:r>
      <w:r w:rsidR="00004983">
        <w:t xml:space="preserve"> de uitkomst ook een </w:t>
      </w:r>
      <w:r w:rsidR="00004983" w:rsidRPr="00004983">
        <w:rPr>
          <w:b/>
          <w:bCs/>
        </w:rPr>
        <w:t>1</w:t>
      </w:r>
      <w:r w:rsidR="00004983">
        <w:t xml:space="preserve">. </w:t>
      </w:r>
    </w:p>
    <w:p w14:paraId="2B9249A4" w14:textId="1129BDB5" w:rsidR="00004983" w:rsidRDefault="00004983" w:rsidP="0049506D">
      <w:pPr>
        <w:tabs>
          <w:tab w:val="left" w:pos="2268"/>
        </w:tabs>
      </w:pPr>
      <w:r>
        <w:t xml:space="preserve">Als </w:t>
      </w:r>
      <w:r w:rsidRPr="00004983">
        <w:rPr>
          <w:b/>
          <w:bCs/>
        </w:rPr>
        <w:t>beide</w:t>
      </w:r>
      <w:r>
        <w:t xml:space="preserve"> bits 1 of 0 zijn, wordt de uitkomst een</w:t>
      </w:r>
      <w:r w:rsidRPr="00004983">
        <w:rPr>
          <w:b/>
          <w:bCs/>
        </w:rPr>
        <w:t xml:space="preserve"> 0</w:t>
      </w:r>
      <w:r>
        <w:t>.</w:t>
      </w:r>
    </w:p>
    <w:p w14:paraId="2339EDAD" w14:textId="77777777" w:rsidR="00030D45" w:rsidRDefault="00030D45" w:rsidP="0049506D">
      <w:pPr>
        <w:tabs>
          <w:tab w:val="left" w:pos="2268"/>
        </w:tabs>
      </w:pPr>
    </w:p>
    <w:p w14:paraId="789365A7" w14:textId="6FF746B4" w:rsidR="00476266" w:rsidRDefault="00654C91" w:rsidP="009164A2">
      <w:pPr>
        <w:pStyle w:val="Kop3"/>
      </w:pPr>
      <w:bookmarkStart w:id="12" w:name="_Toc155261025"/>
      <w:r w:rsidRPr="00654C91">
        <w:t>Negatieve getallen</w:t>
      </w:r>
      <w:bookmarkEnd w:id="12"/>
    </w:p>
    <w:p w14:paraId="7148448F" w14:textId="77246D77" w:rsidR="00476266" w:rsidRDefault="00476266" w:rsidP="00BC35AB">
      <w:pPr>
        <w:pStyle w:val="Geenafstand"/>
      </w:pPr>
      <w:r>
        <w:t xml:space="preserve">Welke drie methodes zijn er om een negatief </w:t>
      </w:r>
      <w:r w:rsidR="00BC35AB">
        <w:t>voor te stellen?</w:t>
      </w:r>
    </w:p>
    <w:p w14:paraId="4BB0EDB1" w14:textId="20580C5C" w:rsidR="00BC35AB" w:rsidRDefault="00BC35AB" w:rsidP="00BC35AB">
      <w:pPr>
        <w:pStyle w:val="Lijstalinea"/>
        <w:numPr>
          <w:ilvl w:val="0"/>
          <w:numId w:val="41"/>
        </w:numPr>
        <w:tabs>
          <w:tab w:val="left" w:pos="2268"/>
        </w:tabs>
        <w:ind w:left="284" w:hanging="284"/>
      </w:pPr>
      <w:r>
        <w:t>Teken + absolute waarde</w:t>
      </w:r>
    </w:p>
    <w:p w14:paraId="3E9AE58D" w14:textId="01D81671" w:rsidR="00BC35AB" w:rsidRDefault="00BC35AB" w:rsidP="00BC35AB">
      <w:pPr>
        <w:pStyle w:val="Lijstalinea"/>
        <w:numPr>
          <w:ilvl w:val="0"/>
          <w:numId w:val="41"/>
        </w:numPr>
        <w:tabs>
          <w:tab w:val="left" w:pos="2268"/>
        </w:tabs>
        <w:ind w:left="284" w:hanging="284"/>
      </w:pPr>
      <w:proofErr w:type="spellStart"/>
      <w:r>
        <w:t>Excess</w:t>
      </w:r>
      <w:proofErr w:type="spellEnd"/>
      <w:r>
        <w:t>-N (127)</w:t>
      </w:r>
    </w:p>
    <w:p w14:paraId="65EAEEA0" w14:textId="53915474" w:rsidR="00BC35AB" w:rsidRDefault="00BC35AB" w:rsidP="00BC35AB">
      <w:pPr>
        <w:pStyle w:val="Lijstalinea"/>
        <w:numPr>
          <w:ilvl w:val="0"/>
          <w:numId w:val="41"/>
        </w:numPr>
        <w:tabs>
          <w:tab w:val="left" w:pos="2268"/>
        </w:tabs>
        <w:ind w:left="284" w:hanging="284"/>
      </w:pPr>
      <w:r>
        <w:t>2’s compliment</w:t>
      </w:r>
    </w:p>
    <w:p w14:paraId="5A5DC595" w14:textId="4AF94970" w:rsidR="00F52389" w:rsidRDefault="00F52389" w:rsidP="00BC35AB">
      <w:pPr>
        <w:tabs>
          <w:tab w:val="left" w:pos="2268"/>
        </w:tabs>
      </w:pPr>
      <w:r>
        <w:t xml:space="preserve">We gaan er altijd van uit dat de getallen 8 bits lang zijn. </w:t>
      </w:r>
    </w:p>
    <w:p w14:paraId="05DB1430" w14:textId="77777777" w:rsidR="008832E9" w:rsidRDefault="008832E9" w:rsidP="00BC35AB">
      <w:pPr>
        <w:tabs>
          <w:tab w:val="left" w:pos="2268"/>
        </w:tabs>
      </w:pPr>
    </w:p>
    <w:p w14:paraId="16FF9E11" w14:textId="725707FF" w:rsidR="00902A28" w:rsidRDefault="008832E9" w:rsidP="008832E9">
      <w:pPr>
        <w:pStyle w:val="Geenafstand"/>
      </w:pPr>
      <w:r>
        <w:t>Teken + absolute waarde:</w:t>
      </w:r>
    </w:p>
    <w:p w14:paraId="02B828CD" w14:textId="30368184" w:rsidR="00F52389" w:rsidRDefault="0056130C" w:rsidP="002A5501">
      <w:pPr>
        <w:pStyle w:val="Lijstalinea"/>
        <w:numPr>
          <w:ilvl w:val="0"/>
          <w:numId w:val="92"/>
        </w:numPr>
        <w:tabs>
          <w:tab w:val="left" w:pos="2268"/>
        </w:tabs>
      </w:pPr>
      <w:r>
        <w:t>Het meest linkse bit (</w:t>
      </w:r>
      <w:proofErr w:type="spellStart"/>
      <w:r w:rsidRPr="002A5501">
        <w:rPr>
          <w:b/>
          <w:bCs/>
        </w:rPr>
        <w:t>msb</w:t>
      </w:r>
      <w:proofErr w:type="spellEnd"/>
      <w:r>
        <w:t xml:space="preserve">) is het </w:t>
      </w:r>
      <w:proofErr w:type="spellStart"/>
      <w:r>
        <w:t>tekenbit</w:t>
      </w:r>
      <w:proofErr w:type="spellEnd"/>
      <w:r>
        <w:t xml:space="preserve">. </w:t>
      </w:r>
    </w:p>
    <w:p w14:paraId="20791705" w14:textId="6EA14470" w:rsidR="0056130C" w:rsidRDefault="0056130C" w:rsidP="002A5501">
      <w:pPr>
        <w:pStyle w:val="Lijstalinea"/>
        <w:numPr>
          <w:ilvl w:val="0"/>
          <w:numId w:val="92"/>
        </w:numPr>
        <w:tabs>
          <w:tab w:val="left" w:pos="2268"/>
        </w:tabs>
      </w:pPr>
      <w:r>
        <w:t xml:space="preserve">0 = een </w:t>
      </w:r>
      <w:r w:rsidRPr="002A5501">
        <w:rPr>
          <w:b/>
          <w:bCs/>
        </w:rPr>
        <w:t>positief</w:t>
      </w:r>
      <w:r>
        <w:t xml:space="preserve"> getal</w:t>
      </w:r>
    </w:p>
    <w:p w14:paraId="061BE441" w14:textId="4899F505" w:rsidR="0056130C" w:rsidRDefault="0056130C" w:rsidP="002A5501">
      <w:pPr>
        <w:pStyle w:val="Lijstalinea"/>
        <w:numPr>
          <w:ilvl w:val="0"/>
          <w:numId w:val="92"/>
        </w:numPr>
        <w:tabs>
          <w:tab w:val="left" w:pos="2268"/>
        </w:tabs>
      </w:pPr>
      <w:r>
        <w:t xml:space="preserve">1 = een </w:t>
      </w:r>
      <w:r w:rsidRPr="002A5501">
        <w:rPr>
          <w:b/>
          <w:bCs/>
        </w:rPr>
        <w:t>negatief</w:t>
      </w:r>
      <w:r>
        <w:t xml:space="preserve"> getal</w:t>
      </w:r>
    </w:p>
    <w:p w14:paraId="338CEFA3" w14:textId="7CDBDB90" w:rsidR="00F139EF" w:rsidRDefault="00F139EF" w:rsidP="002A5501">
      <w:pPr>
        <w:pStyle w:val="Lijstalinea"/>
        <w:numPr>
          <w:ilvl w:val="0"/>
          <w:numId w:val="92"/>
        </w:numPr>
        <w:tabs>
          <w:tab w:val="left" w:pos="2268"/>
        </w:tabs>
      </w:pPr>
      <w:r>
        <w:t xml:space="preserve">met het </w:t>
      </w:r>
      <w:proofErr w:type="spellStart"/>
      <w:r>
        <w:t>tekenbit</w:t>
      </w:r>
      <w:proofErr w:type="spellEnd"/>
      <w:r>
        <w:t xml:space="preserve"> wordt NIET gerekend. </w:t>
      </w:r>
    </w:p>
    <w:p w14:paraId="57804A7E" w14:textId="77777777" w:rsidR="00F139EF" w:rsidRDefault="00F139EF" w:rsidP="00BC35AB">
      <w:pPr>
        <w:tabs>
          <w:tab w:val="left" w:pos="2268"/>
        </w:tabs>
      </w:pPr>
    </w:p>
    <w:p w14:paraId="4BDD80CD" w14:textId="5D6CE2C5" w:rsidR="00F139EF" w:rsidRDefault="008832E9" w:rsidP="008832E9">
      <w:pPr>
        <w:pStyle w:val="Geenafstand"/>
      </w:pPr>
      <w:proofErr w:type="spellStart"/>
      <w:r>
        <w:t>Excess</w:t>
      </w:r>
      <w:proofErr w:type="spellEnd"/>
      <w:r>
        <w:t>-N(127):</w:t>
      </w:r>
    </w:p>
    <w:p w14:paraId="32A84F94" w14:textId="615059D2" w:rsidR="00057B4D" w:rsidRDefault="00057B4D" w:rsidP="00BC35AB">
      <w:pPr>
        <w:tabs>
          <w:tab w:val="left" w:pos="2268"/>
        </w:tabs>
      </w:pPr>
      <w:r>
        <w:t xml:space="preserve">We tellen </w:t>
      </w:r>
      <w:r w:rsidRPr="008F5937">
        <w:rPr>
          <w:b/>
          <w:bCs/>
        </w:rPr>
        <w:t>127</w:t>
      </w:r>
      <w:r>
        <w:t xml:space="preserve"> op bij ons getal en zetten het om in de binaire vorm.</w:t>
      </w:r>
    </w:p>
    <w:p w14:paraId="1B72EC08" w14:textId="77777777" w:rsidR="00BC35AB" w:rsidRDefault="00BC35AB" w:rsidP="00BC35AB">
      <w:pPr>
        <w:tabs>
          <w:tab w:val="left" w:pos="2268"/>
        </w:tabs>
      </w:pPr>
    </w:p>
    <w:p w14:paraId="7C1ED49A" w14:textId="4B15BD3F" w:rsidR="00BC35AB" w:rsidRDefault="008832E9" w:rsidP="008832E9">
      <w:pPr>
        <w:pStyle w:val="Geenafstand"/>
      </w:pPr>
      <w:r>
        <w:t>2’s Compliment:</w:t>
      </w:r>
    </w:p>
    <w:p w14:paraId="38C01B22" w14:textId="79C93BB7" w:rsidR="003A456E" w:rsidRPr="008832E9" w:rsidRDefault="00D55A5F" w:rsidP="00BC35AB">
      <w:pPr>
        <w:tabs>
          <w:tab w:val="left" w:pos="2268"/>
        </w:tabs>
        <w:rPr>
          <w:b/>
          <w:bCs/>
        </w:rPr>
      </w:pPr>
      <w:r w:rsidRPr="008832E9">
        <w:rPr>
          <w:b/>
          <w:bCs/>
        </w:rPr>
        <w:t xml:space="preserve">Hier werken we terug met teken + </w:t>
      </w:r>
      <w:proofErr w:type="spellStart"/>
      <w:r w:rsidRPr="008832E9">
        <w:rPr>
          <w:b/>
          <w:bCs/>
        </w:rPr>
        <w:t>aboslute</w:t>
      </w:r>
      <w:proofErr w:type="spellEnd"/>
      <w:r w:rsidRPr="008832E9">
        <w:rPr>
          <w:b/>
          <w:bCs/>
        </w:rPr>
        <w:t xml:space="preserve"> waarde</w:t>
      </w:r>
      <w:r w:rsidR="003A456E" w:rsidRPr="008832E9">
        <w:rPr>
          <w:b/>
          <w:bCs/>
        </w:rPr>
        <w:t>:</w:t>
      </w:r>
    </w:p>
    <w:p w14:paraId="2453C885" w14:textId="77777777" w:rsidR="00650988" w:rsidRPr="00650988" w:rsidRDefault="00976E35" w:rsidP="00BC35AB">
      <w:pPr>
        <w:tabs>
          <w:tab w:val="left" w:pos="2268"/>
        </w:tabs>
        <w:rPr>
          <w:b/>
          <w:bCs/>
        </w:rPr>
      </w:pPr>
      <w:r w:rsidRPr="00650988">
        <w:rPr>
          <w:b/>
          <w:bCs/>
        </w:rPr>
        <w:t>Indien het eerste getal 0 is (positief)</w:t>
      </w:r>
      <w:r w:rsidR="00650988" w:rsidRPr="00650988">
        <w:rPr>
          <w:b/>
          <w:bCs/>
        </w:rPr>
        <w:t>:</w:t>
      </w:r>
    </w:p>
    <w:p w14:paraId="72A3E07C" w14:textId="3150EA1F" w:rsidR="00D55A5F" w:rsidRDefault="00976E35" w:rsidP="00650988">
      <w:pPr>
        <w:pStyle w:val="Lijstalinea"/>
        <w:numPr>
          <w:ilvl w:val="0"/>
          <w:numId w:val="77"/>
        </w:numPr>
        <w:tabs>
          <w:tab w:val="left" w:pos="2268"/>
        </w:tabs>
      </w:pPr>
      <w:r>
        <w:t xml:space="preserve">moeten we </w:t>
      </w:r>
      <w:r w:rsidR="00D55A5F">
        <w:t xml:space="preserve">het </w:t>
      </w:r>
      <w:r w:rsidR="00650988">
        <w:t xml:space="preserve">getal </w:t>
      </w:r>
      <w:r w:rsidR="00D55A5F">
        <w:t xml:space="preserve">enkel omzetten naar de binaire vorm. </w:t>
      </w:r>
      <w:r w:rsidR="00D55A5F" w:rsidRPr="00650988">
        <w:rPr>
          <w:b/>
          <w:bCs/>
        </w:rPr>
        <w:t>MEER NIET</w:t>
      </w:r>
      <w:r w:rsidR="00D55A5F">
        <w:t>.</w:t>
      </w:r>
    </w:p>
    <w:p w14:paraId="45A41F64" w14:textId="421C3716" w:rsidR="00D55A5F" w:rsidRPr="00650988" w:rsidRDefault="003A456E" w:rsidP="00650988">
      <w:pPr>
        <w:rPr>
          <w:b/>
          <w:bCs/>
        </w:rPr>
      </w:pPr>
      <w:r w:rsidRPr="00650988">
        <w:rPr>
          <w:b/>
          <w:bCs/>
        </w:rPr>
        <w:t xml:space="preserve">Indien het eerste getal een 1 is (negatief) dan moeten we: </w:t>
      </w:r>
    </w:p>
    <w:p w14:paraId="37B2211A" w14:textId="6BD25386" w:rsidR="003A456E" w:rsidRDefault="003A456E" w:rsidP="00650988">
      <w:pPr>
        <w:pStyle w:val="Lijstalinea"/>
        <w:numPr>
          <w:ilvl w:val="0"/>
          <w:numId w:val="77"/>
        </w:numPr>
        <w:tabs>
          <w:tab w:val="left" w:pos="2268"/>
        </w:tabs>
      </w:pPr>
      <w:r>
        <w:t>Het getal omzetten naar de binaire vorm</w:t>
      </w:r>
      <w:r w:rsidR="00FC79D7">
        <w:t xml:space="preserve"> van de </w:t>
      </w:r>
      <w:r w:rsidR="00FC79D7" w:rsidRPr="00650988">
        <w:rPr>
          <w:b/>
          <w:bCs/>
        </w:rPr>
        <w:t>absolute waarde</w:t>
      </w:r>
      <w:r w:rsidR="005D451D">
        <w:t>.</w:t>
      </w:r>
    </w:p>
    <w:p w14:paraId="3684B91A" w14:textId="1F66F04C" w:rsidR="005D451D" w:rsidRDefault="005D451D" w:rsidP="00650988">
      <w:pPr>
        <w:pStyle w:val="Lijstalinea"/>
        <w:numPr>
          <w:ilvl w:val="0"/>
          <w:numId w:val="77"/>
        </w:numPr>
        <w:tabs>
          <w:tab w:val="left" w:pos="2268"/>
        </w:tabs>
      </w:pPr>
      <w:r>
        <w:t>Daarna inverteren we het getal, 1 wordt een 0 en 0 wordt een 1.</w:t>
      </w:r>
    </w:p>
    <w:p w14:paraId="3D1A6A37" w14:textId="352B9756" w:rsidR="005D451D" w:rsidRDefault="005D451D" w:rsidP="00650988">
      <w:pPr>
        <w:pStyle w:val="Lijstalinea"/>
        <w:numPr>
          <w:ilvl w:val="0"/>
          <w:numId w:val="77"/>
        </w:numPr>
        <w:tabs>
          <w:tab w:val="left" w:pos="2268"/>
        </w:tabs>
      </w:pPr>
      <w:r>
        <w:t>Uiteindelijk cijferen we met de twee getallen in kwestie en tellen we er 1</w:t>
      </w:r>
      <w:r w:rsidR="00F836A5">
        <w:t xml:space="preserve"> bij op. </w:t>
      </w:r>
    </w:p>
    <w:p w14:paraId="506F66C2" w14:textId="77777777" w:rsidR="00BC35AB" w:rsidRDefault="00BC35AB" w:rsidP="00BC35AB">
      <w:pPr>
        <w:tabs>
          <w:tab w:val="left" w:pos="2268"/>
        </w:tabs>
      </w:pPr>
    </w:p>
    <w:p w14:paraId="30E49553" w14:textId="59408733" w:rsidR="00BC35AB" w:rsidRDefault="009A7BCD" w:rsidP="006C51AA">
      <w:pPr>
        <w:pStyle w:val="Geenafstand"/>
      </w:pPr>
      <w:r>
        <w:t>Wat als de uitkomst alsnog negatief is bij 2’s compliment?</w:t>
      </w:r>
    </w:p>
    <w:p w14:paraId="3AC42D45" w14:textId="06B5836A" w:rsidR="006C51AA" w:rsidRDefault="006C51AA" w:rsidP="00BC35AB">
      <w:pPr>
        <w:tabs>
          <w:tab w:val="left" w:pos="2268"/>
        </w:tabs>
      </w:pPr>
      <w:r>
        <w:t>We inverteren opnieuw en tellen er 1 bij op.</w:t>
      </w:r>
    </w:p>
    <w:p w14:paraId="118789E3" w14:textId="76AEB061" w:rsidR="009A0BEC" w:rsidRDefault="009A0BEC" w:rsidP="009A0BEC">
      <w:pPr>
        <w:tabs>
          <w:tab w:val="left" w:pos="2268"/>
        </w:tabs>
        <w:jc w:val="center"/>
        <w:rPr>
          <w:b/>
          <w:bCs/>
          <w:color w:val="70AD47" w:themeColor="accent6"/>
        </w:rPr>
      </w:pPr>
      <w:r w:rsidRPr="00AE4371">
        <w:rPr>
          <w:b/>
          <w:bCs/>
          <w:color w:val="70AD47" w:themeColor="accent6"/>
        </w:rPr>
        <w:t>Zie Exceldocument ‘soorten binaire bewerkingen’</w:t>
      </w:r>
    </w:p>
    <w:p w14:paraId="7036230C" w14:textId="77777777" w:rsidR="009A7BCD" w:rsidRDefault="009A7BCD" w:rsidP="009A0BEC">
      <w:pPr>
        <w:tabs>
          <w:tab w:val="left" w:pos="2268"/>
        </w:tabs>
        <w:jc w:val="center"/>
        <w:rPr>
          <w:b/>
          <w:bCs/>
          <w:color w:val="70AD47" w:themeColor="accent6"/>
        </w:rPr>
      </w:pPr>
    </w:p>
    <w:p w14:paraId="4D0F8BEE" w14:textId="77777777" w:rsidR="009A7BCD" w:rsidRDefault="009A7BCD" w:rsidP="009A0BEC">
      <w:pPr>
        <w:tabs>
          <w:tab w:val="left" w:pos="2268"/>
        </w:tabs>
        <w:jc w:val="center"/>
        <w:rPr>
          <w:b/>
          <w:bCs/>
          <w:color w:val="70AD47" w:themeColor="accent6"/>
        </w:rPr>
      </w:pPr>
    </w:p>
    <w:p w14:paraId="401B693E" w14:textId="77777777" w:rsidR="009A7BCD" w:rsidRDefault="009A7BCD" w:rsidP="009A0BEC">
      <w:pPr>
        <w:tabs>
          <w:tab w:val="left" w:pos="2268"/>
        </w:tabs>
        <w:jc w:val="center"/>
        <w:rPr>
          <w:b/>
          <w:bCs/>
          <w:color w:val="70AD47" w:themeColor="accent6"/>
        </w:rPr>
      </w:pPr>
    </w:p>
    <w:p w14:paraId="730278FE" w14:textId="77777777" w:rsidR="009A7BCD" w:rsidRDefault="009A7BCD" w:rsidP="009A0BEC">
      <w:pPr>
        <w:tabs>
          <w:tab w:val="left" w:pos="2268"/>
        </w:tabs>
        <w:jc w:val="center"/>
        <w:rPr>
          <w:b/>
          <w:bCs/>
          <w:color w:val="70AD47" w:themeColor="accent6"/>
        </w:rPr>
      </w:pPr>
    </w:p>
    <w:p w14:paraId="662C352D" w14:textId="77777777" w:rsidR="009A7BCD" w:rsidRDefault="009A7BCD" w:rsidP="009A0BEC">
      <w:pPr>
        <w:tabs>
          <w:tab w:val="left" w:pos="2268"/>
        </w:tabs>
        <w:jc w:val="center"/>
        <w:rPr>
          <w:b/>
          <w:bCs/>
          <w:color w:val="70AD47" w:themeColor="accent6"/>
        </w:rPr>
      </w:pPr>
    </w:p>
    <w:p w14:paraId="1302BAC9" w14:textId="77777777" w:rsidR="009A7BCD" w:rsidRDefault="009A7BCD" w:rsidP="009A0BEC">
      <w:pPr>
        <w:tabs>
          <w:tab w:val="left" w:pos="2268"/>
        </w:tabs>
        <w:jc w:val="center"/>
        <w:rPr>
          <w:b/>
          <w:bCs/>
          <w:color w:val="70AD47" w:themeColor="accent6"/>
        </w:rPr>
      </w:pPr>
    </w:p>
    <w:p w14:paraId="71CE427A" w14:textId="77777777" w:rsidR="009A7BCD" w:rsidRDefault="009A7BCD" w:rsidP="009A0BEC">
      <w:pPr>
        <w:tabs>
          <w:tab w:val="left" w:pos="2268"/>
        </w:tabs>
        <w:jc w:val="center"/>
        <w:rPr>
          <w:b/>
          <w:bCs/>
          <w:color w:val="70AD47" w:themeColor="accent6"/>
        </w:rPr>
      </w:pPr>
    </w:p>
    <w:p w14:paraId="1EC961A5" w14:textId="77777777" w:rsidR="009A7BCD" w:rsidRDefault="009A7BCD" w:rsidP="009A0BEC">
      <w:pPr>
        <w:tabs>
          <w:tab w:val="left" w:pos="2268"/>
        </w:tabs>
        <w:jc w:val="center"/>
        <w:rPr>
          <w:b/>
          <w:bCs/>
          <w:color w:val="70AD47" w:themeColor="accent6"/>
        </w:rPr>
      </w:pPr>
    </w:p>
    <w:p w14:paraId="1316A2AF" w14:textId="77777777" w:rsidR="009A7BCD" w:rsidRDefault="009A7BCD" w:rsidP="009A0BEC">
      <w:pPr>
        <w:tabs>
          <w:tab w:val="left" w:pos="2268"/>
        </w:tabs>
        <w:jc w:val="center"/>
        <w:rPr>
          <w:b/>
          <w:bCs/>
          <w:color w:val="70AD47" w:themeColor="accent6"/>
        </w:rPr>
      </w:pPr>
    </w:p>
    <w:p w14:paraId="70B2BB48" w14:textId="77777777" w:rsidR="009A7BCD" w:rsidRPr="009A0BEC" w:rsidRDefault="009A7BCD" w:rsidP="009A0BEC">
      <w:pPr>
        <w:tabs>
          <w:tab w:val="left" w:pos="2268"/>
        </w:tabs>
        <w:jc w:val="center"/>
        <w:rPr>
          <w:b/>
          <w:bCs/>
          <w:color w:val="70AD47" w:themeColor="accent6"/>
        </w:rPr>
      </w:pPr>
    </w:p>
    <w:p w14:paraId="0392F0E2" w14:textId="2C70170F" w:rsidR="00BC35AB" w:rsidRDefault="009A0BEC" w:rsidP="009A0BEC">
      <w:pPr>
        <w:pStyle w:val="Kop2"/>
      </w:pPr>
      <w:bookmarkStart w:id="13" w:name="_Toc155261026"/>
      <w:r w:rsidRPr="009A0BEC">
        <w:t>Overflow</w:t>
      </w:r>
      <w:bookmarkEnd w:id="13"/>
    </w:p>
    <w:p w14:paraId="47ABF165" w14:textId="23F9E401" w:rsidR="00CF7935" w:rsidRPr="00CF7935" w:rsidRDefault="00CF7935" w:rsidP="00CF7935">
      <w:pPr>
        <w:pStyle w:val="Geenafstand"/>
      </w:pPr>
      <w:r w:rsidRPr="00CF7935">
        <w:t>Wanneer treedt overflow op?</w:t>
      </w:r>
    </w:p>
    <w:p w14:paraId="2A5881BD" w14:textId="6B6AE329" w:rsidR="00CF7935" w:rsidRDefault="00CF7935" w:rsidP="00CF7935">
      <w:r w:rsidRPr="00CF7935">
        <w:t xml:space="preserve">Als er 1 van de </w:t>
      </w:r>
      <w:r w:rsidRPr="00CF7935">
        <w:rPr>
          <w:b/>
          <w:bCs/>
        </w:rPr>
        <w:t xml:space="preserve">overflow condities </w:t>
      </w:r>
      <w:r w:rsidRPr="00CF7935">
        <w:t>optreedt (</w:t>
      </w:r>
      <w:r w:rsidRPr="007C1A66">
        <w:rPr>
          <w:b/>
          <w:bCs/>
        </w:rPr>
        <w:t>beide samen</w:t>
      </w:r>
      <w:r w:rsidR="007C1A66" w:rsidRPr="007C1A66">
        <w:rPr>
          <w:b/>
          <w:bCs/>
        </w:rPr>
        <w:t xml:space="preserve"> = GEEN OVERFLOW</w:t>
      </w:r>
      <w:r w:rsidRPr="00CF7935">
        <w:t>!). Deze zijn:</w:t>
      </w:r>
    </w:p>
    <w:p w14:paraId="438231B8" w14:textId="77777777" w:rsidR="00A24895" w:rsidRPr="00CF7935" w:rsidRDefault="00A24895" w:rsidP="00CF7935"/>
    <w:p w14:paraId="283684E0" w14:textId="3A440D74" w:rsidR="00CF7935" w:rsidRDefault="00000000" w:rsidP="00CF7935">
      <w:r>
        <w:rPr>
          <w:noProof/>
        </w:rPr>
        <w:pict w14:anchorId="52C254E2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left:0;text-align:left;margin-left:128.75pt;margin-top:10.7pt;width:136.9pt;height:69.3pt;z-index:251671552" o:connectortype="straight">
            <v:stroke endarrow="block"/>
          </v:shape>
        </w:pict>
      </w:r>
      <w:r w:rsidR="00CF7935" w:rsidRPr="00CF7935">
        <w:rPr>
          <w:b/>
          <w:bCs/>
        </w:rPr>
        <w:t>“</w:t>
      </w:r>
      <w:proofErr w:type="spellStart"/>
      <w:r w:rsidR="00CF7935" w:rsidRPr="00CF7935">
        <w:rPr>
          <w:b/>
          <w:bCs/>
        </w:rPr>
        <w:t>carry</w:t>
      </w:r>
      <w:proofErr w:type="spellEnd"/>
      <w:r w:rsidR="00CF7935" w:rsidRPr="00CF7935">
        <w:rPr>
          <w:b/>
          <w:bCs/>
        </w:rPr>
        <w:t xml:space="preserve"> naar het </w:t>
      </w:r>
      <w:proofErr w:type="spellStart"/>
      <w:r w:rsidR="00CF7935" w:rsidRPr="00CF7935">
        <w:rPr>
          <w:b/>
          <w:bCs/>
        </w:rPr>
        <w:t>tekenbit</w:t>
      </w:r>
      <w:proofErr w:type="spellEnd"/>
      <w:r w:rsidR="00CF7935" w:rsidRPr="00CF7935">
        <w:rPr>
          <w:b/>
          <w:bCs/>
        </w:rPr>
        <w:t>”</w:t>
      </w:r>
    </w:p>
    <w:p w14:paraId="20760588" w14:textId="72C9941D" w:rsidR="00CF7935" w:rsidRDefault="00CF7935" w:rsidP="00CF7935">
      <w:r w:rsidRPr="00CF7935">
        <w:t xml:space="preserve"> Overdracht van de op één na meest linkse positie naar de meest linkse positie (</w:t>
      </w:r>
      <w:proofErr w:type="spellStart"/>
      <w:r w:rsidRPr="00CF7935">
        <w:t>msb</w:t>
      </w:r>
      <w:proofErr w:type="spellEnd"/>
      <w:r w:rsidRPr="00CF7935">
        <w:t>)</w:t>
      </w:r>
    </w:p>
    <w:p w14:paraId="24B17DDD" w14:textId="77777777" w:rsidR="00A24895" w:rsidRPr="00CF7935" w:rsidRDefault="00A24895" w:rsidP="00CF7935"/>
    <w:p w14:paraId="04992D96" w14:textId="77777777" w:rsidR="00CF7935" w:rsidRDefault="00CF7935" w:rsidP="00CF7935">
      <w:pPr>
        <w:rPr>
          <w:b/>
          <w:bCs/>
        </w:rPr>
      </w:pPr>
      <w:r w:rsidRPr="00CF7935">
        <w:rPr>
          <w:b/>
          <w:bCs/>
        </w:rPr>
        <w:t>“</w:t>
      </w:r>
      <w:proofErr w:type="spellStart"/>
      <w:r w:rsidRPr="00CF7935">
        <w:rPr>
          <w:b/>
          <w:bCs/>
        </w:rPr>
        <w:t>carry</w:t>
      </w:r>
      <w:proofErr w:type="spellEnd"/>
      <w:r w:rsidRPr="00CF7935">
        <w:rPr>
          <w:b/>
          <w:bCs/>
        </w:rPr>
        <w:t xml:space="preserve"> naar buiten”</w:t>
      </w:r>
    </w:p>
    <w:p w14:paraId="6ABEEC06" w14:textId="505055C0" w:rsidR="00CF7935" w:rsidRPr="00CF7935" w:rsidRDefault="00000000" w:rsidP="00CF7935">
      <w:r>
        <w:rPr>
          <w:noProof/>
        </w:rPr>
        <w:pict w14:anchorId="551B9193">
          <v:shape id="_x0000_s1033" type="#_x0000_t32" style="position:absolute;left:0;text-align:left;margin-left:91.1pt;margin-top:1.25pt;width:18pt;height:56.2pt;z-index:251669504;mso-position-horizontal-relative:text;mso-position-vertical-relative:text" o:connectortype="straight">
            <v:stroke endarrow="block"/>
          </v:shape>
        </w:pict>
      </w:r>
      <w:r w:rsidR="003B0B07" w:rsidRPr="003B0B07">
        <w:rPr>
          <w:noProof/>
        </w:rPr>
        <w:drawing>
          <wp:anchor distT="0" distB="0" distL="114300" distR="114300" simplePos="0" relativeHeight="251670528" behindDoc="1" locked="0" layoutInCell="1" allowOverlap="1" wp14:anchorId="2EF7153E" wp14:editId="26A1F3B8">
            <wp:simplePos x="0" y="0"/>
            <wp:positionH relativeFrom="column">
              <wp:posOffset>3380336</wp:posOffset>
            </wp:positionH>
            <wp:positionV relativeFrom="paragraph">
              <wp:posOffset>264737</wp:posOffset>
            </wp:positionV>
            <wp:extent cx="793115" cy="893445"/>
            <wp:effectExtent l="0" t="0" r="0" b="0"/>
            <wp:wrapTight wrapText="bothSides">
              <wp:wrapPolygon edited="0">
                <wp:start x="0" y="0"/>
                <wp:lineTo x="0" y="21186"/>
                <wp:lineTo x="21271" y="21186"/>
                <wp:lineTo x="21271" y="0"/>
                <wp:lineTo x="0" y="0"/>
              </wp:wrapPolygon>
            </wp:wrapTight>
            <wp:docPr id="1773227174" name="Afbeelding 1" descr="Afbeelding met tekst, Lettertype, schermopnam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27174" name="Afbeelding 1" descr="Afbeelding met tekst, Lettertype, schermopname, nummer&#10;&#10;Automatisch gegenereerde beschrijvi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115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7935" w:rsidRPr="00CF7935">
        <w:t>Overdracht van de meest linkse positie (</w:t>
      </w:r>
      <w:proofErr w:type="spellStart"/>
      <w:r w:rsidR="00CF7935" w:rsidRPr="00CF7935">
        <w:t>msb</w:t>
      </w:r>
      <w:proofErr w:type="spellEnd"/>
      <w:r w:rsidR="00CF7935" w:rsidRPr="00CF7935">
        <w:t>) naar nergens of dus buiten het computerwoord</w:t>
      </w:r>
    </w:p>
    <w:p w14:paraId="2632CA02" w14:textId="25F6F52C" w:rsidR="00BC35AB" w:rsidRDefault="003E7CF4" w:rsidP="00BC35AB">
      <w:pPr>
        <w:tabs>
          <w:tab w:val="left" w:pos="2268"/>
        </w:tabs>
      </w:pPr>
      <w:r w:rsidRPr="00562AE7">
        <w:rPr>
          <w:noProof/>
        </w:rPr>
        <w:drawing>
          <wp:inline distT="0" distB="0" distL="0" distR="0" wp14:anchorId="3F0BB657" wp14:editId="13E7442D">
            <wp:extent cx="3172691" cy="854185"/>
            <wp:effectExtent l="0" t="0" r="0" b="0"/>
            <wp:docPr id="373062552" name="Afbeelding 373062552" descr="Afbeelding met tekst, Lettertype, wit, typografi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46538" name="Afbeelding 1" descr="Afbeelding met tekst, Lettertype, wit, typografie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2922" cy="85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ED0D" w14:textId="2CBEC174" w:rsidR="00BC35AB" w:rsidRDefault="001C4F9D" w:rsidP="001C4F9D">
      <w:pPr>
        <w:pStyle w:val="Geenafstand"/>
      </w:pPr>
      <w:r>
        <w:t xml:space="preserve">Wanneer treed er geen overflow op? </w:t>
      </w:r>
    </w:p>
    <w:p w14:paraId="40AD1389" w14:textId="78321F2E" w:rsidR="001C4F9D" w:rsidRDefault="001C4F9D" w:rsidP="00DE0A51">
      <w:pPr>
        <w:pStyle w:val="Lijstalinea"/>
        <w:numPr>
          <w:ilvl w:val="0"/>
          <w:numId w:val="78"/>
        </w:numPr>
      </w:pPr>
      <w:r w:rsidRPr="001C4F9D">
        <w:t xml:space="preserve">Er een </w:t>
      </w:r>
      <w:proofErr w:type="spellStart"/>
      <w:r w:rsidRPr="001C4F9D">
        <w:t>carry</w:t>
      </w:r>
      <w:proofErr w:type="spellEnd"/>
      <w:r w:rsidRPr="001C4F9D">
        <w:t xml:space="preserve"> naar buiten </w:t>
      </w:r>
      <w:r w:rsidRPr="00DE0A51">
        <w:rPr>
          <w:b/>
          <w:bCs/>
        </w:rPr>
        <w:t>EN</w:t>
      </w:r>
      <w:r w:rsidRPr="001C4F9D">
        <w:t xml:space="preserve"> een </w:t>
      </w:r>
      <w:proofErr w:type="spellStart"/>
      <w:r w:rsidRPr="001C4F9D">
        <w:t>carry</w:t>
      </w:r>
      <w:proofErr w:type="spellEnd"/>
      <w:r w:rsidRPr="001C4F9D">
        <w:t xml:space="preserve"> naar het </w:t>
      </w:r>
      <w:proofErr w:type="spellStart"/>
      <w:r w:rsidRPr="001C4F9D">
        <w:t>tekenbit</w:t>
      </w:r>
      <w:proofErr w:type="spellEnd"/>
      <w:r w:rsidRPr="001C4F9D">
        <w:t xml:space="preserve"> is</w:t>
      </w:r>
      <w:r>
        <w:t>.</w:t>
      </w:r>
    </w:p>
    <w:p w14:paraId="2B6121D5" w14:textId="76B062A7" w:rsidR="004677A5" w:rsidRPr="001C4F9D" w:rsidRDefault="004677A5" w:rsidP="00DE0A51">
      <w:pPr>
        <w:pStyle w:val="Lijstalinea"/>
        <w:numPr>
          <w:ilvl w:val="0"/>
          <w:numId w:val="78"/>
        </w:numPr>
      </w:pPr>
      <w:r>
        <w:t>Geen van beide zicht voordoen.</w:t>
      </w:r>
    </w:p>
    <w:p w14:paraId="64D6C203" w14:textId="6C85B032" w:rsidR="001C4F9D" w:rsidRDefault="003C259C" w:rsidP="00BC35AB">
      <w:pPr>
        <w:tabs>
          <w:tab w:val="left" w:pos="2268"/>
        </w:tabs>
      </w:pPr>
      <w:r w:rsidRPr="003C259C">
        <w:rPr>
          <w:noProof/>
        </w:rPr>
        <w:drawing>
          <wp:inline distT="0" distB="0" distL="0" distR="0" wp14:anchorId="5FC54DB2" wp14:editId="4408BEC3">
            <wp:extent cx="6120130" cy="1144905"/>
            <wp:effectExtent l="0" t="0" r="0" b="0"/>
            <wp:docPr id="1042095335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95335" name="Afbeelding 1" descr="Afbeelding met tekst, schermopname, Lettertype, nummer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57B5" w14:textId="77777777" w:rsidR="00BC35AB" w:rsidRDefault="00BC35AB" w:rsidP="00BC35AB">
      <w:pPr>
        <w:tabs>
          <w:tab w:val="left" w:pos="2268"/>
        </w:tabs>
      </w:pPr>
    </w:p>
    <w:p w14:paraId="68E5A4C1" w14:textId="05A23ED8" w:rsidR="00E217FA" w:rsidRDefault="00E217FA" w:rsidP="00B50C0F">
      <w:pPr>
        <w:pStyle w:val="Geenafstand"/>
      </w:pPr>
      <w:r>
        <w:t xml:space="preserve">Wat merken we op bij overflow? </w:t>
      </w:r>
    </w:p>
    <w:p w14:paraId="23023C49" w14:textId="1F91A30A" w:rsidR="00E217FA" w:rsidRDefault="00B50C0F" w:rsidP="00BC35AB">
      <w:pPr>
        <w:tabs>
          <w:tab w:val="left" w:pos="2268"/>
        </w:tabs>
      </w:pPr>
      <w:r>
        <w:t xml:space="preserve">Indien er overflow is, klopt de som </w:t>
      </w:r>
      <w:r w:rsidRPr="00DE0A51">
        <w:rPr>
          <w:b/>
          <w:bCs/>
        </w:rPr>
        <w:t>niet meer</w:t>
      </w:r>
      <w:r>
        <w:t xml:space="preserve">. </w:t>
      </w:r>
    </w:p>
    <w:p w14:paraId="378F888D" w14:textId="3CD92CD9" w:rsidR="00BA2CD8" w:rsidRPr="00BA2CD8" w:rsidRDefault="00BA2CD8" w:rsidP="00BA2CD8">
      <w:pPr>
        <w:tabs>
          <w:tab w:val="left" w:pos="2268"/>
        </w:tabs>
        <w:jc w:val="center"/>
        <w:rPr>
          <w:b/>
          <w:bCs/>
          <w:color w:val="70AD47" w:themeColor="accent6"/>
        </w:rPr>
      </w:pPr>
      <w:r w:rsidRPr="00AE4371">
        <w:rPr>
          <w:b/>
          <w:bCs/>
          <w:color w:val="70AD47" w:themeColor="accent6"/>
        </w:rPr>
        <w:t>Zie Exceldocument ‘soorten binaire bewerkingen’</w:t>
      </w:r>
    </w:p>
    <w:p w14:paraId="3C1A1BFD" w14:textId="0B48E2AF" w:rsidR="00BC35AB" w:rsidRDefault="00BA2CD8" w:rsidP="00BA2CD8">
      <w:pPr>
        <w:pStyle w:val="Kop2"/>
      </w:pPr>
      <w:bookmarkStart w:id="14" w:name="_Toc155261027"/>
      <w:proofErr w:type="spellStart"/>
      <w:r>
        <w:t>Floating</w:t>
      </w:r>
      <w:proofErr w:type="spellEnd"/>
      <w:r>
        <w:t xml:space="preserve"> point</w:t>
      </w:r>
      <w:bookmarkEnd w:id="14"/>
    </w:p>
    <w:p w14:paraId="0ACD145E" w14:textId="69F2CD03" w:rsidR="00BA2CD8" w:rsidRDefault="004F2764" w:rsidP="00BA2CD8">
      <w:pPr>
        <w:pStyle w:val="Kop3"/>
      </w:pPr>
      <w:bookmarkStart w:id="15" w:name="_Toc155261028"/>
      <w:r>
        <w:t xml:space="preserve">Voorstelling </w:t>
      </w:r>
      <w:proofErr w:type="spellStart"/>
      <w:r>
        <w:t>floating</w:t>
      </w:r>
      <w:proofErr w:type="spellEnd"/>
      <w:r>
        <w:t xml:space="preserve"> point</w:t>
      </w:r>
      <w:bookmarkEnd w:id="15"/>
    </w:p>
    <w:p w14:paraId="5E831214" w14:textId="77777777" w:rsidR="004F2764" w:rsidRPr="004F2764" w:rsidRDefault="004F2764" w:rsidP="004F2764">
      <w:r w:rsidRPr="004F2764">
        <w:t xml:space="preserve">Bij de voorstelling van een decimaal kommagetal is het aantal cijfers na de komma variabel. Vandaar dat we moeten bijhouden waar de komma staat. </w:t>
      </w:r>
    </w:p>
    <w:p w14:paraId="4D37A266" w14:textId="77777777" w:rsidR="004F2764" w:rsidRPr="004F2764" w:rsidRDefault="004F2764" w:rsidP="004F2764"/>
    <w:p w14:paraId="3849F435" w14:textId="3A8A58EC" w:rsidR="001B7C1C" w:rsidRPr="001B7C1C" w:rsidRDefault="001B7C1C" w:rsidP="00D96D13">
      <w:r w:rsidRPr="001B7C1C">
        <w:t>We hebben, bijgevolg, 2 getallen nodig om één kommagetal voor te stellen, namelijk</w:t>
      </w:r>
      <w:r w:rsidR="00D96D13">
        <w:t>:</w:t>
      </w:r>
    </w:p>
    <w:p w14:paraId="082A6535" w14:textId="1AB4B416" w:rsidR="001B7C1C" w:rsidRPr="001B7C1C" w:rsidRDefault="001B7C1C" w:rsidP="00D96D13">
      <w:pPr>
        <w:pStyle w:val="Lijstalinea"/>
        <w:numPr>
          <w:ilvl w:val="0"/>
          <w:numId w:val="51"/>
        </w:numPr>
        <w:tabs>
          <w:tab w:val="clear" w:pos="720"/>
        </w:tabs>
        <w:ind w:left="284" w:hanging="284"/>
      </w:pPr>
      <w:r w:rsidRPr="001B7C1C">
        <w:t xml:space="preserve">één met de waarde en </w:t>
      </w:r>
    </w:p>
    <w:p w14:paraId="11C3E527" w14:textId="68821B0A" w:rsidR="001B7C1C" w:rsidRDefault="001B7C1C" w:rsidP="00D96D13">
      <w:pPr>
        <w:pStyle w:val="Lijstalinea"/>
        <w:numPr>
          <w:ilvl w:val="0"/>
          <w:numId w:val="51"/>
        </w:numPr>
        <w:tabs>
          <w:tab w:val="clear" w:pos="720"/>
        </w:tabs>
        <w:ind w:left="284" w:hanging="284"/>
      </w:pPr>
      <w:r w:rsidRPr="001B7C1C">
        <w:t>één met de aanduiding waar de komma moet komen (meestal onder de</w:t>
      </w:r>
      <w:r w:rsidR="00D96D13">
        <w:t xml:space="preserve"> </w:t>
      </w:r>
      <w:r w:rsidRPr="001B7C1C">
        <w:t xml:space="preserve">vorm van een </w:t>
      </w:r>
      <w:r w:rsidRPr="00D96D13">
        <w:rPr>
          <w:b/>
          <w:bCs/>
        </w:rPr>
        <w:t>exponent</w:t>
      </w:r>
      <w:r w:rsidRPr="001B7C1C">
        <w:t>).</w:t>
      </w:r>
    </w:p>
    <w:p w14:paraId="2B80067B" w14:textId="77777777" w:rsidR="00DE7E04" w:rsidRPr="001B7C1C" w:rsidRDefault="00DE7E04" w:rsidP="003F565F"/>
    <w:p w14:paraId="233ACC4E" w14:textId="5177F0C1" w:rsidR="001B7C1C" w:rsidRDefault="003F565F" w:rsidP="003F565F">
      <w:pPr>
        <w:pStyle w:val="Geenafstand"/>
      </w:pPr>
      <w:r>
        <w:t>Hoe noemen we deze notatie?</w:t>
      </w:r>
    </w:p>
    <w:p w14:paraId="30D7A576" w14:textId="18C5A129" w:rsidR="001B7C1C" w:rsidRPr="001B7C1C" w:rsidRDefault="003F565F" w:rsidP="003F565F">
      <w:pPr>
        <w:tabs>
          <w:tab w:val="left" w:pos="2268"/>
        </w:tabs>
      </w:pPr>
      <w:r>
        <w:t>De wetenschappelijke notatie.</w:t>
      </w:r>
    </w:p>
    <w:p w14:paraId="596E70D7" w14:textId="3F09EB74" w:rsidR="00BE10B9" w:rsidRDefault="001B7C1C" w:rsidP="00BC35AB">
      <w:pPr>
        <w:tabs>
          <w:tab w:val="left" w:pos="2268"/>
        </w:tabs>
      </w:pPr>
      <w:r w:rsidRPr="001B7C1C">
        <w:t>Voorbeeld: 123456 = 1,23456 . 10</w:t>
      </w:r>
      <w:r w:rsidRPr="001B7C1C">
        <w:rPr>
          <w:vertAlign w:val="superscript"/>
        </w:rPr>
        <w:t>5</w:t>
      </w:r>
      <w:r w:rsidRPr="001B7C1C">
        <w:t xml:space="preserve"> of 1,23456</w:t>
      </w:r>
      <w:r w:rsidRPr="001B7C1C">
        <w:rPr>
          <w:vertAlign w:val="superscript"/>
        </w:rPr>
        <w:t>E</w:t>
      </w:r>
      <w:r w:rsidRPr="001B7C1C">
        <w:t>05</w:t>
      </w:r>
    </w:p>
    <w:p w14:paraId="7B56D444" w14:textId="77777777" w:rsidR="00BE10B9" w:rsidRDefault="00BE10B9" w:rsidP="00BC35AB">
      <w:pPr>
        <w:tabs>
          <w:tab w:val="left" w:pos="2268"/>
        </w:tabs>
      </w:pPr>
    </w:p>
    <w:p w14:paraId="12720C0A" w14:textId="782C717F" w:rsidR="00ED398C" w:rsidRDefault="00ED398C" w:rsidP="00ED398C">
      <w:pPr>
        <w:pStyle w:val="Geenafstand"/>
      </w:pPr>
      <w:r>
        <w:t>Binary32 getal vanbuiten kennen:</w:t>
      </w:r>
    </w:p>
    <w:p w14:paraId="65EFD8CA" w14:textId="185F0230" w:rsidR="00ED398C" w:rsidRDefault="00ED398C" w:rsidP="00BC35AB">
      <w:pPr>
        <w:tabs>
          <w:tab w:val="left" w:pos="2268"/>
        </w:tabs>
      </w:pPr>
      <w:r w:rsidRPr="00ED398C">
        <w:rPr>
          <w:noProof/>
        </w:rPr>
        <w:lastRenderedPageBreak/>
        <w:drawing>
          <wp:inline distT="0" distB="0" distL="0" distR="0" wp14:anchorId="36A67243" wp14:editId="1DF28AA1">
            <wp:extent cx="5263662" cy="1199315"/>
            <wp:effectExtent l="0" t="0" r="0" b="0"/>
            <wp:docPr id="1919720659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20659" name="Afbeelding 1" descr="Afbeelding met tekst, schermopname, Lettertype, nummer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976" cy="120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03C8" w14:textId="77777777" w:rsidR="007F3974" w:rsidRPr="007F3974" w:rsidRDefault="007F3974" w:rsidP="007F3974">
      <w:pPr>
        <w:pStyle w:val="Lijstalinea"/>
        <w:numPr>
          <w:ilvl w:val="0"/>
          <w:numId w:val="53"/>
        </w:numPr>
        <w:ind w:left="284" w:hanging="284"/>
      </w:pPr>
      <w:r w:rsidRPr="007F3974">
        <w:t>Ook bij de binaire voorstelling van een kommagetal is het aantal cijfers na de komma variabel.</w:t>
      </w:r>
    </w:p>
    <w:p w14:paraId="2CE8F8C8" w14:textId="77777777" w:rsidR="007F3974" w:rsidRPr="007F3974" w:rsidRDefault="007F3974" w:rsidP="007F3974">
      <w:pPr>
        <w:pStyle w:val="Lijstalinea"/>
        <w:numPr>
          <w:ilvl w:val="0"/>
          <w:numId w:val="53"/>
        </w:numPr>
        <w:ind w:left="284" w:hanging="284"/>
      </w:pPr>
      <w:r w:rsidRPr="007F3974">
        <w:t xml:space="preserve">We hebben echter een bijkomend voordeel: in de binaire voorstelling van een kommagetal is het eerste beduidend cijfer of de </w:t>
      </w:r>
      <w:proofErr w:type="spellStart"/>
      <w:r w:rsidRPr="007F3974">
        <w:t>msb</w:t>
      </w:r>
      <w:proofErr w:type="spellEnd"/>
      <w:r w:rsidRPr="007F3974">
        <w:t xml:space="preserve"> steeds gelijk aan 1.</w:t>
      </w:r>
    </w:p>
    <w:p w14:paraId="009CE46E" w14:textId="77777777" w:rsidR="007F3974" w:rsidRPr="007F3974" w:rsidRDefault="007F3974" w:rsidP="007F3974">
      <w:pPr>
        <w:pStyle w:val="Lijstalinea"/>
        <w:numPr>
          <w:ilvl w:val="0"/>
          <w:numId w:val="53"/>
        </w:numPr>
        <w:ind w:left="284" w:hanging="284"/>
      </w:pPr>
      <w:r w:rsidRPr="007F3974">
        <w:t>Hiervan maken we gebruik om de genormaliseerde vorm te bepalen:</w:t>
      </w:r>
    </w:p>
    <w:p w14:paraId="08B77261" w14:textId="1E346A5D" w:rsidR="00A8235D" w:rsidRDefault="007F3974" w:rsidP="00DE7E04">
      <w:pPr>
        <w:pStyle w:val="Lijstalinea"/>
        <w:numPr>
          <w:ilvl w:val="0"/>
          <w:numId w:val="53"/>
        </w:numPr>
        <w:ind w:left="284" w:hanging="284"/>
      </w:pPr>
      <w:r w:rsidRPr="007F3974">
        <w:t>Bij de genormaliseerde vorm verschuiven we de komma zodat het eerste beduidende cijfer (=1) voor de komma staat.</w:t>
      </w:r>
    </w:p>
    <w:p w14:paraId="040901C7" w14:textId="77777777" w:rsidR="00A8235D" w:rsidRDefault="00A8235D" w:rsidP="00BC35AB">
      <w:pPr>
        <w:tabs>
          <w:tab w:val="left" w:pos="2268"/>
        </w:tabs>
      </w:pPr>
    </w:p>
    <w:p w14:paraId="600D7A99" w14:textId="058C151C" w:rsidR="00A8235D" w:rsidRDefault="00A8235D" w:rsidP="00A8235D">
      <w:pPr>
        <w:pStyle w:val="Geenafstand"/>
      </w:pPr>
      <w:r>
        <w:t xml:space="preserve">Welke delen van het getal hebben we nodig om </w:t>
      </w:r>
      <w:proofErr w:type="spellStart"/>
      <w:r>
        <w:t>floating</w:t>
      </w:r>
      <w:proofErr w:type="spellEnd"/>
      <w:r>
        <w:t xml:space="preserve"> point te berekenen</w:t>
      </w:r>
      <w:r w:rsidR="00D9228B">
        <w:t>?</w:t>
      </w:r>
    </w:p>
    <w:p w14:paraId="205813E6" w14:textId="0CAD1A15" w:rsidR="00BC35AB" w:rsidRDefault="00DE7E04" w:rsidP="005956D6">
      <w:pPr>
        <w:pStyle w:val="Lijstalinea"/>
        <w:numPr>
          <w:ilvl w:val="0"/>
          <w:numId w:val="54"/>
        </w:numPr>
        <w:tabs>
          <w:tab w:val="left" w:pos="2268"/>
        </w:tabs>
        <w:ind w:left="284" w:hanging="284"/>
      </w:pPr>
      <w:r w:rsidRPr="005956D6">
        <w:rPr>
          <w:noProof/>
        </w:rPr>
        <w:drawing>
          <wp:anchor distT="0" distB="0" distL="114300" distR="114300" simplePos="0" relativeHeight="251678720" behindDoc="1" locked="0" layoutInCell="1" allowOverlap="1" wp14:anchorId="3CE49ACB" wp14:editId="5023E3B3">
            <wp:simplePos x="0" y="0"/>
            <wp:positionH relativeFrom="column">
              <wp:posOffset>2576599</wp:posOffset>
            </wp:positionH>
            <wp:positionV relativeFrom="paragraph">
              <wp:posOffset>16510</wp:posOffset>
            </wp:positionV>
            <wp:extent cx="3435350" cy="437515"/>
            <wp:effectExtent l="0" t="0" r="0" b="0"/>
            <wp:wrapTight wrapText="bothSides">
              <wp:wrapPolygon edited="0">
                <wp:start x="0" y="0"/>
                <wp:lineTo x="0" y="20691"/>
                <wp:lineTo x="21440" y="20691"/>
                <wp:lineTo x="21440" y="0"/>
                <wp:lineTo x="0" y="0"/>
              </wp:wrapPolygon>
            </wp:wrapTight>
            <wp:docPr id="1691761052" name="Afbeelding 1" descr="Afbeelding met Lettertype, schermopname, lijn,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61052" name="Afbeelding 1" descr="Afbeelding met Lettertype, schermopname, lijn, tekst&#10;&#10;Automatisch gegenereerde beschrijvi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6574">
        <w:t>We hebben een mantisse nodig.</w:t>
      </w:r>
    </w:p>
    <w:p w14:paraId="6D23816C" w14:textId="2C607D21" w:rsidR="003F6574" w:rsidRDefault="003F6574" w:rsidP="005956D6">
      <w:pPr>
        <w:pStyle w:val="Lijstalinea"/>
        <w:numPr>
          <w:ilvl w:val="0"/>
          <w:numId w:val="54"/>
        </w:numPr>
        <w:tabs>
          <w:tab w:val="left" w:pos="2268"/>
        </w:tabs>
        <w:ind w:left="284" w:hanging="284"/>
      </w:pPr>
      <w:r>
        <w:t>En een exponent.</w:t>
      </w:r>
    </w:p>
    <w:p w14:paraId="7628D7DC" w14:textId="77777777" w:rsidR="00D9228B" w:rsidRDefault="00D9228B" w:rsidP="00BC35AB">
      <w:pPr>
        <w:tabs>
          <w:tab w:val="left" w:pos="2268"/>
        </w:tabs>
      </w:pPr>
    </w:p>
    <w:p w14:paraId="6E7FDE7D" w14:textId="130AAD45" w:rsidR="00D9228B" w:rsidRDefault="00D9228B" w:rsidP="00D9228B">
      <w:pPr>
        <w:pStyle w:val="Geenafstand"/>
      </w:pPr>
      <w:r>
        <w:t xml:space="preserve">Dit zijn alle onderdelen van de </w:t>
      </w:r>
      <w:proofErr w:type="spellStart"/>
      <w:r>
        <w:t>floating</w:t>
      </w:r>
      <w:proofErr w:type="spellEnd"/>
      <w:r>
        <w:t xml:space="preserve"> point:</w:t>
      </w:r>
    </w:p>
    <w:p w14:paraId="5B082483" w14:textId="05B1E725" w:rsidR="00D9228B" w:rsidRDefault="00D9228B" w:rsidP="00BC35AB">
      <w:pPr>
        <w:tabs>
          <w:tab w:val="left" w:pos="2268"/>
        </w:tabs>
      </w:pPr>
      <w:r w:rsidRPr="00D9228B">
        <w:rPr>
          <w:noProof/>
        </w:rPr>
        <w:drawing>
          <wp:inline distT="0" distB="0" distL="0" distR="0" wp14:anchorId="14FD1F81" wp14:editId="6EE40441">
            <wp:extent cx="2320637" cy="1057986"/>
            <wp:effectExtent l="0" t="0" r="0" b="0"/>
            <wp:docPr id="6" name="Picture 9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9" descr="Afbeelding met tekst, schermopname, Lettertype, nummer&#10;&#10;Automatisch gegenereerde beschrijving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002" cy="106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827D" w14:textId="77777777" w:rsidR="00822978" w:rsidRDefault="00822978" w:rsidP="00BC35AB">
      <w:pPr>
        <w:tabs>
          <w:tab w:val="left" w:pos="2268"/>
        </w:tabs>
      </w:pPr>
    </w:p>
    <w:p w14:paraId="14105B9C" w14:textId="364277BC" w:rsidR="00822978" w:rsidRDefault="00822978" w:rsidP="00822978">
      <w:pPr>
        <w:pStyle w:val="Geenafstand"/>
      </w:pPr>
      <w:r>
        <w:t xml:space="preserve">Hoe bereken we een </w:t>
      </w:r>
      <w:proofErr w:type="spellStart"/>
      <w:r>
        <w:t>floating</w:t>
      </w:r>
      <w:proofErr w:type="spellEnd"/>
      <w:r>
        <w:t xml:space="preserve"> point met onderstaand voorbeeld? </w:t>
      </w:r>
    </w:p>
    <w:p w14:paraId="01BD11DC" w14:textId="6DD966BA" w:rsidR="00822978" w:rsidRDefault="00822978" w:rsidP="00BC35AB">
      <w:pPr>
        <w:tabs>
          <w:tab w:val="left" w:pos="2268"/>
        </w:tabs>
        <w:rPr>
          <w:b/>
          <w:bCs/>
        </w:rPr>
      </w:pPr>
      <w:r w:rsidRPr="00822978">
        <w:rPr>
          <w:b/>
          <w:bCs/>
        </w:rPr>
        <w:t>11000000101100000000000000000000</w:t>
      </w:r>
    </w:p>
    <w:p w14:paraId="49460BB9" w14:textId="77777777" w:rsidR="00822978" w:rsidRDefault="00822978" w:rsidP="00BC35AB">
      <w:pPr>
        <w:tabs>
          <w:tab w:val="left" w:pos="2268"/>
        </w:tabs>
        <w:rPr>
          <w:b/>
          <w:bCs/>
        </w:rPr>
      </w:pPr>
    </w:p>
    <w:p w14:paraId="127314E7" w14:textId="1F1563D8" w:rsidR="00090155" w:rsidRDefault="00090155" w:rsidP="00BC35AB">
      <w:pPr>
        <w:tabs>
          <w:tab w:val="left" w:pos="2268"/>
        </w:tabs>
        <w:rPr>
          <w:b/>
          <w:bCs/>
        </w:rPr>
      </w:pPr>
      <w:r>
        <w:rPr>
          <w:b/>
          <w:bCs/>
        </w:rPr>
        <w:t>Stappenplan:</w:t>
      </w:r>
    </w:p>
    <w:p w14:paraId="737C13DB" w14:textId="4D5E16C1" w:rsidR="00822978" w:rsidRDefault="00565FAC" w:rsidP="00090155">
      <w:pPr>
        <w:pStyle w:val="Lijstalinea"/>
        <w:numPr>
          <w:ilvl w:val="0"/>
          <w:numId w:val="55"/>
        </w:numPr>
        <w:ind w:left="284" w:hanging="284"/>
      </w:pPr>
      <w:r>
        <w:t xml:space="preserve">We kijken naar ons </w:t>
      </w:r>
      <w:proofErr w:type="spellStart"/>
      <w:r w:rsidRPr="009D7A0B">
        <w:rPr>
          <w:b/>
          <w:bCs/>
        </w:rPr>
        <w:t>msb</w:t>
      </w:r>
      <w:proofErr w:type="spellEnd"/>
      <w:r>
        <w:t xml:space="preserve"> of het </w:t>
      </w:r>
      <w:r w:rsidRPr="009D7A0B">
        <w:rPr>
          <w:b/>
          <w:bCs/>
        </w:rPr>
        <w:t>positief</w:t>
      </w:r>
      <w:r>
        <w:t xml:space="preserve"> of </w:t>
      </w:r>
      <w:r w:rsidRPr="009D7A0B">
        <w:rPr>
          <w:b/>
          <w:bCs/>
        </w:rPr>
        <w:t>negatief</w:t>
      </w:r>
      <w:r>
        <w:t xml:space="preserve"> is.</w:t>
      </w:r>
    </w:p>
    <w:p w14:paraId="4E6B1A46" w14:textId="6599D006" w:rsidR="00565FAC" w:rsidRDefault="00565FAC" w:rsidP="00090155">
      <w:pPr>
        <w:pStyle w:val="Lijstalinea"/>
        <w:numPr>
          <w:ilvl w:val="0"/>
          <w:numId w:val="55"/>
        </w:numPr>
        <w:ind w:left="284" w:hanging="284"/>
      </w:pPr>
      <w:r>
        <w:t xml:space="preserve">Daarna nemen we de </w:t>
      </w:r>
      <w:r w:rsidRPr="009D7A0B">
        <w:rPr>
          <w:b/>
          <w:bCs/>
        </w:rPr>
        <w:t>eerste 8 cijfers</w:t>
      </w:r>
      <w:r>
        <w:t xml:space="preserve"> </w:t>
      </w:r>
      <w:r w:rsidRPr="009D7A0B">
        <w:rPr>
          <w:b/>
          <w:bCs/>
        </w:rPr>
        <w:t xml:space="preserve">na ons </w:t>
      </w:r>
      <w:proofErr w:type="spellStart"/>
      <w:r w:rsidRPr="009D7A0B">
        <w:rPr>
          <w:b/>
          <w:bCs/>
        </w:rPr>
        <w:t>msb</w:t>
      </w:r>
      <w:proofErr w:type="spellEnd"/>
      <w:r>
        <w:t xml:space="preserve"> en dat wordt dan ons </w:t>
      </w:r>
      <w:r w:rsidRPr="009D7A0B">
        <w:rPr>
          <w:b/>
          <w:bCs/>
        </w:rPr>
        <w:t>exponent</w:t>
      </w:r>
      <w:r>
        <w:t xml:space="preserve">. Eerst moeten we het nog omzetten naar een </w:t>
      </w:r>
      <w:r w:rsidRPr="009D7A0B">
        <w:rPr>
          <w:b/>
          <w:bCs/>
        </w:rPr>
        <w:t>geheel getal</w:t>
      </w:r>
      <w:r>
        <w:t>.</w:t>
      </w:r>
      <w:r w:rsidR="002939FF">
        <w:t xml:space="preserve"> Eenmaal dat gedaan </w:t>
      </w:r>
      <w:r w:rsidR="002939FF" w:rsidRPr="009D7A0B">
        <w:rPr>
          <w:b/>
          <w:bCs/>
        </w:rPr>
        <w:t>trekken we er 127 van af</w:t>
      </w:r>
      <w:r w:rsidR="002939FF">
        <w:t>.</w:t>
      </w:r>
    </w:p>
    <w:p w14:paraId="71862DD2" w14:textId="17276D44" w:rsidR="00565FAC" w:rsidRDefault="00565FAC" w:rsidP="00090155">
      <w:pPr>
        <w:pStyle w:val="Lijstalinea"/>
        <w:numPr>
          <w:ilvl w:val="0"/>
          <w:numId w:val="55"/>
        </w:numPr>
        <w:ind w:left="284" w:hanging="284"/>
      </w:pPr>
      <w:r>
        <w:t xml:space="preserve">Vervolgens zijn alle cijfers achter die </w:t>
      </w:r>
      <w:r w:rsidRPr="009D7A0B">
        <w:rPr>
          <w:b/>
          <w:bCs/>
        </w:rPr>
        <w:t>8 cijfers onze mantisse</w:t>
      </w:r>
      <w:r w:rsidR="006670A9">
        <w:t xml:space="preserve">. Eenmaal we dat getal hebben plaatsen we een </w:t>
      </w:r>
      <w:r w:rsidR="006670A9" w:rsidRPr="009D7A0B">
        <w:rPr>
          <w:b/>
          <w:bCs/>
        </w:rPr>
        <w:t>komma</w:t>
      </w:r>
      <w:r w:rsidR="006670A9">
        <w:t xml:space="preserve"> voor </w:t>
      </w:r>
      <w:r w:rsidR="006670A9" w:rsidRPr="009D7A0B">
        <w:rPr>
          <w:b/>
          <w:bCs/>
        </w:rPr>
        <w:t xml:space="preserve">onze </w:t>
      </w:r>
      <w:proofErr w:type="spellStart"/>
      <w:r w:rsidR="006670A9" w:rsidRPr="009D7A0B">
        <w:rPr>
          <w:b/>
          <w:bCs/>
        </w:rPr>
        <w:t>msb</w:t>
      </w:r>
      <w:proofErr w:type="spellEnd"/>
      <w:r w:rsidR="006670A9">
        <w:t xml:space="preserve"> en een </w:t>
      </w:r>
      <w:r w:rsidR="006670A9" w:rsidRPr="009D7A0B">
        <w:rPr>
          <w:b/>
          <w:bCs/>
        </w:rPr>
        <w:t>één</w:t>
      </w:r>
      <w:r w:rsidR="006670A9">
        <w:t xml:space="preserve">. </w:t>
      </w:r>
      <w:r w:rsidR="00090155">
        <w:t xml:space="preserve">We </w:t>
      </w:r>
      <w:r w:rsidR="00090155" w:rsidRPr="009D7A0B">
        <w:rPr>
          <w:b/>
          <w:bCs/>
        </w:rPr>
        <w:t>berekenen</w:t>
      </w:r>
      <w:r w:rsidR="00090155">
        <w:t xml:space="preserve"> het gedeelte achter de </w:t>
      </w:r>
      <w:r w:rsidR="00090155" w:rsidRPr="009D7A0B">
        <w:rPr>
          <w:b/>
          <w:bCs/>
        </w:rPr>
        <w:t xml:space="preserve">komma en </w:t>
      </w:r>
      <w:proofErr w:type="spellStart"/>
      <w:r w:rsidR="00090155" w:rsidRPr="009D7A0B">
        <w:rPr>
          <w:b/>
          <w:bCs/>
        </w:rPr>
        <w:t>vermedigvulgdigen</w:t>
      </w:r>
      <w:proofErr w:type="spellEnd"/>
      <w:r w:rsidR="00090155">
        <w:t xml:space="preserve"> het met onze exponent met grondtal </w:t>
      </w:r>
      <w:r w:rsidR="00090155" w:rsidRPr="009D7A0B">
        <w:rPr>
          <w:b/>
          <w:bCs/>
        </w:rPr>
        <w:t>2</w:t>
      </w:r>
      <w:r w:rsidR="00090155">
        <w:t>.</w:t>
      </w:r>
    </w:p>
    <w:p w14:paraId="74099FC5" w14:textId="77777777" w:rsidR="00E52EC0" w:rsidRPr="00E52EC0" w:rsidRDefault="00E52EC0" w:rsidP="00E52EC0">
      <w:pPr>
        <w:pStyle w:val="Lijstalinea"/>
        <w:tabs>
          <w:tab w:val="left" w:pos="2268"/>
        </w:tabs>
        <w:jc w:val="center"/>
        <w:rPr>
          <w:b/>
          <w:bCs/>
          <w:color w:val="70AD47" w:themeColor="accent6"/>
        </w:rPr>
      </w:pPr>
      <w:r w:rsidRPr="00E52EC0">
        <w:rPr>
          <w:b/>
          <w:bCs/>
          <w:color w:val="70AD47" w:themeColor="accent6"/>
        </w:rPr>
        <w:t>Zie Exceldocument ‘soorten binaire bewerkingen’</w:t>
      </w:r>
    </w:p>
    <w:p w14:paraId="727E582D" w14:textId="77777777" w:rsidR="00E52EC0" w:rsidRPr="0021252D" w:rsidRDefault="00E52EC0" w:rsidP="00E52EC0">
      <w:pPr>
        <w:pStyle w:val="Lijstalinea"/>
        <w:ind w:left="284"/>
      </w:pPr>
    </w:p>
    <w:p w14:paraId="635CA48B" w14:textId="511D33CE" w:rsidR="00991BCA" w:rsidRDefault="00991BCA" w:rsidP="00991BCA">
      <w:pPr>
        <w:pStyle w:val="Kop1"/>
      </w:pPr>
      <w:bookmarkStart w:id="16" w:name="_Toc155261029"/>
      <w:r>
        <w:lastRenderedPageBreak/>
        <w:t>Hoofdstuk 2 logische poorten</w:t>
      </w:r>
      <w:bookmarkEnd w:id="16"/>
    </w:p>
    <w:p w14:paraId="079D7614" w14:textId="1610B2E9" w:rsidR="00991BCA" w:rsidRDefault="00991BCA" w:rsidP="00E23D64">
      <w:pPr>
        <w:pStyle w:val="Kop2"/>
      </w:pPr>
      <w:bookmarkStart w:id="17" w:name="_Toc155261030"/>
      <w:r>
        <w:t>Overzicht van een logische poort</w:t>
      </w:r>
      <w:bookmarkEnd w:id="17"/>
    </w:p>
    <w:p w14:paraId="5EAAB559" w14:textId="67C190DB" w:rsidR="00591251" w:rsidRDefault="00591251" w:rsidP="006D59A9">
      <w:pPr>
        <w:pStyle w:val="Geenafstand"/>
      </w:pPr>
      <w:r>
        <w:t>Wat is een logische poort?</w:t>
      </w:r>
    </w:p>
    <w:p w14:paraId="1533521F" w14:textId="03DE0D13" w:rsidR="00591251" w:rsidRDefault="00591251" w:rsidP="007F409E">
      <w:pPr>
        <w:pStyle w:val="Lijstalinea"/>
        <w:numPr>
          <w:ilvl w:val="0"/>
          <w:numId w:val="28"/>
        </w:numPr>
        <w:ind w:left="284" w:hanging="284"/>
      </w:pPr>
      <w:r>
        <w:t>Een elektronische schakeling</w:t>
      </w:r>
    </w:p>
    <w:p w14:paraId="4279E940" w14:textId="4F427651" w:rsidR="00591251" w:rsidRDefault="00E0358F" w:rsidP="007F409E">
      <w:pPr>
        <w:pStyle w:val="Lijstalinea"/>
        <w:numPr>
          <w:ilvl w:val="0"/>
          <w:numId w:val="28"/>
        </w:numPr>
        <w:ind w:left="284" w:hanging="284"/>
      </w:pPr>
      <w:r>
        <w:t>Je kan er fancy dingen mee doen</w:t>
      </w:r>
    </w:p>
    <w:p w14:paraId="04A3397A" w14:textId="3E00625E" w:rsidR="006D59A9" w:rsidRDefault="006D59A9" w:rsidP="00991BCA">
      <w:r>
        <w:t xml:space="preserve">Transistor = spel om logische poorten te maken. </w:t>
      </w:r>
    </w:p>
    <w:p w14:paraId="1B5350E3" w14:textId="4AA468A9" w:rsidR="006D59A9" w:rsidRDefault="006D59A9" w:rsidP="00991BCA"/>
    <w:p w14:paraId="3483075C" w14:textId="0EF2C1B4" w:rsidR="00FD39F8" w:rsidRDefault="00FD39F8" w:rsidP="00C11672">
      <w:pPr>
        <w:pStyle w:val="Geenafstand"/>
      </w:pPr>
      <w:r>
        <w:t>Wat zijn de eigenschappen van een logische poort?</w:t>
      </w:r>
    </w:p>
    <w:p w14:paraId="4D073EB6" w14:textId="029AEF0F" w:rsidR="00FD39F8" w:rsidRDefault="00DF5121" w:rsidP="004953FE">
      <w:pPr>
        <w:pStyle w:val="Lijstalinea"/>
        <w:numPr>
          <w:ilvl w:val="0"/>
          <w:numId w:val="29"/>
        </w:numPr>
        <w:ind w:left="284" w:hanging="284"/>
      </w:pPr>
      <w:r w:rsidRPr="00DF5121">
        <w:rPr>
          <w:noProof/>
        </w:rPr>
        <w:drawing>
          <wp:anchor distT="0" distB="0" distL="114300" distR="114300" simplePos="0" relativeHeight="251667456" behindDoc="1" locked="0" layoutInCell="1" allowOverlap="1" wp14:anchorId="5D101538" wp14:editId="74F0799C">
            <wp:simplePos x="0" y="0"/>
            <wp:positionH relativeFrom="column">
              <wp:posOffset>4479676</wp:posOffset>
            </wp:positionH>
            <wp:positionV relativeFrom="paragraph">
              <wp:posOffset>87216</wp:posOffset>
            </wp:positionV>
            <wp:extent cx="1150620" cy="548640"/>
            <wp:effectExtent l="0" t="0" r="0" b="0"/>
            <wp:wrapTight wrapText="bothSides">
              <wp:wrapPolygon edited="0">
                <wp:start x="0" y="0"/>
                <wp:lineTo x="0" y="21000"/>
                <wp:lineTo x="21099" y="21000"/>
                <wp:lineTo x="21099" y="0"/>
                <wp:lineTo x="0" y="0"/>
              </wp:wrapPolygon>
            </wp:wrapTight>
            <wp:docPr id="671244172" name="Afbeelding 1" descr="Afbeelding met diagram, Lettertype, lijn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44172" name="Afbeelding 1" descr="Afbeelding met diagram, Lettertype, lijn, ontwerp&#10;&#10;Automatisch gegenereerde beschrijvi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062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56E2">
        <w:t>Eén</w:t>
      </w:r>
      <w:r w:rsidR="00FD39F8">
        <w:t xml:space="preserve"> of meer ingangen</w:t>
      </w:r>
      <w:r w:rsidR="004953FE">
        <w:t xml:space="preserve"> en e</w:t>
      </w:r>
      <w:r w:rsidR="00FD39F8">
        <w:t>xact één uitgang</w:t>
      </w:r>
      <w:r>
        <w:t xml:space="preserve"> </w:t>
      </w:r>
    </w:p>
    <w:p w14:paraId="00689312" w14:textId="11970AEC" w:rsidR="00FD39F8" w:rsidRDefault="00FD39F8" w:rsidP="00C11672">
      <w:pPr>
        <w:pStyle w:val="Lijstalinea"/>
        <w:numPr>
          <w:ilvl w:val="0"/>
          <w:numId w:val="29"/>
        </w:numPr>
        <w:ind w:left="284" w:hanging="284"/>
      </w:pPr>
      <w:r>
        <w:t xml:space="preserve">Mogelijk waardes: 0 en 1 </w:t>
      </w:r>
    </w:p>
    <w:p w14:paraId="5E44A12F" w14:textId="31356532" w:rsidR="00FD39F8" w:rsidRDefault="00C11672" w:rsidP="00C11672">
      <w:pPr>
        <w:pStyle w:val="Lijstalinea"/>
        <w:numPr>
          <w:ilvl w:val="0"/>
          <w:numId w:val="29"/>
        </w:numPr>
        <w:ind w:left="284" w:hanging="284"/>
      </w:pPr>
      <w:r>
        <w:t>Waarde uitgang hangt af van waarde ingang.</w:t>
      </w:r>
    </w:p>
    <w:p w14:paraId="53520896" w14:textId="1B497DDB" w:rsidR="00DF5121" w:rsidRDefault="00DF5121" w:rsidP="00C11672">
      <w:pPr>
        <w:pStyle w:val="Lijstalinea"/>
        <w:numPr>
          <w:ilvl w:val="0"/>
          <w:numId w:val="29"/>
        </w:numPr>
        <w:ind w:left="284" w:hanging="284"/>
      </w:pPr>
      <w:r>
        <w:t xml:space="preserve">Je kan maar twee dingen </w:t>
      </w:r>
      <w:r w:rsidR="003935E4">
        <w:t xml:space="preserve">hangen aan je ingang: veel stroom (0) of weinig stroom (1). </w:t>
      </w:r>
    </w:p>
    <w:p w14:paraId="2CC7A727" w14:textId="77777777" w:rsidR="003935E4" w:rsidRDefault="003935E4" w:rsidP="003935E4"/>
    <w:p w14:paraId="20B1F21D" w14:textId="3C77083A" w:rsidR="003935E4" w:rsidRDefault="004953FE" w:rsidP="00856152">
      <w:pPr>
        <w:pStyle w:val="Geenafstand"/>
      </w:pPr>
      <w:r>
        <w:t>Wat is waarheidstabel?</w:t>
      </w:r>
    </w:p>
    <w:p w14:paraId="680EAEB4" w14:textId="38C3E2C0" w:rsidR="00B54268" w:rsidRDefault="00E9470F" w:rsidP="003935E4">
      <w:r>
        <w:t>Een tabel van alle mogelijke waardes</w:t>
      </w:r>
    </w:p>
    <w:p w14:paraId="0414FF62" w14:textId="666321CC" w:rsidR="00991BCA" w:rsidRDefault="00991BCA" w:rsidP="00E23D64">
      <w:pPr>
        <w:pStyle w:val="Kop2"/>
      </w:pPr>
      <w:bookmarkStart w:id="18" w:name="_Toc155261031"/>
      <w:r>
        <w:t>Basispoorten</w:t>
      </w:r>
      <w:bookmarkEnd w:id="18"/>
    </w:p>
    <w:p w14:paraId="565BEA3E" w14:textId="750AD3BC" w:rsidR="00A3382C" w:rsidRDefault="00A3382C" w:rsidP="0005455A">
      <w:pPr>
        <w:pStyle w:val="Kop3"/>
      </w:pPr>
      <w:bookmarkStart w:id="19" w:name="_Toc155261032"/>
      <w:r>
        <w:t>De NIET-poort</w:t>
      </w:r>
      <w:bookmarkEnd w:id="19"/>
    </w:p>
    <w:p w14:paraId="38C1378C" w14:textId="63A89403" w:rsidR="0005455A" w:rsidRDefault="007445AB" w:rsidP="0005455A">
      <w:r w:rsidRPr="007445AB">
        <w:rPr>
          <w:noProof/>
        </w:rPr>
        <w:drawing>
          <wp:inline distT="0" distB="0" distL="0" distR="0" wp14:anchorId="55432E60" wp14:editId="32F77CB4">
            <wp:extent cx="2824725" cy="1579418"/>
            <wp:effectExtent l="0" t="0" r="0" b="0"/>
            <wp:docPr id="2129549092" name="Afbeelding 1" descr="Afbeelding met tekst, diagram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49092" name="Afbeelding 1" descr="Afbeelding met tekst, diagram, schermopname&#10;&#10;Automatisch gegenereerde beschrijvi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4027" cy="159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E3B9" w14:textId="6D18AE24" w:rsidR="007445AB" w:rsidRDefault="007445AB" w:rsidP="0005455A">
      <w:r>
        <w:t xml:space="preserve">We krijgen het omgekeerde aan de uitgang. 0 </w:t>
      </w:r>
      <w:r>
        <w:sym w:font="Wingdings" w:char="F0E0"/>
      </w:r>
      <w:r>
        <w:t xml:space="preserve"> 1 en 1 </w:t>
      </w:r>
      <w:r>
        <w:sym w:font="Wingdings" w:char="F0E0"/>
      </w:r>
      <w:r>
        <w:t xml:space="preserve"> 0 aan de uitgang. </w:t>
      </w:r>
    </w:p>
    <w:p w14:paraId="358A9347" w14:textId="31794793" w:rsidR="00B64F14" w:rsidRDefault="00B64F14" w:rsidP="0005455A">
      <w:r>
        <w:t xml:space="preserve">Hier heb je twee rijen. </w:t>
      </w:r>
    </w:p>
    <w:p w14:paraId="7F7A7E5E" w14:textId="77777777" w:rsidR="004953FE" w:rsidRPr="0005455A" w:rsidRDefault="004953FE" w:rsidP="0005455A"/>
    <w:p w14:paraId="648D968F" w14:textId="4B4069C0" w:rsidR="00A3382C" w:rsidRDefault="00A3382C" w:rsidP="0005455A">
      <w:pPr>
        <w:pStyle w:val="Kop3"/>
      </w:pPr>
      <w:bookmarkStart w:id="20" w:name="_Toc155261033"/>
      <w:r>
        <w:t>De EN-poort</w:t>
      </w:r>
      <w:bookmarkEnd w:id="20"/>
    </w:p>
    <w:p w14:paraId="74CF4E50" w14:textId="536CE0BD" w:rsidR="006764B5" w:rsidRDefault="003F761F" w:rsidP="006764B5">
      <w:r w:rsidRPr="003F761F">
        <w:rPr>
          <w:noProof/>
        </w:rPr>
        <w:drawing>
          <wp:inline distT="0" distB="0" distL="0" distR="0" wp14:anchorId="12F6974B" wp14:editId="3DFD6951">
            <wp:extent cx="2798777" cy="1911928"/>
            <wp:effectExtent l="0" t="0" r="0" b="0"/>
            <wp:docPr id="882038311" name="Afbeelding 1" descr="Afbeelding met tekst, schermopname, nummer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38311" name="Afbeelding 1" descr="Afbeelding met tekst, schermopname, nummer, diagram&#10;&#10;Automatisch gegenereerde beschrijvi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7555" cy="193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3292" w14:textId="59F482A6" w:rsidR="003F761F" w:rsidRDefault="003F761F" w:rsidP="006764B5">
      <w:r>
        <w:t xml:space="preserve">Hier moet de A en de B waar zijn zodat de uitgang één omvat. </w:t>
      </w:r>
    </w:p>
    <w:p w14:paraId="39248061" w14:textId="317CB074" w:rsidR="001B41E5" w:rsidRPr="006764B5" w:rsidRDefault="00B64F14" w:rsidP="006764B5">
      <w:r>
        <w:t>Hier heb je vier rijen</w:t>
      </w:r>
    </w:p>
    <w:p w14:paraId="238E9F87" w14:textId="112ED692" w:rsidR="00A3382C" w:rsidRDefault="00A3382C" w:rsidP="0005455A">
      <w:pPr>
        <w:pStyle w:val="Kop3"/>
      </w:pPr>
      <w:bookmarkStart w:id="21" w:name="_Toc155261034"/>
      <w:r>
        <w:lastRenderedPageBreak/>
        <w:t>De OF-poort</w:t>
      </w:r>
      <w:bookmarkEnd w:id="21"/>
    </w:p>
    <w:p w14:paraId="65FC6AC0" w14:textId="35EDA5D2" w:rsidR="00AF3F3D" w:rsidRDefault="00AF3F3D" w:rsidP="00AF3F3D">
      <w:r w:rsidRPr="00AF3F3D">
        <w:rPr>
          <w:noProof/>
        </w:rPr>
        <w:drawing>
          <wp:inline distT="0" distB="0" distL="0" distR="0" wp14:anchorId="78FF47EC" wp14:editId="7FBA74BC">
            <wp:extent cx="3854182" cy="2618509"/>
            <wp:effectExtent l="0" t="0" r="0" b="0"/>
            <wp:docPr id="1077889440" name="Afbeelding 1" descr="Afbeelding met tekst, schermopname, nummer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89440" name="Afbeelding 1" descr="Afbeelding met tekst, schermopname, nummer, diagram&#10;&#10;Automatisch gegenereerde beschrijvi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1867" cy="26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CE65" w14:textId="699B7F79" w:rsidR="00AF3F3D" w:rsidRDefault="00AF3F3D" w:rsidP="00AF3F3D">
      <w:r w:rsidRPr="00AF3F3D">
        <w:t>Hier moet of A of B waar z</w:t>
      </w:r>
      <w:r>
        <w:t>ijn</w:t>
      </w:r>
      <w:r w:rsidR="00B64F14">
        <w:t xml:space="preserve"> om een één uit te komen. </w:t>
      </w:r>
    </w:p>
    <w:p w14:paraId="0B1A60A9" w14:textId="0B3D99A0" w:rsidR="00B64F14" w:rsidRPr="00AF3F3D" w:rsidRDefault="00B64F14" w:rsidP="00AF3F3D">
      <w:r>
        <w:t>Hier heb je vier rijen.</w:t>
      </w:r>
    </w:p>
    <w:p w14:paraId="5735438D" w14:textId="10819EC0" w:rsidR="00A3382C" w:rsidRDefault="00A3382C" w:rsidP="0005455A">
      <w:pPr>
        <w:pStyle w:val="Kop3"/>
      </w:pPr>
      <w:bookmarkStart w:id="22" w:name="_Toc155261035"/>
      <w:r>
        <w:t>De XOR-poort</w:t>
      </w:r>
      <w:bookmarkEnd w:id="22"/>
    </w:p>
    <w:p w14:paraId="1E134BD2" w14:textId="2F08FA04" w:rsidR="00655B97" w:rsidRDefault="00655B97" w:rsidP="00655B97">
      <w:r w:rsidRPr="00655B97">
        <w:rPr>
          <w:noProof/>
        </w:rPr>
        <w:drawing>
          <wp:inline distT="0" distB="0" distL="0" distR="0" wp14:anchorId="066C4645" wp14:editId="6F580B9E">
            <wp:extent cx="4693416" cy="2029691"/>
            <wp:effectExtent l="0" t="0" r="0" b="0"/>
            <wp:docPr id="1742420603" name="Afbeelding 1" descr="Afbeelding met tekst, schermopname, diagram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20603" name="Afbeelding 1" descr="Afbeelding met tekst, schermopname, diagram, Lettertype&#10;&#10;Automatisch gegenereerde beschrijvi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6755" cy="204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F366" w14:textId="6FCB0859" w:rsidR="00655B97" w:rsidRDefault="00655B97" w:rsidP="00655B97">
      <w:r w:rsidRPr="00655B97">
        <w:t>Hier moet of A of B waar z</w:t>
      </w:r>
      <w:r>
        <w:t>ijn om één uit te komen</w:t>
      </w:r>
      <w:r w:rsidR="005E5EE3">
        <w:t xml:space="preserve">. </w:t>
      </w:r>
      <w:r w:rsidR="005E5EE3" w:rsidRPr="005E5EE3">
        <w:t xml:space="preserve">Beide A en B die 0 </w:t>
      </w:r>
      <w:r w:rsidR="005E5EE3">
        <w:t xml:space="preserve">of 1 zijn is niet ok. </w:t>
      </w:r>
    </w:p>
    <w:p w14:paraId="7F15A788" w14:textId="558F98DF" w:rsidR="005E5EE3" w:rsidRDefault="005E5EE3" w:rsidP="00655B97">
      <w:r>
        <w:t xml:space="preserve">Hier heb je vier rijen. </w:t>
      </w:r>
    </w:p>
    <w:p w14:paraId="201DAEA6" w14:textId="77777777" w:rsidR="00BA09DD" w:rsidRPr="005E5EE3" w:rsidRDefault="00BA09DD" w:rsidP="00655B97"/>
    <w:p w14:paraId="2BD7D69D" w14:textId="57756822" w:rsidR="00A3382C" w:rsidRDefault="0005455A" w:rsidP="0005455A">
      <w:pPr>
        <w:pStyle w:val="Kop3"/>
      </w:pPr>
      <w:bookmarkStart w:id="23" w:name="_Toc155261036"/>
      <w:r>
        <w:t xml:space="preserve">De </w:t>
      </w:r>
      <w:r w:rsidRPr="0005455A">
        <w:t>NEN-poort</w:t>
      </w:r>
      <w:r w:rsidR="00BA09DD">
        <w:t xml:space="preserve"> en NOR-poort</w:t>
      </w:r>
      <w:bookmarkEnd w:id="23"/>
    </w:p>
    <w:p w14:paraId="0B19FFE0" w14:textId="45136456" w:rsidR="00BA09DD" w:rsidRDefault="005A4DB4" w:rsidP="00BA09DD">
      <w:r>
        <w:rPr>
          <w:noProof/>
        </w:rPr>
        <w:pict w14:anchorId="13FD1428">
          <v:shape id="_x0000_s1038" type="#_x0000_t32" style="position:absolute;left:0;text-align:left;margin-left:147.3pt;margin-top:123.65pt;width:0;height:71pt;flip:y;z-index:251713536" o:connectortype="straight">
            <v:stroke endarrow="block"/>
          </v:shape>
        </w:pict>
      </w:r>
      <w:r w:rsidR="00BA09DD" w:rsidRPr="00BA09DD">
        <w:rPr>
          <w:noProof/>
        </w:rPr>
        <w:drawing>
          <wp:inline distT="0" distB="0" distL="0" distR="0" wp14:anchorId="3BF2876D" wp14:editId="7B6DB1FB">
            <wp:extent cx="6066811" cy="1939636"/>
            <wp:effectExtent l="0" t="0" r="0" b="0"/>
            <wp:docPr id="558259666" name="Afbeelding 1" descr="Afbeelding met tekst, schermopname, diagram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59666" name="Afbeelding 1" descr="Afbeelding met tekst, schermopname, diagram, Lettertype&#10;&#10;Automatisch gegenereerde beschrijving"/>
                    <pic:cNvPicPr/>
                  </pic:nvPicPr>
                  <pic:blipFill rotWithShape="1">
                    <a:blip r:embed="rId29"/>
                    <a:srcRect b="47209"/>
                    <a:stretch/>
                  </pic:blipFill>
                  <pic:spPr bwMode="auto">
                    <a:xfrm>
                      <a:off x="0" y="0"/>
                      <a:ext cx="6125171" cy="1958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03B9D" w14:textId="0D6A4331" w:rsidR="00BA09DD" w:rsidRDefault="001069F6" w:rsidP="00BA09DD">
      <w:r>
        <w:t>Hier werkt het omgekeerd. NEN = niet EN. A en B mogen niet allebei waar zijn</w:t>
      </w:r>
      <w:r w:rsidR="000225E3">
        <w:t xml:space="preserve">. Als A of B waar is, is het waar. Maar allebei waar = het omgekeerde. </w:t>
      </w:r>
    </w:p>
    <w:p w14:paraId="28D49DEE" w14:textId="5F045A91" w:rsidR="00681A49" w:rsidRDefault="00681A49" w:rsidP="00BA09DD"/>
    <w:p w14:paraId="27F569B9" w14:textId="6C0EC284" w:rsidR="00C8707F" w:rsidRDefault="00681A49" w:rsidP="00BA09DD">
      <w:r>
        <w:t>DE BOLLETJES KEREN DE WAARDE OM.</w:t>
      </w:r>
    </w:p>
    <w:p w14:paraId="615A127B" w14:textId="636F4E8E" w:rsidR="00C8707F" w:rsidRDefault="00C8707F" w:rsidP="00BA09DD">
      <w:r>
        <w:t>POORTEN KUNNEN TEKENEN.</w:t>
      </w:r>
    </w:p>
    <w:p w14:paraId="67C6D345" w14:textId="77777777" w:rsidR="002949FD" w:rsidRDefault="002949FD" w:rsidP="00BA09DD"/>
    <w:p w14:paraId="1864B103" w14:textId="5E9D2B01" w:rsidR="002949FD" w:rsidRDefault="002949FD" w:rsidP="002949FD">
      <w:pPr>
        <w:pStyle w:val="Kop3"/>
      </w:pPr>
      <w:bookmarkStart w:id="24" w:name="_Toc155261037"/>
      <w:r>
        <w:lastRenderedPageBreak/>
        <w:t>De NOR-poort</w:t>
      </w:r>
      <w:bookmarkEnd w:id="24"/>
    </w:p>
    <w:p w14:paraId="649816BD" w14:textId="5597402E" w:rsidR="005D23D1" w:rsidRDefault="005D23D1" w:rsidP="005D23D1">
      <w:r w:rsidRPr="005D23D1">
        <w:rPr>
          <w:noProof/>
        </w:rPr>
        <w:drawing>
          <wp:inline distT="0" distB="0" distL="0" distR="0" wp14:anchorId="26860DC3" wp14:editId="2845378D">
            <wp:extent cx="6120130" cy="1863725"/>
            <wp:effectExtent l="0" t="0" r="0" b="0"/>
            <wp:docPr id="1449623740" name="Afbeelding 1" descr="Afbeelding met tekst, schermopname, diagram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23740" name="Afbeelding 1" descr="Afbeelding met tekst, schermopname, diagram, Lettertype&#10;&#10;Automatisch gegenereerde beschrijvi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B15D" w14:textId="5D36199F" w:rsidR="005D23D1" w:rsidRPr="005D23D1" w:rsidRDefault="005D23D1" w:rsidP="005D23D1">
      <w:r>
        <w:t xml:space="preserve">De NOR heeft 0 als uitkomst als één van de twee waar is. Zijn ze beide niet waar? Is het waar. </w:t>
      </w:r>
    </w:p>
    <w:p w14:paraId="6FAEF305" w14:textId="77777777" w:rsidR="006C76B2" w:rsidRDefault="006C76B2" w:rsidP="00BA09DD"/>
    <w:p w14:paraId="45C9361D" w14:textId="47289D41" w:rsidR="006C76B2" w:rsidRDefault="006C76B2" w:rsidP="006C76B2">
      <w:pPr>
        <w:pStyle w:val="Kop3"/>
      </w:pPr>
      <w:bookmarkStart w:id="25" w:name="_Toc155261038"/>
      <w:r>
        <w:t>Samenvatting</w:t>
      </w:r>
      <w:r w:rsidR="002F5017">
        <w:t xml:space="preserve"> poorten</w:t>
      </w:r>
      <w:bookmarkEnd w:id="25"/>
    </w:p>
    <w:p w14:paraId="2108144A" w14:textId="28DBCE4A" w:rsidR="006C76B2" w:rsidRDefault="006C76B2" w:rsidP="00BA09DD">
      <w:r w:rsidRPr="006C76B2">
        <w:rPr>
          <w:noProof/>
        </w:rPr>
        <w:drawing>
          <wp:inline distT="0" distB="0" distL="0" distR="0" wp14:anchorId="1385A2E9" wp14:editId="1AE7571C">
            <wp:extent cx="3257860" cy="2763982"/>
            <wp:effectExtent l="0" t="0" r="0" b="0"/>
            <wp:docPr id="359684624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84624" name="Afbeelding 1" descr="Afbeelding met tekst, schermopname, Lettertype, nummer&#10;&#10;Automatisch gegenereerde beschrijvi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8443" cy="278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B39C" w14:textId="6976B951" w:rsidR="003637C9" w:rsidRPr="00E52EC0" w:rsidRDefault="003637C9" w:rsidP="003637C9">
      <w:pPr>
        <w:pStyle w:val="Lijstalinea"/>
        <w:tabs>
          <w:tab w:val="left" w:pos="2268"/>
        </w:tabs>
        <w:jc w:val="center"/>
        <w:rPr>
          <w:b/>
          <w:bCs/>
          <w:color w:val="70AD47" w:themeColor="accent6"/>
        </w:rPr>
      </w:pPr>
      <w:r w:rsidRPr="00E52EC0">
        <w:rPr>
          <w:b/>
          <w:bCs/>
          <w:color w:val="70AD47" w:themeColor="accent6"/>
        </w:rPr>
        <w:t>Zie Exceldocument ‘</w:t>
      </w:r>
      <w:r w:rsidR="00E82410">
        <w:rPr>
          <w:b/>
          <w:bCs/>
          <w:color w:val="70AD47" w:themeColor="accent6"/>
        </w:rPr>
        <w:t>oefeningen logische poorten’</w:t>
      </w:r>
    </w:p>
    <w:p w14:paraId="3F782915" w14:textId="77777777" w:rsidR="0057361A" w:rsidRDefault="0057361A" w:rsidP="00BA09DD"/>
    <w:p w14:paraId="4E1C3940" w14:textId="429996A6" w:rsidR="002F33B3" w:rsidRDefault="002F33B3" w:rsidP="002F33B3">
      <w:pPr>
        <w:pStyle w:val="Kop3"/>
      </w:pPr>
      <w:bookmarkStart w:id="26" w:name="_Toc155261039"/>
      <w:r>
        <w:t>tri-state-buffer</w:t>
      </w:r>
      <w:bookmarkEnd w:id="26"/>
    </w:p>
    <w:p w14:paraId="47F578D9" w14:textId="6C3006EA" w:rsidR="00431D37" w:rsidRDefault="00431D37" w:rsidP="00431D37">
      <w:pPr>
        <w:pStyle w:val="Geenafstand"/>
      </w:pPr>
      <w:r>
        <w:t xml:space="preserve">Wat is een tri-state-buffer? </w:t>
      </w:r>
    </w:p>
    <w:p w14:paraId="2F29BC60" w14:textId="77777777" w:rsidR="00361790" w:rsidRDefault="00361790" w:rsidP="00361790">
      <w:r w:rsidRPr="00361790">
        <w:t>Dit is een speciale poort die gebruikt wordt om kortsluiting (x/  ) op bussen te vermijden.</w:t>
      </w:r>
    </w:p>
    <w:p w14:paraId="1DCE476F" w14:textId="77777777" w:rsidR="00361790" w:rsidRDefault="00361790" w:rsidP="00361790"/>
    <w:p w14:paraId="7E0AF984" w14:textId="37268E48" w:rsidR="00361790" w:rsidRPr="00361790" w:rsidRDefault="007827EE" w:rsidP="00361790">
      <w:r w:rsidRPr="007827EE">
        <w:rPr>
          <w:noProof/>
        </w:rPr>
        <w:drawing>
          <wp:inline distT="0" distB="0" distL="0" distR="0" wp14:anchorId="5D2D33A0" wp14:editId="0420ED79">
            <wp:extent cx="4239491" cy="1585300"/>
            <wp:effectExtent l="0" t="0" r="0" b="0"/>
            <wp:docPr id="1150357321" name="Afbeelding 1" descr="Afbeelding met tekst, Lettertype, schermopname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57321" name="Afbeelding 1" descr="Afbeelding met tekst, Lettertype, schermopname, diagram&#10;&#10;Automatisch gegenereerde beschrijvi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3088" cy="159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924F" w14:textId="77777777" w:rsidR="00431D37" w:rsidRDefault="00431D37" w:rsidP="00BA09DD"/>
    <w:p w14:paraId="5BD4B03D" w14:textId="048C50E3" w:rsidR="00E12545" w:rsidRPr="00BA09DD" w:rsidRDefault="00E12545" w:rsidP="00BA09DD">
      <w:r w:rsidRPr="00E12545">
        <w:rPr>
          <w:noProof/>
        </w:rPr>
        <w:lastRenderedPageBreak/>
        <w:drawing>
          <wp:inline distT="0" distB="0" distL="0" distR="0" wp14:anchorId="1607CDDD" wp14:editId="37700258">
            <wp:extent cx="4585855" cy="1936546"/>
            <wp:effectExtent l="0" t="0" r="0" b="0"/>
            <wp:docPr id="1771659484" name="Afbeelding 1" descr="Afbeelding met tekst, schermopname, visitekaartj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59484" name="Afbeelding 1" descr="Afbeelding met tekst, schermopname, visitekaartje, Lettertype&#10;&#10;Automatisch gegenereerde beschrijvi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6409" cy="194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0E86" w14:textId="0498DB4B" w:rsidR="00681A49" w:rsidRDefault="00E0358F" w:rsidP="00681A49">
      <w:pPr>
        <w:pStyle w:val="Kop2"/>
      </w:pPr>
      <w:bookmarkStart w:id="27" w:name="_Toc155261040"/>
      <w:r w:rsidRPr="00E0358F">
        <w:t>Logische schakelingen</w:t>
      </w:r>
      <w:bookmarkEnd w:id="27"/>
    </w:p>
    <w:p w14:paraId="10C31931" w14:textId="77216D83" w:rsidR="001B59B9" w:rsidRDefault="00E3295B" w:rsidP="001B59B9">
      <w:pPr>
        <w:pStyle w:val="Geenafstand"/>
      </w:pPr>
      <w:r w:rsidRPr="00422DE6">
        <w:rPr>
          <w:noProof/>
        </w:rPr>
        <w:drawing>
          <wp:anchor distT="0" distB="0" distL="114300" distR="114300" simplePos="0" relativeHeight="251688960" behindDoc="1" locked="0" layoutInCell="1" allowOverlap="1" wp14:anchorId="1E661368" wp14:editId="734E5333">
            <wp:simplePos x="0" y="0"/>
            <wp:positionH relativeFrom="column">
              <wp:posOffset>3413815</wp:posOffset>
            </wp:positionH>
            <wp:positionV relativeFrom="paragraph">
              <wp:posOffset>11430</wp:posOffset>
            </wp:positionV>
            <wp:extent cx="1280160" cy="802640"/>
            <wp:effectExtent l="0" t="0" r="0" b="0"/>
            <wp:wrapTight wrapText="bothSides">
              <wp:wrapPolygon edited="0">
                <wp:start x="0" y="0"/>
                <wp:lineTo x="0" y="21019"/>
                <wp:lineTo x="21214" y="21019"/>
                <wp:lineTo x="21214" y="0"/>
                <wp:lineTo x="0" y="0"/>
              </wp:wrapPolygon>
            </wp:wrapTight>
            <wp:docPr id="9" name="Afbeelding 8" descr="Scannen000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8" descr="Scannen0001.tif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975" b="66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80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DE6">
        <w:t>Wat is een logische schakeling?</w:t>
      </w:r>
    </w:p>
    <w:p w14:paraId="647E5AC6" w14:textId="042BECE8" w:rsidR="00E30F50" w:rsidRDefault="00E30F50" w:rsidP="00E30F50">
      <w:r>
        <w:t>Een schakeling met meerder poorten en ingangen</w:t>
      </w:r>
    </w:p>
    <w:p w14:paraId="5F5B5AC7" w14:textId="5F253C90" w:rsidR="001B59B9" w:rsidRPr="001B59B9" w:rsidRDefault="001B59B9" w:rsidP="001B59B9"/>
    <w:p w14:paraId="1AE8F166" w14:textId="5439869A" w:rsidR="00E0358F" w:rsidRDefault="00E0358F" w:rsidP="00E0358F">
      <w:pPr>
        <w:pStyle w:val="Kop2"/>
      </w:pPr>
      <w:bookmarkStart w:id="28" w:name="_Toc155261041"/>
      <w:r w:rsidRPr="00E0358F">
        <w:t>Equivalente schakelingen</w:t>
      </w:r>
      <w:bookmarkEnd w:id="28"/>
      <w:r w:rsidRPr="00E0358F">
        <w:t> </w:t>
      </w:r>
    </w:p>
    <w:p w14:paraId="18A88249" w14:textId="2084FB17" w:rsidR="001B59B9" w:rsidRPr="001B59B9" w:rsidRDefault="001B59B9" w:rsidP="001B59B9">
      <w:pPr>
        <w:pStyle w:val="Geenafstand"/>
      </w:pPr>
      <w:r>
        <w:t>Wanneer spreken we over equivalente schakelingen?</w:t>
      </w:r>
    </w:p>
    <w:p w14:paraId="4987948B" w14:textId="2EF6F49B" w:rsidR="00E3295B" w:rsidRDefault="00E3295B" w:rsidP="001B59B9">
      <w:r w:rsidRPr="00E3295B">
        <w:rPr>
          <w:noProof/>
        </w:rPr>
        <w:drawing>
          <wp:anchor distT="0" distB="0" distL="114300" distR="114300" simplePos="0" relativeHeight="251689984" behindDoc="1" locked="0" layoutInCell="1" allowOverlap="1" wp14:anchorId="1706787F" wp14:editId="7BAA7A30">
            <wp:simplePos x="0" y="0"/>
            <wp:positionH relativeFrom="column">
              <wp:posOffset>3422015</wp:posOffset>
            </wp:positionH>
            <wp:positionV relativeFrom="paragraph">
              <wp:posOffset>241714</wp:posOffset>
            </wp:positionV>
            <wp:extent cx="2694940" cy="719455"/>
            <wp:effectExtent l="0" t="0" r="0" b="0"/>
            <wp:wrapTight wrapText="bothSides">
              <wp:wrapPolygon edited="0">
                <wp:start x="0" y="0"/>
                <wp:lineTo x="0" y="21162"/>
                <wp:lineTo x="21376" y="21162"/>
                <wp:lineTo x="21376" y="0"/>
                <wp:lineTo x="0" y="0"/>
              </wp:wrapPolygon>
            </wp:wrapTight>
            <wp:docPr id="1496702660" name="Afbeelding 1" descr="Afbeelding met diagram, Lettertype, lijn, wi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02660" name="Afbeelding 1" descr="Afbeelding met diagram, Lettertype, lijn, wit&#10;&#10;Automatisch gegenereerde beschrijvi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9B9" w:rsidRPr="001B59B9">
        <w:t xml:space="preserve">We noemen twee logische schakelingen equivalent wanneer ze </w:t>
      </w:r>
      <w:r w:rsidR="001B59B9" w:rsidRPr="001B59B9">
        <w:rPr>
          <w:b/>
          <w:bCs/>
        </w:rPr>
        <w:t xml:space="preserve">dezelfde waarheidstabel </w:t>
      </w:r>
      <w:r w:rsidR="001B59B9" w:rsidRPr="001B59B9">
        <w:t>hebben. Bijvoorbeeld:</w:t>
      </w:r>
    </w:p>
    <w:p w14:paraId="2531D1BF" w14:textId="5ED86712" w:rsidR="007C3063" w:rsidRDefault="007C3063" w:rsidP="001B59B9"/>
    <w:p w14:paraId="2D7CE222" w14:textId="70119F19" w:rsidR="00E3295B" w:rsidRDefault="00E3295B" w:rsidP="001B59B9">
      <w:r>
        <w:t>Beide schakelingen komen een uitkomst (M) uit die 0 is</w:t>
      </w:r>
    </w:p>
    <w:p w14:paraId="53629B28" w14:textId="77777777" w:rsidR="00CB5480" w:rsidRDefault="00CB5480" w:rsidP="001B59B9"/>
    <w:p w14:paraId="3C21561A" w14:textId="79BA2503" w:rsidR="00E3295B" w:rsidRPr="00E3295B" w:rsidRDefault="00E3295B" w:rsidP="00E3295B">
      <w:pPr>
        <w:pStyle w:val="Geenafstand"/>
      </w:pPr>
      <w:r w:rsidRPr="00E3295B">
        <w:t>Equivalentie bij basispoorten:</w:t>
      </w:r>
    </w:p>
    <w:p w14:paraId="201C0CFB" w14:textId="77777777" w:rsidR="007C3063" w:rsidRDefault="007C3063" w:rsidP="00E3295B">
      <w:pPr>
        <w:pStyle w:val="Lijstalinea"/>
        <w:numPr>
          <w:ilvl w:val="0"/>
          <w:numId w:val="79"/>
        </w:numPr>
      </w:pPr>
      <w:r>
        <w:t xml:space="preserve">In sommige technologieën is het alleen mogelijk om NAND- of NOR- poorten te maken met transistoren. </w:t>
      </w:r>
    </w:p>
    <w:p w14:paraId="23472723" w14:textId="77777777" w:rsidR="00E3295B" w:rsidRDefault="007C3063" w:rsidP="00E3295B">
      <w:pPr>
        <w:pStyle w:val="Lijstalinea"/>
        <w:numPr>
          <w:ilvl w:val="0"/>
          <w:numId w:val="79"/>
        </w:numPr>
      </w:pPr>
      <w:r>
        <w:t xml:space="preserve">Oplossing: de andere basispoorten bouwen als schakelingen van NAND- of </w:t>
      </w:r>
      <w:proofErr w:type="spellStart"/>
      <w:r>
        <w:t>NORpoorten</w:t>
      </w:r>
      <w:proofErr w:type="spellEnd"/>
      <w:r>
        <w:t xml:space="preserve">. </w:t>
      </w:r>
    </w:p>
    <w:p w14:paraId="6FAEE124" w14:textId="77777777" w:rsidR="00E3295B" w:rsidRDefault="00E3295B" w:rsidP="00E3295B"/>
    <w:p w14:paraId="07FFF95B" w14:textId="5CF4F226" w:rsidR="007C3063" w:rsidRPr="001B59B9" w:rsidRDefault="007C3063" w:rsidP="00E3295B"/>
    <w:p w14:paraId="1ED43AE6" w14:textId="6AA7DFFD" w:rsidR="00991BCA" w:rsidRDefault="00BD2C40" w:rsidP="00DE170D">
      <w:pPr>
        <w:pStyle w:val="Kop1"/>
      </w:pPr>
      <w:bookmarkStart w:id="29" w:name="_Toc155261042"/>
      <w:r>
        <w:lastRenderedPageBreak/>
        <w:t xml:space="preserve">Hoofdstuk 3 </w:t>
      </w:r>
      <w:r w:rsidR="00DE170D">
        <w:t>Boolealgebra</w:t>
      </w:r>
      <w:bookmarkEnd w:id="29"/>
    </w:p>
    <w:p w14:paraId="684F0442" w14:textId="77777777" w:rsidR="005F1A15" w:rsidRPr="00EC1270" w:rsidRDefault="005F1A15" w:rsidP="005F1A15">
      <w:pPr>
        <w:pStyle w:val="Kop2"/>
      </w:pPr>
      <w:bookmarkStart w:id="30" w:name="_Toc148972819"/>
      <w:bookmarkStart w:id="31" w:name="_Toc155261043"/>
      <w:r>
        <w:t>Definitie</w:t>
      </w:r>
      <w:bookmarkEnd w:id="30"/>
      <w:bookmarkEnd w:id="31"/>
    </w:p>
    <w:p w14:paraId="3A63563B" w14:textId="77777777" w:rsidR="005F1A15" w:rsidRDefault="005F1A15" w:rsidP="005F1A15">
      <w:pPr>
        <w:pStyle w:val="Geenafstand"/>
      </w:pPr>
      <w:r>
        <w:t xml:space="preserve">Wat is </w:t>
      </w:r>
      <w:proofErr w:type="spellStart"/>
      <w:r>
        <w:t>boole-algebra</w:t>
      </w:r>
      <w:proofErr w:type="spellEnd"/>
      <w:r>
        <w:t>?</w:t>
      </w:r>
    </w:p>
    <w:p w14:paraId="0FEFF1C0" w14:textId="77777777" w:rsidR="005F1A15" w:rsidRPr="00A9562C" w:rsidRDefault="005F1A15" w:rsidP="005F1A15">
      <w:r w:rsidRPr="00A9562C">
        <w:t xml:space="preserve">Een </w:t>
      </w:r>
      <w:proofErr w:type="spellStart"/>
      <w:r w:rsidRPr="00A9562C">
        <w:t>Boole-algebra</w:t>
      </w:r>
      <w:proofErr w:type="spellEnd"/>
      <w:r w:rsidRPr="00A9562C">
        <w:t xml:space="preserve"> is één specifieke algebraïsche structuur.</w:t>
      </w:r>
    </w:p>
    <w:p w14:paraId="0319FDD6" w14:textId="77777777" w:rsidR="005F1A15" w:rsidRDefault="005F1A15" w:rsidP="005F1A15"/>
    <w:p w14:paraId="172BBF3B" w14:textId="77777777" w:rsidR="005F1A15" w:rsidRDefault="005F1A15" w:rsidP="005F1A15">
      <w:pPr>
        <w:pStyle w:val="Geenafstand"/>
      </w:pPr>
      <w:r>
        <w:t xml:space="preserve">Wat zijn de eigenschappen van een </w:t>
      </w:r>
      <w:proofErr w:type="spellStart"/>
      <w:r>
        <w:t>boole-algebra</w:t>
      </w:r>
      <w:proofErr w:type="spellEnd"/>
      <w:r>
        <w:t>?</w:t>
      </w:r>
    </w:p>
    <w:p w14:paraId="0453EEAA" w14:textId="77777777" w:rsidR="005F1A15" w:rsidRDefault="005F1A15" w:rsidP="005F1A15">
      <w:pPr>
        <w:pStyle w:val="Lijstalinea"/>
        <w:numPr>
          <w:ilvl w:val="0"/>
          <w:numId w:val="61"/>
        </w:numPr>
        <w:ind w:left="284" w:hanging="284"/>
      </w:pPr>
      <w:r>
        <w:t>Afkorting: B</w:t>
      </w:r>
    </w:p>
    <w:p w14:paraId="22F7AB07" w14:textId="77777777" w:rsidR="005F1A15" w:rsidRDefault="005F1A15" w:rsidP="005F1A15">
      <w:pPr>
        <w:pStyle w:val="Lijstalinea"/>
        <w:numPr>
          <w:ilvl w:val="0"/>
          <w:numId w:val="61"/>
        </w:numPr>
        <w:ind w:left="284" w:hanging="284"/>
      </w:pPr>
      <w:r>
        <w:t xml:space="preserve">Een verzameling S die minstens twee constanten, </w:t>
      </w:r>
      <w:r w:rsidRPr="00075504">
        <w:rPr>
          <w:b/>
          <w:bCs/>
        </w:rPr>
        <w:t>0 en 1</w:t>
      </w:r>
      <w:r>
        <w:t>, bevat;</w:t>
      </w:r>
    </w:p>
    <w:p w14:paraId="1268F906" w14:textId="4C547628" w:rsidR="005F1A15" w:rsidRDefault="005F1A15" w:rsidP="005F1A15">
      <w:pPr>
        <w:pStyle w:val="Lijstalinea"/>
        <w:numPr>
          <w:ilvl w:val="0"/>
          <w:numId w:val="61"/>
        </w:numPr>
        <w:ind w:left="284" w:hanging="284"/>
      </w:pPr>
      <w:r>
        <w:t xml:space="preserve">twee </w:t>
      </w:r>
      <w:r w:rsidRPr="00F971E5">
        <w:rPr>
          <w:b/>
          <w:bCs/>
        </w:rPr>
        <w:t>binaire operatoren</w:t>
      </w:r>
      <w:r>
        <w:t xml:space="preserve"> op S: </w:t>
      </w:r>
      <w:r w:rsidRPr="005272F8">
        <w:rPr>
          <w:b/>
          <w:bCs/>
        </w:rPr>
        <w:t xml:space="preserve">+ en </w:t>
      </w:r>
      <w:r w:rsidR="00E8329D">
        <w:rPr>
          <w:b/>
          <w:bCs/>
        </w:rPr>
        <w:t>* (spreek je uit als EN niet MAAL)</w:t>
      </w:r>
      <w:r w:rsidRPr="005272F8">
        <w:rPr>
          <w:b/>
          <w:bCs/>
        </w:rPr>
        <w:t>;</w:t>
      </w:r>
    </w:p>
    <w:p w14:paraId="6026079C" w14:textId="77777777" w:rsidR="005F1A15" w:rsidRDefault="005F1A15" w:rsidP="005F1A15">
      <w:pPr>
        <w:pStyle w:val="Lijstalinea"/>
        <w:numPr>
          <w:ilvl w:val="0"/>
          <w:numId w:val="61"/>
        </w:numPr>
        <w:ind w:left="284" w:hanging="284"/>
      </w:pPr>
      <w:r>
        <w:t xml:space="preserve">een </w:t>
      </w:r>
      <w:proofErr w:type="spellStart"/>
      <w:r w:rsidRPr="00F971E5">
        <w:rPr>
          <w:b/>
          <w:bCs/>
        </w:rPr>
        <w:t>unaire</w:t>
      </w:r>
      <w:proofErr w:type="spellEnd"/>
      <w:r w:rsidRPr="00F971E5">
        <w:rPr>
          <w:b/>
          <w:bCs/>
        </w:rPr>
        <w:t xml:space="preserve"> operator</w:t>
      </w:r>
      <w:r>
        <w:t xml:space="preserve"> op S; - (complement + bewerking met maar één nummer / zoals tegengestelde)</w:t>
      </w:r>
    </w:p>
    <w:p w14:paraId="515F731A" w14:textId="77777777" w:rsidR="006D0EF1" w:rsidRDefault="006D0EF1" w:rsidP="006D0EF1"/>
    <w:p w14:paraId="7BF090B2" w14:textId="141B0993" w:rsidR="006D0EF1" w:rsidRDefault="006D0EF1" w:rsidP="00D650E5">
      <w:pPr>
        <w:pStyle w:val="Geenafstand"/>
      </w:pPr>
      <w:r>
        <w:t>Welke axioma’s van Huntington</w:t>
      </w:r>
      <w:r w:rsidR="00A018B6">
        <w:t xml:space="preserve"> </w:t>
      </w:r>
      <w:r w:rsidR="00D650E5">
        <w:t>moeten voor alle</w:t>
      </w:r>
      <w:r w:rsidR="00D650E5" w:rsidRPr="00D650E5">
        <w:t xml:space="preserve"> </w:t>
      </w:r>
      <w:r w:rsidR="00D650E5" w:rsidRPr="006D0EF1">
        <w:t xml:space="preserve">x, y, </w:t>
      </w:r>
      <w:proofErr w:type="spellStart"/>
      <w:r w:rsidR="00D650E5" w:rsidRPr="006D0EF1">
        <w:t>z</w:t>
      </w:r>
      <w:proofErr w:type="spellEnd"/>
      <w:r w:rsidR="00D650E5" w:rsidRPr="006D0EF1">
        <w:t xml:space="preserve"> </w:t>
      </w:r>
      <w:r w:rsidR="00D650E5" w:rsidRPr="006D0EF1">
        <w:rPr>
          <w:rFonts w:ascii="Cambria Math" w:hAnsi="Cambria Math" w:cs="Cambria Math"/>
        </w:rPr>
        <w:t>∈</w:t>
      </w:r>
      <w:r w:rsidR="00D650E5" w:rsidRPr="006D0EF1">
        <w:t xml:space="preserve"> S</w:t>
      </w:r>
      <w:r w:rsidR="00D650E5">
        <w:t xml:space="preserve"> geldig zijn in een </w:t>
      </w:r>
      <w:proofErr w:type="spellStart"/>
      <w:r w:rsidR="00D650E5">
        <w:t>boole-algebra</w:t>
      </w:r>
      <w:proofErr w:type="spellEnd"/>
      <w:r w:rsidR="00D650E5">
        <w:t>?</w:t>
      </w:r>
    </w:p>
    <w:tbl>
      <w:tblPr>
        <w:tblStyle w:val="Rastertabel4-Accent4"/>
        <w:tblW w:w="0" w:type="auto"/>
        <w:tblLook w:val="04A0" w:firstRow="1" w:lastRow="0" w:firstColumn="1" w:lastColumn="0" w:noHBand="0" w:noVBand="1"/>
      </w:tblPr>
      <w:tblGrid>
        <w:gridCol w:w="4889"/>
        <w:gridCol w:w="4889"/>
      </w:tblGrid>
      <w:tr w:rsidR="002369AB" w14:paraId="2BCC12A4" w14:textId="77777777" w:rsidTr="001134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  <w:vAlign w:val="center"/>
          </w:tcPr>
          <w:p w14:paraId="24EFBA30" w14:textId="7632ECED" w:rsidR="002369AB" w:rsidRPr="001134B0" w:rsidRDefault="002369AB" w:rsidP="001134B0">
            <w:pPr>
              <w:jc w:val="center"/>
              <w:rPr>
                <w:b w:val="0"/>
                <w:sz w:val="32"/>
                <w:szCs w:val="32"/>
              </w:rPr>
            </w:pPr>
            <w:r w:rsidRPr="001134B0">
              <w:rPr>
                <w:sz w:val="32"/>
                <w:szCs w:val="32"/>
              </w:rPr>
              <w:t>Eigenschappen:</w:t>
            </w:r>
          </w:p>
        </w:tc>
        <w:tc>
          <w:tcPr>
            <w:tcW w:w="4889" w:type="dxa"/>
          </w:tcPr>
          <w:p w14:paraId="1BC69197" w14:textId="1D22292D" w:rsidR="002369AB" w:rsidRPr="00745D12" w:rsidRDefault="002369AB" w:rsidP="002369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32"/>
                <w:szCs w:val="28"/>
              </w:rPr>
            </w:pPr>
            <w:r w:rsidRPr="00745D12">
              <w:rPr>
                <w:bCs w:val="0"/>
                <w:sz w:val="32"/>
                <w:szCs w:val="28"/>
              </w:rPr>
              <w:t>Inhoud</w:t>
            </w:r>
            <w:r w:rsidR="001134B0">
              <w:rPr>
                <w:bCs w:val="0"/>
                <w:sz w:val="32"/>
                <w:szCs w:val="28"/>
              </w:rPr>
              <w:t>:</w:t>
            </w:r>
          </w:p>
        </w:tc>
      </w:tr>
      <w:tr w:rsidR="004A0D8A" w14:paraId="44E62A4D" w14:textId="77777777" w:rsidTr="001134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  <w:vAlign w:val="center"/>
          </w:tcPr>
          <w:p w14:paraId="6B3EF156" w14:textId="0C0F1E5E" w:rsidR="004A0D8A" w:rsidRDefault="004653B0" w:rsidP="001134B0">
            <w:pPr>
              <w:jc w:val="center"/>
            </w:pPr>
            <w:r>
              <w:t>Commutatieve eigenschappen</w:t>
            </w:r>
          </w:p>
        </w:tc>
        <w:tc>
          <w:tcPr>
            <w:tcW w:w="4889" w:type="dxa"/>
            <w:vAlign w:val="center"/>
          </w:tcPr>
          <w:p w14:paraId="1C053D57" w14:textId="6E51BBAD" w:rsidR="00257560" w:rsidRDefault="00257560" w:rsidP="001134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 + y = y + x</w:t>
            </w:r>
          </w:p>
          <w:p w14:paraId="100EEC9A" w14:textId="77777777" w:rsidR="00257560" w:rsidRDefault="00257560" w:rsidP="001134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 * y = y * x</w:t>
            </w:r>
          </w:p>
          <w:p w14:paraId="68BD655A" w14:textId="77777777" w:rsidR="004A0D8A" w:rsidRDefault="004A0D8A" w:rsidP="001134B0">
            <w:pPr>
              <w:pStyle w:val="Geenafstand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A0D8A" w:rsidRPr="005F142B" w14:paraId="00CAC75D" w14:textId="77777777" w:rsidTr="001134B0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  <w:vAlign w:val="center"/>
          </w:tcPr>
          <w:p w14:paraId="4CF1A86F" w14:textId="050B0333" w:rsidR="004A0D8A" w:rsidRDefault="00DA4DE4" w:rsidP="001134B0">
            <w:pPr>
              <w:jc w:val="center"/>
            </w:pPr>
            <w:r>
              <w:t>Distributieve</w:t>
            </w:r>
            <w:r w:rsidR="00E60295">
              <w:t xml:space="preserve"> eigenschappen</w:t>
            </w:r>
          </w:p>
        </w:tc>
        <w:tc>
          <w:tcPr>
            <w:tcW w:w="4889" w:type="dxa"/>
            <w:vAlign w:val="center"/>
          </w:tcPr>
          <w:p w14:paraId="284736C0" w14:textId="678057C3" w:rsidR="00285132" w:rsidRPr="00C55F3E" w:rsidRDefault="00285132" w:rsidP="001134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C55F3E">
              <w:rPr>
                <w:lang w:val="fr-FR"/>
              </w:rPr>
              <w:t>x * (</w:t>
            </w:r>
            <w:r w:rsidR="007177AC">
              <w:rPr>
                <w:lang w:val="fr-FR"/>
              </w:rPr>
              <w:t>y</w:t>
            </w:r>
            <w:r w:rsidRPr="00C55F3E">
              <w:rPr>
                <w:lang w:val="fr-FR"/>
              </w:rPr>
              <w:t xml:space="preserve"> + z) = (x * y) + (x * z)</w:t>
            </w:r>
          </w:p>
          <w:p w14:paraId="4F0C308D" w14:textId="77777777" w:rsidR="00285132" w:rsidRPr="00C55F3E" w:rsidRDefault="00285132" w:rsidP="001134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C55F3E">
              <w:rPr>
                <w:lang w:val="fr-FR"/>
              </w:rPr>
              <w:t>x + (y * z) = (x + y) * (x + z)</w:t>
            </w:r>
          </w:p>
          <w:p w14:paraId="6DD789B5" w14:textId="77777777" w:rsidR="004A0D8A" w:rsidRPr="00285132" w:rsidRDefault="004A0D8A" w:rsidP="001134B0">
            <w:pPr>
              <w:pStyle w:val="Geenafstan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</w:tr>
      <w:tr w:rsidR="004A0D8A" w14:paraId="783267D4" w14:textId="77777777" w:rsidTr="001134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  <w:vAlign w:val="center"/>
          </w:tcPr>
          <w:p w14:paraId="7E4EEFC2" w14:textId="494397B5" w:rsidR="004A0D8A" w:rsidRDefault="00DA4DE4" w:rsidP="001134B0">
            <w:pPr>
              <w:jc w:val="center"/>
            </w:pPr>
            <w:r>
              <w:t>Identiteitswetten</w:t>
            </w:r>
          </w:p>
        </w:tc>
        <w:tc>
          <w:tcPr>
            <w:tcW w:w="4889" w:type="dxa"/>
            <w:vAlign w:val="center"/>
          </w:tcPr>
          <w:p w14:paraId="02D2E831" w14:textId="036FFF36" w:rsidR="00F17734" w:rsidRDefault="00F17734" w:rsidP="001134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x + </w:t>
            </w:r>
            <w:r w:rsidR="002369AB">
              <w:t>0</w:t>
            </w:r>
            <w:r>
              <w:t xml:space="preserve"> = x</w:t>
            </w:r>
          </w:p>
          <w:p w14:paraId="70224F3A" w14:textId="35BA7450" w:rsidR="00F17734" w:rsidRDefault="00F17734" w:rsidP="001134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 * 1 = x</w:t>
            </w:r>
          </w:p>
          <w:p w14:paraId="3550CF6D" w14:textId="77777777" w:rsidR="004A0D8A" w:rsidRDefault="004A0D8A" w:rsidP="001134B0">
            <w:pPr>
              <w:pStyle w:val="Geenafstand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A0D8A" w14:paraId="5BDCF620" w14:textId="77777777" w:rsidTr="001134B0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  <w:vAlign w:val="center"/>
          </w:tcPr>
          <w:p w14:paraId="40C62B0C" w14:textId="00227AC1" w:rsidR="004A0D8A" w:rsidRDefault="00DA4DE4" w:rsidP="001134B0">
            <w:pPr>
              <w:jc w:val="center"/>
            </w:pPr>
            <w:r>
              <w:t>Complementwetten</w:t>
            </w:r>
          </w:p>
        </w:tc>
        <w:tc>
          <w:tcPr>
            <w:tcW w:w="4889" w:type="dxa"/>
            <w:vAlign w:val="center"/>
          </w:tcPr>
          <w:p w14:paraId="1342C17F" w14:textId="5A204A01" w:rsidR="002369AB" w:rsidRDefault="002369AB" w:rsidP="001134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 + </w:t>
            </w:r>
            <w:r w:rsidR="00186E02">
              <w:t>(niet)-x</w:t>
            </w:r>
            <w:r>
              <w:t xml:space="preserve"> = 1</w:t>
            </w:r>
          </w:p>
          <w:p w14:paraId="0305DDDD" w14:textId="47B7B4B2" w:rsidR="002369AB" w:rsidRDefault="002369AB" w:rsidP="001134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 * </w:t>
            </w:r>
            <w:r w:rsidR="006D7D36">
              <w:t>(niet-)x</w:t>
            </w:r>
            <w:r>
              <w:t xml:space="preserve"> = 0</w:t>
            </w:r>
          </w:p>
          <w:p w14:paraId="0D6E4F18" w14:textId="77777777" w:rsidR="004A0D8A" w:rsidRDefault="004A0D8A" w:rsidP="001134B0">
            <w:pPr>
              <w:pStyle w:val="Geenafstan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DE14919" w14:textId="2FB618FF" w:rsidR="005B056F" w:rsidRDefault="005B056F" w:rsidP="00D650E5">
      <w:pPr>
        <w:pStyle w:val="Geenafstand"/>
      </w:pPr>
    </w:p>
    <w:p w14:paraId="2FE3B9A3" w14:textId="33E50026" w:rsidR="0032559A" w:rsidRDefault="00D42439" w:rsidP="0032559A">
      <w:pPr>
        <w:pStyle w:val="Geenafstand"/>
      </w:pPr>
      <w:r>
        <w:t xml:space="preserve">Belangrijk: </w:t>
      </w:r>
    </w:p>
    <w:p w14:paraId="0128CC6E" w14:textId="58B5FC7E" w:rsidR="00D42439" w:rsidRDefault="00D42439" w:rsidP="00D42439">
      <w:pPr>
        <w:pStyle w:val="Lijstalinea"/>
        <w:numPr>
          <w:ilvl w:val="0"/>
          <w:numId w:val="80"/>
        </w:numPr>
      </w:pPr>
      <w:r>
        <w:t xml:space="preserve">Het is niet per se x * (niet-x) dat 0 is, maar ook </w:t>
      </w:r>
    </w:p>
    <w:p w14:paraId="329E1539" w14:textId="29998B3A" w:rsidR="00D42439" w:rsidRPr="00D42439" w:rsidRDefault="00D42439" w:rsidP="00D42439">
      <w:pPr>
        <w:pStyle w:val="Lijstalinea"/>
        <w:numPr>
          <w:ilvl w:val="0"/>
          <w:numId w:val="80"/>
        </w:numPr>
      </w:pPr>
      <w:r w:rsidRPr="00D42439">
        <w:t>x * (niet-y) of (niet-x) * y is</w:t>
      </w:r>
      <w:r>
        <w:t xml:space="preserve"> ook 0!</w:t>
      </w:r>
    </w:p>
    <w:p w14:paraId="37E4CA9E" w14:textId="77777777" w:rsidR="00D42439" w:rsidRPr="00D42439" w:rsidRDefault="00D42439" w:rsidP="0032559A">
      <w:pPr>
        <w:pStyle w:val="Geenafstand"/>
      </w:pPr>
    </w:p>
    <w:p w14:paraId="4E55643A" w14:textId="77777777" w:rsidR="0032559A" w:rsidRPr="00E85BB3" w:rsidRDefault="0032559A" w:rsidP="0032559A">
      <w:pPr>
        <w:rPr>
          <w:i/>
          <w:iCs/>
        </w:rPr>
      </w:pPr>
      <w:r w:rsidRPr="00E85BB3">
        <w:rPr>
          <w:i/>
          <w:iCs/>
        </w:rPr>
        <w:t xml:space="preserve">Weten: je moet de operator niet per se schrijven (x * y = </w:t>
      </w:r>
      <w:proofErr w:type="spellStart"/>
      <w:r w:rsidRPr="00E85BB3">
        <w:rPr>
          <w:i/>
          <w:iCs/>
        </w:rPr>
        <w:t>xy</w:t>
      </w:r>
      <w:proofErr w:type="spellEnd"/>
      <w:r w:rsidRPr="00E85BB3">
        <w:rPr>
          <w:i/>
          <w:iCs/>
        </w:rPr>
        <w:t>)</w:t>
      </w:r>
    </w:p>
    <w:p w14:paraId="3CF2DFE2" w14:textId="77777777" w:rsidR="0032559A" w:rsidRDefault="0032559A" w:rsidP="0032559A"/>
    <w:p w14:paraId="4C83C0A2" w14:textId="77777777" w:rsidR="0032559A" w:rsidRDefault="0032559A" w:rsidP="0032559A">
      <w:pPr>
        <w:pStyle w:val="Geenafstand"/>
      </w:pPr>
      <w:r>
        <w:t xml:space="preserve">Wat is de definitie van de drie operatoren in een </w:t>
      </w:r>
      <w:proofErr w:type="spellStart"/>
      <w:r>
        <w:t>boole-algebra</w:t>
      </w:r>
      <w:proofErr w:type="spellEnd"/>
      <w:r>
        <w:t>?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3259"/>
        <w:gridCol w:w="3259"/>
        <w:gridCol w:w="3260"/>
      </w:tblGrid>
      <w:tr w:rsidR="0032559A" w14:paraId="15FCB0CA" w14:textId="77777777" w:rsidTr="008A6CA8">
        <w:tc>
          <w:tcPr>
            <w:tcW w:w="9778" w:type="dxa"/>
            <w:gridSpan w:val="3"/>
            <w:vAlign w:val="center"/>
          </w:tcPr>
          <w:p w14:paraId="7581F764" w14:textId="77777777" w:rsidR="0032559A" w:rsidRDefault="0032559A" w:rsidP="008A6CA8">
            <w:pPr>
              <w:pStyle w:val="Geenafstand"/>
              <w:jc w:val="center"/>
            </w:pPr>
            <w:r w:rsidRPr="00D73135">
              <w:rPr>
                <w:noProof/>
              </w:rPr>
              <w:drawing>
                <wp:inline distT="0" distB="0" distL="0" distR="0" wp14:anchorId="3C943C2C" wp14:editId="1DD543F8">
                  <wp:extent cx="4503420" cy="1266825"/>
                  <wp:effectExtent l="0" t="0" r="0" b="0"/>
                  <wp:docPr id="10" name="Afbeelding 9" descr="Afbeelding met diagram, lijn, typografie, ontwerp&#10;&#10;Automatisch gegenereerde beschrijvin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48636AE-FDE0-6F80-3125-5B334073FD8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fbeelding 9" descr="Afbeelding met diagram, lijn, typografie, ontwerp&#10;&#10;Automatisch gegenereerde beschrijving">
                            <a:extLst>
                              <a:ext uri="{FF2B5EF4-FFF2-40B4-BE49-F238E27FC236}">
                                <a16:creationId xmlns:a16="http://schemas.microsoft.com/office/drawing/2014/main" id="{A48636AE-FDE0-6F80-3125-5B334073FD8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42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559A" w14:paraId="653E75CC" w14:textId="77777777" w:rsidTr="008A6CA8">
        <w:tc>
          <w:tcPr>
            <w:tcW w:w="3259" w:type="dxa"/>
          </w:tcPr>
          <w:p w14:paraId="1A16F9CC" w14:textId="77777777" w:rsidR="0032559A" w:rsidRDefault="0032559A" w:rsidP="008A6CA8">
            <w:pPr>
              <w:pStyle w:val="Geenafstand"/>
            </w:pPr>
            <w:r>
              <w:t>Tip:                EN-poort</w:t>
            </w:r>
          </w:p>
        </w:tc>
        <w:tc>
          <w:tcPr>
            <w:tcW w:w="3259" w:type="dxa"/>
            <w:vAlign w:val="center"/>
          </w:tcPr>
          <w:p w14:paraId="7E79B45D" w14:textId="77777777" w:rsidR="0032559A" w:rsidRDefault="0032559A" w:rsidP="008A6CA8">
            <w:pPr>
              <w:pStyle w:val="Geenafstand"/>
              <w:jc w:val="center"/>
            </w:pPr>
            <w:r>
              <w:t>OF-poort</w:t>
            </w:r>
          </w:p>
        </w:tc>
        <w:tc>
          <w:tcPr>
            <w:tcW w:w="3260" w:type="dxa"/>
          </w:tcPr>
          <w:p w14:paraId="1E0948E7" w14:textId="77777777" w:rsidR="0032559A" w:rsidRDefault="0032559A" w:rsidP="008A6CA8">
            <w:pPr>
              <w:pStyle w:val="Geenafstand"/>
            </w:pPr>
            <w:r>
              <w:t>NOT-poort</w:t>
            </w:r>
          </w:p>
        </w:tc>
      </w:tr>
    </w:tbl>
    <w:p w14:paraId="2839EF93" w14:textId="77777777" w:rsidR="0032559A" w:rsidRDefault="0032559A" w:rsidP="0032559A">
      <w:pPr>
        <w:pStyle w:val="Geenafstand"/>
      </w:pPr>
    </w:p>
    <w:p w14:paraId="51A8936C" w14:textId="77777777" w:rsidR="0032559A" w:rsidRDefault="0032559A" w:rsidP="0032559A">
      <w:pPr>
        <w:pStyle w:val="Geenafstand"/>
      </w:pPr>
      <w:r>
        <w:t xml:space="preserve">Wat is het </w:t>
      </w:r>
      <w:proofErr w:type="spellStart"/>
      <w:r>
        <w:t>kvg</w:t>
      </w:r>
      <w:proofErr w:type="spellEnd"/>
      <w:r>
        <w:t>?</w:t>
      </w:r>
    </w:p>
    <w:p w14:paraId="4B2C78D7" w14:textId="77777777" w:rsidR="0032559A" w:rsidRDefault="0032559A" w:rsidP="0032559A">
      <w:r>
        <w:t>Kleinst gemene veelvoud:</w:t>
      </w:r>
    </w:p>
    <w:p w14:paraId="0424AB72" w14:textId="6D1BC1C3" w:rsidR="0032559A" w:rsidRDefault="0032559A" w:rsidP="0032559A">
      <w:r>
        <w:t>Wat getal</w:t>
      </w:r>
      <w:r w:rsidR="009F11F6">
        <w:t xml:space="preserve"> … AANVULLEN</w:t>
      </w:r>
    </w:p>
    <w:p w14:paraId="0DD1F801" w14:textId="77777777" w:rsidR="0032559A" w:rsidRDefault="0032559A" w:rsidP="0032559A"/>
    <w:p w14:paraId="4B23EBB2" w14:textId="77777777" w:rsidR="0032559A" w:rsidRDefault="0032559A" w:rsidP="0032559A">
      <w:pPr>
        <w:pStyle w:val="Geenafstand"/>
      </w:pPr>
      <w:r>
        <w:lastRenderedPageBreak/>
        <w:t xml:space="preserve">Wat is de </w:t>
      </w:r>
      <w:proofErr w:type="spellStart"/>
      <w:r>
        <w:t>ggd</w:t>
      </w:r>
      <w:proofErr w:type="spellEnd"/>
      <w:r>
        <w:t>?</w:t>
      </w:r>
    </w:p>
    <w:p w14:paraId="3C15E162" w14:textId="77777777" w:rsidR="0032559A" w:rsidRDefault="0032559A" w:rsidP="0032559A">
      <w:r>
        <w:t xml:space="preserve">Grootst Gemene Deler: </w:t>
      </w:r>
    </w:p>
    <w:p w14:paraId="2A6C0FDA" w14:textId="1A21A490" w:rsidR="004E38BF" w:rsidRDefault="0032559A" w:rsidP="0032559A">
      <w:r>
        <w:t>Welk getal is het grootste getal dat zowel deelbaar is door x en y (bv. 6 en 1 = 1).</w:t>
      </w:r>
    </w:p>
    <w:p w14:paraId="6D48CD32" w14:textId="3B8341A7" w:rsidR="00F221B6" w:rsidRDefault="001A1CFE" w:rsidP="0032559A">
      <w:r>
        <w:t xml:space="preserve">Tip: als </w:t>
      </w:r>
      <w:r w:rsidR="006B7209">
        <w:t xml:space="preserve">bij de </w:t>
      </w:r>
      <w:proofErr w:type="spellStart"/>
      <w:r w:rsidR="006B7209">
        <w:rPr>
          <w:i/>
          <w:iCs/>
        </w:rPr>
        <w:t>kvg</w:t>
      </w:r>
      <w:proofErr w:type="spellEnd"/>
      <w:r w:rsidR="006B7209">
        <w:rPr>
          <w:i/>
          <w:iCs/>
        </w:rPr>
        <w:t xml:space="preserve"> </w:t>
      </w:r>
      <w:r w:rsidR="006B7209">
        <w:t xml:space="preserve">en </w:t>
      </w:r>
      <w:proofErr w:type="spellStart"/>
      <w:r w:rsidR="006B7209">
        <w:rPr>
          <w:i/>
          <w:iCs/>
        </w:rPr>
        <w:t>ggd</w:t>
      </w:r>
      <w:proofErr w:type="spellEnd"/>
      <w:r w:rsidR="006B7209">
        <w:t xml:space="preserve"> de tabel in de gespiegelde vorm </w:t>
      </w:r>
      <w:r w:rsidR="00F221B6">
        <w:t>symmetrisch</w:t>
      </w:r>
      <w:r w:rsidR="006B7209">
        <w:t xml:space="preserve"> is</w:t>
      </w:r>
      <w:r w:rsidR="00F221B6">
        <w:t>, klopt het bewijs.</w:t>
      </w:r>
    </w:p>
    <w:p w14:paraId="23A88D95" w14:textId="77777777" w:rsidR="007C1475" w:rsidRDefault="007C1475" w:rsidP="0032559A"/>
    <w:p w14:paraId="6316C8D5" w14:textId="77777777" w:rsidR="007C1475" w:rsidRDefault="007C1475" w:rsidP="007C1475">
      <w:pPr>
        <w:pStyle w:val="Geenafstand"/>
      </w:pPr>
      <w:r>
        <w:t>Wat is een axioma?</w:t>
      </w:r>
    </w:p>
    <w:p w14:paraId="306663FE" w14:textId="47DEE445" w:rsidR="007C1475" w:rsidRDefault="007C1475" w:rsidP="0032559A">
      <w:r>
        <w:t>De normale vorm een bewerking.</w:t>
      </w:r>
    </w:p>
    <w:p w14:paraId="21CAD734" w14:textId="77777777" w:rsidR="007C1475" w:rsidRPr="006B7209" w:rsidRDefault="007C1475" w:rsidP="0032559A"/>
    <w:p w14:paraId="77347262" w14:textId="144C6480" w:rsidR="00AB555A" w:rsidRDefault="0064002B" w:rsidP="00D650E5">
      <w:pPr>
        <w:pStyle w:val="Geenafstand"/>
      </w:pPr>
      <w:r>
        <w:t>Bewijs van eigenschappen</w:t>
      </w:r>
      <w:r w:rsidR="007C1475">
        <w:t>:</w:t>
      </w:r>
    </w:p>
    <w:tbl>
      <w:tblPr>
        <w:tblStyle w:val="Rastertabel4-Accent2"/>
        <w:tblW w:w="0" w:type="auto"/>
        <w:tblLook w:val="04A0" w:firstRow="1" w:lastRow="0" w:firstColumn="1" w:lastColumn="0" w:noHBand="0" w:noVBand="1"/>
      </w:tblPr>
      <w:tblGrid>
        <w:gridCol w:w="3227"/>
        <w:gridCol w:w="6551"/>
      </w:tblGrid>
      <w:tr w:rsidR="00DF2A36" w:rsidRPr="00745D12" w14:paraId="618559AB" w14:textId="77777777" w:rsidTr="006034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271E07DC" w14:textId="77777777" w:rsidR="00DF2A36" w:rsidRPr="00963613" w:rsidRDefault="00DF2A36" w:rsidP="00963613">
            <w:pPr>
              <w:jc w:val="center"/>
              <w:rPr>
                <w:b w:val="0"/>
                <w:sz w:val="32"/>
                <w:szCs w:val="32"/>
              </w:rPr>
            </w:pPr>
            <w:r w:rsidRPr="00963613">
              <w:rPr>
                <w:sz w:val="32"/>
                <w:szCs w:val="32"/>
              </w:rPr>
              <w:t>Eigenschappen:</w:t>
            </w:r>
          </w:p>
        </w:tc>
        <w:tc>
          <w:tcPr>
            <w:tcW w:w="6551" w:type="dxa"/>
          </w:tcPr>
          <w:p w14:paraId="462055B8" w14:textId="34C4595D" w:rsidR="00DF2A36" w:rsidRPr="00745D12" w:rsidRDefault="0060348C" w:rsidP="008A6C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32"/>
                <w:szCs w:val="28"/>
              </w:rPr>
            </w:pPr>
            <w:r>
              <w:rPr>
                <w:bCs w:val="0"/>
                <w:sz w:val="32"/>
                <w:szCs w:val="28"/>
              </w:rPr>
              <w:t>Bewijs</w:t>
            </w:r>
          </w:p>
        </w:tc>
      </w:tr>
      <w:tr w:rsidR="00DF2A36" w14:paraId="06AD350D" w14:textId="77777777" w:rsidTr="006034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vAlign w:val="center"/>
          </w:tcPr>
          <w:p w14:paraId="53CDEF8E" w14:textId="7AA08651" w:rsidR="00DF2A36" w:rsidRDefault="0060348C" w:rsidP="00963613">
            <w:pPr>
              <w:jc w:val="center"/>
            </w:pPr>
            <w:r>
              <w:t>Commutatief</w:t>
            </w:r>
          </w:p>
        </w:tc>
        <w:tc>
          <w:tcPr>
            <w:tcW w:w="6551" w:type="dxa"/>
          </w:tcPr>
          <w:p w14:paraId="7A50BE9B" w14:textId="6CA5D4DB" w:rsidR="0060348C" w:rsidRDefault="0060348C" w:rsidP="0060348C">
            <w:pPr>
              <w:pStyle w:val="Geenafstand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30F1">
              <w:rPr>
                <w:noProof/>
              </w:rPr>
              <w:drawing>
                <wp:inline distT="0" distB="0" distL="0" distR="0" wp14:anchorId="46486EBA" wp14:editId="15EB3016">
                  <wp:extent cx="1504950" cy="1057645"/>
                  <wp:effectExtent l="19050" t="19050" r="0" b="9525"/>
                  <wp:docPr id="1542776413" name="Afbeelding 1542776413" descr="Afbeelding met nummer, Lettertype, lijn, diagram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237717" name="Afbeelding 1" descr="Afbeelding met nummer, Lettertype, lijn, diagram&#10;&#10;Automatisch gegenereerde beschrijvi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718" cy="106450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2A36" w:rsidRPr="00285132" w14:paraId="2B4E9456" w14:textId="77777777" w:rsidTr="0060348C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vAlign w:val="center"/>
          </w:tcPr>
          <w:p w14:paraId="3DD8E733" w14:textId="645ED5B5" w:rsidR="00DF2A36" w:rsidRDefault="00DF2A36" w:rsidP="00963613">
            <w:pPr>
              <w:jc w:val="center"/>
            </w:pPr>
            <w:r>
              <w:t>Distribu</w:t>
            </w:r>
            <w:r w:rsidR="0060348C">
              <w:t>tief</w:t>
            </w:r>
          </w:p>
        </w:tc>
        <w:tc>
          <w:tcPr>
            <w:tcW w:w="6551" w:type="dxa"/>
          </w:tcPr>
          <w:p w14:paraId="73129798" w14:textId="31DB94CD" w:rsidR="00DF2A36" w:rsidRPr="00285132" w:rsidRDefault="0060348C" w:rsidP="008A6CA8">
            <w:pPr>
              <w:pStyle w:val="Geenafstan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DF2A36">
              <w:rPr>
                <w:noProof/>
              </w:rPr>
              <w:drawing>
                <wp:inline distT="0" distB="0" distL="0" distR="0" wp14:anchorId="4FE85D34" wp14:editId="133B9FD4">
                  <wp:extent cx="3695700" cy="1563361"/>
                  <wp:effectExtent l="19050" t="19050" r="0" b="0"/>
                  <wp:docPr id="2079928069" name="Afbeelding 2079928069" descr="Afbeelding met tekst, schermopname, nummer, lijn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5209782" name="Afbeelding 1" descr="Afbeelding met tekst, schermopname, nummer, lijn&#10;&#10;Automatisch gegenereerde beschrijvi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9222" cy="156908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2A36" w14:paraId="63189418" w14:textId="77777777" w:rsidTr="006034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vAlign w:val="center"/>
          </w:tcPr>
          <w:p w14:paraId="009D734C" w14:textId="77777777" w:rsidR="00DF2A36" w:rsidRDefault="00DF2A36" w:rsidP="00963613">
            <w:pPr>
              <w:jc w:val="center"/>
            </w:pPr>
            <w:r>
              <w:t>Identiteitswetten</w:t>
            </w:r>
          </w:p>
        </w:tc>
        <w:tc>
          <w:tcPr>
            <w:tcW w:w="6551" w:type="dxa"/>
          </w:tcPr>
          <w:p w14:paraId="678E8F33" w14:textId="32F50D98" w:rsidR="00DF2A36" w:rsidRDefault="004E02FE" w:rsidP="008A6CA8">
            <w:pPr>
              <w:pStyle w:val="Geenafstand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02FE">
              <w:rPr>
                <w:b w:val="0"/>
                <w:noProof/>
                <w:color w:val="auto"/>
              </w:rPr>
              <w:drawing>
                <wp:inline distT="0" distB="0" distL="0" distR="0" wp14:anchorId="7E175350" wp14:editId="6C03796C">
                  <wp:extent cx="2068830" cy="857681"/>
                  <wp:effectExtent l="19050" t="19050" r="7620" b="0"/>
                  <wp:docPr id="138435173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435173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3899" cy="86392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2A36" w14:paraId="12987FDA" w14:textId="77777777" w:rsidTr="002350C3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vAlign w:val="center"/>
          </w:tcPr>
          <w:p w14:paraId="40F648EA" w14:textId="77777777" w:rsidR="00DF2A36" w:rsidRDefault="00DF2A36" w:rsidP="00963613">
            <w:pPr>
              <w:jc w:val="center"/>
            </w:pPr>
            <w:r>
              <w:t>Complementwetten</w:t>
            </w:r>
          </w:p>
        </w:tc>
        <w:tc>
          <w:tcPr>
            <w:tcW w:w="6551" w:type="dxa"/>
            <w:vAlign w:val="center"/>
          </w:tcPr>
          <w:p w14:paraId="5E2B3DB5" w14:textId="77777777" w:rsidR="002350C3" w:rsidRDefault="004E38BF" w:rsidP="002350C3">
            <w:pPr>
              <w:pStyle w:val="Geenafstan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8BF">
              <w:rPr>
                <w:b w:val="0"/>
                <w:noProof/>
                <w:color w:val="auto"/>
              </w:rPr>
              <w:drawing>
                <wp:inline distT="0" distB="0" distL="0" distR="0" wp14:anchorId="0CCFFEDE" wp14:editId="2F89CE75">
                  <wp:extent cx="2041715" cy="1044000"/>
                  <wp:effectExtent l="19050" t="19050" r="0" b="3810"/>
                  <wp:docPr id="1240545054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0545054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1715" cy="1044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81C612" w14:textId="59ADB230" w:rsidR="002350C3" w:rsidRDefault="002350C3" w:rsidP="002350C3">
            <w:pPr>
              <w:pStyle w:val="Geenafstan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542BDDF" w14:textId="77777777" w:rsidR="00F66B65" w:rsidRDefault="00F66B65" w:rsidP="00F66B65"/>
    <w:p w14:paraId="35D6F27E" w14:textId="46D293AB" w:rsidR="00F66B65" w:rsidRPr="00F66B65" w:rsidRDefault="007C1475" w:rsidP="00F66B65">
      <w:pPr>
        <w:jc w:val="center"/>
        <w:rPr>
          <w:b/>
          <w:bCs/>
        </w:rPr>
      </w:pPr>
      <w:r>
        <w:rPr>
          <w:b/>
          <w:bCs/>
        </w:rPr>
        <w:t>Eenmaal alle vier deze axioma’s zijn bewezen</w:t>
      </w:r>
      <w:r w:rsidR="00F66B65" w:rsidRPr="00F66B65">
        <w:rPr>
          <w:b/>
          <w:bCs/>
        </w:rPr>
        <w:t xml:space="preserve">, is het </w:t>
      </w:r>
      <w:proofErr w:type="spellStart"/>
      <w:r w:rsidR="00F66B65" w:rsidRPr="00F66B65">
        <w:rPr>
          <w:b/>
          <w:bCs/>
        </w:rPr>
        <w:t>boole-algebra</w:t>
      </w:r>
      <w:proofErr w:type="spellEnd"/>
      <w:r w:rsidR="00F66B65" w:rsidRPr="00F66B65">
        <w:rPr>
          <w:b/>
          <w:bCs/>
        </w:rPr>
        <w:t>!</w:t>
      </w:r>
    </w:p>
    <w:p w14:paraId="221ECBDF" w14:textId="7043D4AC" w:rsidR="009C0006" w:rsidRDefault="00ED2A97" w:rsidP="00ED2A97">
      <w:pPr>
        <w:pStyle w:val="Kop2"/>
      </w:pPr>
      <w:bookmarkStart w:id="32" w:name="_Toc155261044"/>
      <w:r>
        <w:t>Dualiteitsstelsel</w:t>
      </w:r>
      <w:bookmarkEnd w:id="32"/>
    </w:p>
    <w:p w14:paraId="4ABE4361" w14:textId="5E56BC29" w:rsidR="00F169EE" w:rsidRDefault="00944C9D" w:rsidP="00F169EE">
      <w:pPr>
        <w:pStyle w:val="Geenafstand"/>
      </w:pPr>
      <w:r w:rsidRPr="00F169EE">
        <w:rPr>
          <w:noProof/>
        </w:rPr>
        <w:drawing>
          <wp:anchor distT="0" distB="0" distL="114300" distR="114300" simplePos="0" relativeHeight="251679744" behindDoc="1" locked="0" layoutInCell="1" allowOverlap="1" wp14:anchorId="0F01B294" wp14:editId="11A4B783">
            <wp:simplePos x="0" y="0"/>
            <wp:positionH relativeFrom="column">
              <wp:posOffset>4717473</wp:posOffset>
            </wp:positionH>
            <wp:positionV relativeFrom="paragraph">
              <wp:posOffset>6119</wp:posOffset>
            </wp:positionV>
            <wp:extent cx="1398905" cy="978535"/>
            <wp:effectExtent l="0" t="0" r="0" b="0"/>
            <wp:wrapTight wrapText="bothSides">
              <wp:wrapPolygon edited="0">
                <wp:start x="0" y="0"/>
                <wp:lineTo x="0" y="21025"/>
                <wp:lineTo x="21178" y="21025"/>
                <wp:lineTo x="21178" y="0"/>
                <wp:lineTo x="0" y="0"/>
              </wp:wrapPolygon>
            </wp:wrapTight>
            <wp:docPr id="815931479" name="Afbeelding 1" descr="Afbeelding met schermopname, tekst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31479" name="Afbeelding 1" descr="Afbeelding met schermopname, tekst, Lettertype, nummer&#10;&#10;Automatisch gegenereerde beschrijvi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905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69EE">
        <w:t>Wat is het dualiteitsstelsel?</w:t>
      </w:r>
    </w:p>
    <w:p w14:paraId="3F7C37A3" w14:textId="39488BDE" w:rsidR="00F169EE" w:rsidRDefault="00F169EE" w:rsidP="00F169EE">
      <w:r>
        <w:t>Alle symbolen worden vervangen door hun duale vorm (het omgekeerd).</w:t>
      </w:r>
    </w:p>
    <w:p w14:paraId="6D4FB6C9" w14:textId="122D4290" w:rsidR="00A9025A" w:rsidRDefault="00AB3710" w:rsidP="005F1A15">
      <w:r>
        <w:t>Indien de normale bewerking geldig is, is de duale vorm ook geldig.</w:t>
      </w:r>
    </w:p>
    <w:p w14:paraId="557BDA67" w14:textId="77777777" w:rsidR="00A9025A" w:rsidRDefault="00A9025A" w:rsidP="005F1A15"/>
    <w:p w14:paraId="692D5FD7" w14:textId="77777777" w:rsidR="00E1757D" w:rsidRDefault="00E1757D" w:rsidP="005F1A15"/>
    <w:p w14:paraId="24AA021B" w14:textId="77777777" w:rsidR="00E1757D" w:rsidRDefault="00E1757D" w:rsidP="005F1A15"/>
    <w:p w14:paraId="3CAF9B50" w14:textId="77777777" w:rsidR="00E1757D" w:rsidRDefault="00E1757D" w:rsidP="005F1A15"/>
    <w:p w14:paraId="14BBAFE9" w14:textId="77777777" w:rsidR="00E1757D" w:rsidRDefault="00E1757D" w:rsidP="005F1A15"/>
    <w:p w14:paraId="7621DB44" w14:textId="77777777" w:rsidR="00E1757D" w:rsidRDefault="00E1757D" w:rsidP="005F1A15"/>
    <w:p w14:paraId="23AF1F1D" w14:textId="1ED0E298" w:rsidR="00C44685" w:rsidRDefault="00C44685" w:rsidP="00C44685">
      <w:pPr>
        <w:pStyle w:val="Geenafstand"/>
      </w:pPr>
      <w:r>
        <w:lastRenderedPageBreak/>
        <w:t>Wat zijn de duale vormen van de volgende axioma’s?</w:t>
      </w:r>
    </w:p>
    <w:p w14:paraId="05E3ACE5" w14:textId="64AA10C6" w:rsidR="009C0006" w:rsidRPr="005F1A15" w:rsidRDefault="00C44685" w:rsidP="005F1A15">
      <w:r w:rsidRPr="00C44685">
        <w:rPr>
          <w:noProof/>
        </w:rPr>
        <w:drawing>
          <wp:inline distT="0" distB="0" distL="0" distR="0" wp14:anchorId="088F928F" wp14:editId="28C269F7">
            <wp:extent cx="4834393" cy="1042319"/>
            <wp:effectExtent l="0" t="0" r="0" b="0"/>
            <wp:docPr id="1720620559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20559" name="Afbeelding 1" descr="Afbeelding met tekst, schermopname, Lettertype, nummer&#10;&#10;Automatisch gegenereerde beschrijvi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5908" cy="104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C7B6" w14:textId="34DA1EF1" w:rsidR="00DE170D" w:rsidRDefault="00DE170D" w:rsidP="00DE170D">
      <w:pPr>
        <w:pStyle w:val="Kop2"/>
      </w:pPr>
      <w:bookmarkStart w:id="33" w:name="_Toc148972821"/>
      <w:bookmarkStart w:id="34" w:name="_Toc155261045"/>
      <w:r>
        <w:t>Eigenschappen</w:t>
      </w:r>
      <w:bookmarkEnd w:id="33"/>
      <w:bookmarkEnd w:id="34"/>
      <w:r w:rsidR="007574D2">
        <w:t xml:space="preserve"> </w:t>
      </w:r>
    </w:p>
    <w:p w14:paraId="0B15DAF9" w14:textId="639C9336" w:rsidR="00DE170D" w:rsidRPr="00493CFE" w:rsidRDefault="007574D2" w:rsidP="00493CFE">
      <w:pPr>
        <w:jc w:val="center"/>
        <w:rPr>
          <w:b/>
          <w:bCs/>
        </w:rPr>
      </w:pPr>
      <w:r w:rsidRPr="00493CFE">
        <w:rPr>
          <w:b/>
          <w:bCs/>
        </w:rPr>
        <w:t>!OPGELET! JE KRIJGT EEN FORMULARIUM</w:t>
      </w:r>
      <w:r w:rsidR="00493CFE" w:rsidRPr="00493CFE">
        <w:rPr>
          <w:b/>
          <w:bCs/>
        </w:rPr>
        <w:t xml:space="preserve"> MET DE FORMULES!</w:t>
      </w:r>
    </w:p>
    <w:p w14:paraId="607E4A03" w14:textId="77777777" w:rsidR="00DE170D" w:rsidRDefault="00DE170D" w:rsidP="00DE170D">
      <w:pPr>
        <w:pStyle w:val="Geenafstand"/>
        <w:rPr>
          <w:bCs/>
        </w:rPr>
      </w:pPr>
      <w:r>
        <w:t xml:space="preserve">Eigenschap 1: </w:t>
      </w:r>
      <w:r w:rsidRPr="0097411A">
        <w:rPr>
          <w:bCs/>
        </w:rPr>
        <w:t>het complement is uniek </w:t>
      </w:r>
    </w:p>
    <w:p w14:paraId="1429E430" w14:textId="3F1A6B2B" w:rsidR="0028753B" w:rsidRDefault="0028753B" w:rsidP="0028753B">
      <w:r>
        <w:t xml:space="preserve">Voor elke x </w:t>
      </w:r>
      <w:r>
        <w:rPr>
          <w:rFonts w:ascii="Cambria Math" w:hAnsi="Cambria Math" w:cs="Cambria Math"/>
        </w:rPr>
        <w:t>∈</w:t>
      </w:r>
      <w:r>
        <w:t xml:space="preserve"> S bestaat er juist </w:t>
      </w:r>
      <w:r>
        <w:rPr>
          <w:rFonts w:ascii="Calibri" w:hAnsi="Calibri" w:cs="Calibri"/>
        </w:rPr>
        <w:t>éé</w:t>
      </w:r>
      <w:r>
        <w:t xml:space="preserve">n x </w:t>
      </w:r>
      <w:r>
        <w:rPr>
          <w:rFonts w:ascii="Cambria Math" w:hAnsi="Cambria Math" w:cs="Cambria Math"/>
        </w:rPr>
        <w:t>∈</w:t>
      </w:r>
      <w:r>
        <w:t xml:space="preserve"> S zodat </w:t>
      </w:r>
      <w:r>
        <w:rPr>
          <w:rFonts w:ascii="Cambria Math" w:hAnsi="Cambria Math" w:cs="Cambria Math"/>
        </w:rPr>
        <w:t>𝑥</w:t>
      </w:r>
      <w:r>
        <w:t xml:space="preserve"> + </w:t>
      </w:r>
      <w:r>
        <w:rPr>
          <w:rFonts w:ascii="Cambria Math" w:hAnsi="Cambria Math" w:cs="Cambria Math"/>
        </w:rPr>
        <w:t>𝑥</w:t>
      </w:r>
      <w:r>
        <w:t xml:space="preserve">ҧ= 1 </w:t>
      </w:r>
      <w:r>
        <w:rPr>
          <w:rFonts w:ascii="Cambria Math" w:hAnsi="Cambria Math" w:cs="Cambria Math"/>
        </w:rPr>
        <w:t>𝑒𝑛</w:t>
      </w:r>
      <w:r>
        <w:t xml:space="preserve"> </w:t>
      </w:r>
      <w:r>
        <w:rPr>
          <w:rFonts w:ascii="Cambria Math" w:hAnsi="Cambria Math" w:cs="Cambria Math"/>
        </w:rPr>
        <w:t>𝑥</w:t>
      </w:r>
      <w:r>
        <w:t xml:space="preserve"> ∙ </w:t>
      </w:r>
      <w:r>
        <w:rPr>
          <w:rFonts w:ascii="Cambria Math" w:hAnsi="Cambria Math" w:cs="Cambria Math"/>
        </w:rPr>
        <w:t>𝑥</w:t>
      </w:r>
      <w:r>
        <w:t>ҧ= 0</w:t>
      </w:r>
    </w:p>
    <w:p w14:paraId="037BA102" w14:textId="4712F442" w:rsidR="00493CFE" w:rsidRDefault="00DE170D" w:rsidP="00DE170D">
      <w:pPr>
        <w:rPr>
          <w:lang w:val="fr-FR"/>
        </w:rPr>
      </w:pPr>
      <w:r w:rsidRPr="00E92F6F">
        <w:rPr>
          <w:noProof/>
        </w:rPr>
        <w:drawing>
          <wp:inline distT="0" distB="0" distL="0" distR="0" wp14:anchorId="034683D5" wp14:editId="69E32503">
            <wp:extent cx="2625090" cy="1696212"/>
            <wp:effectExtent l="19050" t="19050" r="3810" b="0"/>
            <wp:docPr id="619220557" name="Afbeelding 619220557" descr="Afbeelding met tekst, Lettertype, schermopname, nummer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E922016A-F9E9-CDFC-A75F-3EF81E92BF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20557" name="Afbeelding 619220557" descr="Afbeelding met tekst, Lettertype, schermopname, nummer&#10;&#10;Automatisch gegenereerde beschrijving">
                      <a:extLst>
                        <a:ext uri="{FF2B5EF4-FFF2-40B4-BE49-F238E27FC236}">
                          <a16:creationId xmlns:a16="http://schemas.microsoft.com/office/drawing/2014/main" id="{E922016A-F9E9-CDFC-A75F-3EF81E92BF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37608" cy="1704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fr-FR"/>
        </w:rPr>
        <w:tab/>
      </w:r>
    </w:p>
    <w:p w14:paraId="20C6333A" w14:textId="77777777" w:rsidR="00DE170D" w:rsidRDefault="00DE170D" w:rsidP="00DE170D">
      <w:pPr>
        <w:rPr>
          <w:lang w:val="fr-FR"/>
        </w:rPr>
      </w:pPr>
    </w:p>
    <w:p w14:paraId="6EA7F79B" w14:textId="77777777" w:rsidR="00DE170D" w:rsidRDefault="00DE170D" w:rsidP="00DE170D">
      <w:pPr>
        <w:pStyle w:val="Geenafstand"/>
        <w:rPr>
          <w:bCs/>
        </w:rPr>
      </w:pPr>
      <w:r>
        <w:t xml:space="preserve">Eigenschap 2: </w:t>
      </w:r>
      <w:r w:rsidRPr="0097411A">
        <w:rPr>
          <w:bCs/>
        </w:rPr>
        <w:t>involutie</w:t>
      </w:r>
    </w:p>
    <w:p w14:paraId="012259D3" w14:textId="5A45CBC4" w:rsidR="00F85F00" w:rsidRDefault="00F85F00" w:rsidP="00F85F00">
      <w:r>
        <w:t xml:space="preserve">Als we de </w:t>
      </w:r>
      <w:proofErr w:type="spellStart"/>
      <w:r>
        <w:t>unaire</w:t>
      </w:r>
      <w:proofErr w:type="spellEnd"/>
      <w:r>
        <w:t xml:space="preserve"> operator tweemaal toepassen op een element x dan krijgen we als uitkomst opnieuw x</w:t>
      </w:r>
    </w:p>
    <w:p w14:paraId="044F7245" w14:textId="6865A016" w:rsidR="00DE170D" w:rsidRDefault="00DE170D" w:rsidP="00DE170D">
      <w:r w:rsidRPr="002A0C7C">
        <w:rPr>
          <w:noProof/>
        </w:rPr>
        <w:drawing>
          <wp:inline distT="0" distB="0" distL="0" distR="0" wp14:anchorId="774CCB58" wp14:editId="06340104">
            <wp:extent cx="2678430" cy="1865598"/>
            <wp:effectExtent l="19050" t="19050" r="7620" b="1905"/>
            <wp:docPr id="5" name="Afbeelding 4" descr="Afbeelding met tekst, Lettertype, schermopname, nummer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146F82AB-2D9C-5CC1-2615-4E81CCED21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4" descr="Afbeelding met tekst, Lettertype, schermopname, nummer&#10;&#10;Automatisch gegenereerde beschrijving">
                      <a:extLst>
                        <a:ext uri="{FF2B5EF4-FFF2-40B4-BE49-F238E27FC236}">
                          <a16:creationId xmlns:a16="http://schemas.microsoft.com/office/drawing/2014/main" id="{146F82AB-2D9C-5CC1-2615-4E81CCED21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88335" cy="18724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95A454" w14:textId="77777777" w:rsidR="00AD6FFF" w:rsidRDefault="00AD6FFF" w:rsidP="00DE170D"/>
    <w:p w14:paraId="76DF85D9" w14:textId="77777777" w:rsidR="00DE170D" w:rsidRDefault="00DE170D" w:rsidP="00DE170D">
      <w:pPr>
        <w:pStyle w:val="Geenafstand"/>
        <w:rPr>
          <w:bCs/>
        </w:rPr>
      </w:pPr>
      <w:r>
        <w:t xml:space="preserve">Eigenschap 3: </w:t>
      </w:r>
      <w:r w:rsidRPr="00201271">
        <w:rPr>
          <w:bCs/>
        </w:rPr>
        <w:t>complement van 0 en 1 </w:t>
      </w:r>
    </w:p>
    <w:p w14:paraId="6746CD4C" w14:textId="291F20EF" w:rsidR="00F85F00" w:rsidRDefault="00F85F00" w:rsidP="00F85F00">
      <w:r>
        <w:t>Het complement van 0 is 1 en omgekeerd.</w:t>
      </w:r>
    </w:p>
    <w:p w14:paraId="781ECC4A" w14:textId="77777777" w:rsidR="00DE170D" w:rsidRDefault="00DE170D" w:rsidP="00DE170D">
      <w:r w:rsidRPr="00D36437">
        <w:rPr>
          <w:noProof/>
        </w:rPr>
        <w:drawing>
          <wp:inline distT="0" distB="0" distL="0" distR="0" wp14:anchorId="25FB9E19" wp14:editId="0060CC6D">
            <wp:extent cx="4011930" cy="600075"/>
            <wp:effectExtent l="19050" t="19050" r="7620" b="9525"/>
            <wp:docPr id="615082545" name="Afbeelding 615082545" descr="Afbeelding met tekst, Lettertype, schermopname, lijn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5EEB25C1-AEE3-8D39-E625-C7D466A8B7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82545" name="Afbeelding 615082545" descr="Afbeelding met tekst, Lettertype, schermopname, lijn&#10;&#10;Automatisch gegenereerde beschrijving">
                      <a:extLst>
                        <a:ext uri="{FF2B5EF4-FFF2-40B4-BE49-F238E27FC236}">
                          <a16:creationId xmlns:a16="http://schemas.microsoft.com/office/drawing/2014/main" id="{5EEB25C1-AEE3-8D39-E625-C7D466A8B7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49123" cy="6056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78BB6D" w14:textId="77777777" w:rsidR="004B7649" w:rsidRDefault="004B7649" w:rsidP="00DE170D"/>
    <w:p w14:paraId="1427F24C" w14:textId="52C227F2" w:rsidR="004B7649" w:rsidRDefault="004B7649" w:rsidP="004B7649">
      <w:pPr>
        <w:pStyle w:val="Geenafstand"/>
      </w:pPr>
      <w:r>
        <w:t>Tip eigenschap 1, 2, 3:</w:t>
      </w:r>
    </w:p>
    <w:p w14:paraId="0E279B49" w14:textId="1DF0BCBD" w:rsidR="004B7649" w:rsidRDefault="004B7649" w:rsidP="00DE170D">
      <w:r>
        <w:t>Om met eigenschap 1, 2 en 3 te beginnen moeten we meestal beginnen met * 1 of +0</w:t>
      </w:r>
    </w:p>
    <w:p w14:paraId="3B7CB0D8" w14:textId="77777777" w:rsidR="00493CFE" w:rsidRDefault="00493CFE" w:rsidP="00DE170D"/>
    <w:p w14:paraId="6A9A783F" w14:textId="77777777" w:rsidR="00803B1D" w:rsidRDefault="00803B1D" w:rsidP="00DE170D"/>
    <w:p w14:paraId="09E0EB6E" w14:textId="77777777" w:rsidR="00803B1D" w:rsidRDefault="00803B1D" w:rsidP="00DE170D"/>
    <w:p w14:paraId="71050B1C" w14:textId="77777777" w:rsidR="00803B1D" w:rsidRDefault="00803B1D" w:rsidP="00DE170D"/>
    <w:p w14:paraId="2925BE43" w14:textId="77777777" w:rsidR="00803B1D" w:rsidRDefault="00803B1D" w:rsidP="00DE170D"/>
    <w:p w14:paraId="509039D4" w14:textId="57898673" w:rsidR="00DE170D" w:rsidRDefault="00DE170D" w:rsidP="00DE170D">
      <w:pPr>
        <w:pStyle w:val="Geenafstand"/>
        <w:rPr>
          <w:bCs/>
        </w:rPr>
      </w:pPr>
      <w:r>
        <w:lastRenderedPageBreak/>
        <w:t xml:space="preserve">Eigenschap 4: </w:t>
      </w:r>
      <w:proofErr w:type="spellStart"/>
      <w:r w:rsidRPr="00AA7AF1">
        <w:rPr>
          <w:bCs/>
        </w:rPr>
        <w:t>idempotentie</w:t>
      </w:r>
      <w:proofErr w:type="spellEnd"/>
    </w:p>
    <w:p w14:paraId="48075919" w14:textId="2BF779EA" w:rsidR="00DE170D" w:rsidRPr="00283F02" w:rsidRDefault="00AD6FFF" w:rsidP="00DE170D">
      <w:pPr>
        <w:pStyle w:val="Lijstalinea"/>
        <w:numPr>
          <w:ilvl w:val="0"/>
          <w:numId w:val="57"/>
        </w:numPr>
        <w:ind w:left="284" w:hanging="284"/>
      </w:pPr>
      <w:r w:rsidRPr="00AA7AF1">
        <w:rPr>
          <w:noProof/>
        </w:rPr>
        <w:drawing>
          <wp:anchor distT="0" distB="0" distL="114300" distR="114300" simplePos="0" relativeHeight="251680768" behindDoc="1" locked="0" layoutInCell="1" allowOverlap="1" wp14:anchorId="5E52DD09" wp14:editId="06C33084">
            <wp:simplePos x="0" y="0"/>
            <wp:positionH relativeFrom="column">
              <wp:posOffset>4951268</wp:posOffset>
            </wp:positionH>
            <wp:positionV relativeFrom="paragraph">
              <wp:posOffset>27189</wp:posOffset>
            </wp:positionV>
            <wp:extent cx="1157712" cy="628650"/>
            <wp:effectExtent l="19050" t="19050" r="4445" b="0"/>
            <wp:wrapTight wrapText="bothSides">
              <wp:wrapPolygon edited="0">
                <wp:start x="-355" y="-655"/>
                <wp:lineTo x="-355" y="21600"/>
                <wp:lineTo x="21683" y="21600"/>
                <wp:lineTo x="21683" y="-655"/>
                <wp:lineTo x="-355" y="-655"/>
              </wp:wrapPolygon>
            </wp:wrapTight>
            <wp:docPr id="1959830161" name="Afbeelding 1959830161" descr="Afbeelding met schermopname, lijn, typografie, ontwerp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BEDC2B4F-0966-B6EF-EEFA-A01A77B295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30161" name="Afbeelding 1959830161" descr="Afbeelding met schermopname, lijn, typografie, ontwerp&#10;&#10;Automatisch gegenereerde beschrijving">
                      <a:extLst>
                        <a:ext uri="{FF2B5EF4-FFF2-40B4-BE49-F238E27FC236}">
                          <a16:creationId xmlns:a16="http://schemas.microsoft.com/office/drawing/2014/main" id="{BEDC2B4F-0966-B6EF-EEFA-A01A77B295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7712" cy="628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E170D" w:rsidRPr="00283F02">
        <w:t xml:space="preserve">Wanneer de operator + toegepast wordt op tweemaal hetzelfde argument dan is het resultaat dat argument. </w:t>
      </w:r>
    </w:p>
    <w:p w14:paraId="11A2BC41" w14:textId="3A4201AA" w:rsidR="00493CFE" w:rsidRDefault="00DE170D" w:rsidP="00DE170D">
      <w:pPr>
        <w:pStyle w:val="Lijstalinea"/>
        <w:numPr>
          <w:ilvl w:val="0"/>
          <w:numId w:val="57"/>
        </w:numPr>
        <w:ind w:left="284" w:hanging="284"/>
      </w:pPr>
      <w:r w:rsidRPr="00283F02">
        <w:t>Wanneer de operator · toegepast wordt op tweemaal hetzelfde argument dan is het resultaat dat argument.</w:t>
      </w:r>
    </w:p>
    <w:p w14:paraId="661EDBD8" w14:textId="77777777" w:rsidR="00F85F00" w:rsidRDefault="00F85F00" w:rsidP="00DE170D"/>
    <w:p w14:paraId="21E7C553" w14:textId="3A7E50E0" w:rsidR="00DE170D" w:rsidRDefault="00AD6FFF" w:rsidP="00DE170D">
      <w:pPr>
        <w:pStyle w:val="Geenafstand"/>
      </w:pPr>
      <w:r w:rsidRPr="00E01B5F">
        <w:rPr>
          <w:noProof/>
        </w:rPr>
        <w:drawing>
          <wp:anchor distT="0" distB="0" distL="114300" distR="114300" simplePos="0" relativeHeight="251681792" behindDoc="1" locked="0" layoutInCell="1" allowOverlap="1" wp14:anchorId="2BE41A3F" wp14:editId="3325022F">
            <wp:simplePos x="0" y="0"/>
            <wp:positionH relativeFrom="column">
              <wp:posOffset>5007972</wp:posOffset>
            </wp:positionH>
            <wp:positionV relativeFrom="paragraph">
              <wp:posOffset>78798</wp:posOffset>
            </wp:positionV>
            <wp:extent cx="1101090" cy="579219"/>
            <wp:effectExtent l="19050" t="19050" r="3810" b="0"/>
            <wp:wrapTight wrapText="bothSides">
              <wp:wrapPolygon edited="0">
                <wp:start x="-374" y="-711"/>
                <wp:lineTo x="-374" y="21316"/>
                <wp:lineTo x="21675" y="21316"/>
                <wp:lineTo x="21675" y="-711"/>
                <wp:lineTo x="-374" y="-711"/>
              </wp:wrapPolygon>
            </wp:wrapTight>
            <wp:docPr id="197739780" name="Afbeelding 197739780" descr="Afbeelding met Lettertype, schermopname, lijn, nummer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967D39F9-9850-DACE-3AE3-92255178C9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9780" name="Afbeelding 197739780" descr="Afbeelding met Lettertype, schermopname, lijn, nummer&#10;&#10;Automatisch gegenereerde beschrijving">
                      <a:extLst>
                        <a:ext uri="{FF2B5EF4-FFF2-40B4-BE49-F238E27FC236}">
                          <a16:creationId xmlns:a16="http://schemas.microsoft.com/office/drawing/2014/main" id="{967D39F9-9850-DACE-3AE3-92255178C9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1090" cy="579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E170D">
        <w:rPr>
          <w:bCs/>
        </w:rPr>
        <w:t xml:space="preserve">Eigenschap 5: </w:t>
      </w:r>
      <w:r w:rsidR="00DE170D" w:rsidRPr="00AA7AF1">
        <w:rPr>
          <w:bCs/>
        </w:rPr>
        <w:t>begrenzing</w:t>
      </w:r>
    </w:p>
    <w:p w14:paraId="0AD76DB4" w14:textId="77777777" w:rsidR="00F85F00" w:rsidRDefault="00DE170D" w:rsidP="00F85F00">
      <w:pPr>
        <w:pStyle w:val="Lijstalinea"/>
        <w:numPr>
          <w:ilvl w:val="0"/>
          <w:numId w:val="81"/>
        </w:numPr>
        <w:ind w:left="284" w:hanging="284"/>
      </w:pPr>
      <w:r w:rsidRPr="00283F02">
        <w:t xml:space="preserve">Om het even welke waarde optellen bij 1 levert steeds 1. Om het even welke waarde vermenigvuldigen met 0 levert steeds 0. </w:t>
      </w:r>
    </w:p>
    <w:p w14:paraId="5389B633" w14:textId="3A95407A" w:rsidR="00DE170D" w:rsidRPr="00283F02" w:rsidRDefault="00385585" w:rsidP="00F85F00">
      <w:pPr>
        <w:pStyle w:val="Lijstalinea"/>
        <w:numPr>
          <w:ilvl w:val="0"/>
          <w:numId w:val="81"/>
        </w:numPr>
        <w:ind w:left="284" w:hanging="284"/>
      </w:pPr>
      <w:r>
        <w:t>D</w:t>
      </w:r>
      <w:r w:rsidR="0055543A">
        <w:t xml:space="preserve">e onbekende hoeft niet altijd </w:t>
      </w:r>
      <w:r w:rsidR="00E73FBD">
        <w:t>x te zijn zodat deze rekenregels tellen.</w:t>
      </w:r>
    </w:p>
    <w:p w14:paraId="3F5F3907" w14:textId="77777777" w:rsidR="009C0006" w:rsidRDefault="009C0006" w:rsidP="00DE170D"/>
    <w:p w14:paraId="3EF11F01" w14:textId="0CB903B2" w:rsidR="00DE170D" w:rsidRDefault="00AD6FFF" w:rsidP="00493CFE">
      <w:pPr>
        <w:pStyle w:val="Geenafstand"/>
        <w:rPr>
          <w:bCs/>
        </w:rPr>
      </w:pPr>
      <w:r w:rsidRPr="004B3C13">
        <w:rPr>
          <w:noProof/>
        </w:rPr>
        <w:drawing>
          <wp:anchor distT="0" distB="0" distL="114300" distR="114300" simplePos="0" relativeHeight="251682816" behindDoc="1" locked="0" layoutInCell="1" allowOverlap="1" wp14:anchorId="04CFDA03" wp14:editId="22661014">
            <wp:simplePos x="0" y="0"/>
            <wp:positionH relativeFrom="column">
              <wp:posOffset>4474845</wp:posOffset>
            </wp:positionH>
            <wp:positionV relativeFrom="paragraph">
              <wp:posOffset>46990</wp:posOffset>
            </wp:positionV>
            <wp:extent cx="1631950" cy="598170"/>
            <wp:effectExtent l="19050" t="19050" r="6350" b="0"/>
            <wp:wrapTight wrapText="bothSides">
              <wp:wrapPolygon edited="0">
                <wp:start x="-252" y="-688"/>
                <wp:lineTo x="-252" y="21325"/>
                <wp:lineTo x="21684" y="21325"/>
                <wp:lineTo x="21684" y="-688"/>
                <wp:lineTo x="-252" y="-688"/>
              </wp:wrapPolygon>
            </wp:wrapTight>
            <wp:docPr id="1795795111" name="Afbeelding 1795795111" descr="Afbeelding met Lettertype, tekst, lijn, nummer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E72B1C56-8C19-75F1-06EF-02164E1BD2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95111" name="Afbeelding 1795795111" descr="Afbeelding met Lettertype, tekst, lijn, nummer&#10;&#10;Automatisch gegenereerde beschrijving">
                      <a:extLst>
                        <a:ext uri="{FF2B5EF4-FFF2-40B4-BE49-F238E27FC236}">
                          <a16:creationId xmlns:a16="http://schemas.microsoft.com/office/drawing/2014/main" id="{E72B1C56-8C19-75F1-06EF-02164E1BD2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598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70D">
        <w:t xml:space="preserve">Eigenschap 6: </w:t>
      </w:r>
      <w:r w:rsidR="00DE170D" w:rsidRPr="00E01B5F">
        <w:rPr>
          <w:bCs/>
        </w:rPr>
        <w:t>absorptie</w:t>
      </w:r>
    </w:p>
    <w:p w14:paraId="433F37E3" w14:textId="6B32D6F0" w:rsidR="00DE170D" w:rsidRPr="004B3C13" w:rsidRDefault="00DE170D" w:rsidP="00493CFE">
      <w:pPr>
        <w:pStyle w:val="Lijstalinea"/>
        <w:numPr>
          <w:ilvl w:val="0"/>
          <w:numId w:val="60"/>
        </w:numPr>
        <w:ind w:left="284" w:hanging="284"/>
      </w:pPr>
      <w:r w:rsidRPr="004B3C13">
        <w:t xml:space="preserve">Een element x optellen bij een product waarin x voorkomt als factor levert steeds x. </w:t>
      </w:r>
    </w:p>
    <w:p w14:paraId="49A7FAA1" w14:textId="4811BF19" w:rsidR="00AD6FFF" w:rsidRDefault="00DE170D" w:rsidP="00DE170D">
      <w:pPr>
        <w:pStyle w:val="Lijstalinea"/>
        <w:numPr>
          <w:ilvl w:val="0"/>
          <w:numId w:val="60"/>
        </w:numPr>
        <w:ind w:left="284" w:hanging="284"/>
      </w:pPr>
      <w:r w:rsidRPr="004B3C13">
        <w:t xml:space="preserve">Een element x vermenigvuldigen met een som waarin x als term voorkomt levert steeds </w:t>
      </w:r>
    </w:p>
    <w:p w14:paraId="74C2DD25" w14:textId="77777777" w:rsidR="00DE170D" w:rsidRDefault="00DE170D" w:rsidP="00DE170D"/>
    <w:p w14:paraId="72AACF3F" w14:textId="77777777" w:rsidR="00DE170D" w:rsidRDefault="00DE170D" w:rsidP="00493CFE">
      <w:pPr>
        <w:pStyle w:val="Geenafstand"/>
        <w:rPr>
          <w:bCs/>
        </w:rPr>
      </w:pPr>
      <w:r>
        <w:t xml:space="preserve">Eigenschap 7: </w:t>
      </w:r>
      <w:r w:rsidRPr="004B3C13">
        <w:rPr>
          <w:bCs/>
        </w:rPr>
        <w:t>associatief</w:t>
      </w:r>
    </w:p>
    <w:p w14:paraId="65D5C657" w14:textId="2D99CDC0" w:rsidR="00493CFE" w:rsidRDefault="00DE170D" w:rsidP="00493CFE">
      <w:pPr>
        <w:pStyle w:val="Lijstalinea"/>
        <w:numPr>
          <w:ilvl w:val="0"/>
          <w:numId w:val="59"/>
        </w:numPr>
        <w:ind w:left="284" w:hanging="284"/>
      </w:pPr>
      <w:r w:rsidRPr="004B3C13">
        <w:t xml:space="preserve">Wanneer we drie elementen vermenigvuldigen dan kunnen we de haakjes verplaatsen zonder het resultaat te wijzigen. </w:t>
      </w:r>
    </w:p>
    <w:p w14:paraId="1DDD9901" w14:textId="201811BB" w:rsidR="00DE170D" w:rsidRPr="004B3C13" w:rsidRDefault="00AD6FFF" w:rsidP="00493CFE">
      <w:pPr>
        <w:pStyle w:val="Lijstalinea"/>
        <w:numPr>
          <w:ilvl w:val="0"/>
          <w:numId w:val="59"/>
        </w:numPr>
        <w:ind w:left="284" w:hanging="284"/>
      </w:pPr>
      <w:r w:rsidRPr="004B3C13">
        <w:rPr>
          <w:noProof/>
        </w:rPr>
        <w:drawing>
          <wp:anchor distT="0" distB="0" distL="114300" distR="114300" simplePos="0" relativeHeight="251683840" behindDoc="1" locked="0" layoutInCell="1" allowOverlap="1" wp14:anchorId="456F104D" wp14:editId="4AAFDBCC">
            <wp:simplePos x="0" y="0"/>
            <wp:positionH relativeFrom="column">
              <wp:posOffset>3087832</wp:posOffset>
            </wp:positionH>
            <wp:positionV relativeFrom="paragraph">
              <wp:posOffset>77874</wp:posOffset>
            </wp:positionV>
            <wp:extent cx="3028950" cy="466725"/>
            <wp:effectExtent l="19050" t="19050" r="0" b="9525"/>
            <wp:wrapTight wrapText="bothSides">
              <wp:wrapPolygon edited="0">
                <wp:start x="-136" y="-882"/>
                <wp:lineTo x="-136" y="22041"/>
                <wp:lineTo x="21600" y="22041"/>
                <wp:lineTo x="21600" y="-882"/>
                <wp:lineTo x="-136" y="-882"/>
              </wp:wrapPolygon>
            </wp:wrapTight>
            <wp:docPr id="2104421466" name="Afbeelding 2104421466" descr="Afbeelding met tekst, Lettertype, lijn, typografie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EBB2CEFB-9829-9D0B-3592-30E016E4E4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21466" name="Afbeelding 2104421466" descr="Afbeelding met tekst, Lettertype, lijn, typografie&#10;&#10;Automatisch gegenereerde beschrijving">
                      <a:extLst>
                        <a:ext uri="{FF2B5EF4-FFF2-40B4-BE49-F238E27FC236}">
                          <a16:creationId xmlns:a16="http://schemas.microsoft.com/office/drawing/2014/main" id="{EBB2CEFB-9829-9D0B-3592-30E016E4E4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66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70D" w:rsidRPr="004B3C13">
        <w:t xml:space="preserve">We kunnen de haakjes dus ook weglaten omdat de uitdrukking niet verkeerd kan begrepen worden. </w:t>
      </w:r>
    </w:p>
    <w:p w14:paraId="0A7605FD" w14:textId="77777777" w:rsidR="00DE170D" w:rsidRDefault="00DE170D" w:rsidP="00DE170D"/>
    <w:p w14:paraId="6CD073EE" w14:textId="53EC2782" w:rsidR="00DE170D" w:rsidRPr="003966F6" w:rsidRDefault="00AD6FFF" w:rsidP="00493CFE">
      <w:pPr>
        <w:pStyle w:val="Geenafstand"/>
      </w:pPr>
      <w:r w:rsidRPr="003966F6">
        <w:rPr>
          <w:noProof/>
        </w:rPr>
        <w:drawing>
          <wp:anchor distT="0" distB="0" distL="114300" distR="114300" simplePos="0" relativeHeight="251684864" behindDoc="1" locked="0" layoutInCell="1" allowOverlap="1" wp14:anchorId="06AECDDD" wp14:editId="264C845F">
            <wp:simplePos x="0" y="0"/>
            <wp:positionH relativeFrom="column">
              <wp:posOffset>4183380</wp:posOffset>
            </wp:positionH>
            <wp:positionV relativeFrom="paragraph">
              <wp:posOffset>125730</wp:posOffset>
            </wp:positionV>
            <wp:extent cx="1922145" cy="645795"/>
            <wp:effectExtent l="19050" t="19050" r="1905" b="1905"/>
            <wp:wrapTight wrapText="bothSides">
              <wp:wrapPolygon edited="0">
                <wp:start x="-214" y="-637"/>
                <wp:lineTo x="-214" y="21664"/>
                <wp:lineTo x="21621" y="21664"/>
                <wp:lineTo x="21621" y="-637"/>
                <wp:lineTo x="-214" y="-637"/>
              </wp:wrapPolygon>
            </wp:wrapTight>
            <wp:docPr id="1797107157" name="Afbeelding 1797107157" descr="Afbeelding met Lettertype, tekst, nummer, lijn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06D17EA3-7FDF-B178-B678-8377C22C33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07157" name="Afbeelding 1797107157" descr="Afbeelding met Lettertype, tekst, nummer, lijn&#10;&#10;Automatisch gegenereerde beschrijving">
                      <a:extLst>
                        <a:ext uri="{FF2B5EF4-FFF2-40B4-BE49-F238E27FC236}">
                          <a16:creationId xmlns:a16="http://schemas.microsoft.com/office/drawing/2014/main" id="{06D17EA3-7FDF-B178-B678-8377C22C33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145" cy="645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70D">
        <w:t xml:space="preserve">eigenschap 8: </w:t>
      </w:r>
      <w:r w:rsidR="00DE170D" w:rsidRPr="003966F6">
        <w:t>wetten van de Morgan </w:t>
      </w:r>
    </w:p>
    <w:p w14:paraId="13FC5412" w14:textId="2A343046" w:rsidR="00DE170D" w:rsidRPr="003966F6" w:rsidRDefault="00DE170D" w:rsidP="00493CFE">
      <w:pPr>
        <w:pStyle w:val="Lijstalinea"/>
        <w:numPr>
          <w:ilvl w:val="0"/>
          <w:numId w:val="58"/>
        </w:numPr>
        <w:ind w:left="284" w:hanging="284"/>
      </w:pPr>
      <w:r w:rsidRPr="003966F6">
        <w:t>Het complement van een som is het product van de complementen.</w:t>
      </w:r>
    </w:p>
    <w:p w14:paraId="5231EB83" w14:textId="7714C6C0" w:rsidR="00DE170D" w:rsidRPr="003966F6" w:rsidRDefault="00DE170D" w:rsidP="00493CFE">
      <w:pPr>
        <w:pStyle w:val="Lijstalinea"/>
        <w:numPr>
          <w:ilvl w:val="0"/>
          <w:numId w:val="58"/>
        </w:numPr>
        <w:ind w:left="284" w:hanging="284"/>
      </w:pPr>
      <w:r w:rsidRPr="003966F6">
        <w:t xml:space="preserve">Het complement van een product is de som van de complementen. </w:t>
      </w:r>
    </w:p>
    <w:p w14:paraId="6024EA89" w14:textId="5F5ED3B1" w:rsidR="00DE170D" w:rsidRDefault="00DE170D" w:rsidP="00DE170D"/>
    <w:p w14:paraId="59F30C5E" w14:textId="32F6AF86" w:rsidR="0055543A" w:rsidRDefault="00F66B65" w:rsidP="00C106B7">
      <w:pPr>
        <w:pStyle w:val="Kop1"/>
      </w:pPr>
      <w:bookmarkStart w:id="35" w:name="_Toc155261046"/>
      <w:r>
        <w:lastRenderedPageBreak/>
        <w:t>Hoofdstuk 4</w:t>
      </w:r>
      <w:r w:rsidR="00C106B7">
        <w:t xml:space="preserve"> </w:t>
      </w:r>
      <w:proofErr w:type="spellStart"/>
      <w:r w:rsidR="00C106B7">
        <w:t>Bool</w:t>
      </w:r>
      <w:r w:rsidR="00514913">
        <w:t>e</w:t>
      </w:r>
      <w:r w:rsidR="00C106B7">
        <w:t>se</w:t>
      </w:r>
      <w:proofErr w:type="spellEnd"/>
      <w:r w:rsidR="00C106B7">
        <w:t xml:space="preserve"> uitdrukkingen en functies</w:t>
      </w:r>
      <w:bookmarkEnd w:id="35"/>
    </w:p>
    <w:p w14:paraId="571572D9" w14:textId="6A27B2B3" w:rsidR="00762EEB" w:rsidRDefault="00762EEB" w:rsidP="00762EEB">
      <w:pPr>
        <w:pStyle w:val="Kop2"/>
      </w:pPr>
      <w:bookmarkStart w:id="36" w:name="_Toc155261047"/>
      <w:proofErr w:type="spellStart"/>
      <w:r w:rsidRPr="00762EEB">
        <w:t>Boolese</w:t>
      </w:r>
      <w:proofErr w:type="spellEnd"/>
      <w:r w:rsidRPr="00762EEB">
        <w:t xml:space="preserve"> uitdrukkingen</w:t>
      </w:r>
      <w:bookmarkEnd w:id="36"/>
    </w:p>
    <w:p w14:paraId="5500F846" w14:textId="592AA270" w:rsidR="003A2395" w:rsidRPr="003A2395" w:rsidRDefault="003A2395" w:rsidP="003A2395">
      <w:r>
        <w:t xml:space="preserve">In dit hoofdstuk behouden we ons tot de minimale </w:t>
      </w:r>
      <w:proofErr w:type="spellStart"/>
      <w:r>
        <w:t>Boole-algebra</w:t>
      </w:r>
      <w:proofErr w:type="spellEnd"/>
      <w:r>
        <w:t xml:space="preserve"> (B).</w:t>
      </w:r>
    </w:p>
    <w:p w14:paraId="6CE3C6F2" w14:textId="57E288A5" w:rsidR="00762EEB" w:rsidRDefault="00762EEB" w:rsidP="00762EEB">
      <w:pPr>
        <w:pStyle w:val="Kop2"/>
      </w:pPr>
      <w:bookmarkStart w:id="37" w:name="_Toc155261048"/>
      <w:r w:rsidRPr="00762EEB">
        <w:t xml:space="preserve">Minimale en maximale </w:t>
      </w:r>
      <w:proofErr w:type="spellStart"/>
      <w:r w:rsidRPr="00762EEB">
        <w:t>Boolese</w:t>
      </w:r>
      <w:proofErr w:type="spellEnd"/>
      <w:r w:rsidRPr="00762EEB">
        <w:t xml:space="preserve"> uitdrukkingen</w:t>
      </w:r>
      <w:bookmarkEnd w:id="37"/>
    </w:p>
    <w:p w14:paraId="03A324D4" w14:textId="3AD64C30" w:rsidR="00701CA7" w:rsidRDefault="00701CA7" w:rsidP="00701CA7">
      <w:pPr>
        <w:pStyle w:val="Geenafstand"/>
      </w:pPr>
      <w:r>
        <w:t xml:space="preserve">Hoe werken minimale en maximale </w:t>
      </w:r>
      <w:proofErr w:type="spellStart"/>
      <w:r>
        <w:t>boolese</w:t>
      </w:r>
      <w:proofErr w:type="spellEnd"/>
      <w:r>
        <w:t xml:space="preserve"> uitdrukkingen?</w:t>
      </w:r>
    </w:p>
    <w:p w14:paraId="7AC7B9B1" w14:textId="6EACD460" w:rsidR="002632A2" w:rsidRPr="00D46E68" w:rsidRDefault="002632A2" w:rsidP="00793BD9">
      <w:r>
        <w:t>De uitdrukkingen lopen in een volgorde alsof het binaire waarden zijn</w:t>
      </w:r>
      <w:r w:rsidR="00D06CB3">
        <w:t>.</w:t>
      </w:r>
      <w:r w:rsidR="00793BD9">
        <w:t xml:space="preserve"> Maar in </w:t>
      </w:r>
      <w:r w:rsidR="00D46E68">
        <w:t xml:space="preserve">plaats van een </w:t>
      </w:r>
      <w:r w:rsidR="00D46E68">
        <w:rPr>
          <w:i/>
          <w:iCs/>
        </w:rPr>
        <w:t>1</w:t>
      </w:r>
      <w:r w:rsidR="00D46E68">
        <w:t xml:space="preserve"> typen we een </w:t>
      </w:r>
      <w:r w:rsidR="00D46E68">
        <w:rPr>
          <w:i/>
          <w:iCs/>
        </w:rPr>
        <w:t>niet-symbool</w:t>
      </w:r>
      <w:r w:rsidR="00D46E68">
        <w:t xml:space="preserve"> boven de onbekende.</w:t>
      </w:r>
    </w:p>
    <w:tbl>
      <w:tblPr>
        <w:tblStyle w:val="Rastertabel4-Accent4"/>
        <w:tblW w:w="0" w:type="auto"/>
        <w:tblLook w:val="04A0" w:firstRow="1" w:lastRow="0" w:firstColumn="1" w:lastColumn="0" w:noHBand="0" w:noVBand="1"/>
      </w:tblPr>
      <w:tblGrid>
        <w:gridCol w:w="4889"/>
        <w:gridCol w:w="4905"/>
      </w:tblGrid>
      <w:tr w:rsidR="002632A2" w14:paraId="7FEDC0C6" w14:textId="77777777" w:rsidTr="00AD6F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  <w:vAlign w:val="center"/>
          </w:tcPr>
          <w:p w14:paraId="1C38B2EE" w14:textId="4F20A401" w:rsidR="00EF78FC" w:rsidRPr="002632A2" w:rsidRDefault="00EF78FC" w:rsidP="00AD6FFF">
            <w:pPr>
              <w:pStyle w:val="Geenafstand"/>
              <w:jc w:val="center"/>
              <w:rPr>
                <w:b/>
                <w:bCs w:val="0"/>
                <w:sz w:val="32"/>
                <w:szCs w:val="28"/>
              </w:rPr>
            </w:pPr>
            <w:r w:rsidRPr="00AD6FFF">
              <w:rPr>
                <w:b/>
                <w:color w:val="FFFFFF" w:themeColor="background1"/>
                <w:sz w:val="32"/>
                <w:szCs w:val="32"/>
              </w:rPr>
              <w:t>Min</w:t>
            </w:r>
            <w:r w:rsidR="002632A2" w:rsidRPr="00AD6FFF">
              <w:rPr>
                <w:b/>
                <w:color w:val="FFFFFF" w:themeColor="background1"/>
                <w:sz w:val="32"/>
                <w:szCs w:val="32"/>
              </w:rPr>
              <w:t>i</w:t>
            </w:r>
            <w:r w:rsidRPr="00AD6FFF">
              <w:rPr>
                <w:b/>
                <w:color w:val="FFFFFF" w:themeColor="background1"/>
                <w:sz w:val="32"/>
                <w:szCs w:val="32"/>
              </w:rPr>
              <w:t>male uitdrukkingen</w:t>
            </w:r>
            <w:r w:rsidR="00AD6FFF">
              <w:rPr>
                <w:b/>
                <w:color w:val="FFFFFF" w:themeColor="background1"/>
                <w:sz w:val="32"/>
                <w:szCs w:val="32"/>
              </w:rPr>
              <w:t>:</w:t>
            </w:r>
          </w:p>
        </w:tc>
        <w:tc>
          <w:tcPr>
            <w:tcW w:w="4889" w:type="dxa"/>
            <w:vAlign w:val="center"/>
          </w:tcPr>
          <w:p w14:paraId="46352589" w14:textId="1EC57DBF" w:rsidR="00EF78FC" w:rsidRPr="00AD6FFF" w:rsidRDefault="00EF78FC" w:rsidP="00AD6F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32"/>
                <w:szCs w:val="32"/>
              </w:rPr>
            </w:pPr>
            <w:r w:rsidRPr="00AD6FFF">
              <w:rPr>
                <w:sz w:val="32"/>
                <w:szCs w:val="32"/>
              </w:rPr>
              <w:t>Maximale uitdrukkingen</w:t>
            </w:r>
            <w:r w:rsidR="00AD6FFF" w:rsidRPr="00AD6FFF">
              <w:rPr>
                <w:sz w:val="32"/>
                <w:szCs w:val="32"/>
              </w:rPr>
              <w:t>:</w:t>
            </w:r>
          </w:p>
        </w:tc>
      </w:tr>
      <w:tr w:rsidR="002632A2" w14:paraId="77FDA863" w14:textId="77777777" w:rsidTr="002632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14:paraId="5F095B1F" w14:textId="616DBADA" w:rsidR="00EF78FC" w:rsidRDefault="00764401" w:rsidP="001A5A29">
            <w:pPr>
              <w:pStyle w:val="Geenafstand"/>
              <w:jc w:val="center"/>
            </w:pPr>
            <w:r w:rsidRPr="00764401">
              <w:rPr>
                <w:noProof/>
              </w:rPr>
              <w:drawing>
                <wp:inline distT="0" distB="0" distL="0" distR="0" wp14:anchorId="49A62CC3" wp14:editId="7934BDB9">
                  <wp:extent cx="2945765" cy="1089660"/>
                  <wp:effectExtent l="0" t="0" r="0" b="0"/>
                  <wp:docPr id="2068597037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8597037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9647" cy="1098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9" w:type="dxa"/>
          </w:tcPr>
          <w:p w14:paraId="04F9A362" w14:textId="5F95284A" w:rsidR="00EF78FC" w:rsidRDefault="001A5A29" w:rsidP="001A5A29">
            <w:pPr>
              <w:pStyle w:val="Geenafstand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5A29">
              <w:rPr>
                <w:noProof/>
              </w:rPr>
              <w:drawing>
                <wp:inline distT="0" distB="0" distL="0" distR="0" wp14:anchorId="78378EF9" wp14:editId="2BA194D6">
                  <wp:extent cx="2977515" cy="1120140"/>
                  <wp:effectExtent l="0" t="0" r="0" b="0"/>
                  <wp:docPr id="71177022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77022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165" cy="1130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542321" w14:textId="59439627" w:rsidR="00762EEB" w:rsidRDefault="00762EEB" w:rsidP="00762EEB">
      <w:pPr>
        <w:pStyle w:val="Kop2"/>
      </w:pPr>
      <w:bookmarkStart w:id="38" w:name="_Toc155261049"/>
      <w:r w:rsidRPr="00762EEB">
        <w:t>De disjunctieve normaalvorm: DNV</w:t>
      </w:r>
      <w:bookmarkEnd w:id="38"/>
    </w:p>
    <w:p w14:paraId="2D5F9DB0" w14:textId="77777777" w:rsidR="00692CA3" w:rsidRDefault="00692CA3" w:rsidP="00692CA3">
      <w:pPr>
        <w:pStyle w:val="Geenafstand"/>
      </w:pPr>
      <w:r>
        <w:t>Om de DNV te bewijzen kunnen we 2 manieren gebruiken:</w:t>
      </w:r>
    </w:p>
    <w:p w14:paraId="48312D0C" w14:textId="77777777" w:rsidR="00692CA3" w:rsidRDefault="00692CA3" w:rsidP="00692CA3">
      <w:pPr>
        <w:pStyle w:val="Lijstalinea"/>
        <w:numPr>
          <w:ilvl w:val="0"/>
          <w:numId w:val="62"/>
        </w:numPr>
        <w:ind w:left="284" w:hanging="284"/>
      </w:pPr>
      <w:r>
        <w:t>Bewijzen (via eigenschappen / zie HF3)</w:t>
      </w:r>
    </w:p>
    <w:p w14:paraId="6AF8ACAD" w14:textId="07446FCE" w:rsidR="00692CA3" w:rsidRDefault="00692CA3" w:rsidP="00692CA3">
      <w:pPr>
        <w:pStyle w:val="Lijstalinea"/>
        <w:numPr>
          <w:ilvl w:val="0"/>
          <w:numId w:val="62"/>
        </w:numPr>
        <w:ind w:left="284" w:hanging="284"/>
      </w:pPr>
      <w:r>
        <w:t>Gebruik maken van een waarheidstabel</w:t>
      </w:r>
    </w:p>
    <w:p w14:paraId="7D0699A0" w14:textId="77777777" w:rsidR="000303BC" w:rsidRDefault="000303BC" w:rsidP="000303BC"/>
    <w:p w14:paraId="2CE4C65D" w14:textId="127987D8" w:rsidR="000303BC" w:rsidRDefault="000303BC" w:rsidP="004763EB">
      <w:pPr>
        <w:pStyle w:val="Geenafstand"/>
      </w:pPr>
      <w:r>
        <w:t>Hoe schrijven we de DNV op?</w:t>
      </w:r>
    </w:p>
    <w:p w14:paraId="21345EAC" w14:textId="3A7686CF" w:rsidR="000303BC" w:rsidRDefault="000303BC" w:rsidP="004763EB">
      <w:pPr>
        <w:pStyle w:val="Lijstalinea"/>
        <w:numPr>
          <w:ilvl w:val="0"/>
          <w:numId w:val="63"/>
        </w:numPr>
        <w:ind w:left="284" w:hanging="284"/>
      </w:pPr>
      <w:r>
        <w:t>Eerst kijken we naar</w:t>
      </w:r>
      <w:r w:rsidR="00AA14B3">
        <w:t xml:space="preserve"> alle functies waarbij f(</w:t>
      </w:r>
      <w:proofErr w:type="spellStart"/>
      <w:r w:rsidR="00AA14B3">
        <w:t>x,y,z</w:t>
      </w:r>
      <w:proofErr w:type="spellEnd"/>
      <w:r w:rsidR="00AA14B3">
        <w:t xml:space="preserve">) </w:t>
      </w:r>
      <w:r w:rsidR="00B64DD9">
        <w:t>actief is of niet (1 of 0).</w:t>
      </w:r>
    </w:p>
    <w:p w14:paraId="5DFEB6D9" w14:textId="04944CA8" w:rsidR="00B64DD9" w:rsidRDefault="00B64DD9" w:rsidP="004763EB">
      <w:pPr>
        <w:pStyle w:val="Lijstalinea"/>
        <w:numPr>
          <w:ilvl w:val="0"/>
          <w:numId w:val="63"/>
        </w:numPr>
        <w:ind w:left="284" w:hanging="284"/>
      </w:pPr>
      <w:r>
        <w:t xml:space="preserve">Bij DNV kijken we naar de </w:t>
      </w:r>
      <w:r w:rsidR="00A0401E">
        <w:t>1</w:t>
      </w:r>
      <w:r>
        <w:t>.</w:t>
      </w:r>
    </w:p>
    <w:p w14:paraId="187359A5" w14:textId="50D87B97" w:rsidR="00B64DD9" w:rsidRDefault="00B64DD9" w:rsidP="004763EB">
      <w:pPr>
        <w:pStyle w:val="Lijstalinea"/>
        <w:numPr>
          <w:ilvl w:val="0"/>
          <w:numId w:val="63"/>
        </w:numPr>
        <w:ind w:left="284" w:hanging="284"/>
      </w:pPr>
      <w:r>
        <w:t>Is f(</w:t>
      </w:r>
      <w:proofErr w:type="spellStart"/>
      <w:r>
        <w:t>x,y,z</w:t>
      </w:r>
      <w:proofErr w:type="spellEnd"/>
      <w:r>
        <w:t xml:space="preserve">) actief? Dan kijken we naar de originele waarden van x, y en </w:t>
      </w:r>
      <w:proofErr w:type="spellStart"/>
      <w:r>
        <w:t>z</w:t>
      </w:r>
      <w:proofErr w:type="spellEnd"/>
      <w:r>
        <w:t xml:space="preserve"> en kijken we welke waarden 1 of 0 hebben.</w:t>
      </w:r>
    </w:p>
    <w:p w14:paraId="34476ACC" w14:textId="1511B625" w:rsidR="00EE408A" w:rsidRDefault="004763EB" w:rsidP="00EE408A">
      <w:pPr>
        <w:pStyle w:val="Lijstalinea"/>
        <w:numPr>
          <w:ilvl w:val="0"/>
          <w:numId w:val="63"/>
        </w:numPr>
        <w:ind w:left="284" w:hanging="284"/>
      </w:pPr>
      <w:r>
        <w:t>Hebben ze waarde 1, dan schrijven we ze normaal op. Hebben ze waarde 0, dan schrijven we een niet-symbool boven de onbekende.</w:t>
      </w:r>
    </w:p>
    <w:p w14:paraId="29A25506" w14:textId="632A6857" w:rsidR="007F023F" w:rsidRDefault="007F023F" w:rsidP="007F023F">
      <w:pPr>
        <w:pStyle w:val="Lijstalinea"/>
        <w:ind w:left="284"/>
      </w:pPr>
      <w:r>
        <w:t>Voorbeeld:</w:t>
      </w:r>
    </w:p>
    <w:p w14:paraId="65347226" w14:textId="32943090" w:rsidR="00435FED" w:rsidRPr="00004E3D" w:rsidRDefault="00435FED" w:rsidP="00435FED">
      <w:pPr>
        <w:pStyle w:val="Lijstalinea"/>
        <w:ind w:left="284"/>
        <w:rPr>
          <w:rFonts w:eastAsiaTheme="minorEastAsia"/>
          <w:iCs/>
          <w:sz w:val="28"/>
          <w:szCs w:val="28"/>
        </w:rPr>
      </w:pPr>
      <w:r w:rsidRPr="00AD6FFF">
        <w:rPr>
          <w:szCs w:val="24"/>
        </w:rPr>
        <w:t>bv</w:t>
      </w:r>
      <w:r w:rsidRPr="00004E3D">
        <w:rPr>
          <w:sz w:val="28"/>
          <w:szCs w:val="28"/>
        </w:rPr>
        <w:t xml:space="preserve">: </w:t>
      </w:r>
      <m:oMath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x∙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</m:acc>
            <m:r>
              <w:rPr>
                <w:rFonts w:ascii="Cambria Math" w:hAnsi="Cambria Math"/>
                <w:sz w:val="28"/>
                <w:szCs w:val="28"/>
              </w:rPr>
              <m:t>∙z</m:t>
            </m:r>
          </m:e>
        </m:d>
        <m:r>
          <w:rPr>
            <w:rFonts w:ascii="Cambria Math" w:hAnsi="Cambria Math"/>
            <w:sz w:val="28"/>
            <w:szCs w:val="28"/>
          </w:rPr>
          <m:t>+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hAnsi="Cambria Math"/>
                <w:sz w:val="28"/>
                <w:szCs w:val="28"/>
              </w:rPr>
              <m:t>∙y∙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e>
            </m:acc>
          </m:e>
        </m:d>
        <m:r>
          <w:rPr>
            <w:rFonts w:ascii="Cambria Math" w:hAnsi="Cambria Math"/>
            <w:sz w:val="28"/>
            <w:szCs w:val="28"/>
          </w:rPr>
          <m:t>+(x∙y∙</m:t>
        </m:r>
        <m:acc>
          <m:accPr>
            <m:chr m:val="̅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</m:acc>
        <m:r>
          <w:rPr>
            <w:rFonts w:ascii="Cambria Math" w:hAnsi="Cambria Math"/>
            <w:sz w:val="28"/>
            <w:szCs w:val="28"/>
          </w:rPr>
          <m:t>)</m:t>
        </m:r>
      </m:oMath>
    </w:p>
    <w:p w14:paraId="4DC1C882" w14:textId="7A00BF14" w:rsidR="00A2340A" w:rsidRPr="00435FED" w:rsidRDefault="00A2340A" w:rsidP="00435FED">
      <w:pPr>
        <w:pStyle w:val="Lijstalinea"/>
        <w:ind w:left="284"/>
      </w:pPr>
      <w:r w:rsidRPr="00A2340A">
        <w:rPr>
          <w:rFonts w:eastAsiaTheme="minorEastAsia"/>
          <w:iCs/>
        </w:rPr>
        <w:t xml:space="preserve">Let op: DNV = (x </w:t>
      </w:r>
      <w:r w:rsidRPr="00A2340A">
        <w:rPr>
          <w:rFonts w:eastAsiaTheme="minorEastAsia"/>
          <w:b/>
          <w:bCs/>
          <w:iCs/>
          <w:color w:val="FF0000"/>
        </w:rPr>
        <w:t>*</w:t>
      </w:r>
      <w:r w:rsidRPr="00A2340A">
        <w:rPr>
          <w:rFonts w:eastAsiaTheme="minorEastAsia"/>
          <w:iCs/>
        </w:rPr>
        <w:t xml:space="preserve"> y</w:t>
      </w:r>
      <w:r>
        <w:rPr>
          <w:rFonts w:eastAsiaTheme="minorEastAsia"/>
          <w:iCs/>
        </w:rPr>
        <w:t xml:space="preserve"> </w:t>
      </w:r>
      <w:r w:rsidRPr="00A2340A">
        <w:rPr>
          <w:rFonts w:eastAsiaTheme="minorEastAsia"/>
          <w:b/>
          <w:bCs/>
          <w:iCs/>
          <w:color w:val="FF0000"/>
        </w:rPr>
        <w:t>*</w:t>
      </w:r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z</w:t>
      </w:r>
      <w:proofErr w:type="spellEnd"/>
      <w:r>
        <w:rPr>
          <w:rFonts w:eastAsiaTheme="minorEastAsia"/>
          <w:iCs/>
        </w:rPr>
        <w:t xml:space="preserve">) </w:t>
      </w:r>
      <w:r w:rsidRPr="00A2340A">
        <w:rPr>
          <w:rFonts w:eastAsiaTheme="minorEastAsia"/>
          <w:b/>
          <w:bCs/>
          <w:iCs/>
          <w:color w:val="FF0000"/>
        </w:rPr>
        <w:t>+</w:t>
      </w:r>
      <w:r>
        <w:rPr>
          <w:rFonts w:eastAsiaTheme="minorEastAsia"/>
          <w:iCs/>
        </w:rPr>
        <w:t xml:space="preserve"> (…)</w:t>
      </w:r>
    </w:p>
    <w:p w14:paraId="0F5C19CE" w14:textId="77777777" w:rsidR="007F023F" w:rsidRPr="00A2340A" w:rsidRDefault="007F023F" w:rsidP="007F023F">
      <w:pPr>
        <w:pStyle w:val="Lijstalinea"/>
        <w:ind w:left="284"/>
      </w:pPr>
    </w:p>
    <w:p w14:paraId="2BD49483" w14:textId="3189FA77" w:rsidR="00762EEB" w:rsidRDefault="00762EEB" w:rsidP="00762EEB">
      <w:pPr>
        <w:pStyle w:val="Kop3"/>
      </w:pPr>
      <w:bookmarkStart w:id="39" w:name="_Toc155261050"/>
      <w:r w:rsidRPr="00762EEB">
        <w:t>Methode 1: gebruik de axioma’s en de eigenschappen</w:t>
      </w:r>
      <w:bookmarkEnd w:id="39"/>
      <w:r w:rsidRPr="00762EEB">
        <w:t xml:space="preserve"> </w:t>
      </w:r>
    </w:p>
    <w:p w14:paraId="12DE0109" w14:textId="5A1A98B9" w:rsidR="00881C82" w:rsidRDefault="00575E28" w:rsidP="00EB2217">
      <w:r>
        <w:t>Je start met de functie f(</w:t>
      </w:r>
      <w:proofErr w:type="spellStart"/>
      <w:r>
        <w:t>x,y,z</w:t>
      </w:r>
      <w:proofErr w:type="spellEnd"/>
      <w:r>
        <w:t xml:space="preserve">) en voert ze uit tot je alle </w:t>
      </w:r>
      <w:r w:rsidR="00881C82">
        <w:t>haakjes van de DNV hebt.</w:t>
      </w:r>
    </w:p>
    <w:p w14:paraId="4BB98EDD" w14:textId="5B265198" w:rsidR="00EB2217" w:rsidRPr="00881C82" w:rsidRDefault="00EB2217" w:rsidP="00EB2217">
      <w:r>
        <w:t>Zie geschreven blad.</w:t>
      </w:r>
    </w:p>
    <w:p w14:paraId="0D5E4766" w14:textId="0D44EC2E" w:rsidR="00762EEB" w:rsidRDefault="00762EEB" w:rsidP="00762EEB">
      <w:pPr>
        <w:pStyle w:val="Kop2"/>
      </w:pPr>
      <w:bookmarkStart w:id="40" w:name="_Toc155261051"/>
      <w:r w:rsidRPr="00762EEB">
        <w:t>De conjunctieve normaalvorm: CNV</w:t>
      </w:r>
      <w:bookmarkEnd w:id="40"/>
    </w:p>
    <w:p w14:paraId="56167F5B" w14:textId="22F9B3E7" w:rsidR="00A0401E" w:rsidRDefault="00A0401E" w:rsidP="00A0401E">
      <w:pPr>
        <w:pStyle w:val="Geenafstand"/>
      </w:pPr>
      <w:r>
        <w:t>Hoe schrijven we de CNV op?</w:t>
      </w:r>
    </w:p>
    <w:p w14:paraId="3820A00C" w14:textId="77777777" w:rsidR="00A0401E" w:rsidRDefault="00A0401E" w:rsidP="00A0401E">
      <w:pPr>
        <w:pStyle w:val="Lijstalinea"/>
        <w:numPr>
          <w:ilvl w:val="0"/>
          <w:numId w:val="63"/>
        </w:numPr>
        <w:ind w:left="284" w:hanging="284"/>
      </w:pPr>
      <w:r>
        <w:t>Eerst kijken we naar alle functies waarbij f(</w:t>
      </w:r>
      <w:proofErr w:type="spellStart"/>
      <w:r>
        <w:t>x,y,z</w:t>
      </w:r>
      <w:proofErr w:type="spellEnd"/>
      <w:r>
        <w:t>) actief is of niet (1 of 0).</w:t>
      </w:r>
    </w:p>
    <w:p w14:paraId="56A8CBF8" w14:textId="09CD53F4" w:rsidR="00A0401E" w:rsidRDefault="00A0401E" w:rsidP="00A0401E">
      <w:pPr>
        <w:pStyle w:val="Lijstalinea"/>
        <w:numPr>
          <w:ilvl w:val="0"/>
          <w:numId w:val="63"/>
        </w:numPr>
        <w:ind w:left="284" w:hanging="284"/>
      </w:pPr>
      <w:r>
        <w:t>Bij CNV kijken we naar de 0.</w:t>
      </w:r>
    </w:p>
    <w:p w14:paraId="24A5BA3E" w14:textId="20E887E2" w:rsidR="00A0401E" w:rsidRDefault="00A0401E" w:rsidP="00A0401E">
      <w:pPr>
        <w:pStyle w:val="Lijstalinea"/>
        <w:numPr>
          <w:ilvl w:val="0"/>
          <w:numId w:val="63"/>
        </w:numPr>
        <w:ind w:left="284" w:hanging="284"/>
      </w:pPr>
      <w:r>
        <w:t>Is f(</w:t>
      </w:r>
      <w:proofErr w:type="spellStart"/>
      <w:r>
        <w:t>x,y,z</w:t>
      </w:r>
      <w:proofErr w:type="spellEnd"/>
      <w:r>
        <w:t xml:space="preserve">) niet actief? Dan kijken we naar de originele waarden van x, y en </w:t>
      </w:r>
      <w:proofErr w:type="spellStart"/>
      <w:r>
        <w:t>z</w:t>
      </w:r>
      <w:proofErr w:type="spellEnd"/>
      <w:r>
        <w:t xml:space="preserve"> en kijken we welke waarden 1 of 0 hebben.</w:t>
      </w:r>
    </w:p>
    <w:p w14:paraId="04E6AB80" w14:textId="15241B88" w:rsidR="00A0401E" w:rsidRDefault="00A0401E" w:rsidP="00A0401E">
      <w:pPr>
        <w:pStyle w:val="Lijstalinea"/>
        <w:numPr>
          <w:ilvl w:val="0"/>
          <w:numId w:val="63"/>
        </w:numPr>
        <w:ind w:left="284" w:hanging="284"/>
      </w:pPr>
      <w:r>
        <w:t>Hebben ze waarde 1, dan schrijven we ze met het niet-symbool boven de onbekende. Hebben ze waarde 0, dan schrijven we ze normaal op.</w:t>
      </w:r>
    </w:p>
    <w:p w14:paraId="204E1236" w14:textId="77777777" w:rsidR="00A0401E" w:rsidRDefault="00A0401E" w:rsidP="00A0401E">
      <w:pPr>
        <w:pStyle w:val="Lijstalinea"/>
        <w:ind w:left="284"/>
      </w:pPr>
      <w:r>
        <w:t>Voorbeeld:</w:t>
      </w:r>
    </w:p>
    <w:p w14:paraId="2AC271C0" w14:textId="57755A34" w:rsidR="00A2340A" w:rsidRPr="00004E3D" w:rsidRDefault="00A2340A" w:rsidP="00A2340A">
      <w:pPr>
        <w:rPr>
          <w:rFonts w:eastAsiaTheme="minorEastAsia"/>
          <w:iCs/>
          <w:sz w:val="28"/>
          <w:szCs w:val="28"/>
          <w:lang w:val="en-GB"/>
        </w:rPr>
      </w:pPr>
      <w:r w:rsidRPr="00004E3D">
        <w:rPr>
          <w:sz w:val="28"/>
          <w:szCs w:val="28"/>
          <w:lang w:val="en-GB"/>
        </w:rPr>
        <w:lastRenderedPageBreak/>
        <w:t xml:space="preserve">    </w:t>
      </w:r>
      <w:proofErr w:type="spellStart"/>
      <w:r w:rsidRPr="00AD6FFF">
        <w:rPr>
          <w:szCs w:val="24"/>
          <w:lang w:val="en-GB"/>
        </w:rPr>
        <w:t>bv</w:t>
      </w:r>
      <w:proofErr w:type="spellEnd"/>
      <w:r w:rsidRPr="00004E3D">
        <w:rPr>
          <w:sz w:val="28"/>
          <w:szCs w:val="28"/>
          <w:lang w:val="en-GB"/>
        </w:rPr>
        <w:t xml:space="preserve">: </w:t>
      </w:r>
      <m:oMath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  <m:r>
              <w:rPr>
                <w:rFonts w:ascii="Cambria Math" w:hAnsi="Cambria Math"/>
                <w:sz w:val="28"/>
                <w:szCs w:val="28"/>
                <w:lang w:val="en-GB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</m:acc>
            <m:r>
              <w:rPr>
                <w:rFonts w:ascii="Cambria Math" w:hAnsi="Cambria Math"/>
                <w:sz w:val="28"/>
                <w:szCs w:val="28"/>
                <w:lang w:val="en-GB"/>
              </w:rPr>
              <m:t>+</m:t>
            </m:r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</m:d>
        <m:r>
          <w:rPr>
            <w:rFonts w:ascii="Cambria Math" w:hAnsi="Cambria Math"/>
            <w:sz w:val="28"/>
            <w:szCs w:val="28"/>
            <w:lang w:val="en-GB"/>
          </w:rPr>
          <m:t>∙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hAnsi="Cambria Math"/>
                <w:sz w:val="28"/>
                <w:szCs w:val="28"/>
                <w:lang w:val="en-GB"/>
              </w:rPr>
              <m:t>+</m:t>
            </m:r>
            <m:r>
              <w:rPr>
                <w:rFonts w:ascii="Cambria Math" w:hAnsi="Cambria Math"/>
                <w:sz w:val="28"/>
                <w:szCs w:val="28"/>
              </w:rPr>
              <m:t>y</m:t>
            </m:r>
            <m:r>
              <w:rPr>
                <w:rFonts w:ascii="Cambria Math" w:hAnsi="Cambria Math"/>
                <w:sz w:val="28"/>
                <w:szCs w:val="28"/>
                <w:lang w:val="en-GB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e>
            </m:acc>
          </m:e>
        </m:d>
        <m:r>
          <w:rPr>
            <w:rFonts w:ascii="Cambria Math" w:hAnsi="Cambria Math"/>
            <w:sz w:val="28"/>
            <w:szCs w:val="28"/>
            <w:lang w:val="en-GB"/>
          </w:rPr>
          <m:t>∙(</m:t>
        </m:r>
        <m:r>
          <w:rPr>
            <w:rFonts w:ascii="Cambria Math" w:hAnsi="Cambria Math"/>
            <w:sz w:val="28"/>
            <w:szCs w:val="28"/>
          </w:rPr>
          <m:t>x</m:t>
        </m:r>
        <m:r>
          <w:rPr>
            <w:rFonts w:ascii="Cambria Math" w:hAnsi="Cambria Math"/>
            <w:sz w:val="28"/>
            <w:szCs w:val="28"/>
            <w:lang w:val="en-GB"/>
          </w:rPr>
          <m:t>+</m:t>
        </m:r>
        <m:r>
          <w:rPr>
            <w:rFonts w:ascii="Cambria Math" w:hAnsi="Cambria Math"/>
            <w:sz w:val="28"/>
            <w:szCs w:val="28"/>
          </w:rPr>
          <m:t>y</m:t>
        </m:r>
        <m:r>
          <w:rPr>
            <w:rFonts w:ascii="Cambria Math" w:hAnsi="Cambria Math"/>
            <w:sz w:val="28"/>
            <w:szCs w:val="28"/>
            <w:lang w:val="en-GB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</m:acc>
        <m:r>
          <w:rPr>
            <w:rFonts w:ascii="Cambria Math" w:hAnsi="Cambria Math"/>
            <w:sz w:val="28"/>
            <w:szCs w:val="28"/>
            <w:lang w:val="en-GB"/>
          </w:rPr>
          <m:t>)</m:t>
        </m:r>
      </m:oMath>
    </w:p>
    <w:p w14:paraId="7CBA3948" w14:textId="6B8C0519" w:rsidR="00A0401E" w:rsidRPr="00A0401E" w:rsidRDefault="00A2340A" w:rsidP="00A0401E">
      <w:r w:rsidRPr="00004E3D">
        <w:rPr>
          <w:rFonts w:eastAsiaTheme="minorEastAsia"/>
          <w:iCs/>
          <w:sz w:val="28"/>
          <w:szCs w:val="28"/>
          <w:lang w:val="en-GB"/>
        </w:rPr>
        <w:t xml:space="preserve">    </w:t>
      </w:r>
      <w:r>
        <w:rPr>
          <w:rFonts w:eastAsiaTheme="minorEastAsia"/>
          <w:iCs/>
        </w:rPr>
        <w:t xml:space="preserve">Let op: CNV = </w:t>
      </w:r>
      <w:r w:rsidR="003B1B9F">
        <w:rPr>
          <w:rFonts w:eastAsiaTheme="minorEastAsia"/>
          <w:iCs/>
        </w:rPr>
        <w:t xml:space="preserve">(x </w:t>
      </w:r>
      <w:r w:rsidR="003B1B9F" w:rsidRPr="003B1B9F">
        <w:rPr>
          <w:rFonts w:eastAsiaTheme="minorEastAsia"/>
          <w:b/>
          <w:bCs/>
          <w:iCs/>
          <w:color w:val="FF0000"/>
        </w:rPr>
        <w:t>+</w:t>
      </w:r>
      <w:r w:rsidR="003B1B9F">
        <w:rPr>
          <w:rFonts w:eastAsiaTheme="minorEastAsia"/>
          <w:iCs/>
        </w:rPr>
        <w:t xml:space="preserve"> y </w:t>
      </w:r>
      <w:r w:rsidR="003B1B9F" w:rsidRPr="003B1B9F">
        <w:rPr>
          <w:rFonts w:eastAsiaTheme="minorEastAsia"/>
          <w:b/>
          <w:bCs/>
          <w:iCs/>
          <w:color w:val="FF0000"/>
        </w:rPr>
        <w:t>+</w:t>
      </w:r>
      <w:r w:rsidR="003B1B9F">
        <w:rPr>
          <w:rFonts w:eastAsiaTheme="minorEastAsia"/>
          <w:iCs/>
        </w:rPr>
        <w:t xml:space="preserve"> </w:t>
      </w:r>
      <w:proofErr w:type="spellStart"/>
      <w:r w:rsidR="003B1B9F">
        <w:rPr>
          <w:rFonts w:eastAsiaTheme="minorEastAsia"/>
          <w:iCs/>
        </w:rPr>
        <w:t>z</w:t>
      </w:r>
      <w:proofErr w:type="spellEnd"/>
      <w:r w:rsidR="003B1B9F">
        <w:rPr>
          <w:rFonts w:eastAsiaTheme="minorEastAsia"/>
          <w:iCs/>
        </w:rPr>
        <w:t xml:space="preserve">) </w:t>
      </w:r>
      <w:r w:rsidR="003B1B9F" w:rsidRPr="003B1B9F">
        <w:rPr>
          <w:rFonts w:eastAsiaTheme="minorEastAsia"/>
          <w:b/>
          <w:bCs/>
          <w:iCs/>
          <w:color w:val="FF0000"/>
        </w:rPr>
        <w:t>*</w:t>
      </w:r>
      <w:r w:rsidR="003B1B9F">
        <w:rPr>
          <w:rFonts w:eastAsiaTheme="minorEastAsia"/>
          <w:iCs/>
        </w:rPr>
        <w:t xml:space="preserve"> (…)</w:t>
      </w:r>
    </w:p>
    <w:p w14:paraId="74E5C37B" w14:textId="4EE73C00" w:rsidR="00762EEB" w:rsidRPr="00762EEB" w:rsidRDefault="00762EEB" w:rsidP="00762EEB">
      <w:pPr>
        <w:pStyle w:val="Kop2"/>
      </w:pPr>
      <w:bookmarkStart w:id="41" w:name="_Toc155261052"/>
      <w:r w:rsidRPr="00762EEB">
        <w:t xml:space="preserve">Vereenvoudigen van </w:t>
      </w:r>
      <w:proofErr w:type="spellStart"/>
      <w:r w:rsidRPr="00762EEB">
        <w:t>Boolese</w:t>
      </w:r>
      <w:proofErr w:type="spellEnd"/>
      <w:r w:rsidRPr="00762EEB">
        <w:t xml:space="preserve"> uitdrukkingen</w:t>
      </w:r>
      <w:bookmarkEnd w:id="41"/>
    </w:p>
    <w:p w14:paraId="7CDB2E4A" w14:textId="77777777" w:rsidR="00004E3D" w:rsidRDefault="00004E3D" w:rsidP="00004E3D">
      <w:pPr>
        <w:pStyle w:val="Kop1"/>
        <w:rPr>
          <w:rFonts w:eastAsiaTheme="minorHAnsi"/>
        </w:rPr>
      </w:pPr>
      <w:bookmarkStart w:id="42" w:name="_Toc155261053"/>
      <w:r>
        <w:lastRenderedPageBreak/>
        <w:t xml:space="preserve">Hoofdstuk 5: </w:t>
      </w:r>
      <w:proofErr w:type="spellStart"/>
      <w:r w:rsidRPr="00004E3D">
        <w:rPr>
          <w:rFonts w:eastAsiaTheme="minorHAnsi"/>
        </w:rPr>
        <w:t>Veitch-Karnaugh</w:t>
      </w:r>
      <w:proofErr w:type="spellEnd"/>
      <w:r w:rsidRPr="00004E3D">
        <w:rPr>
          <w:rFonts w:eastAsiaTheme="minorHAnsi"/>
        </w:rPr>
        <w:t xml:space="preserve"> diagrammen</w:t>
      </w:r>
      <w:bookmarkEnd w:id="42"/>
      <w:r w:rsidRPr="00004E3D">
        <w:rPr>
          <w:rFonts w:eastAsiaTheme="minorHAnsi"/>
        </w:rPr>
        <w:t xml:space="preserve"> </w:t>
      </w:r>
    </w:p>
    <w:p w14:paraId="4535D370" w14:textId="025586EF" w:rsidR="00004E3D" w:rsidRPr="00004E3D" w:rsidRDefault="00C634F4" w:rsidP="00C634F4">
      <w:pPr>
        <w:pStyle w:val="Kop2"/>
      </w:pPr>
      <w:bookmarkStart w:id="43" w:name="_Toc155261054"/>
      <w:proofErr w:type="spellStart"/>
      <w:r>
        <w:t>Karnaugh</w:t>
      </w:r>
      <w:proofErr w:type="spellEnd"/>
      <w:r>
        <w:t xml:space="preserve"> diagram</w:t>
      </w:r>
      <w:r w:rsidRPr="00C634F4">
        <w:t xml:space="preserve"> van een </w:t>
      </w:r>
      <w:proofErr w:type="spellStart"/>
      <w:r w:rsidRPr="00C634F4">
        <w:t>Boolese</w:t>
      </w:r>
      <w:proofErr w:type="spellEnd"/>
      <w:r w:rsidRPr="00C634F4">
        <w:t xml:space="preserve"> uitdrukking</w:t>
      </w:r>
      <w:bookmarkEnd w:id="43"/>
      <w:r w:rsidRPr="00C634F4">
        <w:t xml:space="preserve">  </w:t>
      </w:r>
    </w:p>
    <w:p w14:paraId="69188D7D" w14:textId="4774F84B" w:rsidR="00762EEB" w:rsidRDefault="004C7F5E" w:rsidP="00762EEB">
      <w:r>
        <w:t xml:space="preserve">We weten dat een waarheidstabel er ongeveer uitziet als een rechtstaande rechthoek. Bij een </w:t>
      </w:r>
      <w:proofErr w:type="spellStart"/>
      <w:r>
        <w:t>karnaugh</w:t>
      </w:r>
      <w:proofErr w:type="spellEnd"/>
      <w:r>
        <w:t xml:space="preserve"> kaart is het ofwel een vierkant ofwel een horizontale rechthoek.</w:t>
      </w:r>
      <w:r>
        <w:tab/>
      </w:r>
    </w:p>
    <w:p w14:paraId="2E77DC1B" w14:textId="77777777" w:rsidR="007775F1" w:rsidRDefault="007775F1" w:rsidP="00762EEB"/>
    <w:p w14:paraId="0F6443C4" w14:textId="5A7E9A9C" w:rsidR="007775F1" w:rsidRDefault="00B16847" w:rsidP="007775F1">
      <w:pPr>
        <w:pStyle w:val="Geenafstand"/>
      </w:pPr>
      <w:r>
        <w:t>H</w:t>
      </w:r>
      <w:r w:rsidR="007775F1">
        <w:t xml:space="preserve">oe stellen we een </w:t>
      </w:r>
      <w:proofErr w:type="spellStart"/>
      <w:r w:rsidR="007775F1">
        <w:t>karnaugh</w:t>
      </w:r>
      <w:proofErr w:type="spellEnd"/>
      <w:r w:rsidR="007775F1">
        <w:t xml:space="preserve"> kaart op voor 2 variabelen (x, y)?</w:t>
      </w:r>
    </w:p>
    <w:p w14:paraId="626B9BEB" w14:textId="74DBF419" w:rsidR="007775F1" w:rsidRDefault="00B16847" w:rsidP="00762EEB">
      <w:r>
        <w:t>We beginnen met het zetten van de niet-variabele, daarna de wel</w:t>
      </w:r>
      <w:r w:rsidR="00CF6925">
        <w:t xml:space="preserve">-versie. </w:t>
      </w:r>
      <w:r w:rsidR="000D6746">
        <w:t>Voorbeeld: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191"/>
        <w:gridCol w:w="1191"/>
        <w:gridCol w:w="1191"/>
      </w:tblGrid>
      <w:tr w:rsidR="002F0CAB" w14:paraId="44E446E5" w14:textId="599CCB6C" w:rsidTr="002F0CAB">
        <w:tc>
          <w:tcPr>
            <w:tcW w:w="1191" w:type="dxa"/>
            <w:vAlign w:val="center"/>
          </w:tcPr>
          <w:p w14:paraId="16A5ADD5" w14:textId="77777777" w:rsidR="002F0CAB" w:rsidRDefault="002F0CAB" w:rsidP="002F0CAB">
            <w:pPr>
              <w:jc w:val="center"/>
            </w:pPr>
          </w:p>
        </w:tc>
        <w:tc>
          <w:tcPr>
            <w:tcW w:w="1191" w:type="dxa"/>
            <w:vAlign w:val="center"/>
          </w:tcPr>
          <w:p w14:paraId="6D0A72D5" w14:textId="42AEA632" w:rsidR="002F0CAB" w:rsidRDefault="002F0CAB" w:rsidP="002F0CAB">
            <w:pPr>
              <w:jc w:val="center"/>
            </w:pPr>
            <w:r>
              <w:t>Niet-y</w:t>
            </w:r>
          </w:p>
        </w:tc>
        <w:tc>
          <w:tcPr>
            <w:tcW w:w="1191" w:type="dxa"/>
            <w:vAlign w:val="center"/>
          </w:tcPr>
          <w:p w14:paraId="6F34C2D3" w14:textId="1F78F6C2" w:rsidR="002F0CAB" w:rsidRDefault="002F0CAB" w:rsidP="002F0CAB">
            <w:pPr>
              <w:jc w:val="center"/>
            </w:pPr>
            <w:r>
              <w:t>y</w:t>
            </w:r>
          </w:p>
        </w:tc>
      </w:tr>
      <w:tr w:rsidR="002F0CAB" w14:paraId="7F2751A8" w14:textId="65E045BD" w:rsidTr="002F0CAB">
        <w:tc>
          <w:tcPr>
            <w:tcW w:w="1191" w:type="dxa"/>
            <w:vAlign w:val="center"/>
          </w:tcPr>
          <w:p w14:paraId="0480A03A" w14:textId="46EACB68" w:rsidR="002F0CAB" w:rsidRDefault="002F0CAB" w:rsidP="002F0CAB">
            <w:pPr>
              <w:jc w:val="center"/>
            </w:pPr>
            <w:r>
              <w:t>Niet-x</w:t>
            </w:r>
          </w:p>
        </w:tc>
        <w:tc>
          <w:tcPr>
            <w:tcW w:w="1191" w:type="dxa"/>
            <w:vAlign w:val="center"/>
          </w:tcPr>
          <w:p w14:paraId="558F8D29" w14:textId="77777777" w:rsidR="002F0CAB" w:rsidRDefault="002F0CAB" w:rsidP="002F0CAB">
            <w:pPr>
              <w:jc w:val="center"/>
            </w:pPr>
          </w:p>
        </w:tc>
        <w:tc>
          <w:tcPr>
            <w:tcW w:w="1191" w:type="dxa"/>
            <w:vAlign w:val="center"/>
          </w:tcPr>
          <w:p w14:paraId="67E047C3" w14:textId="77777777" w:rsidR="002F0CAB" w:rsidRDefault="002F0CAB" w:rsidP="002F0CAB">
            <w:pPr>
              <w:jc w:val="center"/>
            </w:pPr>
          </w:p>
        </w:tc>
      </w:tr>
      <w:tr w:rsidR="002F0CAB" w14:paraId="738B6A14" w14:textId="77777777" w:rsidTr="002F0CAB">
        <w:tc>
          <w:tcPr>
            <w:tcW w:w="1191" w:type="dxa"/>
            <w:vAlign w:val="center"/>
          </w:tcPr>
          <w:p w14:paraId="1F9D68AA" w14:textId="388A2BB3" w:rsidR="002F0CAB" w:rsidRDefault="002F0CAB" w:rsidP="002F0CAB">
            <w:pPr>
              <w:jc w:val="center"/>
            </w:pPr>
            <w:r>
              <w:t>x</w:t>
            </w:r>
          </w:p>
        </w:tc>
        <w:tc>
          <w:tcPr>
            <w:tcW w:w="1191" w:type="dxa"/>
            <w:vAlign w:val="center"/>
          </w:tcPr>
          <w:p w14:paraId="74C4F78E" w14:textId="77777777" w:rsidR="002F0CAB" w:rsidRDefault="002F0CAB" w:rsidP="002F0CAB">
            <w:pPr>
              <w:jc w:val="center"/>
            </w:pPr>
          </w:p>
        </w:tc>
        <w:tc>
          <w:tcPr>
            <w:tcW w:w="1191" w:type="dxa"/>
            <w:vAlign w:val="center"/>
          </w:tcPr>
          <w:p w14:paraId="4359F7F6" w14:textId="77777777" w:rsidR="002F0CAB" w:rsidRDefault="002F0CAB" w:rsidP="002F0CAB">
            <w:pPr>
              <w:jc w:val="center"/>
            </w:pPr>
          </w:p>
        </w:tc>
      </w:tr>
    </w:tbl>
    <w:p w14:paraId="4F8864E9" w14:textId="77777777" w:rsidR="00CF6925" w:rsidRDefault="00CF6925" w:rsidP="00762EEB"/>
    <w:p w14:paraId="45677BF6" w14:textId="06ECECC0" w:rsidR="002F0CAB" w:rsidRDefault="002F0CAB" w:rsidP="0077394A">
      <w:pPr>
        <w:pStyle w:val="Geenafstand"/>
      </w:pPr>
      <w:r>
        <w:t>Hoe stellen we dit op voor 3</w:t>
      </w:r>
      <w:r w:rsidR="0077394A">
        <w:t xml:space="preserve"> / 4 variabelen</w:t>
      </w:r>
      <w:r w:rsidR="000D6746">
        <w:t xml:space="preserve"> (x, y, </w:t>
      </w:r>
      <w:proofErr w:type="spellStart"/>
      <w:r w:rsidR="000D6746">
        <w:t>z</w:t>
      </w:r>
      <w:proofErr w:type="spellEnd"/>
      <w:r w:rsidR="000D6746">
        <w:t>, u)</w:t>
      </w:r>
      <w:r w:rsidR="0077394A">
        <w:t>?</w:t>
      </w:r>
    </w:p>
    <w:p w14:paraId="7486F30A" w14:textId="77777777" w:rsidR="000D6746" w:rsidRDefault="0077394A" w:rsidP="000D6746">
      <w:pPr>
        <w:pStyle w:val="Lijstalinea"/>
        <w:numPr>
          <w:ilvl w:val="0"/>
          <w:numId w:val="64"/>
        </w:numPr>
        <w:ind w:left="284" w:hanging="284"/>
      </w:pPr>
      <w:r>
        <w:t xml:space="preserve">We beginnen eerst met de </w:t>
      </w:r>
      <w:r w:rsidRPr="000D6746">
        <w:rPr>
          <w:b/>
          <w:bCs/>
        </w:rPr>
        <w:t>volledige niet-kant</w:t>
      </w:r>
      <w:r>
        <w:t xml:space="preserve"> van de eerste twee variabelen.</w:t>
      </w:r>
      <w:r w:rsidR="00D1114E">
        <w:t xml:space="preserve"> </w:t>
      </w:r>
    </w:p>
    <w:p w14:paraId="5F8D2047" w14:textId="586D4F45" w:rsidR="0077394A" w:rsidRDefault="00D1114E" w:rsidP="000D6746">
      <w:pPr>
        <w:pStyle w:val="Lijstalinea"/>
        <w:numPr>
          <w:ilvl w:val="0"/>
          <w:numId w:val="64"/>
        </w:numPr>
        <w:ind w:left="284" w:hanging="284"/>
      </w:pPr>
      <w:r>
        <w:t xml:space="preserve">Daarna de </w:t>
      </w:r>
      <w:r w:rsidRPr="000D6746">
        <w:rPr>
          <w:b/>
          <w:bCs/>
        </w:rPr>
        <w:t>linkse variabele</w:t>
      </w:r>
      <w:r>
        <w:t xml:space="preserve"> is de </w:t>
      </w:r>
      <w:r w:rsidRPr="000D6746">
        <w:rPr>
          <w:b/>
          <w:bCs/>
        </w:rPr>
        <w:t>niet-vers</w:t>
      </w:r>
      <w:r>
        <w:t xml:space="preserve">ie de </w:t>
      </w:r>
      <w:r w:rsidRPr="000D6746">
        <w:rPr>
          <w:b/>
          <w:bCs/>
        </w:rPr>
        <w:t>rechter</w:t>
      </w:r>
      <w:r>
        <w:t xml:space="preserve"> de </w:t>
      </w:r>
      <w:r w:rsidRPr="000D6746">
        <w:rPr>
          <w:b/>
          <w:bCs/>
        </w:rPr>
        <w:t>normale versie</w:t>
      </w:r>
      <w:r>
        <w:t>.</w:t>
      </w:r>
    </w:p>
    <w:p w14:paraId="1DA599D0" w14:textId="3AA1E2A7" w:rsidR="00D1114E" w:rsidRDefault="00D1114E" w:rsidP="000D6746">
      <w:pPr>
        <w:pStyle w:val="Lijstalinea"/>
        <w:numPr>
          <w:ilvl w:val="0"/>
          <w:numId w:val="64"/>
        </w:numPr>
        <w:ind w:left="284" w:hanging="284"/>
      </w:pPr>
      <w:r>
        <w:t xml:space="preserve">Vervolgens </w:t>
      </w:r>
      <w:r w:rsidR="000D6746">
        <w:t xml:space="preserve">zijn de </w:t>
      </w:r>
      <w:r w:rsidR="000D6746" w:rsidRPr="000D6746">
        <w:rPr>
          <w:b/>
          <w:bCs/>
        </w:rPr>
        <w:t>twee variabelen</w:t>
      </w:r>
      <w:r w:rsidR="000D6746">
        <w:t xml:space="preserve"> de </w:t>
      </w:r>
      <w:r w:rsidR="000D6746" w:rsidRPr="000D6746">
        <w:rPr>
          <w:b/>
          <w:bCs/>
        </w:rPr>
        <w:t>wel-versie</w:t>
      </w:r>
      <w:r w:rsidR="000D6746">
        <w:t>.</w:t>
      </w:r>
    </w:p>
    <w:p w14:paraId="42565C0E" w14:textId="1A520A99" w:rsidR="000D6746" w:rsidRDefault="000D6746" w:rsidP="000D6746">
      <w:pPr>
        <w:pStyle w:val="Lijstalinea"/>
        <w:numPr>
          <w:ilvl w:val="0"/>
          <w:numId w:val="64"/>
        </w:numPr>
        <w:ind w:left="284" w:hanging="284"/>
      </w:pPr>
      <w:r>
        <w:t xml:space="preserve">Uiteindelijke is de </w:t>
      </w:r>
      <w:r w:rsidRPr="000D6746">
        <w:rPr>
          <w:b/>
          <w:bCs/>
        </w:rPr>
        <w:t>linkse variabele</w:t>
      </w:r>
      <w:r>
        <w:t xml:space="preserve"> de </w:t>
      </w:r>
      <w:r w:rsidRPr="000D6746">
        <w:rPr>
          <w:b/>
          <w:bCs/>
        </w:rPr>
        <w:t>wel-versie</w:t>
      </w:r>
      <w:r>
        <w:t xml:space="preserve"> en de </w:t>
      </w:r>
      <w:r w:rsidRPr="000D6746">
        <w:rPr>
          <w:b/>
          <w:bCs/>
        </w:rPr>
        <w:t>rechter</w:t>
      </w:r>
      <w:r>
        <w:t xml:space="preserve"> de </w:t>
      </w:r>
      <w:r w:rsidRPr="000D6746">
        <w:rPr>
          <w:b/>
          <w:bCs/>
        </w:rPr>
        <w:t>niet-versie</w:t>
      </w:r>
      <w:r>
        <w:t>.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701"/>
        <w:gridCol w:w="1701"/>
        <w:gridCol w:w="1701"/>
        <w:gridCol w:w="1701"/>
        <w:gridCol w:w="1701"/>
      </w:tblGrid>
      <w:tr w:rsidR="00D37941" w14:paraId="139AF007" w14:textId="0D1D0436" w:rsidTr="00D37941">
        <w:trPr>
          <w:trHeight w:val="397"/>
        </w:trPr>
        <w:tc>
          <w:tcPr>
            <w:tcW w:w="1701" w:type="dxa"/>
            <w:vAlign w:val="center"/>
          </w:tcPr>
          <w:p w14:paraId="4B5A2FDD" w14:textId="77777777" w:rsidR="00D37941" w:rsidRDefault="00D37941" w:rsidP="00D3794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DEAFE16" w14:textId="7E360BAF" w:rsidR="00D37941" w:rsidRDefault="00BC4A60" w:rsidP="00D37941">
            <w:pPr>
              <w:jc w:val="center"/>
            </w:pPr>
            <w:r>
              <w:t>niet-</w:t>
            </w:r>
            <w:proofErr w:type="spellStart"/>
            <w:r>
              <w:t>z</w:t>
            </w:r>
            <w:proofErr w:type="spellEnd"/>
            <w:r>
              <w:t>, niet-u</w:t>
            </w:r>
          </w:p>
        </w:tc>
        <w:tc>
          <w:tcPr>
            <w:tcW w:w="1701" w:type="dxa"/>
            <w:vAlign w:val="center"/>
          </w:tcPr>
          <w:p w14:paraId="1B2272CD" w14:textId="36434C44" w:rsidR="00D37941" w:rsidRDefault="00BC4A60" w:rsidP="00D37941">
            <w:pPr>
              <w:jc w:val="center"/>
            </w:pPr>
            <w:r>
              <w:t>niet-</w:t>
            </w:r>
            <w:proofErr w:type="spellStart"/>
            <w:r>
              <w:t>z</w:t>
            </w:r>
            <w:proofErr w:type="spellEnd"/>
            <w:r>
              <w:t>, u</w:t>
            </w:r>
          </w:p>
        </w:tc>
        <w:tc>
          <w:tcPr>
            <w:tcW w:w="1701" w:type="dxa"/>
            <w:vAlign w:val="center"/>
          </w:tcPr>
          <w:p w14:paraId="2D3736DA" w14:textId="594BDAEA" w:rsidR="00D37941" w:rsidRDefault="00BC4A60" w:rsidP="00D37941">
            <w:pPr>
              <w:jc w:val="center"/>
            </w:pPr>
            <w:proofErr w:type="spellStart"/>
            <w:r>
              <w:t>z,u</w:t>
            </w:r>
            <w:proofErr w:type="spellEnd"/>
          </w:p>
        </w:tc>
        <w:tc>
          <w:tcPr>
            <w:tcW w:w="1701" w:type="dxa"/>
            <w:vAlign w:val="center"/>
          </w:tcPr>
          <w:p w14:paraId="3A401B9E" w14:textId="7F85685D" w:rsidR="00D37941" w:rsidRDefault="00BC4A60" w:rsidP="00D37941">
            <w:pPr>
              <w:jc w:val="center"/>
            </w:pPr>
            <w:proofErr w:type="spellStart"/>
            <w:r>
              <w:t>z</w:t>
            </w:r>
            <w:proofErr w:type="spellEnd"/>
            <w:r>
              <w:t>, niet-u</w:t>
            </w:r>
          </w:p>
        </w:tc>
      </w:tr>
      <w:tr w:rsidR="00D37941" w14:paraId="7056837E" w14:textId="2A363E84" w:rsidTr="00D37941">
        <w:trPr>
          <w:trHeight w:val="397"/>
        </w:trPr>
        <w:tc>
          <w:tcPr>
            <w:tcW w:w="1701" w:type="dxa"/>
            <w:vAlign w:val="center"/>
          </w:tcPr>
          <w:p w14:paraId="39F6EFF2" w14:textId="64CE87CB" w:rsidR="00D37941" w:rsidRDefault="00BC4A60" w:rsidP="00D37941">
            <w:pPr>
              <w:jc w:val="center"/>
            </w:pPr>
            <w:r>
              <w:t>niet-x, niet-y</w:t>
            </w:r>
          </w:p>
        </w:tc>
        <w:tc>
          <w:tcPr>
            <w:tcW w:w="1701" w:type="dxa"/>
            <w:vAlign w:val="center"/>
          </w:tcPr>
          <w:p w14:paraId="515FE19E" w14:textId="40288DF0" w:rsidR="00D37941" w:rsidRDefault="00BC4A60" w:rsidP="00D37941">
            <w:pPr>
              <w:jc w:val="center"/>
            </w:pPr>
            <w:r>
              <w:t>1</w:t>
            </w:r>
          </w:p>
        </w:tc>
        <w:tc>
          <w:tcPr>
            <w:tcW w:w="1701" w:type="dxa"/>
            <w:vAlign w:val="center"/>
          </w:tcPr>
          <w:p w14:paraId="665F47E8" w14:textId="3EBC74D6" w:rsidR="00D37941" w:rsidRDefault="00BC4A60" w:rsidP="00D37941">
            <w:pPr>
              <w:jc w:val="center"/>
            </w:pPr>
            <w:r>
              <w:t>1</w:t>
            </w:r>
          </w:p>
        </w:tc>
        <w:tc>
          <w:tcPr>
            <w:tcW w:w="1701" w:type="dxa"/>
            <w:vAlign w:val="center"/>
          </w:tcPr>
          <w:p w14:paraId="7E092098" w14:textId="124B3753" w:rsidR="00D37941" w:rsidRDefault="00BC4A60" w:rsidP="00D37941">
            <w:pPr>
              <w:jc w:val="center"/>
            </w:pPr>
            <w:r>
              <w:t>0</w:t>
            </w:r>
          </w:p>
        </w:tc>
        <w:tc>
          <w:tcPr>
            <w:tcW w:w="1701" w:type="dxa"/>
            <w:vAlign w:val="center"/>
          </w:tcPr>
          <w:p w14:paraId="3F3474D5" w14:textId="1E1601A9" w:rsidR="00D37941" w:rsidRDefault="00BC4A60" w:rsidP="00D37941">
            <w:pPr>
              <w:jc w:val="center"/>
            </w:pPr>
            <w:r>
              <w:t>0</w:t>
            </w:r>
          </w:p>
        </w:tc>
      </w:tr>
      <w:tr w:rsidR="00D37941" w14:paraId="30408FD3" w14:textId="3C486953" w:rsidTr="00D37941">
        <w:trPr>
          <w:trHeight w:val="397"/>
        </w:trPr>
        <w:tc>
          <w:tcPr>
            <w:tcW w:w="1701" w:type="dxa"/>
            <w:vAlign w:val="center"/>
          </w:tcPr>
          <w:p w14:paraId="41FF6E69" w14:textId="09DBE83D" w:rsidR="00D37941" w:rsidRDefault="00BC4A60" w:rsidP="00D37941">
            <w:pPr>
              <w:jc w:val="center"/>
            </w:pPr>
            <w:r>
              <w:t>niet-x, y</w:t>
            </w:r>
          </w:p>
        </w:tc>
        <w:tc>
          <w:tcPr>
            <w:tcW w:w="1701" w:type="dxa"/>
            <w:vAlign w:val="center"/>
          </w:tcPr>
          <w:p w14:paraId="7F3B92E0" w14:textId="5DB09BC0" w:rsidR="00D37941" w:rsidRDefault="00BC4A60" w:rsidP="00D37941">
            <w:pPr>
              <w:jc w:val="center"/>
            </w:pPr>
            <w:r>
              <w:t>0</w:t>
            </w:r>
          </w:p>
        </w:tc>
        <w:tc>
          <w:tcPr>
            <w:tcW w:w="1701" w:type="dxa"/>
            <w:vAlign w:val="center"/>
          </w:tcPr>
          <w:p w14:paraId="2B7E8853" w14:textId="40AC893B" w:rsidR="00D37941" w:rsidRDefault="00BC4A60" w:rsidP="00D37941">
            <w:pPr>
              <w:jc w:val="center"/>
            </w:pPr>
            <w:r>
              <w:t>0</w:t>
            </w:r>
          </w:p>
        </w:tc>
        <w:tc>
          <w:tcPr>
            <w:tcW w:w="1701" w:type="dxa"/>
            <w:vAlign w:val="center"/>
          </w:tcPr>
          <w:p w14:paraId="40FD7AFB" w14:textId="09CFAD9F" w:rsidR="00D37941" w:rsidRDefault="00BC4A60" w:rsidP="00D37941">
            <w:pPr>
              <w:jc w:val="center"/>
            </w:pPr>
            <w:r>
              <w:t>0</w:t>
            </w:r>
          </w:p>
        </w:tc>
        <w:tc>
          <w:tcPr>
            <w:tcW w:w="1701" w:type="dxa"/>
            <w:vAlign w:val="center"/>
          </w:tcPr>
          <w:p w14:paraId="5763C341" w14:textId="7F93FA27" w:rsidR="00D37941" w:rsidRDefault="00BC4A60" w:rsidP="00D37941">
            <w:pPr>
              <w:jc w:val="center"/>
            </w:pPr>
            <w:r>
              <w:t>0</w:t>
            </w:r>
          </w:p>
        </w:tc>
      </w:tr>
      <w:tr w:rsidR="00D37941" w14:paraId="5B525196" w14:textId="77777777" w:rsidTr="00D37941">
        <w:trPr>
          <w:trHeight w:val="397"/>
        </w:trPr>
        <w:tc>
          <w:tcPr>
            <w:tcW w:w="1701" w:type="dxa"/>
            <w:vAlign w:val="center"/>
          </w:tcPr>
          <w:p w14:paraId="4D2B3AEF" w14:textId="10CC5A45" w:rsidR="00D37941" w:rsidRDefault="00BC4A60" w:rsidP="00D37941">
            <w:pPr>
              <w:jc w:val="center"/>
            </w:pPr>
            <w:r>
              <w:t>x, y</w:t>
            </w:r>
          </w:p>
        </w:tc>
        <w:tc>
          <w:tcPr>
            <w:tcW w:w="1701" w:type="dxa"/>
            <w:vAlign w:val="center"/>
          </w:tcPr>
          <w:p w14:paraId="0E80BD1E" w14:textId="14D51BAB" w:rsidR="00D37941" w:rsidRDefault="00BC4A60" w:rsidP="00D37941">
            <w:pPr>
              <w:jc w:val="center"/>
            </w:pPr>
            <w:r>
              <w:t>0</w:t>
            </w:r>
          </w:p>
        </w:tc>
        <w:tc>
          <w:tcPr>
            <w:tcW w:w="1701" w:type="dxa"/>
            <w:vAlign w:val="center"/>
          </w:tcPr>
          <w:p w14:paraId="7BE3D6A6" w14:textId="7F580598" w:rsidR="00D37941" w:rsidRDefault="00BC4A60" w:rsidP="00D37941">
            <w:pPr>
              <w:jc w:val="center"/>
            </w:pPr>
            <w:r>
              <w:t>0</w:t>
            </w:r>
          </w:p>
        </w:tc>
        <w:tc>
          <w:tcPr>
            <w:tcW w:w="1701" w:type="dxa"/>
            <w:vAlign w:val="center"/>
          </w:tcPr>
          <w:p w14:paraId="6EAEABB1" w14:textId="777F0F7B" w:rsidR="00D37941" w:rsidRDefault="00BC4A60" w:rsidP="00D37941">
            <w:pPr>
              <w:jc w:val="center"/>
            </w:pPr>
            <w:r>
              <w:t>1</w:t>
            </w:r>
          </w:p>
        </w:tc>
        <w:tc>
          <w:tcPr>
            <w:tcW w:w="1701" w:type="dxa"/>
            <w:vAlign w:val="center"/>
          </w:tcPr>
          <w:p w14:paraId="3DFD9C36" w14:textId="70FA5C43" w:rsidR="00D37941" w:rsidRDefault="00BC4A60" w:rsidP="00D37941">
            <w:pPr>
              <w:jc w:val="center"/>
            </w:pPr>
            <w:r>
              <w:t>0</w:t>
            </w:r>
          </w:p>
        </w:tc>
      </w:tr>
      <w:tr w:rsidR="00D37941" w14:paraId="15AE9C6B" w14:textId="77777777" w:rsidTr="00D37941">
        <w:trPr>
          <w:trHeight w:val="397"/>
        </w:trPr>
        <w:tc>
          <w:tcPr>
            <w:tcW w:w="1701" w:type="dxa"/>
            <w:vAlign w:val="center"/>
          </w:tcPr>
          <w:p w14:paraId="0010CFDF" w14:textId="1A983991" w:rsidR="00D37941" w:rsidRDefault="00BC4A60" w:rsidP="00D37941">
            <w:pPr>
              <w:jc w:val="center"/>
            </w:pPr>
            <w:r>
              <w:t>x, niet-y</w:t>
            </w:r>
          </w:p>
        </w:tc>
        <w:tc>
          <w:tcPr>
            <w:tcW w:w="1701" w:type="dxa"/>
            <w:vAlign w:val="center"/>
          </w:tcPr>
          <w:p w14:paraId="20035277" w14:textId="5FEF44E7" w:rsidR="00D37941" w:rsidRDefault="00BC4A60" w:rsidP="00D37941">
            <w:pPr>
              <w:jc w:val="center"/>
            </w:pPr>
            <w:r>
              <w:t>1</w:t>
            </w:r>
          </w:p>
        </w:tc>
        <w:tc>
          <w:tcPr>
            <w:tcW w:w="1701" w:type="dxa"/>
            <w:vAlign w:val="center"/>
          </w:tcPr>
          <w:p w14:paraId="3A7F5867" w14:textId="3FA60F29" w:rsidR="00D37941" w:rsidRDefault="00BC4A60" w:rsidP="00D37941">
            <w:pPr>
              <w:jc w:val="center"/>
            </w:pPr>
            <w:r>
              <w:t>1</w:t>
            </w:r>
          </w:p>
        </w:tc>
        <w:tc>
          <w:tcPr>
            <w:tcW w:w="1701" w:type="dxa"/>
            <w:vAlign w:val="center"/>
          </w:tcPr>
          <w:p w14:paraId="426F3F3C" w14:textId="051897E8" w:rsidR="00D37941" w:rsidRDefault="00BC4A60" w:rsidP="00D37941">
            <w:pPr>
              <w:jc w:val="center"/>
            </w:pPr>
            <w:r>
              <w:t>1</w:t>
            </w:r>
          </w:p>
        </w:tc>
        <w:tc>
          <w:tcPr>
            <w:tcW w:w="1701" w:type="dxa"/>
            <w:vAlign w:val="center"/>
          </w:tcPr>
          <w:p w14:paraId="40D9B624" w14:textId="564EFFFF" w:rsidR="00D37941" w:rsidRDefault="00BC4A60" w:rsidP="00D37941">
            <w:pPr>
              <w:jc w:val="center"/>
            </w:pPr>
            <w:r>
              <w:t>1</w:t>
            </w:r>
          </w:p>
        </w:tc>
      </w:tr>
    </w:tbl>
    <w:p w14:paraId="25E7F904" w14:textId="77777777" w:rsidR="000D6746" w:rsidRDefault="000D6746" w:rsidP="000D6746"/>
    <w:p w14:paraId="1C99E661" w14:textId="104D2E2F" w:rsidR="008E329D" w:rsidRDefault="008E329D" w:rsidP="008E329D">
      <w:pPr>
        <w:pStyle w:val="Geenafstand"/>
      </w:pPr>
      <w:r>
        <w:t>Hoe vul je zo een kaart in?</w:t>
      </w:r>
    </w:p>
    <w:p w14:paraId="0D1C8A15" w14:textId="243FC23A" w:rsidR="0077780B" w:rsidRDefault="008E329D" w:rsidP="0077780B">
      <w:r>
        <w:t>Hiermee</w:t>
      </w:r>
      <w:r w:rsidR="00D855C3">
        <w:t xml:space="preserve"> krijg je altijd een functie, bv. f(x, y, u, </w:t>
      </w:r>
      <w:proofErr w:type="spellStart"/>
      <w:r w:rsidR="00D855C3">
        <w:t>z</w:t>
      </w:r>
      <w:proofErr w:type="spellEnd"/>
      <w:r w:rsidR="00D855C3">
        <w:t xml:space="preserve">) = </w:t>
      </w:r>
      <w:proofErr w:type="spellStart"/>
      <w:r w:rsidR="00FC49A4">
        <w:t>xyzu</w:t>
      </w:r>
      <w:proofErr w:type="spellEnd"/>
      <w:r w:rsidR="0077780B">
        <w:t xml:space="preserve"> + niet-x, niet-y, niet-</w:t>
      </w:r>
      <w:proofErr w:type="spellStart"/>
      <w:r w:rsidR="0077780B">
        <w:t>z</w:t>
      </w:r>
      <w:proofErr w:type="spellEnd"/>
      <w:r w:rsidR="0077780B">
        <w:t xml:space="preserve"> </w:t>
      </w:r>
    </w:p>
    <w:p w14:paraId="6593F64B" w14:textId="3BE0DCB7" w:rsidR="008E329D" w:rsidRDefault="0077780B" w:rsidP="0077780B">
      <w:r>
        <w:t xml:space="preserve">+ x, niet-y. </w:t>
      </w:r>
      <w:r w:rsidR="0020076B">
        <w:t>Als die variabelen er minsten staan dan betekent het dat alles</w:t>
      </w:r>
      <w:r w:rsidR="005918AE">
        <w:t xml:space="preserve"> waar die variabelen minsten een 1 komt te staan. Deze functie is hierboven uitgewerkt:</w:t>
      </w:r>
    </w:p>
    <w:p w14:paraId="3B7E0AFF" w14:textId="77777777" w:rsidR="004C76A3" w:rsidRDefault="004C76A3" w:rsidP="0077780B"/>
    <w:p w14:paraId="73A74BA3" w14:textId="10B1286C" w:rsidR="00C1729B" w:rsidRDefault="00F34EDB" w:rsidP="0077780B">
      <w:r>
        <w:t xml:space="preserve">Na dat we de tabel hebben ingevuld, kunnen we dit nog verder uitwerken. We moeten namelijk </w:t>
      </w:r>
      <w:r w:rsidRPr="00F34EDB">
        <w:rPr>
          <w:b/>
          <w:bCs/>
        </w:rPr>
        <w:t>groepjes</w:t>
      </w:r>
      <w:r>
        <w:t xml:space="preserve"> maken met het getal waarmee we de </w:t>
      </w:r>
      <w:r w:rsidRPr="00F34EDB">
        <w:rPr>
          <w:b/>
          <w:bCs/>
        </w:rPr>
        <w:t>meeste/grootste</w:t>
      </w:r>
      <w:r>
        <w:t xml:space="preserve"> groepen kunnen maken.</w:t>
      </w:r>
    </w:p>
    <w:p w14:paraId="756FEC77" w14:textId="42296393" w:rsidR="00C1729B" w:rsidRDefault="00C1729B" w:rsidP="0077780B">
      <w:r>
        <w:t xml:space="preserve">Werk je met </w:t>
      </w:r>
      <w:r w:rsidRPr="002C53D4">
        <w:rPr>
          <w:b/>
          <w:bCs/>
        </w:rPr>
        <w:t>1</w:t>
      </w:r>
      <w:r>
        <w:t>?</w:t>
      </w:r>
      <w:r w:rsidR="00E62707">
        <w:t xml:space="preserve"> Dan schrijven we de </w:t>
      </w:r>
      <w:r w:rsidR="00E62707" w:rsidRPr="002C53D4">
        <w:rPr>
          <w:b/>
          <w:bCs/>
        </w:rPr>
        <w:t>normale waarde</w:t>
      </w:r>
      <w:r w:rsidR="00E62707">
        <w:t xml:space="preserve"> op.</w:t>
      </w:r>
    </w:p>
    <w:p w14:paraId="7F36D14A" w14:textId="792A4D6F" w:rsidR="00E62707" w:rsidRDefault="00E62707" w:rsidP="0077780B">
      <w:r>
        <w:t xml:space="preserve">Werk je met </w:t>
      </w:r>
      <w:r w:rsidRPr="002C53D4">
        <w:rPr>
          <w:b/>
          <w:bCs/>
        </w:rPr>
        <w:t>0</w:t>
      </w:r>
      <w:r>
        <w:t xml:space="preserve">? Dan we de </w:t>
      </w:r>
      <w:r w:rsidRPr="002C53D4">
        <w:rPr>
          <w:b/>
          <w:bCs/>
        </w:rPr>
        <w:t>uiteindelijke waarde</w:t>
      </w:r>
      <w:r>
        <w:t>.</w:t>
      </w:r>
    </w:p>
    <w:p w14:paraId="2C424D4F" w14:textId="77777777" w:rsidR="00AF0210" w:rsidRDefault="00AF0210" w:rsidP="0077780B"/>
    <w:p w14:paraId="3E2D3DD6" w14:textId="11E3BB17" w:rsidR="00AF0210" w:rsidRDefault="00AF0210" w:rsidP="0077780B">
      <w:r>
        <w:t>Nadat de groepjes zijn gemaakt</w:t>
      </w:r>
      <w:r w:rsidR="00B44618">
        <w:t xml:space="preserve"> moeten we ze uitwerken via een DNV en CNV.</w:t>
      </w:r>
    </w:p>
    <w:p w14:paraId="061A6FED" w14:textId="32110ACA" w:rsidR="00B44618" w:rsidRDefault="00B44618" w:rsidP="0077780B">
      <w:r>
        <w:t xml:space="preserve">Werk je met </w:t>
      </w:r>
      <w:r w:rsidRPr="00C46DC5">
        <w:rPr>
          <w:b/>
          <w:bCs/>
        </w:rPr>
        <w:t>1</w:t>
      </w:r>
      <w:r>
        <w:t xml:space="preserve">? Dan gebruiken we de </w:t>
      </w:r>
      <w:r w:rsidR="00136F7B" w:rsidRPr="00C46DC5">
        <w:rPr>
          <w:b/>
          <w:bCs/>
        </w:rPr>
        <w:t>DNV</w:t>
      </w:r>
      <w:r w:rsidR="00136F7B">
        <w:t xml:space="preserve">. </w:t>
      </w:r>
      <w:r w:rsidR="00BC4A60">
        <w:t>Schrijfwijze: (x</w:t>
      </w:r>
      <w:r w:rsidR="00BC4A60" w:rsidRPr="00BC4A60">
        <w:rPr>
          <w:b/>
          <w:bCs/>
        </w:rPr>
        <w:t xml:space="preserve"> *</w:t>
      </w:r>
      <w:r w:rsidR="00BC4A60">
        <w:t xml:space="preserve"> y) </w:t>
      </w:r>
      <w:r w:rsidR="00BC4A60" w:rsidRPr="00BC4A60">
        <w:rPr>
          <w:b/>
          <w:bCs/>
        </w:rPr>
        <w:t>+</w:t>
      </w:r>
      <w:r w:rsidR="00BC4A60">
        <w:t xml:space="preserve"> (x </w:t>
      </w:r>
      <w:r w:rsidR="00BC4A60" w:rsidRPr="00BC4A60">
        <w:rPr>
          <w:b/>
          <w:bCs/>
        </w:rPr>
        <w:t>*</w:t>
      </w:r>
      <w:r w:rsidR="00BC4A60">
        <w:t xml:space="preserve"> </w:t>
      </w:r>
      <w:proofErr w:type="spellStart"/>
      <w:r w:rsidR="00BC4A60">
        <w:t>z</w:t>
      </w:r>
      <w:proofErr w:type="spellEnd"/>
      <w:r w:rsidR="00BC4A60">
        <w:t>) …</w:t>
      </w:r>
    </w:p>
    <w:p w14:paraId="3D449597" w14:textId="1DEF86E1" w:rsidR="00136F7B" w:rsidRDefault="00136F7B" w:rsidP="0077780B">
      <w:r>
        <w:t xml:space="preserve">Werk je met </w:t>
      </w:r>
      <w:r w:rsidRPr="00C46DC5">
        <w:rPr>
          <w:b/>
          <w:bCs/>
        </w:rPr>
        <w:t>0</w:t>
      </w:r>
      <w:r>
        <w:t xml:space="preserve">? Dan gebruiken we de </w:t>
      </w:r>
      <w:r w:rsidRPr="00C46DC5">
        <w:rPr>
          <w:b/>
          <w:bCs/>
        </w:rPr>
        <w:t>CNV</w:t>
      </w:r>
      <w:r>
        <w:t>.</w:t>
      </w:r>
      <w:r w:rsidR="00BC4A60">
        <w:t xml:space="preserve"> Schrijfwijze: (x </w:t>
      </w:r>
      <w:r w:rsidR="00BC4A60" w:rsidRPr="00BC4A60">
        <w:rPr>
          <w:b/>
          <w:bCs/>
        </w:rPr>
        <w:t>+</w:t>
      </w:r>
      <w:r w:rsidR="00BC4A60">
        <w:t xml:space="preserve"> y) </w:t>
      </w:r>
      <w:r w:rsidR="00BC4A60" w:rsidRPr="00BC4A60">
        <w:rPr>
          <w:b/>
          <w:bCs/>
        </w:rPr>
        <w:t>*</w:t>
      </w:r>
      <w:r w:rsidR="00BC4A60">
        <w:t xml:space="preserve"> (x </w:t>
      </w:r>
      <w:r w:rsidR="00BC4A60" w:rsidRPr="00BC4A60">
        <w:rPr>
          <w:b/>
          <w:bCs/>
        </w:rPr>
        <w:t>+</w:t>
      </w:r>
      <w:r w:rsidR="00BC4A60">
        <w:t xml:space="preserve"> </w:t>
      </w:r>
      <w:proofErr w:type="spellStart"/>
      <w:r w:rsidR="00BC4A60">
        <w:t>z</w:t>
      </w:r>
      <w:proofErr w:type="spellEnd"/>
      <w:r w:rsidR="00BC4A60">
        <w:t>) …</w:t>
      </w:r>
    </w:p>
    <w:p w14:paraId="315E895C" w14:textId="77777777" w:rsidR="00C46DC5" w:rsidRDefault="00C46DC5" w:rsidP="0077780B"/>
    <w:p w14:paraId="2DB09FE0" w14:textId="6EBE9CA0" w:rsidR="00C46DC5" w:rsidRDefault="00C46DC5" w:rsidP="007352AB">
      <w:pPr>
        <w:pStyle w:val="Geenafstand"/>
      </w:pPr>
      <w:r>
        <w:t>Hoe vind je de DNV?</w:t>
      </w:r>
    </w:p>
    <w:p w14:paraId="041FC5C9" w14:textId="7BA81B45" w:rsidR="00C46DC5" w:rsidRDefault="00BC4A60" w:rsidP="0077780B">
      <w:r>
        <w:t>Eenmaal je al je groepjes hebt gevonden</w:t>
      </w:r>
      <w:r w:rsidR="00572451">
        <w:t xml:space="preserve">, moet je groep per groep afgaan. Neem het groepje linksboven en -onder. </w:t>
      </w:r>
      <w:r w:rsidR="00C35B62">
        <w:t>Als we een wel- en een niet-variabele staan hebben, mag die niet mee in de DNV.</w:t>
      </w:r>
    </w:p>
    <w:p w14:paraId="40654274" w14:textId="53601BCF" w:rsidR="00C35B62" w:rsidRDefault="00C35B62" w:rsidP="0077780B">
      <w:r>
        <w:t>Uitgewerkt voorbeeld</w:t>
      </w:r>
      <w:r w:rsidR="004C24D7">
        <w:t xml:space="preserve"> van hierboven</w:t>
      </w:r>
      <w:r>
        <w:t>: (</w:t>
      </w:r>
      <w:r w:rsidR="00664CDD">
        <w:t>niet-</w:t>
      </w:r>
      <w:proofErr w:type="spellStart"/>
      <w:r w:rsidR="00664CDD">
        <w:t>z</w:t>
      </w:r>
      <w:proofErr w:type="spellEnd"/>
      <w:r w:rsidR="00664CDD">
        <w:t xml:space="preserve"> * niet-y)</w:t>
      </w:r>
    </w:p>
    <w:p w14:paraId="044B2398" w14:textId="77777777" w:rsidR="00664CDD" w:rsidRDefault="00664CDD" w:rsidP="0077780B"/>
    <w:p w14:paraId="2D8C8767" w14:textId="20DA01BC" w:rsidR="00664CDD" w:rsidRDefault="00664CDD" w:rsidP="00664CDD">
      <w:pPr>
        <w:pStyle w:val="Geenafstand"/>
      </w:pPr>
      <w:r>
        <w:t>Hoe vind je de CNV?</w:t>
      </w:r>
    </w:p>
    <w:p w14:paraId="0B1E7A67" w14:textId="5B6BC851" w:rsidR="00664CDD" w:rsidRDefault="00664CDD" w:rsidP="0077780B">
      <w:r>
        <w:t xml:space="preserve">Exact dezelfde methode als de DNV, maar we </w:t>
      </w:r>
      <w:r w:rsidR="00971A8E">
        <w:t>invertere</w:t>
      </w:r>
      <w:r w:rsidR="00327369">
        <w:t>n</w:t>
      </w:r>
      <w:r>
        <w:t xml:space="preserve"> het gedeelte tussen de haakjes. </w:t>
      </w:r>
    </w:p>
    <w:p w14:paraId="4F4B7B8D" w14:textId="77777777" w:rsidR="00213424" w:rsidRDefault="00213424" w:rsidP="0077780B"/>
    <w:p w14:paraId="3AF475E1" w14:textId="77777777" w:rsidR="007A14FA" w:rsidRDefault="007A14FA" w:rsidP="0077780B"/>
    <w:p w14:paraId="41DEA371" w14:textId="77777777" w:rsidR="00213424" w:rsidRDefault="00213424" w:rsidP="0077780B"/>
    <w:p w14:paraId="57E987B9" w14:textId="04998E41" w:rsidR="00213424" w:rsidRDefault="00213424" w:rsidP="00213424">
      <w:pPr>
        <w:pStyle w:val="Geenafstand"/>
      </w:pPr>
      <w:r>
        <w:t xml:space="preserve">Hoe stellen we een </w:t>
      </w:r>
      <w:proofErr w:type="spellStart"/>
      <w:r>
        <w:t>karnaugh</w:t>
      </w:r>
      <w:proofErr w:type="spellEnd"/>
      <w:r>
        <w:t xml:space="preserve"> kaart op voor 5 variabelen (x, y, </w:t>
      </w:r>
      <w:proofErr w:type="spellStart"/>
      <w:r>
        <w:t>z</w:t>
      </w:r>
      <w:proofErr w:type="spellEnd"/>
      <w:r>
        <w:t>, u, v)?</w:t>
      </w:r>
    </w:p>
    <w:tbl>
      <w:tblPr>
        <w:tblStyle w:val="Tabelraster"/>
        <w:tblW w:w="10206" w:type="dxa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  <w:gridCol w:w="1134"/>
        <w:gridCol w:w="1134"/>
        <w:gridCol w:w="1134"/>
        <w:gridCol w:w="1134"/>
        <w:gridCol w:w="1134"/>
      </w:tblGrid>
      <w:tr w:rsidR="00D52538" w14:paraId="0BDB2B88" w14:textId="574B1FFD" w:rsidTr="00D52538">
        <w:trPr>
          <w:trHeight w:val="340"/>
        </w:trPr>
        <w:tc>
          <w:tcPr>
            <w:tcW w:w="1134" w:type="dxa"/>
            <w:vAlign w:val="center"/>
          </w:tcPr>
          <w:p w14:paraId="0EF42587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47506750" w14:textId="01A63B02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  <w:r w:rsidRPr="006C73DD">
              <w:rPr>
                <w:sz w:val="18"/>
                <w:szCs w:val="18"/>
              </w:rPr>
              <w:t>niet-</w:t>
            </w:r>
            <w:proofErr w:type="spellStart"/>
            <w:r w:rsidRPr="006C73DD">
              <w:rPr>
                <w:sz w:val="18"/>
                <w:szCs w:val="18"/>
              </w:rPr>
              <w:t>z</w:t>
            </w:r>
            <w:proofErr w:type="spellEnd"/>
            <w:r w:rsidRPr="006C73DD">
              <w:rPr>
                <w:sz w:val="18"/>
                <w:szCs w:val="18"/>
              </w:rPr>
              <w:t>, niet-u, niet-v</w:t>
            </w:r>
          </w:p>
        </w:tc>
        <w:tc>
          <w:tcPr>
            <w:tcW w:w="1134" w:type="dxa"/>
            <w:vAlign w:val="center"/>
          </w:tcPr>
          <w:p w14:paraId="72983589" w14:textId="15B25F3C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  <w:r w:rsidRPr="006C73DD">
              <w:rPr>
                <w:sz w:val="18"/>
                <w:szCs w:val="18"/>
              </w:rPr>
              <w:t>niet-</w:t>
            </w:r>
            <w:proofErr w:type="spellStart"/>
            <w:r w:rsidRPr="006C73DD">
              <w:rPr>
                <w:sz w:val="18"/>
                <w:szCs w:val="18"/>
              </w:rPr>
              <w:t>z</w:t>
            </w:r>
            <w:proofErr w:type="spellEnd"/>
            <w:r w:rsidRPr="006C73DD">
              <w:rPr>
                <w:sz w:val="18"/>
                <w:szCs w:val="18"/>
              </w:rPr>
              <w:t>, niet-u, v</w:t>
            </w:r>
          </w:p>
        </w:tc>
        <w:tc>
          <w:tcPr>
            <w:tcW w:w="1134" w:type="dxa"/>
            <w:vAlign w:val="center"/>
          </w:tcPr>
          <w:p w14:paraId="544AC1ED" w14:textId="4E2B26F6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  <w:r w:rsidRPr="006C73DD">
              <w:rPr>
                <w:sz w:val="18"/>
                <w:szCs w:val="18"/>
              </w:rPr>
              <w:t>Niet-</w:t>
            </w:r>
            <w:proofErr w:type="spellStart"/>
            <w:r w:rsidRPr="006C73DD">
              <w:rPr>
                <w:sz w:val="18"/>
                <w:szCs w:val="18"/>
              </w:rPr>
              <w:t>z</w:t>
            </w:r>
            <w:proofErr w:type="spellEnd"/>
            <w:r w:rsidRPr="006C73DD">
              <w:rPr>
                <w:sz w:val="18"/>
                <w:szCs w:val="18"/>
              </w:rPr>
              <w:t>, u, v</w:t>
            </w:r>
          </w:p>
        </w:tc>
        <w:tc>
          <w:tcPr>
            <w:tcW w:w="1134" w:type="dxa"/>
            <w:vAlign w:val="center"/>
          </w:tcPr>
          <w:p w14:paraId="52FE965C" w14:textId="61BF4FDC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  <w:r w:rsidRPr="006C73DD">
              <w:rPr>
                <w:sz w:val="18"/>
                <w:szCs w:val="18"/>
              </w:rPr>
              <w:t>Niet-</w:t>
            </w:r>
            <w:proofErr w:type="spellStart"/>
            <w:r w:rsidRPr="006C73DD">
              <w:rPr>
                <w:sz w:val="18"/>
                <w:szCs w:val="18"/>
              </w:rPr>
              <w:t>z</w:t>
            </w:r>
            <w:proofErr w:type="spellEnd"/>
            <w:r w:rsidRPr="006C73DD">
              <w:rPr>
                <w:sz w:val="18"/>
                <w:szCs w:val="18"/>
              </w:rPr>
              <w:t>, u, niet-v</w:t>
            </w:r>
          </w:p>
        </w:tc>
        <w:tc>
          <w:tcPr>
            <w:tcW w:w="1134" w:type="dxa"/>
            <w:vAlign w:val="center"/>
          </w:tcPr>
          <w:p w14:paraId="78172039" w14:textId="238E3AEF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Z, u, niet-v</w:t>
            </w:r>
          </w:p>
        </w:tc>
        <w:tc>
          <w:tcPr>
            <w:tcW w:w="1134" w:type="dxa"/>
            <w:vAlign w:val="center"/>
          </w:tcPr>
          <w:p w14:paraId="2A3C1974" w14:textId="7E4C30B4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Z, u, v</w:t>
            </w:r>
          </w:p>
        </w:tc>
        <w:tc>
          <w:tcPr>
            <w:tcW w:w="1134" w:type="dxa"/>
            <w:vAlign w:val="center"/>
          </w:tcPr>
          <w:p w14:paraId="5EA93C99" w14:textId="3396C8D5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Z, niet-u, v</w:t>
            </w:r>
          </w:p>
        </w:tc>
        <w:tc>
          <w:tcPr>
            <w:tcW w:w="1134" w:type="dxa"/>
            <w:vAlign w:val="center"/>
          </w:tcPr>
          <w:p w14:paraId="1D86A209" w14:textId="7A6043F5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Z, niet-u, niet-v</w:t>
            </w:r>
          </w:p>
        </w:tc>
      </w:tr>
      <w:tr w:rsidR="00D52538" w14:paraId="6FC22D5A" w14:textId="30872AE6" w:rsidTr="00D52538">
        <w:trPr>
          <w:trHeight w:val="397"/>
        </w:trPr>
        <w:tc>
          <w:tcPr>
            <w:tcW w:w="1134" w:type="dxa"/>
            <w:vAlign w:val="center"/>
          </w:tcPr>
          <w:p w14:paraId="7221A74B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  <w:r w:rsidRPr="006C73DD">
              <w:rPr>
                <w:sz w:val="18"/>
                <w:szCs w:val="18"/>
              </w:rPr>
              <w:t>niet-x, niet-y</w:t>
            </w:r>
          </w:p>
        </w:tc>
        <w:tc>
          <w:tcPr>
            <w:tcW w:w="1134" w:type="dxa"/>
            <w:vAlign w:val="center"/>
          </w:tcPr>
          <w:p w14:paraId="101BCC81" w14:textId="485A4B22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158125D7" w14:textId="3B47B0E6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16956CB2" w14:textId="594EB3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D7795FE" w14:textId="12120B78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4C85969D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3BEFF5CE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FB5A178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6007D4A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</w:tr>
      <w:tr w:rsidR="00D52538" w14:paraId="5F8A8C08" w14:textId="4616357A" w:rsidTr="00D52538">
        <w:trPr>
          <w:trHeight w:val="397"/>
        </w:trPr>
        <w:tc>
          <w:tcPr>
            <w:tcW w:w="1134" w:type="dxa"/>
            <w:vAlign w:val="center"/>
          </w:tcPr>
          <w:p w14:paraId="0752CE1C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  <w:r w:rsidRPr="006C73DD">
              <w:rPr>
                <w:sz w:val="18"/>
                <w:szCs w:val="18"/>
              </w:rPr>
              <w:t>niet-x, y</w:t>
            </w:r>
          </w:p>
        </w:tc>
        <w:tc>
          <w:tcPr>
            <w:tcW w:w="1134" w:type="dxa"/>
            <w:vAlign w:val="center"/>
          </w:tcPr>
          <w:p w14:paraId="0EB9B7C1" w14:textId="3720B320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05CB27B5" w14:textId="120724F0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5DBEEDE5" w14:textId="0A163BF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00B94B4D" w14:textId="4B01408D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5D0E6FD2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0DE4B7B7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1A689497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391925AB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</w:tr>
      <w:tr w:rsidR="00D52538" w14:paraId="4832770F" w14:textId="1F911EC7" w:rsidTr="00D52538">
        <w:trPr>
          <w:trHeight w:val="397"/>
        </w:trPr>
        <w:tc>
          <w:tcPr>
            <w:tcW w:w="1134" w:type="dxa"/>
            <w:vAlign w:val="center"/>
          </w:tcPr>
          <w:p w14:paraId="612AFE8D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  <w:r w:rsidRPr="006C73DD">
              <w:rPr>
                <w:sz w:val="18"/>
                <w:szCs w:val="18"/>
              </w:rPr>
              <w:t>x, y</w:t>
            </w:r>
          </w:p>
        </w:tc>
        <w:tc>
          <w:tcPr>
            <w:tcW w:w="1134" w:type="dxa"/>
            <w:vAlign w:val="center"/>
          </w:tcPr>
          <w:p w14:paraId="49743EE3" w14:textId="6C47AE88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0B9D783D" w14:textId="20FB85C6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331A739C" w14:textId="07C80F31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18D1EB09" w14:textId="7C84A558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1D566D0C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17A2140B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3FE7A3B1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347F91E5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</w:tr>
      <w:tr w:rsidR="00D52538" w14:paraId="77C31538" w14:textId="58D34B42" w:rsidTr="00D52538">
        <w:trPr>
          <w:trHeight w:val="397"/>
        </w:trPr>
        <w:tc>
          <w:tcPr>
            <w:tcW w:w="1134" w:type="dxa"/>
            <w:vAlign w:val="center"/>
          </w:tcPr>
          <w:p w14:paraId="530E5C88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  <w:r w:rsidRPr="006C73DD">
              <w:rPr>
                <w:sz w:val="18"/>
                <w:szCs w:val="18"/>
              </w:rPr>
              <w:t>x, niet-y</w:t>
            </w:r>
          </w:p>
        </w:tc>
        <w:tc>
          <w:tcPr>
            <w:tcW w:w="1134" w:type="dxa"/>
            <w:vAlign w:val="center"/>
          </w:tcPr>
          <w:p w14:paraId="69009E54" w14:textId="28668D46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57C6DCF2" w14:textId="68ABF86E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0317275B" w14:textId="28127F5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2A4D6FB4" w14:textId="14FF7AB0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3CFB05E2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051D7FF4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57C266BE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57EC5C37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</w:tr>
    </w:tbl>
    <w:p w14:paraId="1553EE4D" w14:textId="4583448C" w:rsidR="00213424" w:rsidRDefault="00213424" w:rsidP="00213424"/>
    <w:p w14:paraId="2894F391" w14:textId="7E9F9F07" w:rsidR="003B6E6B" w:rsidRDefault="003B6E6B" w:rsidP="00213424">
      <w:r>
        <w:t>PP bekijken</w:t>
      </w:r>
    </w:p>
    <w:p w14:paraId="55822088" w14:textId="5C46869A" w:rsidR="00D52538" w:rsidRDefault="003A40D3" w:rsidP="00A33EF5">
      <w:pPr>
        <w:pStyle w:val="Kop1"/>
      </w:pPr>
      <w:bookmarkStart w:id="44" w:name="_Toc155261055"/>
      <w:r>
        <w:lastRenderedPageBreak/>
        <w:t>Hoofdstuk 6</w:t>
      </w:r>
      <w:r w:rsidR="00A33EF5">
        <w:t xml:space="preserve"> Codeertheorie</w:t>
      </w:r>
      <w:bookmarkEnd w:id="44"/>
    </w:p>
    <w:p w14:paraId="7A7F0881" w14:textId="796ADBEA" w:rsidR="00D52538" w:rsidRDefault="006F4C45" w:rsidP="006F4C45">
      <w:pPr>
        <w:pStyle w:val="Kop2"/>
      </w:pPr>
      <w:bookmarkStart w:id="45" w:name="_Toc155261056"/>
      <w:r>
        <w:t>Inleiding</w:t>
      </w:r>
      <w:bookmarkEnd w:id="45"/>
    </w:p>
    <w:p w14:paraId="70E8ECF8" w14:textId="77777777" w:rsidR="006F4C45" w:rsidRPr="006F4C45" w:rsidRDefault="006F4C45" w:rsidP="006F4C45">
      <w:r w:rsidRPr="006F4C45">
        <w:t>Bij het uitwisselen van informatie over een (communicatie)kanaal, kan het voorkomen dat niet alle bits correct worden doorgegeven.</w:t>
      </w:r>
    </w:p>
    <w:p w14:paraId="1C2CCB81" w14:textId="77777777" w:rsidR="006F4C45" w:rsidRPr="006F4C45" w:rsidRDefault="006F4C45" w:rsidP="006F4C45">
      <w:pPr>
        <w:ind w:firstLine="708"/>
      </w:pPr>
      <w:r w:rsidRPr="006F4C45">
        <w:t>Het verstuurde bericht is: 10110</w:t>
      </w:r>
      <w:r w:rsidRPr="006F4C45">
        <w:rPr>
          <w:b/>
          <w:bCs/>
        </w:rPr>
        <w:t>1</w:t>
      </w:r>
      <w:r w:rsidRPr="006F4C45">
        <w:t>1100</w:t>
      </w:r>
    </w:p>
    <w:p w14:paraId="7D87D68C" w14:textId="77777777" w:rsidR="006F4C45" w:rsidRPr="006F4C45" w:rsidRDefault="006F4C45" w:rsidP="006F4C45">
      <w:pPr>
        <w:ind w:firstLine="708"/>
      </w:pPr>
      <w:r w:rsidRPr="006F4C45">
        <w:t>Het ontvangen bericht is: 10110</w:t>
      </w:r>
      <w:r w:rsidRPr="006F4C45">
        <w:rPr>
          <w:b/>
          <w:bCs/>
        </w:rPr>
        <w:t>0</w:t>
      </w:r>
      <w:r w:rsidRPr="006F4C45">
        <w:t>1100</w:t>
      </w:r>
    </w:p>
    <w:p w14:paraId="2E03AA1A" w14:textId="77777777" w:rsidR="00D52538" w:rsidRDefault="00D52538" w:rsidP="00213424"/>
    <w:p w14:paraId="361C9A7C" w14:textId="1F3FFB53" w:rsidR="00004663" w:rsidRDefault="00004663" w:rsidP="00004663">
      <w:pPr>
        <w:pStyle w:val="Geenafstand"/>
      </w:pPr>
      <w:r>
        <w:t>Wat zijn de verschillende soorten ruis?</w:t>
      </w:r>
    </w:p>
    <w:p w14:paraId="60A05170" w14:textId="77777777" w:rsidR="00004663" w:rsidRPr="00004663" w:rsidRDefault="00004663" w:rsidP="00004663">
      <w:pPr>
        <w:numPr>
          <w:ilvl w:val="1"/>
          <w:numId w:val="66"/>
        </w:numPr>
      </w:pPr>
      <w:r w:rsidRPr="00004663">
        <w:rPr>
          <w:b/>
          <w:bCs/>
        </w:rPr>
        <w:t>Natuurlijke ruis</w:t>
      </w:r>
      <w:r w:rsidRPr="00004663">
        <w:t xml:space="preserve">: </w:t>
      </w:r>
    </w:p>
    <w:p w14:paraId="016112D4" w14:textId="77777777" w:rsidR="00004663" w:rsidRPr="00004663" w:rsidRDefault="00004663" w:rsidP="00004663">
      <w:pPr>
        <w:ind w:left="1788"/>
      </w:pPr>
      <w:r w:rsidRPr="00004663">
        <w:t>verstoring van de communicatie door natuurlijke fenomenen zoals bliksem, temperatuurschommelingen, …</w:t>
      </w:r>
    </w:p>
    <w:p w14:paraId="041BFA07" w14:textId="77777777" w:rsidR="00004663" w:rsidRPr="00004663" w:rsidRDefault="00004663" w:rsidP="00004663">
      <w:pPr>
        <w:numPr>
          <w:ilvl w:val="1"/>
          <w:numId w:val="66"/>
        </w:numPr>
      </w:pPr>
      <w:r w:rsidRPr="00004663">
        <w:rPr>
          <w:b/>
          <w:bCs/>
        </w:rPr>
        <w:t>Toevallige ruis</w:t>
      </w:r>
      <w:r w:rsidRPr="00004663">
        <w:t xml:space="preserve">: </w:t>
      </w:r>
    </w:p>
    <w:p w14:paraId="40539C10" w14:textId="77777777" w:rsidR="00004663" w:rsidRPr="00004663" w:rsidRDefault="00004663" w:rsidP="00004663">
      <w:pPr>
        <w:ind w:left="1788"/>
      </w:pPr>
      <w:r w:rsidRPr="00004663">
        <w:t>onvoorspelbare vormen van communicatiebeschadiging zoals magnetische fluctuaties, slijtage van een communicatiedrager</w:t>
      </w:r>
    </w:p>
    <w:p w14:paraId="6296D5A7" w14:textId="77777777" w:rsidR="00004663" w:rsidRPr="00004663" w:rsidRDefault="00004663" w:rsidP="00004663">
      <w:pPr>
        <w:numPr>
          <w:ilvl w:val="1"/>
          <w:numId w:val="66"/>
        </w:numPr>
      </w:pPr>
      <w:r w:rsidRPr="00004663">
        <w:rPr>
          <w:b/>
          <w:bCs/>
        </w:rPr>
        <w:t>Opzettelijke ruis</w:t>
      </w:r>
      <w:r w:rsidRPr="00004663">
        <w:t xml:space="preserve">: </w:t>
      </w:r>
    </w:p>
    <w:p w14:paraId="4F8F5F54" w14:textId="77777777" w:rsidR="00004663" w:rsidRPr="00004663" w:rsidRDefault="00004663" w:rsidP="00004663">
      <w:pPr>
        <w:ind w:left="1788"/>
      </w:pPr>
      <w:r w:rsidRPr="00004663">
        <w:t>het doelbewust verstoren van de communicatie zoals het inrichten van stoorsignalen.</w:t>
      </w:r>
    </w:p>
    <w:p w14:paraId="3D9B6744" w14:textId="77777777" w:rsidR="00004663" w:rsidRDefault="00004663" w:rsidP="00213424"/>
    <w:p w14:paraId="1468C78B" w14:textId="2EAA2D14" w:rsidR="00D52538" w:rsidRDefault="00906BA1" w:rsidP="00A42C81">
      <w:pPr>
        <w:pStyle w:val="Geenafstand"/>
      </w:pPr>
      <w:r>
        <w:t xml:space="preserve">Wat zijn </w:t>
      </w:r>
      <w:r w:rsidR="00A42C81">
        <w:t>fout detecterende</w:t>
      </w:r>
      <w:r>
        <w:t xml:space="preserve"> codes?</w:t>
      </w:r>
    </w:p>
    <w:p w14:paraId="795FB25B" w14:textId="51C3FA5A" w:rsidR="00906BA1" w:rsidRDefault="00682D2B" w:rsidP="00213424">
      <w:r>
        <w:t xml:space="preserve">Deze codes ontdekken dat er een fout is, als het ontvangen bericht verschillend is van het </w:t>
      </w:r>
      <w:r w:rsidR="00A42C81">
        <w:t>verzonden bericht.</w:t>
      </w:r>
    </w:p>
    <w:p w14:paraId="4D7F0AC3" w14:textId="77777777" w:rsidR="00D52538" w:rsidRDefault="00D52538" w:rsidP="00213424"/>
    <w:p w14:paraId="52CEB6C7" w14:textId="2D312B65" w:rsidR="00D52538" w:rsidRDefault="00A42C81" w:rsidP="00851A41">
      <w:pPr>
        <w:pStyle w:val="Geenafstand"/>
      </w:pPr>
      <w:r>
        <w:t>Wat zijn fout verbeterende codes?</w:t>
      </w:r>
    </w:p>
    <w:p w14:paraId="63B082C1" w14:textId="77777777" w:rsidR="00851A41" w:rsidRPr="00851A41" w:rsidRDefault="00851A41" w:rsidP="00851A41">
      <w:r w:rsidRPr="00851A41">
        <w:t>Deze codes verbeteren, daarnaast, het ontvangen bericht zodat het oorspronkelijk bericht gedecodeerd wordt. De voorwaarde is wel dat er niet te veel fouten zijn opgetreden.</w:t>
      </w:r>
    </w:p>
    <w:p w14:paraId="397A8F63" w14:textId="77777777" w:rsidR="00D52538" w:rsidRDefault="00D52538" w:rsidP="00213424"/>
    <w:p w14:paraId="5CBF98FE" w14:textId="362F71F9" w:rsidR="00D52538" w:rsidRDefault="00547957" w:rsidP="00246C98">
      <w:pPr>
        <w:pStyle w:val="Geenafstand"/>
      </w:pPr>
      <w:r>
        <w:t>Enkele voorbeelden van fout detecterende codes</w:t>
      </w:r>
      <w:r w:rsidR="00246C98">
        <w:t xml:space="preserve">: </w:t>
      </w:r>
    </w:p>
    <w:p w14:paraId="37AEA981" w14:textId="7146C761" w:rsidR="00246C98" w:rsidRPr="00246C98" w:rsidRDefault="00246C98" w:rsidP="00246C98">
      <w:pPr>
        <w:ind w:firstLine="708"/>
      </w:pPr>
      <w:r w:rsidRPr="00246C98">
        <w:rPr>
          <w:b/>
          <w:bCs/>
        </w:rPr>
        <w:t xml:space="preserve">Backward Error </w:t>
      </w:r>
      <w:proofErr w:type="spellStart"/>
      <w:r w:rsidRPr="00246C98">
        <w:rPr>
          <w:b/>
          <w:bCs/>
        </w:rPr>
        <w:t>Correction</w:t>
      </w:r>
      <w:proofErr w:type="spellEnd"/>
      <w:r>
        <w:rPr>
          <w:b/>
          <w:bCs/>
        </w:rPr>
        <w:t>:</w:t>
      </w:r>
    </w:p>
    <w:p w14:paraId="11931A27" w14:textId="2EE40812" w:rsidR="00246C98" w:rsidRDefault="00246C98" w:rsidP="00246C98">
      <w:pPr>
        <w:ind w:firstLine="708"/>
      </w:pPr>
      <w:r w:rsidRPr="00246C98">
        <w:t>Bij fouten worden de gegevens opnieuw opgevraagd aan de verzender</w:t>
      </w:r>
      <w:r>
        <w:t>.</w:t>
      </w:r>
    </w:p>
    <w:p w14:paraId="60508C5C" w14:textId="77777777" w:rsidR="00246C98" w:rsidRDefault="00246C98" w:rsidP="00246C98">
      <w:pPr>
        <w:ind w:firstLine="708"/>
      </w:pPr>
    </w:p>
    <w:p w14:paraId="6C98C01A" w14:textId="5EA38835" w:rsidR="00246C98" w:rsidRPr="00290A48" w:rsidRDefault="00246C98" w:rsidP="00246C98">
      <w:pPr>
        <w:ind w:firstLine="708"/>
        <w:rPr>
          <w:b/>
          <w:bCs/>
          <w:lang w:val="en-GB"/>
        </w:rPr>
      </w:pPr>
      <w:r w:rsidRPr="00290A48">
        <w:rPr>
          <w:b/>
          <w:bCs/>
          <w:lang w:val="en-GB"/>
        </w:rPr>
        <w:t>Forward Error Correction:</w:t>
      </w:r>
    </w:p>
    <w:p w14:paraId="0CE0CB1D" w14:textId="240A8C4D" w:rsidR="00246C98" w:rsidRPr="00246C98" w:rsidRDefault="00246C98" w:rsidP="00246C98">
      <w:pPr>
        <w:ind w:firstLine="708"/>
        <w:rPr>
          <w:lang w:val="en-GB"/>
        </w:rPr>
      </w:pPr>
      <w:proofErr w:type="spellStart"/>
      <w:r w:rsidRPr="00290A48">
        <w:rPr>
          <w:lang w:val="en-GB"/>
        </w:rPr>
        <w:t>Hammingcode</w:t>
      </w:r>
      <w:proofErr w:type="spellEnd"/>
      <w:r w:rsidRPr="00290A48">
        <w:rPr>
          <w:b/>
          <w:bCs/>
          <w:lang w:val="en-GB"/>
        </w:rPr>
        <w:t>.</w:t>
      </w:r>
    </w:p>
    <w:p w14:paraId="73817425" w14:textId="5B0FA36B" w:rsidR="00246C98" w:rsidRDefault="00290A48" w:rsidP="00290A48">
      <w:pPr>
        <w:pStyle w:val="Kop2"/>
        <w:rPr>
          <w:lang w:val="en-GB"/>
        </w:rPr>
      </w:pPr>
      <w:bookmarkStart w:id="46" w:name="_Toc155261057"/>
      <w:proofErr w:type="spellStart"/>
      <w:r w:rsidRPr="00290A48">
        <w:rPr>
          <w:lang w:val="en-GB"/>
        </w:rPr>
        <w:t>Foutdetecterende</w:t>
      </w:r>
      <w:proofErr w:type="spellEnd"/>
      <w:r w:rsidRPr="00290A48">
        <w:rPr>
          <w:lang w:val="en-GB"/>
        </w:rPr>
        <w:t xml:space="preserve"> codes</w:t>
      </w:r>
      <w:bookmarkEnd w:id="46"/>
    </w:p>
    <w:p w14:paraId="1E0054B6" w14:textId="393A347A" w:rsidR="0043360C" w:rsidRPr="0043360C" w:rsidRDefault="0043360C" w:rsidP="0043360C">
      <w:pPr>
        <w:pStyle w:val="Kop3"/>
      </w:pPr>
      <w:bookmarkStart w:id="47" w:name="_Toc155261058"/>
      <w:r w:rsidRPr="0043360C">
        <w:t xml:space="preserve">Controlegetal - Cyclic </w:t>
      </w:r>
      <w:proofErr w:type="spellStart"/>
      <w:r w:rsidRPr="0043360C">
        <w:t>Redundancy</w:t>
      </w:r>
      <w:proofErr w:type="spellEnd"/>
      <w:r w:rsidRPr="0043360C">
        <w:t xml:space="preserve"> Check (vervolg)</w:t>
      </w:r>
      <w:bookmarkEnd w:id="47"/>
    </w:p>
    <w:p w14:paraId="66B34292" w14:textId="0A22C27B" w:rsidR="00290A48" w:rsidRPr="0040378C" w:rsidRDefault="00594581" w:rsidP="00C23949">
      <w:pPr>
        <w:pStyle w:val="Geenafstand"/>
      </w:pPr>
      <w:r w:rsidRPr="0040378C">
        <w:t>Hoe werkt CRC</w:t>
      </w:r>
      <w:r w:rsidR="0040378C" w:rsidRPr="0040378C">
        <w:t xml:space="preserve"> – versie coderen</w:t>
      </w:r>
      <w:r w:rsidRPr="0040378C">
        <w:t>?</w:t>
      </w:r>
    </w:p>
    <w:p w14:paraId="30AA95C2" w14:textId="2BC575DD" w:rsidR="00594581" w:rsidRDefault="00594581" w:rsidP="00290A48">
      <w:r w:rsidRPr="00594581">
        <w:t>Je krijgt een binair g</w:t>
      </w:r>
      <w:r>
        <w:t>etal (</w:t>
      </w:r>
      <w:r w:rsidRPr="00613328">
        <w:rPr>
          <w:b/>
          <w:bCs/>
        </w:rPr>
        <w:t>data</w:t>
      </w:r>
      <w:r>
        <w:t xml:space="preserve">) en een </w:t>
      </w:r>
      <w:r w:rsidRPr="00613328">
        <w:rPr>
          <w:b/>
          <w:bCs/>
        </w:rPr>
        <w:t>polynoom</w:t>
      </w:r>
      <w:r>
        <w:t>.</w:t>
      </w:r>
    </w:p>
    <w:p w14:paraId="3A4CDCD9" w14:textId="645F7520" w:rsidR="00594581" w:rsidRPr="00594581" w:rsidRDefault="00594581" w:rsidP="00290A48">
      <w:r>
        <w:t xml:space="preserve">Je moet </w:t>
      </w:r>
      <w:r w:rsidR="00613328">
        <w:t xml:space="preserve">de </w:t>
      </w:r>
      <w:r w:rsidR="00613328" w:rsidRPr="00613328">
        <w:rPr>
          <w:b/>
          <w:bCs/>
        </w:rPr>
        <w:t xml:space="preserve">data </w:t>
      </w:r>
      <w:r w:rsidRPr="00613328">
        <w:rPr>
          <w:b/>
          <w:bCs/>
        </w:rPr>
        <w:t>steeds delen</w:t>
      </w:r>
      <w:r>
        <w:t xml:space="preserve"> </w:t>
      </w:r>
      <w:r w:rsidRPr="00613328">
        <w:rPr>
          <w:b/>
          <w:bCs/>
        </w:rPr>
        <w:t>tot</w:t>
      </w:r>
      <w:r>
        <w:t xml:space="preserve"> </w:t>
      </w:r>
      <w:r w:rsidR="005329E1">
        <w:t xml:space="preserve">het getal een rest tegenkomt </w:t>
      </w:r>
      <w:r w:rsidR="005329E1" w:rsidRPr="00613328">
        <w:rPr>
          <w:b/>
          <w:bCs/>
        </w:rPr>
        <w:t>dat niet meer te delen is door het polynoom</w:t>
      </w:r>
      <w:r w:rsidR="005329E1">
        <w:t xml:space="preserve">. </w:t>
      </w:r>
      <w:r w:rsidR="00560DA5">
        <w:t>Voor we starten voegen we eerst n</w:t>
      </w:r>
      <w:r w:rsidR="00560DA5" w:rsidRPr="00613328">
        <w:rPr>
          <w:b/>
          <w:bCs/>
        </w:rPr>
        <w:t>-1 nullen</w:t>
      </w:r>
      <w:r w:rsidR="00560DA5">
        <w:t xml:space="preserve"> toe aan onze data. </w:t>
      </w:r>
      <w:r w:rsidR="005329E1">
        <w:t xml:space="preserve">Om een deling te bepalen gebruiken we de </w:t>
      </w:r>
      <w:r w:rsidR="005329E1" w:rsidRPr="00613328">
        <w:rPr>
          <w:b/>
          <w:bCs/>
        </w:rPr>
        <w:t>XOR-methode</w:t>
      </w:r>
      <w:r w:rsidR="005329E1">
        <w:t>.</w:t>
      </w:r>
      <w:r w:rsidR="00C23949">
        <w:t xml:space="preserve"> </w:t>
      </w:r>
    </w:p>
    <w:p w14:paraId="4B717BDD" w14:textId="77777777" w:rsidR="00246C98" w:rsidRPr="00594581" w:rsidRDefault="00246C98" w:rsidP="00213424"/>
    <w:p w14:paraId="390F42EA" w14:textId="68695E9F" w:rsidR="00D52538" w:rsidRPr="00594581" w:rsidRDefault="0040378C" w:rsidP="0040378C">
      <w:pPr>
        <w:pStyle w:val="Geenafstand"/>
      </w:pPr>
      <w:r>
        <w:t xml:space="preserve">Hoe werkt CRC – versie decoderen? </w:t>
      </w:r>
    </w:p>
    <w:p w14:paraId="6687B031" w14:textId="41515CF4" w:rsidR="00D52538" w:rsidRDefault="00613328" w:rsidP="00213424">
      <w:r>
        <w:t xml:space="preserve">We delen ons data door het polynoom op </w:t>
      </w:r>
      <w:r w:rsidRPr="00613328">
        <w:rPr>
          <w:b/>
          <w:bCs/>
        </w:rPr>
        <w:t>dezelfde manier</w:t>
      </w:r>
      <w:r>
        <w:t xml:space="preserve"> als de </w:t>
      </w:r>
      <w:r w:rsidRPr="00613328">
        <w:rPr>
          <w:b/>
          <w:bCs/>
        </w:rPr>
        <w:t>coderenversie</w:t>
      </w:r>
      <w:r>
        <w:t xml:space="preserve">, maar we voegen </w:t>
      </w:r>
      <w:r w:rsidRPr="00613328">
        <w:rPr>
          <w:b/>
          <w:bCs/>
        </w:rPr>
        <w:t>geen extra 0’en toe</w:t>
      </w:r>
      <w:r>
        <w:t xml:space="preserve"> aan onze data voor we starten met delen.</w:t>
      </w:r>
    </w:p>
    <w:p w14:paraId="4C6E99F5" w14:textId="77777777" w:rsidR="00B5170A" w:rsidRDefault="00B5170A" w:rsidP="00213424"/>
    <w:p w14:paraId="2939D70E" w14:textId="77777777" w:rsidR="00B5170A" w:rsidRDefault="00B5170A" w:rsidP="00213424"/>
    <w:p w14:paraId="207028A3" w14:textId="77777777" w:rsidR="00B5170A" w:rsidRDefault="00B5170A" w:rsidP="00213424"/>
    <w:p w14:paraId="1AB300AE" w14:textId="77777777" w:rsidR="00B5170A" w:rsidRPr="00594581" w:rsidRDefault="00B5170A" w:rsidP="00213424"/>
    <w:p w14:paraId="725672EA" w14:textId="5720A020" w:rsidR="00D52538" w:rsidRDefault="00B5170A" w:rsidP="00B5170A">
      <w:pPr>
        <w:pStyle w:val="Kop2"/>
      </w:pPr>
      <w:bookmarkStart w:id="48" w:name="_Toc155261059"/>
      <w:proofErr w:type="spellStart"/>
      <w:r w:rsidRPr="00B5170A">
        <w:t>Foutverbeterende</w:t>
      </w:r>
      <w:proofErr w:type="spellEnd"/>
      <w:r w:rsidRPr="00B5170A">
        <w:t xml:space="preserve"> codes</w:t>
      </w:r>
      <w:bookmarkEnd w:id="48"/>
    </w:p>
    <w:p w14:paraId="702A5C39" w14:textId="7074E7F1" w:rsidR="00B5170A" w:rsidRDefault="008A76C6" w:rsidP="008A76C6">
      <w:pPr>
        <w:pStyle w:val="Kop3"/>
      </w:pPr>
      <w:bookmarkStart w:id="49" w:name="_Toc155261060"/>
      <w:r w:rsidRPr="008A76C6">
        <w:t>Hammingcode</w:t>
      </w:r>
      <w:bookmarkEnd w:id="49"/>
    </w:p>
    <w:p w14:paraId="3BDBEBF1" w14:textId="4557E870" w:rsidR="00055EBA" w:rsidRDefault="00055EBA" w:rsidP="0099017E">
      <w:pPr>
        <w:pStyle w:val="Geenafstand"/>
      </w:pPr>
      <w:proofErr w:type="spellStart"/>
      <w:r>
        <w:t>Pariteitsbit</w:t>
      </w:r>
      <w:proofErr w:type="spellEnd"/>
      <w:r>
        <w:t xml:space="preserve">: </w:t>
      </w:r>
    </w:p>
    <w:p w14:paraId="0A4A750B" w14:textId="739209BA" w:rsidR="00055EBA" w:rsidRDefault="00055EBA" w:rsidP="0099017E">
      <w:r>
        <w:t>Een bit dat op de plaats staan van de uitkomst van een macht. Dit vervangt GEEN plaats/cijfer van de data.</w:t>
      </w:r>
    </w:p>
    <w:p w14:paraId="34B635ED" w14:textId="77777777" w:rsidR="0099017E" w:rsidRDefault="0099017E" w:rsidP="0099017E"/>
    <w:p w14:paraId="059CF4E3" w14:textId="77777777" w:rsidR="0099017E" w:rsidRDefault="0099017E" w:rsidP="0099017E">
      <w:pPr>
        <w:pStyle w:val="Geenafstand"/>
      </w:pPr>
      <w:r>
        <w:t xml:space="preserve">Hoe werkt </w:t>
      </w:r>
      <w:proofErr w:type="spellStart"/>
      <w:r>
        <w:t>hammingcode</w:t>
      </w:r>
      <w:proofErr w:type="spellEnd"/>
      <w:r>
        <w:t>?</w:t>
      </w:r>
    </w:p>
    <w:p w14:paraId="1B46C915" w14:textId="366A1620" w:rsidR="0099017E" w:rsidRDefault="0099017E" w:rsidP="000B6264">
      <w:pPr>
        <w:pStyle w:val="Lijstalinea"/>
        <w:numPr>
          <w:ilvl w:val="0"/>
          <w:numId w:val="71"/>
        </w:numPr>
        <w:ind w:left="284" w:hanging="284"/>
      </w:pPr>
      <w:r>
        <w:t xml:space="preserve">We vullen onze </w:t>
      </w:r>
      <w:proofErr w:type="spellStart"/>
      <w:r>
        <w:t>pariteitsbits</w:t>
      </w:r>
      <w:proofErr w:type="spellEnd"/>
      <w:r>
        <w:t xml:space="preserve"> in, te starten van P</w:t>
      </w:r>
      <w:r w:rsidR="00CC0E09">
        <w:t>0.</w:t>
      </w:r>
    </w:p>
    <w:p w14:paraId="04190335" w14:textId="4423F818" w:rsidR="00CC0E09" w:rsidRDefault="00000000" w:rsidP="000B6264">
      <w:pPr>
        <w:pStyle w:val="Lijstalinea"/>
        <w:numPr>
          <w:ilvl w:val="0"/>
          <w:numId w:val="71"/>
        </w:numPr>
        <w:ind w:left="284" w:hanging="284"/>
      </w:pPr>
      <w:r>
        <w:rPr>
          <w:noProof/>
        </w:rPr>
        <w:pict w14:anchorId="32F17701">
          <v:shape id="_x0000_s1037" type="#_x0000_t32" style="position:absolute;left:0;text-align:left;margin-left:76.4pt;margin-top:1.25pt;width:198pt;height:130.95pt;flip:x;z-index:251686912" o:connectortype="straight">
            <v:stroke endarrow="block"/>
          </v:shape>
        </w:pict>
      </w:r>
      <w:r w:rsidR="00CC0E09">
        <w:t xml:space="preserve">De plaatsen waar geen </w:t>
      </w:r>
      <w:proofErr w:type="spellStart"/>
      <w:r w:rsidR="00CC0E09">
        <w:t>pariteitsbits</w:t>
      </w:r>
      <w:proofErr w:type="spellEnd"/>
      <w:r w:rsidR="00CC0E09">
        <w:t xml:space="preserve"> staan, vullen we onze data in.</w:t>
      </w:r>
    </w:p>
    <w:p w14:paraId="239B397F" w14:textId="560FCBD4" w:rsidR="00CC0E09" w:rsidRDefault="00CC0E09" w:rsidP="000B6264">
      <w:pPr>
        <w:pStyle w:val="Lijstalinea"/>
        <w:numPr>
          <w:ilvl w:val="0"/>
          <w:numId w:val="71"/>
        </w:numPr>
        <w:ind w:left="284" w:hanging="284"/>
      </w:pPr>
      <w:r>
        <w:t>We vullen onze rijen in</w:t>
      </w:r>
      <w:r w:rsidR="00893128">
        <w:t xml:space="preserve"> waarbij het getal overeenkomt met meest bovenste getal</w:t>
      </w:r>
      <w:r>
        <w:t>.</w:t>
      </w:r>
    </w:p>
    <w:p w14:paraId="699371F4" w14:textId="77777777" w:rsidR="00F309E1" w:rsidRDefault="00F309E1" w:rsidP="0099017E"/>
    <w:p w14:paraId="60D711A8" w14:textId="6ADA3E24" w:rsidR="00F309E1" w:rsidRDefault="00F309E1" w:rsidP="000B6264">
      <w:pPr>
        <w:pStyle w:val="Geenafstand"/>
      </w:pPr>
      <w:r>
        <w:t xml:space="preserve">Hoe weten we wanneer het </w:t>
      </w:r>
      <w:proofErr w:type="spellStart"/>
      <w:r>
        <w:t>pariteitsbit</w:t>
      </w:r>
      <w:proofErr w:type="spellEnd"/>
      <w:r>
        <w:t xml:space="preserve"> een 1 of een 0 is? </w:t>
      </w:r>
    </w:p>
    <w:p w14:paraId="6DC915AB" w14:textId="2883428D" w:rsidR="00F309E1" w:rsidRDefault="00F309E1" w:rsidP="0099017E">
      <w:r>
        <w:t xml:space="preserve">Zijn er in een rij een </w:t>
      </w:r>
      <w:r w:rsidRPr="000B6264">
        <w:rPr>
          <w:b/>
          <w:bCs/>
        </w:rPr>
        <w:t>even</w:t>
      </w:r>
      <w:r>
        <w:t xml:space="preserve"> aantal 1’en?</w:t>
      </w:r>
      <w:r w:rsidR="000B6264">
        <w:t xml:space="preserve"> Dan is het </w:t>
      </w:r>
      <w:proofErr w:type="spellStart"/>
      <w:r w:rsidR="000B6264">
        <w:t>pariteitsbit</w:t>
      </w:r>
      <w:proofErr w:type="spellEnd"/>
      <w:r w:rsidR="000B6264">
        <w:t xml:space="preserve"> een </w:t>
      </w:r>
      <w:r w:rsidR="000B6264" w:rsidRPr="000B6264">
        <w:rPr>
          <w:b/>
          <w:bCs/>
        </w:rPr>
        <w:t>0</w:t>
      </w:r>
      <w:r w:rsidR="000B6264">
        <w:t xml:space="preserve"> (1 + 1 = 10)</w:t>
      </w:r>
    </w:p>
    <w:p w14:paraId="0A74D172" w14:textId="3BF4D374" w:rsidR="003706D9" w:rsidRDefault="00000000" w:rsidP="0099017E">
      <w:r>
        <w:rPr>
          <w:noProof/>
        </w:rPr>
        <w:pict w14:anchorId="3A60E348">
          <v:shape id="_x0000_s1036" type="#_x0000_t32" style="position:absolute;left:0;text-align:left;margin-left:417.3pt;margin-top:16.8pt;width:1.65pt;height:91.6pt;z-index:251685888" o:connectortype="straight">
            <v:stroke endarrow="block"/>
          </v:shape>
        </w:pict>
      </w:r>
      <w:r w:rsidR="000B6264">
        <w:t xml:space="preserve">Zijn er in een rij een </w:t>
      </w:r>
      <w:r w:rsidR="000B6264" w:rsidRPr="000B6264">
        <w:rPr>
          <w:b/>
          <w:bCs/>
        </w:rPr>
        <w:t>oneven</w:t>
      </w:r>
      <w:r w:rsidR="000B6264">
        <w:t xml:space="preserve"> aantal 1’en? Dan is het </w:t>
      </w:r>
      <w:proofErr w:type="spellStart"/>
      <w:r w:rsidR="000B6264">
        <w:t>pariteitsbit</w:t>
      </w:r>
      <w:proofErr w:type="spellEnd"/>
      <w:r w:rsidR="000B6264">
        <w:t xml:space="preserve"> een </w:t>
      </w:r>
      <w:r w:rsidR="000B6264" w:rsidRPr="000B6264">
        <w:rPr>
          <w:b/>
          <w:bCs/>
        </w:rPr>
        <w:t>1</w:t>
      </w:r>
      <w:r w:rsidR="000B6264">
        <w:t xml:space="preserve"> (1 + 1 + 1 = 11)</w:t>
      </w:r>
    </w:p>
    <w:p w14:paraId="415BEC2C" w14:textId="77777777" w:rsidR="00AD6FFF" w:rsidRDefault="00AD6FFF" w:rsidP="0099017E"/>
    <w:p w14:paraId="16D25BAD" w14:textId="0DC6318F" w:rsidR="00AD6FFF" w:rsidRDefault="00AD6FFF" w:rsidP="00AD6FFF">
      <w:pPr>
        <w:pStyle w:val="Geenafstand"/>
      </w:pPr>
      <w:r>
        <w:t xml:space="preserve">Voorbeeld </w:t>
      </w:r>
      <w:proofErr w:type="spellStart"/>
      <w:r>
        <w:t>hammingcode</w:t>
      </w:r>
      <w:proofErr w:type="spellEnd"/>
      <w:r>
        <w:t xml:space="preserve"> (5 PUNTEN VAN HET EXAMEN):</w:t>
      </w:r>
    </w:p>
    <w:p w14:paraId="46A6DB9E" w14:textId="2CE9F122" w:rsidR="003706D9" w:rsidRDefault="003706D9" w:rsidP="0099017E">
      <w:r w:rsidRPr="003706D9">
        <w:rPr>
          <w:noProof/>
        </w:rPr>
        <w:drawing>
          <wp:inline distT="0" distB="0" distL="0" distR="0" wp14:anchorId="25D4833D" wp14:editId="1A5DCE51">
            <wp:extent cx="6120130" cy="2219325"/>
            <wp:effectExtent l="0" t="0" r="0" b="0"/>
            <wp:docPr id="416295069" name="Afbeelding 1" descr="Afbeelding met tekst, nummer, Lettertype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95069" name="Afbeelding 1" descr="Afbeelding met tekst, nummer, Lettertype, schermopname&#10;&#10;Automatisch gegenereerde beschrijvi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9154" w14:textId="77777777" w:rsidR="00893128" w:rsidRDefault="00893128" w:rsidP="0099017E"/>
    <w:p w14:paraId="545C0B3C" w14:textId="3CE77FF0" w:rsidR="00893128" w:rsidRDefault="00893128" w:rsidP="00893128">
      <w:pPr>
        <w:pStyle w:val="Geenafstand"/>
      </w:pPr>
      <w:r>
        <w:t xml:space="preserve">Wat als je </w:t>
      </w:r>
      <w:proofErr w:type="spellStart"/>
      <w:r>
        <w:t>hammingcode</w:t>
      </w:r>
      <w:proofErr w:type="spellEnd"/>
      <w:r>
        <w:t xml:space="preserve"> krijgt en het omgekeerde moet doen?</w:t>
      </w:r>
    </w:p>
    <w:p w14:paraId="2E33A4D8" w14:textId="74ACC760" w:rsidR="00D30C70" w:rsidRDefault="00D30C70" w:rsidP="00D30C70">
      <w:pPr>
        <w:pStyle w:val="Kop1"/>
      </w:pPr>
      <w:bookmarkStart w:id="50" w:name="_Toc155261061"/>
      <w:r>
        <w:lastRenderedPageBreak/>
        <w:t>Hoofdstuk 7: Inleiding tot de analyse</w:t>
      </w:r>
      <w:bookmarkEnd w:id="50"/>
    </w:p>
    <w:p w14:paraId="61F78B89" w14:textId="19F48018" w:rsidR="00CD6452" w:rsidRDefault="00CD6452" w:rsidP="00CD6452">
      <w:pPr>
        <w:pStyle w:val="Kop2"/>
      </w:pPr>
      <w:bookmarkStart w:id="51" w:name="_Toc155261062"/>
      <w:r w:rsidRPr="00CD6452">
        <w:t>Het veld</w:t>
      </w:r>
      <w:bookmarkEnd w:id="51"/>
      <w:r w:rsidRPr="00CD6452">
        <w:t xml:space="preserve"> </w:t>
      </w:r>
    </w:p>
    <w:p w14:paraId="7DE319E9" w14:textId="23915D51" w:rsidR="00D7634D" w:rsidRPr="00CD6452" w:rsidRDefault="006C2391" w:rsidP="00D7634D">
      <w:pPr>
        <w:pStyle w:val="Geenafstand"/>
      </w:pPr>
      <w:r>
        <w:t xml:space="preserve">Waarom is </w:t>
      </w:r>
      <w:r w:rsidR="0008171D">
        <w:t>R</w:t>
      </w:r>
      <w:r w:rsidR="00B24BA9">
        <w:t xml:space="preserve">, + en * </w:t>
      </w:r>
      <w:r w:rsidR="00D7634D">
        <w:t>een veld?</w:t>
      </w:r>
      <w:r w:rsidR="0008171D" w:rsidRPr="0008171D">
        <w:t xml:space="preserve"> </w:t>
      </w:r>
    </w:p>
    <w:p w14:paraId="5982331B" w14:textId="1AB5AB85" w:rsidR="00893128" w:rsidRDefault="00691EC0" w:rsidP="00893128">
      <w:r w:rsidRPr="0008171D">
        <w:rPr>
          <w:noProof/>
        </w:rPr>
        <w:drawing>
          <wp:anchor distT="0" distB="0" distL="114300" distR="114300" simplePos="0" relativeHeight="251687936" behindDoc="1" locked="0" layoutInCell="1" allowOverlap="1" wp14:anchorId="0D68A61B" wp14:editId="24DE043B">
            <wp:simplePos x="0" y="0"/>
            <wp:positionH relativeFrom="column">
              <wp:posOffset>607060</wp:posOffset>
            </wp:positionH>
            <wp:positionV relativeFrom="paragraph">
              <wp:posOffset>32385</wp:posOffset>
            </wp:positionV>
            <wp:extent cx="4902200" cy="2437130"/>
            <wp:effectExtent l="0" t="0" r="0" b="0"/>
            <wp:wrapTight wrapText="bothSides">
              <wp:wrapPolygon edited="0">
                <wp:start x="0" y="0"/>
                <wp:lineTo x="0" y="21442"/>
                <wp:lineTo x="21488" y="21442"/>
                <wp:lineTo x="21488" y="0"/>
                <wp:lineTo x="0" y="0"/>
              </wp:wrapPolygon>
            </wp:wrapTight>
            <wp:docPr id="2007065412" name="Afbeelding 2007065412" descr="Afbeelding met tekst, schermopname, Lettertype, algebra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BA855049-85CE-F023-EBEB-2C3A4226B4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65412" name="Afbeelding 2007065412" descr="Afbeelding met tekst, schermopname, Lettertype, algebra&#10;&#10;Automatisch gegenereerde beschrijving">
                      <a:extLst>
                        <a:ext uri="{FF2B5EF4-FFF2-40B4-BE49-F238E27FC236}">
                          <a16:creationId xmlns:a16="http://schemas.microsoft.com/office/drawing/2014/main" id="{BA855049-85CE-F023-EBEB-2C3A4226B4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FD630A" w14:textId="77777777" w:rsidR="00893128" w:rsidRDefault="00893128" w:rsidP="00893128"/>
    <w:p w14:paraId="0280E48A" w14:textId="77777777" w:rsidR="00893128" w:rsidRDefault="00893128" w:rsidP="00893128"/>
    <w:p w14:paraId="24B6046B" w14:textId="77777777" w:rsidR="00893128" w:rsidRDefault="00893128" w:rsidP="00893128"/>
    <w:p w14:paraId="6CB9452D" w14:textId="77777777" w:rsidR="00893128" w:rsidRDefault="00893128" w:rsidP="00893128"/>
    <w:p w14:paraId="7E9CB4F8" w14:textId="77777777" w:rsidR="00893128" w:rsidRDefault="00893128" w:rsidP="00893128"/>
    <w:p w14:paraId="525B83DF" w14:textId="77777777" w:rsidR="00893128" w:rsidRDefault="00893128" w:rsidP="00893128"/>
    <w:p w14:paraId="5368008B" w14:textId="77777777" w:rsidR="00893128" w:rsidRDefault="00893128" w:rsidP="00893128"/>
    <w:p w14:paraId="3AD4CAC9" w14:textId="77777777" w:rsidR="00893128" w:rsidRDefault="00893128" w:rsidP="00893128"/>
    <w:p w14:paraId="5A1F237B" w14:textId="77777777" w:rsidR="00893128" w:rsidRDefault="00893128" w:rsidP="00893128"/>
    <w:p w14:paraId="70B0E4BA" w14:textId="4A5FD52E" w:rsidR="00CD6452" w:rsidRDefault="00CD6452" w:rsidP="00CD6452">
      <w:pPr>
        <w:pStyle w:val="Kop2"/>
      </w:pPr>
      <w:bookmarkStart w:id="52" w:name="_Toc155261063"/>
      <w:r w:rsidRPr="00CD6452">
        <w:t>Machten</w:t>
      </w:r>
      <w:bookmarkEnd w:id="52"/>
    </w:p>
    <w:p w14:paraId="30C41408" w14:textId="1CFABBE6" w:rsidR="00B24BA9" w:rsidRDefault="004A6B24" w:rsidP="004A6B24">
      <w:pPr>
        <w:pStyle w:val="Geenafstand"/>
      </w:pPr>
      <w:r>
        <w:t xml:space="preserve">Rekenregels machten: </w:t>
      </w:r>
    </w:p>
    <w:p w14:paraId="6030578A" w14:textId="665852EF" w:rsidR="004A6B24" w:rsidRPr="00B24BA9" w:rsidRDefault="004A6B24" w:rsidP="00B24BA9">
      <w:r w:rsidRPr="004A6B24">
        <w:rPr>
          <w:noProof/>
        </w:rPr>
        <w:drawing>
          <wp:inline distT="0" distB="0" distL="0" distR="0" wp14:anchorId="65727CAE" wp14:editId="2A575A9A">
            <wp:extent cx="1593850" cy="1580457"/>
            <wp:effectExtent l="0" t="0" r="0" b="0"/>
            <wp:docPr id="1723977219" name="Afbeelding 1" descr="Afbeelding met Lettertype, typografie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77219" name="Afbeelding 1" descr="Afbeelding met Lettertype, typografie, ontwerp&#10;&#10;Automatisch gegenereerde beschrijvi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08274" cy="15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AB3B" w14:textId="7A2554D0" w:rsidR="00CD6452" w:rsidRDefault="00CD6452" w:rsidP="00CD6452">
      <w:pPr>
        <w:pStyle w:val="Kop2"/>
      </w:pPr>
      <w:bookmarkStart w:id="53" w:name="_Toc155261064"/>
      <w:r w:rsidRPr="00CD6452">
        <w:t>Intervallen</w:t>
      </w:r>
      <w:bookmarkEnd w:id="53"/>
      <w:r w:rsidRPr="00CD6452">
        <w:t xml:space="preserve"> </w:t>
      </w:r>
    </w:p>
    <w:p w14:paraId="0855020B" w14:textId="0A8D0BCF" w:rsidR="004763EE" w:rsidRDefault="004763EE" w:rsidP="00F30FA8">
      <w:pPr>
        <w:pStyle w:val="Geenafstand"/>
      </w:pPr>
      <w:r>
        <w:t xml:space="preserve">4 soorten intervallen: </w:t>
      </w:r>
    </w:p>
    <w:p w14:paraId="18F859B5" w14:textId="2AA6096E" w:rsidR="004763EE" w:rsidRPr="003E232E" w:rsidRDefault="004763EE" w:rsidP="003E232E">
      <w:pPr>
        <w:pStyle w:val="Lijstalinea"/>
        <w:numPr>
          <w:ilvl w:val="0"/>
          <w:numId w:val="72"/>
        </w:numPr>
        <w:ind w:left="567"/>
      </w:pPr>
      <w:r w:rsidRPr="003E232E">
        <w:t>Open interval</w:t>
      </w:r>
      <w:r w:rsidRPr="003E232E">
        <w:tab/>
      </w:r>
      <w:r w:rsidR="003E232E">
        <w:t xml:space="preserve"> </w:t>
      </w:r>
      <w:r w:rsidR="009F6981">
        <w:t xml:space="preserve"> </w:t>
      </w:r>
      <w:r w:rsidR="009F6981">
        <w:tab/>
      </w:r>
      <w:r w:rsidR="00F30FA8" w:rsidRPr="003E232E">
        <w:t>]a, b[</w:t>
      </w:r>
      <w:r w:rsidR="00437C36" w:rsidRPr="003E232E">
        <w:tab/>
      </w:r>
      <w:r w:rsidR="00437C36" w:rsidRPr="003E232E">
        <w:tab/>
      </w:r>
      <w:r w:rsidR="003E232E" w:rsidRPr="003E232E">
        <w:t>alles tuss</w:t>
      </w:r>
      <w:r w:rsidR="003E232E">
        <w:t>en deze waarde, beide niet inbegrepen.</w:t>
      </w:r>
    </w:p>
    <w:p w14:paraId="208151BE" w14:textId="152ED645" w:rsidR="004763EE" w:rsidRDefault="009F6981" w:rsidP="003E232E">
      <w:pPr>
        <w:pStyle w:val="Lijstalinea"/>
        <w:numPr>
          <w:ilvl w:val="0"/>
          <w:numId w:val="72"/>
        </w:numPr>
        <w:ind w:left="567"/>
      </w:pPr>
      <w:r>
        <w:t>G</w:t>
      </w:r>
      <w:r w:rsidR="004763EE">
        <w:t>esloten interval</w:t>
      </w:r>
      <w:r w:rsidR="004763EE">
        <w:tab/>
      </w:r>
      <w:r w:rsidR="00F30FA8">
        <w:t>[a, b]</w:t>
      </w:r>
      <w:r w:rsidR="00437C36">
        <w:tab/>
      </w:r>
      <w:r w:rsidR="00437C36">
        <w:tab/>
        <w:t>alles tussen deze waarde, beide inbegrepen</w:t>
      </w:r>
    </w:p>
    <w:p w14:paraId="46AA3FAD" w14:textId="56B45BB7" w:rsidR="004763EE" w:rsidRPr="009F6981" w:rsidRDefault="009F6981" w:rsidP="003E232E">
      <w:pPr>
        <w:pStyle w:val="Lijstalinea"/>
        <w:numPr>
          <w:ilvl w:val="0"/>
          <w:numId w:val="72"/>
        </w:numPr>
        <w:ind w:left="567"/>
      </w:pPr>
      <w:r w:rsidRPr="009F6981">
        <w:t>H</w:t>
      </w:r>
      <w:r w:rsidR="004763EE" w:rsidRPr="009F6981">
        <w:t>alfopen interval</w:t>
      </w:r>
      <w:r w:rsidR="004763EE" w:rsidRPr="009F6981">
        <w:tab/>
      </w:r>
      <w:r w:rsidR="00F30FA8" w:rsidRPr="009F6981">
        <w:t>]a, b]</w:t>
      </w:r>
      <w:r w:rsidR="00437C36" w:rsidRPr="009F6981">
        <w:tab/>
      </w:r>
      <w:r w:rsidR="00437C36" w:rsidRPr="009F6981">
        <w:tab/>
      </w:r>
      <w:r w:rsidRPr="009F6981">
        <w:t>alles tus</w:t>
      </w:r>
      <w:r>
        <w:t>sen deze waarde, a niet inbegrepen, b wel</w:t>
      </w:r>
    </w:p>
    <w:p w14:paraId="28812F97" w14:textId="77777777" w:rsidR="006E684B" w:rsidRDefault="009F6981" w:rsidP="003E232E">
      <w:pPr>
        <w:pStyle w:val="Lijstalinea"/>
        <w:numPr>
          <w:ilvl w:val="0"/>
          <w:numId w:val="72"/>
        </w:numPr>
        <w:ind w:left="567"/>
      </w:pPr>
      <w:r w:rsidRPr="009F6981">
        <w:t>H</w:t>
      </w:r>
      <w:r w:rsidR="004763EE" w:rsidRPr="009F6981">
        <w:t xml:space="preserve">alfopen </w:t>
      </w:r>
      <w:r w:rsidR="00F30FA8" w:rsidRPr="009F6981">
        <w:t>interval</w:t>
      </w:r>
      <w:r w:rsidR="004763EE" w:rsidRPr="009F6981">
        <w:t xml:space="preserve"> </w:t>
      </w:r>
      <w:r w:rsidR="004763EE" w:rsidRPr="009F6981">
        <w:tab/>
      </w:r>
      <w:r w:rsidR="00F30FA8" w:rsidRPr="009F6981">
        <w:t>[a, b[</w:t>
      </w:r>
      <w:r w:rsidR="00437C36" w:rsidRPr="009F6981">
        <w:tab/>
      </w:r>
      <w:r w:rsidRPr="009F6981">
        <w:tab/>
        <w:t>alles t</w:t>
      </w:r>
      <w:r>
        <w:t>ussen deze waarde, a inbegrepen, b niet</w:t>
      </w:r>
    </w:p>
    <w:p w14:paraId="1A01AE45" w14:textId="77777777" w:rsidR="006E684B" w:rsidRDefault="006E684B" w:rsidP="006E684B"/>
    <w:p w14:paraId="06101786" w14:textId="77777777" w:rsidR="006E684B" w:rsidRDefault="006E684B" w:rsidP="006E684B">
      <w:pPr>
        <w:pStyle w:val="Geenafstand"/>
      </w:pPr>
      <w:r>
        <w:t xml:space="preserve">Verzameling van R in een interval: </w:t>
      </w:r>
    </w:p>
    <w:p w14:paraId="2F8997C2" w14:textId="6373493D" w:rsidR="004763EE" w:rsidRDefault="006E684B" w:rsidP="006E684B">
      <w:r w:rsidRPr="006E684B">
        <w:rPr>
          <w:noProof/>
        </w:rPr>
        <w:drawing>
          <wp:inline distT="0" distB="0" distL="0" distR="0" wp14:anchorId="0A41E886" wp14:editId="1D820CB6">
            <wp:extent cx="1548198" cy="426315"/>
            <wp:effectExtent l="0" t="0" r="0" b="0"/>
            <wp:docPr id="1107584803" name="Afbeelding 1107584803" descr="Afbeelding met Lettertype, nummer, symbool, typografie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B198233E-EDD9-E32E-9541-33E2555412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84803" name="Afbeelding 1107584803" descr="Afbeelding met Lettertype, nummer, symbool, typografie&#10;&#10;Automatisch gegenereerde beschrijving">
                      <a:extLst>
                        <a:ext uri="{FF2B5EF4-FFF2-40B4-BE49-F238E27FC236}">
                          <a16:creationId xmlns:a16="http://schemas.microsoft.com/office/drawing/2014/main" id="{B198233E-EDD9-E32E-9541-33E2555412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48198" cy="42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04CA" w14:textId="2A50F07C" w:rsidR="00F20859" w:rsidRDefault="00F20859" w:rsidP="00A5028F">
      <w:pPr>
        <w:pStyle w:val="Geenafstand"/>
      </w:pPr>
      <w:r>
        <w:t>Verzamelterm N:</w:t>
      </w:r>
    </w:p>
    <w:p w14:paraId="26436ED6" w14:textId="16A504F8" w:rsidR="00F20859" w:rsidRDefault="00F20859" w:rsidP="006E684B">
      <w:r>
        <w:t>Alle positieve getallen.</w:t>
      </w:r>
    </w:p>
    <w:p w14:paraId="7BBFF221" w14:textId="77777777" w:rsidR="00F20859" w:rsidRDefault="00F20859" w:rsidP="006E684B"/>
    <w:p w14:paraId="0637C8E5" w14:textId="0D9485AF" w:rsidR="00F20859" w:rsidRDefault="00F20859" w:rsidP="00A5028F">
      <w:pPr>
        <w:pStyle w:val="Geenafstand"/>
      </w:pPr>
      <w:r>
        <w:t xml:space="preserve">Verzamelterm Z: </w:t>
      </w:r>
    </w:p>
    <w:p w14:paraId="4B423DFB" w14:textId="439908DF" w:rsidR="00F20859" w:rsidRDefault="00F20859" w:rsidP="006E684B">
      <w:r>
        <w:t>Alle positieve en negatieve getallen</w:t>
      </w:r>
    </w:p>
    <w:p w14:paraId="610F02C0" w14:textId="77777777" w:rsidR="00F20859" w:rsidRDefault="00F20859" w:rsidP="006E684B"/>
    <w:p w14:paraId="71ADFE87" w14:textId="48E6D0AE" w:rsidR="00F20859" w:rsidRDefault="00F20859" w:rsidP="00A5028F">
      <w:pPr>
        <w:pStyle w:val="Geenafstand"/>
      </w:pPr>
      <w:r>
        <w:t xml:space="preserve">Verzamelterm Q: </w:t>
      </w:r>
    </w:p>
    <w:p w14:paraId="7361DFD7" w14:textId="630868D5" w:rsidR="00691EC0" w:rsidRPr="009F6981" w:rsidRDefault="00A5028F" w:rsidP="006E684B">
      <w:r>
        <w:t>Alle positieve, negatieve en kommagetallen</w:t>
      </w:r>
    </w:p>
    <w:p w14:paraId="380CD36C" w14:textId="19DB96E7" w:rsidR="00CD6452" w:rsidRPr="00CD6452" w:rsidRDefault="00CD6452" w:rsidP="00CD6452">
      <w:pPr>
        <w:pStyle w:val="Kop2"/>
      </w:pPr>
      <w:bookmarkStart w:id="54" w:name="_Toc155261065"/>
      <w:r w:rsidRPr="00CD6452">
        <w:lastRenderedPageBreak/>
        <w:t>Het begrip oneindig in de wiskunde</w:t>
      </w:r>
      <w:bookmarkEnd w:id="54"/>
    </w:p>
    <w:p w14:paraId="276F213F" w14:textId="18E42751" w:rsidR="00CD6452" w:rsidRDefault="00CD6452" w:rsidP="00CD6452">
      <w:pPr>
        <w:pStyle w:val="Kop3"/>
      </w:pPr>
      <w:bookmarkStart w:id="55" w:name="_Toc155261066"/>
      <w:r w:rsidRPr="00CD6452">
        <w:t>Eigenschappen</w:t>
      </w:r>
      <w:bookmarkEnd w:id="55"/>
    </w:p>
    <w:p w14:paraId="0424A9B5" w14:textId="30C4A02E" w:rsidR="007913AC" w:rsidRPr="00936132" w:rsidRDefault="007913AC" w:rsidP="00936132">
      <w:pPr>
        <w:pStyle w:val="Geenafstand"/>
      </w:pPr>
      <w:r w:rsidRPr="00936132">
        <w:t>Rekenregels R:</w:t>
      </w:r>
    </w:p>
    <w:p w14:paraId="24830D9C" w14:textId="523E6359" w:rsidR="008F1532" w:rsidRDefault="000E539E" w:rsidP="008F1532">
      <w:r w:rsidRPr="000E539E">
        <w:rPr>
          <w:noProof/>
        </w:rPr>
        <w:drawing>
          <wp:inline distT="0" distB="0" distL="0" distR="0" wp14:anchorId="3E763F73" wp14:editId="74E7FE62">
            <wp:extent cx="1333500" cy="657533"/>
            <wp:effectExtent l="0" t="0" r="0" b="0"/>
            <wp:docPr id="479716349" name="Afbeelding 1" descr="Afbeelding met Lettertype, tekst, lijn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16349" name="Afbeelding 1" descr="Afbeelding met Lettertype, tekst, lijn, schermopname&#10;&#10;Automatisch gegenereerde beschrijvi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343548" cy="66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A053" w14:textId="77777777" w:rsidR="00691EC0" w:rsidRDefault="00691EC0" w:rsidP="008F1532"/>
    <w:p w14:paraId="5D091E88" w14:textId="67BA08A9" w:rsidR="005E2326" w:rsidRPr="008F1532" w:rsidRDefault="005E2326" w:rsidP="005E2326">
      <w:pPr>
        <w:pStyle w:val="Geenafstand"/>
      </w:pPr>
      <w:r>
        <w:t>Ongeldige bewerkingen:</w:t>
      </w:r>
    </w:p>
    <w:p w14:paraId="7248F330" w14:textId="2B6EFB7B" w:rsidR="00691EC0" w:rsidRDefault="005E2326" w:rsidP="00D30C70">
      <w:r w:rsidRPr="005E2326">
        <w:rPr>
          <w:noProof/>
        </w:rPr>
        <w:drawing>
          <wp:inline distT="0" distB="0" distL="0" distR="0" wp14:anchorId="451238DC" wp14:editId="671C2C88">
            <wp:extent cx="955649" cy="425347"/>
            <wp:effectExtent l="0" t="0" r="0" b="0"/>
            <wp:docPr id="3" name="Afbeelding 2" descr="Afbeelding met Lettertype, cirkel, diagram, lijn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1E64E430-65AA-8802-EDAD-35B9D68FF5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2" descr="Afbeelding met Lettertype, cirkel, diagram, lijn&#10;&#10;Automatisch gegenereerde beschrijving">
                      <a:extLst>
                        <a:ext uri="{FF2B5EF4-FFF2-40B4-BE49-F238E27FC236}">
                          <a16:creationId xmlns:a16="http://schemas.microsoft.com/office/drawing/2014/main" id="{1E64E430-65AA-8802-EDAD-35B9D68FF5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55649" cy="42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239E" w14:textId="245CA0B3" w:rsidR="000E539E" w:rsidRDefault="001F16A4" w:rsidP="001F16A4">
      <w:pPr>
        <w:pStyle w:val="Geenafstand"/>
      </w:pPr>
      <w:r>
        <w:t>Rekenregels delen en vermenigvuldigen:</w:t>
      </w:r>
    </w:p>
    <w:p w14:paraId="1E7E318A" w14:textId="66388C35" w:rsidR="001F16A4" w:rsidRDefault="001F16A4" w:rsidP="001F16A4">
      <w:pPr>
        <w:pStyle w:val="Geenafstand"/>
      </w:pPr>
      <w:r w:rsidRPr="001F16A4">
        <w:rPr>
          <w:noProof/>
        </w:rPr>
        <w:drawing>
          <wp:inline distT="0" distB="0" distL="0" distR="0" wp14:anchorId="2267C358" wp14:editId="3C32F0D9">
            <wp:extent cx="2673350" cy="2947875"/>
            <wp:effectExtent l="0" t="0" r="0" b="0"/>
            <wp:docPr id="413390566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90566" name="Afbeelding 1" descr="Afbeelding met tekst, schermopname, Lettertype, nummer&#10;&#10;Automatisch gegenereerde beschrijvi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83295" cy="295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DA6A" w14:textId="2E076EAF" w:rsidR="000E539E" w:rsidRDefault="001F16A4" w:rsidP="00D30C70">
      <w:r>
        <w:t>Dit laatste betekent dat x/0 ofwel …</w:t>
      </w:r>
    </w:p>
    <w:p w14:paraId="7785152B" w14:textId="2255159C" w:rsidR="001F16A4" w:rsidRDefault="003606BE" w:rsidP="00D30C70">
      <w:r w:rsidRPr="003606BE">
        <w:rPr>
          <w:noProof/>
        </w:rPr>
        <w:drawing>
          <wp:inline distT="0" distB="0" distL="0" distR="0" wp14:anchorId="352AD644" wp14:editId="0545790D">
            <wp:extent cx="1537293" cy="2065020"/>
            <wp:effectExtent l="0" t="0" r="0" b="0"/>
            <wp:docPr id="827554376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54376" name="Afbeelding 1" descr="Afbeelding met tekst, schermopname, Lettertype, nummer&#10;&#10;Automatisch gegenereerde beschrijvi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542095" cy="20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94FB" w14:textId="77777777" w:rsidR="00214D5C" w:rsidRDefault="00214D5C" w:rsidP="00D30C70"/>
    <w:p w14:paraId="0BD145CB" w14:textId="77777777" w:rsidR="00F20859" w:rsidRDefault="00F20859" w:rsidP="00214D5C">
      <w:pPr>
        <w:pStyle w:val="Geenafstand"/>
      </w:pPr>
    </w:p>
    <w:p w14:paraId="21355C6B" w14:textId="77777777" w:rsidR="00F20859" w:rsidRDefault="00F20859" w:rsidP="00214D5C">
      <w:pPr>
        <w:pStyle w:val="Geenafstand"/>
      </w:pPr>
    </w:p>
    <w:p w14:paraId="560F9B50" w14:textId="77777777" w:rsidR="00F20859" w:rsidRDefault="00F20859" w:rsidP="00214D5C">
      <w:pPr>
        <w:pStyle w:val="Geenafstand"/>
      </w:pPr>
    </w:p>
    <w:p w14:paraId="5E83ADC8" w14:textId="77777777" w:rsidR="00F20859" w:rsidRDefault="00F20859" w:rsidP="00214D5C">
      <w:pPr>
        <w:pStyle w:val="Geenafstand"/>
      </w:pPr>
    </w:p>
    <w:p w14:paraId="53A57C6E" w14:textId="77777777" w:rsidR="00F20859" w:rsidRDefault="00F20859" w:rsidP="00214D5C">
      <w:pPr>
        <w:pStyle w:val="Geenafstand"/>
      </w:pPr>
    </w:p>
    <w:p w14:paraId="2CEBC725" w14:textId="77777777" w:rsidR="00F20859" w:rsidRDefault="00F20859" w:rsidP="00214D5C">
      <w:pPr>
        <w:pStyle w:val="Geenafstand"/>
      </w:pPr>
    </w:p>
    <w:p w14:paraId="7BBD4C9A" w14:textId="77777777" w:rsidR="00F20859" w:rsidRDefault="00F20859" w:rsidP="00214D5C">
      <w:pPr>
        <w:pStyle w:val="Geenafstand"/>
      </w:pPr>
    </w:p>
    <w:p w14:paraId="6CC60BDD" w14:textId="77777777" w:rsidR="00F20859" w:rsidRDefault="00F20859" w:rsidP="00214D5C">
      <w:pPr>
        <w:pStyle w:val="Geenafstand"/>
      </w:pPr>
    </w:p>
    <w:p w14:paraId="150CD0E8" w14:textId="2830A210" w:rsidR="001F16A4" w:rsidRDefault="00214D5C" w:rsidP="00214D5C">
      <w:pPr>
        <w:pStyle w:val="Geenafstand"/>
      </w:pPr>
      <w:r>
        <w:lastRenderedPageBreak/>
        <w:t>Oefeningen:</w:t>
      </w:r>
    </w:p>
    <w:p w14:paraId="695D14F9" w14:textId="3FAEE860" w:rsidR="00214D5C" w:rsidRDefault="000436E7" w:rsidP="00D30C70">
      <w:r w:rsidRPr="000436E7">
        <w:rPr>
          <w:noProof/>
        </w:rPr>
        <w:drawing>
          <wp:inline distT="0" distB="0" distL="0" distR="0" wp14:anchorId="341583AB" wp14:editId="3E35A32F">
            <wp:extent cx="2851150" cy="4370201"/>
            <wp:effectExtent l="0" t="0" r="0" b="0"/>
            <wp:docPr id="1634993319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93319" name="Afbeelding 1" descr="Afbeelding met tekst, schermopname, Lettertype, nummer&#10;&#10;Automatisch gegenereerde beschrijvi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72167" cy="440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E11D" w14:textId="4031AFD7" w:rsidR="003951EE" w:rsidRDefault="00104C02" w:rsidP="00D30C70">
      <w:r w:rsidRPr="00104C02">
        <w:rPr>
          <w:noProof/>
        </w:rPr>
        <w:drawing>
          <wp:inline distT="0" distB="0" distL="0" distR="0" wp14:anchorId="4D338F11" wp14:editId="1222AD0D">
            <wp:extent cx="5612765" cy="1879600"/>
            <wp:effectExtent l="0" t="0" r="0" b="0"/>
            <wp:docPr id="303097425" name="Afbeelding 1" descr="Afbeelding met tekst, Lettertype, handschrift, wi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97425" name="Afbeelding 1" descr="Afbeelding met tekst, Lettertype, handschrift, wit&#10;&#10;Automatisch gegenereerde beschrijvi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39883" cy="188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4EBD" w14:textId="68465BD0" w:rsidR="00104C02" w:rsidRDefault="00104C02" w:rsidP="00B96EBF">
      <w:pPr>
        <w:pStyle w:val="Kop1"/>
      </w:pPr>
      <w:bookmarkStart w:id="56" w:name="_Toc155261067"/>
      <w:r>
        <w:lastRenderedPageBreak/>
        <w:t>Hoofdstuk 8:</w:t>
      </w:r>
      <w:r w:rsidR="00B96EBF">
        <w:t xml:space="preserve"> </w:t>
      </w:r>
      <w:r w:rsidR="00B96EBF" w:rsidRPr="00B96EBF">
        <w:t>Veeltermfuncties</w:t>
      </w:r>
      <w:bookmarkEnd w:id="56"/>
    </w:p>
    <w:p w14:paraId="4FF93F47" w14:textId="28E8E4DF" w:rsidR="00B96EBF" w:rsidRDefault="00A20D44" w:rsidP="00A20D44">
      <w:pPr>
        <w:pStyle w:val="Kop2"/>
      </w:pPr>
      <w:bookmarkStart w:id="57" w:name="_Toc155261068"/>
      <w:r w:rsidRPr="00A20D44">
        <w:t>Definities en notaties</w:t>
      </w:r>
      <w:bookmarkEnd w:id="57"/>
      <w:r w:rsidRPr="00A20D44">
        <w:t xml:space="preserve">    </w:t>
      </w:r>
    </w:p>
    <w:p w14:paraId="5399DF20" w14:textId="41E41E1E" w:rsidR="00B70ECE" w:rsidRDefault="00B70ECE" w:rsidP="00755997">
      <w:pPr>
        <w:pStyle w:val="Geenafstand"/>
      </w:pPr>
      <w:r>
        <w:t xml:space="preserve">Definitie: </w:t>
      </w:r>
    </w:p>
    <w:p w14:paraId="0D03DC1C" w14:textId="47E2E264" w:rsidR="00B70ECE" w:rsidRDefault="00755997" w:rsidP="00B70ECE">
      <w:r>
        <w:t xml:space="preserve">Een functie f is een reële functie indien zijn bron- en doelverzameling beide zijn. D.w.z. dat voor elke x </w:t>
      </w:r>
      <w:r>
        <w:rPr>
          <w:rFonts w:ascii="Cambria Math" w:hAnsi="Cambria Math" w:cs="Cambria Math"/>
        </w:rPr>
        <w:t>∈</w:t>
      </w:r>
      <w:r>
        <w:t xml:space="preserve"> hoogstens </w:t>
      </w:r>
      <w:r>
        <w:rPr>
          <w:rFonts w:ascii="Calibri" w:hAnsi="Calibri" w:cs="Calibri"/>
        </w:rPr>
        <w:t>éé</w:t>
      </w:r>
      <w:r>
        <w:t xml:space="preserve">n y </w:t>
      </w:r>
      <w:r>
        <w:rPr>
          <w:rFonts w:ascii="Cambria Math" w:hAnsi="Cambria Math" w:cs="Cambria Math"/>
        </w:rPr>
        <w:t>∈</w:t>
      </w:r>
      <w:r>
        <w:t xml:space="preserve"> bestaat zodanig dat f(x) = y. We noemen x het argument terwijl y het beeld wordt genoemd.</w:t>
      </w:r>
    </w:p>
    <w:p w14:paraId="2251E473" w14:textId="77777777" w:rsidR="00755997" w:rsidRDefault="00755997" w:rsidP="00B70ECE"/>
    <w:p w14:paraId="76FA5668" w14:textId="6941FCD5" w:rsidR="00755997" w:rsidRDefault="00755997" w:rsidP="00755997">
      <w:pPr>
        <w:pStyle w:val="Geenafstand"/>
      </w:pPr>
      <w:r>
        <w:t xml:space="preserve">Notatie: </w:t>
      </w:r>
    </w:p>
    <w:p w14:paraId="0411EDBD" w14:textId="7DE19EDD" w:rsidR="00755997" w:rsidRDefault="00755997" w:rsidP="00B70ECE">
      <w:r w:rsidRPr="00755997">
        <w:drawing>
          <wp:inline distT="0" distB="0" distL="0" distR="0" wp14:anchorId="53987DE5" wp14:editId="1C228C8A">
            <wp:extent cx="3688400" cy="403895"/>
            <wp:effectExtent l="0" t="0" r="7620" b="0"/>
            <wp:docPr id="177475003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5003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A53C" w14:textId="77777777" w:rsidR="00755997" w:rsidRPr="00B70ECE" w:rsidRDefault="00755997" w:rsidP="00B70ECE"/>
    <w:p w14:paraId="778EBC49" w14:textId="0B1937BF" w:rsidR="00A20D44" w:rsidRDefault="00BE0F1B" w:rsidP="00A20D44">
      <w:pPr>
        <w:pStyle w:val="Geenafstand"/>
      </w:pPr>
      <w:r>
        <w:t xml:space="preserve">Beeld/bereik: </w:t>
      </w:r>
    </w:p>
    <w:p w14:paraId="7B4AABDB" w14:textId="575584D1" w:rsidR="00BE0F1B" w:rsidRDefault="00AE2FFA" w:rsidP="00AE2FFA">
      <w:r>
        <w:t xml:space="preserve">De lengte die gebruikt wordt van de </w:t>
      </w:r>
      <w:r w:rsidRPr="008E1F9D">
        <w:rPr>
          <w:b/>
          <w:bCs/>
        </w:rPr>
        <w:t>y-as</w:t>
      </w:r>
      <w:r>
        <w:t>.</w:t>
      </w:r>
    </w:p>
    <w:p w14:paraId="72375518" w14:textId="534FA40A" w:rsidR="00A22672" w:rsidRDefault="00A22672" w:rsidP="00A20D44">
      <w:pPr>
        <w:pStyle w:val="Geenafstand"/>
      </w:pPr>
    </w:p>
    <w:p w14:paraId="219FF2B6" w14:textId="6BA3D8C5" w:rsidR="00AE2FFA" w:rsidRDefault="008E1F9D" w:rsidP="00A20D44">
      <w:pPr>
        <w:pStyle w:val="Geenafstand"/>
      </w:pPr>
      <w:r>
        <w:t>Domein:</w:t>
      </w:r>
    </w:p>
    <w:p w14:paraId="6084AF40" w14:textId="54232F94" w:rsidR="008E1F9D" w:rsidRDefault="008E1F9D" w:rsidP="005F4AB8">
      <w:r>
        <w:t xml:space="preserve">De lengte die gebruikt wordt van de </w:t>
      </w:r>
      <w:r w:rsidRPr="008E1F9D">
        <w:rPr>
          <w:b/>
          <w:bCs/>
        </w:rPr>
        <w:t>x-as</w:t>
      </w:r>
      <w:r>
        <w:t>.</w:t>
      </w:r>
    </w:p>
    <w:p w14:paraId="11C3FF66" w14:textId="77777777" w:rsidR="008E1F9D" w:rsidRDefault="008E1F9D" w:rsidP="00A20D44">
      <w:pPr>
        <w:pStyle w:val="Geenafstand"/>
      </w:pPr>
    </w:p>
    <w:p w14:paraId="77CB1125" w14:textId="61C22475" w:rsidR="008E1F9D" w:rsidRDefault="00211989" w:rsidP="00A20D44">
      <w:pPr>
        <w:pStyle w:val="Geenafstand"/>
      </w:pPr>
      <w:r>
        <w:t>Continuïteit:</w:t>
      </w:r>
    </w:p>
    <w:p w14:paraId="68A9F9F4" w14:textId="07151E6A" w:rsidR="00211989" w:rsidRDefault="00211989" w:rsidP="00211989">
      <w:r>
        <w:t xml:space="preserve">Iets is </w:t>
      </w:r>
      <w:r w:rsidRPr="00185E7C">
        <w:rPr>
          <w:b/>
          <w:bCs/>
        </w:rPr>
        <w:t>continu</w:t>
      </w:r>
      <w:r>
        <w:t xml:space="preserve"> als je de pen niet omhoog moet heffen om de grafiek te tekenen.</w:t>
      </w:r>
      <w:r w:rsidR="005F4AB8">
        <w:t xml:space="preserve"> </w:t>
      </w:r>
      <w:proofErr w:type="spellStart"/>
      <w:r>
        <w:t>Zoniet</w:t>
      </w:r>
      <w:proofErr w:type="spellEnd"/>
      <w:r>
        <w:t xml:space="preserve">, is hij </w:t>
      </w:r>
      <w:r w:rsidRPr="00185E7C">
        <w:rPr>
          <w:b/>
          <w:bCs/>
        </w:rPr>
        <w:t>discontinu</w:t>
      </w:r>
      <w:r>
        <w:t>.</w:t>
      </w:r>
    </w:p>
    <w:p w14:paraId="736159DC" w14:textId="77777777" w:rsidR="00211989" w:rsidRDefault="00211989" w:rsidP="00211989"/>
    <w:p w14:paraId="6E8F9257" w14:textId="02096139" w:rsidR="00211989" w:rsidRDefault="008F05BF" w:rsidP="008F05BF">
      <w:pPr>
        <w:pStyle w:val="Geenafstand"/>
      </w:pPr>
      <w:r>
        <w:t>Nulpunt:</w:t>
      </w:r>
    </w:p>
    <w:p w14:paraId="7ECE422D" w14:textId="04EAADF4" w:rsidR="008F05BF" w:rsidRDefault="008F05BF" w:rsidP="00211989">
      <w:r>
        <w:t xml:space="preserve">Het punt waar de x-waarde een getal is en de </w:t>
      </w:r>
      <w:r w:rsidRPr="003211BF">
        <w:rPr>
          <w:b/>
          <w:bCs/>
        </w:rPr>
        <w:t>y-waarde 0</w:t>
      </w:r>
      <w:r>
        <w:t xml:space="preserve"> is.</w:t>
      </w:r>
    </w:p>
    <w:p w14:paraId="31A2EF12" w14:textId="4136F265" w:rsidR="008F05BF" w:rsidRDefault="00F71808" w:rsidP="00F71808">
      <w:pPr>
        <w:pStyle w:val="Kop2"/>
      </w:pPr>
      <w:bookmarkStart w:id="58" w:name="_Toc155261069"/>
      <w:r w:rsidRPr="00F71808">
        <w:t>Constante functies</w:t>
      </w:r>
      <w:bookmarkEnd w:id="58"/>
      <w:r w:rsidRPr="00F71808">
        <w:t xml:space="preserve">  </w:t>
      </w:r>
    </w:p>
    <w:p w14:paraId="4E64AD4B" w14:textId="7173F1D2" w:rsidR="00F71808" w:rsidRDefault="00250A5E" w:rsidP="00250A5E">
      <w:pPr>
        <w:pStyle w:val="Geenafstand"/>
      </w:pPr>
      <w:r>
        <w:t xml:space="preserve">Constante functie: </w:t>
      </w:r>
    </w:p>
    <w:p w14:paraId="59B6DEBC" w14:textId="31DAE633" w:rsidR="00250A5E" w:rsidRDefault="00250A5E" w:rsidP="00250A5E">
      <w:r w:rsidRPr="00250A5E">
        <w:t xml:space="preserve">Een </w:t>
      </w:r>
      <w:r w:rsidRPr="00250A5E">
        <w:rPr>
          <w:b/>
          <w:bCs/>
        </w:rPr>
        <w:t xml:space="preserve">constante functie </w:t>
      </w:r>
      <w:r w:rsidR="003512DD" w:rsidRPr="003512DD">
        <w:rPr>
          <w:b/>
          <w:bCs/>
        </w:rPr>
        <w:drawing>
          <wp:inline distT="0" distB="0" distL="0" distR="0" wp14:anchorId="35BDFAC2" wp14:editId="557F889E">
            <wp:extent cx="546100" cy="165485"/>
            <wp:effectExtent l="0" t="0" r="0" b="0"/>
            <wp:docPr id="42585307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5307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3859" cy="17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0A5E">
        <w:t>is een functie waarbij de functiewaarde constant is.</w:t>
      </w:r>
      <w:r w:rsidR="000425B6">
        <w:t xml:space="preserve"> Dit wordt ook wel een functie van de </w:t>
      </w:r>
      <w:r w:rsidR="000425B6" w:rsidRPr="00701F77">
        <w:rPr>
          <w:b/>
          <w:bCs/>
        </w:rPr>
        <w:t>0</w:t>
      </w:r>
      <w:r w:rsidR="000425B6" w:rsidRPr="00701F77">
        <w:rPr>
          <w:b/>
          <w:bCs/>
          <w:vertAlign w:val="superscript"/>
        </w:rPr>
        <w:t>de</w:t>
      </w:r>
      <w:r w:rsidR="000425B6" w:rsidRPr="00701F77">
        <w:rPr>
          <w:b/>
          <w:bCs/>
        </w:rPr>
        <w:t xml:space="preserve"> graad</w:t>
      </w:r>
      <w:r w:rsidR="000425B6">
        <w:t xml:space="preserve"> genoemd en kan bv. zijn: </w:t>
      </w:r>
      <w:r w:rsidR="000425B6">
        <w:tab/>
      </w:r>
      <w:r w:rsidR="000425B6">
        <w:tab/>
        <w:t>y = 3</w:t>
      </w:r>
      <w:r w:rsidRPr="00250A5E">
        <w:t xml:space="preserve"> </w:t>
      </w:r>
    </w:p>
    <w:p w14:paraId="5F694F55" w14:textId="77777777" w:rsidR="00561575" w:rsidRDefault="00561575" w:rsidP="00250A5E"/>
    <w:p w14:paraId="599A4AF0" w14:textId="5A10C542" w:rsidR="00561575" w:rsidRDefault="003130F2" w:rsidP="00561575">
      <w:pPr>
        <w:pStyle w:val="Geenafstand"/>
      </w:pPr>
      <w:r w:rsidRPr="00561575">
        <w:drawing>
          <wp:anchor distT="0" distB="0" distL="114300" distR="114300" simplePos="0" relativeHeight="251693056" behindDoc="1" locked="0" layoutInCell="1" allowOverlap="1" wp14:anchorId="22611319" wp14:editId="4E1632E3">
            <wp:simplePos x="0" y="0"/>
            <wp:positionH relativeFrom="column">
              <wp:posOffset>-2540</wp:posOffset>
            </wp:positionH>
            <wp:positionV relativeFrom="paragraph">
              <wp:posOffset>186690</wp:posOffset>
            </wp:positionV>
            <wp:extent cx="2396490" cy="2178050"/>
            <wp:effectExtent l="0" t="0" r="0" b="0"/>
            <wp:wrapTight wrapText="bothSides">
              <wp:wrapPolygon edited="0">
                <wp:start x="0" y="0"/>
                <wp:lineTo x="0" y="21348"/>
                <wp:lineTo x="21463" y="21348"/>
                <wp:lineTo x="21463" y="0"/>
                <wp:lineTo x="0" y="0"/>
              </wp:wrapPolygon>
            </wp:wrapTight>
            <wp:docPr id="901275842" name="Afbeelding 1" descr="Afbeelding met lijn, Rechthoek,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75842" name="Afbeelding 1" descr="Afbeelding met lijn, Rechthoek, tekst&#10;&#10;Automatisch gegenereerde beschrijvi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49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575">
        <w:t xml:space="preserve">Voorbeeld constante: </w:t>
      </w:r>
    </w:p>
    <w:p w14:paraId="6D74F714" w14:textId="12B58DE2" w:rsidR="00561575" w:rsidRPr="003130F2" w:rsidRDefault="001A0BCE" w:rsidP="00250A5E">
      <w:pPr>
        <w:rPr>
          <w:b/>
          <w:bCs/>
        </w:rPr>
      </w:pPr>
      <w:r w:rsidRPr="003130F2">
        <w:rPr>
          <w:b/>
          <w:bCs/>
        </w:rPr>
        <w:t xml:space="preserve">Eigenschappen: </w:t>
      </w:r>
    </w:p>
    <w:p w14:paraId="5FB79185" w14:textId="6827955D" w:rsidR="001A0BCE" w:rsidRDefault="001A0BCE" w:rsidP="001A0BCE">
      <w:pPr>
        <w:pStyle w:val="Lijstalinea"/>
        <w:numPr>
          <w:ilvl w:val="0"/>
          <w:numId w:val="82"/>
        </w:numPr>
      </w:pPr>
      <w:r>
        <w:t>Dom(f) = R</w:t>
      </w:r>
    </w:p>
    <w:p w14:paraId="1CBBC068" w14:textId="5A440DD0" w:rsidR="001A0BCE" w:rsidRDefault="001A0BCE" w:rsidP="001A0BCE">
      <w:pPr>
        <w:pStyle w:val="Lijstalinea"/>
        <w:numPr>
          <w:ilvl w:val="0"/>
          <w:numId w:val="82"/>
        </w:numPr>
      </w:pPr>
      <w:r>
        <w:t>Beeld/bereik</w:t>
      </w:r>
      <w:r w:rsidR="00A26F89">
        <w:t xml:space="preserve"> = 4</w:t>
      </w:r>
    </w:p>
    <w:p w14:paraId="56A23BC4" w14:textId="45F05202" w:rsidR="00A26F89" w:rsidRDefault="00A26F89" w:rsidP="001A0BCE">
      <w:pPr>
        <w:pStyle w:val="Lijstalinea"/>
        <w:numPr>
          <w:ilvl w:val="0"/>
          <w:numId w:val="82"/>
        </w:numPr>
      </w:pPr>
      <w:r>
        <w:t>Nulpunten = geen</w:t>
      </w:r>
    </w:p>
    <w:p w14:paraId="14751CEB" w14:textId="05581244" w:rsidR="00561575" w:rsidRDefault="00A26F89" w:rsidP="00F71808">
      <w:pPr>
        <w:pStyle w:val="Lijstalinea"/>
        <w:numPr>
          <w:ilvl w:val="0"/>
          <w:numId w:val="82"/>
        </w:numPr>
      </w:pPr>
      <w:r>
        <w:t>Snijpunt = Coördinaat (0,4) met x =</w:t>
      </w:r>
      <w:r w:rsidR="003130F2">
        <w:t xml:space="preserve"> 0 en y = 4</w:t>
      </w:r>
    </w:p>
    <w:p w14:paraId="7F059CDC" w14:textId="53C208F1" w:rsidR="003130F2" w:rsidRPr="00F71808" w:rsidRDefault="003130F2" w:rsidP="003130F2">
      <w:pPr>
        <w:pStyle w:val="Lijstalinea"/>
      </w:pPr>
    </w:p>
    <w:p w14:paraId="4F074AA8" w14:textId="50B6AC9A" w:rsidR="008F05BF" w:rsidRPr="003130F2" w:rsidRDefault="00362F40" w:rsidP="003130F2">
      <w:pPr>
        <w:rPr>
          <w:b/>
          <w:bCs/>
        </w:rPr>
      </w:pPr>
      <w:r w:rsidRPr="003130F2">
        <w:rPr>
          <w:b/>
          <w:bCs/>
        </w:rPr>
        <w:t>Tekenverloop:</w:t>
      </w:r>
    </w:p>
    <w:p w14:paraId="2B598F22" w14:textId="0B086225" w:rsidR="00211989" w:rsidRDefault="001949FF" w:rsidP="00211989">
      <w:r w:rsidRPr="003130F2">
        <w:rPr>
          <w:b/>
          <w:bCs/>
        </w:rPr>
        <w:drawing>
          <wp:anchor distT="0" distB="0" distL="114300" distR="114300" simplePos="0" relativeHeight="251692032" behindDoc="1" locked="0" layoutInCell="1" allowOverlap="1" wp14:anchorId="3E2409DA" wp14:editId="7DBA62F7">
            <wp:simplePos x="0" y="0"/>
            <wp:positionH relativeFrom="column">
              <wp:posOffset>-26035</wp:posOffset>
            </wp:positionH>
            <wp:positionV relativeFrom="paragraph">
              <wp:posOffset>31115</wp:posOffset>
            </wp:positionV>
            <wp:extent cx="2932430" cy="711200"/>
            <wp:effectExtent l="0" t="0" r="0" b="0"/>
            <wp:wrapTight wrapText="bothSides">
              <wp:wrapPolygon edited="0">
                <wp:start x="0" y="0"/>
                <wp:lineTo x="0" y="20829"/>
                <wp:lineTo x="21469" y="20829"/>
                <wp:lineTo x="21469" y="0"/>
                <wp:lineTo x="0" y="0"/>
              </wp:wrapPolygon>
            </wp:wrapTight>
            <wp:docPr id="719887114" name="Afbeelding 719887114">
              <a:extLst xmlns:a="http://schemas.openxmlformats.org/drawingml/2006/main">
                <a:ext uri="{FF2B5EF4-FFF2-40B4-BE49-F238E27FC236}">
                  <a16:creationId xmlns:a16="http://schemas.microsoft.com/office/drawing/2014/main" id="{E03B22DE-6564-D47E-6BDD-4F00F5265D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887114" name="Afbeelding 719887114">
                      <a:extLst>
                        <a:ext uri="{FF2B5EF4-FFF2-40B4-BE49-F238E27FC236}">
                          <a16:creationId xmlns:a16="http://schemas.microsoft.com/office/drawing/2014/main" id="{E03B22DE-6564-D47E-6BDD-4F00F5265D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43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2F40">
        <w:tab/>
      </w:r>
    </w:p>
    <w:p w14:paraId="52482F0A" w14:textId="77777777" w:rsidR="003211BF" w:rsidRDefault="003211BF" w:rsidP="00211989"/>
    <w:p w14:paraId="46688860" w14:textId="77777777" w:rsidR="003211BF" w:rsidRDefault="003211BF" w:rsidP="00211989"/>
    <w:p w14:paraId="2234C6DB" w14:textId="77777777" w:rsidR="003211BF" w:rsidRDefault="003211BF" w:rsidP="00211989"/>
    <w:p w14:paraId="7ABB5216" w14:textId="77777777" w:rsidR="00755997" w:rsidRDefault="00755997" w:rsidP="00211989"/>
    <w:p w14:paraId="304D2047" w14:textId="77777777" w:rsidR="00755997" w:rsidRDefault="00755997" w:rsidP="00211989"/>
    <w:p w14:paraId="291C878C" w14:textId="793A5890" w:rsidR="00755997" w:rsidRDefault="00D6774B" w:rsidP="009E3CA0">
      <w:pPr>
        <w:pStyle w:val="Geenafstand"/>
      </w:pPr>
      <w:r>
        <w:t>Tekenverloop</w:t>
      </w:r>
      <w:r w:rsidR="00CA213D">
        <w:t xml:space="preserve"> bij een constante</w:t>
      </w:r>
      <w:r>
        <w:t xml:space="preserve">: </w:t>
      </w:r>
    </w:p>
    <w:p w14:paraId="1E174F32" w14:textId="556DDCFB" w:rsidR="00D6774B" w:rsidRDefault="00D6774B" w:rsidP="00211989">
      <w:r>
        <w:t xml:space="preserve">De top begint bij de x waarbij het start in -oneindig en +oneindig met in het midden de </w:t>
      </w:r>
      <w:r w:rsidRPr="009E3CA0">
        <w:rPr>
          <w:b/>
          <w:bCs/>
        </w:rPr>
        <w:t>Top (-b/a)</w:t>
      </w:r>
      <w:r w:rsidR="00FB6100" w:rsidRPr="009E3CA0">
        <w:rPr>
          <w:b/>
          <w:bCs/>
        </w:rPr>
        <w:t xml:space="preserve"> </w:t>
      </w:r>
      <w:r w:rsidR="00FB6100">
        <w:t xml:space="preserve">en bij f(x) links het </w:t>
      </w:r>
      <w:r w:rsidR="00FB6100" w:rsidRPr="009E3CA0">
        <w:rPr>
          <w:b/>
          <w:bCs/>
        </w:rPr>
        <w:t>teken</w:t>
      </w:r>
      <w:r w:rsidR="00FB6100">
        <w:t xml:space="preserve"> </w:t>
      </w:r>
      <w:r w:rsidR="00FB6100" w:rsidRPr="009E3CA0">
        <w:rPr>
          <w:b/>
          <w:bCs/>
        </w:rPr>
        <w:t>voor</w:t>
      </w:r>
      <w:r w:rsidR="00FB6100">
        <w:t xml:space="preserve"> de</w:t>
      </w:r>
      <w:r w:rsidR="009E3CA0">
        <w:t xml:space="preserve"> x op </w:t>
      </w:r>
      <w:r w:rsidR="009E3CA0" w:rsidRPr="009E3CA0">
        <w:rPr>
          <w:b/>
          <w:bCs/>
        </w:rPr>
        <w:t>0</w:t>
      </w:r>
      <w:r w:rsidR="009E3CA0">
        <w:t xml:space="preserve"> stond en rechts het teken </w:t>
      </w:r>
      <w:r w:rsidR="009E3CA0" w:rsidRPr="009E3CA0">
        <w:rPr>
          <w:b/>
          <w:bCs/>
        </w:rPr>
        <w:t>na</w:t>
      </w:r>
      <w:r w:rsidR="009E3CA0">
        <w:t xml:space="preserve"> de x 0 is gepasseerd.</w:t>
      </w:r>
    </w:p>
    <w:p w14:paraId="3ABD97E1" w14:textId="77777777" w:rsidR="003211BF" w:rsidRDefault="003211BF" w:rsidP="00211989"/>
    <w:p w14:paraId="28B08A82" w14:textId="327AF33C" w:rsidR="003211BF" w:rsidRDefault="00037E2F" w:rsidP="00037E2F">
      <w:pPr>
        <w:pStyle w:val="Kop2"/>
      </w:pPr>
      <w:r>
        <w:lastRenderedPageBreak/>
        <w:t>Lineaire functies of functies van de eerste graad</w:t>
      </w:r>
    </w:p>
    <w:p w14:paraId="6C7449E8" w14:textId="48AB6BCA" w:rsidR="003211BF" w:rsidRDefault="002E6292" w:rsidP="00755997">
      <w:pPr>
        <w:pStyle w:val="Geenafstand"/>
      </w:pPr>
      <w:r>
        <w:t xml:space="preserve">Definitie: </w:t>
      </w:r>
    </w:p>
    <w:p w14:paraId="531D8043" w14:textId="7EDF0121" w:rsidR="002E6292" w:rsidRDefault="002E6292" w:rsidP="00211989">
      <w:r w:rsidRPr="002E6292">
        <w:drawing>
          <wp:anchor distT="0" distB="0" distL="114300" distR="114300" simplePos="0" relativeHeight="251694080" behindDoc="1" locked="0" layoutInCell="1" allowOverlap="1" wp14:anchorId="0333778D" wp14:editId="077268E3">
            <wp:simplePos x="0" y="0"/>
            <wp:positionH relativeFrom="column">
              <wp:posOffset>854710</wp:posOffset>
            </wp:positionH>
            <wp:positionV relativeFrom="paragraph">
              <wp:posOffset>6350</wp:posOffset>
            </wp:positionV>
            <wp:extent cx="1231900" cy="191770"/>
            <wp:effectExtent l="0" t="0" r="0" b="0"/>
            <wp:wrapTight wrapText="bothSides">
              <wp:wrapPolygon edited="0">
                <wp:start x="0" y="0"/>
                <wp:lineTo x="0" y="19311"/>
                <wp:lineTo x="21377" y="19311"/>
                <wp:lineTo x="21377" y="0"/>
                <wp:lineTo x="0" y="0"/>
              </wp:wrapPolygon>
            </wp:wrapTight>
            <wp:docPr id="71267477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74774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De functie </w:t>
      </w:r>
      <w:r>
        <w:t xml:space="preserve"> </w:t>
      </w:r>
      <w:r>
        <w:t xml:space="preserve">waarbij a en b gegeven reële getallen zijn en a ≠ 0, noemt men een </w:t>
      </w:r>
      <w:r w:rsidRPr="00DE52EB">
        <w:rPr>
          <w:b/>
          <w:bCs/>
        </w:rPr>
        <w:t>functie van de eerste graad of lineaire functie</w:t>
      </w:r>
      <w:r>
        <w:t>.</w:t>
      </w:r>
    </w:p>
    <w:p w14:paraId="5BD5ADB2" w14:textId="77777777" w:rsidR="001D2D3C" w:rsidRDefault="001D2D3C" w:rsidP="00211989"/>
    <w:p w14:paraId="468FB602" w14:textId="7C2A270F" w:rsidR="001D2D3C" w:rsidRDefault="001D2D3C" w:rsidP="001D2D3C">
      <w:pPr>
        <w:pStyle w:val="Geenafstand"/>
      </w:pPr>
      <w:r>
        <w:t>RICO (</w:t>
      </w:r>
      <w:proofErr w:type="spellStart"/>
      <w:r>
        <w:t>RichtingsCoëfficiënt</w:t>
      </w:r>
      <w:proofErr w:type="spellEnd"/>
      <w:r>
        <w:t>) :</w:t>
      </w:r>
    </w:p>
    <w:p w14:paraId="7A15C13C" w14:textId="36F7033B" w:rsidR="00F21BDD" w:rsidRPr="005A4652" w:rsidRDefault="005A4652" w:rsidP="00211989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Y2-Y1</m:t>
              </m:r>
            </m:num>
            <m:den>
              <m:r>
                <w:rPr>
                  <w:rFonts w:ascii="Cambria Math" w:eastAsiaTheme="minorEastAsia" w:hAnsi="Cambria Math"/>
                </w:rPr>
                <m:t>X2-X1</m:t>
              </m:r>
            </m:den>
          </m:f>
        </m:oMath>
      </m:oMathPara>
    </w:p>
    <w:p w14:paraId="507EF71D" w14:textId="59750A37" w:rsidR="003211BF" w:rsidRPr="00F21BDD" w:rsidRDefault="0083606B" w:rsidP="00211989">
      <w:pPr>
        <w:rPr>
          <w:rFonts w:eastAsiaTheme="minorEastAsia"/>
        </w:rPr>
      </w:pPr>
      <w:r w:rsidRPr="0083606B">
        <w:drawing>
          <wp:anchor distT="0" distB="0" distL="114300" distR="114300" simplePos="0" relativeHeight="251695104" behindDoc="1" locked="0" layoutInCell="1" allowOverlap="1" wp14:anchorId="0FE1526A" wp14:editId="47EEB755">
            <wp:simplePos x="0" y="0"/>
            <wp:positionH relativeFrom="column">
              <wp:posOffset>1115060</wp:posOffset>
            </wp:positionH>
            <wp:positionV relativeFrom="paragraph">
              <wp:posOffset>111125</wp:posOffset>
            </wp:positionV>
            <wp:extent cx="1783080" cy="335280"/>
            <wp:effectExtent l="0" t="0" r="0" b="0"/>
            <wp:wrapTight wrapText="bothSides">
              <wp:wrapPolygon edited="0">
                <wp:start x="0" y="0"/>
                <wp:lineTo x="0" y="20864"/>
                <wp:lineTo x="21462" y="20864"/>
                <wp:lineTo x="21462" y="0"/>
                <wp:lineTo x="0" y="0"/>
              </wp:wrapPolygon>
            </wp:wrapTight>
            <wp:docPr id="173367674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76746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8B936D" w14:textId="716CBDAA" w:rsidR="00DE52EB" w:rsidRDefault="0083606B" w:rsidP="0083606B">
      <w:pPr>
        <w:pStyle w:val="Geenafstand"/>
      </w:pPr>
      <w:r>
        <w:t xml:space="preserve">Voorbeeld met: </w:t>
      </w:r>
    </w:p>
    <w:p w14:paraId="4853595B" w14:textId="63D3F5FB" w:rsidR="003211BF" w:rsidRDefault="005A2B88" w:rsidP="00211989">
      <w:pPr>
        <w:rPr>
          <w:b/>
          <w:bCs/>
        </w:rPr>
      </w:pPr>
      <w:r w:rsidRPr="005A2B88">
        <w:drawing>
          <wp:anchor distT="0" distB="0" distL="114300" distR="114300" simplePos="0" relativeHeight="251696128" behindDoc="1" locked="0" layoutInCell="1" allowOverlap="1" wp14:anchorId="36FBDCBE" wp14:editId="4A73FECF">
            <wp:simplePos x="0" y="0"/>
            <wp:positionH relativeFrom="column">
              <wp:posOffset>-2540</wp:posOffset>
            </wp:positionH>
            <wp:positionV relativeFrom="paragraph">
              <wp:posOffset>85090</wp:posOffset>
            </wp:positionV>
            <wp:extent cx="2434590" cy="2425700"/>
            <wp:effectExtent l="0" t="0" r="0" b="0"/>
            <wp:wrapTight wrapText="bothSides">
              <wp:wrapPolygon edited="0">
                <wp:start x="0" y="0"/>
                <wp:lineTo x="0" y="21374"/>
                <wp:lineTo x="21465" y="21374"/>
                <wp:lineTo x="21465" y="0"/>
                <wp:lineTo x="0" y="0"/>
              </wp:wrapPolygon>
            </wp:wrapTight>
            <wp:docPr id="1943078909" name="Afbeelding 1" descr="Afbeelding met lijn, diagram, Perce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78909" name="Afbeelding 1" descr="Afbeelding met lijn, diagram, Perceel&#10;&#10;Automatisch gegenereerde beschrijvi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Eigenschappen: </w:t>
      </w:r>
    </w:p>
    <w:p w14:paraId="260B054E" w14:textId="13178D15" w:rsidR="005A2B88" w:rsidRDefault="00D336C2" w:rsidP="005A2B88">
      <w:pPr>
        <w:pStyle w:val="Lijstalinea"/>
        <w:numPr>
          <w:ilvl w:val="0"/>
          <w:numId w:val="83"/>
        </w:numPr>
      </w:pPr>
      <w:r>
        <w:t>Domein = R</w:t>
      </w:r>
    </w:p>
    <w:p w14:paraId="5EE158FF" w14:textId="068982B4" w:rsidR="00D336C2" w:rsidRDefault="00D336C2" w:rsidP="005A2B88">
      <w:pPr>
        <w:pStyle w:val="Lijstalinea"/>
        <w:numPr>
          <w:ilvl w:val="0"/>
          <w:numId w:val="83"/>
        </w:numPr>
      </w:pPr>
      <w:r>
        <w:t>Bereik/beeld = R</w:t>
      </w:r>
    </w:p>
    <w:p w14:paraId="00A6491C" w14:textId="0C53C37C" w:rsidR="00D336C2" w:rsidRDefault="00D336C2" w:rsidP="005A2B88">
      <w:pPr>
        <w:pStyle w:val="Lijstalinea"/>
        <w:numPr>
          <w:ilvl w:val="0"/>
          <w:numId w:val="83"/>
        </w:numPr>
      </w:pPr>
      <w:r>
        <w:t xml:space="preserve">Snijpunten </w:t>
      </w:r>
      <w:r w:rsidR="001D2D3C">
        <w:t xml:space="preserve">(y-as) </w:t>
      </w:r>
      <w:r>
        <w:t xml:space="preserve">= </w:t>
      </w:r>
      <w:r w:rsidR="001D2D3C">
        <w:t>1</w:t>
      </w:r>
      <w:r>
        <w:t xml:space="preserve"> (</w:t>
      </w:r>
      <w:r w:rsidR="001D2D3C">
        <w:t>-6</w:t>
      </w:r>
      <w:r>
        <w:t>,</w:t>
      </w:r>
      <w:r w:rsidR="001D2D3C">
        <w:t xml:space="preserve"> </w:t>
      </w:r>
      <w:r>
        <w:t>0)</w:t>
      </w:r>
    </w:p>
    <w:p w14:paraId="30F8D164" w14:textId="598AEA34" w:rsidR="00D336C2" w:rsidRDefault="00D336C2" w:rsidP="005A2B88">
      <w:pPr>
        <w:pStyle w:val="Lijstalinea"/>
        <w:numPr>
          <w:ilvl w:val="0"/>
          <w:numId w:val="83"/>
        </w:numPr>
      </w:pPr>
      <w:r>
        <w:t>Nulpunten = 1 (</w:t>
      </w:r>
      <w:r w:rsidR="001D2D3C">
        <w:t>2, 0)</w:t>
      </w:r>
    </w:p>
    <w:p w14:paraId="77F341A6" w14:textId="1F23736B" w:rsidR="001D2D3C" w:rsidRPr="005A2B88" w:rsidRDefault="00F72834" w:rsidP="005A2B88">
      <w:pPr>
        <w:pStyle w:val="Lijstalinea"/>
        <w:numPr>
          <w:ilvl w:val="0"/>
          <w:numId w:val="83"/>
        </w:numPr>
      </w:pPr>
      <w:r>
        <w:t>RICO</w:t>
      </w:r>
      <w:r w:rsidR="009A7AE2">
        <w:t xml:space="preserve"> = 3 &gt; 0</w:t>
      </w:r>
    </w:p>
    <w:p w14:paraId="1C454D3D" w14:textId="77777777" w:rsidR="003211BF" w:rsidRDefault="003211BF" w:rsidP="00211989"/>
    <w:p w14:paraId="2B2B8E92" w14:textId="77777777" w:rsidR="009E02FD" w:rsidRDefault="009E02FD" w:rsidP="00211989"/>
    <w:p w14:paraId="1C3467A3" w14:textId="77777777" w:rsidR="009E02FD" w:rsidRDefault="009E02FD" w:rsidP="00211989"/>
    <w:p w14:paraId="056D2D3B" w14:textId="77777777" w:rsidR="009E02FD" w:rsidRDefault="009E02FD" w:rsidP="00211989"/>
    <w:p w14:paraId="7D03B5F8" w14:textId="77777777" w:rsidR="009E02FD" w:rsidRDefault="009E02FD" w:rsidP="00211989"/>
    <w:p w14:paraId="635B3EBF" w14:textId="77777777" w:rsidR="009E02FD" w:rsidRDefault="009E02FD" w:rsidP="00211989"/>
    <w:p w14:paraId="6D2B2BED" w14:textId="77777777" w:rsidR="009E02FD" w:rsidRDefault="009E02FD" w:rsidP="00211989"/>
    <w:p w14:paraId="7034EE96" w14:textId="5D70A933" w:rsidR="009E02FD" w:rsidRDefault="009E02FD" w:rsidP="009E02FD">
      <w:pPr>
        <w:pStyle w:val="Kop2"/>
      </w:pPr>
      <w:r>
        <w:t>Functies van de tweede graad</w:t>
      </w:r>
    </w:p>
    <w:p w14:paraId="4017B99A" w14:textId="391B2B79" w:rsidR="009E02FD" w:rsidRDefault="00D86226" w:rsidP="00D86226">
      <w:pPr>
        <w:pStyle w:val="Geenafstand"/>
      </w:pPr>
      <w:r>
        <w:t xml:space="preserve">Definitie: </w:t>
      </w:r>
    </w:p>
    <w:p w14:paraId="796557DB" w14:textId="305E2280" w:rsidR="00D86226" w:rsidRDefault="00091973" w:rsidP="009E02FD">
      <w:r w:rsidRPr="00091973">
        <w:drawing>
          <wp:anchor distT="0" distB="0" distL="114300" distR="114300" simplePos="0" relativeHeight="251697152" behindDoc="1" locked="0" layoutInCell="1" allowOverlap="1" wp14:anchorId="2DAE49B0" wp14:editId="0A1B4162">
            <wp:simplePos x="0" y="0"/>
            <wp:positionH relativeFrom="column">
              <wp:posOffset>835660</wp:posOffset>
            </wp:positionH>
            <wp:positionV relativeFrom="paragraph">
              <wp:posOffset>6350</wp:posOffset>
            </wp:positionV>
            <wp:extent cx="1473200" cy="188595"/>
            <wp:effectExtent l="0" t="0" r="0" b="0"/>
            <wp:wrapTight wrapText="bothSides">
              <wp:wrapPolygon edited="0">
                <wp:start x="0" y="0"/>
                <wp:lineTo x="0" y="19636"/>
                <wp:lineTo x="21228" y="19636"/>
                <wp:lineTo x="21228" y="0"/>
                <wp:lineTo x="0" y="0"/>
              </wp:wrapPolygon>
            </wp:wrapTight>
            <wp:docPr id="173806340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6340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6226">
        <w:t xml:space="preserve">Een functie waarbij a, b en c gegeven reële getallen zijn en waarvoor a ≠ 0, noemt men een functie van de </w:t>
      </w:r>
      <w:r w:rsidR="00D86226" w:rsidRPr="00091973">
        <w:rPr>
          <w:b/>
          <w:bCs/>
        </w:rPr>
        <w:t>tweede graad</w:t>
      </w:r>
      <w:r w:rsidR="00D86226">
        <w:t xml:space="preserve">. </w:t>
      </w:r>
    </w:p>
    <w:p w14:paraId="46D83FA1" w14:textId="2BCD1A74" w:rsidR="00091973" w:rsidRDefault="00F97745" w:rsidP="00091973">
      <w:pPr>
        <w:pStyle w:val="Lijstalinea"/>
        <w:numPr>
          <w:ilvl w:val="0"/>
          <w:numId w:val="84"/>
        </w:numPr>
      </w:pPr>
      <w:r w:rsidRPr="00F97745">
        <w:drawing>
          <wp:anchor distT="0" distB="0" distL="114300" distR="114300" simplePos="0" relativeHeight="251698176" behindDoc="1" locked="0" layoutInCell="1" allowOverlap="1" wp14:anchorId="18B1BEF5" wp14:editId="24A2765F">
            <wp:simplePos x="0" y="0"/>
            <wp:positionH relativeFrom="column">
              <wp:posOffset>3928110</wp:posOffset>
            </wp:positionH>
            <wp:positionV relativeFrom="paragraph">
              <wp:posOffset>173990</wp:posOffset>
            </wp:positionV>
            <wp:extent cx="1874520" cy="982980"/>
            <wp:effectExtent l="19050" t="19050" r="0" b="7620"/>
            <wp:wrapTight wrapText="bothSides">
              <wp:wrapPolygon edited="0">
                <wp:start x="-220" y="-419"/>
                <wp:lineTo x="-220" y="21767"/>
                <wp:lineTo x="21512" y="21767"/>
                <wp:lineTo x="21512" y="-419"/>
                <wp:lineTo x="-220" y="-419"/>
              </wp:wrapPolygon>
            </wp:wrapTight>
            <wp:docPr id="575875173" name="Afbeelding 1" descr="Afbeelding met tekst, Lettertype, wit, algebr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75173" name="Afbeelding 1" descr="Afbeelding met tekst, Lettertype, wit, algebra&#10;&#10;Automatisch gegenereerde beschrijvi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982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86226">
        <w:t xml:space="preserve">Indien a &gt; 0 is, is de grafiek een </w:t>
      </w:r>
      <w:proofErr w:type="spellStart"/>
      <w:r w:rsidR="00D86226" w:rsidRPr="00091973">
        <w:rPr>
          <w:b/>
          <w:bCs/>
        </w:rPr>
        <w:t>dalparabool</w:t>
      </w:r>
      <w:proofErr w:type="spellEnd"/>
    </w:p>
    <w:p w14:paraId="26EF407A" w14:textId="2069957C" w:rsidR="009E02FD" w:rsidRDefault="00D86226" w:rsidP="00091973">
      <w:pPr>
        <w:pStyle w:val="Lijstalinea"/>
        <w:numPr>
          <w:ilvl w:val="0"/>
          <w:numId w:val="84"/>
        </w:numPr>
      </w:pPr>
      <w:r>
        <w:t xml:space="preserve">indien a &lt; 0 is, is de grafiek een </w:t>
      </w:r>
      <w:r w:rsidRPr="00091973">
        <w:rPr>
          <w:b/>
          <w:bCs/>
        </w:rPr>
        <w:t>bergparabool</w:t>
      </w:r>
      <w:r>
        <w:t>.</w:t>
      </w:r>
    </w:p>
    <w:p w14:paraId="32565578" w14:textId="77777777" w:rsidR="009E02FD" w:rsidRDefault="009E02FD" w:rsidP="009E02FD"/>
    <w:p w14:paraId="501583D4" w14:textId="275CD4C3" w:rsidR="00EA61DE" w:rsidRDefault="00EA61DE" w:rsidP="00387D1C">
      <w:pPr>
        <w:pStyle w:val="Geenafstand"/>
      </w:pPr>
      <w:proofErr w:type="spellStart"/>
      <w:r>
        <w:t>Extrema</w:t>
      </w:r>
      <w:proofErr w:type="spellEnd"/>
      <w:r>
        <w:t xml:space="preserve"> (top): </w:t>
      </w:r>
    </w:p>
    <w:p w14:paraId="73535F21" w14:textId="3A856DAB" w:rsidR="00EA61DE" w:rsidRDefault="00387D1C" w:rsidP="009E02FD">
      <w:r>
        <w:t xml:space="preserve">Bij een </w:t>
      </w:r>
      <w:proofErr w:type="spellStart"/>
      <w:r w:rsidRPr="00387D1C">
        <w:rPr>
          <w:b/>
          <w:bCs/>
        </w:rPr>
        <w:t>dalparabool</w:t>
      </w:r>
      <w:proofErr w:type="spellEnd"/>
      <w:r>
        <w:t xml:space="preserve"> is dit </w:t>
      </w:r>
      <w:proofErr w:type="spellStart"/>
      <w:r>
        <w:t>extremum</w:t>
      </w:r>
      <w:proofErr w:type="spellEnd"/>
      <w:r>
        <w:t xml:space="preserve"> een </w:t>
      </w:r>
      <w:r w:rsidRPr="00387D1C">
        <w:rPr>
          <w:b/>
          <w:bCs/>
        </w:rPr>
        <w:t>minimum</w:t>
      </w:r>
      <w:r>
        <w:t>.</w:t>
      </w:r>
      <w:r w:rsidR="00F97745" w:rsidRPr="00F97745">
        <w:rPr>
          <w:noProof/>
        </w:rPr>
        <w:t xml:space="preserve"> </w:t>
      </w:r>
    </w:p>
    <w:p w14:paraId="65268621" w14:textId="213926BB" w:rsidR="00387D1C" w:rsidRDefault="00387D1C" w:rsidP="009E02FD">
      <w:r>
        <w:t xml:space="preserve">Bij een </w:t>
      </w:r>
      <w:r w:rsidRPr="00387D1C">
        <w:rPr>
          <w:b/>
          <w:bCs/>
        </w:rPr>
        <w:t>bergparabool</w:t>
      </w:r>
      <w:r>
        <w:t xml:space="preserve"> is dit </w:t>
      </w:r>
      <w:proofErr w:type="spellStart"/>
      <w:r>
        <w:t>extremum</w:t>
      </w:r>
      <w:proofErr w:type="spellEnd"/>
      <w:r>
        <w:t xml:space="preserve"> een </w:t>
      </w:r>
      <w:r w:rsidRPr="00387D1C">
        <w:rPr>
          <w:b/>
          <w:bCs/>
        </w:rPr>
        <w:t>maximum</w:t>
      </w:r>
      <w:r>
        <w:t>.</w:t>
      </w:r>
    </w:p>
    <w:p w14:paraId="01C2638D" w14:textId="77777777" w:rsidR="009E02FD" w:rsidRDefault="009E02FD" w:rsidP="009E02FD"/>
    <w:p w14:paraId="26A5D21D" w14:textId="6B455AAA" w:rsidR="009E02FD" w:rsidRDefault="00F97745" w:rsidP="0032565C">
      <w:pPr>
        <w:pStyle w:val="Geenafstand"/>
      </w:pPr>
      <w:r>
        <w:t xml:space="preserve">Nulpunten: </w:t>
      </w:r>
    </w:p>
    <w:p w14:paraId="40779495" w14:textId="1DC95C45" w:rsidR="00F97745" w:rsidRDefault="00F97745" w:rsidP="009E02FD">
      <w:r>
        <w:t xml:space="preserve">Hier kunnen er meerdere nulpunten zijn. Dit bereken je via de </w:t>
      </w:r>
      <w:r w:rsidRPr="0032565C">
        <w:rPr>
          <w:b/>
          <w:bCs/>
        </w:rPr>
        <w:t>Discriminant</w:t>
      </w:r>
      <w:r>
        <w:t xml:space="preserve"> (b</w:t>
      </w:r>
      <w:r w:rsidR="0032565C" w:rsidRPr="0032565C">
        <w:rPr>
          <w:vertAlign w:val="superscript"/>
        </w:rPr>
        <w:t>2</w:t>
      </w:r>
      <w:r w:rsidR="0032565C">
        <w:t xml:space="preserve"> – 4ac)</w:t>
      </w:r>
    </w:p>
    <w:p w14:paraId="44A970D9" w14:textId="12DB2204" w:rsidR="009E02FD" w:rsidRDefault="0017540C" w:rsidP="0032565C">
      <w:pPr>
        <w:pStyle w:val="Lijstalinea"/>
        <w:numPr>
          <w:ilvl w:val="0"/>
          <w:numId w:val="85"/>
        </w:numPr>
      </w:pPr>
      <w:r w:rsidRPr="0017540C">
        <w:drawing>
          <wp:anchor distT="0" distB="0" distL="114300" distR="114300" simplePos="0" relativeHeight="251699200" behindDoc="1" locked="0" layoutInCell="1" allowOverlap="1" wp14:anchorId="517A9504" wp14:editId="51D99E20">
            <wp:simplePos x="0" y="0"/>
            <wp:positionH relativeFrom="column">
              <wp:posOffset>1794510</wp:posOffset>
            </wp:positionH>
            <wp:positionV relativeFrom="paragraph">
              <wp:posOffset>128270</wp:posOffset>
            </wp:positionV>
            <wp:extent cx="1212850" cy="374650"/>
            <wp:effectExtent l="0" t="0" r="0" b="0"/>
            <wp:wrapTight wrapText="bothSides">
              <wp:wrapPolygon edited="0">
                <wp:start x="0" y="0"/>
                <wp:lineTo x="0" y="20868"/>
                <wp:lineTo x="21374" y="20868"/>
                <wp:lineTo x="21374" y="0"/>
                <wp:lineTo x="0" y="0"/>
              </wp:wrapPolygon>
            </wp:wrapTight>
            <wp:docPr id="163083581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35819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85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565C">
        <w:t>Indien:</w:t>
      </w:r>
    </w:p>
    <w:p w14:paraId="20F80AE1" w14:textId="248F1AF7" w:rsidR="0032565C" w:rsidRDefault="00395DBE" w:rsidP="0032565C">
      <w:pPr>
        <w:pStyle w:val="Lijstalinea"/>
        <w:numPr>
          <w:ilvl w:val="1"/>
          <w:numId w:val="85"/>
        </w:numPr>
      </w:pPr>
      <w:r>
        <w:t xml:space="preserve">D </w:t>
      </w:r>
      <w:r w:rsidR="000E0E2A">
        <w:t>&gt; 0</w:t>
      </w:r>
      <w:r>
        <w:t xml:space="preserve">: </w:t>
      </w:r>
    </w:p>
    <w:p w14:paraId="0516514D" w14:textId="210A39C4" w:rsidR="0017540C" w:rsidRDefault="000E0E2A" w:rsidP="0032565C">
      <w:pPr>
        <w:pStyle w:val="Lijstalinea"/>
        <w:numPr>
          <w:ilvl w:val="1"/>
          <w:numId w:val="85"/>
        </w:numPr>
      </w:pPr>
      <w:r w:rsidRPr="00694C05">
        <w:drawing>
          <wp:anchor distT="0" distB="0" distL="114300" distR="114300" simplePos="0" relativeHeight="251700224" behindDoc="1" locked="0" layoutInCell="1" allowOverlap="1" wp14:anchorId="6BDBE806" wp14:editId="6679F51C">
            <wp:simplePos x="0" y="0"/>
            <wp:positionH relativeFrom="column">
              <wp:posOffset>1794510</wp:posOffset>
            </wp:positionH>
            <wp:positionV relativeFrom="paragraph">
              <wp:posOffset>103505</wp:posOffset>
            </wp:positionV>
            <wp:extent cx="1168400" cy="459740"/>
            <wp:effectExtent l="0" t="0" r="0" b="0"/>
            <wp:wrapTight wrapText="bothSides">
              <wp:wrapPolygon edited="0">
                <wp:start x="0" y="0"/>
                <wp:lineTo x="0" y="20586"/>
                <wp:lineTo x="21130" y="20586"/>
                <wp:lineTo x="21130" y="0"/>
                <wp:lineTo x="0" y="0"/>
              </wp:wrapPolygon>
            </wp:wrapTight>
            <wp:docPr id="1363100662" name="Afbeelding 1" descr="Afbeelding met Lettertype, typografie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00662" name="Afbeelding 1" descr="Afbeelding met Lettertype, typografie, ontwerp&#10;&#10;Automatisch gegenereerde beschrijvi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6BF37" w14:textId="335045F8" w:rsidR="00694C05" w:rsidRDefault="0017540C" w:rsidP="0032565C">
      <w:pPr>
        <w:pStyle w:val="Lijstalinea"/>
        <w:numPr>
          <w:ilvl w:val="1"/>
          <w:numId w:val="85"/>
        </w:numPr>
      </w:pPr>
      <w:r>
        <w:t xml:space="preserve">D </w:t>
      </w:r>
      <w:r w:rsidR="000E0E2A">
        <w:t>= 0</w:t>
      </w:r>
      <w:r>
        <w:t>:</w:t>
      </w:r>
    </w:p>
    <w:p w14:paraId="7DDB547A" w14:textId="5D72E4F5" w:rsidR="00694C05" w:rsidRDefault="00694C05" w:rsidP="000E0E2A">
      <w:pPr>
        <w:pStyle w:val="Lijstalinea"/>
        <w:numPr>
          <w:ilvl w:val="1"/>
          <w:numId w:val="85"/>
        </w:numPr>
      </w:pPr>
    </w:p>
    <w:p w14:paraId="7A731300" w14:textId="1EB8FD7B" w:rsidR="00694C05" w:rsidRDefault="00694C05" w:rsidP="0032565C">
      <w:pPr>
        <w:pStyle w:val="Lijstalinea"/>
        <w:numPr>
          <w:ilvl w:val="1"/>
          <w:numId w:val="85"/>
        </w:numPr>
      </w:pPr>
      <w:r>
        <w:t xml:space="preserve">D </w:t>
      </w:r>
      <w:r w:rsidR="000E0E2A">
        <w:t>&lt; 0:</w:t>
      </w:r>
      <w:r w:rsidR="000E0E2A">
        <w:tab/>
        <w:t xml:space="preserve">  Er is geen nulpunt: de parabool ligt volledig boven of onder de X-as</w:t>
      </w:r>
    </w:p>
    <w:p w14:paraId="711C58B5" w14:textId="77777777" w:rsidR="00694C05" w:rsidRDefault="00694C05" w:rsidP="00694C05"/>
    <w:p w14:paraId="2AE9A602" w14:textId="3250F9E3" w:rsidR="00694C05" w:rsidRDefault="00A47192" w:rsidP="00387E55">
      <w:pPr>
        <w:pStyle w:val="Geenafstand"/>
      </w:pPr>
      <w:r>
        <w:t xml:space="preserve">Eenmaal dit gekend, kunnen we de vergelijking invullen: </w:t>
      </w:r>
    </w:p>
    <w:p w14:paraId="7E3FA2BD" w14:textId="062BEAE6" w:rsidR="00387E55" w:rsidRDefault="00387E55" w:rsidP="00694C05">
      <w:r w:rsidRPr="00387E55">
        <w:drawing>
          <wp:inline distT="0" distB="0" distL="0" distR="0" wp14:anchorId="5DDF3CC4" wp14:editId="42050681">
            <wp:extent cx="3256221" cy="444500"/>
            <wp:effectExtent l="0" t="0" r="0" b="0"/>
            <wp:docPr id="51862862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2862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65581" cy="44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097C" w14:textId="77777777" w:rsidR="00387E55" w:rsidRDefault="00387E55" w:rsidP="00694C05"/>
    <w:p w14:paraId="25623267" w14:textId="7BB8BED9" w:rsidR="00387E55" w:rsidRDefault="00387E55" w:rsidP="00387E55">
      <w:pPr>
        <w:pStyle w:val="Geenafstand"/>
      </w:pPr>
      <w:r>
        <w:lastRenderedPageBreak/>
        <w:t>Tekenverloop</w:t>
      </w:r>
      <w:r w:rsidR="00CA213D">
        <w:t xml:space="preserve"> bij een 2</w:t>
      </w:r>
      <w:r w:rsidR="00CA213D" w:rsidRPr="00CA213D">
        <w:rPr>
          <w:vertAlign w:val="superscript"/>
        </w:rPr>
        <w:t>e</w:t>
      </w:r>
      <w:r w:rsidR="00CA213D">
        <w:t xml:space="preserve"> graadsfunctie</w:t>
      </w:r>
      <w:r>
        <w:t>:</w:t>
      </w:r>
    </w:p>
    <w:p w14:paraId="453C19B4" w14:textId="6BC23587" w:rsidR="00CA213D" w:rsidRDefault="00B63BC8" w:rsidP="00387E55">
      <w:pPr>
        <w:pStyle w:val="Geenafstand"/>
      </w:pPr>
      <w:r w:rsidRPr="00B63BC8">
        <w:drawing>
          <wp:anchor distT="0" distB="0" distL="114300" distR="114300" simplePos="0" relativeHeight="251701248" behindDoc="1" locked="0" layoutInCell="1" allowOverlap="1" wp14:anchorId="1DA7FD94" wp14:editId="7859AE7C">
            <wp:simplePos x="0" y="0"/>
            <wp:positionH relativeFrom="column">
              <wp:posOffset>3459480</wp:posOffset>
            </wp:positionH>
            <wp:positionV relativeFrom="paragraph">
              <wp:posOffset>20955</wp:posOffset>
            </wp:positionV>
            <wp:extent cx="265684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373" y="21388"/>
                <wp:lineTo x="21373" y="0"/>
                <wp:lineTo x="0" y="0"/>
              </wp:wrapPolygon>
            </wp:wrapTight>
            <wp:docPr id="1495946225" name="Afbeelding 1" descr="Afbeelding met diagram, lijn, origami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46225" name="Afbeelding 1" descr="Afbeelding met diagram, lijn, origami&#10;&#10;Automatisch gegenereerde beschrijvi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213D" w:rsidRPr="00CA213D">
        <w:drawing>
          <wp:inline distT="0" distB="0" distL="0" distR="0" wp14:anchorId="770B273F" wp14:editId="5F1ADAB4">
            <wp:extent cx="3340100" cy="1887128"/>
            <wp:effectExtent l="0" t="0" r="0" b="0"/>
            <wp:docPr id="224846983" name="Afbeelding 1" descr="Afbeelding met tekst, schermopname, lijn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46983" name="Afbeelding 1" descr="Afbeelding met tekst, schermopname, lijn, nummer&#10;&#10;Automatisch gegenereerde beschrijvi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62215" cy="189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D2EF" w14:textId="77777777" w:rsidR="00B63BC8" w:rsidRDefault="00B63BC8" w:rsidP="00387E55">
      <w:pPr>
        <w:pStyle w:val="Geenafstand"/>
      </w:pPr>
    </w:p>
    <w:p w14:paraId="1D1D6A83" w14:textId="577B82BF" w:rsidR="00E90C9C" w:rsidRDefault="00E90C9C" w:rsidP="00387E55">
      <w:pPr>
        <w:pStyle w:val="Geenafstand"/>
      </w:pPr>
      <w:r>
        <w:t>Top van x en y in een 2</w:t>
      </w:r>
      <w:r w:rsidRPr="00E90C9C">
        <w:rPr>
          <w:vertAlign w:val="superscript"/>
        </w:rPr>
        <w:t>e</w:t>
      </w:r>
      <w:r>
        <w:t xml:space="preserve"> graadsfunctie: </w:t>
      </w:r>
    </w:p>
    <w:p w14:paraId="7E65C5DC" w14:textId="03CD8A5E" w:rsidR="00E90C9C" w:rsidRPr="00C00B86" w:rsidRDefault="000B235A" w:rsidP="00C00B86">
      <w:pPr>
        <w:pStyle w:val="Lijstalinea"/>
        <w:numPr>
          <w:ilvl w:val="0"/>
          <w:numId w:val="85"/>
        </w:numPr>
        <w:rPr>
          <w:rFonts w:eastAsiaTheme="minorEastAsia"/>
          <w:b/>
          <w:color w:val="7030A0"/>
        </w:rPr>
      </w:pPr>
      <w:r>
        <w:t>Top van x:</w:t>
      </w:r>
      <w:r w:rsidR="00C00B86">
        <w:tab/>
      </w:r>
      <w:r>
        <w:t xml:space="preserve"> </w:t>
      </w:r>
      <m:oMath>
        <m:f>
          <m:fPr>
            <m:ctrlPr>
              <w:rPr>
                <w:rFonts w:ascii="Cambria Math" w:hAnsi="Cambria Math"/>
                <w:b/>
                <w:i/>
                <w:color w:val="7030A0"/>
              </w:rPr>
            </m:ctrlPr>
          </m:fPr>
          <m:num>
            <m: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den>
        </m:f>
      </m:oMath>
    </w:p>
    <w:p w14:paraId="39132068" w14:textId="2645B7A5" w:rsidR="000B235A" w:rsidRPr="00C00B86" w:rsidRDefault="000B235A" w:rsidP="00C00B86">
      <w:pPr>
        <w:pStyle w:val="Lijstalinea"/>
        <w:numPr>
          <w:ilvl w:val="0"/>
          <w:numId w:val="87"/>
        </w:numPr>
      </w:pPr>
      <w:r w:rsidRPr="00C00B86">
        <w:t xml:space="preserve">Top van y: </w:t>
      </w:r>
      <w:r w:rsidR="00C00B86" w:rsidRPr="00C00B86">
        <w:tab/>
        <w:t>Top van</w:t>
      </w:r>
      <w:r w:rsidR="00C00B86">
        <w:t xml:space="preserve"> x invullen in het volledige functievoorsch</w:t>
      </w:r>
      <w:r w:rsidR="00F41841">
        <w:t>rift = Top van y</w:t>
      </w:r>
    </w:p>
    <w:p w14:paraId="0D1B6210" w14:textId="77777777" w:rsidR="00E90C9C" w:rsidRPr="00C00B86" w:rsidRDefault="00E90C9C" w:rsidP="00387E55">
      <w:pPr>
        <w:pStyle w:val="Geenafstand"/>
      </w:pPr>
    </w:p>
    <w:p w14:paraId="26518139" w14:textId="77777777" w:rsidR="00E90C9C" w:rsidRPr="00C00B86" w:rsidRDefault="00E90C9C" w:rsidP="00387E55">
      <w:pPr>
        <w:pStyle w:val="Geenafstand"/>
      </w:pPr>
    </w:p>
    <w:p w14:paraId="2E8D1758" w14:textId="28D62F69" w:rsidR="00B63BC8" w:rsidRDefault="00C53AC4" w:rsidP="00387E55">
      <w:pPr>
        <w:pStyle w:val="Geenafstand"/>
      </w:pPr>
      <w:r>
        <w:t>Voorbeeld 2</w:t>
      </w:r>
      <w:r w:rsidRPr="00C53AC4">
        <w:rPr>
          <w:vertAlign w:val="superscript"/>
        </w:rPr>
        <w:t>e</w:t>
      </w:r>
      <w:r>
        <w:t xml:space="preserve"> graadsfunctie</w:t>
      </w:r>
      <w:r w:rsidR="00C10735">
        <w:t xml:space="preserve"> </w:t>
      </w:r>
      <w:r w:rsidR="00C10735">
        <w:t>f(x)</w:t>
      </w:r>
      <w:r w:rsidR="00C10735">
        <w:t xml:space="preserve"> = 3x</w:t>
      </w:r>
      <w:r w:rsidR="00C10735" w:rsidRPr="00C10735">
        <w:rPr>
          <w:vertAlign w:val="superscript"/>
        </w:rPr>
        <w:t>2</w:t>
      </w:r>
      <w:r w:rsidR="00C10735">
        <w:t xml:space="preserve"> -4x + 1 </w:t>
      </w:r>
      <w:r>
        <w:t xml:space="preserve">: </w:t>
      </w:r>
    </w:p>
    <w:p w14:paraId="7EB33F83" w14:textId="3415B774" w:rsidR="00202418" w:rsidRPr="002817C0" w:rsidRDefault="00202418" w:rsidP="002817C0">
      <w:pPr>
        <w:pStyle w:val="Lijstalinea"/>
        <w:numPr>
          <w:ilvl w:val="0"/>
          <w:numId w:val="85"/>
        </w:numPr>
      </w:pPr>
      <w:r w:rsidRPr="00C35BCD">
        <w:rPr>
          <w:b/>
          <w:bCs/>
        </w:rPr>
        <w:t>Nulpunten</w:t>
      </w:r>
      <w:r>
        <w:t xml:space="preserve">: </w:t>
      </w:r>
      <w:r w:rsidR="002817C0">
        <w:t>(-4)</w:t>
      </w:r>
      <w:r w:rsidR="002817C0" w:rsidRPr="002817C0">
        <w:rPr>
          <w:vertAlign w:val="superscript"/>
        </w:rPr>
        <w:t>2</w:t>
      </w:r>
      <w:r w:rsidR="002817C0">
        <w:t xml:space="preserve"> – 4 * 3 * 1 = 16 – 12 = </w:t>
      </w:r>
      <w:r w:rsidR="002817C0" w:rsidRPr="002817C0">
        <w:rPr>
          <w:b/>
          <w:bCs/>
        </w:rPr>
        <w:t>4</w:t>
      </w:r>
    </w:p>
    <w:p w14:paraId="64AAD44C" w14:textId="5C022A25" w:rsidR="002817C0" w:rsidRPr="00FC0FD4" w:rsidRDefault="002817C0" w:rsidP="002817C0">
      <w:pPr>
        <w:pStyle w:val="Lijstalinea"/>
        <w:numPr>
          <w:ilvl w:val="1"/>
          <w:numId w:val="85"/>
        </w:numPr>
      </w:pPr>
      <w:r>
        <w:t xml:space="preserve">x1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4+2</m:t>
            </m:r>
          </m:num>
          <m:den>
            <m:r>
              <w:rPr>
                <w:rFonts w:ascii="Cambria Math" w:hAnsi="Cambria Math"/>
              </w:rPr>
              <m:t>2*3</m:t>
            </m:r>
          </m:den>
        </m:f>
      </m:oMath>
      <w:r w:rsidR="00C8286D">
        <w:rPr>
          <w:rFonts w:eastAsiaTheme="minorEastAsia"/>
        </w:rPr>
        <w:t xml:space="preserve"> = </w:t>
      </w:r>
      <w:r w:rsidR="00FC0FD4">
        <w:rPr>
          <w:rFonts w:eastAsiaTheme="minorEastAsia"/>
        </w:rPr>
        <w:t>1</w:t>
      </w:r>
    </w:p>
    <w:p w14:paraId="3E5A228A" w14:textId="77777777" w:rsidR="00FC0FD4" w:rsidRPr="00FC0FD4" w:rsidRDefault="00FC0FD4" w:rsidP="00FC0FD4">
      <w:pPr>
        <w:pStyle w:val="Lijstalinea"/>
        <w:ind w:left="1440"/>
      </w:pPr>
    </w:p>
    <w:p w14:paraId="44A5E0A6" w14:textId="4C811B17" w:rsidR="00FC0FD4" w:rsidRDefault="00FC0FD4" w:rsidP="00FC0FD4">
      <w:pPr>
        <w:pStyle w:val="Lijstalinea"/>
        <w:numPr>
          <w:ilvl w:val="1"/>
          <w:numId w:val="85"/>
        </w:numPr>
      </w:pPr>
      <w:r>
        <w:t>x</w:t>
      </w:r>
      <w:r w:rsidRPr="00D860A3">
        <w:t>2</w:t>
      </w:r>
      <w: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2*3</m:t>
            </m:r>
          </m:den>
        </m:f>
      </m:oMath>
      <w:r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</w:p>
    <w:p w14:paraId="77DE4DFA" w14:textId="7D1C7411" w:rsidR="00D860A3" w:rsidRDefault="0037532C" w:rsidP="00D860A3">
      <w:pPr>
        <w:pStyle w:val="Lijstalinea"/>
        <w:numPr>
          <w:ilvl w:val="0"/>
          <w:numId w:val="85"/>
        </w:numPr>
      </w:pPr>
      <w:r w:rsidRPr="00C35BCD">
        <w:rPr>
          <w:b/>
          <w:bCs/>
        </w:rPr>
        <w:t>Domein</w:t>
      </w:r>
      <w:r>
        <w:t xml:space="preserve"> = R</w:t>
      </w:r>
    </w:p>
    <w:p w14:paraId="41E99C98" w14:textId="754D7D2D" w:rsidR="00F14C84" w:rsidRDefault="00F14C84" w:rsidP="00F14C84">
      <w:pPr>
        <w:pStyle w:val="Lijstalinea"/>
        <w:numPr>
          <w:ilvl w:val="0"/>
          <w:numId w:val="85"/>
        </w:numPr>
        <w:rPr>
          <w:lang w:val="en-GB"/>
        </w:rPr>
      </w:pPr>
      <w:proofErr w:type="spellStart"/>
      <w:r w:rsidRPr="00C35BCD">
        <w:rPr>
          <w:b/>
          <w:bCs/>
          <w:lang w:val="en-GB"/>
        </w:rPr>
        <w:t>Snpijpunten</w:t>
      </w:r>
      <w:proofErr w:type="spellEnd"/>
      <w:r>
        <w:rPr>
          <w:lang w:val="en-GB"/>
        </w:rPr>
        <w:t xml:space="preserve"> (Y-as) = </w:t>
      </w:r>
      <w:r w:rsidR="00BA7F95">
        <w:rPr>
          <w:lang w:val="en-GB"/>
        </w:rPr>
        <w:t>(0, 1), want f(0) = 1</w:t>
      </w:r>
    </w:p>
    <w:p w14:paraId="187DEADB" w14:textId="38C82C32" w:rsidR="00BA7F95" w:rsidRDefault="00C35BCD" w:rsidP="00F14C84">
      <w:pPr>
        <w:pStyle w:val="Lijstalinea"/>
        <w:numPr>
          <w:ilvl w:val="0"/>
          <w:numId w:val="85"/>
        </w:numPr>
        <w:rPr>
          <w:lang w:val="en-GB"/>
        </w:rPr>
      </w:pPr>
      <w:r w:rsidRPr="00C35BCD">
        <w:rPr>
          <w:b/>
          <w:bCs/>
          <w:lang w:val="en-GB"/>
        </w:rPr>
        <w:drawing>
          <wp:anchor distT="0" distB="0" distL="114300" distR="114300" simplePos="0" relativeHeight="251702272" behindDoc="1" locked="0" layoutInCell="1" allowOverlap="1" wp14:anchorId="48433E3C" wp14:editId="291E807F">
            <wp:simplePos x="0" y="0"/>
            <wp:positionH relativeFrom="column">
              <wp:posOffset>873760</wp:posOffset>
            </wp:positionH>
            <wp:positionV relativeFrom="paragraph">
              <wp:posOffset>43180</wp:posOffset>
            </wp:positionV>
            <wp:extent cx="4495800" cy="1158240"/>
            <wp:effectExtent l="0" t="0" r="0" b="0"/>
            <wp:wrapTight wrapText="bothSides">
              <wp:wrapPolygon edited="0">
                <wp:start x="0" y="0"/>
                <wp:lineTo x="0" y="21316"/>
                <wp:lineTo x="21508" y="21316"/>
                <wp:lineTo x="21508" y="0"/>
                <wp:lineTo x="0" y="0"/>
              </wp:wrapPolygon>
            </wp:wrapTight>
            <wp:docPr id="185780015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00153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1841" w:rsidRPr="00C35BCD">
        <w:rPr>
          <w:b/>
          <w:bCs/>
          <w:lang w:val="en-GB"/>
        </w:rPr>
        <w:t>Top</w:t>
      </w:r>
      <w:r w:rsidR="00F41841">
        <w:rPr>
          <w:lang w:val="en-GB"/>
        </w:rPr>
        <w:t>:</w:t>
      </w:r>
      <w:r w:rsidR="00913CF8">
        <w:rPr>
          <w:lang w:val="en-GB"/>
        </w:rPr>
        <w:t xml:space="preserve"> </w:t>
      </w:r>
    </w:p>
    <w:p w14:paraId="6DE53118" w14:textId="77777777" w:rsidR="00913CF8" w:rsidRDefault="00913CF8" w:rsidP="00913CF8">
      <w:pPr>
        <w:ind w:left="360"/>
        <w:rPr>
          <w:lang w:val="en-GB"/>
        </w:rPr>
      </w:pPr>
    </w:p>
    <w:p w14:paraId="63C44AF5" w14:textId="77777777" w:rsidR="00913CF8" w:rsidRDefault="00913CF8" w:rsidP="00913CF8">
      <w:pPr>
        <w:ind w:left="360"/>
        <w:rPr>
          <w:lang w:val="en-GB"/>
        </w:rPr>
      </w:pPr>
    </w:p>
    <w:p w14:paraId="648180D4" w14:textId="77777777" w:rsidR="00913CF8" w:rsidRDefault="00913CF8" w:rsidP="00913CF8">
      <w:pPr>
        <w:ind w:left="360"/>
        <w:rPr>
          <w:lang w:val="en-GB"/>
        </w:rPr>
      </w:pPr>
    </w:p>
    <w:p w14:paraId="46F3A972" w14:textId="77777777" w:rsidR="00913CF8" w:rsidRDefault="00913CF8" w:rsidP="00913CF8">
      <w:pPr>
        <w:ind w:left="360"/>
        <w:rPr>
          <w:lang w:val="en-GB"/>
        </w:rPr>
      </w:pPr>
    </w:p>
    <w:p w14:paraId="21ED2E51" w14:textId="77777777" w:rsidR="00913CF8" w:rsidRDefault="00913CF8" w:rsidP="00913CF8">
      <w:pPr>
        <w:ind w:left="360"/>
        <w:rPr>
          <w:lang w:val="en-GB"/>
        </w:rPr>
      </w:pPr>
    </w:p>
    <w:p w14:paraId="1662CB61" w14:textId="77777777" w:rsidR="00C35BCD" w:rsidRDefault="00C35BCD" w:rsidP="00913CF8">
      <w:pPr>
        <w:ind w:left="360"/>
        <w:rPr>
          <w:lang w:val="en-GB"/>
        </w:rPr>
      </w:pPr>
    </w:p>
    <w:p w14:paraId="212586D7" w14:textId="0E39E68B" w:rsidR="00913CF8" w:rsidRPr="00C35BCD" w:rsidRDefault="00C35BCD" w:rsidP="00C35BCD">
      <w:pPr>
        <w:pStyle w:val="Lijstalinea"/>
        <w:numPr>
          <w:ilvl w:val="0"/>
          <w:numId w:val="85"/>
        </w:numPr>
      </w:pPr>
      <w:r w:rsidRPr="00C35BCD">
        <w:rPr>
          <w:b/>
          <w:bCs/>
        </w:rPr>
        <w:t>Beeld/bereik</w:t>
      </w:r>
      <w:r>
        <w:t xml:space="preserve"> = [-1/3, +oneindig[</w:t>
      </w:r>
    </w:p>
    <w:p w14:paraId="04452B71" w14:textId="77FFCE1F" w:rsidR="00913CF8" w:rsidRDefault="009F0CF3" w:rsidP="00913CF8">
      <w:pPr>
        <w:pStyle w:val="Lijstalinea"/>
        <w:numPr>
          <w:ilvl w:val="0"/>
          <w:numId w:val="85"/>
        </w:numPr>
        <w:rPr>
          <w:lang w:val="en-GB"/>
        </w:rPr>
      </w:pPr>
      <w:proofErr w:type="spellStart"/>
      <w:r w:rsidRPr="00C35BCD">
        <w:rPr>
          <w:b/>
          <w:bCs/>
          <w:lang w:val="en-GB"/>
        </w:rPr>
        <w:t>Tekenverloop</w:t>
      </w:r>
      <w:proofErr w:type="spellEnd"/>
      <w:r>
        <w:rPr>
          <w:lang w:val="en-GB"/>
        </w:rPr>
        <w:t xml:space="preserve">: </w:t>
      </w:r>
    </w:p>
    <w:p w14:paraId="552DBEE2" w14:textId="7B327746" w:rsidR="009F0CF3" w:rsidRDefault="009F0CF3" w:rsidP="009F0CF3">
      <w:pPr>
        <w:pStyle w:val="Lijstalinea"/>
        <w:ind w:left="1440"/>
        <w:rPr>
          <w:lang w:val="en-GB"/>
        </w:rPr>
      </w:pPr>
      <w:r w:rsidRPr="009F0CF3">
        <w:rPr>
          <w:lang w:val="en-GB"/>
        </w:rPr>
        <w:drawing>
          <wp:inline distT="0" distB="0" distL="0" distR="0" wp14:anchorId="5A16C1D9" wp14:editId="361780C4">
            <wp:extent cx="2682472" cy="396274"/>
            <wp:effectExtent l="0" t="0" r="3810" b="3810"/>
            <wp:docPr id="1603644890" name="Afbeelding 1" descr="Afbeelding met lijn, schermopname, nummer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44890" name="Afbeelding 1" descr="Afbeelding met lijn, schermopname, nummer, Lettertype&#10;&#10;Automatisch gegenereerde beschrijvi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38AD" w14:textId="77777777" w:rsidR="00C35BCD" w:rsidRPr="00913CF8" w:rsidRDefault="00C35BCD" w:rsidP="009F0CF3">
      <w:pPr>
        <w:pStyle w:val="Lijstalinea"/>
        <w:ind w:left="1440"/>
        <w:rPr>
          <w:lang w:val="en-GB"/>
        </w:rPr>
      </w:pPr>
    </w:p>
    <w:p w14:paraId="2307648C" w14:textId="5F2D9877" w:rsidR="00AE64D6" w:rsidRDefault="005F142B" w:rsidP="007C5ACA">
      <w:pPr>
        <w:pStyle w:val="Kop1"/>
      </w:pPr>
      <w:bookmarkStart w:id="59" w:name="_Toc155261070"/>
      <w:r>
        <w:lastRenderedPageBreak/>
        <w:t xml:space="preserve">Hoofdstuk 9: </w:t>
      </w:r>
      <w:r w:rsidR="007C5ACA">
        <w:t>De exponentiële en logaritmische functie</w:t>
      </w:r>
      <w:bookmarkEnd w:id="59"/>
    </w:p>
    <w:p w14:paraId="26C66548" w14:textId="0C572042" w:rsidR="005F142B" w:rsidRDefault="00F50E4C" w:rsidP="00B11EC4">
      <w:pPr>
        <w:pStyle w:val="Geenafstand"/>
      </w:pPr>
      <w:r w:rsidRPr="00F50E4C">
        <w:drawing>
          <wp:anchor distT="0" distB="0" distL="114300" distR="114300" simplePos="0" relativeHeight="251703296" behindDoc="1" locked="0" layoutInCell="1" allowOverlap="1" wp14:anchorId="7BCB3EBF" wp14:editId="7B0A003E">
            <wp:simplePos x="0" y="0"/>
            <wp:positionH relativeFrom="column">
              <wp:posOffset>2658110</wp:posOffset>
            </wp:positionH>
            <wp:positionV relativeFrom="paragraph">
              <wp:posOffset>161925</wp:posOffset>
            </wp:positionV>
            <wp:extent cx="1249680" cy="266700"/>
            <wp:effectExtent l="0" t="0" r="0" b="0"/>
            <wp:wrapTight wrapText="bothSides">
              <wp:wrapPolygon edited="0">
                <wp:start x="0" y="0"/>
                <wp:lineTo x="0" y="20057"/>
                <wp:lineTo x="21402" y="20057"/>
                <wp:lineTo x="21402" y="0"/>
                <wp:lineTo x="0" y="0"/>
              </wp:wrapPolygon>
            </wp:wrapTight>
            <wp:docPr id="106728911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89119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68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77A1">
        <w:t>Definitie</w:t>
      </w:r>
      <w:r w:rsidR="00484168">
        <w:t xml:space="preserve"> exponentiële functie</w:t>
      </w:r>
      <w:r w:rsidR="00B677A1">
        <w:t xml:space="preserve">: </w:t>
      </w:r>
    </w:p>
    <w:p w14:paraId="43EDC4D5" w14:textId="098C928C" w:rsidR="00B677A1" w:rsidRDefault="00B677A1" w:rsidP="00F50E4C">
      <w:r>
        <w:t>De exponentiële functie met grondtal a</w:t>
      </w:r>
      <w:r w:rsidR="00F50E4C">
        <w:t xml:space="preserve">: </w:t>
      </w:r>
    </w:p>
    <w:p w14:paraId="6ECD0133" w14:textId="58ED9F05" w:rsidR="00F50E4C" w:rsidRDefault="00F50E4C" w:rsidP="00846EAC">
      <w:pPr>
        <w:pStyle w:val="Geenafstand"/>
      </w:pPr>
      <w:r w:rsidRPr="00F50E4C">
        <w:drawing>
          <wp:inline distT="0" distB="0" distL="0" distR="0" wp14:anchorId="0923ACCE" wp14:editId="38A90851">
            <wp:extent cx="1325995" cy="251482"/>
            <wp:effectExtent l="0" t="0" r="7620" b="0"/>
            <wp:docPr id="190540309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03099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325995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5603" w14:textId="77777777" w:rsidR="00846EAC" w:rsidRDefault="00846EAC" w:rsidP="00846EAC">
      <w:pPr>
        <w:pStyle w:val="Geenafstand"/>
      </w:pPr>
    </w:p>
    <w:p w14:paraId="70F24C44" w14:textId="3A7449E6" w:rsidR="005F142B" w:rsidRDefault="00484168" w:rsidP="00846EAC">
      <w:pPr>
        <w:pStyle w:val="Geenafstand"/>
      </w:pPr>
      <w:r>
        <w:t>Stijgende en dalende exponentiële functies:</w:t>
      </w:r>
    </w:p>
    <w:p w14:paraId="3559EB53" w14:textId="6EFBAE78" w:rsidR="00484168" w:rsidRPr="002B134E" w:rsidRDefault="00846EAC" w:rsidP="005F142B">
      <w:r>
        <w:t xml:space="preserve">Voor </w:t>
      </w:r>
      <w:r w:rsidRPr="00846EAC">
        <w:rPr>
          <w:b/>
          <w:bCs/>
        </w:rPr>
        <w:t>a &gt; 1</w:t>
      </w:r>
      <w:r>
        <w:t xml:space="preserve"> is de exponentiële functie strikt </w:t>
      </w:r>
      <w:r w:rsidRPr="00846EAC">
        <w:rPr>
          <w:b/>
          <w:bCs/>
        </w:rPr>
        <w:t>stijgend</w:t>
      </w:r>
      <w:r w:rsidR="002B134E">
        <w:rPr>
          <w:b/>
          <w:bCs/>
        </w:rPr>
        <w:tab/>
      </w:r>
      <w:r w:rsidR="002B134E">
        <w:rPr>
          <w:b/>
          <w:bCs/>
        </w:rPr>
        <w:tab/>
      </w:r>
      <w:r w:rsidR="002B134E">
        <w:t xml:space="preserve">Voorbeeld: </w:t>
      </w:r>
      <w:r w:rsidR="00AB7E7A">
        <w:t>3</w:t>
      </w:r>
    </w:p>
    <w:p w14:paraId="31998A49" w14:textId="382916B8" w:rsidR="00846EAC" w:rsidRPr="00AB7E7A" w:rsidRDefault="00846EAC" w:rsidP="00846EAC">
      <w:r>
        <w:t xml:space="preserve">Voor </w:t>
      </w:r>
      <w:r w:rsidRPr="00846EAC">
        <w:rPr>
          <w:b/>
          <w:bCs/>
        </w:rPr>
        <w:t xml:space="preserve">0 &lt; </w:t>
      </w:r>
      <w:r w:rsidRPr="00846EAC">
        <w:rPr>
          <w:b/>
          <w:bCs/>
        </w:rPr>
        <w:t xml:space="preserve">a </w:t>
      </w:r>
      <w:r w:rsidRPr="00846EAC">
        <w:rPr>
          <w:b/>
          <w:bCs/>
        </w:rPr>
        <w:t xml:space="preserve">&lt; </w:t>
      </w:r>
      <w:r w:rsidRPr="00846EAC">
        <w:rPr>
          <w:b/>
          <w:bCs/>
        </w:rPr>
        <w:t>1</w:t>
      </w:r>
      <w:r>
        <w:t xml:space="preserve"> is de exponentiële functie strikt </w:t>
      </w:r>
      <w:r w:rsidRPr="00846EAC">
        <w:rPr>
          <w:b/>
          <w:bCs/>
        </w:rPr>
        <w:t>dalend</w:t>
      </w:r>
      <w:r w:rsidR="00AB7E7A">
        <w:rPr>
          <w:b/>
          <w:bCs/>
        </w:rPr>
        <w:tab/>
      </w:r>
      <w:r w:rsidR="00AB7E7A">
        <w:rPr>
          <w:b/>
          <w:bCs/>
        </w:rPr>
        <w:tab/>
      </w:r>
      <w:r w:rsidR="00AB7E7A">
        <w:t>Voorbeeld: 0.5 of -2</w:t>
      </w:r>
    </w:p>
    <w:p w14:paraId="23B1C486" w14:textId="77777777" w:rsidR="005F142B" w:rsidRDefault="005F142B" w:rsidP="005F142B"/>
    <w:p w14:paraId="53E3FCD9" w14:textId="0D067450" w:rsidR="005F142B" w:rsidRDefault="00E360FF" w:rsidP="00AB7E7A">
      <w:pPr>
        <w:pStyle w:val="Geenafstand"/>
      </w:pPr>
      <w:r w:rsidRPr="00E360FF">
        <w:drawing>
          <wp:anchor distT="0" distB="0" distL="114300" distR="114300" simplePos="0" relativeHeight="251705344" behindDoc="1" locked="0" layoutInCell="1" allowOverlap="1" wp14:anchorId="058F4880" wp14:editId="7A92DFE3">
            <wp:simplePos x="0" y="0"/>
            <wp:positionH relativeFrom="column">
              <wp:posOffset>4486910</wp:posOffset>
            </wp:positionH>
            <wp:positionV relativeFrom="paragraph">
              <wp:posOffset>5080</wp:posOffset>
            </wp:positionV>
            <wp:extent cx="1631950" cy="2084070"/>
            <wp:effectExtent l="0" t="0" r="0" b="0"/>
            <wp:wrapTight wrapText="bothSides">
              <wp:wrapPolygon edited="0">
                <wp:start x="0" y="0"/>
                <wp:lineTo x="0" y="21324"/>
                <wp:lineTo x="21432" y="21324"/>
                <wp:lineTo x="21432" y="0"/>
                <wp:lineTo x="0" y="0"/>
              </wp:wrapPolygon>
            </wp:wrapTight>
            <wp:docPr id="290246183" name="Afbeelding 1" descr="Afbeelding met tekst, ontvang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46183" name="Afbeelding 1" descr="Afbeelding met tekst, ontvangst, schermopname, Lettertype&#10;&#10;Automatisch gegenereerde beschrijvi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E7A">
        <w:t>Hoe vullen we een exponentiële functie in? Met voorbeeld 2</w:t>
      </w:r>
      <w:r w:rsidR="00AB7E7A" w:rsidRPr="00AB7E7A">
        <w:rPr>
          <w:vertAlign w:val="superscript"/>
        </w:rPr>
        <w:t>x</w:t>
      </w:r>
    </w:p>
    <w:p w14:paraId="6CAAB73C" w14:textId="47867A16" w:rsidR="005F142B" w:rsidRDefault="00A13E45" w:rsidP="00A13E45">
      <w:pPr>
        <w:pStyle w:val="Lijstalinea"/>
        <w:numPr>
          <w:ilvl w:val="0"/>
          <w:numId w:val="88"/>
        </w:numPr>
      </w:pPr>
      <w:r>
        <w:t>We schrijven een aantal punten op (-2, -1, 0, 1 en 2) en vullen de waarden in</w:t>
      </w:r>
      <w:r w:rsidR="00E360FF" w:rsidRPr="00E360FF">
        <w:rPr>
          <w:noProof/>
        </w:rPr>
        <w:t xml:space="preserve"> </w:t>
      </w:r>
    </w:p>
    <w:p w14:paraId="44C3DC5B" w14:textId="765A9A46" w:rsidR="00A13E45" w:rsidRDefault="00A13E45" w:rsidP="00A13E45">
      <w:pPr>
        <w:pStyle w:val="Lijstalinea"/>
        <w:numPr>
          <w:ilvl w:val="0"/>
          <w:numId w:val="88"/>
        </w:numPr>
      </w:pPr>
      <w:r>
        <w:t>Vervolgens maken we een grafiek en vullen we de punten in en verbinden we ze met elkaar.</w:t>
      </w:r>
    </w:p>
    <w:p w14:paraId="0488C7E1" w14:textId="77777777" w:rsidR="00CD5C13" w:rsidRDefault="00CD5C13" w:rsidP="00CD5C13"/>
    <w:p w14:paraId="27DD117D" w14:textId="0A284C1C" w:rsidR="00CD5C13" w:rsidRDefault="00AE10C7" w:rsidP="00196048">
      <w:pPr>
        <w:pStyle w:val="Geenafstand"/>
      </w:pPr>
      <w:r>
        <w:t xml:space="preserve">Eigenschappen: </w:t>
      </w:r>
    </w:p>
    <w:p w14:paraId="6217772E" w14:textId="7B97E710" w:rsidR="00AE10C7" w:rsidRDefault="00AE10C7" w:rsidP="00196048">
      <w:pPr>
        <w:pStyle w:val="Lijstalinea"/>
        <w:numPr>
          <w:ilvl w:val="0"/>
          <w:numId w:val="89"/>
        </w:numPr>
      </w:pPr>
      <w:r w:rsidRPr="006750B7">
        <w:rPr>
          <w:b/>
          <w:bCs/>
        </w:rPr>
        <w:t>Domein</w:t>
      </w:r>
      <w:r>
        <w:t xml:space="preserve"> </w:t>
      </w:r>
      <w:r w:rsidR="00055F21">
        <w:t>(</w:t>
      </w:r>
      <w:r w:rsidR="00EA5A2D">
        <w:t>X</w:t>
      </w:r>
      <w:r w:rsidR="00055F21">
        <w:t>)</w:t>
      </w:r>
      <w:r w:rsidR="006750B7">
        <w:tab/>
      </w:r>
      <w:r w:rsidR="006750B7">
        <w:tab/>
      </w:r>
      <w:r>
        <w:t xml:space="preserve">= </w:t>
      </w:r>
      <w:r w:rsidR="00273E9D">
        <w:t>R</w:t>
      </w:r>
    </w:p>
    <w:p w14:paraId="1143F8F8" w14:textId="3E853BA3" w:rsidR="00273E9D" w:rsidRDefault="00196048" w:rsidP="00196048">
      <w:pPr>
        <w:pStyle w:val="Lijstalinea"/>
        <w:numPr>
          <w:ilvl w:val="0"/>
          <w:numId w:val="89"/>
        </w:numPr>
      </w:pPr>
      <w:r w:rsidRPr="006750B7">
        <w:rPr>
          <w:b/>
          <w:bCs/>
        </w:rPr>
        <w:t>B</w:t>
      </w:r>
      <w:r w:rsidR="00273E9D" w:rsidRPr="006750B7">
        <w:rPr>
          <w:b/>
          <w:bCs/>
        </w:rPr>
        <w:t>eeld/bereik</w:t>
      </w:r>
      <w:r w:rsidR="00055F21">
        <w:rPr>
          <w:b/>
          <w:bCs/>
        </w:rPr>
        <w:t xml:space="preserve"> </w:t>
      </w:r>
      <w:r w:rsidR="00055F21" w:rsidRPr="00BB7FD2">
        <w:t>(</w:t>
      </w:r>
      <w:r w:rsidR="00EA5A2D">
        <w:t>Y</w:t>
      </w:r>
      <w:r w:rsidR="00BB7FD2" w:rsidRPr="00BB7FD2">
        <w:t>)</w:t>
      </w:r>
      <w:r w:rsidR="00273E9D">
        <w:t xml:space="preserve"> </w:t>
      </w:r>
      <w:r w:rsidR="006750B7">
        <w:tab/>
      </w:r>
      <w:r w:rsidR="00273E9D">
        <w:t>= R</w:t>
      </w:r>
      <w:r w:rsidR="00273E9D" w:rsidRPr="00196048">
        <w:rPr>
          <w:vertAlign w:val="superscript"/>
        </w:rPr>
        <w:t>+</w:t>
      </w:r>
      <w:r w:rsidR="00273E9D" w:rsidRPr="00196048">
        <w:rPr>
          <w:vertAlign w:val="subscript"/>
        </w:rPr>
        <w:t>0</w:t>
      </w:r>
      <w:r w:rsidR="00273E9D">
        <w:t xml:space="preserve"> (</w:t>
      </w:r>
      <w:r w:rsidR="00273E9D">
        <w:t>R+ zonder 0</w:t>
      </w:r>
      <w:r w:rsidR="00273E9D">
        <w:t>)</w:t>
      </w:r>
    </w:p>
    <w:p w14:paraId="78922E0D" w14:textId="2BB851E0" w:rsidR="00196048" w:rsidRDefault="006750B7" w:rsidP="00196048">
      <w:pPr>
        <w:pStyle w:val="Lijstalinea"/>
        <w:numPr>
          <w:ilvl w:val="0"/>
          <w:numId w:val="89"/>
        </w:numPr>
      </w:pPr>
      <w:r w:rsidRPr="006750B7">
        <w:rPr>
          <w:b/>
          <w:bCs/>
        </w:rPr>
        <w:t>Nulpunten</w:t>
      </w:r>
      <w:r>
        <w:t xml:space="preserve"> </w:t>
      </w:r>
      <w:r>
        <w:tab/>
      </w:r>
      <w:r>
        <w:tab/>
        <w:t>= g</w:t>
      </w:r>
      <w:r w:rsidR="00196048">
        <w:t xml:space="preserve">een </w:t>
      </w:r>
      <w:r w:rsidR="00196048" w:rsidRPr="006750B7">
        <w:t>nulpunten</w:t>
      </w:r>
      <w:r w:rsidR="00196048">
        <w:t xml:space="preserve"> (want 3</w:t>
      </w:r>
      <w:r w:rsidR="00196048" w:rsidRPr="00196048">
        <w:rPr>
          <w:vertAlign w:val="superscript"/>
        </w:rPr>
        <w:t>0</w:t>
      </w:r>
      <w:r w:rsidR="00196048">
        <w:t xml:space="preserve"> = 1)</w:t>
      </w:r>
    </w:p>
    <w:p w14:paraId="728561EC" w14:textId="311FB848" w:rsidR="00196048" w:rsidRDefault="006750B7" w:rsidP="00196048">
      <w:pPr>
        <w:pStyle w:val="Lijstalinea"/>
        <w:numPr>
          <w:ilvl w:val="0"/>
          <w:numId w:val="89"/>
        </w:numPr>
      </w:pPr>
      <w:r w:rsidRPr="006750B7">
        <w:rPr>
          <w:b/>
          <w:bCs/>
        </w:rPr>
        <w:t>Continuïteit</w:t>
      </w:r>
      <w:r>
        <w:t xml:space="preserve"> </w:t>
      </w:r>
      <w:r>
        <w:tab/>
      </w:r>
      <w:r>
        <w:tab/>
        <w:t>= continu</w:t>
      </w:r>
    </w:p>
    <w:p w14:paraId="40D5CB08" w14:textId="6FD6E37D" w:rsidR="0082752B" w:rsidRDefault="0082752B" w:rsidP="00196048">
      <w:pPr>
        <w:pStyle w:val="Lijstalinea"/>
        <w:numPr>
          <w:ilvl w:val="0"/>
          <w:numId w:val="89"/>
        </w:numPr>
      </w:pPr>
      <w:r>
        <w:rPr>
          <w:b/>
          <w:bCs/>
        </w:rPr>
        <w:t>f(1)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t>= a</w:t>
      </w:r>
    </w:p>
    <w:p w14:paraId="7E0FDEF4" w14:textId="580764FE" w:rsidR="0082752B" w:rsidRPr="00273E9D" w:rsidRDefault="0082752B" w:rsidP="00196048">
      <w:pPr>
        <w:pStyle w:val="Lijstalinea"/>
        <w:numPr>
          <w:ilvl w:val="0"/>
          <w:numId w:val="89"/>
        </w:numPr>
      </w:pPr>
      <w:r>
        <w:rPr>
          <w:b/>
          <w:bCs/>
        </w:rPr>
        <w:t>f(0)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t>= 1 (afhankelijk van het grondtal a)</w:t>
      </w:r>
    </w:p>
    <w:p w14:paraId="11036298" w14:textId="77777777" w:rsidR="005E0CBC" w:rsidRPr="005E0CBC" w:rsidRDefault="005E0CBC" w:rsidP="005E0CBC"/>
    <w:p w14:paraId="55ED9950" w14:textId="435DF485" w:rsidR="007C5ACA" w:rsidRDefault="000D51BB" w:rsidP="000D51BB">
      <w:pPr>
        <w:pStyle w:val="Geenafstand"/>
      </w:pPr>
      <w:r>
        <w:t>Definitie n</w:t>
      </w:r>
      <w:r w:rsidR="006750B7">
        <w:t xml:space="preserve">atuurlijk grondtal e: </w:t>
      </w:r>
    </w:p>
    <w:p w14:paraId="23E076C2" w14:textId="7A606D45" w:rsidR="006750B7" w:rsidRDefault="000D51BB" w:rsidP="007C5ACA">
      <w:r>
        <w:t xml:space="preserve">De natuurlijke exponentiële functie met natuurlijk grondtal e (e = </w:t>
      </w:r>
      <w:r w:rsidRPr="00020E37">
        <w:rPr>
          <w:b/>
          <w:bCs/>
        </w:rPr>
        <w:t>2,</w:t>
      </w:r>
      <w:r>
        <w:t xml:space="preserve"> </w:t>
      </w:r>
      <w:r w:rsidRPr="00020E37">
        <w:rPr>
          <w:b/>
          <w:bCs/>
        </w:rPr>
        <w:t>7182</w:t>
      </w:r>
      <w:r>
        <w:t>818284 . . .) is</w:t>
      </w:r>
    </w:p>
    <w:p w14:paraId="6AF10F0E" w14:textId="4BCF8F04" w:rsidR="00AF797A" w:rsidRDefault="00AF797A" w:rsidP="007C5ACA">
      <w:r w:rsidRPr="00AF797A">
        <w:drawing>
          <wp:inline distT="0" distB="0" distL="0" distR="0" wp14:anchorId="74AE6E3B" wp14:editId="62C7CF35">
            <wp:extent cx="2926334" cy="495343"/>
            <wp:effectExtent l="0" t="0" r="7620" b="0"/>
            <wp:docPr id="1686654028" name="Afbeelding 1" descr="Afbeelding met Lettertype, typografie, tekst, kalligrafi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54028" name="Afbeelding 1" descr="Afbeelding met Lettertype, typografie, tekst, kalligrafie&#10;&#10;Automatisch gegenereerde beschrijvi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0890" w14:textId="15494F16" w:rsidR="00AF797A" w:rsidRDefault="00AF797A" w:rsidP="00AF797A">
      <w:pPr>
        <w:pStyle w:val="Kop2"/>
      </w:pPr>
      <w:r>
        <w:t>De logaritmische functie</w:t>
      </w:r>
    </w:p>
    <w:p w14:paraId="02417086" w14:textId="78898ADF" w:rsidR="00AF797A" w:rsidRDefault="00AF797A" w:rsidP="00AF797A">
      <w:pPr>
        <w:pStyle w:val="Geenafstand"/>
      </w:pPr>
      <w:r>
        <w:t xml:space="preserve">Definitie: </w:t>
      </w:r>
    </w:p>
    <w:p w14:paraId="04B8DD0A" w14:textId="6DA333DD" w:rsidR="00AF797A" w:rsidRDefault="00057CFA" w:rsidP="007C5ACA">
      <w:r w:rsidRPr="00057CFA">
        <w:drawing>
          <wp:anchor distT="0" distB="0" distL="114300" distR="114300" simplePos="0" relativeHeight="251704320" behindDoc="1" locked="0" layoutInCell="1" allowOverlap="1" wp14:anchorId="28457CED" wp14:editId="3ED7DCE6">
            <wp:simplePos x="0" y="0"/>
            <wp:positionH relativeFrom="column">
              <wp:posOffset>2658110</wp:posOffset>
            </wp:positionH>
            <wp:positionV relativeFrom="paragraph">
              <wp:posOffset>5715</wp:posOffset>
            </wp:positionV>
            <wp:extent cx="1127760" cy="266700"/>
            <wp:effectExtent l="0" t="0" r="0" b="0"/>
            <wp:wrapTight wrapText="bothSides">
              <wp:wrapPolygon edited="0">
                <wp:start x="0" y="0"/>
                <wp:lineTo x="0" y="20057"/>
                <wp:lineTo x="21162" y="20057"/>
                <wp:lineTo x="21162" y="0"/>
                <wp:lineTo x="0" y="0"/>
              </wp:wrapPolygon>
            </wp:wrapTight>
            <wp:docPr id="132177977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79777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De </w:t>
      </w:r>
      <w:r w:rsidRPr="00D47AC4">
        <w:rPr>
          <w:b/>
          <w:bCs/>
        </w:rPr>
        <w:t>logaritmische functie met grondtal</w:t>
      </w:r>
      <w:r>
        <w:t xml:space="preserve"> a  is </w:t>
      </w:r>
    </w:p>
    <w:p w14:paraId="6FAEBA4B" w14:textId="7ABE98D9" w:rsidR="00057CFA" w:rsidRDefault="00D47AC4" w:rsidP="007C5ACA">
      <w:r w:rsidRPr="00D47AC4">
        <w:drawing>
          <wp:inline distT="0" distB="0" distL="0" distR="0" wp14:anchorId="7CFAC32D" wp14:editId="3B1E896A">
            <wp:extent cx="2415749" cy="342930"/>
            <wp:effectExtent l="0" t="0" r="3810" b="0"/>
            <wp:docPr id="162081602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16029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5068" w14:textId="77777777" w:rsidR="00AF797A" w:rsidRDefault="00AF797A" w:rsidP="007C5ACA"/>
    <w:p w14:paraId="5BC10BC6" w14:textId="6E4CC207" w:rsidR="00D47AC4" w:rsidRDefault="00D47AC4" w:rsidP="00D47AC4">
      <w:pPr>
        <w:pStyle w:val="Geenafstand"/>
      </w:pPr>
      <w:r>
        <w:t xml:space="preserve">Stijgende en dalende logaritmische functies: </w:t>
      </w:r>
    </w:p>
    <w:p w14:paraId="061D3B12" w14:textId="4276E4B9" w:rsidR="00D47AC4" w:rsidRDefault="0071790A" w:rsidP="00D47AC4">
      <w:r w:rsidRPr="0071790A">
        <w:t xml:space="preserve">Voor </w:t>
      </w:r>
      <w:r w:rsidRPr="00FF6169">
        <w:rPr>
          <w:b/>
          <w:bCs/>
        </w:rPr>
        <w:t>a &gt; 1</w:t>
      </w:r>
      <w:r w:rsidRPr="0071790A">
        <w:t xml:space="preserve"> is </w:t>
      </w:r>
      <w:proofErr w:type="spellStart"/>
      <w:r w:rsidRPr="0071790A">
        <w:t>log</w:t>
      </w:r>
      <w:r w:rsidRPr="00FF6169">
        <w:rPr>
          <w:vertAlign w:val="subscript"/>
        </w:rPr>
        <w:t>a</w:t>
      </w:r>
      <w:proofErr w:type="spellEnd"/>
      <w:r w:rsidRPr="0071790A">
        <w:t xml:space="preserve"> </w:t>
      </w:r>
      <w:r w:rsidR="00FF6169" w:rsidRPr="00FF6169">
        <w:t xml:space="preserve">strikt </w:t>
      </w:r>
      <w:r>
        <w:t>stijgend</w:t>
      </w:r>
    </w:p>
    <w:p w14:paraId="60F0F1FC" w14:textId="6BACE6C3" w:rsidR="00AF797A" w:rsidRPr="00FF6169" w:rsidRDefault="0071790A" w:rsidP="007C5ACA">
      <w:r w:rsidRPr="00FF6169">
        <w:t xml:space="preserve">Voor </w:t>
      </w:r>
      <w:r w:rsidRPr="00FF6169">
        <w:rPr>
          <w:b/>
          <w:bCs/>
        </w:rPr>
        <w:t>0 &lt; a &lt; 1</w:t>
      </w:r>
      <w:r w:rsidRPr="00FF6169">
        <w:t xml:space="preserve"> is</w:t>
      </w:r>
      <w:r w:rsidR="00FF6169" w:rsidRPr="00FF6169">
        <w:t xml:space="preserve"> </w:t>
      </w:r>
      <w:proofErr w:type="spellStart"/>
      <w:r w:rsidR="00FF6169" w:rsidRPr="00FF6169">
        <w:t>log</w:t>
      </w:r>
      <w:r w:rsidR="00FF6169" w:rsidRPr="00FF6169">
        <w:rPr>
          <w:vertAlign w:val="subscript"/>
        </w:rPr>
        <w:t>a</w:t>
      </w:r>
      <w:proofErr w:type="spellEnd"/>
      <w:r w:rsidR="00FF6169" w:rsidRPr="00FF6169">
        <w:t xml:space="preserve"> strikt da</w:t>
      </w:r>
      <w:r w:rsidR="00FF6169">
        <w:t>lend</w:t>
      </w:r>
    </w:p>
    <w:p w14:paraId="524AD712" w14:textId="77777777" w:rsidR="00AF797A" w:rsidRDefault="00AF797A" w:rsidP="007C5ACA"/>
    <w:p w14:paraId="202529E8" w14:textId="59AD9510" w:rsidR="005F21E6" w:rsidRDefault="000550A6" w:rsidP="007C7672">
      <w:pPr>
        <w:pStyle w:val="Geenafstand"/>
      </w:pPr>
      <w:r>
        <w:t xml:space="preserve">Belangrijk verschil/verduidelijking bij exponentiële functies en logaritmische functies: </w:t>
      </w:r>
    </w:p>
    <w:p w14:paraId="37659F8F" w14:textId="4D121E8E" w:rsidR="000550A6" w:rsidRDefault="000550A6" w:rsidP="007C7672">
      <w:pPr>
        <w:pStyle w:val="Lijstalinea"/>
        <w:numPr>
          <w:ilvl w:val="0"/>
          <w:numId w:val="90"/>
        </w:numPr>
      </w:pPr>
      <w:r>
        <w:t xml:space="preserve">Bij </w:t>
      </w:r>
      <w:r w:rsidRPr="007C7672">
        <w:rPr>
          <w:b/>
          <w:bCs/>
        </w:rPr>
        <w:t>logaritmische</w:t>
      </w:r>
      <w:r>
        <w:t xml:space="preserve"> functies berekenen we </w:t>
      </w:r>
      <w:r w:rsidRPr="007C7672">
        <w:rPr>
          <w:b/>
          <w:bCs/>
        </w:rPr>
        <w:t>y</w:t>
      </w:r>
      <w:r w:rsidR="007C7672">
        <w:rPr>
          <w:b/>
          <w:bCs/>
        </w:rPr>
        <w:tab/>
      </w:r>
      <w:r w:rsidR="007C7672">
        <w:rPr>
          <w:b/>
          <w:bCs/>
        </w:rPr>
        <w:tab/>
      </w:r>
      <w:r w:rsidR="00A24E6E">
        <w:rPr>
          <w:b/>
          <w:bCs/>
        </w:rPr>
        <w:t>2</w:t>
      </w:r>
      <w:r w:rsidR="00A24E6E" w:rsidRPr="00A24E6E">
        <w:rPr>
          <w:b/>
          <w:bCs/>
          <w:vertAlign w:val="superscript"/>
        </w:rPr>
        <w:t>x</w:t>
      </w:r>
      <w:r w:rsidR="00A24E6E">
        <w:rPr>
          <w:b/>
          <w:bCs/>
        </w:rPr>
        <w:t xml:space="preserve"> =y</w:t>
      </w:r>
    </w:p>
    <w:p w14:paraId="7EDF0F4F" w14:textId="131ADA1C" w:rsidR="000550A6" w:rsidRPr="00FF6169" w:rsidRDefault="000550A6" w:rsidP="007C7672">
      <w:pPr>
        <w:pStyle w:val="Lijstalinea"/>
        <w:numPr>
          <w:ilvl w:val="0"/>
          <w:numId w:val="90"/>
        </w:numPr>
      </w:pPr>
      <w:r>
        <w:t xml:space="preserve">Bij </w:t>
      </w:r>
      <w:r w:rsidRPr="007C7672">
        <w:rPr>
          <w:b/>
          <w:bCs/>
        </w:rPr>
        <w:t>exponentiële</w:t>
      </w:r>
      <w:r>
        <w:t xml:space="preserve"> functies</w:t>
      </w:r>
      <w:r w:rsidR="007C7672">
        <w:t xml:space="preserve"> berekenen we </w:t>
      </w:r>
      <w:r w:rsidR="007C7672" w:rsidRPr="007C7672">
        <w:rPr>
          <w:b/>
          <w:bCs/>
        </w:rPr>
        <w:t>x</w:t>
      </w:r>
      <w:r w:rsidR="00A24E6E">
        <w:rPr>
          <w:b/>
          <w:bCs/>
        </w:rPr>
        <w:tab/>
      </w:r>
      <w:r w:rsidR="00A24E6E">
        <w:rPr>
          <w:b/>
          <w:bCs/>
        </w:rPr>
        <w:tab/>
        <w:t>2</w:t>
      </w:r>
      <w:r w:rsidR="00A24E6E" w:rsidRPr="00A24E6E">
        <w:rPr>
          <w:b/>
          <w:bCs/>
          <w:vertAlign w:val="superscript"/>
        </w:rPr>
        <w:t>y</w:t>
      </w:r>
      <w:r w:rsidR="00A24E6E">
        <w:rPr>
          <w:b/>
          <w:bCs/>
        </w:rPr>
        <w:t xml:space="preserve"> = x</w:t>
      </w:r>
    </w:p>
    <w:p w14:paraId="04F2E6D2" w14:textId="082E2031" w:rsidR="00AF797A" w:rsidRDefault="003B6EAF" w:rsidP="007C5ACA">
      <w:r w:rsidRPr="00E360FF">
        <w:drawing>
          <wp:anchor distT="0" distB="0" distL="114300" distR="114300" simplePos="0" relativeHeight="251707392" behindDoc="1" locked="0" layoutInCell="1" allowOverlap="1" wp14:anchorId="744179D3" wp14:editId="5ADF1704">
            <wp:simplePos x="0" y="0"/>
            <wp:positionH relativeFrom="column">
              <wp:posOffset>4046855</wp:posOffset>
            </wp:positionH>
            <wp:positionV relativeFrom="paragraph">
              <wp:posOffset>27305</wp:posOffset>
            </wp:positionV>
            <wp:extent cx="2072005" cy="1404620"/>
            <wp:effectExtent l="0" t="0" r="0" b="0"/>
            <wp:wrapTight wrapText="bothSides">
              <wp:wrapPolygon edited="0">
                <wp:start x="0" y="0"/>
                <wp:lineTo x="0" y="21385"/>
                <wp:lineTo x="21448" y="21385"/>
                <wp:lineTo x="21448" y="0"/>
                <wp:lineTo x="0" y="0"/>
              </wp:wrapPolygon>
            </wp:wrapTight>
            <wp:docPr id="71446245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62456" name="Afbeelding 1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00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34208B" w14:textId="72B5E7CE" w:rsidR="00511EA2" w:rsidRDefault="00511EA2" w:rsidP="00511EA2">
      <w:pPr>
        <w:pStyle w:val="Geenafstand"/>
      </w:pPr>
      <w:r>
        <w:t>Hoe vullen we een exponentiële functie in? Met voorbeeld 2</w:t>
      </w:r>
      <w:r w:rsidRPr="00AB7E7A">
        <w:rPr>
          <w:vertAlign w:val="superscript"/>
        </w:rPr>
        <w:t>x</w:t>
      </w:r>
    </w:p>
    <w:p w14:paraId="39D13FA6" w14:textId="77777777" w:rsidR="00511EA2" w:rsidRDefault="00511EA2" w:rsidP="00511EA2">
      <w:pPr>
        <w:pStyle w:val="Lijstalinea"/>
        <w:numPr>
          <w:ilvl w:val="0"/>
          <w:numId w:val="88"/>
        </w:numPr>
      </w:pPr>
      <w:r>
        <w:t>We schrijven een aantal punten op (-2, -1, 0, 1 en 2) en vullen de waarden in</w:t>
      </w:r>
      <w:r w:rsidRPr="00E360FF">
        <w:rPr>
          <w:noProof/>
        </w:rPr>
        <w:t xml:space="preserve"> </w:t>
      </w:r>
    </w:p>
    <w:p w14:paraId="2B83A443" w14:textId="77777777" w:rsidR="00511EA2" w:rsidRDefault="00511EA2" w:rsidP="00511EA2">
      <w:pPr>
        <w:pStyle w:val="Lijstalinea"/>
        <w:numPr>
          <w:ilvl w:val="0"/>
          <w:numId w:val="88"/>
        </w:numPr>
      </w:pPr>
      <w:r>
        <w:t>Vervolgens maken we een grafiek en vullen we de punten in en verbinden we ze met elkaar.</w:t>
      </w:r>
    </w:p>
    <w:p w14:paraId="1804F783" w14:textId="77777777" w:rsidR="00511EA2" w:rsidRDefault="00511EA2" w:rsidP="007C5ACA"/>
    <w:p w14:paraId="40473906" w14:textId="77777777" w:rsidR="0011127B" w:rsidRDefault="0011127B" w:rsidP="007C5ACA"/>
    <w:p w14:paraId="0B486C9E" w14:textId="18612434" w:rsidR="0011127B" w:rsidRDefault="0011127B" w:rsidP="0011127B">
      <w:pPr>
        <w:pStyle w:val="Geenafstand"/>
      </w:pPr>
      <w:r>
        <w:t>Eigenschappen</w:t>
      </w:r>
      <w:r w:rsidR="004B7372">
        <w:t xml:space="preserve"> (Hier worden het domein en beeld zogezegd omgewisseld)</w:t>
      </w:r>
      <w:r>
        <w:t xml:space="preserve">: </w:t>
      </w:r>
    </w:p>
    <w:p w14:paraId="6DB05150" w14:textId="3EB060EE" w:rsidR="005960CA" w:rsidRDefault="005960CA" w:rsidP="005960CA">
      <w:pPr>
        <w:pStyle w:val="Lijstalinea"/>
        <w:numPr>
          <w:ilvl w:val="0"/>
          <w:numId w:val="89"/>
        </w:numPr>
      </w:pPr>
      <w:r w:rsidRPr="006750B7">
        <w:rPr>
          <w:b/>
          <w:bCs/>
        </w:rPr>
        <w:t>Domein</w:t>
      </w:r>
      <w:r>
        <w:t xml:space="preserve"> </w:t>
      </w:r>
      <w:r w:rsidR="00BB7FD2">
        <w:t>(Y)</w:t>
      </w:r>
      <w:r>
        <w:tab/>
      </w:r>
      <w:r>
        <w:tab/>
        <w:t>= R</w:t>
      </w:r>
      <w:r w:rsidRPr="00196048">
        <w:rPr>
          <w:vertAlign w:val="superscript"/>
        </w:rPr>
        <w:t>+</w:t>
      </w:r>
      <w:r w:rsidRPr="00196048">
        <w:rPr>
          <w:vertAlign w:val="subscript"/>
        </w:rPr>
        <w:t>0</w:t>
      </w:r>
      <w:r>
        <w:t xml:space="preserve"> (R+ zonder 0)</w:t>
      </w:r>
    </w:p>
    <w:p w14:paraId="202C4CBF" w14:textId="42D8CF2B" w:rsidR="005960CA" w:rsidRDefault="005960CA" w:rsidP="005960CA">
      <w:pPr>
        <w:pStyle w:val="Lijstalinea"/>
        <w:numPr>
          <w:ilvl w:val="0"/>
          <w:numId w:val="89"/>
        </w:numPr>
      </w:pPr>
      <w:r w:rsidRPr="006750B7">
        <w:rPr>
          <w:b/>
          <w:bCs/>
        </w:rPr>
        <w:t>Beeld/bereik</w:t>
      </w:r>
      <w:r>
        <w:t xml:space="preserve"> </w:t>
      </w:r>
      <w:r w:rsidR="00BB7FD2">
        <w:t>(X)</w:t>
      </w:r>
      <w:r>
        <w:tab/>
        <w:t xml:space="preserve">= </w:t>
      </w:r>
      <w:r>
        <w:t>R</w:t>
      </w:r>
    </w:p>
    <w:p w14:paraId="5E88F767" w14:textId="77777777" w:rsidR="005960CA" w:rsidRDefault="005960CA" w:rsidP="005960CA">
      <w:pPr>
        <w:pStyle w:val="Lijstalinea"/>
        <w:numPr>
          <w:ilvl w:val="0"/>
          <w:numId w:val="89"/>
        </w:numPr>
      </w:pPr>
      <w:r w:rsidRPr="006750B7">
        <w:rPr>
          <w:b/>
          <w:bCs/>
        </w:rPr>
        <w:t>Nulpunten</w:t>
      </w:r>
      <w:r>
        <w:t xml:space="preserve"> </w:t>
      </w:r>
      <w:r>
        <w:tab/>
      </w:r>
      <w:r>
        <w:tab/>
        <w:t xml:space="preserve">= geen </w:t>
      </w:r>
      <w:r w:rsidRPr="006750B7">
        <w:t>nulpunten</w:t>
      </w:r>
      <w:r>
        <w:t xml:space="preserve"> (want 3</w:t>
      </w:r>
      <w:r w:rsidRPr="00196048">
        <w:rPr>
          <w:vertAlign w:val="superscript"/>
        </w:rPr>
        <w:t>0</w:t>
      </w:r>
      <w:r>
        <w:t xml:space="preserve"> = 1)</w:t>
      </w:r>
    </w:p>
    <w:p w14:paraId="47881737" w14:textId="77777777" w:rsidR="005960CA" w:rsidRDefault="005960CA" w:rsidP="005960CA">
      <w:pPr>
        <w:pStyle w:val="Lijstalinea"/>
        <w:numPr>
          <w:ilvl w:val="0"/>
          <w:numId w:val="89"/>
        </w:numPr>
      </w:pPr>
      <w:r w:rsidRPr="006750B7">
        <w:rPr>
          <w:b/>
          <w:bCs/>
        </w:rPr>
        <w:t>Continuïteit</w:t>
      </w:r>
      <w:r>
        <w:t xml:space="preserve"> </w:t>
      </w:r>
      <w:r>
        <w:tab/>
      </w:r>
      <w:r>
        <w:tab/>
        <w:t>= continu</w:t>
      </w:r>
    </w:p>
    <w:p w14:paraId="0EC3D383" w14:textId="1371E860" w:rsidR="00A0637D" w:rsidRDefault="00A0637D" w:rsidP="005960CA">
      <w:pPr>
        <w:pStyle w:val="Lijstalinea"/>
        <w:numPr>
          <w:ilvl w:val="0"/>
          <w:numId w:val="89"/>
        </w:numPr>
      </w:pPr>
      <w:r>
        <w:rPr>
          <w:b/>
          <w:bCs/>
        </w:rPr>
        <w:t xml:space="preserve">f(a)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t>= 1</w:t>
      </w:r>
    </w:p>
    <w:p w14:paraId="6D59DAF6" w14:textId="3C073806" w:rsidR="00A0637D" w:rsidRPr="00273E9D" w:rsidRDefault="00A0637D" w:rsidP="005960CA">
      <w:pPr>
        <w:pStyle w:val="Lijstalinea"/>
        <w:numPr>
          <w:ilvl w:val="0"/>
          <w:numId w:val="89"/>
        </w:numPr>
      </w:pPr>
      <w:r>
        <w:rPr>
          <w:b/>
          <w:bCs/>
        </w:rPr>
        <w:t>f(1)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t>= 0 (afhankelijk van het grondtal</w:t>
      </w:r>
      <w:r w:rsidR="0082752B">
        <w:t xml:space="preserve"> a</w:t>
      </w:r>
      <w:r>
        <w:t>)</w:t>
      </w:r>
    </w:p>
    <w:p w14:paraId="32AD4014" w14:textId="77777777" w:rsidR="005960CA" w:rsidRDefault="005960CA" w:rsidP="0011127B">
      <w:pPr>
        <w:pStyle w:val="Geenafstand"/>
      </w:pPr>
    </w:p>
    <w:p w14:paraId="3CC3755C" w14:textId="6EBE512E" w:rsidR="00A40CFF" w:rsidRDefault="00A40CFF" w:rsidP="0011127B">
      <w:pPr>
        <w:pStyle w:val="Geenafstand"/>
      </w:pPr>
      <w:r>
        <w:t xml:space="preserve">Asymptoot: </w:t>
      </w:r>
    </w:p>
    <w:p w14:paraId="62E93E12" w14:textId="5D33B5BC" w:rsidR="00A40CFF" w:rsidRDefault="00A40CFF" w:rsidP="00A40CFF">
      <w:r>
        <w:t>De as die niet gesneden wordt</w:t>
      </w:r>
    </w:p>
    <w:p w14:paraId="489EF9CA" w14:textId="77777777" w:rsidR="00A40CFF" w:rsidRDefault="00A40CFF" w:rsidP="00A40CFF"/>
    <w:p w14:paraId="06C00C14" w14:textId="2BADC7A3" w:rsidR="00354AE9" w:rsidRDefault="001C3E85" w:rsidP="00666600">
      <w:pPr>
        <w:pStyle w:val="Geenafstand"/>
      </w:pPr>
      <w:r>
        <w:t>!Belangrijk! 3 bepaalde logaritmen worden ook anders genoemd</w:t>
      </w:r>
      <w:r w:rsidR="008E53F7">
        <w:t xml:space="preserve"> !Belangrijk!</w:t>
      </w:r>
    </w:p>
    <w:tbl>
      <w:tblPr>
        <w:tblStyle w:val="Rastertabel4-Accent1"/>
        <w:tblW w:w="0" w:type="auto"/>
        <w:tblLook w:val="04A0" w:firstRow="1" w:lastRow="0" w:firstColumn="1" w:lastColumn="0" w:noHBand="0" w:noVBand="1"/>
      </w:tblPr>
      <w:tblGrid>
        <w:gridCol w:w="4928"/>
        <w:gridCol w:w="2835"/>
        <w:gridCol w:w="2015"/>
      </w:tblGrid>
      <w:tr w:rsidR="008E53F7" w14:paraId="1263E55E" w14:textId="77777777" w:rsidTr="006666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</w:tcPr>
          <w:p w14:paraId="29299DB6" w14:textId="412F8975" w:rsidR="008E53F7" w:rsidRDefault="008E53F7" w:rsidP="008012B1">
            <w:pPr>
              <w:jc w:val="center"/>
            </w:pPr>
            <w:r>
              <w:t>Naam functie</w:t>
            </w:r>
            <w:r w:rsidR="00666600">
              <w:t>:</w:t>
            </w:r>
          </w:p>
        </w:tc>
        <w:tc>
          <w:tcPr>
            <w:tcW w:w="2835" w:type="dxa"/>
          </w:tcPr>
          <w:p w14:paraId="3C94298E" w14:textId="57B921A6" w:rsidR="008E53F7" w:rsidRDefault="008012B1" w:rsidP="008012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Oorspronkelijk geschreven</w:t>
            </w:r>
            <w:r w:rsidR="00666600">
              <w:t>:</w:t>
            </w:r>
          </w:p>
        </w:tc>
        <w:tc>
          <w:tcPr>
            <w:tcW w:w="2015" w:type="dxa"/>
          </w:tcPr>
          <w:p w14:paraId="1B0B0FA5" w14:textId="744CB677" w:rsidR="008E53F7" w:rsidRDefault="008012B1" w:rsidP="008012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Anders geschreven</w:t>
            </w:r>
            <w:r w:rsidR="00666600">
              <w:t>:</w:t>
            </w:r>
          </w:p>
        </w:tc>
      </w:tr>
      <w:tr w:rsidR="008E53F7" w14:paraId="5381198E" w14:textId="77777777" w:rsidTr="006666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center"/>
          </w:tcPr>
          <w:p w14:paraId="1D62F203" w14:textId="51A83B70" w:rsidR="008012B1" w:rsidRDefault="008012B1" w:rsidP="00666600">
            <w:pPr>
              <w:jc w:val="left"/>
            </w:pPr>
            <w:proofErr w:type="spellStart"/>
            <w:r>
              <w:t>Briggse</w:t>
            </w:r>
            <w:proofErr w:type="spellEnd"/>
            <w:r>
              <w:t xml:space="preserve"> </w:t>
            </w:r>
            <w:r w:rsidRPr="00666600">
              <w:rPr>
                <w:b w:val="0"/>
                <w:bCs w:val="0"/>
              </w:rPr>
              <w:t>logaritmische functie</w:t>
            </w:r>
          </w:p>
        </w:tc>
        <w:tc>
          <w:tcPr>
            <w:tcW w:w="2835" w:type="dxa"/>
          </w:tcPr>
          <w:p w14:paraId="77EB0CAB" w14:textId="26E4EC97" w:rsidR="008E53F7" w:rsidRDefault="001A55E0" w:rsidP="001A55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 10</w:t>
            </w:r>
          </w:p>
        </w:tc>
        <w:tc>
          <w:tcPr>
            <w:tcW w:w="2015" w:type="dxa"/>
          </w:tcPr>
          <w:p w14:paraId="0F51E313" w14:textId="7C1106E8" w:rsidR="008E53F7" w:rsidRDefault="001A55E0" w:rsidP="001A55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</w:t>
            </w:r>
          </w:p>
        </w:tc>
      </w:tr>
      <w:tr w:rsidR="008E53F7" w14:paraId="139D1D1D" w14:textId="77777777" w:rsidTr="006666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center"/>
          </w:tcPr>
          <w:p w14:paraId="1ABE4BA2" w14:textId="5B579D69" w:rsidR="008E53F7" w:rsidRDefault="008012B1" w:rsidP="00666600">
            <w:pPr>
              <w:jc w:val="left"/>
            </w:pPr>
            <w:proofErr w:type="spellStart"/>
            <w:r>
              <w:t>Neperiaans</w:t>
            </w:r>
            <w:proofErr w:type="spellEnd"/>
            <w:r>
              <w:t xml:space="preserve"> of natuurlijke </w:t>
            </w:r>
            <w:r w:rsidRPr="00666600">
              <w:rPr>
                <w:b w:val="0"/>
                <w:bCs w:val="0"/>
              </w:rPr>
              <w:t>logaritmische functie</w:t>
            </w:r>
          </w:p>
        </w:tc>
        <w:tc>
          <w:tcPr>
            <w:tcW w:w="2835" w:type="dxa"/>
          </w:tcPr>
          <w:p w14:paraId="116840AC" w14:textId="3C94ADCC" w:rsidR="008E53F7" w:rsidRDefault="001A55E0" w:rsidP="001A55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 e</w:t>
            </w:r>
          </w:p>
        </w:tc>
        <w:tc>
          <w:tcPr>
            <w:tcW w:w="2015" w:type="dxa"/>
          </w:tcPr>
          <w:p w14:paraId="6785D083" w14:textId="06187F7C" w:rsidR="008E53F7" w:rsidRDefault="001A55E0" w:rsidP="001A55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Ln</w:t>
            </w:r>
            <w:proofErr w:type="spellEnd"/>
          </w:p>
        </w:tc>
      </w:tr>
      <w:tr w:rsidR="008E53F7" w14:paraId="73CC7947" w14:textId="77777777" w:rsidTr="006666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center"/>
          </w:tcPr>
          <w:p w14:paraId="642A7095" w14:textId="60910F83" w:rsidR="008E53F7" w:rsidRDefault="001A55E0" w:rsidP="00666600">
            <w:pPr>
              <w:jc w:val="left"/>
            </w:pPr>
            <w:r w:rsidRPr="00666600">
              <w:rPr>
                <w:b w:val="0"/>
                <w:bCs w:val="0"/>
              </w:rPr>
              <w:t>Logaritmische functie</w:t>
            </w:r>
            <w:r>
              <w:t xml:space="preserve"> </w:t>
            </w:r>
            <w:r w:rsidRPr="00666600">
              <w:rPr>
                <w:b w:val="0"/>
                <w:bCs w:val="0"/>
              </w:rPr>
              <w:t>met</w:t>
            </w:r>
            <w:r>
              <w:t xml:space="preserve"> grondtal 2</w:t>
            </w:r>
          </w:p>
        </w:tc>
        <w:tc>
          <w:tcPr>
            <w:tcW w:w="2835" w:type="dxa"/>
          </w:tcPr>
          <w:p w14:paraId="4B2DFFC3" w14:textId="334C0C61" w:rsidR="008E53F7" w:rsidRDefault="001A55E0" w:rsidP="001A55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 2</w:t>
            </w:r>
          </w:p>
        </w:tc>
        <w:tc>
          <w:tcPr>
            <w:tcW w:w="2015" w:type="dxa"/>
          </w:tcPr>
          <w:p w14:paraId="3EB9AA71" w14:textId="3CFE44E4" w:rsidR="008E53F7" w:rsidRDefault="001A55E0" w:rsidP="001A55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Lg</w:t>
            </w:r>
            <w:proofErr w:type="spellEnd"/>
          </w:p>
        </w:tc>
      </w:tr>
    </w:tbl>
    <w:p w14:paraId="4EAB8962" w14:textId="48201A71" w:rsidR="008E53F7" w:rsidRDefault="008E53F7" w:rsidP="00A40CFF"/>
    <w:p w14:paraId="07D55958" w14:textId="7BD3596C" w:rsidR="00A40CFF" w:rsidRDefault="000509EC" w:rsidP="00075EAC">
      <w:pPr>
        <w:pStyle w:val="Geenafstand"/>
      </w:pPr>
      <w:r>
        <w:t xml:space="preserve">Rekenregels </w:t>
      </w:r>
      <w:r w:rsidR="00337744">
        <w:t>logaritmen:</w:t>
      </w:r>
      <w:r w:rsidR="00337744">
        <w:tab/>
      </w:r>
      <w:r w:rsidR="00337744">
        <w:tab/>
      </w:r>
      <w:r w:rsidR="00337744">
        <w:tab/>
      </w:r>
      <w:r w:rsidR="00337744">
        <w:tab/>
      </w:r>
      <w:r w:rsidR="00337744">
        <w:tab/>
      </w:r>
      <w:r w:rsidR="00337744">
        <w:tab/>
        <w:t>Oefeningen logaritmen:</w:t>
      </w:r>
    </w:p>
    <w:p w14:paraId="5429C14F" w14:textId="34B237E5" w:rsidR="00B04C28" w:rsidRPr="00915BE5" w:rsidRDefault="000C1E7B" w:rsidP="00915BE5">
      <w:pPr>
        <w:pStyle w:val="Lijstalinea"/>
        <w:numPr>
          <w:ilvl w:val="0"/>
          <w:numId w:val="91"/>
        </w:numPr>
        <w:rPr>
          <w:lang w:val="fr-FR"/>
        </w:rPr>
      </w:pPr>
      <w:r w:rsidRPr="000C1E7B">
        <w:drawing>
          <wp:anchor distT="0" distB="0" distL="114300" distR="114300" simplePos="0" relativeHeight="251708416" behindDoc="1" locked="0" layoutInCell="1" allowOverlap="1" wp14:anchorId="5866EBE9" wp14:editId="7406ED89">
            <wp:simplePos x="0" y="0"/>
            <wp:positionH relativeFrom="column">
              <wp:posOffset>3858260</wp:posOffset>
            </wp:positionH>
            <wp:positionV relativeFrom="paragraph">
              <wp:posOffset>5080</wp:posOffset>
            </wp:positionV>
            <wp:extent cx="2273300" cy="1821510"/>
            <wp:effectExtent l="0" t="0" r="0" b="0"/>
            <wp:wrapTight wrapText="bothSides">
              <wp:wrapPolygon edited="0">
                <wp:start x="0" y="0"/>
                <wp:lineTo x="0" y="21464"/>
                <wp:lineTo x="21359" y="21464"/>
                <wp:lineTo x="21359" y="0"/>
                <wp:lineTo x="0" y="0"/>
              </wp:wrapPolygon>
            </wp:wrapTight>
            <wp:docPr id="1122012332" name="Afbeelding 1" descr="Afbeelding met tekst, ontvangst, Lettertype, wi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12332" name="Afbeelding 1" descr="Afbeelding met tekst, ontvangst, Lettertype, wit&#10;&#10;Automatisch gegenereerde beschrijvi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82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37744" w:rsidRPr="00915BE5">
        <w:rPr>
          <w:lang w:val="fr-FR"/>
        </w:rPr>
        <w:t>Log</w:t>
      </w:r>
      <w:r w:rsidR="00337744" w:rsidRPr="00915BE5">
        <w:rPr>
          <w:vertAlign w:val="subscript"/>
          <w:lang w:val="fr-FR"/>
        </w:rPr>
        <w:t>a</w:t>
      </w:r>
      <w:proofErr w:type="spellEnd"/>
      <w:r w:rsidR="00337744" w:rsidRPr="00915BE5">
        <w:rPr>
          <w:lang w:val="fr-FR"/>
        </w:rPr>
        <w:t xml:space="preserve"> (x * y)</w:t>
      </w:r>
      <w:r w:rsidR="00915BE5" w:rsidRPr="00915BE5">
        <w:rPr>
          <w:lang w:val="fr-FR"/>
        </w:rPr>
        <w:tab/>
      </w:r>
      <w:r w:rsidR="00337744" w:rsidRPr="00915BE5">
        <w:rPr>
          <w:lang w:val="fr-FR"/>
        </w:rPr>
        <w:t xml:space="preserve"> </w:t>
      </w:r>
      <w:r w:rsidR="006D7CCB" w:rsidRPr="00915BE5">
        <w:rPr>
          <w:lang w:val="fr-FR"/>
        </w:rPr>
        <w:t>=</w:t>
      </w:r>
      <w:r w:rsidR="006D7CCB" w:rsidRPr="00915BE5">
        <w:rPr>
          <w:lang w:val="fr-FR"/>
        </w:rPr>
        <w:tab/>
      </w:r>
      <w:proofErr w:type="spellStart"/>
      <w:r w:rsidR="006D7CCB" w:rsidRPr="00915BE5">
        <w:rPr>
          <w:lang w:val="fr-FR"/>
        </w:rPr>
        <w:t>Log</w:t>
      </w:r>
      <w:r w:rsidR="006D7CCB" w:rsidRPr="00915BE5">
        <w:rPr>
          <w:vertAlign w:val="subscript"/>
          <w:lang w:val="fr-FR"/>
        </w:rPr>
        <w:t>a</w:t>
      </w:r>
      <w:proofErr w:type="spellEnd"/>
      <w:r w:rsidR="006D7CCB" w:rsidRPr="00915BE5">
        <w:rPr>
          <w:lang w:val="fr-FR"/>
        </w:rPr>
        <w:t xml:space="preserve"> (x) + </w:t>
      </w:r>
      <w:proofErr w:type="spellStart"/>
      <w:r w:rsidR="006D7CCB" w:rsidRPr="00915BE5">
        <w:rPr>
          <w:lang w:val="fr-FR"/>
        </w:rPr>
        <w:t>log</w:t>
      </w:r>
      <w:r w:rsidR="006D7CCB" w:rsidRPr="00915BE5">
        <w:rPr>
          <w:vertAlign w:val="subscript"/>
          <w:lang w:val="fr-FR"/>
        </w:rPr>
        <w:t>a</w:t>
      </w:r>
      <w:proofErr w:type="spellEnd"/>
      <w:r w:rsidR="006D7CCB" w:rsidRPr="00915BE5">
        <w:rPr>
          <w:lang w:val="fr-FR"/>
        </w:rPr>
        <w:t xml:space="preserve"> (y)</w:t>
      </w:r>
    </w:p>
    <w:p w14:paraId="446C1091" w14:textId="05D4183B" w:rsidR="00DA3A28" w:rsidRPr="00915BE5" w:rsidRDefault="00DA3A28" w:rsidP="00915BE5">
      <w:pPr>
        <w:pStyle w:val="Lijstalinea"/>
        <w:numPr>
          <w:ilvl w:val="0"/>
          <w:numId w:val="91"/>
        </w:numPr>
        <w:rPr>
          <w:lang w:val="fr-FR"/>
        </w:rPr>
      </w:pPr>
      <w:proofErr w:type="spellStart"/>
      <w:r w:rsidRPr="00915BE5">
        <w:rPr>
          <w:lang w:val="fr-FR"/>
        </w:rPr>
        <w:t>Log</w:t>
      </w:r>
      <w:r w:rsidRPr="00915BE5">
        <w:rPr>
          <w:vertAlign w:val="subscript"/>
          <w:lang w:val="fr-FR"/>
        </w:rPr>
        <w:t>a</w:t>
      </w:r>
      <w:proofErr w:type="spellEnd"/>
      <w:r w:rsidRPr="00915BE5">
        <w:rPr>
          <w:lang w:val="fr-FR"/>
        </w:rPr>
        <w:t xml:space="preserve"> (x </w:t>
      </w:r>
      <w:r w:rsidRPr="00915BE5">
        <w:rPr>
          <w:lang w:val="fr-FR"/>
        </w:rPr>
        <w:t>/</w:t>
      </w:r>
      <w:r w:rsidRPr="00915BE5">
        <w:rPr>
          <w:lang w:val="fr-FR"/>
        </w:rPr>
        <w:t xml:space="preserve"> y) </w:t>
      </w:r>
      <w:r w:rsidR="00915BE5" w:rsidRPr="00915BE5">
        <w:rPr>
          <w:lang w:val="fr-FR"/>
        </w:rPr>
        <w:tab/>
        <w:t xml:space="preserve"> </w:t>
      </w:r>
      <w:r w:rsidRPr="00915BE5">
        <w:rPr>
          <w:lang w:val="fr-FR"/>
        </w:rPr>
        <w:t>=</w:t>
      </w:r>
      <w:r w:rsidRPr="00915BE5">
        <w:rPr>
          <w:lang w:val="fr-FR"/>
        </w:rPr>
        <w:tab/>
      </w:r>
      <w:proofErr w:type="spellStart"/>
      <w:r w:rsidRPr="00915BE5">
        <w:rPr>
          <w:lang w:val="fr-FR"/>
        </w:rPr>
        <w:t>Log</w:t>
      </w:r>
      <w:r w:rsidRPr="00915BE5">
        <w:rPr>
          <w:vertAlign w:val="subscript"/>
          <w:lang w:val="fr-FR"/>
        </w:rPr>
        <w:t>a</w:t>
      </w:r>
      <w:proofErr w:type="spellEnd"/>
      <w:r w:rsidRPr="00915BE5">
        <w:rPr>
          <w:lang w:val="fr-FR"/>
        </w:rPr>
        <w:t xml:space="preserve"> (x) </w:t>
      </w:r>
      <w:r w:rsidRPr="00915BE5">
        <w:rPr>
          <w:lang w:val="fr-FR"/>
        </w:rPr>
        <w:t>-</w:t>
      </w:r>
      <w:r w:rsidRPr="00915BE5">
        <w:rPr>
          <w:lang w:val="fr-FR"/>
        </w:rPr>
        <w:t xml:space="preserve"> </w:t>
      </w:r>
      <w:proofErr w:type="spellStart"/>
      <w:r w:rsidRPr="00915BE5">
        <w:rPr>
          <w:lang w:val="fr-FR"/>
        </w:rPr>
        <w:t>log</w:t>
      </w:r>
      <w:r w:rsidRPr="00915BE5">
        <w:rPr>
          <w:vertAlign w:val="subscript"/>
          <w:lang w:val="fr-FR"/>
        </w:rPr>
        <w:t>a</w:t>
      </w:r>
      <w:proofErr w:type="spellEnd"/>
      <w:r w:rsidRPr="00915BE5">
        <w:rPr>
          <w:lang w:val="fr-FR"/>
        </w:rPr>
        <w:t xml:space="preserve"> (y)</w:t>
      </w:r>
    </w:p>
    <w:p w14:paraId="02427943" w14:textId="67536845" w:rsidR="00DA3A28" w:rsidRPr="00915BE5" w:rsidRDefault="00DA3A28" w:rsidP="00915BE5">
      <w:pPr>
        <w:pStyle w:val="Lijstalinea"/>
        <w:numPr>
          <w:ilvl w:val="0"/>
          <w:numId w:val="91"/>
        </w:numPr>
        <w:rPr>
          <w:lang w:val="fr-FR"/>
        </w:rPr>
      </w:pPr>
      <w:proofErr w:type="spellStart"/>
      <w:r w:rsidRPr="00915BE5">
        <w:rPr>
          <w:lang w:val="fr-FR"/>
        </w:rPr>
        <w:t>Log</w:t>
      </w:r>
      <w:r w:rsidRPr="00915BE5">
        <w:rPr>
          <w:vertAlign w:val="subscript"/>
          <w:lang w:val="fr-FR"/>
        </w:rPr>
        <w:t>a</w:t>
      </w:r>
      <w:proofErr w:type="spellEnd"/>
      <w:r w:rsidRPr="00915BE5">
        <w:rPr>
          <w:lang w:val="fr-FR"/>
        </w:rPr>
        <w:t xml:space="preserve"> (</w:t>
      </w:r>
      <w:proofErr w:type="spellStart"/>
      <w:r w:rsidRPr="00915BE5">
        <w:rPr>
          <w:lang w:val="fr-FR"/>
        </w:rPr>
        <w:t>x</w:t>
      </w:r>
      <w:r w:rsidR="008F7B4A" w:rsidRPr="00915BE5">
        <w:rPr>
          <w:vertAlign w:val="superscript"/>
          <w:lang w:val="fr-FR"/>
        </w:rPr>
        <w:t>y</w:t>
      </w:r>
      <w:proofErr w:type="spellEnd"/>
      <w:r w:rsidRPr="00915BE5">
        <w:rPr>
          <w:lang w:val="fr-FR"/>
        </w:rPr>
        <w:t xml:space="preserve">) </w:t>
      </w:r>
      <w:r w:rsidR="00915BE5" w:rsidRPr="00915BE5">
        <w:rPr>
          <w:lang w:val="fr-FR"/>
        </w:rPr>
        <w:tab/>
        <w:t xml:space="preserve"> </w:t>
      </w:r>
      <w:r w:rsidRPr="00915BE5">
        <w:rPr>
          <w:lang w:val="fr-FR"/>
        </w:rPr>
        <w:t>=</w:t>
      </w:r>
      <w:r w:rsidRPr="00915BE5">
        <w:rPr>
          <w:lang w:val="fr-FR"/>
        </w:rPr>
        <w:tab/>
      </w:r>
      <w:r w:rsidR="00915BE5" w:rsidRPr="00915BE5">
        <w:rPr>
          <w:lang w:val="fr-FR"/>
        </w:rPr>
        <w:t xml:space="preserve">y * </w:t>
      </w:r>
      <w:proofErr w:type="spellStart"/>
      <w:r w:rsidRPr="00915BE5">
        <w:rPr>
          <w:lang w:val="fr-FR"/>
        </w:rPr>
        <w:t>Log</w:t>
      </w:r>
      <w:r w:rsidRPr="00915BE5">
        <w:rPr>
          <w:vertAlign w:val="subscript"/>
          <w:lang w:val="fr-FR"/>
        </w:rPr>
        <w:t>a</w:t>
      </w:r>
      <w:proofErr w:type="spellEnd"/>
      <w:r w:rsidRPr="00915BE5">
        <w:rPr>
          <w:lang w:val="fr-FR"/>
        </w:rPr>
        <w:t xml:space="preserve"> (x) </w:t>
      </w:r>
    </w:p>
    <w:p w14:paraId="1634E7C8" w14:textId="2480413C" w:rsidR="00DA3A28" w:rsidRPr="00915BE5" w:rsidRDefault="00DA3A28" w:rsidP="00915BE5">
      <w:pPr>
        <w:pStyle w:val="Lijstalinea"/>
        <w:numPr>
          <w:ilvl w:val="0"/>
          <w:numId w:val="91"/>
        </w:numPr>
        <w:rPr>
          <w:lang w:val="fr-FR"/>
        </w:rPr>
      </w:pPr>
      <w:proofErr w:type="spellStart"/>
      <w:r w:rsidRPr="00915BE5">
        <w:rPr>
          <w:lang w:val="fr-FR"/>
        </w:rPr>
        <w:t>Log</w:t>
      </w:r>
      <w:r w:rsidRPr="00915BE5">
        <w:rPr>
          <w:vertAlign w:val="subscript"/>
          <w:lang w:val="fr-FR"/>
        </w:rPr>
        <w:t>a</w:t>
      </w:r>
      <w:proofErr w:type="spellEnd"/>
      <w:r w:rsidRPr="00915BE5">
        <w:rPr>
          <w:lang w:val="fr-FR"/>
        </w:rPr>
        <w:t xml:space="preserve"> (</w:t>
      </w:r>
      <w:r w:rsidR="00915BE5" w:rsidRPr="00915BE5">
        <w:rPr>
          <w:lang w:val="fr-FR"/>
        </w:rPr>
        <w:t>a)*</w:t>
      </w:r>
      <w:r w:rsidRPr="00915BE5">
        <w:rPr>
          <w:lang w:val="fr-FR"/>
        </w:rPr>
        <w:t xml:space="preserve"> </w:t>
      </w:r>
      <w:r w:rsidR="00915BE5" w:rsidRPr="00915BE5">
        <w:rPr>
          <w:lang w:val="fr-FR"/>
        </w:rPr>
        <w:tab/>
        <w:t xml:space="preserve"> </w:t>
      </w:r>
      <w:r w:rsidRPr="00915BE5">
        <w:rPr>
          <w:lang w:val="fr-FR"/>
        </w:rPr>
        <w:t>=</w:t>
      </w:r>
      <w:r w:rsidRPr="00915BE5">
        <w:rPr>
          <w:lang w:val="fr-FR"/>
        </w:rPr>
        <w:tab/>
      </w:r>
      <w:r w:rsidR="00915BE5" w:rsidRPr="00915BE5">
        <w:rPr>
          <w:lang w:val="fr-FR"/>
        </w:rPr>
        <w:t>1</w:t>
      </w:r>
    </w:p>
    <w:p w14:paraId="128A44EB" w14:textId="3AC25120" w:rsidR="00DA3A28" w:rsidRPr="00915BE5" w:rsidRDefault="00DA3A28" w:rsidP="00915BE5">
      <w:pPr>
        <w:pStyle w:val="Lijstalinea"/>
        <w:numPr>
          <w:ilvl w:val="0"/>
          <w:numId w:val="91"/>
        </w:numPr>
        <w:rPr>
          <w:lang w:val="fr-FR"/>
        </w:rPr>
      </w:pPr>
      <w:r w:rsidRPr="00915BE5">
        <w:rPr>
          <w:lang w:val="fr-FR"/>
        </w:rPr>
        <w:t>(</w:t>
      </w:r>
      <m:oMath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loga (b)</m:t>
            </m:r>
          </m:num>
          <m:den>
            <m:r>
              <w:rPr>
                <w:rFonts w:ascii="Cambria Math" w:hAnsi="Cambria Math"/>
                <w:lang w:val="fr-FR"/>
              </w:rPr>
              <m:t>loga (c)</m:t>
            </m:r>
          </m:den>
        </m:f>
      </m:oMath>
      <w:r w:rsidRPr="00915BE5">
        <w:rPr>
          <w:lang w:val="fr-FR"/>
        </w:rPr>
        <w:t xml:space="preserve">) </w:t>
      </w:r>
      <w:r w:rsidR="00915BE5" w:rsidRPr="00915BE5">
        <w:rPr>
          <w:lang w:val="fr-FR"/>
        </w:rPr>
        <w:tab/>
        <w:t xml:space="preserve"> </w:t>
      </w:r>
      <w:r w:rsidRPr="00915BE5">
        <w:rPr>
          <w:lang w:val="fr-FR"/>
        </w:rPr>
        <w:t>=</w:t>
      </w:r>
      <w:r w:rsidRPr="00915BE5">
        <w:rPr>
          <w:lang w:val="fr-FR"/>
        </w:rPr>
        <w:tab/>
      </w:r>
      <w:proofErr w:type="spellStart"/>
      <w:r w:rsidR="0062656B">
        <w:rPr>
          <w:lang w:val="fr-FR"/>
        </w:rPr>
        <w:t>log</w:t>
      </w:r>
      <w:r w:rsidR="0062656B" w:rsidRPr="0062656B">
        <w:rPr>
          <w:vertAlign w:val="subscript"/>
          <w:lang w:val="fr-FR"/>
        </w:rPr>
        <w:t>c</w:t>
      </w:r>
      <w:proofErr w:type="spellEnd"/>
      <w:r w:rsidR="0062656B" w:rsidRPr="0062656B">
        <w:rPr>
          <w:vertAlign w:val="subscript"/>
          <w:lang w:val="fr-FR"/>
        </w:rPr>
        <w:t xml:space="preserve"> </w:t>
      </w:r>
      <w:r w:rsidR="0062656B">
        <w:rPr>
          <w:lang w:val="fr-FR"/>
        </w:rPr>
        <w:t>(b)</w:t>
      </w:r>
    </w:p>
    <w:p w14:paraId="59D43194" w14:textId="77777777" w:rsidR="00A40CFF" w:rsidRPr="006D7CCB" w:rsidRDefault="00A40CFF" w:rsidP="00A40CFF">
      <w:pPr>
        <w:rPr>
          <w:lang w:val="fr-FR"/>
        </w:rPr>
      </w:pPr>
    </w:p>
    <w:p w14:paraId="6AB198D4" w14:textId="77777777" w:rsidR="00A40CFF" w:rsidRPr="006D7CCB" w:rsidRDefault="00A40CFF" w:rsidP="00A40CFF">
      <w:pPr>
        <w:rPr>
          <w:lang w:val="fr-FR"/>
        </w:rPr>
      </w:pPr>
    </w:p>
    <w:p w14:paraId="68DD8EEC" w14:textId="77777777" w:rsidR="00A40CFF" w:rsidRPr="006D7CCB" w:rsidRDefault="00A40CFF" w:rsidP="00A40CFF">
      <w:pPr>
        <w:rPr>
          <w:lang w:val="fr-FR"/>
        </w:rPr>
      </w:pPr>
    </w:p>
    <w:p w14:paraId="7EC364C0" w14:textId="77777777" w:rsidR="00A40CFF" w:rsidRPr="006D7CCB" w:rsidRDefault="00A40CFF" w:rsidP="00A40CFF">
      <w:pPr>
        <w:rPr>
          <w:lang w:val="fr-FR"/>
        </w:rPr>
      </w:pPr>
    </w:p>
    <w:p w14:paraId="10695C5C" w14:textId="34DCBCBB" w:rsidR="00A40CFF" w:rsidRDefault="00321B18" w:rsidP="00700487">
      <w:pPr>
        <w:pStyle w:val="Kop1"/>
      </w:pPr>
      <w:proofErr w:type="spellStart"/>
      <w:r>
        <w:rPr>
          <w:lang w:val="fr-FR"/>
        </w:rPr>
        <w:lastRenderedPageBreak/>
        <w:t>Hoofdstuk</w:t>
      </w:r>
      <w:proofErr w:type="spellEnd"/>
      <w:r>
        <w:rPr>
          <w:lang w:val="fr-FR"/>
        </w:rPr>
        <w:t xml:space="preserve"> 10: </w:t>
      </w:r>
      <w:r w:rsidR="00700487">
        <w:t>Bijzondere functies</w:t>
      </w:r>
    </w:p>
    <w:p w14:paraId="1BC47529" w14:textId="45D22F03" w:rsidR="00CC0B77" w:rsidRPr="00CC0B77" w:rsidRDefault="00CC0B77" w:rsidP="00CC0B77">
      <w:pPr>
        <w:pStyle w:val="Kop2"/>
        <w:rPr>
          <w:lang w:val="de-DE"/>
        </w:rPr>
      </w:pPr>
      <w:r w:rsidRPr="00CC0B77">
        <w:rPr>
          <w:lang w:val="de-DE"/>
        </w:rPr>
        <w:t xml:space="preserve">Absolute </w:t>
      </w:r>
      <w:proofErr w:type="spellStart"/>
      <w:r w:rsidRPr="00CC0B77">
        <w:rPr>
          <w:lang w:val="de-DE"/>
        </w:rPr>
        <w:t>w</w:t>
      </w:r>
      <w:r>
        <w:rPr>
          <w:lang w:val="de-DE"/>
        </w:rPr>
        <w:t>aarde</w:t>
      </w:r>
      <w:proofErr w:type="spellEnd"/>
    </w:p>
    <w:p w14:paraId="44FFD633" w14:textId="5F207212" w:rsidR="00700487" w:rsidRPr="00CC0B77" w:rsidRDefault="00753BFE" w:rsidP="00CC0B77">
      <w:pPr>
        <w:pStyle w:val="Geenafstand"/>
        <w:rPr>
          <w:lang w:val="de-DE"/>
        </w:rPr>
      </w:pPr>
      <w:proofErr w:type="spellStart"/>
      <w:r w:rsidRPr="00CC0B77">
        <w:rPr>
          <w:lang w:val="de-DE"/>
        </w:rPr>
        <w:t>Definitie</w:t>
      </w:r>
      <w:proofErr w:type="spellEnd"/>
      <w:r w:rsidR="00CC0B77" w:rsidRPr="00CC0B77">
        <w:rPr>
          <w:lang w:val="de-DE"/>
        </w:rPr>
        <w:t xml:space="preserve"> absolute </w:t>
      </w:r>
      <w:proofErr w:type="spellStart"/>
      <w:r w:rsidR="00CC0B77" w:rsidRPr="00CC0B77">
        <w:rPr>
          <w:lang w:val="de-DE"/>
        </w:rPr>
        <w:t>waarde</w:t>
      </w:r>
      <w:proofErr w:type="spellEnd"/>
      <w:r w:rsidRPr="00CC0B77">
        <w:rPr>
          <w:lang w:val="de-DE"/>
        </w:rPr>
        <w:t xml:space="preserve">: </w:t>
      </w:r>
    </w:p>
    <w:p w14:paraId="44445852" w14:textId="3EF18FEE" w:rsidR="00753BFE" w:rsidRDefault="00753BFE" w:rsidP="00700487">
      <w:r>
        <w:t xml:space="preserve">De </w:t>
      </w:r>
      <w:r w:rsidRPr="00CC0B77">
        <w:rPr>
          <w:b/>
          <w:bCs/>
        </w:rPr>
        <w:t>absolute waarde</w:t>
      </w:r>
      <w:r>
        <w:t xml:space="preserve"> functie is de fun</w:t>
      </w:r>
      <w:r w:rsidR="00F3021F">
        <w:t>ctie met als functievoorschrift</w:t>
      </w:r>
      <w:r w:rsidR="00CC0B77">
        <w:t>.</w:t>
      </w:r>
    </w:p>
    <w:p w14:paraId="51581B80" w14:textId="5416DFB0" w:rsidR="00CC0B77" w:rsidRDefault="00127BA3" w:rsidP="00700487">
      <w:r w:rsidRPr="00B831E0">
        <w:drawing>
          <wp:anchor distT="0" distB="0" distL="114300" distR="114300" simplePos="0" relativeHeight="251709440" behindDoc="1" locked="0" layoutInCell="1" allowOverlap="1" wp14:anchorId="569128C4" wp14:editId="0798210F">
            <wp:simplePos x="0" y="0"/>
            <wp:positionH relativeFrom="column">
              <wp:posOffset>4194810</wp:posOffset>
            </wp:positionH>
            <wp:positionV relativeFrom="paragraph">
              <wp:posOffset>373380</wp:posOffset>
            </wp:positionV>
            <wp:extent cx="1790700" cy="1658620"/>
            <wp:effectExtent l="19050" t="19050" r="0" b="0"/>
            <wp:wrapTight wrapText="bothSides">
              <wp:wrapPolygon edited="0">
                <wp:start x="-230" y="-248"/>
                <wp:lineTo x="-230" y="21583"/>
                <wp:lineTo x="21600" y="21583"/>
                <wp:lineTo x="21600" y="-248"/>
                <wp:lineTo x="-230" y="-248"/>
              </wp:wrapPolygon>
            </wp:wrapTight>
            <wp:docPr id="1861744360" name="Afbeelding 1" descr="Afbeelding met lijn, origami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44360" name="Afbeelding 1" descr="Afbeelding met lijn, origami&#10;&#10;Automatisch gegenereerde beschrijvi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658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0B77" w:rsidRPr="00CC0B77">
        <w:drawing>
          <wp:inline distT="0" distB="0" distL="0" distR="0" wp14:anchorId="295287C0" wp14:editId="55EC2395">
            <wp:extent cx="3650296" cy="434378"/>
            <wp:effectExtent l="0" t="0" r="7620" b="3810"/>
            <wp:docPr id="6081323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323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B3CA" w14:textId="1A8DFC5B" w:rsidR="00CC0B77" w:rsidRDefault="00CC0B77" w:rsidP="00700487"/>
    <w:p w14:paraId="0EC5D487" w14:textId="50647735" w:rsidR="00CC0B77" w:rsidRDefault="00CC0B77" w:rsidP="00CC0B77">
      <w:pPr>
        <w:pStyle w:val="Geenafstand"/>
      </w:pPr>
      <w:r>
        <w:t>Eigenschappen absolute waarde:</w:t>
      </w:r>
    </w:p>
    <w:p w14:paraId="3A3A4D61" w14:textId="64512DF2" w:rsidR="00CC0B77" w:rsidRDefault="00CC0B77" w:rsidP="00CC0B77">
      <w:r>
        <w:t>Domein</w:t>
      </w:r>
      <w:r w:rsidR="009800F9">
        <w:t>(</w:t>
      </w:r>
      <w:proofErr w:type="spellStart"/>
      <w:r w:rsidR="009800F9">
        <w:t>abs</w:t>
      </w:r>
      <w:proofErr w:type="spellEnd"/>
      <w:r w:rsidR="009800F9">
        <w:t xml:space="preserve">) = </w:t>
      </w:r>
      <w:r w:rsidR="009800F9">
        <w:tab/>
        <w:t>R</w:t>
      </w:r>
      <w:r w:rsidR="00B831E0" w:rsidRPr="00B831E0">
        <w:rPr>
          <w:noProof/>
        </w:rPr>
        <w:t xml:space="preserve"> </w:t>
      </w:r>
    </w:p>
    <w:p w14:paraId="5232010D" w14:textId="250B4FFD" w:rsidR="009800F9" w:rsidRDefault="009800F9" w:rsidP="00CC0B77">
      <w:r>
        <w:t>Beeld (</w:t>
      </w:r>
      <w:proofErr w:type="spellStart"/>
      <w:r>
        <w:t>abs</w:t>
      </w:r>
      <w:proofErr w:type="spellEnd"/>
      <w:r>
        <w:t xml:space="preserve">) = </w:t>
      </w:r>
      <w:r>
        <w:tab/>
      </w:r>
      <w:r>
        <w:tab/>
        <w:t>R+</w:t>
      </w:r>
    </w:p>
    <w:p w14:paraId="611D4AD5" w14:textId="77777777" w:rsidR="009800F9" w:rsidRDefault="009800F9" w:rsidP="00CC0B77"/>
    <w:p w14:paraId="3740299C" w14:textId="00CAB24E" w:rsidR="009800F9" w:rsidRDefault="009800F9" w:rsidP="009800F9">
      <w:pPr>
        <w:pStyle w:val="Geenafstand"/>
      </w:pPr>
      <w:r>
        <w:t xml:space="preserve">Voorbeeld absolute waarde: </w:t>
      </w:r>
    </w:p>
    <w:p w14:paraId="241E982D" w14:textId="128F89DE" w:rsidR="009800F9" w:rsidRPr="000F7C2D" w:rsidRDefault="009800F9" w:rsidP="00CC0B77">
      <w:pPr>
        <w:rPr>
          <w:lang w:val="de-DE"/>
        </w:rPr>
      </w:pPr>
      <w:proofErr w:type="spellStart"/>
      <w:r w:rsidRPr="000F7C2D">
        <w:rPr>
          <w:lang w:val="de-DE"/>
        </w:rPr>
        <w:t>abs</w:t>
      </w:r>
      <w:proofErr w:type="spellEnd"/>
      <w:r w:rsidRPr="000F7C2D">
        <w:rPr>
          <w:lang w:val="de-DE"/>
        </w:rPr>
        <w:t>(7) = 7</w:t>
      </w:r>
    </w:p>
    <w:p w14:paraId="0F132A4F" w14:textId="58CB183B" w:rsidR="009800F9" w:rsidRPr="000F7C2D" w:rsidRDefault="009800F9" w:rsidP="00CC0B77">
      <w:pPr>
        <w:rPr>
          <w:lang w:val="de-DE"/>
        </w:rPr>
      </w:pPr>
      <w:proofErr w:type="spellStart"/>
      <w:r w:rsidRPr="000F7C2D">
        <w:rPr>
          <w:lang w:val="de-DE"/>
        </w:rPr>
        <w:t>abs</w:t>
      </w:r>
      <w:proofErr w:type="spellEnd"/>
      <w:r w:rsidRPr="000F7C2D">
        <w:rPr>
          <w:lang w:val="de-DE"/>
        </w:rPr>
        <w:t>(-13) = 13</w:t>
      </w:r>
    </w:p>
    <w:p w14:paraId="10150C8F" w14:textId="130D071F" w:rsidR="009800F9" w:rsidRPr="000F7C2D" w:rsidRDefault="000F7C2D" w:rsidP="000F7C2D">
      <w:pPr>
        <w:pStyle w:val="Kop2"/>
        <w:rPr>
          <w:lang w:val="de-DE"/>
        </w:rPr>
      </w:pPr>
      <w:r w:rsidRPr="000F7C2D">
        <w:rPr>
          <w:lang w:val="de-DE"/>
        </w:rPr>
        <w:t xml:space="preserve">Floor en </w:t>
      </w:r>
      <w:proofErr w:type="spellStart"/>
      <w:r>
        <w:rPr>
          <w:lang w:val="de-DE"/>
        </w:rPr>
        <w:t>ceiling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functie</w:t>
      </w:r>
      <w:proofErr w:type="spellEnd"/>
      <w:r>
        <w:rPr>
          <w:lang w:val="de-DE"/>
        </w:rPr>
        <w:t xml:space="preserve">: </w:t>
      </w:r>
    </w:p>
    <w:p w14:paraId="377CFDA8" w14:textId="6A730216" w:rsidR="00CC0B77" w:rsidRPr="000F7C2D" w:rsidRDefault="00561EB0" w:rsidP="00561EB0">
      <w:pPr>
        <w:pStyle w:val="Kop3"/>
        <w:rPr>
          <w:lang w:val="de-DE"/>
        </w:rPr>
      </w:pPr>
      <w:r>
        <w:rPr>
          <w:lang w:val="de-DE"/>
        </w:rPr>
        <w:t>Floor</w:t>
      </w:r>
    </w:p>
    <w:p w14:paraId="4AE29075" w14:textId="52345ACF" w:rsidR="00561EB0" w:rsidRPr="00CC0B77" w:rsidRDefault="00561EB0" w:rsidP="00561EB0">
      <w:pPr>
        <w:pStyle w:val="Geenafstand"/>
        <w:rPr>
          <w:lang w:val="de-DE"/>
        </w:rPr>
      </w:pPr>
      <w:proofErr w:type="spellStart"/>
      <w:r w:rsidRPr="00CC0B77">
        <w:rPr>
          <w:lang w:val="de-DE"/>
        </w:rPr>
        <w:t>Definitie</w:t>
      </w:r>
      <w:proofErr w:type="spellEnd"/>
      <w:r w:rsidRPr="00CC0B77">
        <w:rPr>
          <w:lang w:val="de-DE"/>
        </w:rPr>
        <w:t xml:space="preserve">: </w:t>
      </w:r>
    </w:p>
    <w:p w14:paraId="6F0E7CE0" w14:textId="6A4E260B" w:rsidR="00561EB0" w:rsidRDefault="000B5038" w:rsidP="000B5038">
      <w:pPr>
        <w:jc w:val="left"/>
      </w:pPr>
      <w:r>
        <w:t xml:space="preserve">De </w:t>
      </w:r>
      <w:r w:rsidRPr="00631DB6">
        <w:rPr>
          <w:b/>
          <w:bCs/>
        </w:rPr>
        <w:t>floor-functie</w:t>
      </w:r>
      <w:r>
        <w:t xml:space="preserve"> is de functie met functievoorschrift:</w:t>
      </w:r>
      <w:r w:rsidR="00561EB0" w:rsidRPr="00CC0B77">
        <w:drawing>
          <wp:inline distT="0" distB="0" distL="0" distR="0" wp14:anchorId="2320E1EC" wp14:editId="3B7275FB">
            <wp:extent cx="4576246" cy="292100"/>
            <wp:effectExtent l="0" t="0" r="0" b="0"/>
            <wp:docPr id="37125637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56373" name="Afbeelding 1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490" cy="29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871A" w14:textId="33817CAB" w:rsidR="00561EB0" w:rsidRDefault="00B831E0" w:rsidP="00561EB0">
      <w:pPr>
        <w:pStyle w:val="Geenafstand"/>
      </w:pPr>
      <w:r w:rsidRPr="00B831E0">
        <w:drawing>
          <wp:anchor distT="0" distB="0" distL="114300" distR="114300" simplePos="0" relativeHeight="251710464" behindDoc="1" locked="0" layoutInCell="1" allowOverlap="1" wp14:anchorId="5A395826" wp14:editId="16C90DD8">
            <wp:simplePos x="0" y="0"/>
            <wp:positionH relativeFrom="column">
              <wp:posOffset>3794760</wp:posOffset>
            </wp:positionH>
            <wp:positionV relativeFrom="paragraph">
              <wp:posOffset>27305</wp:posOffset>
            </wp:positionV>
            <wp:extent cx="2324100" cy="1828800"/>
            <wp:effectExtent l="19050" t="19050" r="0" b="0"/>
            <wp:wrapTight wrapText="bothSides">
              <wp:wrapPolygon edited="0">
                <wp:start x="-177" y="-225"/>
                <wp:lineTo x="-177" y="21600"/>
                <wp:lineTo x="21600" y="21600"/>
                <wp:lineTo x="21600" y="-225"/>
                <wp:lineTo x="-177" y="-225"/>
              </wp:wrapPolygon>
            </wp:wrapTight>
            <wp:docPr id="165388759" name="Afbeelding 1" descr="Afbeelding met lijn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8759" name="Afbeelding 1" descr="Afbeelding met lijn, diagram&#10;&#10;Automatisch gegenereerde beschrijvi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82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561EB0">
        <w:t>Eigenschappen:</w:t>
      </w:r>
    </w:p>
    <w:p w14:paraId="4920AF4F" w14:textId="0D8F56F2" w:rsidR="00561EB0" w:rsidRDefault="00561EB0" w:rsidP="00561EB0">
      <w:r>
        <w:t>Domein(</w:t>
      </w:r>
      <w:r w:rsidR="000B5038">
        <w:t>floor</w:t>
      </w:r>
      <w:r>
        <w:t xml:space="preserve">) = </w:t>
      </w:r>
      <w:r>
        <w:tab/>
        <w:t>R</w:t>
      </w:r>
    </w:p>
    <w:p w14:paraId="05F252C1" w14:textId="149034A9" w:rsidR="00561EB0" w:rsidRDefault="00561EB0" w:rsidP="00561EB0">
      <w:r>
        <w:t>Beeld (</w:t>
      </w:r>
      <w:r w:rsidR="000B5038">
        <w:t>floor</w:t>
      </w:r>
      <w:r>
        <w:t xml:space="preserve">) = </w:t>
      </w:r>
      <w:r>
        <w:tab/>
      </w:r>
      <w:r w:rsidR="000B5038">
        <w:t>Z</w:t>
      </w:r>
    </w:p>
    <w:p w14:paraId="3C5D5C8D" w14:textId="70CAEA0A" w:rsidR="00561EB0" w:rsidRDefault="00561EB0" w:rsidP="00561EB0"/>
    <w:p w14:paraId="64B46E07" w14:textId="57905CAE" w:rsidR="00561EB0" w:rsidRDefault="00561EB0" w:rsidP="00561EB0">
      <w:pPr>
        <w:pStyle w:val="Geenafstand"/>
      </w:pPr>
      <w:r>
        <w:t xml:space="preserve">Voorbeeld: </w:t>
      </w:r>
    </w:p>
    <w:p w14:paraId="0042C432" w14:textId="5F207974" w:rsidR="00CC0B77" w:rsidRDefault="000B5038" w:rsidP="00CC0B77">
      <w:r w:rsidRPr="000B5038">
        <w:t>fl</w:t>
      </w:r>
      <w:r>
        <w:t>oor(-0.5) = -1</w:t>
      </w:r>
    </w:p>
    <w:p w14:paraId="625983A4" w14:textId="47B4DCBA" w:rsidR="000B5038" w:rsidRDefault="000B5038" w:rsidP="00CC0B77">
      <w:r>
        <w:t>floor (</w:t>
      </w:r>
      <w:r w:rsidR="004A11B1">
        <w:t>2.77) = 2</w:t>
      </w:r>
    </w:p>
    <w:p w14:paraId="5413529C" w14:textId="24DE0444" w:rsidR="00930A42" w:rsidRPr="000B5038" w:rsidRDefault="004A11B1" w:rsidP="00CC0B77">
      <w:r>
        <w:t>floor (-4.9) = 5</w:t>
      </w:r>
    </w:p>
    <w:p w14:paraId="2AE70181" w14:textId="77777777" w:rsidR="00CC0B77" w:rsidRDefault="00CC0B77" w:rsidP="00CC0B77"/>
    <w:p w14:paraId="328F8B35" w14:textId="77777777" w:rsidR="00930A42" w:rsidRDefault="00930A42" w:rsidP="00CC0B77"/>
    <w:p w14:paraId="2F1B0E6B" w14:textId="7104DE94" w:rsidR="00916DC2" w:rsidRPr="000B5038" w:rsidRDefault="00916DC2" w:rsidP="00916DC2">
      <w:pPr>
        <w:pStyle w:val="Kop3"/>
      </w:pPr>
      <w:proofErr w:type="spellStart"/>
      <w:r>
        <w:t>Ceiling</w:t>
      </w:r>
      <w:proofErr w:type="spellEnd"/>
      <w:r>
        <w:t xml:space="preserve"> </w:t>
      </w:r>
    </w:p>
    <w:p w14:paraId="4301D748" w14:textId="77777777" w:rsidR="00631DB6" w:rsidRPr="00631DB6" w:rsidRDefault="00631DB6" w:rsidP="00631DB6">
      <w:pPr>
        <w:pStyle w:val="Geenafstand"/>
      </w:pPr>
      <w:r w:rsidRPr="00631DB6">
        <w:t xml:space="preserve">Definitie: </w:t>
      </w:r>
    </w:p>
    <w:p w14:paraId="38ACC225" w14:textId="56E0B22D" w:rsidR="00631DB6" w:rsidRDefault="00631DB6" w:rsidP="00631DB6">
      <w:pPr>
        <w:jc w:val="left"/>
      </w:pPr>
      <w:r>
        <w:t xml:space="preserve">De </w:t>
      </w:r>
      <w:proofErr w:type="spellStart"/>
      <w:r>
        <w:rPr>
          <w:b/>
          <w:bCs/>
        </w:rPr>
        <w:t>ceiling</w:t>
      </w:r>
      <w:proofErr w:type="spellEnd"/>
      <w:r w:rsidRPr="00631DB6">
        <w:rPr>
          <w:b/>
          <w:bCs/>
        </w:rPr>
        <w:t>-functie</w:t>
      </w:r>
      <w:r>
        <w:t xml:space="preserve"> is de functie met functievoorschrift:</w:t>
      </w:r>
      <w:r w:rsidRPr="00CC0B77">
        <w:drawing>
          <wp:inline distT="0" distB="0" distL="0" distR="0" wp14:anchorId="19F0110C" wp14:editId="281E7CB2">
            <wp:extent cx="4589490" cy="262613"/>
            <wp:effectExtent l="0" t="0" r="0" b="0"/>
            <wp:docPr id="166965909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59094" name="Afbeelding 1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490" cy="26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C8E0" w14:textId="77777777" w:rsidR="00631DB6" w:rsidRDefault="00631DB6" w:rsidP="00631DB6">
      <w:pPr>
        <w:pStyle w:val="Geenafstand"/>
      </w:pPr>
      <w:r w:rsidRPr="00B831E0">
        <w:drawing>
          <wp:anchor distT="0" distB="0" distL="114300" distR="114300" simplePos="0" relativeHeight="251712512" behindDoc="1" locked="0" layoutInCell="1" allowOverlap="1" wp14:anchorId="5EBD0644" wp14:editId="76B66A6D">
            <wp:simplePos x="0" y="0"/>
            <wp:positionH relativeFrom="column">
              <wp:posOffset>3837940</wp:posOffset>
            </wp:positionH>
            <wp:positionV relativeFrom="paragraph">
              <wp:posOffset>28575</wp:posOffset>
            </wp:positionV>
            <wp:extent cx="2237105" cy="1828800"/>
            <wp:effectExtent l="19050" t="19050" r="0" b="0"/>
            <wp:wrapTight wrapText="bothSides">
              <wp:wrapPolygon edited="0">
                <wp:start x="-184" y="-225"/>
                <wp:lineTo x="-184" y="21600"/>
                <wp:lineTo x="21520" y="21600"/>
                <wp:lineTo x="21520" y="-225"/>
                <wp:lineTo x="-184" y="-225"/>
              </wp:wrapPolygon>
            </wp:wrapTight>
            <wp:docPr id="62000628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06280" name="Afbeelding 1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105" cy="182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Eigenschappen:</w:t>
      </w:r>
    </w:p>
    <w:p w14:paraId="7147257E" w14:textId="77777777" w:rsidR="00631DB6" w:rsidRDefault="00631DB6" w:rsidP="00631DB6">
      <w:r>
        <w:t xml:space="preserve">Domein(floor) = </w:t>
      </w:r>
      <w:r>
        <w:tab/>
        <w:t>R</w:t>
      </w:r>
    </w:p>
    <w:p w14:paraId="51765719" w14:textId="77777777" w:rsidR="00631DB6" w:rsidRDefault="00631DB6" w:rsidP="00631DB6">
      <w:r>
        <w:t xml:space="preserve">Beeld (floor) = </w:t>
      </w:r>
      <w:r>
        <w:tab/>
        <w:t>Z</w:t>
      </w:r>
    </w:p>
    <w:p w14:paraId="43F82B87" w14:textId="77777777" w:rsidR="00631DB6" w:rsidRDefault="00631DB6" w:rsidP="00631DB6"/>
    <w:p w14:paraId="22AAC4E5" w14:textId="77777777" w:rsidR="00631DB6" w:rsidRDefault="00631DB6" w:rsidP="00631DB6">
      <w:pPr>
        <w:pStyle w:val="Geenafstand"/>
      </w:pPr>
      <w:r>
        <w:t xml:space="preserve">Voorbeeld: </w:t>
      </w:r>
    </w:p>
    <w:p w14:paraId="0C50396B" w14:textId="78BCF0F9" w:rsidR="00631DB6" w:rsidRDefault="00631DB6" w:rsidP="00631DB6">
      <w:r w:rsidRPr="000B5038">
        <w:t>fl</w:t>
      </w:r>
      <w:r>
        <w:t xml:space="preserve">oor(-0.5) = </w:t>
      </w:r>
      <w:r w:rsidR="00930A42">
        <w:t>0</w:t>
      </w:r>
    </w:p>
    <w:p w14:paraId="7CB7887F" w14:textId="4ADEC748" w:rsidR="00631DB6" w:rsidRDefault="00631DB6" w:rsidP="00631DB6">
      <w:r>
        <w:t xml:space="preserve">floor (2.77) = </w:t>
      </w:r>
      <w:r w:rsidR="00930A42">
        <w:t>3</w:t>
      </w:r>
    </w:p>
    <w:p w14:paraId="27FC6D0B" w14:textId="59A302E1" w:rsidR="00631DB6" w:rsidRDefault="00631DB6" w:rsidP="00631DB6">
      <w:r>
        <w:t xml:space="preserve">floor (-4.9) = </w:t>
      </w:r>
      <w:r w:rsidR="00930A42">
        <w:t>-4</w:t>
      </w:r>
    </w:p>
    <w:p w14:paraId="1466CBD2" w14:textId="77777777" w:rsidR="00614242" w:rsidRDefault="00614242" w:rsidP="00631DB6"/>
    <w:p w14:paraId="64EA415C" w14:textId="77777777" w:rsidR="00614242" w:rsidRDefault="00614242" w:rsidP="00631DB6"/>
    <w:p w14:paraId="14FCDAB9" w14:textId="77777777" w:rsidR="00614242" w:rsidRDefault="00614242" w:rsidP="00631DB6"/>
    <w:p w14:paraId="48234419" w14:textId="183077C9" w:rsidR="00614242" w:rsidRPr="000B5038" w:rsidRDefault="00614242" w:rsidP="00614242">
      <w:pPr>
        <w:pStyle w:val="Kop1"/>
      </w:pPr>
      <w:r>
        <w:lastRenderedPageBreak/>
        <w:t xml:space="preserve">Hoofdstuk 11: </w:t>
      </w:r>
      <w:r>
        <w:t>Eindige velden</w:t>
      </w:r>
    </w:p>
    <w:p w14:paraId="351CFD55" w14:textId="77777777" w:rsidR="00CC0B77" w:rsidRPr="000B5038" w:rsidRDefault="00CC0B77" w:rsidP="00CC0B77"/>
    <w:p w14:paraId="1D3DC7C7" w14:textId="77777777" w:rsidR="00CC0B77" w:rsidRPr="000B5038" w:rsidRDefault="00CC0B77" w:rsidP="00CC0B77"/>
    <w:sectPr w:rsidR="00CC0B77" w:rsidRPr="000B5038" w:rsidSect="005B2C48">
      <w:footerReference w:type="default" r:id="rId93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2BC9BF" w14:textId="77777777" w:rsidR="0013441C" w:rsidRDefault="0013441C" w:rsidP="00CB3CC2">
      <w:r>
        <w:separator/>
      </w:r>
    </w:p>
  </w:endnote>
  <w:endnote w:type="continuationSeparator" w:id="0">
    <w:p w14:paraId="27C0A3D9" w14:textId="77777777" w:rsidR="0013441C" w:rsidRDefault="0013441C" w:rsidP="00CB3C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35172" w14:textId="77777777" w:rsidR="00CB3CC2" w:rsidRDefault="00CB3CC2">
    <w:pPr>
      <w:pStyle w:val="Voettekst"/>
    </w:pPr>
    <w:r>
      <w:t>Robbe Magerman</w:t>
    </w:r>
    <w:r>
      <w:ptab w:relativeTo="margin" w:alignment="center" w:leader="none"/>
    </w:r>
    <w:r w:rsidR="004C623B">
      <w:t>6</w:t>
    </w:r>
    <w:r w:rsidR="00714964">
      <w:t>BI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>
      <w:rPr>
        <w:lang w:val="nl-NL"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49F0A" w14:textId="29545A3B" w:rsidR="004C623B" w:rsidRDefault="004C623B">
    <w:pPr>
      <w:pStyle w:val="Voettekst"/>
    </w:pPr>
    <w:r>
      <w:t>Robbe Magerman</w:t>
    </w:r>
    <w:r>
      <w:ptab w:relativeTo="margin" w:alignment="center" w:leader="none"/>
    </w:r>
    <w:r w:rsidR="005B2C48">
      <w:t>Toegepaste informatica</w:t>
    </w:r>
    <w:r w:rsidR="005F4AB8">
      <w:t xml:space="preserve"> – Klas 1.04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>
      <w:rPr>
        <w:lang w:val="nl-NL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D97548" w14:textId="77777777" w:rsidR="0013441C" w:rsidRDefault="0013441C" w:rsidP="00CB3CC2">
      <w:r>
        <w:separator/>
      </w:r>
    </w:p>
  </w:footnote>
  <w:footnote w:type="continuationSeparator" w:id="0">
    <w:p w14:paraId="7D6486FC" w14:textId="77777777" w:rsidR="0013441C" w:rsidRDefault="0013441C" w:rsidP="00CB3C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15952"/>
    <w:multiLevelType w:val="hybridMultilevel"/>
    <w:tmpl w:val="EBC44FE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76451"/>
    <w:multiLevelType w:val="hybridMultilevel"/>
    <w:tmpl w:val="B33C9584"/>
    <w:lvl w:ilvl="0" w:tplc="0813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B45F11"/>
    <w:multiLevelType w:val="multilevel"/>
    <w:tmpl w:val="08130025"/>
    <w:lvl w:ilvl="0">
      <w:start w:val="1"/>
      <w:numFmt w:val="decimal"/>
      <w:pStyle w:val="Kop1"/>
      <w:lvlText w:val="%1"/>
      <w:lvlJc w:val="left"/>
      <w:pPr>
        <w:ind w:left="432" w:hanging="432"/>
      </w:pPr>
    </w:lvl>
    <w:lvl w:ilvl="1">
      <w:start w:val="1"/>
      <w:numFmt w:val="decimal"/>
      <w:pStyle w:val="Kop2"/>
      <w:lvlText w:val="%1.%2"/>
      <w:lvlJc w:val="left"/>
      <w:pPr>
        <w:ind w:left="718" w:hanging="576"/>
      </w:pPr>
    </w:lvl>
    <w:lvl w:ilvl="2">
      <w:start w:val="1"/>
      <w:numFmt w:val="decimal"/>
      <w:pStyle w:val="Kop3"/>
      <w:lvlText w:val="%1.%2.%3"/>
      <w:lvlJc w:val="left"/>
      <w:pPr>
        <w:ind w:left="720" w:hanging="720"/>
      </w:p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3C07FAD"/>
    <w:multiLevelType w:val="hybridMultilevel"/>
    <w:tmpl w:val="D9D2DC7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8C2BF6"/>
    <w:multiLevelType w:val="hybridMultilevel"/>
    <w:tmpl w:val="7BCCCDE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DC0A42"/>
    <w:multiLevelType w:val="hybridMultilevel"/>
    <w:tmpl w:val="49D6067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11468C"/>
    <w:multiLevelType w:val="hybridMultilevel"/>
    <w:tmpl w:val="5A78307C"/>
    <w:lvl w:ilvl="0" w:tplc="67B854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0646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EE5A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E8D8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BE89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16D3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57297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C048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96DE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08DA53FC"/>
    <w:multiLevelType w:val="hybridMultilevel"/>
    <w:tmpl w:val="74B0E23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9C6293B"/>
    <w:multiLevelType w:val="hybridMultilevel"/>
    <w:tmpl w:val="10E4663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A865BC0"/>
    <w:multiLevelType w:val="hybridMultilevel"/>
    <w:tmpl w:val="21C024B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BA16427"/>
    <w:multiLevelType w:val="hybridMultilevel"/>
    <w:tmpl w:val="537E5E8E"/>
    <w:lvl w:ilvl="0" w:tplc="76CE46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C147C0F"/>
    <w:multiLevelType w:val="hybridMultilevel"/>
    <w:tmpl w:val="4DC4C812"/>
    <w:lvl w:ilvl="0" w:tplc="F6F0EF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84C93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C0EE94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0F074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DB8C2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598A0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84D0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03073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3EECC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0FB24EE8"/>
    <w:multiLevelType w:val="hybridMultilevel"/>
    <w:tmpl w:val="E126FD5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1D830D1"/>
    <w:multiLevelType w:val="hybridMultilevel"/>
    <w:tmpl w:val="EA86937A"/>
    <w:lvl w:ilvl="0" w:tplc="79B6D2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B71A57"/>
    <w:multiLevelType w:val="hybridMultilevel"/>
    <w:tmpl w:val="7C0ECC1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38C14D4"/>
    <w:multiLevelType w:val="hybridMultilevel"/>
    <w:tmpl w:val="7A8E360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50639C3"/>
    <w:multiLevelType w:val="hybridMultilevel"/>
    <w:tmpl w:val="5CE64BB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5910DE0"/>
    <w:multiLevelType w:val="hybridMultilevel"/>
    <w:tmpl w:val="0FCA235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79D28E6"/>
    <w:multiLevelType w:val="hybridMultilevel"/>
    <w:tmpl w:val="CCFA52C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7CE63C9"/>
    <w:multiLevelType w:val="hybridMultilevel"/>
    <w:tmpl w:val="A8F087AE"/>
    <w:lvl w:ilvl="0" w:tplc="C0D8CD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00AF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E625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4ABB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9414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0605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F44E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04AF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364D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19382F6A"/>
    <w:multiLevelType w:val="hybridMultilevel"/>
    <w:tmpl w:val="65B2D5C6"/>
    <w:lvl w:ilvl="0" w:tplc="B37E8A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E06D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E6657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6D414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BAD9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508A1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8C42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4B84E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C2052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195E7396"/>
    <w:multiLevelType w:val="hybridMultilevel"/>
    <w:tmpl w:val="282EDE3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A2064AF"/>
    <w:multiLevelType w:val="hybridMultilevel"/>
    <w:tmpl w:val="99BC629E"/>
    <w:lvl w:ilvl="0" w:tplc="B09E0F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50D4E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B419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B2EC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3224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8B4E9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7AC0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E48A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2926B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1A3650DA"/>
    <w:multiLevelType w:val="hybridMultilevel"/>
    <w:tmpl w:val="F8D6DF5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B5C3DA1"/>
    <w:multiLevelType w:val="hybridMultilevel"/>
    <w:tmpl w:val="FFA2838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BDB4851"/>
    <w:multiLevelType w:val="hybridMultilevel"/>
    <w:tmpl w:val="32AC595C"/>
    <w:lvl w:ilvl="0" w:tplc="855C9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6448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380A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E2ECD2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BE9D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083B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3AB1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3E4D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0CD9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1C8B3E53"/>
    <w:multiLevelType w:val="hybridMultilevel"/>
    <w:tmpl w:val="6F22C5E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CF351EE"/>
    <w:multiLevelType w:val="hybridMultilevel"/>
    <w:tmpl w:val="AE1279C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DF57FDE"/>
    <w:multiLevelType w:val="hybridMultilevel"/>
    <w:tmpl w:val="61601A2C"/>
    <w:lvl w:ilvl="0" w:tplc="79B6D2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2183560"/>
    <w:multiLevelType w:val="hybridMultilevel"/>
    <w:tmpl w:val="D0E8D752"/>
    <w:lvl w:ilvl="0" w:tplc="ED6CCD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FD21FF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AA17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4A28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B4A21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9BE37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530B8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D8FA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7683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253B13BF"/>
    <w:multiLevelType w:val="hybridMultilevel"/>
    <w:tmpl w:val="5CE2B84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7C14D86"/>
    <w:multiLevelType w:val="hybridMultilevel"/>
    <w:tmpl w:val="AD122F6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7EC32B5"/>
    <w:multiLevelType w:val="hybridMultilevel"/>
    <w:tmpl w:val="F90490D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7F92A58"/>
    <w:multiLevelType w:val="hybridMultilevel"/>
    <w:tmpl w:val="5E08ED4A"/>
    <w:lvl w:ilvl="0" w:tplc="DB54B4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2E88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25EE178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D62D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5432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218B8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6AA2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5685D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7CC9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28C375E9"/>
    <w:multiLevelType w:val="hybridMultilevel"/>
    <w:tmpl w:val="5FE2EF9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97518F7"/>
    <w:multiLevelType w:val="hybridMultilevel"/>
    <w:tmpl w:val="DE1EC3A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ABC1747"/>
    <w:multiLevelType w:val="hybridMultilevel"/>
    <w:tmpl w:val="657016E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B620E37"/>
    <w:multiLevelType w:val="hybridMultilevel"/>
    <w:tmpl w:val="FB92A6A2"/>
    <w:lvl w:ilvl="0" w:tplc="08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2564869"/>
    <w:multiLevelType w:val="hybridMultilevel"/>
    <w:tmpl w:val="59B0154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48A546C"/>
    <w:multiLevelType w:val="hybridMultilevel"/>
    <w:tmpl w:val="11BA7AA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70336CA"/>
    <w:multiLevelType w:val="hybridMultilevel"/>
    <w:tmpl w:val="CCD0C362"/>
    <w:lvl w:ilvl="0" w:tplc="F1A27F58">
      <w:numFmt w:val="bullet"/>
      <w:lvlText w:val="•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73931EF"/>
    <w:multiLevelType w:val="hybridMultilevel"/>
    <w:tmpl w:val="A4501F4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83C1E67"/>
    <w:multiLevelType w:val="hybridMultilevel"/>
    <w:tmpl w:val="1B6673C6"/>
    <w:lvl w:ilvl="0" w:tplc="D0D0689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52538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788C66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26569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D2E2B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748A7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7ED67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2AA5F7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E5E931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B8B008A"/>
    <w:multiLevelType w:val="hybridMultilevel"/>
    <w:tmpl w:val="AC4EC5A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B8C1C25"/>
    <w:multiLevelType w:val="hybridMultilevel"/>
    <w:tmpl w:val="B74C5FF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BD05E22"/>
    <w:multiLevelType w:val="hybridMultilevel"/>
    <w:tmpl w:val="33AA6418"/>
    <w:lvl w:ilvl="0" w:tplc="76CE46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F3D4853"/>
    <w:multiLevelType w:val="hybridMultilevel"/>
    <w:tmpl w:val="8572051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1EE02E7"/>
    <w:multiLevelType w:val="hybridMultilevel"/>
    <w:tmpl w:val="251E550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39D2116"/>
    <w:multiLevelType w:val="hybridMultilevel"/>
    <w:tmpl w:val="0CB611EA"/>
    <w:lvl w:ilvl="0" w:tplc="814E33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E482C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D0892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ACE6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B8AF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078A1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DEAB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FA6A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D0FE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9" w15:restartNumberingAfterBreak="0">
    <w:nsid w:val="48B03BC4"/>
    <w:multiLevelType w:val="hybridMultilevel"/>
    <w:tmpl w:val="4016EB18"/>
    <w:lvl w:ilvl="0" w:tplc="97B224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34AB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67E4A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DA33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2AF6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D76F7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8E80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F408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9437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0" w15:restartNumberingAfterBreak="0">
    <w:nsid w:val="49336026"/>
    <w:multiLevelType w:val="hybridMultilevel"/>
    <w:tmpl w:val="CB5E568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AE21070"/>
    <w:multiLevelType w:val="hybridMultilevel"/>
    <w:tmpl w:val="B73E532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BA825EC"/>
    <w:multiLevelType w:val="hybridMultilevel"/>
    <w:tmpl w:val="FAA8951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CFF2104"/>
    <w:multiLevelType w:val="hybridMultilevel"/>
    <w:tmpl w:val="AFC23FE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E2B03FF"/>
    <w:multiLevelType w:val="hybridMultilevel"/>
    <w:tmpl w:val="04C6A20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02A10CD"/>
    <w:multiLevelType w:val="hybridMultilevel"/>
    <w:tmpl w:val="92AE872C"/>
    <w:lvl w:ilvl="0" w:tplc="76CE46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10457B3"/>
    <w:multiLevelType w:val="hybridMultilevel"/>
    <w:tmpl w:val="7BDE5216"/>
    <w:lvl w:ilvl="0" w:tplc="7D06BA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2A35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2498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92C1B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0C6B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924D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E64C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D61F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9AA0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7" w15:restartNumberingAfterBreak="0">
    <w:nsid w:val="52705D64"/>
    <w:multiLevelType w:val="hybridMultilevel"/>
    <w:tmpl w:val="3AFC544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3CD22DA"/>
    <w:multiLevelType w:val="hybridMultilevel"/>
    <w:tmpl w:val="8D3CC03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55C7E5B"/>
    <w:multiLevelType w:val="hybridMultilevel"/>
    <w:tmpl w:val="885CB708"/>
    <w:lvl w:ilvl="0" w:tplc="2AE61A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92243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40F4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688A6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7256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5224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CB83A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D834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12C9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0" w15:restartNumberingAfterBreak="0">
    <w:nsid w:val="57010CC6"/>
    <w:multiLevelType w:val="hybridMultilevel"/>
    <w:tmpl w:val="5296A17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803304D"/>
    <w:multiLevelType w:val="hybridMultilevel"/>
    <w:tmpl w:val="7D8A825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977025C"/>
    <w:multiLevelType w:val="hybridMultilevel"/>
    <w:tmpl w:val="4852C06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E8F4D6E"/>
    <w:multiLevelType w:val="hybridMultilevel"/>
    <w:tmpl w:val="9AF2ACC4"/>
    <w:lvl w:ilvl="0" w:tplc="76CE46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00B4C67"/>
    <w:multiLevelType w:val="hybridMultilevel"/>
    <w:tmpl w:val="8F0E763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1D91FF2"/>
    <w:multiLevelType w:val="hybridMultilevel"/>
    <w:tmpl w:val="6D7217A2"/>
    <w:lvl w:ilvl="0" w:tplc="0024A6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E2C7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6387D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E264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A8D1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0A53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4C1E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688A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52D7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6" w15:restartNumberingAfterBreak="0">
    <w:nsid w:val="659D7451"/>
    <w:multiLevelType w:val="hybridMultilevel"/>
    <w:tmpl w:val="1ABA9280"/>
    <w:lvl w:ilvl="0" w:tplc="0813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7" w15:restartNumberingAfterBreak="0">
    <w:nsid w:val="687A69D5"/>
    <w:multiLevelType w:val="hybridMultilevel"/>
    <w:tmpl w:val="DDBAD4B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693867E8"/>
    <w:multiLevelType w:val="hybridMultilevel"/>
    <w:tmpl w:val="EE2A5EB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9EB1798"/>
    <w:multiLevelType w:val="hybridMultilevel"/>
    <w:tmpl w:val="A3C4239A"/>
    <w:lvl w:ilvl="0" w:tplc="49ACDE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38BA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0CDA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1A4B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DF271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BAC9A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3C5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66EC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20250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0" w15:restartNumberingAfterBreak="0">
    <w:nsid w:val="6B1008FE"/>
    <w:multiLevelType w:val="hybridMultilevel"/>
    <w:tmpl w:val="6FFA497A"/>
    <w:lvl w:ilvl="0" w:tplc="76CE46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6D6757A9"/>
    <w:multiLevelType w:val="hybridMultilevel"/>
    <w:tmpl w:val="57BADA30"/>
    <w:lvl w:ilvl="0" w:tplc="E132F2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9AA0B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14A7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8273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31849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9CB8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BE83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F24B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54D7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2" w15:restartNumberingAfterBreak="0">
    <w:nsid w:val="6DC87013"/>
    <w:multiLevelType w:val="hybridMultilevel"/>
    <w:tmpl w:val="91F624B6"/>
    <w:lvl w:ilvl="0" w:tplc="C1F6B6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2268F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3A3E96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1210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B097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0063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84FC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EAF3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184F5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3" w15:restartNumberingAfterBreak="0">
    <w:nsid w:val="70B35FE0"/>
    <w:multiLevelType w:val="hybridMultilevel"/>
    <w:tmpl w:val="BD48186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0B9337C"/>
    <w:multiLevelType w:val="hybridMultilevel"/>
    <w:tmpl w:val="A95474AE"/>
    <w:lvl w:ilvl="0" w:tplc="BD8666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C451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2CEC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9647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47EB6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6105E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F209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5EC6A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A0B5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5" w15:restartNumberingAfterBreak="0">
    <w:nsid w:val="70CD44E5"/>
    <w:multiLevelType w:val="hybridMultilevel"/>
    <w:tmpl w:val="A7980C98"/>
    <w:lvl w:ilvl="0" w:tplc="799CE1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C6D7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508EE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7C2F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FC15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90EC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80B6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D81B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E097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6" w15:restartNumberingAfterBreak="0">
    <w:nsid w:val="718F4041"/>
    <w:multiLevelType w:val="hybridMultilevel"/>
    <w:tmpl w:val="96362BC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20D364A"/>
    <w:multiLevelType w:val="hybridMultilevel"/>
    <w:tmpl w:val="F912D2CE"/>
    <w:lvl w:ilvl="0" w:tplc="E9FC1A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D829B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427D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7C2C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B8EB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F544A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9E68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28F5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646B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8" w15:restartNumberingAfterBreak="0">
    <w:nsid w:val="72AA23AD"/>
    <w:multiLevelType w:val="hybridMultilevel"/>
    <w:tmpl w:val="996C5DE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5E0654D"/>
    <w:multiLevelType w:val="hybridMultilevel"/>
    <w:tmpl w:val="F56858F4"/>
    <w:lvl w:ilvl="0" w:tplc="DACEA5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51E228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DD2EC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B52A1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A442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E64E2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76A8E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52F8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E68C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0" w15:restartNumberingAfterBreak="0">
    <w:nsid w:val="75E767B8"/>
    <w:multiLevelType w:val="hybridMultilevel"/>
    <w:tmpl w:val="9F34F75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76E45EC4"/>
    <w:multiLevelType w:val="hybridMultilevel"/>
    <w:tmpl w:val="9AAC54A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78FF2223"/>
    <w:multiLevelType w:val="hybridMultilevel"/>
    <w:tmpl w:val="AA56150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79B43044"/>
    <w:multiLevelType w:val="hybridMultilevel"/>
    <w:tmpl w:val="B0AC326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7C034E4D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5" w15:restartNumberingAfterBreak="0">
    <w:nsid w:val="7C3432B0"/>
    <w:multiLevelType w:val="hybridMultilevel"/>
    <w:tmpl w:val="ADCA973C"/>
    <w:lvl w:ilvl="0" w:tplc="4BE4E9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02D68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FAC5B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1A6C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98D2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88CC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4E84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5432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2C38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6" w15:restartNumberingAfterBreak="0">
    <w:nsid w:val="7CA2181D"/>
    <w:multiLevelType w:val="hybridMultilevel"/>
    <w:tmpl w:val="9E9C2EB2"/>
    <w:lvl w:ilvl="0" w:tplc="AB1251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26664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509E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50CD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D6E95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4C3F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F629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4E2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42F7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7" w15:restartNumberingAfterBreak="0">
    <w:nsid w:val="7CAD3A5F"/>
    <w:multiLevelType w:val="hybridMultilevel"/>
    <w:tmpl w:val="2B0E3F4A"/>
    <w:lvl w:ilvl="0" w:tplc="79B6D2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8E8A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F0B4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34CA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48EF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928C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1E53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80D1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80C34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8" w15:restartNumberingAfterBreak="0">
    <w:nsid w:val="7CE64DCB"/>
    <w:multiLevelType w:val="hybridMultilevel"/>
    <w:tmpl w:val="4468BC9E"/>
    <w:lvl w:ilvl="0" w:tplc="76D425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5C106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96E35A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08CF1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76A0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F0C2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9A5E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CAEC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2EF3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9" w15:restartNumberingAfterBreak="0">
    <w:nsid w:val="7D8B18FB"/>
    <w:multiLevelType w:val="hybridMultilevel"/>
    <w:tmpl w:val="140C6F7C"/>
    <w:lvl w:ilvl="0" w:tplc="76CE46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DBE3A1E"/>
    <w:multiLevelType w:val="hybridMultilevel"/>
    <w:tmpl w:val="B30084D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DE047FA"/>
    <w:multiLevelType w:val="hybridMultilevel"/>
    <w:tmpl w:val="F33CE1AA"/>
    <w:lvl w:ilvl="0" w:tplc="EF62305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CEE562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0ACC0D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E4625D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242D0F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E8833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D6EA32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3827FA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A7A094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682707699">
    <w:abstractNumId w:val="84"/>
  </w:num>
  <w:num w:numId="2" w16cid:durableId="1427070340">
    <w:abstractNumId w:val="2"/>
  </w:num>
  <w:num w:numId="3" w16cid:durableId="623736477">
    <w:abstractNumId w:val="77"/>
  </w:num>
  <w:num w:numId="4" w16cid:durableId="1551720532">
    <w:abstractNumId w:val="17"/>
  </w:num>
  <w:num w:numId="5" w16cid:durableId="232862333">
    <w:abstractNumId w:val="76"/>
  </w:num>
  <w:num w:numId="6" w16cid:durableId="730154176">
    <w:abstractNumId w:val="30"/>
  </w:num>
  <w:num w:numId="7" w16cid:durableId="787428412">
    <w:abstractNumId w:val="35"/>
  </w:num>
  <w:num w:numId="8" w16cid:durableId="533662778">
    <w:abstractNumId w:val="38"/>
  </w:num>
  <w:num w:numId="9" w16cid:durableId="1874875834">
    <w:abstractNumId w:val="40"/>
  </w:num>
  <w:num w:numId="10" w16cid:durableId="1343362779">
    <w:abstractNumId w:val="83"/>
  </w:num>
  <w:num w:numId="11" w16cid:durableId="839855557">
    <w:abstractNumId w:val="32"/>
  </w:num>
  <w:num w:numId="12" w16cid:durableId="1201165770">
    <w:abstractNumId w:val="78"/>
  </w:num>
  <w:num w:numId="13" w16cid:durableId="844856358">
    <w:abstractNumId w:val="24"/>
  </w:num>
  <w:num w:numId="14" w16cid:durableId="1803499529">
    <w:abstractNumId w:val="64"/>
  </w:num>
  <w:num w:numId="15" w16cid:durableId="1256477795">
    <w:abstractNumId w:val="15"/>
  </w:num>
  <w:num w:numId="16" w16cid:durableId="220410347">
    <w:abstractNumId w:val="46"/>
  </w:num>
  <w:num w:numId="17" w16cid:durableId="1547524771">
    <w:abstractNumId w:val="60"/>
  </w:num>
  <w:num w:numId="18" w16cid:durableId="1971204742">
    <w:abstractNumId w:val="80"/>
  </w:num>
  <w:num w:numId="19" w16cid:durableId="278533572">
    <w:abstractNumId w:val="34"/>
  </w:num>
  <w:num w:numId="20" w16cid:durableId="628585025">
    <w:abstractNumId w:val="0"/>
  </w:num>
  <w:num w:numId="21" w16cid:durableId="1057701127">
    <w:abstractNumId w:val="90"/>
  </w:num>
  <w:num w:numId="22" w16cid:durableId="1129398805">
    <w:abstractNumId w:val="79"/>
  </w:num>
  <w:num w:numId="23" w16cid:durableId="550114126">
    <w:abstractNumId w:val="56"/>
  </w:num>
  <w:num w:numId="24" w16cid:durableId="265773435">
    <w:abstractNumId w:val="74"/>
  </w:num>
  <w:num w:numId="25" w16cid:durableId="966395390">
    <w:abstractNumId w:val="91"/>
  </w:num>
  <w:num w:numId="26" w16cid:durableId="1842155541">
    <w:abstractNumId w:val="20"/>
  </w:num>
  <w:num w:numId="27" w16cid:durableId="962924377">
    <w:abstractNumId w:val="82"/>
  </w:num>
  <w:num w:numId="28" w16cid:durableId="1959409160">
    <w:abstractNumId w:val="3"/>
  </w:num>
  <w:num w:numId="29" w16cid:durableId="662701520">
    <w:abstractNumId w:val="31"/>
  </w:num>
  <w:num w:numId="30" w16cid:durableId="1234437924">
    <w:abstractNumId w:val="65"/>
  </w:num>
  <w:num w:numId="31" w16cid:durableId="1559243876">
    <w:abstractNumId w:val="49"/>
  </w:num>
  <w:num w:numId="32" w16cid:durableId="1764954638">
    <w:abstractNumId w:val="71"/>
  </w:num>
  <w:num w:numId="33" w16cid:durableId="1479374397">
    <w:abstractNumId w:val="6"/>
  </w:num>
  <w:num w:numId="34" w16cid:durableId="96951263">
    <w:abstractNumId w:val="39"/>
  </w:num>
  <w:num w:numId="35" w16cid:durableId="564610248">
    <w:abstractNumId w:val="88"/>
  </w:num>
  <w:num w:numId="36" w16cid:durableId="1876651671">
    <w:abstractNumId w:val="66"/>
  </w:num>
  <w:num w:numId="37" w16cid:durableId="1207062404">
    <w:abstractNumId w:val="11"/>
  </w:num>
  <w:num w:numId="38" w16cid:durableId="753016657">
    <w:abstractNumId w:val="36"/>
  </w:num>
  <w:num w:numId="39" w16cid:durableId="1981687161">
    <w:abstractNumId w:val="61"/>
  </w:num>
  <w:num w:numId="40" w16cid:durableId="1842819841">
    <w:abstractNumId w:val="68"/>
  </w:num>
  <w:num w:numId="41" w16cid:durableId="1429472706">
    <w:abstractNumId w:val="26"/>
  </w:num>
  <w:num w:numId="42" w16cid:durableId="561987657">
    <w:abstractNumId w:val="81"/>
  </w:num>
  <w:num w:numId="43" w16cid:durableId="1717924601">
    <w:abstractNumId w:val="85"/>
  </w:num>
  <w:num w:numId="44" w16cid:durableId="1485658221">
    <w:abstractNumId w:val="29"/>
  </w:num>
  <w:num w:numId="45" w16cid:durableId="1829859960">
    <w:abstractNumId w:val="59"/>
  </w:num>
  <w:num w:numId="46" w16cid:durableId="1558316945">
    <w:abstractNumId w:val="19"/>
  </w:num>
  <w:num w:numId="47" w16cid:durableId="399906847">
    <w:abstractNumId w:val="42"/>
  </w:num>
  <w:num w:numId="48" w16cid:durableId="1796215539">
    <w:abstractNumId w:val="87"/>
  </w:num>
  <w:num w:numId="49" w16cid:durableId="722100093">
    <w:abstractNumId w:val="13"/>
  </w:num>
  <w:num w:numId="50" w16cid:durableId="2096785281">
    <w:abstractNumId w:val="28"/>
  </w:num>
  <w:num w:numId="51" w16cid:durableId="1018507946">
    <w:abstractNumId w:val="1"/>
  </w:num>
  <w:num w:numId="52" w16cid:durableId="758872120">
    <w:abstractNumId w:val="22"/>
  </w:num>
  <w:num w:numId="53" w16cid:durableId="1541548681">
    <w:abstractNumId w:val="5"/>
  </w:num>
  <w:num w:numId="54" w16cid:durableId="1858036983">
    <w:abstractNumId w:val="16"/>
  </w:num>
  <w:num w:numId="55" w16cid:durableId="641346806">
    <w:abstractNumId w:val="23"/>
  </w:num>
  <w:num w:numId="56" w16cid:durableId="1269432947">
    <w:abstractNumId w:val="69"/>
  </w:num>
  <w:num w:numId="57" w16cid:durableId="678043534">
    <w:abstractNumId w:val="41"/>
  </w:num>
  <w:num w:numId="58" w16cid:durableId="1664627568">
    <w:abstractNumId w:val="27"/>
  </w:num>
  <w:num w:numId="59" w16cid:durableId="1468743863">
    <w:abstractNumId w:val="67"/>
  </w:num>
  <w:num w:numId="60" w16cid:durableId="1284001388">
    <w:abstractNumId w:val="43"/>
  </w:num>
  <w:num w:numId="61" w16cid:durableId="1586380585">
    <w:abstractNumId w:val="62"/>
  </w:num>
  <w:num w:numId="62" w16cid:durableId="1586526017">
    <w:abstractNumId w:val="50"/>
  </w:num>
  <w:num w:numId="63" w16cid:durableId="161825503">
    <w:abstractNumId w:val="21"/>
  </w:num>
  <w:num w:numId="64" w16cid:durableId="522205382">
    <w:abstractNumId w:val="44"/>
  </w:num>
  <w:num w:numId="65" w16cid:durableId="778992337">
    <w:abstractNumId w:val="72"/>
  </w:num>
  <w:num w:numId="66" w16cid:durableId="800999626">
    <w:abstractNumId w:val="48"/>
  </w:num>
  <w:num w:numId="67" w16cid:durableId="1264342934">
    <w:abstractNumId w:val="86"/>
  </w:num>
  <w:num w:numId="68" w16cid:durableId="546183324">
    <w:abstractNumId w:val="33"/>
  </w:num>
  <w:num w:numId="69" w16cid:durableId="604575414">
    <w:abstractNumId w:val="25"/>
  </w:num>
  <w:num w:numId="70" w16cid:durableId="714743672">
    <w:abstractNumId w:val="75"/>
  </w:num>
  <w:num w:numId="71" w16cid:durableId="399445019">
    <w:abstractNumId w:val="14"/>
  </w:num>
  <w:num w:numId="72" w16cid:durableId="521936093">
    <w:abstractNumId w:val="4"/>
  </w:num>
  <w:num w:numId="73" w16cid:durableId="1133065067">
    <w:abstractNumId w:val="52"/>
  </w:num>
  <w:num w:numId="74" w16cid:durableId="1939020179">
    <w:abstractNumId w:val="58"/>
  </w:num>
  <w:num w:numId="75" w16cid:durableId="276569376">
    <w:abstractNumId w:val="7"/>
  </w:num>
  <w:num w:numId="76" w16cid:durableId="774401953">
    <w:abstractNumId w:val="57"/>
  </w:num>
  <w:num w:numId="77" w16cid:durableId="1738241385">
    <w:abstractNumId w:val="18"/>
  </w:num>
  <w:num w:numId="78" w16cid:durableId="1859735101">
    <w:abstractNumId w:val="51"/>
  </w:num>
  <w:num w:numId="79" w16cid:durableId="1411542185">
    <w:abstractNumId w:val="53"/>
  </w:num>
  <w:num w:numId="80" w16cid:durableId="189993013">
    <w:abstractNumId w:val="73"/>
  </w:num>
  <w:num w:numId="81" w16cid:durableId="1250307912">
    <w:abstractNumId w:val="12"/>
  </w:num>
  <w:num w:numId="82" w16cid:durableId="219638939">
    <w:abstractNumId w:val="54"/>
  </w:num>
  <w:num w:numId="83" w16cid:durableId="1900557340">
    <w:abstractNumId w:val="47"/>
  </w:num>
  <w:num w:numId="84" w16cid:durableId="1884244466">
    <w:abstractNumId w:val="9"/>
  </w:num>
  <w:num w:numId="85" w16cid:durableId="1871843545">
    <w:abstractNumId w:val="10"/>
  </w:num>
  <w:num w:numId="86" w16cid:durableId="251008532">
    <w:abstractNumId w:val="37"/>
  </w:num>
  <w:num w:numId="87" w16cid:durableId="35937846">
    <w:abstractNumId w:val="8"/>
  </w:num>
  <w:num w:numId="88" w16cid:durableId="947783506">
    <w:abstractNumId w:val="89"/>
  </w:num>
  <w:num w:numId="89" w16cid:durableId="1521581383">
    <w:abstractNumId w:val="63"/>
  </w:num>
  <w:num w:numId="90" w16cid:durableId="421415075">
    <w:abstractNumId w:val="70"/>
  </w:num>
  <w:num w:numId="91" w16cid:durableId="1775906152">
    <w:abstractNumId w:val="45"/>
  </w:num>
  <w:num w:numId="92" w16cid:durableId="313066260">
    <w:abstractNumId w:val="5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B6709"/>
    <w:rsid w:val="00001283"/>
    <w:rsid w:val="00004663"/>
    <w:rsid w:val="00004983"/>
    <w:rsid w:val="00004CCC"/>
    <w:rsid w:val="00004E3D"/>
    <w:rsid w:val="000126D3"/>
    <w:rsid w:val="00012D45"/>
    <w:rsid w:val="00016D81"/>
    <w:rsid w:val="00017572"/>
    <w:rsid w:val="000175A9"/>
    <w:rsid w:val="00020E37"/>
    <w:rsid w:val="000225E3"/>
    <w:rsid w:val="0002326C"/>
    <w:rsid w:val="00025752"/>
    <w:rsid w:val="000303BC"/>
    <w:rsid w:val="00030BF1"/>
    <w:rsid w:val="00030D45"/>
    <w:rsid w:val="00031DDE"/>
    <w:rsid w:val="000339E2"/>
    <w:rsid w:val="000359EC"/>
    <w:rsid w:val="00037E2F"/>
    <w:rsid w:val="000425B6"/>
    <w:rsid w:val="0004331C"/>
    <w:rsid w:val="000436E7"/>
    <w:rsid w:val="00045F71"/>
    <w:rsid w:val="00045FC3"/>
    <w:rsid w:val="00050559"/>
    <w:rsid w:val="000509EC"/>
    <w:rsid w:val="00054531"/>
    <w:rsid w:val="0005455A"/>
    <w:rsid w:val="000550A6"/>
    <w:rsid w:val="00055EBA"/>
    <w:rsid w:val="00055F21"/>
    <w:rsid w:val="00057B4D"/>
    <w:rsid w:val="00057CFA"/>
    <w:rsid w:val="0006045F"/>
    <w:rsid w:val="00063B59"/>
    <w:rsid w:val="000661C3"/>
    <w:rsid w:val="00070FD9"/>
    <w:rsid w:val="00071E70"/>
    <w:rsid w:val="00073080"/>
    <w:rsid w:val="0007564A"/>
    <w:rsid w:val="00075EAC"/>
    <w:rsid w:val="0008049E"/>
    <w:rsid w:val="0008171D"/>
    <w:rsid w:val="00086427"/>
    <w:rsid w:val="00090155"/>
    <w:rsid w:val="00091973"/>
    <w:rsid w:val="000934B5"/>
    <w:rsid w:val="000944EC"/>
    <w:rsid w:val="000A7D69"/>
    <w:rsid w:val="000B15AB"/>
    <w:rsid w:val="000B235A"/>
    <w:rsid w:val="000B5038"/>
    <w:rsid w:val="000B6264"/>
    <w:rsid w:val="000C1E7B"/>
    <w:rsid w:val="000D25B7"/>
    <w:rsid w:val="000D51BB"/>
    <w:rsid w:val="000D5276"/>
    <w:rsid w:val="000D6746"/>
    <w:rsid w:val="000E02D8"/>
    <w:rsid w:val="000E0E2A"/>
    <w:rsid w:val="000E3D4E"/>
    <w:rsid w:val="000E539E"/>
    <w:rsid w:val="000E61CB"/>
    <w:rsid w:val="000E7BA9"/>
    <w:rsid w:val="000F7C2D"/>
    <w:rsid w:val="000F7D54"/>
    <w:rsid w:val="00100A15"/>
    <w:rsid w:val="001027C6"/>
    <w:rsid w:val="00104C02"/>
    <w:rsid w:val="0010509D"/>
    <w:rsid w:val="001069F6"/>
    <w:rsid w:val="00110DD0"/>
    <w:rsid w:val="0011127B"/>
    <w:rsid w:val="001134B0"/>
    <w:rsid w:val="0011373B"/>
    <w:rsid w:val="00121E86"/>
    <w:rsid w:val="00127BA3"/>
    <w:rsid w:val="001321A5"/>
    <w:rsid w:val="0013441C"/>
    <w:rsid w:val="00136F7B"/>
    <w:rsid w:val="00144A82"/>
    <w:rsid w:val="001547CF"/>
    <w:rsid w:val="00157BF4"/>
    <w:rsid w:val="00160513"/>
    <w:rsid w:val="00165C57"/>
    <w:rsid w:val="00166EB5"/>
    <w:rsid w:val="00170599"/>
    <w:rsid w:val="00172D42"/>
    <w:rsid w:val="0017540C"/>
    <w:rsid w:val="00182E1C"/>
    <w:rsid w:val="00185E7C"/>
    <w:rsid w:val="00186E02"/>
    <w:rsid w:val="00193369"/>
    <w:rsid w:val="00193857"/>
    <w:rsid w:val="001949FF"/>
    <w:rsid w:val="001952C2"/>
    <w:rsid w:val="00196048"/>
    <w:rsid w:val="001A0BCE"/>
    <w:rsid w:val="001A1CFE"/>
    <w:rsid w:val="001A2C9E"/>
    <w:rsid w:val="001A3A0C"/>
    <w:rsid w:val="001A4923"/>
    <w:rsid w:val="001A539D"/>
    <w:rsid w:val="001A55E0"/>
    <w:rsid w:val="001A5A29"/>
    <w:rsid w:val="001B07F1"/>
    <w:rsid w:val="001B355F"/>
    <w:rsid w:val="001B41E5"/>
    <w:rsid w:val="001B59B9"/>
    <w:rsid w:val="001B5C44"/>
    <w:rsid w:val="001B7C1C"/>
    <w:rsid w:val="001B7D59"/>
    <w:rsid w:val="001C3E85"/>
    <w:rsid w:val="001C4F9D"/>
    <w:rsid w:val="001D2D3C"/>
    <w:rsid w:val="001D3E30"/>
    <w:rsid w:val="001D456C"/>
    <w:rsid w:val="001D641D"/>
    <w:rsid w:val="001E501D"/>
    <w:rsid w:val="001F16A4"/>
    <w:rsid w:val="001F4EED"/>
    <w:rsid w:val="00200488"/>
    <w:rsid w:val="0020076B"/>
    <w:rsid w:val="00201CD6"/>
    <w:rsid w:val="00202418"/>
    <w:rsid w:val="00203DA2"/>
    <w:rsid w:val="00206950"/>
    <w:rsid w:val="00211989"/>
    <w:rsid w:val="0021252D"/>
    <w:rsid w:val="00213424"/>
    <w:rsid w:val="00214D5C"/>
    <w:rsid w:val="00215B5B"/>
    <w:rsid w:val="00221E03"/>
    <w:rsid w:val="00223A61"/>
    <w:rsid w:val="0022492C"/>
    <w:rsid w:val="002261D6"/>
    <w:rsid w:val="00233D4C"/>
    <w:rsid w:val="00234F94"/>
    <w:rsid w:val="002350C3"/>
    <w:rsid w:val="002369AB"/>
    <w:rsid w:val="00237C58"/>
    <w:rsid w:val="00240398"/>
    <w:rsid w:val="00243BCC"/>
    <w:rsid w:val="00246712"/>
    <w:rsid w:val="00246C98"/>
    <w:rsid w:val="00247BEE"/>
    <w:rsid w:val="00250A5E"/>
    <w:rsid w:val="0025105E"/>
    <w:rsid w:val="00251A88"/>
    <w:rsid w:val="00255DC3"/>
    <w:rsid w:val="00257560"/>
    <w:rsid w:val="002614CE"/>
    <w:rsid w:val="00261AC8"/>
    <w:rsid w:val="002632A2"/>
    <w:rsid w:val="0026549D"/>
    <w:rsid w:val="0026685E"/>
    <w:rsid w:val="00273E9D"/>
    <w:rsid w:val="002817C0"/>
    <w:rsid w:val="00285132"/>
    <w:rsid w:val="0028753B"/>
    <w:rsid w:val="00290A48"/>
    <w:rsid w:val="002939FF"/>
    <w:rsid w:val="002949FD"/>
    <w:rsid w:val="002A157E"/>
    <w:rsid w:val="002A5501"/>
    <w:rsid w:val="002A7677"/>
    <w:rsid w:val="002B11B3"/>
    <w:rsid w:val="002B134E"/>
    <w:rsid w:val="002B4C7C"/>
    <w:rsid w:val="002B4C93"/>
    <w:rsid w:val="002C2C25"/>
    <w:rsid w:val="002C53D4"/>
    <w:rsid w:val="002D6D1D"/>
    <w:rsid w:val="002E227A"/>
    <w:rsid w:val="002E290E"/>
    <w:rsid w:val="002E6292"/>
    <w:rsid w:val="002F0CAB"/>
    <w:rsid w:val="002F33B3"/>
    <w:rsid w:val="002F4857"/>
    <w:rsid w:val="002F5017"/>
    <w:rsid w:val="002F69B2"/>
    <w:rsid w:val="003018DC"/>
    <w:rsid w:val="00304407"/>
    <w:rsid w:val="00305D24"/>
    <w:rsid w:val="003130F2"/>
    <w:rsid w:val="003174E4"/>
    <w:rsid w:val="003211BF"/>
    <w:rsid w:val="00321B18"/>
    <w:rsid w:val="0032559A"/>
    <w:rsid w:val="0032565C"/>
    <w:rsid w:val="00327369"/>
    <w:rsid w:val="00327EA2"/>
    <w:rsid w:val="00337744"/>
    <w:rsid w:val="003408FA"/>
    <w:rsid w:val="003416C9"/>
    <w:rsid w:val="00346165"/>
    <w:rsid w:val="00346271"/>
    <w:rsid w:val="003512DD"/>
    <w:rsid w:val="00351E05"/>
    <w:rsid w:val="00354AE9"/>
    <w:rsid w:val="003606BE"/>
    <w:rsid w:val="00361790"/>
    <w:rsid w:val="003619C6"/>
    <w:rsid w:val="00361B19"/>
    <w:rsid w:val="00362F40"/>
    <w:rsid w:val="003637C9"/>
    <w:rsid w:val="003671C5"/>
    <w:rsid w:val="003706D9"/>
    <w:rsid w:val="00371A30"/>
    <w:rsid w:val="0037532C"/>
    <w:rsid w:val="003825B4"/>
    <w:rsid w:val="00385585"/>
    <w:rsid w:val="0038634F"/>
    <w:rsid w:val="00387D1C"/>
    <w:rsid w:val="00387E55"/>
    <w:rsid w:val="00393021"/>
    <w:rsid w:val="003935E4"/>
    <w:rsid w:val="003951EE"/>
    <w:rsid w:val="00395DBE"/>
    <w:rsid w:val="003A034A"/>
    <w:rsid w:val="003A2395"/>
    <w:rsid w:val="003A40D3"/>
    <w:rsid w:val="003A456E"/>
    <w:rsid w:val="003B0221"/>
    <w:rsid w:val="003B0B07"/>
    <w:rsid w:val="003B1B9F"/>
    <w:rsid w:val="003B3238"/>
    <w:rsid w:val="003B33D9"/>
    <w:rsid w:val="003B380B"/>
    <w:rsid w:val="003B487D"/>
    <w:rsid w:val="003B6709"/>
    <w:rsid w:val="003B6E6B"/>
    <w:rsid w:val="003B6EAF"/>
    <w:rsid w:val="003C259C"/>
    <w:rsid w:val="003C4165"/>
    <w:rsid w:val="003D054A"/>
    <w:rsid w:val="003D158F"/>
    <w:rsid w:val="003D69B9"/>
    <w:rsid w:val="003E0013"/>
    <w:rsid w:val="003E232E"/>
    <w:rsid w:val="003E446D"/>
    <w:rsid w:val="003E7CF4"/>
    <w:rsid w:val="003E7E1F"/>
    <w:rsid w:val="003F565F"/>
    <w:rsid w:val="003F6574"/>
    <w:rsid w:val="003F6DA8"/>
    <w:rsid w:val="003F761F"/>
    <w:rsid w:val="003F7A4A"/>
    <w:rsid w:val="0040378C"/>
    <w:rsid w:val="0040668D"/>
    <w:rsid w:val="00412206"/>
    <w:rsid w:val="00413201"/>
    <w:rsid w:val="00414858"/>
    <w:rsid w:val="00422DE6"/>
    <w:rsid w:val="004236BC"/>
    <w:rsid w:val="004270F3"/>
    <w:rsid w:val="00431D37"/>
    <w:rsid w:val="0043360C"/>
    <w:rsid w:val="00435FED"/>
    <w:rsid w:val="00437C36"/>
    <w:rsid w:val="0045430A"/>
    <w:rsid w:val="0045465F"/>
    <w:rsid w:val="00455047"/>
    <w:rsid w:val="00455577"/>
    <w:rsid w:val="0045797A"/>
    <w:rsid w:val="00462F6C"/>
    <w:rsid w:val="004653B0"/>
    <w:rsid w:val="004677A5"/>
    <w:rsid w:val="00473FEE"/>
    <w:rsid w:val="00476266"/>
    <w:rsid w:val="004763EB"/>
    <w:rsid w:val="004763EE"/>
    <w:rsid w:val="004765D0"/>
    <w:rsid w:val="00484168"/>
    <w:rsid w:val="00485F59"/>
    <w:rsid w:val="00493CB5"/>
    <w:rsid w:val="00493CFE"/>
    <w:rsid w:val="0049506D"/>
    <w:rsid w:val="004953FE"/>
    <w:rsid w:val="004A0D8A"/>
    <w:rsid w:val="004A11B1"/>
    <w:rsid w:val="004A189D"/>
    <w:rsid w:val="004A2532"/>
    <w:rsid w:val="004A6B24"/>
    <w:rsid w:val="004A7DE9"/>
    <w:rsid w:val="004B10A9"/>
    <w:rsid w:val="004B13A8"/>
    <w:rsid w:val="004B5CCE"/>
    <w:rsid w:val="004B6DAD"/>
    <w:rsid w:val="004B7372"/>
    <w:rsid w:val="004B7649"/>
    <w:rsid w:val="004C0485"/>
    <w:rsid w:val="004C24D7"/>
    <w:rsid w:val="004C3608"/>
    <w:rsid w:val="004C623B"/>
    <w:rsid w:val="004C76A3"/>
    <w:rsid w:val="004C7F5E"/>
    <w:rsid w:val="004D00B2"/>
    <w:rsid w:val="004D60C8"/>
    <w:rsid w:val="004E02FE"/>
    <w:rsid w:val="004E0ACB"/>
    <w:rsid w:val="004E38BF"/>
    <w:rsid w:val="004E49D5"/>
    <w:rsid w:val="004E5DBE"/>
    <w:rsid w:val="004F0C33"/>
    <w:rsid w:val="004F1108"/>
    <w:rsid w:val="004F2764"/>
    <w:rsid w:val="00505A8B"/>
    <w:rsid w:val="005112CA"/>
    <w:rsid w:val="00511EA2"/>
    <w:rsid w:val="00513C70"/>
    <w:rsid w:val="00514913"/>
    <w:rsid w:val="005240F5"/>
    <w:rsid w:val="005265B1"/>
    <w:rsid w:val="00526AF7"/>
    <w:rsid w:val="005329E1"/>
    <w:rsid w:val="00541A58"/>
    <w:rsid w:val="00541DF2"/>
    <w:rsid w:val="00546E38"/>
    <w:rsid w:val="00547957"/>
    <w:rsid w:val="005542BD"/>
    <w:rsid w:val="0055543A"/>
    <w:rsid w:val="00560DA5"/>
    <w:rsid w:val="0056130C"/>
    <w:rsid w:val="00561575"/>
    <w:rsid w:val="00561EB0"/>
    <w:rsid w:val="00562AE7"/>
    <w:rsid w:val="00565FAC"/>
    <w:rsid w:val="00572451"/>
    <w:rsid w:val="0057361A"/>
    <w:rsid w:val="00575E28"/>
    <w:rsid w:val="00577817"/>
    <w:rsid w:val="00580D3E"/>
    <w:rsid w:val="005830F1"/>
    <w:rsid w:val="00587BAB"/>
    <w:rsid w:val="00591251"/>
    <w:rsid w:val="005918AE"/>
    <w:rsid w:val="00594581"/>
    <w:rsid w:val="005956D6"/>
    <w:rsid w:val="00595F97"/>
    <w:rsid w:val="005960CA"/>
    <w:rsid w:val="00597F9B"/>
    <w:rsid w:val="005A0B2C"/>
    <w:rsid w:val="005A2B88"/>
    <w:rsid w:val="005A4652"/>
    <w:rsid w:val="005A4DB4"/>
    <w:rsid w:val="005A56E2"/>
    <w:rsid w:val="005A59A0"/>
    <w:rsid w:val="005B056F"/>
    <w:rsid w:val="005B2888"/>
    <w:rsid w:val="005B2C48"/>
    <w:rsid w:val="005C0657"/>
    <w:rsid w:val="005D14A7"/>
    <w:rsid w:val="005D23D1"/>
    <w:rsid w:val="005D33EC"/>
    <w:rsid w:val="005D43B7"/>
    <w:rsid w:val="005D451D"/>
    <w:rsid w:val="005E0CBC"/>
    <w:rsid w:val="005E2326"/>
    <w:rsid w:val="005E5EE3"/>
    <w:rsid w:val="005F142B"/>
    <w:rsid w:val="005F1A15"/>
    <w:rsid w:val="005F21E6"/>
    <w:rsid w:val="005F234C"/>
    <w:rsid w:val="005F4AB8"/>
    <w:rsid w:val="005F7298"/>
    <w:rsid w:val="005F7B65"/>
    <w:rsid w:val="0060348C"/>
    <w:rsid w:val="0061202D"/>
    <w:rsid w:val="00612675"/>
    <w:rsid w:val="00612854"/>
    <w:rsid w:val="00613328"/>
    <w:rsid w:val="00614242"/>
    <w:rsid w:val="00614EF9"/>
    <w:rsid w:val="00622936"/>
    <w:rsid w:val="00623EE5"/>
    <w:rsid w:val="00625A48"/>
    <w:rsid w:val="0062656B"/>
    <w:rsid w:val="00631DB6"/>
    <w:rsid w:val="00634B0C"/>
    <w:rsid w:val="0064002B"/>
    <w:rsid w:val="00642D00"/>
    <w:rsid w:val="00642E1C"/>
    <w:rsid w:val="00643FDB"/>
    <w:rsid w:val="0064425D"/>
    <w:rsid w:val="00650988"/>
    <w:rsid w:val="00654BC7"/>
    <w:rsid w:val="00654C91"/>
    <w:rsid w:val="00655593"/>
    <w:rsid w:val="00655B97"/>
    <w:rsid w:val="00663DC4"/>
    <w:rsid w:val="00664CDD"/>
    <w:rsid w:val="00666600"/>
    <w:rsid w:val="006670A9"/>
    <w:rsid w:val="00667B8D"/>
    <w:rsid w:val="006738AC"/>
    <w:rsid w:val="006750B7"/>
    <w:rsid w:val="006764B5"/>
    <w:rsid w:val="00677AA0"/>
    <w:rsid w:val="00681809"/>
    <w:rsid w:val="00681A49"/>
    <w:rsid w:val="00682B97"/>
    <w:rsid w:val="00682D2B"/>
    <w:rsid w:val="00691EC0"/>
    <w:rsid w:val="00692CA3"/>
    <w:rsid w:val="00694C05"/>
    <w:rsid w:val="0069742A"/>
    <w:rsid w:val="006A4EB8"/>
    <w:rsid w:val="006A5AF7"/>
    <w:rsid w:val="006A73EA"/>
    <w:rsid w:val="006B4064"/>
    <w:rsid w:val="006B7209"/>
    <w:rsid w:val="006C2391"/>
    <w:rsid w:val="006C51AA"/>
    <w:rsid w:val="006C73DD"/>
    <w:rsid w:val="006C76B2"/>
    <w:rsid w:val="006D0EF1"/>
    <w:rsid w:val="006D59A9"/>
    <w:rsid w:val="006D7CCB"/>
    <w:rsid w:val="006D7D36"/>
    <w:rsid w:val="006E0AA4"/>
    <w:rsid w:val="006E684B"/>
    <w:rsid w:val="006E79C4"/>
    <w:rsid w:val="006F0ABE"/>
    <w:rsid w:val="006F140D"/>
    <w:rsid w:val="006F1A24"/>
    <w:rsid w:val="006F1DBF"/>
    <w:rsid w:val="006F4C45"/>
    <w:rsid w:val="00700487"/>
    <w:rsid w:val="00701CA7"/>
    <w:rsid w:val="00701F77"/>
    <w:rsid w:val="00702A7B"/>
    <w:rsid w:val="00703042"/>
    <w:rsid w:val="00703E08"/>
    <w:rsid w:val="007060C9"/>
    <w:rsid w:val="007113BC"/>
    <w:rsid w:val="00714964"/>
    <w:rsid w:val="00717794"/>
    <w:rsid w:val="007177AC"/>
    <w:rsid w:val="0071790A"/>
    <w:rsid w:val="007214E9"/>
    <w:rsid w:val="0073255F"/>
    <w:rsid w:val="007352AB"/>
    <w:rsid w:val="007445AB"/>
    <w:rsid w:val="00745AC6"/>
    <w:rsid w:val="00745D12"/>
    <w:rsid w:val="00753BFE"/>
    <w:rsid w:val="00755997"/>
    <w:rsid w:val="007574D2"/>
    <w:rsid w:val="00762EEB"/>
    <w:rsid w:val="00764401"/>
    <w:rsid w:val="00766016"/>
    <w:rsid w:val="00772018"/>
    <w:rsid w:val="0077394A"/>
    <w:rsid w:val="00776CEA"/>
    <w:rsid w:val="007775F1"/>
    <w:rsid w:val="0077780B"/>
    <w:rsid w:val="00777D19"/>
    <w:rsid w:val="0078242E"/>
    <w:rsid w:val="007827EE"/>
    <w:rsid w:val="007832BB"/>
    <w:rsid w:val="00786CFE"/>
    <w:rsid w:val="007913AC"/>
    <w:rsid w:val="00793BD9"/>
    <w:rsid w:val="007A14FA"/>
    <w:rsid w:val="007A6B82"/>
    <w:rsid w:val="007A6FB4"/>
    <w:rsid w:val="007B581D"/>
    <w:rsid w:val="007C1475"/>
    <w:rsid w:val="007C1A66"/>
    <w:rsid w:val="007C3063"/>
    <w:rsid w:val="007C5ACA"/>
    <w:rsid w:val="007C7672"/>
    <w:rsid w:val="007C7E35"/>
    <w:rsid w:val="007D1224"/>
    <w:rsid w:val="007D23D7"/>
    <w:rsid w:val="007E67E0"/>
    <w:rsid w:val="007E706B"/>
    <w:rsid w:val="007F023F"/>
    <w:rsid w:val="007F3974"/>
    <w:rsid w:val="007F409E"/>
    <w:rsid w:val="0080078C"/>
    <w:rsid w:val="008012B1"/>
    <w:rsid w:val="00803B1D"/>
    <w:rsid w:val="00803E6F"/>
    <w:rsid w:val="00811E15"/>
    <w:rsid w:val="0081417F"/>
    <w:rsid w:val="00820814"/>
    <w:rsid w:val="008222D6"/>
    <w:rsid w:val="00822978"/>
    <w:rsid w:val="00825A1A"/>
    <w:rsid w:val="0082752B"/>
    <w:rsid w:val="00830680"/>
    <w:rsid w:val="00833DE9"/>
    <w:rsid w:val="00833F36"/>
    <w:rsid w:val="0083606B"/>
    <w:rsid w:val="008362AD"/>
    <w:rsid w:val="008464C9"/>
    <w:rsid w:val="00846EAC"/>
    <w:rsid w:val="00847CEF"/>
    <w:rsid w:val="00847D08"/>
    <w:rsid w:val="00851A41"/>
    <w:rsid w:val="0085222B"/>
    <w:rsid w:val="0085292B"/>
    <w:rsid w:val="008555F5"/>
    <w:rsid w:val="00856152"/>
    <w:rsid w:val="0086358B"/>
    <w:rsid w:val="008704EB"/>
    <w:rsid w:val="0087530B"/>
    <w:rsid w:val="00881677"/>
    <w:rsid w:val="00881C82"/>
    <w:rsid w:val="008832E9"/>
    <w:rsid w:val="00893128"/>
    <w:rsid w:val="008950CF"/>
    <w:rsid w:val="00897ED3"/>
    <w:rsid w:val="008A10CC"/>
    <w:rsid w:val="008A2448"/>
    <w:rsid w:val="008A4CB9"/>
    <w:rsid w:val="008A567A"/>
    <w:rsid w:val="008A5B46"/>
    <w:rsid w:val="008A5C04"/>
    <w:rsid w:val="008A76C6"/>
    <w:rsid w:val="008A7CAE"/>
    <w:rsid w:val="008B2B34"/>
    <w:rsid w:val="008B3E47"/>
    <w:rsid w:val="008B4CDC"/>
    <w:rsid w:val="008B5EC8"/>
    <w:rsid w:val="008C7EBA"/>
    <w:rsid w:val="008E046E"/>
    <w:rsid w:val="008E1F9D"/>
    <w:rsid w:val="008E329D"/>
    <w:rsid w:val="008E53F7"/>
    <w:rsid w:val="008E5F45"/>
    <w:rsid w:val="008F05BF"/>
    <w:rsid w:val="008F1532"/>
    <w:rsid w:val="008F2DFA"/>
    <w:rsid w:val="008F5937"/>
    <w:rsid w:val="008F7B4A"/>
    <w:rsid w:val="008F7FCA"/>
    <w:rsid w:val="00902A28"/>
    <w:rsid w:val="00905E62"/>
    <w:rsid w:val="00906BA1"/>
    <w:rsid w:val="00910984"/>
    <w:rsid w:val="00912133"/>
    <w:rsid w:val="00912F52"/>
    <w:rsid w:val="00913CF8"/>
    <w:rsid w:val="00914AA1"/>
    <w:rsid w:val="00915363"/>
    <w:rsid w:val="00915BE5"/>
    <w:rsid w:val="00915EA3"/>
    <w:rsid w:val="009164A2"/>
    <w:rsid w:val="00916DC2"/>
    <w:rsid w:val="00920C8E"/>
    <w:rsid w:val="00923E0D"/>
    <w:rsid w:val="009257BA"/>
    <w:rsid w:val="00925F75"/>
    <w:rsid w:val="00930A42"/>
    <w:rsid w:val="00931628"/>
    <w:rsid w:val="009355F3"/>
    <w:rsid w:val="00935A1C"/>
    <w:rsid w:val="00936132"/>
    <w:rsid w:val="00936693"/>
    <w:rsid w:val="00943F88"/>
    <w:rsid w:val="009440E1"/>
    <w:rsid w:val="00944C9D"/>
    <w:rsid w:val="00956522"/>
    <w:rsid w:val="00957FEA"/>
    <w:rsid w:val="0096186A"/>
    <w:rsid w:val="00963613"/>
    <w:rsid w:val="0096495E"/>
    <w:rsid w:val="00967DB4"/>
    <w:rsid w:val="00971A8E"/>
    <w:rsid w:val="00976E35"/>
    <w:rsid w:val="009800F9"/>
    <w:rsid w:val="0098067B"/>
    <w:rsid w:val="009833CD"/>
    <w:rsid w:val="0099017E"/>
    <w:rsid w:val="00991BCA"/>
    <w:rsid w:val="009926A8"/>
    <w:rsid w:val="009A0365"/>
    <w:rsid w:val="009A0BEC"/>
    <w:rsid w:val="009A7AE2"/>
    <w:rsid w:val="009A7BCD"/>
    <w:rsid w:val="009B11E0"/>
    <w:rsid w:val="009B31CC"/>
    <w:rsid w:val="009C0006"/>
    <w:rsid w:val="009C5DB3"/>
    <w:rsid w:val="009C65FF"/>
    <w:rsid w:val="009C7002"/>
    <w:rsid w:val="009D4402"/>
    <w:rsid w:val="009D529F"/>
    <w:rsid w:val="009D792F"/>
    <w:rsid w:val="009D7A0B"/>
    <w:rsid w:val="009E02FD"/>
    <w:rsid w:val="009E1DED"/>
    <w:rsid w:val="009E3CA0"/>
    <w:rsid w:val="009E41EE"/>
    <w:rsid w:val="009E47D8"/>
    <w:rsid w:val="009E57AC"/>
    <w:rsid w:val="009F0CF3"/>
    <w:rsid w:val="009F11F6"/>
    <w:rsid w:val="009F1891"/>
    <w:rsid w:val="009F18A5"/>
    <w:rsid w:val="009F6981"/>
    <w:rsid w:val="00A018B6"/>
    <w:rsid w:val="00A01C47"/>
    <w:rsid w:val="00A01FBE"/>
    <w:rsid w:val="00A02CB2"/>
    <w:rsid w:val="00A0401E"/>
    <w:rsid w:val="00A05893"/>
    <w:rsid w:val="00A0637D"/>
    <w:rsid w:val="00A0734C"/>
    <w:rsid w:val="00A13E45"/>
    <w:rsid w:val="00A20D44"/>
    <w:rsid w:val="00A2200D"/>
    <w:rsid w:val="00A22672"/>
    <w:rsid w:val="00A2340A"/>
    <w:rsid w:val="00A23ED3"/>
    <w:rsid w:val="00A24895"/>
    <w:rsid w:val="00A24E6E"/>
    <w:rsid w:val="00A26F89"/>
    <w:rsid w:val="00A31CEE"/>
    <w:rsid w:val="00A3382C"/>
    <w:rsid w:val="00A33EF5"/>
    <w:rsid w:val="00A40CFF"/>
    <w:rsid w:val="00A42C81"/>
    <w:rsid w:val="00A47192"/>
    <w:rsid w:val="00A5028F"/>
    <w:rsid w:val="00A50434"/>
    <w:rsid w:val="00A52857"/>
    <w:rsid w:val="00A539E1"/>
    <w:rsid w:val="00A53FA1"/>
    <w:rsid w:val="00A5575E"/>
    <w:rsid w:val="00A55EFD"/>
    <w:rsid w:val="00A56E21"/>
    <w:rsid w:val="00A61F79"/>
    <w:rsid w:val="00A659D5"/>
    <w:rsid w:val="00A65AFE"/>
    <w:rsid w:val="00A70D9C"/>
    <w:rsid w:val="00A730B9"/>
    <w:rsid w:val="00A8235D"/>
    <w:rsid w:val="00A9025A"/>
    <w:rsid w:val="00AA14B3"/>
    <w:rsid w:val="00AA6CC1"/>
    <w:rsid w:val="00AB0659"/>
    <w:rsid w:val="00AB1DEB"/>
    <w:rsid w:val="00AB3710"/>
    <w:rsid w:val="00AB4C04"/>
    <w:rsid w:val="00AB555A"/>
    <w:rsid w:val="00AB7E7A"/>
    <w:rsid w:val="00AD3A47"/>
    <w:rsid w:val="00AD6FFF"/>
    <w:rsid w:val="00AE10C7"/>
    <w:rsid w:val="00AE13C9"/>
    <w:rsid w:val="00AE2E95"/>
    <w:rsid w:val="00AE2FFA"/>
    <w:rsid w:val="00AE42F7"/>
    <w:rsid w:val="00AE4371"/>
    <w:rsid w:val="00AE64D6"/>
    <w:rsid w:val="00AF0210"/>
    <w:rsid w:val="00AF3F3D"/>
    <w:rsid w:val="00AF797A"/>
    <w:rsid w:val="00B00625"/>
    <w:rsid w:val="00B02926"/>
    <w:rsid w:val="00B04C28"/>
    <w:rsid w:val="00B11EC4"/>
    <w:rsid w:val="00B16847"/>
    <w:rsid w:val="00B1757A"/>
    <w:rsid w:val="00B24BA9"/>
    <w:rsid w:val="00B355C6"/>
    <w:rsid w:val="00B376FA"/>
    <w:rsid w:val="00B44618"/>
    <w:rsid w:val="00B47FE3"/>
    <w:rsid w:val="00B50C0F"/>
    <w:rsid w:val="00B5170A"/>
    <w:rsid w:val="00B54268"/>
    <w:rsid w:val="00B63BC8"/>
    <w:rsid w:val="00B64DD9"/>
    <w:rsid w:val="00B64F14"/>
    <w:rsid w:val="00B677A1"/>
    <w:rsid w:val="00B70A8E"/>
    <w:rsid w:val="00B70ECE"/>
    <w:rsid w:val="00B74450"/>
    <w:rsid w:val="00B77703"/>
    <w:rsid w:val="00B8196E"/>
    <w:rsid w:val="00B831E0"/>
    <w:rsid w:val="00B84DBD"/>
    <w:rsid w:val="00B90D1C"/>
    <w:rsid w:val="00B955D1"/>
    <w:rsid w:val="00B96EBF"/>
    <w:rsid w:val="00BA09DD"/>
    <w:rsid w:val="00BA0A83"/>
    <w:rsid w:val="00BA176F"/>
    <w:rsid w:val="00BA2CD8"/>
    <w:rsid w:val="00BA7F95"/>
    <w:rsid w:val="00BB3404"/>
    <w:rsid w:val="00BB746B"/>
    <w:rsid w:val="00BB7E42"/>
    <w:rsid w:val="00BB7FD2"/>
    <w:rsid w:val="00BC35AB"/>
    <w:rsid w:val="00BC4A60"/>
    <w:rsid w:val="00BC747A"/>
    <w:rsid w:val="00BD003B"/>
    <w:rsid w:val="00BD2C40"/>
    <w:rsid w:val="00BD76EF"/>
    <w:rsid w:val="00BD77BC"/>
    <w:rsid w:val="00BE0F1B"/>
    <w:rsid w:val="00BE10B9"/>
    <w:rsid w:val="00BE65AE"/>
    <w:rsid w:val="00BF2EAC"/>
    <w:rsid w:val="00BF32FF"/>
    <w:rsid w:val="00BF43C9"/>
    <w:rsid w:val="00BF7B7A"/>
    <w:rsid w:val="00C00B86"/>
    <w:rsid w:val="00C01EDC"/>
    <w:rsid w:val="00C053D9"/>
    <w:rsid w:val="00C106B7"/>
    <w:rsid w:val="00C10735"/>
    <w:rsid w:val="00C11672"/>
    <w:rsid w:val="00C123F2"/>
    <w:rsid w:val="00C1729B"/>
    <w:rsid w:val="00C23949"/>
    <w:rsid w:val="00C24CD8"/>
    <w:rsid w:val="00C31764"/>
    <w:rsid w:val="00C31947"/>
    <w:rsid w:val="00C32BF6"/>
    <w:rsid w:val="00C35B62"/>
    <w:rsid w:val="00C35BCD"/>
    <w:rsid w:val="00C35EEA"/>
    <w:rsid w:val="00C37D2C"/>
    <w:rsid w:val="00C44685"/>
    <w:rsid w:val="00C46DC5"/>
    <w:rsid w:val="00C53AC4"/>
    <w:rsid w:val="00C633D3"/>
    <w:rsid w:val="00C634F4"/>
    <w:rsid w:val="00C673FD"/>
    <w:rsid w:val="00C766BA"/>
    <w:rsid w:val="00C81921"/>
    <w:rsid w:val="00C8286D"/>
    <w:rsid w:val="00C85AE4"/>
    <w:rsid w:val="00C8707F"/>
    <w:rsid w:val="00C90EC2"/>
    <w:rsid w:val="00C91056"/>
    <w:rsid w:val="00C95D30"/>
    <w:rsid w:val="00CA213D"/>
    <w:rsid w:val="00CA28F8"/>
    <w:rsid w:val="00CA7934"/>
    <w:rsid w:val="00CB3CC2"/>
    <w:rsid w:val="00CB5480"/>
    <w:rsid w:val="00CB71DC"/>
    <w:rsid w:val="00CB7E8C"/>
    <w:rsid w:val="00CC0B77"/>
    <w:rsid w:val="00CC0E09"/>
    <w:rsid w:val="00CC17C4"/>
    <w:rsid w:val="00CC3801"/>
    <w:rsid w:val="00CC71BE"/>
    <w:rsid w:val="00CD305F"/>
    <w:rsid w:val="00CD5C13"/>
    <w:rsid w:val="00CD6452"/>
    <w:rsid w:val="00CE4915"/>
    <w:rsid w:val="00CE688D"/>
    <w:rsid w:val="00CF1DF5"/>
    <w:rsid w:val="00CF26DD"/>
    <w:rsid w:val="00CF6925"/>
    <w:rsid w:val="00CF7935"/>
    <w:rsid w:val="00D0115C"/>
    <w:rsid w:val="00D016E5"/>
    <w:rsid w:val="00D016EF"/>
    <w:rsid w:val="00D05A70"/>
    <w:rsid w:val="00D06CB3"/>
    <w:rsid w:val="00D1114E"/>
    <w:rsid w:val="00D1132E"/>
    <w:rsid w:val="00D30083"/>
    <w:rsid w:val="00D30C70"/>
    <w:rsid w:val="00D336C2"/>
    <w:rsid w:val="00D37941"/>
    <w:rsid w:val="00D42439"/>
    <w:rsid w:val="00D43237"/>
    <w:rsid w:val="00D44129"/>
    <w:rsid w:val="00D44379"/>
    <w:rsid w:val="00D46A55"/>
    <w:rsid w:val="00D46E68"/>
    <w:rsid w:val="00D47AC4"/>
    <w:rsid w:val="00D52538"/>
    <w:rsid w:val="00D536AC"/>
    <w:rsid w:val="00D55A5F"/>
    <w:rsid w:val="00D640FC"/>
    <w:rsid w:val="00D650E5"/>
    <w:rsid w:val="00D6774B"/>
    <w:rsid w:val="00D71B8B"/>
    <w:rsid w:val="00D73135"/>
    <w:rsid w:val="00D7634D"/>
    <w:rsid w:val="00D76B32"/>
    <w:rsid w:val="00D855C3"/>
    <w:rsid w:val="00D85BC6"/>
    <w:rsid w:val="00D860A3"/>
    <w:rsid w:val="00D86226"/>
    <w:rsid w:val="00D9228B"/>
    <w:rsid w:val="00D9602B"/>
    <w:rsid w:val="00D96D13"/>
    <w:rsid w:val="00DA0B79"/>
    <w:rsid w:val="00DA0E0D"/>
    <w:rsid w:val="00DA264A"/>
    <w:rsid w:val="00DA3A28"/>
    <w:rsid w:val="00DA4DE4"/>
    <w:rsid w:val="00DA4E7E"/>
    <w:rsid w:val="00DA543E"/>
    <w:rsid w:val="00DA6D97"/>
    <w:rsid w:val="00DA73DC"/>
    <w:rsid w:val="00DB2232"/>
    <w:rsid w:val="00DB367A"/>
    <w:rsid w:val="00DC096E"/>
    <w:rsid w:val="00DD0636"/>
    <w:rsid w:val="00DD3375"/>
    <w:rsid w:val="00DD42D7"/>
    <w:rsid w:val="00DD4739"/>
    <w:rsid w:val="00DD6614"/>
    <w:rsid w:val="00DD76E0"/>
    <w:rsid w:val="00DE0A51"/>
    <w:rsid w:val="00DE170D"/>
    <w:rsid w:val="00DE4E5E"/>
    <w:rsid w:val="00DE52EB"/>
    <w:rsid w:val="00DE7E04"/>
    <w:rsid w:val="00DF2A36"/>
    <w:rsid w:val="00DF508C"/>
    <w:rsid w:val="00DF5121"/>
    <w:rsid w:val="00E0358F"/>
    <w:rsid w:val="00E041A2"/>
    <w:rsid w:val="00E060DB"/>
    <w:rsid w:val="00E0696A"/>
    <w:rsid w:val="00E1125F"/>
    <w:rsid w:val="00E12545"/>
    <w:rsid w:val="00E1757D"/>
    <w:rsid w:val="00E17959"/>
    <w:rsid w:val="00E217FA"/>
    <w:rsid w:val="00E23D64"/>
    <w:rsid w:val="00E30F50"/>
    <w:rsid w:val="00E3295B"/>
    <w:rsid w:val="00E34475"/>
    <w:rsid w:val="00E35EED"/>
    <w:rsid w:val="00E360FF"/>
    <w:rsid w:val="00E37396"/>
    <w:rsid w:val="00E52EC0"/>
    <w:rsid w:val="00E545F6"/>
    <w:rsid w:val="00E56B9E"/>
    <w:rsid w:val="00E60295"/>
    <w:rsid w:val="00E62707"/>
    <w:rsid w:val="00E71A57"/>
    <w:rsid w:val="00E73FBD"/>
    <w:rsid w:val="00E82410"/>
    <w:rsid w:val="00E8329D"/>
    <w:rsid w:val="00E85BB3"/>
    <w:rsid w:val="00E90C9C"/>
    <w:rsid w:val="00E935C8"/>
    <w:rsid w:val="00E9470F"/>
    <w:rsid w:val="00EA0C7D"/>
    <w:rsid w:val="00EA393F"/>
    <w:rsid w:val="00EA5257"/>
    <w:rsid w:val="00EA5A2D"/>
    <w:rsid w:val="00EA61DE"/>
    <w:rsid w:val="00EB2217"/>
    <w:rsid w:val="00EB755A"/>
    <w:rsid w:val="00EB78D6"/>
    <w:rsid w:val="00EC44C3"/>
    <w:rsid w:val="00EC7568"/>
    <w:rsid w:val="00ED2A97"/>
    <w:rsid w:val="00ED398C"/>
    <w:rsid w:val="00ED4903"/>
    <w:rsid w:val="00ED66A8"/>
    <w:rsid w:val="00ED767E"/>
    <w:rsid w:val="00EE1CD7"/>
    <w:rsid w:val="00EE3937"/>
    <w:rsid w:val="00EE408A"/>
    <w:rsid w:val="00EE619E"/>
    <w:rsid w:val="00EE7213"/>
    <w:rsid w:val="00EF63A1"/>
    <w:rsid w:val="00EF78FC"/>
    <w:rsid w:val="00F02E27"/>
    <w:rsid w:val="00F035D9"/>
    <w:rsid w:val="00F06DE7"/>
    <w:rsid w:val="00F12763"/>
    <w:rsid w:val="00F139EF"/>
    <w:rsid w:val="00F14C84"/>
    <w:rsid w:val="00F169EE"/>
    <w:rsid w:val="00F17734"/>
    <w:rsid w:val="00F17B08"/>
    <w:rsid w:val="00F20859"/>
    <w:rsid w:val="00F20B72"/>
    <w:rsid w:val="00F21BDD"/>
    <w:rsid w:val="00F221B6"/>
    <w:rsid w:val="00F3021F"/>
    <w:rsid w:val="00F309E1"/>
    <w:rsid w:val="00F30FA8"/>
    <w:rsid w:val="00F34EDB"/>
    <w:rsid w:val="00F41841"/>
    <w:rsid w:val="00F44C2E"/>
    <w:rsid w:val="00F45F33"/>
    <w:rsid w:val="00F50E4C"/>
    <w:rsid w:val="00F50EC1"/>
    <w:rsid w:val="00F52389"/>
    <w:rsid w:val="00F5476D"/>
    <w:rsid w:val="00F55804"/>
    <w:rsid w:val="00F60947"/>
    <w:rsid w:val="00F62444"/>
    <w:rsid w:val="00F62EC6"/>
    <w:rsid w:val="00F66B65"/>
    <w:rsid w:val="00F67A60"/>
    <w:rsid w:val="00F71808"/>
    <w:rsid w:val="00F72834"/>
    <w:rsid w:val="00F7727A"/>
    <w:rsid w:val="00F80464"/>
    <w:rsid w:val="00F81D9E"/>
    <w:rsid w:val="00F836A5"/>
    <w:rsid w:val="00F85F00"/>
    <w:rsid w:val="00F91812"/>
    <w:rsid w:val="00F9439C"/>
    <w:rsid w:val="00F97745"/>
    <w:rsid w:val="00FA42E9"/>
    <w:rsid w:val="00FA7878"/>
    <w:rsid w:val="00FB2AF8"/>
    <w:rsid w:val="00FB2F9E"/>
    <w:rsid w:val="00FB6100"/>
    <w:rsid w:val="00FC0FD4"/>
    <w:rsid w:val="00FC23FB"/>
    <w:rsid w:val="00FC49A4"/>
    <w:rsid w:val="00FC79D7"/>
    <w:rsid w:val="00FD052B"/>
    <w:rsid w:val="00FD0A55"/>
    <w:rsid w:val="00FD25B4"/>
    <w:rsid w:val="00FD39F8"/>
    <w:rsid w:val="00FE1BCE"/>
    <w:rsid w:val="00FE377E"/>
    <w:rsid w:val="00FF05FF"/>
    <w:rsid w:val="00FF1FCF"/>
    <w:rsid w:val="00FF6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  <o:rules v:ext="edit">
        <o:r id="V:Rule1" type="connector" idref="#_x0000_s1033"/>
        <o:r id="V:Rule2" type="connector" idref="#_x0000_s1034"/>
        <o:r id="V:Rule3" type="connector" idref="#_x0000_s1036"/>
        <o:r id="V:Rule4" type="connector" idref="#_x0000_s1037"/>
        <o:r id="V:Rule5" type="connector" idref="#_x0000_s1038"/>
      </o:rules>
    </o:shapelayout>
  </w:shapeDefaults>
  <w:decimalSymbol w:val=","/>
  <w:listSeparator w:val=";"/>
  <w14:docId w14:val="747184E4"/>
  <w15:docId w15:val="{41D9079C-FC53-4B7C-8668-8FE13513D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FF05FF"/>
    <w:pPr>
      <w:spacing w:after="0" w:line="240" w:lineRule="auto"/>
      <w:jc w:val="both"/>
    </w:pPr>
    <w:rPr>
      <w:sz w:val="24"/>
    </w:rPr>
  </w:style>
  <w:style w:type="paragraph" w:styleId="Kop1">
    <w:name w:val="heading 1"/>
    <w:basedOn w:val="Standaard"/>
    <w:next w:val="Standaard"/>
    <w:link w:val="Kop1Char"/>
    <w:uiPriority w:val="9"/>
    <w:qFormat/>
    <w:rsid w:val="00D536AC"/>
    <w:pPr>
      <w:keepNext/>
      <w:keepLines/>
      <w:pageBreakBefore/>
      <w:numPr>
        <w:numId w:val="2"/>
      </w:numPr>
      <w:spacing w:before="240"/>
      <w:ind w:left="431" w:hanging="431"/>
      <w:outlineLvl w:val="0"/>
    </w:pPr>
    <w:rPr>
      <w:rFonts w:eastAsiaTheme="majorEastAsia" w:cstheme="majorBidi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786CFE"/>
    <w:pPr>
      <w:keepNext/>
      <w:keepLines/>
      <w:numPr>
        <w:ilvl w:val="1"/>
        <w:numId w:val="2"/>
      </w:numPr>
      <w:spacing w:before="240"/>
      <w:ind w:left="578" w:hanging="578"/>
      <w:outlineLvl w:val="1"/>
    </w:pPr>
    <w:rPr>
      <w:rFonts w:eastAsiaTheme="majorEastAsia" w:cstheme="majorBidi"/>
      <w:color w:val="002060"/>
      <w:sz w:val="28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CB3CC2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CB3CC2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CB3CC2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CB3CC2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CB3CC2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CB3CC2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CB3CC2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Ondertitel">
    <w:name w:val="Subtitle"/>
    <w:basedOn w:val="Standaard"/>
    <w:next w:val="Standaard"/>
    <w:link w:val="OndertitelChar"/>
    <w:uiPriority w:val="11"/>
    <w:qFormat/>
    <w:rsid w:val="0045465F"/>
    <w:pPr>
      <w:numPr>
        <w:ilvl w:val="1"/>
      </w:numPr>
      <w:spacing w:after="240"/>
    </w:pPr>
    <w:rPr>
      <w:rFonts w:ascii="Broadway" w:eastAsiaTheme="minorEastAsia" w:hAnsi="Broadway"/>
      <w:spacing w:val="15"/>
      <w:sz w:val="40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45465F"/>
    <w:rPr>
      <w:rFonts w:ascii="Broadway" w:eastAsiaTheme="minorEastAsia" w:hAnsi="Broadway"/>
      <w:spacing w:val="15"/>
      <w:sz w:val="40"/>
    </w:rPr>
  </w:style>
  <w:style w:type="paragraph" w:styleId="Geenafstand">
    <w:name w:val="No Spacing"/>
    <w:aliases w:val="Vragen"/>
    <w:uiPriority w:val="1"/>
    <w:qFormat/>
    <w:rsid w:val="00FF05FF"/>
    <w:pPr>
      <w:spacing w:after="0" w:line="240" w:lineRule="auto"/>
    </w:pPr>
    <w:rPr>
      <w:b/>
      <w:color w:val="7030A0"/>
      <w:sz w:val="24"/>
    </w:rPr>
  </w:style>
  <w:style w:type="character" w:customStyle="1" w:styleId="Kop1Char">
    <w:name w:val="Kop 1 Char"/>
    <w:basedOn w:val="Standaardalinea-lettertype"/>
    <w:link w:val="Kop1"/>
    <w:uiPriority w:val="9"/>
    <w:rsid w:val="00D536AC"/>
    <w:rPr>
      <w:rFonts w:ascii="Verdana" w:eastAsiaTheme="majorEastAsia" w:hAnsi="Verdana" w:cstheme="majorBidi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786CFE"/>
    <w:rPr>
      <w:rFonts w:ascii="Verdana" w:eastAsiaTheme="majorEastAsia" w:hAnsi="Verdana" w:cstheme="majorBidi"/>
      <w:color w:val="002060"/>
      <w:sz w:val="28"/>
      <w:szCs w:val="26"/>
    </w:rPr>
  </w:style>
  <w:style w:type="paragraph" w:styleId="Koptekst">
    <w:name w:val="header"/>
    <w:basedOn w:val="Standaard"/>
    <w:link w:val="KoptekstChar"/>
    <w:uiPriority w:val="99"/>
    <w:unhideWhenUsed/>
    <w:rsid w:val="00CB3CC2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CB3CC2"/>
    <w:rPr>
      <w:rFonts w:ascii="Verdana" w:hAnsi="Verdana"/>
    </w:rPr>
  </w:style>
  <w:style w:type="paragraph" w:styleId="Voettekst">
    <w:name w:val="footer"/>
    <w:basedOn w:val="Standaard"/>
    <w:link w:val="VoettekstChar"/>
    <w:uiPriority w:val="99"/>
    <w:unhideWhenUsed/>
    <w:rsid w:val="00786CFE"/>
    <w:pPr>
      <w:tabs>
        <w:tab w:val="center" w:pos="4536"/>
        <w:tab w:val="right" w:pos="9072"/>
      </w:tabs>
    </w:pPr>
    <w:rPr>
      <w:sz w:val="18"/>
    </w:rPr>
  </w:style>
  <w:style w:type="character" w:customStyle="1" w:styleId="VoettekstChar">
    <w:name w:val="Voettekst Char"/>
    <w:basedOn w:val="Standaardalinea-lettertype"/>
    <w:link w:val="Voettekst"/>
    <w:uiPriority w:val="99"/>
    <w:rsid w:val="00786CFE"/>
    <w:rPr>
      <w:rFonts w:ascii="Verdana" w:hAnsi="Verdana"/>
      <w:sz w:val="18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CB3CC2"/>
    <w:pPr>
      <w:spacing w:line="259" w:lineRule="auto"/>
      <w:outlineLvl w:val="9"/>
    </w:pPr>
    <w:rPr>
      <w:rFonts w:asciiTheme="majorHAnsi" w:hAnsiTheme="majorHAnsi"/>
      <w:color w:val="2F5496" w:themeColor="accent1" w:themeShade="BF"/>
      <w:lang w:eastAsia="nl-BE"/>
    </w:rPr>
  </w:style>
  <w:style w:type="character" w:customStyle="1" w:styleId="Kop3Char">
    <w:name w:val="Kop 3 Char"/>
    <w:basedOn w:val="Standaardalinea-lettertype"/>
    <w:link w:val="Kop3"/>
    <w:uiPriority w:val="9"/>
    <w:rsid w:val="00CB3CC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Inhopg1">
    <w:name w:val="toc 1"/>
    <w:basedOn w:val="Standaard"/>
    <w:next w:val="Standaard"/>
    <w:autoRedefine/>
    <w:uiPriority w:val="39"/>
    <w:unhideWhenUsed/>
    <w:rsid w:val="00CB3CC2"/>
    <w:pPr>
      <w:tabs>
        <w:tab w:val="left" w:pos="0"/>
        <w:tab w:val="right" w:leader="dot" w:pos="9639"/>
      </w:tabs>
      <w:ind w:left="851" w:hanging="851"/>
    </w:pPr>
    <w:rPr>
      <w:b/>
    </w:rPr>
  </w:style>
  <w:style w:type="paragraph" w:styleId="Inhopg2">
    <w:name w:val="toc 2"/>
    <w:basedOn w:val="Standaard"/>
    <w:next w:val="Standaard"/>
    <w:autoRedefine/>
    <w:uiPriority w:val="39"/>
    <w:unhideWhenUsed/>
    <w:rsid w:val="00CB3CC2"/>
    <w:pPr>
      <w:tabs>
        <w:tab w:val="left" w:pos="0"/>
        <w:tab w:val="right" w:leader="dot" w:pos="9639"/>
      </w:tabs>
      <w:ind w:left="851" w:hanging="851"/>
    </w:pPr>
  </w:style>
  <w:style w:type="paragraph" w:styleId="Inhopg3">
    <w:name w:val="toc 3"/>
    <w:basedOn w:val="Standaard"/>
    <w:next w:val="Standaard"/>
    <w:autoRedefine/>
    <w:uiPriority w:val="39"/>
    <w:unhideWhenUsed/>
    <w:rsid w:val="00D30083"/>
    <w:rPr>
      <w:sz w:val="20"/>
    </w:rPr>
  </w:style>
  <w:style w:type="character" w:customStyle="1" w:styleId="Kop4Char">
    <w:name w:val="Kop 4 Char"/>
    <w:basedOn w:val="Standaardalinea-lettertype"/>
    <w:link w:val="Kop4"/>
    <w:uiPriority w:val="9"/>
    <w:rsid w:val="00CB3CC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CB3CC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CB3CC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CB3CC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CB3CC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CB3CC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Standaardalinea-lettertype"/>
    <w:uiPriority w:val="99"/>
    <w:unhideWhenUsed/>
    <w:rsid w:val="00CB3CC2"/>
    <w:rPr>
      <w:color w:val="0563C1" w:themeColor="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AB4C04"/>
    <w:pPr>
      <w:spacing w:after="120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AB4C04"/>
    <w:rPr>
      <w:rFonts w:eastAsiaTheme="majorEastAsia" w:cstheme="majorBidi"/>
      <w:spacing w:val="-10"/>
      <w:kern w:val="28"/>
      <w:sz w:val="56"/>
      <w:szCs w:val="56"/>
    </w:rPr>
  </w:style>
  <w:style w:type="paragraph" w:styleId="Lijstalinea">
    <w:name w:val="List Paragraph"/>
    <w:basedOn w:val="Standaard"/>
    <w:uiPriority w:val="34"/>
    <w:qFormat/>
    <w:rsid w:val="00642E1C"/>
    <w:pPr>
      <w:ind w:left="720"/>
      <w:contextualSpacing/>
    </w:pPr>
  </w:style>
  <w:style w:type="character" w:styleId="Onopgelostemelding">
    <w:name w:val="Unresolved Mention"/>
    <w:basedOn w:val="Standaardalinea-lettertype"/>
    <w:uiPriority w:val="99"/>
    <w:semiHidden/>
    <w:unhideWhenUsed/>
    <w:rsid w:val="008C7EBA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8C7EBA"/>
    <w:rPr>
      <w:color w:val="954F72" w:themeColor="followedHyperlink"/>
      <w:u w:val="single"/>
    </w:rPr>
  </w:style>
  <w:style w:type="table" w:styleId="Tabelraster">
    <w:name w:val="Table Grid"/>
    <w:basedOn w:val="Standaardtabel"/>
    <w:uiPriority w:val="39"/>
    <w:rsid w:val="00C766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jsttabel1licht-Accent4">
    <w:name w:val="List Table 1 Light Accent 4"/>
    <w:basedOn w:val="Standaardtabel"/>
    <w:uiPriority w:val="46"/>
    <w:rsid w:val="002369A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Rastertabel4-Accent4">
    <w:name w:val="Grid Table 4 Accent 4"/>
    <w:basedOn w:val="Standaardtabel"/>
    <w:uiPriority w:val="49"/>
    <w:rsid w:val="002369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Rastertabel4-Accent2">
    <w:name w:val="Grid Table 4 Accent 2"/>
    <w:basedOn w:val="Standaardtabel"/>
    <w:uiPriority w:val="49"/>
    <w:rsid w:val="0060348C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Normaalweb">
    <w:name w:val="Normal (Web)"/>
    <w:basedOn w:val="Standaard"/>
    <w:uiPriority w:val="99"/>
    <w:semiHidden/>
    <w:unhideWhenUsed/>
    <w:rsid w:val="00A2340A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Cs w:val="24"/>
      <w:lang w:eastAsia="nl-BE"/>
    </w:rPr>
  </w:style>
  <w:style w:type="character" w:styleId="Tekstvantijdelijkeaanduiding">
    <w:name w:val="Placeholder Text"/>
    <w:basedOn w:val="Standaardalinea-lettertype"/>
    <w:uiPriority w:val="99"/>
    <w:semiHidden/>
    <w:rsid w:val="00F21BDD"/>
    <w:rPr>
      <w:color w:val="666666"/>
    </w:rPr>
  </w:style>
  <w:style w:type="table" w:styleId="Rastertabel4-Accent1">
    <w:name w:val="Grid Table 4 Accent 1"/>
    <w:basedOn w:val="Standaardtabel"/>
    <w:uiPriority w:val="49"/>
    <w:rsid w:val="0066660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7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7495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162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54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619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924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5914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469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546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5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301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76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796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4456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24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65769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0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6027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7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737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0337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81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4761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7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5378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568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4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854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4907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083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7613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69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783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429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617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328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62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315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20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59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20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7123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7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905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5546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842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305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47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13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4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67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9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0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5720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678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4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4542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47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1961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1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931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4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3539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3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038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926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6913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45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57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5989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6053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715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9086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0269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theme" Target="theme/theme1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gif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ul\OneDrive\7_Toegepaste_informatica_2023-2024\1e_semester\Samenvattingssjabloon.dotx" TargetMode="Externa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036267-1994-4097-8BC4-F1E850038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Samenvattingssjabloon.dotx</Template>
  <TotalTime>0</TotalTime>
  <Pages>32</Pages>
  <Words>4820</Words>
  <Characters>26516</Characters>
  <Application>Microsoft Office Word</Application>
  <DocSecurity>0</DocSecurity>
  <Lines>220</Lines>
  <Paragraphs>62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robbe2709@gmail.com</cp:lastModifiedBy>
  <cp:revision>766</cp:revision>
  <dcterms:created xsi:type="dcterms:W3CDTF">2023-09-25T06:16:00Z</dcterms:created>
  <dcterms:modified xsi:type="dcterms:W3CDTF">2024-01-04T14:04:00Z</dcterms:modified>
</cp:coreProperties>
</file>