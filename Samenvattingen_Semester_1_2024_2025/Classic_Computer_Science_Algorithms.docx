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F8814" w14:textId="6EB75FBF" w:rsidR="00577817" w:rsidRDefault="0087655F">
      <w:r>
        <w:rPr>
          <w:noProof/>
        </w:rPr>
        <w:drawing>
          <wp:anchor distT="0" distB="0" distL="114300" distR="114300" simplePos="0" relativeHeight="251658240" behindDoc="0" locked="0" layoutInCell="1" allowOverlap="1" wp14:anchorId="29EEE66A" wp14:editId="5F0FF771">
            <wp:simplePos x="0" y="0"/>
            <wp:positionH relativeFrom="margin">
              <wp:align>right</wp:align>
            </wp:positionH>
            <wp:positionV relativeFrom="margin">
              <wp:posOffset>217170</wp:posOffset>
            </wp:positionV>
            <wp:extent cx="5661660" cy="3381375"/>
            <wp:effectExtent l="228600" t="228600" r="224790" b="23812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61660" cy="338137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CB3CC2">
        <w:t xml:space="preserve">Inhoudsopgave: </w:t>
      </w:r>
      <w:r w:rsidR="00D71B8B">
        <w:tab/>
      </w:r>
      <w:r w:rsidR="00D71B8B">
        <w:tab/>
      </w:r>
      <w:r w:rsidR="00D71B8B">
        <w:tab/>
      </w:r>
      <w:r w:rsidR="00D71B8B">
        <w:tab/>
      </w:r>
      <w:r w:rsidR="00D71B8B">
        <w:tab/>
      </w:r>
      <w:r w:rsidR="00D71B8B">
        <w:tab/>
      </w:r>
      <w:r w:rsidR="00D71B8B">
        <w:tab/>
      </w:r>
      <w:r w:rsidR="00D71B8B">
        <w:tab/>
        <w:t xml:space="preserve">    Datum:</w:t>
      </w:r>
    </w:p>
    <w:p w14:paraId="46177AE0" w14:textId="1E4C812A" w:rsidR="008E4CE6" w:rsidRDefault="0027239B">
      <w:pPr>
        <w:pStyle w:val="Inhopg1"/>
        <w:rPr>
          <w:rFonts w:eastAsiaTheme="minorEastAsia"/>
          <w:b w:val="0"/>
          <w:noProof/>
          <w:kern w:val="2"/>
          <w:szCs w:val="24"/>
          <w:lang w:eastAsia="nl-BE"/>
          <w14:ligatures w14:val="standardContextual"/>
        </w:rPr>
      </w:pPr>
      <w:r>
        <w:rPr>
          <w:lang w:val="en-GB"/>
        </w:rPr>
        <w:fldChar w:fldCharType="begin"/>
      </w:r>
      <w:r>
        <w:rPr>
          <w:lang w:val="en-GB"/>
        </w:rPr>
        <w:instrText xml:space="preserve"> TOC \o "1-3" \h \z \u </w:instrText>
      </w:r>
      <w:r>
        <w:rPr>
          <w:lang w:val="en-GB"/>
        </w:rPr>
        <w:fldChar w:fldCharType="separate"/>
      </w:r>
      <w:hyperlink w:anchor="_Toc186124572" w:history="1">
        <w:r w:rsidR="008E4CE6" w:rsidRPr="00412B7E">
          <w:rPr>
            <w:rStyle w:val="Hyperlink"/>
            <w:noProof/>
          </w:rPr>
          <w:t>1</w:t>
        </w:r>
        <w:r w:rsidR="008E4CE6">
          <w:rPr>
            <w:rFonts w:eastAsiaTheme="minorEastAsia"/>
            <w:b w:val="0"/>
            <w:noProof/>
            <w:kern w:val="2"/>
            <w:szCs w:val="24"/>
            <w:lang w:eastAsia="nl-BE"/>
            <w14:ligatures w14:val="standardContextual"/>
          </w:rPr>
          <w:tab/>
        </w:r>
        <w:r w:rsidR="008E4CE6" w:rsidRPr="00412B7E">
          <w:rPr>
            <w:rStyle w:val="Hyperlink"/>
            <w:noProof/>
          </w:rPr>
          <w:t>Hoofdstuk 1: Zoeken en sorteren</w:t>
        </w:r>
        <w:r w:rsidR="008E4CE6">
          <w:rPr>
            <w:noProof/>
            <w:webHidden/>
          </w:rPr>
          <w:tab/>
        </w:r>
        <w:r w:rsidR="008E4CE6">
          <w:rPr>
            <w:noProof/>
            <w:webHidden/>
          </w:rPr>
          <w:fldChar w:fldCharType="begin"/>
        </w:r>
        <w:r w:rsidR="008E4CE6">
          <w:rPr>
            <w:noProof/>
            <w:webHidden/>
          </w:rPr>
          <w:instrText xml:space="preserve"> PAGEREF _Toc186124572 \h </w:instrText>
        </w:r>
        <w:r w:rsidR="008E4CE6">
          <w:rPr>
            <w:noProof/>
            <w:webHidden/>
          </w:rPr>
        </w:r>
        <w:r w:rsidR="008E4CE6">
          <w:rPr>
            <w:noProof/>
            <w:webHidden/>
          </w:rPr>
          <w:fldChar w:fldCharType="separate"/>
        </w:r>
        <w:r w:rsidR="008E4CE6">
          <w:rPr>
            <w:noProof/>
            <w:webHidden/>
          </w:rPr>
          <w:t>3</w:t>
        </w:r>
        <w:r w:rsidR="008E4CE6">
          <w:rPr>
            <w:noProof/>
            <w:webHidden/>
          </w:rPr>
          <w:fldChar w:fldCharType="end"/>
        </w:r>
      </w:hyperlink>
    </w:p>
    <w:p w14:paraId="0DD1CF6D" w14:textId="697C426C" w:rsidR="008E4CE6" w:rsidRDefault="008E4CE6">
      <w:pPr>
        <w:pStyle w:val="Inhopg2"/>
        <w:rPr>
          <w:rFonts w:eastAsiaTheme="minorEastAsia"/>
          <w:noProof/>
          <w:kern w:val="2"/>
          <w:szCs w:val="24"/>
          <w:lang w:eastAsia="nl-BE"/>
          <w14:ligatures w14:val="standardContextual"/>
        </w:rPr>
      </w:pPr>
      <w:hyperlink w:anchor="_Toc186124573" w:history="1">
        <w:r w:rsidRPr="00412B7E">
          <w:rPr>
            <w:rStyle w:val="Hyperlink"/>
            <w:noProof/>
          </w:rPr>
          <w:t>1.1</w:t>
        </w:r>
        <w:r>
          <w:rPr>
            <w:rFonts w:eastAsiaTheme="minorEastAsia"/>
            <w:noProof/>
            <w:kern w:val="2"/>
            <w:szCs w:val="24"/>
            <w:lang w:eastAsia="nl-BE"/>
            <w14:ligatures w14:val="standardContextual"/>
          </w:rPr>
          <w:tab/>
        </w:r>
        <w:r w:rsidRPr="00412B7E">
          <w:rPr>
            <w:rStyle w:val="Hyperlink"/>
            <w:noProof/>
          </w:rPr>
          <w:t>Zoeken in een array</w:t>
        </w:r>
        <w:r>
          <w:rPr>
            <w:noProof/>
            <w:webHidden/>
          </w:rPr>
          <w:tab/>
        </w:r>
        <w:r>
          <w:rPr>
            <w:noProof/>
            <w:webHidden/>
          </w:rPr>
          <w:fldChar w:fldCharType="begin"/>
        </w:r>
        <w:r>
          <w:rPr>
            <w:noProof/>
            <w:webHidden/>
          </w:rPr>
          <w:instrText xml:space="preserve"> PAGEREF _Toc186124573 \h </w:instrText>
        </w:r>
        <w:r>
          <w:rPr>
            <w:noProof/>
            <w:webHidden/>
          </w:rPr>
        </w:r>
        <w:r>
          <w:rPr>
            <w:noProof/>
            <w:webHidden/>
          </w:rPr>
          <w:fldChar w:fldCharType="separate"/>
        </w:r>
        <w:r>
          <w:rPr>
            <w:noProof/>
            <w:webHidden/>
          </w:rPr>
          <w:t>3</w:t>
        </w:r>
        <w:r>
          <w:rPr>
            <w:noProof/>
            <w:webHidden/>
          </w:rPr>
          <w:fldChar w:fldCharType="end"/>
        </w:r>
      </w:hyperlink>
    </w:p>
    <w:p w14:paraId="450F393A" w14:textId="65487EE1" w:rsidR="008E4CE6" w:rsidRDefault="008E4CE6">
      <w:pPr>
        <w:pStyle w:val="Inhopg2"/>
        <w:rPr>
          <w:rFonts w:eastAsiaTheme="minorEastAsia"/>
          <w:noProof/>
          <w:kern w:val="2"/>
          <w:szCs w:val="24"/>
          <w:lang w:eastAsia="nl-BE"/>
          <w14:ligatures w14:val="standardContextual"/>
        </w:rPr>
      </w:pPr>
      <w:hyperlink w:anchor="_Toc186124574" w:history="1">
        <w:r w:rsidRPr="00412B7E">
          <w:rPr>
            <w:rStyle w:val="Hyperlink"/>
            <w:noProof/>
          </w:rPr>
          <w:t>1.2</w:t>
        </w:r>
        <w:r>
          <w:rPr>
            <w:rFonts w:eastAsiaTheme="minorEastAsia"/>
            <w:noProof/>
            <w:kern w:val="2"/>
            <w:szCs w:val="24"/>
            <w:lang w:eastAsia="nl-BE"/>
            <w14:ligatures w14:val="standardContextual"/>
          </w:rPr>
          <w:tab/>
        </w:r>
        <w:r w:rsidRPr="00412B7E">
          <w:rPr>
            <w:rStyle w:val="Hyperlink"/>
            <w:noProof/>
          </w:rPr>
          <w:t>Linear of sequentieel zoeken</w:t>
        </w:r>
        <w:r>
          <w:rPr>
            <w:noProof/>
            <w:webHidden/>
          </w:rPr>
          <w:tab/>
        </w:r>
        <w:r>
          <w:rPr>
            <w:noProof/>
            <w:webHidden/>
          </w:rPr>
          <w:fldChar w:fldCharType="begin"/>
        </w:r>
        <w:r>
          <w:rPr>
            <w:noProof/>
            <w:webHidden/>
          </w:rPr>
          <w:instrText xml:space="preserve"> PAGEREF _Toc186124574 \h </w:instrText>
        </w:r>
        <w:r>
          <w:rPr>
            <w:noProof/>
            <w:webHidden/>
          </w:rPr>
        </w:r>
        <w:r>
          <w:rPr>
            <w:noProof/>
            <w:webHidden/>
          </w:rPr>
          <w:fldChar w:fldCharType="separate"/>
        </w:r>
        <w:r>
          <w:rPr>
            <w:noProof/>
            <w:webHidden/>
          </w:rPr>
          <w:t>3</w:t>
        </w:r>
        <w:r>
          <w:rPr>
            <w:noProof/>
            <w:webHidden/>
          </w:rPr>
          <w:fldChar w:fldCharType="end"/>
        </w:r>
      </w:hyperlink>
    </w:p>
    <w:p w14:paraId="74133B7C" w14:textId="74D06C6E" w:rsidR="008E4CE6" w:rsidRDefault="008E4CE6">
      <w:pPr>
        <w:pStyle w:val="Inhopg2"/>
        <w:rPr>
          <w:rFonts w:eastAsiaTheme="minorEastAsia"/>
          <w:noProof/>
          <w:kern w:val="2"/>
          <w:szCs w:val="24"/>
          <w:lang w:eastAsia="nl-BE"/>
          <w14:ligatures w14:val="standardContextual"/>
        </w:rPr>
      </w:pPr>
      <w:hyperlink w:anchor="_Toc186124575" w:history="1">
        <w:r w:rsidRPr="00412B7E">
          <w:rPr>
            <w:rStyle w:val="Hyperlink"/>
            <w:noProof/>
          </w:rPr>
          <w:t>1.3</w:t>
        </w:r>
        <w:r>
          <w:rPr>
            <w:rFonts w:eastAsiaTheme="minorEastAsia"/>
            <w:noProof/>
            <w:kern w:val="2"/>
            <w:szCs w:val="24"/>
            <w:lang w:eastAsia="nl-BE"/>
            <w14:ligatures w14:val="standardContextual"/>
          </w:rPr>
          <w:tab/>
        </w:r>
        <w:r w:rsidRPr="00412B7E">
          <w:rPr>
            <w:rStyle w:val="Hyperlink"/>
            <w:noProof/>
          </w:rPr>
          <w:t>Binair zoeken</w:t>
        </w:r>
        <w:r>
          <w:rPr>
            <w:noProof/>
            <w:webHidden/>
          </w:rPr>
          <w:tab/>
        </w:r>
        <w:r>
          <w:rPr>
            <w:noProof/>
            <w:webHidden/>
          </w:rPr>
          <w:fldChar w:fldCharType="begin"/>
        </w:r>
        <w:r>
          <w:rPr>
            <w:noProof/>
            <w:webHidden/>
          </w:rPr>
          <w:instrText xml:space="preserve"> PAGEREF _Toc186124575 \h </w:instrText>
        </w:r>
        <w:r>
          <w:rPr>
            <w:noProof/>
            <w:webHidden/>
          </w:rPr>
        </w:r>
        <w:r>
          <w:rPr>
            <w:noProof/>
            <w:webHidden/>
          </w:rPr>
          <w:fldChar w:fldCharType="separate"/>
        </w:r>
        <w:r>
          <w:rPr>
            <w:noProof/>
            <w:webHidden/>
          </w:rPr>
          <w:t>3</w:t>
        </w:r>
        <w:r>
          <w:rPr>
            <w:noProof/>
            <w:webHidden/>
          </w:rPr>
          <w:fldChar w:fldCharType="end"/>
        </w:r>
      </w:hyperlink>
    </w:p>
    <w:p w14:paraId="20DE06F3" w14:textId="21F0365C" w:rsidR="008E4CE6" w:rsidRDefault="008E4CE6">
      <w:pPr>
        <w:pStyle w:val="Inhopg2"/>
        <w:rPr>
          <w:rFonts w:eastAsiaTheme="minorEastAsia"/>
          <w:noProof/>
          <w:kern w:val="2"/>
          <w:szCs w:val="24"/>
          <w:lang w:eastAsia="nl-BE"/>
          <w14:ligatures w14:val="standardContextual"/>
        </w:rPr>
      </w:pPr>
      <w:hyperlink w:anchor="_Toc186124576" w:history="1">
        <w:r w:rsidRPr="00412B7E">
          <w:rPr>
            <w:rStyle w:val="Hyperlink"/>
            <w:noProof/>
          </w:rPr>
          <w:t>1.4</w:t>
        </w:r>
        <w:r>
          <w:rPr>
            <w:rFonts w:eastAsiaTheme="minorEastAsia"/>
            <w:noProof/>
            <w:kern w:val="2"/>
            <w:szCs w:val="24"/>
            <w:lang w:eastAsia="nl-BE"/>
            <w14:ligatures w14:val="standardContextual"/>
          </w:rPr>
          <w:tab/>
        </w:r>
        <w:r w:rsidRPr="00412B7E">
          <w:rPr>
            <w:rStyle w:val="Hyperlink"/>
            <w:noProof/>
          </w:rPr>
          <w:t>Tijdscomplexiteit</w:t>
        </w:r>
        <w:r>
          <w:rPr>
            <w:noProof/>
            <w:webHidden/>
          </w:rPr>
          <w:tab/>
        </w:r>
        <w:r>
          <w:rPr>
            <w:noProof/>
            <w:webHidden/>
          </w:rPr>
          <w:fldChar w:fldCharType="begin"/>
        </w:r>
        <w:r>
          <w:rPr>
            <w:noProof/>
            <w:webHidden/>
          </w:rPr>
          <w:instrText xml:space="preserve"> PAGEREF _Toc186124576 \h </w:instrText>
        </w:r>
        <w:r>
          <w:rPr>
            <w:noProof/>
            <w:webHidden/>
          </w:rPr>
        </w:r>
        <w:r>
          <w:rPr>
            <w:noProof/>
            <w:webHidden/>
          </w:rPr>
          <w:fldChar w:fldCharType="separate"/>
        </w:r>
        <w:r>
          <w:rPr>
            <w:noProof/>
            <w:webHidden/>
          </w:rPr>
          <w:t>5</w:t>
        </w:r>
        <w:r>
          <w:rPr>
            <w:noProof/>
            <w:webHidden/>
          </w:rPr>
          <w:fldChar w:fldCharType="end"/>
        </w:r>
      </w:hyperlink>
    </w:p>
    <w:p w14:paraId="00BD5858" w14:textId="09B92EF8" w:rsidR="008E4CE6" w:rsidRDefault="008E4CE6">
      <w:pPr>
        <w:pStyle w:val="Inhopg2"/>
        <w:rPr>
          <w:rFonts w:eastAsiaTheme="minorEastAsia"/>
          <w:noProof/>
          <w:kern w:val="2"/>
          <w:szCs w:val="24"/>
          <w:lang w:eastAsia="nl-BE"/>
          <w14:ligatures w14:val="standardContextual"/>
        </w:rPr>
      </w:pPr>
      <w:hyperlink w:anchor="_Toc186124577" w:history="1">
        <w:r w:rsidRPr="00412B7E">
          <w:rPr>
            <w:rStyle w:val="Hyperlink"/>
            <w:noProof/>
          </w:rPr>
          <w:t>1.5</w:t>
        </w:r>
        <w:r>
          <w:rPr>
            <w:rFonts w:eastAsiaTheme="minorEastAsia"/>
            <w:noProof/>
            <w:kern w:val="2"/>
            <w:szCs w:val="24"/>
            <w:lang w:eastAsia="nl-BE"/>
            <w14:ligatures w14:val="standardContextual"/>
          </w:rPr>
          <w:tab/>
        </w:r>
        <w:r w:rsidRPr="00412B7E">
          <w:rPr>
            <w:rStyle w:val="Hyperlink"/>
            <w:noProof/>
          </w:rPr>
          <w:t>Sorteren door selectie</w:t>
        </w:r>
        <w:r>
          <w:rPr>
            <w:noProof/>
            <w:webHidden/>
          </w:rPr>
          <w:tab/>
        </w:r>
        <w:r>
          <w:rPr>
            <w:noProof/>
            <w:webHidden/>
          </w:rPr>
          <w:fldChar w:fldCharType="begin"/>
        </w:r>
        <w:r>
          <w:rPr>
            <w:noProof/>
            <w:webHidden/>
          </w:rPr>
          <w:instrText xml:space="preserve"> PAGEREF _Toc186124577 \h </w:instrText>
        </w:r>
        <w:r>
          <w:rPr>
            <w:noProof/>
            <w:webHidden/>
          </w:rPr>
        </w:r>
        <w:r>
          <w:rPr>
            <w:noProof/>
            <w:webHidden/>
          </w:rPr>
          <w:fldChar w:fldCharType="separate"/>
        </w:r>
        <w:r>
          <w:rPr>
            <w:noProof/>
            <w:webHidden/>
          </w:rPr>
          <w:t>6</w:t>
        </w:r>
        <w:r>
          <w:rPr>
            <w:noProof/>
            <w:webHidden/>
          </w:rPr>
          <w:fldChar w:fldCharType="end"/>
        </w:r>
      </w:hyperlink>
    </w:p>
    <w:p w14:paraId="7AF2E70E" w14:textId="639CDAF3" w:rsidR="008E4CE6" w:rsidRDefault="008E4CE6">
      <w:pPr>
        <w:pStyle w:val="Inhopg2"/>
        <w:rPr>
          <w:rFonts w:eastAsiaTheme="minorEastAsia"/>
          <w:noProof/>
          <w:kern w:val="2"/>
          <w:szCs w:val="24"/>
          <w:lang w:eastAsia="nl-BE"/>
          <w14:ligatures w14:val="standardContextual"/>
        </w:rPr>
      </w:pPr>
      <w:hyperlink w:anchor="_Toc186124578" w:history="1">
        <w:r w:rsidRPr="00412B7E">
          <w:rPr>
            <w:rStyle w:val="Hyperlink"/>
            <w:noProof/>
          </w:rPr>
          <w:t>1.6</w:t>
        </w:r>
        <w:r>
          <w:rPr>
            <w:rFonts w:eastAsiaTheme="minorEastAsia"/>
            <w:noProof/>
            <w:kern w:val="2"/>
            <w:szCs w:val="24"/>
            <w:lang w:eastAsia="nl-BE"/>
            <w14:ligatures w14:val="standardContextual"/>
          </w:rPr>
          <w:tab/>
        </w:r>
        <w:r w:rsidRPr="00412B7E">
          <w:rPr>
            <w:rStyle w:val="Hyperlink"/>
            <w:noProof/>
          </w:rPr>
          <w:t>Sorteren door tussenvoegen</w:t>
        </w:r>
        <w:r>
          <w:rPr>
            <w:noProof/>
            <w:webHidden/>
          </w:rPr>
          <w:tab/>
        </w:r>
        <w:r>
          <w:rPr>
            <w:noProof/>
            <w:webHidden/>
          </w:rPr>
          <w:fldChar w:fldCharType="begin"/>
        </w:r>
        <w:r>
          <w:rPr>
            <w:noProof/>
            <w:webHidden/>
          </w:rPr>
          <w:instrText xml:space="preserve"> PAGEREF _Toc186124578 \h </w:instrText>
        </w:r>
        <w:r>
          <w:rPr>
            <w:noProof/>
            <w:webHidden/>
          </w:rPr>
        </w:r>
        <w:r>
          <w:rPr>
            <w:noProof/>
            <w:webHidden/>
          </w:rPr>
          <w:fldChar w:fldCharType="separate"/>
        </w:r>
        <w:r>
          <w:rPr>
            <w:noProof/>
            <w:webHidden/>
          </w:rPr>
          <w:t>8</w:t>
        </w:r>
        <w:r>
          <w:rPr>
            <w:noProof/>
            <w:webHidden/>
          </w:rPr>
          <w:fldChar w:fldCharType="end"/>
        </w:r>
      </w:hyperlink>
    </w:p>
    <w:p w14:paraId="5397020A" w14:textId="403BEBAA" w:rsidR="008E4CE6" w:rsidRDefault="008E4CE6">
      <w:pPr>
        <w:pStyle w:val="Inhopg2"/>
        <w:rPr>
          <w:rFonts w:eastAsiaTheme="minorEastAsia"/>
          <w:noProof/>
          <w:kern w:val="2"/>
          <w:szCs w:val="24"/>
          <w:lang w:eastAsia="nl-BE"/>
          <w14:ligatures w14:val="standardContextual"/>
        </w:rPr>
      </w:pPr>
      <w:hyperlink w:anchor="_Toc186124579" w:history="1">
        <w:r w:rsidRPr="00412B7E">
          <w:rPr>
            <w:rStyle w:val="Hyperlink"/>
            <w:noProof/>
          </w:rPr>
          <w:t>1.7</w:t>
        </w:r>
        <w:r>
          <w:rPr>
            <w:rFonts w:eastAsiaTheme="minorEastAsia"/>
            <w:noProof/>
            <w:kern w:val="2"/>
            <w:szCs w:val="24"/>
            <w:lang w:eastAsia="nl-BE"/>
            <w14:ligatures w14:val="standardContextual"/>
          </w:rPr>
          <w:tab/>
        </w:r>
        <w:r w:rsidRPr="00412B7E">
          <w:rPr>
            <w:rStyle w:val="Hyperlink"/>
            <w:noProof/>
          </w:rPr>
          <w:t>Sorteren door samenvoegen</w:t>
        </w:r>
        <w:r>
          <w:rPr>
            <w:noProof/>
            <w:webHidden/>
          </w:rPr>
          <w:tab/>
        </w:r>
        <w:r>
          <w:rPr>
            <w:noProof/>
            <w:webHidden/>
          </w:rPr>
          <w:fldChar w:fldCharType="begin"/>
        </w:r>
        <w:r>
          <w:rPr>
            <w:noProof/>
            <w:webHidden/>
          </w:rPr>
          <w:instrText xml:space="preserve"> PAGEREF _Toc186124579 \h </w:instrText>
        </w:r>
        <w:r>
          <w:rPr>
            <w:noProof/>
            <w:webHidden/>
          </w:rPr>
        </w:r>
        <w:r>
          <w:rPr>
            <w:noProof/>
            <w:webHidden/>
          </w:rPr>
          <w:fldChar w:fldCharType="separate"/>
        </w:r>
        <w:r>
          <w:rPr>
            <w:noProof/>
            <w:webHidden/>
          </w:rPr>
          <w:t>9</w:t>
        </w:r>
        <w:r>
          <w:rPr>
            <w:noProof/>
            <w:webHidden/>
          </w:rPr>
          <w:fldChar w:fldCharType="end"/>
        </w:r>
      </w:hyperlink>
    </w:p>
    <w:p w14:paraId="63362C0C" w14:textId="204250F2" w:rsidR="008E4CE6" w:rsidRDefault="008E4CE6">
      <w:pPr>
        <w:pStyle w:val="Inhopg1"/>
        <w:rPr>
          <w:rFonts w:eastAsiaTheme="minorEastAsia"/>
          <w:b w:val="0"/>
          <w:noProof/>
          <w:kern w:val="2"/>
          <w:szCs w:val="24"/>
          <w:lang w:eastAsia="nl-BE"/>
          <w14:ligatures w14:val="standardContextual"/>
        </w:rPr>
      </w:pPr>
      <w:hyperlink w:anchor="_Toc186124580" w:history="1">
        <w:r w:rsidRPr="00412B7E">
          <w:rPr>
            <w:rStyle w:val="Hyperlink"/>
            <w:noProof/>
            <w:lang w:val="en-GB"/>
          </w:rPr>
          <w:t>2</w:t>
        </w:r>
        <w:r>
          <w:rPr>
            <w:rFonts w:eastAsiaTheme="minorEastAsia"/>
            <w:b w:val="0"/>
            <w:noProof/>
            <w:kern w:val="2"/>
            <w:szCs w:val="24"/>
            <w:lang w:eastAsia="nl-BE"/>
            <w14:ligatures w14:val="standardContextual"/>
          </w:rPr>
          <w:tab/>
        </w:r>
        <w:r w:rsidRPr="00412B7E">
          <w:rPr>
            <w:rStyle w:val="Hyperlink"/>
            <w:noProof/>
            <w:lang w:val="en-GB"/>
          </w:rPr>
          <w:t>Hoofdstuk 2: Gelinkte Lijsten</w:t>
        </w:r>
        <w:r>
          <w:rPr>
            <w:noProof/>
            <w:webHidden/>
          </w:rPr>
          <w:tab/>
        </w:r>
        <w:r>
          <w:rPr>
            <w:noProof/>
            <w:webHidden/>
          </w:rPr>
          <w:fldChar w:fldCharType="begin"/>
        </w:r>
        <w:r>
          <w:rPr>
            <w:noProof/>
            <w:webHidden/>
          </w:rPr>
          <w:instrText xml:space="preserve"> PAGEREF _Toc186124580 \h </w:instrText>
        </w:r>
        <w:r>
          <w:rPr>
            <w:noProof/>
            <w:webHidden/>
          </w:rPr>
        </w:r>
        <w:r>
          <w:rPr>
            <w:noProof/>
            <w:webHidden/>
          </w:rPr>
          <w:fldChar w:fldCharType="separate"/>
        </w:r>
        <w:r>
          <w:rPr>
            <w:noProof/>
            <w:webHidden/>
          </w:rPr>
          <w:t>11</w:t>
        </w:r>
        <w:r>
          <w:rPr>
            <w:noProof/>
            <w:webHidden/>
          </w:rPr>
          <w:fldChar w:fldCharType="end"/>
        </w:r>
      </w:hyperlink>
    </w:p>
    <w:p w14:paraId="3044B036" w14:textId="4732FA08" w:rsidR="008E4CE6" w:rsidRDefault="008E4CE6">
      <w:pPr>
        <w:pStyle w:val="Inhopg2"/>
        <w:rPr>
          <w:rFonts w:eastAsiaTheme="minorEastAsia"/>
          <w:noProof/>
          <w:kern w:val="2"/>
          <w:szCs w:val="24"/>
          <w:lang w:eastAsia="nl-BE"/>
          <w14:ligatures w14:val="standardContextual"/>
        </w:rPr>
      </w:pPr>
      <w:hyperlink w:anchor="_Toc186124581" w:history="1">
        <w:r w:rsidRPr="00412B7E">
          <w:rPr>
            <w:rStyle w:val="Hyperlink"/>
            <w:noProof/>
          </w:rPr>
          <w:t>2.1</w:t>
        </w:r>
        <w:r>
          <w:rPr>
            <w:rFonts w:eastAsiaTheme="minorEastAsia"/>
            <w:noProof/>
            <w:kern w:val="2"/>
            <w:szCs w:val="24"/>
            <w:lang w:eastAsia="nl-BE"/>
            <w14:ligatures w14:val="standardContextual"/>
          </w:rPr>
          <w:tab/>
        </w:r>
        <w:r w:rsidRPr="00412B7E">
          <w:rPr>
            <w:rStyle w:val="Hyperlink"/>
            <w:noProof/>
          </w:rPr>
          <w:t>Gelinkte lijsten</w:t>
        </w:r>
        <w:r>
          <w:rPr>
            <w:noProof/>
            <w:webHidden/>
          </w:rPr>
          <w:tab/>
        </w:r>
        <w:r>
          <w:rPr>
            <w:noProof/>
            <w:webHidden/>
          </w:rPr>
          <w:fldChar w:fldCharType="begin"/>
        </w:r>
        <w:r>
          <w:rPr>
            <w:noProof/>
            <w:webHidden/>
          </w:rPr>
          <w:instrText xml:space="preserve"> PAGEREF _Toc186124581 \h </w:instrText>
        </w:r>
        <w:r>
          <w:rPr>
            <w:noProof/>
            <w:webHidden/>
          </w:rPr>
        </w:r>
        <w:r>
          <w:rPr>
            <w:noProof/>
            <w:webHidden/>
          </w:rPr>
          <w:fldChar w:fldCharType="separate"/>
        </w:r>
        <w:r>
          <w:rPr>
            <w:noProof/>
            <w:webHidden/>
          </w:rPr>
          <w:t>11</w:t>
        </w:r>
        <w:r>
          <w:rPr>
            <w:noProof/>
            <w:webHidden/>
          </w:rPr>
          <w:fldChar w:fldCharType="end"/>
        </w:r>
      </w:hyperlink>
    </w:p>
    <w:p w14:paraId="5628D804" w14:textId="62D250FC" w:rsidR="008E4CE6" w:rsidRDefault="008E4CE6">
      <w:pPr>
        <w:pStyle w:val="Inhopg3"/>
        <w:tabs>
          <w:tab w:val="left" w:pos="851"/>
          <w:tab w:val="right" w:leader="dot" w:pos="9628"/>
        </w:tabs>
        <w:rPr>
          <w:rFonts w:eastAsiaTheme="minorEastAsia"/>
          <w:noProof/>
          <w:kern w:val="2"/>
          <w:sz w:val="24"/>
          <w:szCs w:val="24"/>
          <w:lang w:eastAsia="nl-BE"/>
          <w14:ligatures w14:val="standardContextual"/>
        </w:rPr>
      </w:pPr>
      <w:hyperlink w:anchor="_Toc186124582" w:history="1">
        <w:r w:rsidRPr="00412B7E">
          <w:rPr>
            <w:rStyle w:val="Hyperlink"/>
            <w:noProof/>
          </w:rPr>
          <w:t>2.1.1</w:t>
        </w:r>
        <w:r>
          <w:rPr>
            <w:rFonts w:eastAsiaTheme="minorEastAsia"/>
            <w:noProof/>
            <w:kern w:val="2"/>
            <w:sz w:val="24"/>
            <w:szCs w:val="24"/>
            <w:lang w:eastAsia="nl-BE"/>
            <w14:ligatures w14:val="standardContextual"/>
          </w:rPr>
          <w:tab/>
        </w:r>
        <w:r w:rsidRPr="00412B7E">
          <w:rPr>
            <w:rStyle w:val="Hyperlink"/>
            <w:noProof/>
          </w:rPr>
          <w:t>Specificatie</w:t>
        </w:r>
        <w:r>
          <w:rPr>
            <w:noProof/>
            <w:webHidden/>
          </w:rPr>
          <w:tab/>
        </w:r>
        <w:r>
          <w:rPr>
            <w:noProof/>
            <w:webHidden/>
          </w:rPr>
          <w:fldChar w:fldCharType="begin"/>
        </w:r>
        <w:r>
          <w:rPr>
            <w:noProof/>
            <w:webHidden/>
          </w:rPr>
          <w:instrText xml:space="preserve"> PAGEREF _Toc186124582 \h </w:instrText>
        </w:r>
        <w:r>
          <w:rPr>
            <w:noProof/>
            <w:webHidden/>
          </w:rPr>
        </w:r>
        <w:r>
          <w:rPr>
            <w:noProof/>
            <w:webHidden/>
          </w:rPr>
          <w:fldChar w:fldCharType="separate"/>
        </w:r>
        <w:r>
          <w:rPr>
            <w:noProof/>
            <w:webHidden/>
          </w:rPr>
          <w:t>11</w:t>
        </w:r>
        <w:r>
          <w:rPr>
            <w:noProof/>
            <w:webHidden/>
          </w:rPr>
          <w:fldChar w:fldCharType="end"/>
        </w:r>
      </w:hyperlink>
    </w:p>
    <w:p w14:paraId="77F3E778" w14:textId="18C6535A" w:rsidR="008E4CE6" w:rsidRDefault="008E4CE6">
      <w:pPr>
        <w:pStyle w:val="Inhopg3"/>
        <w:tabs>
          <w:tab w:val="left" w:pos="851"/>
          <w:tab w:val="right" w:leader="dot" w:pos="9628"/>
        </w:tabs>
        <w:rPr>
          <w:rFonts w:eastAsiaTheme="minorEastAsia"/>
          <w:noProof/>
          <w:kern w:val="2"/>
          <w:sz w:val="24"/>
          <w:szCs w:val="24"/>
          <w:lang w:eastAsia="nl-BE"/>
          <w14:ligatures w14:val="standardContextual"/>
        </w:rPr>
      </w:pPr>
      <w:hyperlink w:anchor="_Toc186124583" w:history="1">
        <w:r w:rsidRPr="00412B7E">
          <w:rPr>
            <w:rStyle w:val="Hyperlink"/>
            <w:noProof/>
          </w:rPr>
          <w:t>2.1.2</w:t>
        </w:r>
        <w:r>
          <w:rPr>
            <w:rFonts w:eastAsiaTheme="minorEastAsia"/>
            <w:noProof/>
            <w:kern w:val="2"/>
            <w:sz w:val="24"/>
            <w:szCs w:val="24"/>
            <w:lang w:eastAsia="nl-BE"/>
            <w14:ligatures w14:val="standardContextual"/>
          </w:rPr>
          <w:tab/>
        </w:r>
        <w:r w:rsidRPr="00412B7E">
          <w:rPr>
            <w:rStyle w:val="Hyperlink"/>
            <w:noProof/>
          </w:rPr>
          <w:t>Gelinkte lijst</w:t>
        </w:r>
        <w:r>
          <w:rPr>
            <w:noProof/>
            <w:webHidden/>
          </w:rPr>
          <w:tab/>
        </w:r>
        <w:r>
          <w:rPr>
            <w:noProof/>
            <w:webHidden/>
          </w:rPr>
          <w:fldChar w:fldCharType="begin"/>
        </w:r>
        <w:r>
          <w:rPr>
            <w:noProof/>
            <w:webHidden/>
          </w:rPr>
          <w:instrText xml:space="preserve"> PAGEREF _Toc186124583 \h </w:instrText>
        </w:r>
        <w:r>
          <w:rPr>
            <w:noProof/>
            <w:webHidden/>
          </w:rPr>
        </w:r>
        <w:r>
          <w:rPr>
            <w:noProof/>
            <w:webHidden/>
          </w:rPr>
          <w:fldChar w:fldCharType="separate"/>
        </w:r>
        <w:r>
          <w:rPr>
            <w:noProof/>
            <w:webHidden/>
          </w:rPr>
          <w:t>12</w:t>
        </w:r>
        <w:r>
          <w:rPr>
            <w:noProof/>
            <w:webHidden/>
          </w:rPr>
          <w:fldChar w:fldCharType="end"/>
        </w:r>
      </w:hyperlink>
    </w:p>
    <w:p w14:paraId="6303D483" w14:textId="3EE68D0C" w:rsidR="008E4CE6" w:rsidRDefault="008E4CE6">
      <w:pPr>
        <w:pStyle w:val="Inhopg3"/>
        <w:tabs>
          <w:tab w:val="left" w:pos="851"/>
          <w:tab w:val="right" w:leader="dot" w:pos="9628"/>
        </w:tabs>
        <w:rPr>
          <w:rFonts w:eastAsiaTheme="minorEastAsia"/>
          <w:noProof/>
          <w:kern w:val="2"/>
          <w:sz w:val="24"/>
          <w:szCs w:val="24"/>
          <w:lang w:eastAsia="nl-BE"/>
          <w14:ligatures w14:val="standardContextual"/>
        </w:rPr>
      </w:pPr>
      <w:hyperlink w:anchor="_Toc186124584" w:history="1">
        <w:r w:rsidRPr="00412B7E">
          <w:rPr>
            <w:rStyle w:val="Hyperlink"/>
            <w:noProof/>
          </w:rPr>
          <w:t>2.1.3</w:t>
        </w:r>
        <w:r>
          <w:rPr>
            <w:rFonts w:eastAsiaTheme="minorEastAsia"/>
            <w:noProof/>
            <w:kern w:val="2"/>
            <w:sz w:val="24"/>
            <w:szCs w:val="24"/>
            <w:lang w:eastAsia="nl-BE"/>
            <w14:ligatures w14:val="standardContextual"/>
          </w:rPr>
          <w:tab/>
        </w:r>
        <w:r w:rsidRPr="00412B7E">
          <w:rPr>
            <w:rStyle w:val="Hyperlink"/>
            <w:noProof/>
          </w:rPr>
          <w:t>Ankercomponenten</w:t>
        </w:r>
        <w:r>
          <w:rPr>
            <w:noProof/>
            <w:webHidden/>
          </w:rPr>
          <w:tab/>
        </w:r>
        <w:r>
          <w:rPr>
            <w:noProof/>
            <w:webHidden/>
          </w:rPr>
          <w:fldChar w:fldCharType="begin"/>
        </w:r>
        <w:r>
          <w:rPr>
            <w:noProof/>
            <w:webHidden/>
          </w:rPr>
          <w:instrText xml:space="preserve"> PAGEREF _Toc186124584 \h </w:instrText>
        </w:r>
        <w:r>
          <w:rPr>
            <w:noProof/>
            <w:webHidden/>
          </w:rPr>
        </w:r>
        <w:r>
          <w:rPr>
            <w:noProof/>
            <w:webHidden/>
          </w:rPr>
          <w:fldChar w:fldCharType="separate"/>
        </w:r>
        <w:r>
          <w:rPr>
            <w:noProof/>
            <w:webHidden/>
          </w:rPr>
          <w:t>14</w:t>
        </w:r>
        <w:r>
          <w:rPr>
            <w:noProof/>
            <w:webHidden/>
          </w:rPr>
          <w:fldChar w:fldCharType="end"/>
        </w:r>
      </w:hyperlink>
    </w:p>
    <w:p w14:paraId="24FC916A" w14:textId="7E1AB2FB" w:rsidR="008E4CE6" w:rsidRDefault="008E4CE6">
      <w:pPr>
        <w:pStyle w:val="Inhopg3"/>
        <w:tabs>
          <w:tab w:val="left" w:pos="851"/>
          <w:tab w:val="right" w:leader="dot" w:pos="9628"/>
        </w:tabs>
        <w:rPr>
          <w:rFonts w:eastAsiaTheme="minorEastAsia"/>
          <w:noProof/>
          <w:kern w:val="2"/>
          <w:sz w:val="24"/>
          <w:szCs w:val="24"/>
          <w:lang w:eastAsia="nl-BE"/>
          <w14:ligatures w14:val="standardContextual"/>
        </w:rPr>
      </w:pPr>
      <w:hyperlink w:anchor="_Toc186124585" w:history="1">
        <w:r w:rsidRPr="00412B7E">
          <w:rPr>
            <w:rStyle w:val="Hyperlink"/>
            <w:noProof/>
          </w:rPr>
          <w:t>2.1.4</w:t>
        </w:r>
        <w:r>
          <w:rPr>
            <w:rFonts w:eastAsiaTheme="minorEastAsia"/>
            <w:noProof/>
            <w:kern w:val="2"/>
            <w:sz w:val="24"/>
            <w:szCs w:val="24"/>
            <w:lang w:eastAsia="nl-BE"/>
            <w14:ligatures w14:val="standardContextual"/>
          </w:rPr>
          <w:tab/>
        </w:r>
        <w:r w:rsidRPr="00412B7E">
          <w:rPr>
            <w:rStyle w:val="Hyperlink"/>
            <w:noProof/>
          </w:rPr>
          <w:t xml:space="preserve"> Dubbelgelinkte lijsten</w:t>
        </w:r>
        <w:r>
          <w:rPr>
            <w:noProof/>
            <w:webHidden/>
          </w:rPr>
          <w:tab/>
        </w:r>
        <w:r>
          <w:rPr>
            <w:noProof/>
            <w:webHidden/>
          </w:rPr>
          <w:fldChar w:fldCharType="begin"/>
        </w:r>
        <w:r>
          <w:rPr>
            <w:noProof/>
            <w:webHidden/>
          </w:rPr>
          <w:instrText xml:space="preserve"> PAGEREF _Toc186124585 \h </w:instrText>
        </w:r>
        <w:r>
          <w:rPr>
            <w:noProof/>
            <w:webHidden/>
          </w:rPr>
        </w:r>
        <w:r>
          <w:rPr>
            <w:noProof/>
            <w:webHidden/>
          </w:rPr>
          <w:fldChar w:fldCharType="separate"/>
        </w:r>
        <w:r>
          <w:rPr>
            <w:noProof/>
            <w:webHidden/>
          </w:rPr>
          <w:t>14</w:t>
        </w:r>
        <w:r>
          <w:rPr>
            <w:noProof/>
            <w:webHidden/>
          </w:rPr>
          <w:fldChar w:fldCharType="end"/>
        </w:r>
      </w:hyperlink>
    </w:p>
    <w:p w14:paraId="08635199" w14:textId="07E00BD3" w:rsidR="008E4CE6" w:rsidRDefault="008E4CE6">
      <w:pPr>
        <w:pStyle w:val="Inhopg2"/>
        <w:rPr>
          <w:rFonts w:eastAsiaTheme="minorEastAsia"/>
          <w:noProof/>
          <w:kern w:val="2"/>
          <w:szCs w:val="24"/>
          <w:lang w:eastAsia="nl-BE"/>
          <w14:ligatures w14:val="standardContextual"/>
        </w:rPr>
      </w:pPr>
      <w:hyperlink w:anchor="_Toc186124586" w:history="1">
        <w:r w:rsidRPr="00412B7E">
          <w:rPr>
            <w:rStyle w:val="Hyperlink"/>
            <w:noProof/>
          </w:rPr>
          <w:t>2.2</w:t>
        </w:r>
        <w:r>
          <w:rPr>
            <w:rFonts w:eastAsiaTheme="minorEastAsia"/>
            <w:noProof/>
            <w:kern w:val="2"/>
            <w:szCs w:val="24"/>
            <w:lang w:eastAsia="nl-BE"/>
            <w14:ligatures w14:val="standardContextual"/>
          </w:rPr>
          <w:tab/>
        </w:r>
        <w:r w:rsidRPr="00412B7E">
          <w:rPr>
            <w:rStyle w:val="Hyperlink"/>
            <w:noProof/>
          </w:rPr>
          <w:t>Stapels</w:t>
        </w:r>
        <w:r>
          <w:rPr>
            <w:noProof/>
            <w:webHidden/>
          </w:rPr>
          <w:tab/>
        </w:r>
        <w:r>
          <w:rPr>
            <w:noProof/>
            <w:webHidden/>
          </w:rPr>
          <w:fldChar w:fldCharType="begin"/>
        </w:r>
        <w:r>
          <w:rPr>
            <w:noProof/>
            <w:webHidden/>
          </w:rPr>
          <w:instrText xml:space="preserve"> PAGEREF _Toc186124586 \h </w:instrText>
        </w:r>
        <w:r>
          <w:rPr>
            <w:noProof/>
            <w:webHidden/>
          </w:rPr>
        </w:r>
        <w:r>
          <w:rPr>
            <w:noProof/>
            <w:webHidden/>
          </w:rPr>
          <w:fldChar w:fldCharType="separate"/>
        </w:r>
        <w:r>
          <w:rPr>
            <w:noProof/>
            <w:webHidden/>
          </w:rPr>
          <w:t>15</w:t>
        </w:r>
        <w:r>
          <w:rPr>
            <w:noProof/>
            <w:webHidden/>
          </w:rPr>
          <w:fldChar w:fldCharType="end"/>
        </w:r>
      </w:hyperlink>
    </w:p>
    <w:p w14:paraId="653E1600" w14:textId="07582878" w:rsidR="008E4CE6" w:rsidRDefault="008E4CE6">
      <w:pPr>
        <w:pStyle w:val="Inhopg2"/>
        <w:rPr>
          <w:rFonts w:eastAsiaTheme="minorEastAsia"/>
          <w:noProof/>
          <w:kern w:val="2"/>
          <w:szCs w:val="24"/>
          <w:lang w:eastAsia="nl-BE"/>
          <w14:ligatures w14:val="standardContextual"/>
        </w:rPr>
      </w:pPr>
      <w:hyperlink w:anchor="_Toc186124587" w:history="1">
        <w:r w:rsidRPr="00412B7E">
          <w:rPr>
            <w:rStyle w:val="Hyperlink"/>
            <w:noProof/>
          </w:rPr>
          <w:t>2.3</w:t>
        </w:r>
        <w:r>
          <w:rPr>
            <w:rFonts w:eastAsiaTheme="minorEastAsia"/>
            <w:noProof/>
            <w:kern w:val="2"/>
            <w:szCs w:val="24"/>
            <w:lang w:eastAsia="nl-BE"/>
            <w14:ligatures w14:val="standardContextual"/>
          </w:rPr>
          <w:tab/>
        </w:r>
        <w:r w:rsidRPr="00412B7E">
          <w:rPr>
            <w:rStyle w:val="Hyperlink"/>
            <w:noProof/>
          </w:rPr>
          <w:t>Oefeningen</w:t>
        </w:r>
        <w:r>
          <w:rPr>
            <w:noProof/>
            <w:webHidden/>
          </w:rPr>
          <w:tab/>
        </w:r>
        <w:r>
          <w:rPr>
            <w:noProof/>
            <w:webHidden/>
          </w:rPr>
          <w:fldChar w:fldCharType="begin"/>
        </w:r>
        <w:r>
          <w:rPr>
            <w:noProof/>
            <w:webHidden/>
          </w:rPr>
          <w:instrText xml:space="preserve"> PAGEREF _Toc186124587 \h </w:instrText>
        </w:r>
        <w:r>
          <w:rPr>
            <w:noProof/>
            <w:webHidden/>
          </w:rPr>
        </w:r>
        <w:r>
          <w:rPr>
            <w:noProof/>
            <w:webHidden/>
          </w:rPr>
          <w:fldChar w:fldCharType="separate"/>
        </w:r>
        <w:r>
          <w:rPr>
            <w:noProof/>
            <w:webHidden/>
          </w:rPr>
          <w:t>20</w:t>
        </w:r>
        <w:r>
          <w:rPr>
            <w:noProof/>
            <w:webHidden/>
          </w:rPr>
          <w:fldChar w:fldCharType="end"/>
        </w:r>
      </w:hyperlink>
    </w:p>
    <w:p w14:paraId="19DED96A" w14:textId="620C4165" w:rsidR="008E4CE6" w:rsidRDefault="008E4CE6">
      <w:pPr>
        <w:pStyle w:val="Inhopg1"/>
        <w:rPr>
          <w:rFonts w:eastAsiaTheme="minorEastAsia"/>
          <w:b w:val="0"/>
          <w:noProof/>
          <w:kern w:val="2"/>
          <w:szCs w:val="24"/>
          <w:lang w:eastAsia="nl-BE"/>
          <w14:ligatures w14:val="standardContextual"/>
        </w:rPr>
      </w:pPr>
      <w:hyperlink w:anchor="_Toc186124588" w:history="1">
        <w:r w:rsidRPr="00412B7E">
          <w:rPr>
            <w:rStyle w:val="Hyperlink"/>
            <w:noProof/>
          </w:rPr>
          <w:t>3</w:t>
        </w:r>
        <w:r>
          <w:rPr>
            <w:rFonts w:eastAsiaTheme="minorEastAsia"/>
            <w:b w:val="0"/>
            <w:noProof/>
            <w:kern w:val="2"/>
            <w:szCs w:val="24"/>
            <w:lang w:eastAsia="nl-BE"/>
            <w14:ligatures w14:val="standardContextual"/>
          </w:rPr>
          <w:tab/>
        </w:r>
        <w:r w:rsidRPr="00412B7E">
          <w:rPr>
            <w:rStyle w:val="Hyperlink"/>
            <w:noProof/>
          </w:rPr>
          <w:t>Hoofdstuk 3: Hashtabellen</w:t>
        </w:r>
        <w:r>
          <w:rPr>
            <w:noProof/>
            <w:webHidden/>
          </w:rPr>
          <w:tab/>
        </w:r>
        <w:r>
          <w:rPr>
            <w:noProof/>
            <w:webHidden/>
          </w:rPr>
          <w:fldChar w:fldCharType="begin"/>
        </w:r>
        <w:r>
          <w:rPr>
            <w:noProof/>
            <w:webHidden/>
          </w:rPr>
          <w:instrText xml:space="preserve"> PAGEREF _Toc186124588 \h </w:instrText>
        </w:r>
        <w:r>
          <w:rPr>
            <w:noProof/>
            <w:webHidden/>
          </w:rPr>
        </w:r>
        <w:r>
          <w:rPr>
            <w:noProof/>
            <w:webHidden/>
          </w:rPr>
          <w:fldChar w:fldCharType="separate"/>
        </w:r>
        <w:r>
          <w:rPr>
            <w:noProof/>
            <w:webHidden/>
          </w:rPr>
          <w:t>23</w:t>
        </w:r>
        <w:r>
          <w:rPr>
            <w:noProof/>
            <w:webHidden/>
          </w:rPr>
          <w:fldChar w:fldCharType="end"/>
        </w:r>
      </w:hyperlink>
    </w:p>
    <w:p w14:paraId="15478210" w14:textId="6D4B0E91" w:rsidR="008E4CE6" w:rsidRDefault="008E4CE6">
      <w:pPr>
        <w:pStyle w:val="Inhopg2"/>
        <w:rPr>
          <w:rFonts w:eastAsiaTheme="minorEastAsia"/>
          <w:noProof/>
          <w:kern w:val="2"/>
          <w:szCs w:val="24"/>
          <w:lang w:eastAsia="nl-BE"/>
          <w14:ligatures w14:val="standardContextual"/>
        </w:rPr>
      </w:pPr>
      <w:hyperlink w:anchor="_Toc186124589" w:history="1">
        <w:r w:rsidRPr="00412B7E">
          <w:rPr>
            <w:rStyle w:val="Hyperlink"/>
            <w:noProof/>
          </w:rPr>
          <w:t>3.1</w:t>
        </w:r>
        <w:r>
          <w:rPr>
            <w:rFonts w:eastAsiaTheme="minorEastAsia"/>
            <w:noProof/>
            <w:kern w:val="2"/>
            <w:szCs w:val="24"/>
            <w:lang w:eastAsia="nl-BE"/>
            <w14:ligatures w14:val="standardContextual"/>
          </w:rPr>
          <w:tab/>
        </w:r>
        <w:r w:rsidRPr="00412B7E">
          <w:rPr>
            <w:rStyle w:val="Hyperlink"/>
            <w:noProof/>
          </w:rPr>
          <w:t>Inleiding</w:t>
        </w:r>
        <w:r>
          <w:rPr>
            <w:noProof/>
            <w:webHidden/>
          </w:rPr>
          <w:tab/>
        </w:r>
        <w:r>
          <w:rPr>
            <w:noProof/>
            <w:webHidden/>
          </w:rPr>
          <w:fldChar w:fldCharType="begin"/>
        </w:r>
        <w:r>
          <w:rPr>
            <w:noProof/>
            <w:webHidden/>
          </w:rPr>
          <w:instrText xml:space="preserve"> PAGEREF _Toc186124589 \h </w:instrText>
        </w:r>
        <w:r>
          <w:rPr>
            <w:noProof/>
            <w:webHidden/>
          </w:rPr>
        </w:r>
        <w:r>
          <w:rPr>
            <w:noProof/>
            <w:webHidden/>
          </w:rPr>
          <w:fldChar w:fldCharType="separate"/>
        </w:r>
        <w:r>
          <w:rPr>
            <w:noProof/>
            <w:webHidden/>
          </w:rPr>
          <w:t>23</w:t>
        </w:r>
        <w:r>
          <w:rPr>
            <w:noProof/>
            <w:webHidden/>
          </w:rPr>
          <w:fldChar w:fldCharType="end"/>
        </w:r>
      </w:hyperlink>
    </w:p>
    <w:p w14:paraId="73556F62" w14:textId="1DE182D5" w:rsidR="008E4CE6" w:rsidRDefault="008E4CE6">
      <w:pPr>
        <w:pStyle w:val="Inhopg2"/>
        <w:rPr>
          <w:rFonts w:eastAsiaTheme="minorEastAsia"/>
          <w:noProof/>
          <w:kern w:val="2"/>
          <w:szCs w:val="24"/>
          <w:lang w:eastAsia="nl-BE"/>
          <w14:ligatures w14:val="standardContextual"/>
        </w:rPr>
      </w:pPr>
      <w:hyperlink w:anchor="_Toc186124590" w:history="1">
        <w:r w:rsidRPr="00412B7E">
          <w:rPr>
            <w:rStyle w:val="Hyperlink"/>
            <w:noProof/>
          </w:rPr>
          <w:t>3.2</w:t>
        </w:r>
        <w:r>
          <w:rPr>
            <w:rFonts w:eastAsiaTheme="minorEastAsia"/>
            <w:noProof/>
            <w:kern w:val="2"/>
            <w:szCs w:val="24"/>
            <w:lang w:eastAsia="nl-BE"/>
            <w14:ligatures w14:val="standardContextual"/>
          </w:rPr>
          <w:tab/>
        </w:r>
        <w:r w:rsidRPr="00412B7E">
          <w:rPr>
            <w:rStyle w:val="Hyperlink"/>
            <w:noProof/>
          </w:rPr>
          <w:t>Specificatie</w:t>
        </w:r>
        <w:r>
          <w:rPr>
            <w:noProof/>
            <w:webHidden/>
          </w:rPr>
          <w:tab/>
        </w:r>
        <w:r>
          <w:rPr>
            <w:noProof/>
            <w:webHidden/>
          </w:rPr>
          <w:fldChar w:fldCharType="begin"/>
        </w:r>
        <w:r>
          <w:rPr>
            <w:noProof/>
            <w:webHidden/>
          </w:rPr>
          <w:instrText xml:space="preserve"> PAGEREF _Toc186124590 \h </w:instrText>
        </w:r>
        <w:r>
          <w:rPr>
            <w:noProof/>
            <w:webHidden/>
          </w:rPr>
        </w:r>
        <w:r>
          <w:rPr>
            <w:noProof/>
            <w:webHidden/>
          </w:rPr>
          <w:fldChar w:fldCharType="separate"/>
        </w:r>
        <w:r>
          <w:rPr>
            <w:noProof/>
            <w:webHidden/>
          </w:rPr>
          <w:t>23</w:t>
        </w:r>
        <w:r>
          <w:rPr>
            <w:noProof/>
            <w:webHidden/>
          </w:rPr>
          <w:fldChar w:fldCharType="end"/>
        </w:r>
      </w:hyperlink>
    </w:p>
    <w:p w14:paraId="2F9EFF0F" w14:textId="566E6522" w:rsidR="008E4CE6" w:rsidRDefault="008E4CE6">
      <w:pPr>
        <w:pStyle w:val="Inhopg2"/>
        <w:rPr>
          <w:rFonts w:eastAsiaTheme="minorEastAsia"/>
          <w:noProof/>
          <w:kern w:val="2"/>
          <w:szCs w:val="24"/>
          <w:lang w:eastAsia="nl-BE"/>
          <w14:ligatures w14:val="standardContextual"/>
        </w:rPr>
      </w:pPr>
      <w:hyperlink w:anchor="_Toc186124591" w:history="1">
        <w:r w:rsidRPr="00412B7E">
          <w:rPr>
            <w:rStyle w:val="Hyperlink"/>
            <w:noProof/>
          </w:rPr>
          <w:t>3.3</w:t>
        </w:r>
        <w:r>
          <w:rPr>
            <w:rFonts w:eastAsiaTheme="minorEastAsia"/>
            <w:noProof/>
            <w:kern w:val="2"/>
            <w:szCs w:val="24"/>
            <w:lang w:eastAsia="nl-BE"/>
            <w14:ligatures w14:val="standardContextual"/>
          </w:rPr>
          <w:tab/>
        </w:r>
        <w:r w:rsidRPr="00412B7E">
          <w:rPr>
            <w:rStyle w:val="Hyperlink"/>
            <w:noProof/>
          </w:rPr>
          <w:t>Verwerken van de overlappingen</w:t>
        </w:r>
        <w:r>
          <w:rPr>
            <w:noProof/>
            <w:webHidden/>
          </w:rPr>
          <w:tab/>
        </w:r>
        <w:r>
          <w:rPr>
            <w:noProof/>
            <w:webHidden/>
          </w:rPr>
          <w:fldChar w:fldCharType="begin"/>
        </w:r>
        <w:r>
          <w:rPr>
            <w:noProof/>
            <w:webHidden/>
          </w:rPr>
          <w:instrText xml:space="preserve"> PAGEREF _Toc186124591 \h </w:instrText>
        </w:r>
        <w:r>
          <w:rPr>
            <w:noProof/>
            <w:webHidden/>
          </w:rPr>
        </w:r>
        <w:r>
          <w:rPr>
            <w:noProof/>
            <w:webHidden/>
          </w:rPr>
          <w:fldChar w:fldCharType="separate"/>
        </w:r>
        <w:r>
          <w:rPr>
            <w:noProof/>
            <w:webHidden/>
          </w:rPr>
          <w:t>24</w:t>
        </w:r>
        <w:r>
          <w:rPr>
            <w:noProof/>
            <w:webHidden/>
          </w:rPr>
          <w:fldChar w:fldCharType="end"/>
        </w:r>
      </w:hyperlink>
    </w:p>
    <w:p w14:paraId="01ABB10E" w14:textId="0AEBB04D" w:rsidR="008E4CE6" w:rsidRDefault="008E4CE6">
      <w:pPr>
        <w:pStyle w:val="Inhopg2"/>
        <w:rPr>
          <w:rFonts w:eastAsiaTheme="minorEastAsia"/>
          <w:noProof/>
          <w:kern w:val="2"/>
          <w:szCs w:val="24"/>
          <w:lang w:eastAsia="nl-BE"/>
          <w14:ligatures w14:val="standardContextual"/>
        </w:rPr>
      </w:pPr>
      <w:hyperlink w:anchor="_Toc186124592" w:history="1">
        <w:r w:rsidRPr="00412B7E">
          <w:rPr>
            <w:rStyle w:val="Hyperlink"/>
            <w:noProof/>
          </w:rPr>
          <w:t>3.4</w:t>
        </w:r>
        <w:r>
          <w:rPr>
            <w:rFonts w:eastAsiaTheme="minorEastAsia"/>
            <w:noProof/>
            <w:kern w:val="2"/>
            <w:szCs w:val="24"/>
            <w:lang w:eastAsia="nl-BE"/>
            <w14:ligatures w14:val="standardContextual"/>
          </w:rPr>
          <w:tab/>
        </w:r>
        <w:r w:rsidRPr="00412B7E">
          <w:rPr>
            <w:rStyle w:val="Hyperlink"/>
            <w:noProof/>
          </w:rPr>
          <w:t>Gesloten hashing</w:t>
        </w:r>
        <w:r>
          <w:rPr>
            <w:noProof/>
            <w:webHidden/>
          </w:rPr>
          <w:tab/>
        </w:r>
        <w:r>
          <w:rPr>
            <w:noProof/>
            <w:webHidden/>
          </w:rPr>
          <w:fldChar w:fldCharType="begin"/>
        </w:r>
        <w:r>
          <w:rPr>
            <w:noProof/>
            <w:webHidden/>
          </w:rPr>
          <w:instrText xml:space="preserve"> PAGEREF _Toc186124592 \h </w:instrText>
        </w:r>
        <w:r>
          <w:rPr>
            <w:noProof/>
            <w:webHidden/>
          </w:rPr>
        </w:r>
        <w:r>
          <w:rPr>
            <w:noProof/>
            <w:webHidden/>
          </w:rPr>
          <w:fldChar w:fldCharType="separate"/>
        </w:r>
        <w:r>
          <w:rPr>
            <w:noProof/>
            <w:webHidden/>
          </w:rPr>
          <w:t>24</w:t>
        </w:r>
        <w:r>
          <w:rPr>
            <w:noProof/>
            <w:webHidden/>
          </w:rPr>
          <w:fldChar w:fldCharType="end"/>
        </w:r>
      </w:hyperlink>
    </w:p>
    <w:p w14:paraId="32B407F4" w14:textId="2231F6E5" w:rsidR="008E4CE6" w:rsidRDefault="008E4CE6">
      <w:pPr>
        <w:pStyle w:val="Inhopg2"/>
        <w:rPr>
          <w:rFonts w:eastAsiaTheme="minorEastAsia"/>
          <w:noProof/>
          <w:kern w:val="2"/>
          <w:szCs w:val="24"/>
          <w:lang w:eastAsia="nl-BE"/>
          <w14:ligatures w14:val="standardContextual"/>
        </w:rPr>
      </w:pPr>
      <w:hyperlink w:anchor="_Toc186124593" w:history="1">
        <w:r w:rsidRPr="00412B7E">
          <w:rPr>
            <w:rStyle w:val="Hyperlink"/>
            <w:noProof/>
          </w:rPr>
          <w:t>3.5</w:t>
        </w:r>
        <w:r>
          <w:rPr>
            <w:rFonts w:eastAsiaTheme="minorEastAsia"/>
            <w:noProof/>
            <w:kern w:val="2"/>
            <w:szCs w:val="24"/>
            <w:lang w:eastAsia="nl-BE"/>
            <w14:ligatures w14:val="standardContextual"/>
          </w:rPr>
          <w:tab/>
        </w:r>
        <w:r w:rsidRPr="00412B7E">
          <w:rPr>
            <w:rStyle w:val="Hyperlink"/>
            <w:noProof/>
          </w:rPr>
          <w:t>Open hashing</w:t>
        </w:r>
        <w:r>
          <w:rPr>
            <w:noProof/>
            <w:webHidden/>
          </w:rPr>
          <w:tab/>
        </w:r>
        <w:r>
          <w:rPr>
            <w:noProof/>
            <w:webHidden/>
          </w:rPr>
          <w:fldChar w:fldCharType="begin"/>
        </w:r>
        <w:r>
          <w:rPr>
            <w:noProof/>
            <w:webHidden/>
          </w:rPr>
          <w:instrText xml:space="preserve"> PAGEREF _Toc186124593 \h </w:instrText>
        </w:r>
        <w:r>
          <w:rPr>
            <w:noProof/>
            <w:webHidden/>
          </w:rPr>
        </w:r>
        <w:r>
          <w:rPr>
            <w:noProof/>
            <w:webHidden/>
          </w:rPr>
          <w:fldChar w:fldCharType="separate"/>
        </w:r>
        <w:r>
          <w:rPr>
            <w:noProof/>
            <w:webHidden/>
          </w:rPr>
          <w:t>25</w:t>
        </w:r>
        <w:r>
          <w:rPr>
            <w:noProof/>
            <w:webHidden/>
          </w:rPr>
          <w:fldChar w:fldCharType="end"/>
        </w:r>
      </w:hyperlink>
    </w:p>
    <w:p w14:paraId="3FA1F961" w14:textId="6E0FEBBD" w:rsidR="008E4CE6" w:rsidRDefault="008E4CE6">
      <w:pPr>
        <w:pStyle w:val="Inhopg2"/>
        <w:rPr>
          <w:rFonts w:eastAsiaTheme="minorEastAsia"/>
          <w:noProof/>
          <w:kern w:val="2"/>
          <w:szCs w:val="24"/>
          <w:lang w:eastAsia="nl-BE"/>
          <w14:ligatures w14:val="standardContextual"/>
        </w:rPr>
      </w:pPr>
      <w:hyperlink w:anchor="_Toc186124594" w:history="1">
        <w:r w:rsidRPr="00412B7E">
          <w:rPr>
            <w:rStyle w:val="Hyperlink"/>
            <w:noProof/>
          </w:rPr>
          <w:t>3.6</w:t>
        </w:r>
        <w:r>
          <w:rPr>
            <w:rFonts w:eastAsiaTheme="minorEastAsia"/>
            <w:noProof/>
            <w:kern w:val="2"/>
            <w:szCs w:val="24"/>
            <w:lang w:eastAsia="nl-BE"/>
            <w14:ligatures w14:val="standardContextual"/>
          </w:rPr>
          <w:tab/>
        </w:r>
        <w:r w:rsidRPr="00412B7E">
          <w:rPr>
            <w:rStyle w:val="Hyperlink"/>
            <w:noProof/>
          </w:rPr>
          <w:t>Keuze van hashcode en hashfunctie</w:t>
        </w:r>
        <w:r>
          <w:rPr>
            <w:noProof/>
            <w:webHidden/>
          </w:rPr>
          <w:tab/>
        </w:r>
        <w:r>
          <w:rPr>
            <w:noProof/>
            <w:webHidden/>
          </w:rPr>
          <w:fldChar w:fldCharType="begin"/>
        </w:r>
        <w:r>
          <w:rPr>
            <w:noProof/>
            <w:webHidden/>
          </w:rPr>
          <w:instrText xml:space="preserve"> PAGEREF _Toc186124594 \h </w:instrText>
        </w:r>
        <w:r>
          <w:rPr>
            <w:noProof/>
            <w:webHidden/>
          </w:rPr>
        </w:r>
        <w:r>
          <w:rPr>
            <w:noProof/>
            <w:webHidden/>
          </w:rPr>
          <w:fldChar w:fldCharType="separate"/>
        </w:r>
        <w:r>
          <w:rPr>
            <w:noProof/>
            <w:webHidden/>
          </w:rPr>
          <w:t>26</w:t>
        </w:r>
        <w:r>
          <w:rPr>
            <w:noProof/>
            <w:webHidden/>
          </w:rPr>
          <w:fldChar w:fldCharType="end"/>
        </w:r>
      </w:hyperlink>
    </w:p>
    <w:p w14:paraId="43E8D1A2" w14:textId="7B464BFE" w:rsidR="008E4CE6" w:rsidRDefault="008E4CE6">
      <w:pPr>
        <w:pStyle w:val="Inhopg2"/>
        <w:rPr>
          <w:rFonts w:eastAsiaTheme="minorEastAsia"/>
          <w:noProof/>
          <w:kern w:val="2"/>
          <w:szCs w:val="24"/>
          <w:lang w:eastAsia="nl-BE"/>
          <w14:ligatures w14:val="standardContextual"/>
        </w:rPr>
      </w:pPr>
      <w:hyperlink w:anchor="_Toc186124595" w:history="1">
        <w:r w:rsidRPr="00412B7E">
          <w:rPr>
            <w:rStyle w:val="Hyperlink"/>
            <w:noProof/>
          </w:rPr>
          <w:t>3.7</w:t>
        </w:r>
        <w:r>
          <w:rPr>
            <w:rFonts w:eastAsiaTheme="minorEastAsia"/>
            <w:noProof/>
            <w:kern w:val="2"/>
            <w:szCs w:val="24"/>
            <w:lang w:eastAsia="nl-BE"/>
            <w14:ligatures w14:val="standardContextual"/>
          </w:rPr>
          <w:tab/>
        </w:r>
        <w:r w:rsidRPr="00412B7E">
          <w:rPr>
            <w:rStyle w:val="Hyperlink"/>
            <w:noProof/>
          </w:rPr>
          <w:t>Oefeningen</w:t>
        </w:r>
        <w:r>
          <w:rPr>
            <w:noProof/>
            <w:webHidden/>
          </w:rPr>
          <w:tab/>
        </w:r>
        <w:r>
          <w:rPr>
            <w:noProof/>
            <w:webHidden/>
          </w:rPr>
          <w:fldChar w:fldCharType="begin"/>
        </w:r>
        <w:r>
          <w:rPr>
            <w:noProof/>
            <w:webHidden/>
          </w:rPr>
          <w:instrText xml:space="preserve"> PAGEREF _Toc186124595 \h </w:instrText>
        </w:r>
        <w:r>
          <w:rPr>
            <w:noProof/>
            <w:webHidden/>
          </w:rPr>
        </w:r>
        <w:r>
          <w:rPr>
            <w:noProof/>
            <w:webHidden/>
          </w:rPr>
          <w:fldChar w:fldCharType="separate"/>
        </w:r>
        <w:r>
          <w:rPr>
            <w:noProof/>
            <w:webHidden/>
          </w:rPr>
          <w:t>28</w:t>
        </w:r>
        <w:r>
          <w:rPr>
            <w:noProof/>
            <w:webHidden/>
          </w:rPr>
          <w:fldChar w:fldCharType="end"/>
        </w:r>
      </w:hyperlink>
    </w:p>
    <w:p w14:paraId="55BF140F" w14:textId="3D50E732" w:rsidR="008E4CE6" w:rsidRDefault="008E4CE6">
      <w:pPr>
        <w:pStyle w:val="Inhopg1"/>
        <w:rPr>
          <w:rFonts w:eastAsiaTheme="minorEastAsia"/>
          <w:b w:val="0"/>
          <w:noProof/>
          <w:kern w:val="2"/>
          <w:szCs w:val="24"/>
          <w:lang w:eastAsia="nl-BE"/>
          <w14:ligatures w14:val="standardContextual"/>
        </w:rPr>
      </w:pPr>
      <w:hyperlink w:anchor="_Toc186124596" w:history="1">
        <w:r w:rsidRPr="00412B7E">
          <w:rPr>
            <w:rStyle w:val="Hyperlink"/>
            <w:noProof/>
          </w:rPr>
          <w:t>4</w:t>
        </w:r>
        <w:r>
          <w:rPr>
            <w:rFonts w:eastAsiaTheme="minorEastAsia"/>
            <w:b w:val="0"/>
            <w:noProof/>
            <w:kern w:val="2"/>
            <w:szCs w:val="24"/>
            <w:lang w:eastAsia="nl-BE"/>
            <w14:ligatures w14:val="standardContextual"/>
          </w:rPr>
          <w:tab/>
        </w:r>
        <w:r w:rsidRPr="00412B7E">
          <w:rPr>
            <w:rStyle w:val="Hyperlink"/>
            <w:noProof/>
          </w:rPr>
          <w:t>Hoofdstuk 4 Bomen:</w:t>
        </w:r>
        <w:r>
          <w:rPr>
            <w:noProof/>
            <w:webHidden/>
          </w:rPr>
          <w:tab/>
        </w:r>
        <w:r>
          <w:rPr>
            <w:noProof/>
            <w:webHidden/>
          </w:rPr>
          <w:fldChar w:fldCharType="begin"/>
        </w:r>
        <w:r>
          <w:rPr>
            <w:noProof/>
            <w:webHidden/>
          </w:rPr>
          <w:instrText xml:space="preserve"> PAGEREF _Toc186124596 \h </w:instrText>
        </w:r>
        <w:r>
          <w:rPr>
            <w:noProof/>
            <w:webHidden/>
          </w:rPr>
        </w:r>
        <w:r>
          <w:rPr>
            <w:noProof/>
            <w:webHidden/>
          </w:rPr>
          <w:fldChar w:fldCharType="separate"/>
        </w:r>
        <w:r>
          <w:rPr>
            <w:noProof/>
            <w:webHidden/>
          </w:rPr>
          <w:t>29</w:t>
        </w:r>
        <w:r>
          <w:rPr>
            <w:noProof/>
            <w:webHidden/>
          </w:rPr>
          <w:fldChar w:fldCharType="end"/>
        </w:r>
      </w:hyperlink>
    </w:p>
    <w:p w14:paraId="1E7165FB" w14:textId="336981A0" w:rsidR="008E4CE6" w:rsidRDefault="008E4CE6">
      <w:pPr>
        <w:pStyle w:val="Inhopg2"/>
        <w:rPr>
          <w:rFonts w:eastAsiaTheme="minorEastAsia"/>
          <w:noProof/>
          <w:kern w:val="2"/>
          <w:szCs w:val="24"/>
          <w:lang w:eastAsia="nl-BE"/>
          <w14:ligatures w14:val="standardContextual"/>
        </w:rPr>
      </w:pPr>
      <w:hyperlink w:anchor="_Toc186124597" w:history="1">
        <w:r w:rsidRPr="00412B7E">
          <w:rPr>
            <w:rStyle w:val="Hyperlink"/>
            <w:noProof/>
          </w:rPr>
          <w:t>4.1</w:t>
        </w:r>
        <w:r>
          <w:rPr>
            <w:rFonts w:eastAsiaTheme="minorEastAsia"/>
            <w:noProof/>
            <w:kern w:val="2"/>
            <w:szCs w:val="24"/>
            <w:lang w:eastAsia="nl-BE"/>
            <w14:ligatures w14:val="standardContextual"/>
          </w:rPr>
          <w:tab/>
        </w:r>
        <w:r w:rsidRPr="00412B7E">
          <w:rPr>
            <w:rStyle w:val="Hyperlink"/>
            <w:noProof/>
          </w:rPr>
          <w:t>Boom</w:t>
        </w:r>
        <w:r>
          <w:rPr>
            <w:noProof/>
            <w:webHidden/>
          </w:rPr>
          <w:tab/>
        </w:r>
        <w:r>
          <w:rPr>
            <w:noProof/>
            <w:webHidden/>
          </w:rPr>
          <w:fldChar w:fldCharType="begin"/>
        </w:r>
        <w:r>
          <w:rPr>
            <w:noProof/>
            <w:webHidden/>
          </w:rPr>
          <w:instrText xml:space="preserve"> PAGEREF _Toc186124597 \h </w:instrText>
        </w:r>
        <w:r>
          <w:rPr>
            <w:noProof/>
            <w:webHidden/>
          </w:rPr>
        </w:r>
        <w:r>
          <w:rPr>
            <w:noProof/>
            <w:webHidden/>
          </w:rPr>
          <w:fldChar w:fldCharType="separate"/>
        </w:r>
        <w:r>
          <w:rPr>
            <w:noProof/>
            <w:webHidden/>
          </w:rPr>
          <w:t>29</w:t>
        </w:r>
        <w:r>
          <w:rPr>
            <w:noProof/>
            <w:webHidden/>
          </w:rPr>
          <w:fldChar w:fldCharType="end"/>
        </w:r>
      </w:hyperlink>
    </w:p>
    <w:p w14:paraId="7F62228D" w14:textId="62C490AA" w:rsidR="008E4CE6" w:rsidRDefault="008E4CE6">
      <w:pPr>
        <w:pStyle w:val="Inhopg2"/>
        <w:rPr>
          <w:rFonts w:eastAsiaTheme="minorEastAsia"/>
          <w:noProof/>
          <w:kern w:val="2"/>
          <w:szCs w:val="24"/>
          <w:lang w:eastAsia="nl-BE"/>
          <w14:ligatures w14:val="standardContextual"/>
        </w:rPr>
      </w:pPr>
      <w:hyperlink w:anchor="_Toc186124598" w:history="1">
        <w:r w:rsidRPr="00412B7E">
          <w:rPr>
            <w:rStyle w:val="Hyperlink"/>
            <w:noProof/>
            <w:lang w:val="en-GB"/>
          </w:rPr>
          <w:t>4.2</w:t>
        </w:r>
        <w:r>
          <w:rPr>
            <w:rFonts w:eastAsiaTheme="minorEastAsia"/>
            <w:noProof/>
            <w:kern w:val="2"/>
            <w:szCs w:val="24"/>
            <w:lang w:eastAsia="nl-BE"/>
            <w14:ligatures w14:val="standardContextual"/>
          </w:rPr>
          <w:tab/>
        </w:r>
        <w:r w:rsidRPr="00412B7E">
          <w:rPr>
            <w:rStyle w:val="Hyperlink"/>
            <w:noProof/>
            <w:lang w:val="en-GB"/>
          </w:rPr>
          <w:t>Binaire boom</w:t>
        </w:r>
        <w:r>
          <w:rPr>
            <w:noProof/>
            <w:webHidden/>
          </w:rPr>
          <w:tab/>
        </w:r>
        <w:r>
          <w:rPr>
            <w:noProof/>
            <w:webHidden/>
          </w:rPr>
          <w:fldChar w:fldCharType="begin"/>
        </w:r>
        <w:r>
          <w:rPr>
            <w:noProof/>
            <w:webHidden/>
          </w:rPr>
          <w:instrText xml:space="preserve"> PAGEREF _Toc186124598 \h </w:instrText>
        </w:r>
        <w:r>
          <w:rPr>
            <w:noProof/>
            <w:webHidden/>
          </w:rPr>
        </w:r>
        <w:r>
          <w:rPr>
            <w:noProof/>
            <w:webHidden/>
          </w:rPr>
          <w:fldChar w:fldCharType="separate"/>
        </w:r>
        <w:r>
          <w:rPr>
            <w:noProof/>
            <w:webHidden/>
          </w:rPr>
          <w:t>31</w:t>
        </w:r>
        <w:r>
          <w:rPr>
            <w:noProof/>
            <w:webHidden/>
          </w:rPr>
          <w:fldChar w:fldCharType="end"/>
        </w:r>
      </w:hyperlink>
    </w:p>
    <w:p w14:paraId="72D4694A" w14:textId="0AB06BAB" w:rsidR="008E4CE6" w:rsidRDefault="008E4CE6">
      <w:pPr>
        <w:pStyle w:val="Inhopg2"/>
        <w:rPr>
          <w:rFonts w:eastAsiaTheme="minorEastAsia"/>
          <w:noProof/>
          <w:kern w:val="2"/>
          <w:szCs w:val="24"/>
          <w:lang w:eastAsia="nl-BE"/>
          <w14:ligatures w14:val="standardContextual"/>
        </w:rPr>
      </w:pPr>
      <w:hyperlink w:anchor="_Toc186124599" w:history="1">
        <w:r w:rsidRPr="00412B7E">
          <w:rPr>
            <w:rStyle w:val="Hyperlink"/>
            <w:noProof/>
          </w:rPr>
          <w:t>4.3</w:t>
        </w:r>
        <w:r>
          <w:rPr>
            <w:rFonts w:eastAsiaTheme="minorEastAsia"/>
            <w:noProof/>
            <w:kern w:val="2"/>
            <w:szCs w:val="24"/>
            <w:lang w:eastAsia="nl-BE"/>
            <w14:ligatures w14:val="standardContextual"/>
          </w:rPr>
          <w:tab/>
        </w:r>
        <w:r w:rsidRPr="00412B7E">
          <w:rPr>
            <w:rStyle w:val="Hyperlink"/>
            <w:noProof/>
          </w:rPr>
          <w:t>Binaire zoekboom</w:t>
        </w:r>
        <w:r>
          <w:rPr>
            <w:noProof/>
            <w:webHidden/>
          </w:rPr>
          <w:tab/>
        </w:r>
        <w:r>
          <w:rPr>
            <w:noProof/>
            <w:webHidden/>
          </w:rPr>
          <w:fldChar w:fldCharType="begin"/>
        </w:r>
        <w:r>
          <w:rPr>
            <w:noProof/>
            <w:webHidden/>
          </w:rPr>
          <w:instrText xml:space="preserve"> PAGEREF _Toc186124599 \h </w:instrText>
        </w:r>
        <w:r>
          <w:rPr>
            <w:noProof/>
            <w:webHidden/>
          </w:rPr>
        </w:r>
        <w:r>
          <w:rPr>
            <w:noProof/>
            <w:webHidden/>
          </w:rPr>
          <w:fldChar w:fldCharType="separate"/>
        </w:r>
        <w:r>
          <w:rPr>
            <w:noProof/>
            <w:webHidden/>
          </w:rPr>
          <w:t>34</w:t>
        </w:r>
        <w:r>
          <w:rPr>
            <w:noProof/>
            <w:webHidden/>
          </w:rPr>
          <w:fldChar w:fldCharType="end"/>
        </w:r>
      </w:hyperlink>
    </w:p>
    <w:p w14:paraId="59D835A4" w14:textId="7B27A83B" w:rsidR="008E4CE6" w:rsidRDefault="008E4CE6">
      <w:pPr>
        <w:pStyle w:val="Inhopg2"/>
        <w:rPr>
          <w:rFonts w:eastAsiaTheme="minorEastAsia"/>
          <w:noProof/>
          <w:kern w:val="2"/>
          <w:szCs w:val="24"/>
          <w:lang w:eastAsia="nl-BE"/>
          <w14:ligatures w14:val="standardContextual"/>
        </w:rPr>
      </w:pPr>
      <w:hyperlink w:anchor="_Toc186124600" w:history="1">
        <w:r w:rsidRPr="00412B7E">
          <w:rPr>
            <w:rStyle w:val="Hyperlink"/>
            <w:noProof/>
          </w:rPr>
          <w:t>4.4</w:t>
        </w:r>
        <w:r>
          <w:rPr>
            <w:rFonts w:eastAsiaTheme="minorEastAsia"/>
            <w:noProof/>
            <w:kern w:val="2"/>
            <w:szCs w:val="24"/>
            <w:lang w:eastAsia="nl-BE"/>
            <w14:ligatures w14:val="standardContextual"/>
          </w:rPr>
          <w:tab/>
        </w:r>
        <w:r w:rsidRPr="00412B7E">
          <w:rPr>
            <w:rStyle w:val="Hyperlink"/>
            <w:noProof/>
          </w:rPr>
          <w:t>Biniare hoop</w:t>
        </w:r>
        <w:r>
          <w:rPr>
            <w:noProof/>
            <w:webHidden/>
          </w:rPr>
          <w:tab/>
        </w:r>
        <w:r>
          <w:rPr>
            <w:noProof/>
            <w:webHidden/>
          </w:rPr>
          <w:fldChar w:fldCharType="begin"/>
        </w:r>
        <w:r>
          <w:rPr>
            <w:noProof/>
            <w:webHidden/>
          </w:rPr>
          <w:instrText xml:space="preserve"> PAGEREF _Toc186124600 \h </w:instrText>
        </w:r>
        <w:r>
          <w:rPr>
            <w:noProof/>
            <w:webHidden/>
          </w:rPr>
        </w:r>
        <w:r>
          <w:rPr>
            <w:noProof/>
            <w:webHidden/>
          </w:rPr>
          <w:fldChar w:fldCharType="separate"/>
        </w:r>
        <w:r>
          <w:rPr>
            <w:noProof/>
            <w:webHidden/>
          </w:rPr>
          <w:t>36</w:t>
        </w:r>
        <w:r>
          <w:rPr>
            <w:noProof/>
            <w:webHidden/>
          </w:rPr>
          <w:fldChar w:fldCharType="end"/>
        </w:r>
      </w:hyperlink>
    </w:p>
    <w:p w14:paraId="568EB4DC" w14:textId="2AA222DB" w:rsidR="008E4CE6" w:rsidRDefault="008E4CE6">
      <w:pPr>
        <w:pStyle w:val="Inhopg2"/>
        <w:rPr>
          <w:rFonts w:eastAsiaTheme="minorEastAsia"/>
          <w:noProof/>
          <w:kern w:val="2"/>
          <w:szCs w:val="24"/>
          <w:lang w:eastAsia="nl-BE"/>
          <w14:ligatures w14:val="standardContextual"/>
        </w:rPr>
      </w:pPr>
      <w:hyperlink w:anchor="_Toc186124601" w:history="1">
        <w:r w:rsidRPr="00412B7E">
          <w:rPr>
            <w:rStyle w:val="Hyperlink"/>
            <w:noProof/>
          </w:rPr>
          <w:t>4.5</w:t>
        </w:r>
        <w:r>
          <w:rPr>
            <w:rFonts w:eastAsiaTheme="minorEastAsia"/>
            <w:noProof/>
            <w:kern w:val="2"/>
            <w:szCs w:val="24"/>
            <w:lang w:eastAsia="nl-BE"/>
            <w14:ligatures w14:val="standardContextual"/>
          </w:rPr>
          <w:tab/>
        </w:r>
        <w:r w:rsidRPr="00412B7E">
          <w:rPr>
            <w:rStyle w:val="Hyperlink"/>
            <w:noProof/>
          </w:rPr>
          <w:t>Binaire hoop</w:t>
        </w:r>
        <w:r>
          <w:rPr>
            <w:noProof/>
            <w:webHidden/>
          </w:rPr>
          <w:tab/>
        </w:r>
        <w:r>
          <w:rPr>
            <w:noProof/>
            <w:webHidden/>
          </w:rPr>
          <w:fldChar w:fldCharType="begin"/>
        </w:r>
        <w:r>
          <w:rPr>
            <w:noProof/>
            <w:webHidden/>
          </w:rPr>
          <w:instrText xml:space="preserve"> PAGEREF _Toc186124601 \h </w:instrText>
        </w:r>
        <w:r>
          <w:rPr>
            <w:noProof/>
            <w:webHidden/>
          </w:rPr>
        </w:r>
        <w:r>
          <w:rPr>
            <w:noProof/>
            <w:webHidden/>
          </w:rPr>
          <w:fldChar w:fldCharType="separate"/>
        </w:r>
        <w:r>
          <w:rPr>
            <w:noProof/>
            <w:webHidden/>
          </w:rPr>
          <w:t>38</w:t>
        </w:r>
        <w:r>
          <w:rPr>
            <w:noProof/>
            <w:webHidden/>
          </w:rPr>
          <w:fldChar w:fldCharType="end"/>
        </w:r>
      </w:hyperlink>
    </w:p>
    <w:p w14:paraId="3BBD456C" w14:textId="5CEFD3D6" w:rsidR="008E4CE6" w:rsidRDefault="008E4CE6">
      <w:pPr>
        <w:pStyle w:val="Inhopg2"/>
        <w:rPr>
          <w:rFonts w:eastAsiaTheme="minorEastAsia"/>
          <w:noProof/>
          <w:kern w:val="2"/>
          <w:szCs w:val="24"/>
          <w:lang w:eastAsia="nl-BE"/>
          <w14:ligatures w14:val="standardContextual"/>
        </w:rPr>
      </w:pPr>
      <w:hyperlink w:anchor="_Toc186124602" w:history="1">
        <w:r w:rsidRPr="00412B7E">
          <w:rPr>
            <w:rStyle w:val="Hyperlink"/>
            <w:noProof/>
          </w:rPr>
          <w:t>4.6</w:t>
        </w:r>
        <w:r>
          <w:rPr>
            <w:rFonts w:eastAsiaTheme="minorEastAsia"/>
            <w:noProof/>
            <w:kern w:val="2"/>
            <w:szCs w:val="24"/>
            <w:lang w:eastAsia="nl-BE"/>
            <w14:ligatures w14:val="standardContextual"/>
          </w:rPr>
          <w:tab/>
        </w:r>
        <w:r w:rsidRPr="00412B7E">
          <w:rPr>
            <w:rStyle w:val="Hyperlink"/>
            <w:noProof/>
          </w:rPr>
          <w:t>Oefeningen:</w:t>
        </w:r>
        <w:r>
          <w:rPr>
            <w:noProof/>
            <w:webHidden/>
          </w:rPr>
          <w:tab/>
        </w:r>
        <w:r>
          <w:rPr>
            <w:noProof/>
            <w:webHidden/>
          </w:rPr>
          <w:fldChar w:fldCharType="begin"/>
        </w:r>
        <w:r>
          <w:rPr>
            <w:noProof/>
            <w:webHidden/>
          </w:rPr>
          <w:instrText xml:space="preserve"> PAGEREF _Toc186124602 \h </w:instrText>
        </w:r>
        <w:r>
          <w:rPr>
            <w:noProof/>
            <w:webHidden/>
          </w:rPr>
        </w:r>
        <w:r>
          <w:rPr>
            <w:noProof/>
            <w:webHidden/>
          </w:rPr>
          <w:fldChar w:fldCharType="separate"/>
        </w:r>
        <w:r>
          <w:rPr>
            <w:noProof/>
            <w:webHidden/>
          </w:rPr>
          <w:t>40</w:t>
        </w:r>
        <w:r>
          <w:rPr>
            <w:noProof/>
            <w:webHidden/>
          </w:rPr>
          <w:fldChar w:fldCharType="end"/>
        </w:r>
      </w:hyperlink>
    </w:p>
    <w:p w14:paraId="671D107B" w14:textId="17938696" w:rsidR="008E4CE6" w:rsidRDefault="008E4CE6">
      <w:pPr>
        <w:pStyle w:val="Inhopg1"/>
        <w:rPr>
          <w:rFonts w:eastAsiaTheme="minorEastAsia"/>
          <w:b w:val="0"/>
          <w:noProof/>
          <w:kern w:val="2"/>
          <w:szCs w:val="24"/>
          <w:lang w:eastAsia="nl-BE"/>
          <w14:ligatures w14:val="standardContextual"/>
        </w:rPr>
      </w:pPr>
      <w:hyperlink w:anchor="_Toc186124603" w:history="1">
        <w:r w:rsidRPr="00412B7E">
          <w:rPr>
            <w:rStyle w:val="Hyperlink"/>
            <w:noProof/>
          </w:rPr>
          <w:t>5</w:t>
        </w:r>
        <w:r>
          <w:rPr>
            <w:rFonts w:eastAsiaTheme="minorEastAsia"/>
            <w:b w:val="0"/>
            <w:noProof/>
            <w:kern w:val="2"/>
            <w:szCs w:val="24"/>
            <w:lang w:eastAsia="nl-BE"/>
            <w14:ligatures w14:val="standardContextual"/>
          </w:rPr>
          <w:tab/>
        </w:r>
        <w:r w:rsidRPr="00412B7E">
          <w:rPr>
            <w:rStyle w:val="Hyperlink"/>
            <w:noProof/>
          </w:rPr>
          <w:t>Hoofdstuk 5: Grafen</w:t>
        </w:r>
        <w:r>
          <w:rPr>
            <w:noProof/>
            <w:webHidden/>
          </w:rPr>
          <w:tab/>
        </w:r>
        <w:r>
          <w:rPr>
            <w:noProof/>
            <w:webHidden/>
          </w:rPr>
          <w:fldChar w:fldCharType="begin"/>
        </w:r>
        <w:r>
          <w:rPr>
            <w:noProof/>
            <w:webHidden/>
          </w:rPr>
          <w:instrText xml:space="preserve"> PAGEREF _Toc186124603 \h </w:instrText>
        </w:r>
        <w:r>
          <w:rPr>
            <w:noProof/>
            <w:webHidden/>
          </w:rPr>
        </w:r>
        <w:r>
          <w:rPr>
            <w:noProof/>
            <w:webHidden/>
          </w:rPr>
          <w:fldChar w:fldCharType="separate"/>
        </w:r>
        <w:r>
          <w:rPr>
            <w:noProof/>
            <w:webHidden/>
          </w:rPr>
          <w:t>41</w:t>
        </w:r>
        <w:r>
          <w:rPr>
            <w:noProof/>
            <w:webHidden/>
          </w:rPr>
          <w:fldChar w:fldCharType="end"/>
        </w:r>
      </w:hyperlink>
    </w:p>
    <w:p w14:paraId="610E2D20" w14:textId="1AA1A627" w:rsidR="008E4CE6" w:rsidRDefault="008E4CE6">
      <w:pPr>
        <w:pStyle w:val="Inhopg1"/>
        <w:rPr>
          <w:rFonts w:eastAsiaTheme="minorEastAsia"/>
          <w:b w:val="0"/>
          <w:noProof/>
          <w:kern w:val="2"/>
          <w:szCs w:val="24"/>
          <w:lang w:eastAsia="nl-BE"/>
          <w14:ligatures w14:val="standardContextual"/>
        </w:rPr>
      </w:pPr>
      <w:hyperlink w:anchor="_Toc186124604" w:history="1">
        <w:r w:rsidRPr="00412B7E">
          <w:rPr>
            <w:rStyle w:val="Hyperlink"/>
            <w:noProof/>
          </w:rPr>
          <w:t>6</w:t>
        </w:r>
        <w:r>
          <w:rPr>
            <w:rFonts w:eastAsiaTheme="minorEastAsia"/>
            <w:b w:val="0"/>
            <w:noProof/>
            <w:kern w:val="2"/>
            <w:szCs w:val="24"/>
            <w:lang w:eastAsia="nl-BE"/>
            <w14:ligatures w14:val="standardContextual"/>
          </w:rPr>
          <w:tab/>
        </w:r>
        <w:r w:rsidRPr="00412B7E">
          <w:rPr>
            <w:rStyle w:val="Hyperlink"/>
            <w:noProof/>
          </w:rPr>
          <w:t>Hoofdstuk 6: Zoekalgoritmes</w:t>
        </w:r>
        <w:r>
          <w:rPr>
            <w:noProof/>
            <w:webHidden/>
          </w:rPr>
          <w:tab/>
        </w:r>
        <w:r>
          <w:rPr>
            <w:noProof/>
            <w:webHidden/>
          </w:rPr>
          <w:fldChar w:fldCharType="begin"/>
        </w:r>
        <w:r>
          <w:rPr>
            <w:noProof/>
            <w:webHidden/>
          </w:rPr>
          <w:instrText xml:space="preserve"> PAGEREF _Toc186124604 \h </w:instrText>
        </w:r>
        <w:r>
          <w:rPr>
            <w:noProof/>
            <w:webHidden/>
          </w:rPr>
        </w:r>
        <w:r>
          <w:rPr>
            <w:noProof/>
            <w:webHidden/>
          </w:rPr>
          <w:fldChar w:fldCharType="separate"/>
        </w:r>
        <w:r>
          <w:rPr>
            <w:noProof/>
            <w:webHidden/>
          </w:rPr>
          <w:t>52</w:t>
        </w:r>
        <w:r>
          <w:rPr>
            <w:noProof/>
            <w:webHidden/>
          </w:rPr>
          <w:fldChar w:fldCharType="end"/>
        </w:r>
      </w:hyperlink>
    </w:p>
    <w:p w14:paraId="77E61AC9" w14:textId="675C0D20" w:rsidR="008E4CE6" w:rsidRDefault="008E4CE6">
      <w:pPr>
        <w:pStyle w:val="Inhopg2"/>
        <w:rPr>
          <w:rFonts w:eastAsiaTheme="minorEastAsia"/>
          <w:noProof/>
          <w:kern w:val="2"/>
          <w:szCs w:val="24"/>
          <w:lang w:eastAsia="nl-BE"/>
          <w14:ligatures w14:val="standardContextual"/>
        </w:rPr>
      </w:pPr>
      <w:hyperlink w:anchor="_Toc186124605" w:history="1">
        <w:r w:rsidRPr="00412B7E">
          <w:rPr>
            <w:rStyle w:val="Hyperlink"/>
            <w:noProof/>
          </w:rPr>
          <w:t>6.1</w:t>
        </w:r>
        <w:r>
          <w:rPr>
            <w:rFonts w:eastAsiaTheme="minorEastAsia"/>
            <w:noProof/>
            <w:kern w:val="2"/>
            <w:szCs w:val="24"/>
            <w:lang w:eastAsia="nl-BE"/>
            <w14:ligatures w14:val="standardContextual"/>
          </w:rPr>
          <w:tab/>
        </w:r>
        <w:r w:rsidRPr="00412B7E">
          <w:rPr>
            <w:rStyle w:val="Hyperlink"/>
            <w:noProof/>
          </w:rPr>
          <w:t>Inleiding</w:t>
        </w:r>
        <w:r>
          <w:rPr>
            <w:noProof/>
            <w:webHidden/>
          </w:rPr>
          <w:tab/>
        </w:r>
        <w:r>
          <w:rPr>
            <w:noProof/>
            <w:webHidden/>
          </w:rPr>
          <w:fldChar w:fldCharType="begin"/>
        </w:r>
        <w:r>
          <w:rPr>
            <w:noProof/>
            <w:webHidden/>
          </w:rPr>
          <w:instrText xml:space="preserve"> PAGEREF _Toc186124605 \h </w:instrText>
        </w:r>
        <w:r>
          <w:rPr>
            <w:noProof/>
            <w:webHidden/>
          </w:rPr>
        </w:r>
        <w:r>
          <w:rPr>
            <w:noProof/>
            <w:webHidden/>
          </w:rPr>
          <w:fldChar w:fldCharType="separate"/>
        </w:r>
        <w:r>
          <w:rPr>
            <w:noProof/>
            <w:webHidden/>
          </w:rPr>
          <w:t>52</w:t>
        </w:r>
        <w:r>
          <w:rPr>
            <w:noProof/>
            <w:webHidden/>
          </w:rPr>
          <w:fldChar w:fldCharType="end"/>
        </w:r>
      </w:hyperlink>
    </w:p>
    <w:p w14:paraId="519E7C04" w14:textId="08131DB6" w:rsidR="008E4CE6" w:rsidRDefault="008E4CE6">
      <w:pPr>
        <w:pStyle w:val="Inhopg1"/>
        <w:rPr>
          <w:rFonts w:eastAsiaTheme="minorEastAsia"/>
          <w:b w:val="0"/>
          <w:noProof/>
          <w:kern w:val="2"/>
          <w:szCs w:val="24"/>
          <w:lang w:eastAsia="nl-BE"/>
          <w14:ligatures w14:val="standardContextual"/>
        </w:rPr>
      </w:pPr>
      <w:hyperlink w:anchor="_Toc186124606" w:history="1">
        <w:r w:rsidRPr="00412B7E">
          <w:rPr>
            <w:rStyle w:val="Hyperlink"/>
            <w:noProof/>
          </w:rPr>
          <w:t>7</w:t>
        </w:r>
        <w:r>
          <w:rPr>
            <w:rFonts w:eastAsiaTheme="minorEastAsia"/>
            <w:b w:val="0"/>
            <w:noProof/>
            <w:kern w:val="2"/>
            <w:szCs w:val="24"/>
            <w:lang w:eastAsia="nl-BE"/>
            <w14:ligatures w14:val="standardContextual"/>
          </w:rPr>
          <w:tab/>
        </w:r>
        <w:r w:rsidRPr="00412B7E">
          <w:rPr>
            <w:rStyle w:val="Hyperlink"/>
            <w:noProof/>
          </w:rPr>
          <w:t>Hoofdstuk 7: Complexiteitstheorie</w:t>
        </w:r>
        <w:r>
          <w:rPr>
            <w:noProof/>
            <w:webHidden/>
          </w:rPr>
          <w:tab/>
        </w:r>
        <w:r>
          <w:rPr>
            <w:noProof/>
            <w:webHidden/>
          </w:rPr>
          <w:fldChar w:fldCharType="begin"/>
        </w:r>
        <w:r>
          <w:rPr>
            <w:noProof/>
            <w:webHidden/>
          </w:rPr>
          <w:instrText xml:space="preserve"> PAGEREF _Toc186124606 \h </w:instrText>
        </w:r>
        <w:r>
          <w:rPr>
            <w:noProof/>
            <w:webHidden/>
          </w:rPr>
        </w:r>
        <w:r>
          <w:rPr>
            <w:noProof/>
            <w:webHidden/>
          </w:rPr>
          <w:fldChar w:fldCharType="separate"/>
        </w:r>
        <w:r>
          <w:rPr>
            <w:noProof/>
            <w:webHidden/>
          </w:rPr>
          <w:t>65</w:t>
        </w:r>
        <w:r>
          <w:rPr>
            <w:noProof/>
            <w:webHidden/>
          </w:rPr>
          <w:fldChar w:fldCharType="end"/>
        </w:r>
      </w:hyperlink>
    </w:p>
    <w:p w14:paraId="48088DFA" w14:textId="6F165522" w:rsidR="008E4CE6" w:rsidRDefault="008E4CE6">
      <w:pPr>
        <w:pStyle w:val="Inhopg2"/>
        <w:rPr>
          <w:rFonts w:eastAsiaTheme="minorEastAsia"/>
          <w:noProof/>
          <w:kern w:val="2"/>
          <w:szCs w:val="24"/>
          <w:lang w:eastAsia="nl-BE"/>
          <w14:ligatures w14:val="standardContextual"/>
        </w:rPr>
      </w:pPr>
      <w:hyperlink w:anchor="_Toc186124607" w:history="1">
        <w:r w:rsidRPr="00412B7E">
          <w:rPr>
            <w:rStyle w:val="Hyperlink"/>
            <w:noProof/>
          </w:rPr>
          <w:t>7.1</w:t>
        </w:r>
        <w:r>
          <w:rPr>
            <w:rFonts w:eastAsiaTheme="minorEastAsia"/>
            <w:noProof/>
            <w:kern w:val="2"/>
            <w:szCs w:val="24"/>
            <w:lang w:eastAsia="nl-BE"/>
            <w14:ligatures w14:val="standardContextual"/>
          </w:rPr>
          <w:tab/>
        </w:r>
        <w:r w:rsidRPr="00412B7E">
          <w:rPr>
            <w:rStyle w:val="Hyperlink"/>
            <w:noProof/>
          </w:rPr>
          <w:t>Klassa P</w:t>
        </w:r>
        <w:r>
          <w:rPr>
            <w:noProof/>
            <w:webHidden/>
          </w:rPr>
          <w:tab/>
        </w:r>
        <w:r>
          <w:rPr>
            <w:noProof/>
            <w:webHidden/>
          </w:rPr>
          <w:fldChar w:fldCharType="begin"/>
        </w:r>
        <w:r>
          <w:rPr>
            <w:noProof/>
            <w:webHidden/>
          </w:rPr>
          <w:instrText xml:space="preserve"> PAGEREF _Toc186124607 \h </w:instrText>
        </w:r>
        <w:r>
          <w:rPr>
            <w:noProof/>
            <w:webHidden/>
          </w:rPr>
        </w:r>
        <w:r>
          <w:rPr>
            <w:noProof/>
            <w:webHidden/>
          </w:rPr>
          <w:fldChar w:fldCharType="separate"/>
        </w:r>
        <w:r>
          <w:rPr>
            <w:noProof/>
            <w:webHidden/>
          </w:rPr>
          <w:t>65</w:t>
        </w:r>
        <w:r>
          <w:rPr>
            <w:noProof/>
            <w:webHidden/>
          </w:rPr>
          <w:fldChar w:fldCharType="end"/>
        </w:r>
      </w:hyperlink>
    </w:p>
    <w:p w14:paraId="0B3B9893" w14:textId="3863ACEC" w:rsidR="008E4CE6" w:rsidRDefault="008E4CE6">
      <w:pPr>
        <w:pStyle w:val="Inhopg2"/>
        <w:rPr>
          <w:rFonts w:eastAsiaTheme="minorEastAsia"/>
          <w:noProof/>
          <w:kern w:val="2"/>
          <w:szCs w:val="24"/>
          <w:lang w:eastAsia="nl-BE"/>
          <w14:ligatures w14:val="standardContextual"/>
        </w:rPr>
      </w:pPr>
      <w:hyperlink w:anchor="_Toc186124608" w:history="1">
        <w:r w:rsidRPr="00412B7E">
          <w:rPr>
            <w:rStyle w:val="Hyperlink"/>
            <w:noProof/>
          </w:rPr>
          <w:t>7.2</w:t>
        </w:r>
        <w:r>
          <w:rPr>
            <w:rFonts w:eastAsiaTheme="minorEastAsia"/>
            <w:noProof/>
            <w:kern w:val="2"/>
            <w:szCs w:val="24"/>
            <w:lang w:eastAsia="nl-BE"/>
            <w14:ligatures w14:val="standardContextual"/>
          </w:rPr>
          <w:tab/>
        </w:r>
        <w:r w:rsidRPr="00412B7E">
          <w:rPr>
            <w:rStyle w:val="Hyperlink"/>
            <w:noProof/>
          </w:rPr>
          <w:t>Klasse NP</w:t>
        </w:r>
        <w:r>
          <w:rPr>
            <w:noProof/>
            <w:webHidden/>
          </w:rPr>
          <w:tab/>
        </w:r>
        <w:r>
          <w:rPr>
            <w:noProof/>
            <w:webHidden/>
          </w:rPr>
          <w:fldChar w:fldCharType="begin"/>
        </w:r>
        <w:r>
          <w:rPr>
            <w:noProof/>
            <w:webHidden/>
          </w:rPr>
          <w:instrText xml:space="preserve"> PAGEREF _Toc186124608 \h </w:instrText>
        </w:r>
        <w:r>
          <w:rPr>
            <w:noProof/>
            <w:webHidden/>
          </w:rPr>
        </w:r>
        <w:r>
          <w:rPr>
            <w:noProof/>
            <w:webHidden/>
          </w:rPr>
          <w:fldChar w:fldCharType="separate"/>
        </w:r>
        <w:r>
          <w:rPr>
            <w:noProof/>
            <w:webHidden/>
          </w:rPr>
          <w:t>66</w:t>
        </w:r>
        <w:r>
          <w:rPr>
            <w:noProof/>
            <w:webHidden/>
          </w:rPr>
          <w:fldChar w:fldCharType="end"/>
        </w:r>
      </w:hyperlink>
    </w:p>
    <w:p w14:paraId="0858F056" w14:textId="01747B12" w:rsidR="008E4CE6" w:rsidRDefault="008E4CE6">
      <w:pPr>
        <w:pStyle w:val="Inhopg2"/>
        <w:rPr>
          <w:rFonts w:eastAsiaTheme="minorEastAsia"/>
          <w:noProof/>
          <w:kern w:val="2"/>
          <w:szCs w:val="24"/>
          <w:lang w:eastAsia="nl-BE"/>
          <w14:ligatures w14:val="standardContextual"/>
        </w:rPr>
      </w:pPr>
      <w:hyperlink w:anchor="_Toc186124609" w:history="1">
        <w:r w:rsidRPr="00412B7E">
          <w:rPr>
            <w:rStyle w:val="Hyperlink"/>
            <w:noProof/>
          </w:rPr>
          <w:t>7.3</w:t>
        </w:r>
        <w:r>
          <w:rPr>
            <w:rFonts w:eastAsiaTheme="minorEastAsia"/>
            <w:noProof/>
            <w:kern w:val="2"/>
            <w:szCs w:val="24"/>
            <w:lang w:eastAsia="nl-BE"/>
            <w14:ligatures w14:val="standardContextual"/>
          </w:rPr>
          <w:tab/>
        </w:r>
        <w:r w:rsidRPr="00412B7E">
          <w:rPr>
            <w:rStyle w:val="Hyperlink"/>
            <w:noProof/>
          </w:rPr>
          <w:t>Tijdscomplexiteit in volgorde</w:t>
        </w:r>
        <w:r>
          <w:rPr>
            <w:noProof/>
            <w:webHidden/>
          </w:rPr>
          <w:tab/>
        </w:r>
        <w:r>
          <w:rPr>
            <w:noProof/>
            <w:webHidden/>
          </w:rPr>
          <w:fldChar w:fldCharType="begin"/>
        </w:r>
        <w:r>
          <w:rPr>
            <w:noProof/>
            <w:webHidden/>
          </w:rPr>
          <w:instrText xml:space="preserve"> PAGEREF _Toc186124609 \h </w:instrText>
        </w:r>
        <w:r>
          <w:rPr>
            <w:noProof/>
            <w:webHidden/>
          </w:rPr>
        </w:r>
        <w:r>
          <w:rPr>
            <w:noProof/>
            <w:webHidden/>
          </w:rPr>
          <w:fldChar w:fldCharType="separate"/>
        </w:r>
        <w:r>
          <w:rPr>
            <w:noProof/>
            <w:webHidden/>
          </w:rPr>
          <w:t>68</w:t>
        </w:r>
        <w:r>
          <w:rPr>
            <w:noProof/>
            <w:webHidden/>
          </w:rPr>
          <w:fldChar w:fldCharType="end"/>
        </w:r>
      </w:hyperlink>
    </w:p>
    <w:p w14:paraId="330BCEA8" w14:textId="5708B7CE" w:rsidR="00AC163F" w:rsidRDefault="0027239B" w:rsidP="002F1204">
      <w:pPr>
        <w:rPr>
          <w:lang w:val="en-GB"/>
        </w:rPr>
        <w:sectPr w:rsidR="00AC163F" w:rsidSect="001D7C52">
          <w:footerReference w:type="default" r:id="rId9"/>
          <w:pgSz w:w="11906" w:h="16838"/>
          <w:pgMar w:top="1134" w:right="1134" w:bottom="1134" w:left="1134" w:header="709" w:footer="709" w:gutter="0"/>
          <w:cols w:space="708"/>
          <w:docGrid w:linePitch="360"/>
        </w:sectPr>
      </w:pPr>
      <w:r>
        <w:rPr>
          <w:lang w:val="en-GB"/>
        </w:rPr>
        <w:fldChar w:fldCharType="end"/>
      </w:r>
    </w:p>
    <w:p w14:paraId="608A2E4E" w14:textId="25D0DF8C" w:rsidR="00503356" w:rsidRDefault="009C7BA8" w:rsidP="00362942">
      <w:pPr>
        <w:pStyle w:val="Kop1"/>
      </w:pPr>
      <w:bookmarkStart w:id="0" w:name="_Toc186124572"/>
      <w:r>
        <w:lastRenderedPageBreak/>
        <w:t xml:space="preserve">Hoofdstuk 1: </w:t>
      </w:r>
      <w:r w:rsidR="00503356" w:rsidRPr="00503356">
        <w:t>Zoeken en sorteren</w:t>
      </w:r>
      <w:bookmarkEnd w:id="0"/>
      <w:r w:rsidR="00503356" w:rsidRPr="00503356">
        <w:t xml:space="preserve"> </w:t>
      </w:r>
    </w:p>
    <w:p w14:paraId="39E2508A" w14:textId="77777777" w:rsidR="00503356" w:rsidRDefault="00503356" w:rsidP="00362942">
      <w:pPr>
        <w:pStyle w:val="Kop2"/>
      </w:pPr>
      <w:bookmarkStart w:id="1" w:name="_Toc186124573"/>
      <w:r w:rsidRPr="00503356">
        <w:t>Zoeken in een array</w:t>
      </w:r>
      <w:bookmarkEnd w:id="1"/>
      <w:r w:rsidRPr="00503356">
        <w:t xml:space="preserve"> </w:t>
      </w:r>
    </w:p>
    <w:p w14:paraId="3C47F42F" w14:textId="77777777" w:rsidR="00297A07" w:rsidRDefault="00484998" w:rsidP="00297A07">
      <w:pPr>
        <w:pStyle w:val="Geenafstand"/>
      </w:pPr>
      <w:r w:rsidRPr="00484998">
        <w:t xml:space="preserve">Zoeken in een array: </w:t>
      </w:r>
    </w:p>
    <w:p w14:paraId="322DF8E9" w14:textId="77777777" w:rsidR="00297A07" w:rsidRDefault="00484998" w:rsidP="00431602">
      <w:pPr>
        <w:pStyle w:val="Lijstalinea"/>
        <w:numPr>
          <w:ilvl w:val="0"/>
          <w:numId w:val="2"/>
        </w:numPr>
      </w:pPr>
      <w:r w:rsidRPr="00484998">
        <w:t xml:space="preserve">Klassieke array met elementen </w:t>
      </w:r>
    </w:p>
    <w:p w14:paraId="1D3BDEAC" w14:textId="0554C161" w:rsidR="00297A07" w:rsidRDefault="00484998" w:rsidP="00431602">
      <w:pPr>
        <w:pStyle w:val="Lijstalinea"/>
        <w:numPr>
          <w:ilvl w:val="0"/>
          <w:numId w:val="2"/>
        </w:numPr>
      </w:pPr>
      <w:r w:rsidRPr="00484998">
        <w:t xml:space="preserve">Effect van gesorteerde array? </w:t>
      </w:r>
      <w:r w:rsidR="00EF74FC" w:rsidRPr="00484998">
        <w:t>Vb</w:t>
      </w:r>
      <w:r w:rsidRPr="00484998">
        <w:t xml:space="preserve">. </w:t>
      </w:r>
      <w:r w:rsidR="00EF74FC" w:rsidRPr="00484998">
        <w:t xml:space="preserve">Woordenboek </w:t>
      </w:r>
    </w:p>
    <w:p w14:paraId="468469D1" w14:textId="63E96762" w:rsidR="004309AD" w:rsidRDefault="004309AD" w:rsidP="00431602">
      <w:pPr>
        <w:pStyle w:val="Lijstalinea"/>
        <w:numPr>
          <w:ilvl w:val="1"/>
          <w:numId w:val="2"/>
        </w:numPr>
      </w:pPr>
      <w:r>
        <w:t>Staat alfabetisch gesorteerd</w:t>
      </w:r>
    </w:p>
    <w:p w14:paraId="2A7E99A9" w14:textId="77777777" w:rsidR="004309AD" w:rsidRDefault="00484998" w:rsidP="00431602">
      <w:pPr>
        <w:pStyle w:val="Lijstalinea"/>
        <w:numPr>
          <w:ilvl w:val="0"/>
          <w:numId w:val="2"/>
        </w:numPr>
      </w:pPr>
      <w:r w:rsidRPr="00484998">
        <w:t xml:space="preserve">Aanname array: </w:t>
      </w:r>
      <w:r w:rsidRPr="00E00E5A">
        <w:rPr>
          <w:b/>
          <w:bCs/>
        </w:rPr>
        <w:t>ophalen element in constante tijd</w:t>
      </w:r>
      <w:r w:rsidRPr="00484998">
        <w:t xml:space="preserve"> onafhankelijk van positie</w:t>
      </w:r>
    </w:p>
    <w:p w14:paraId="76D2547E" w14:textId="5733ACA1" w:rsidR="00297A07" w:rsidRDefault="004309AD" w:rsidP="00431602">
      <w:pPr>
        <w:pStyle w:val="Lijstalinea"/>
        <w:numPr>
          <w:ilvl w:val="1"/>
          <w:numId w:val="2"/>
        </w:numPr>
      </w:pPr>
      <w:r>
        <w:t xml:space="preserve">Het ophalen van een </w:t>
      </w:r>
      <w:r w:rsidR="00BA434F">
        <w:t xml:space="preserve">element </w:t>
      </w:r>
      <w:proofErr w:type="spellStart"/>
      <w:r w:rsidR="00BA434F" w:rsidRPr="00BA434F">
        <w:rPr>
          <w:b/>
          <w:bCs/>
        </w:rPr>
        <w:t>arr</w:t>
      </w:r>
      <w:proofErr w:type="spellEnd"/>
      <w:r w:rsidR="00BA434F" w:rsidRPr="00BA434F">
        <w:rPr>
          <w:b/>
          <w:bCs/>
        </w:rPr>
        <w:t>[i]</w:t>
      </w:r>
      <w:r w:rsidR="00484998" w:rsidRPr="00484998">
        <w:t xml:space="preserve"> </w:t>
      </w:r>
      <w:r w:rsidR="00BA434F">
        <w:t>duurt even lang</w:t>
      </w:r>
      <w:r w:rsidR="00E00E5A">
        <w:t xml:space="preserve"> (constant)</w:t>
      </w:r>
    </w:p>
    <w:p w14:paraId="452CC18A" w14:textId="20F40823" w:rsidR="00297A07" w:rsidRDefault="00297A07" w:rsidP="00431602">
      <w:pPr>
        <w:pStyle w:val="Lijstalinea"/>
        <w:numPr>
          <w:ilvl w:val="0"/>
          <w:numId w:val="2"/>
        </w:numPr>
      </w:pPr>
      <w:r>
        <w:t>E</w:t>
      </w:r>
      <w:r w:rsidR="00484998" w:rsidRPr="00484998">
        <w:t>ffect sortering: je hoeft niet meer te zoeken in deel van array dat langs de verkeerde kant van het beschouwde element ligt</w:t>
      </w:r>
    </w:p>
    <w:p w14:paraId="098D394C" w14:textId="74E6EB6B" w:rsidR="00EB51AF" w:rsidRDefault="00503356" w:rsidP="00EB51AF">
      <w:pPr>
        <w:pStyle w:val="Kop2"/>
      </w:pPr>
      <w:bookmarkStart w:id="2" w:name="_Toc186124574"/>
      <w:proofErr w:type="spellStart"/>
      <w:r w:rsidRPr="00503356">
        <w:t>Linear</w:t>
      </w:r>
      <w:proofErr w:type="spellEnd"/>
      <w:r w:rsidRPr="00503356">
        <w:t xml:space="preserve"> of sequentieel zoeken</w:t>
      </w:r>
      <w:bookmarkEnd w:id="2"/>
    </w:p>
    <w:p w14:paraId="28D9B0AC" w14:textId="686B41F2" w:rsidR="00EB51AF" w:rsidRDefault="00EB51AF" w:rsidP="00EB51AF">
      <w:pPr>
        <w:pStyle w:val="Geenafstand"/>
      </w:pPr>
      <w:proofErr w:type="spellStart"/>
      <w:r w:rsidRPr="00297A07">
        <w:t>Linear</w:t>
      </w:r>
      <w:proofErr w:type="spellEnd"/>
      <w:r w:rsidRPr="00297A07">
        <w:t xml:space="preserve"> of sequentieel zoeken</w:t>
      </w:r>
      <w:r w:rsidR="00B8140A">
        <w:t xml:space="preserve"> (vanaf begin tot einde van de array tellen)</w:t>
      </w:r>
      <w:r>
        <w:t>:</w:t>
      </w:r>
    </w:p>
    <w:p w14:paraId="726E3237" w14:textId="312FC458" w:rsidR="00892E73" w:rsidRDefault="00892E73" w:rsidP="004D6AC9">
      <w:pPr>
        <w:pStyle w:val="Lijstalinea"/>
        <w:numPr>
          <w:ilvl w:val="0"/>
          <w:numId w:val="181"/>
        </w:numPr>
      </w:pPr>
      <w:r>
        <w:t xml:space="preserve">Dit is </w:t>
      </w:r>
      <w:r w:rsidRPr="004D6AC9">
        <w:rPr>
          <w:b/>
          <w:bCs/>
        </w:rPr>
        <w:t>pseudocode</w:t>
      </w:r>
      <w:r>
        <w:t>, dit ga je moeten leren schrijven:</w:t>
      </w:r>
    </w:p>
    <w:p w14:paraId="425B8409" w14:textId="3DFBD636" w:rsidR="00EB51AF" w:rsidRDefault="00EB51AF" w:rsidP="004D6AC9">
      <w:pPr>
        <w:pStyle w:val="Lijstalinea"/>
        <w:numPr>
          <w:ilvl w:val="1"/>
          <w:numId w:val="181"/>
        </w:numPr>
      </w:pPr>
      <w:r w:rsidRPr="004D6AC9">
        <w:rPr>
          <w:b/>
          <w:bCs/>
        </w:rPr>
        <w:t>Invoer</w:t>
      </w:r>
      <w:r w:rsidRPr="00FB2469">
        <w:t xml:space="preserve"> Een </w:t>
      </w:r>
      <w:r w:rsidRPr="004D6AC9">
        <w:rPr>
          <w:b/>
          <w:bCs/>
          <w:color w:val="FF0000"/>
        </w:rPr>
        <w:t xml:space="preserve">item </w:t>
      </w:r>
      <w:r w:rsidR="00EF74FC" w:rsidRPr="004D6AC9">
        <w:rPr>
          <w:b/>
          <w:bCs/>
          <w:color w:val="FF0000"/>
        </w:rPr>
        <w:t xml:space="preserve">zoekitem </w:t>
      </w:r>
      <w:r w:rsidRPr="004D6AC9">
        <w:rPr>
          <w:b/>
          <w:bCs/>
          <w:color w:val="FF0000"/>
        </w:rPr>
        <w:t>dat moet gevonden worden</w:t>
      </w:r>
      <w:r w:rsidRPr="004D6AC9">
        <w:rPr>
          <w:b/>
          <w:bCs/>
        </w:rPr>
        <w:t xml:space="preserve">, </w:t>
      </w:r>
      <w:r w:rsidRPr="004D6AC9">
        <w:rPr>
          <w:b/>
          <w:bCs/>
          <w:color w:val="FF0000"/>
        </w:rPr>
        <w:t xml:space="preserve">een array </w:t>
      </w:r>
      <w:r w:rsidRPr="00FB2469">
        <w:t xml:space="preserve">van items genaamd rij met lengte </w:t>
      </w:r>
      <w:r w:rsidRPr="004D6AC9">
        <w:rPr>
          <w:rFonts w:ascii="Cambria Math" w:hAnsi="Cambria Math" w:cs="Cambria Math"/>
        </w:rPr>
        <w:t>𝑛</w:t>
      </w:r>
      <w:r w:rsidRPr="00FB2469">
        <w:t xml:space="preserve">. </w:t>
      </w:r>
    </w:p>
    <w:p w14:paraId="4BE52709" w14:textId="7B297350" w:rsidR="00EB51AF" w:rsidRDefault="00EB51AF" w:rsidP="004D6AC9">
      <w:pPr>
        <w:pStyle w:val="Lijstalinea"/>
        <w:numPr>
          <w:ilvl w:val="1"/>
          <w:numId w:val="181"/>
        </w:numPr>
      </w:pPr>
      <w:r w:rsidRPr="004D6AC9">
        <w:rPr>
          <w:b/>
          <w:bCs/>
        </w:rPr>
        <w:t>Uitvoer</w:t>
      </w:r>
      <w:r w:rsidRPr="00FB2469">
        <w:t xml:space="preserve"> de </w:t>
      </w:r>
      <w:r w:rsidRPr="004D6AC9">
        <w:rPr>
          <w:b/>
          <w:bCs/>
          <w:color w:val="FF0000"/>
        </w:rPr>
        <w:t xml:space="preserve">index van het eerste element in rij dat gelijk is aan </w:t>
      </w:r>
      <w:r w:rsidR="00EF74FC" w:rsidRPr="004D6AC9">
        <w:rPr>
          <w:b/>
          <w:bCs/>
          <w:color w:val="FF0000"/>
        </w:rPr>
        <w:t>zoekitem</w:t>
      </w:r>
      <w:r w:rsidRPr="004D6AC9">
        <w:rPr>
          <w:color w:val="FF0000"/>
        </w:rPr>
        <w:t xml:space="preserve"> </w:t>
      </w:r>
      <w:r w:rsidRPr="00FB2469">
        <w:t xml:space="preserve">wordt teruggegeven of −1 indien </w:t>
      </w:r>
      <w:r w:rsidR="00EF74FC" w:rsidRPr="00FB2469">
        <w:t xml:space="preserve">zoekitem </w:t>
      </w:r>
      <w:r w:rsidRPr="00FB2469">
        <w:t xml:space="preserve">niet voorkomt in rij. </w:t>
      </w:r>
    </w:p>
    <w:p w14:paraId="31174EF9" w14:textId="77777777" w:rsidR="00EB51AF" w:rsidRDefault="00EB51AF" w:rsidP="00EB51AF"/>
    <w:p w14:paraId="663D83F7" w14:textId="080CD4E5" w:rsidR="00EB51AF" w:rsidRDefault="00EB51AF" w:rsidP="00EB51AF">
      <w:r w:rsidRPr="00FB2469">
        <w:t xml:space="preserve">1: </w:t>
      </w:r>
      <w:proofErr w:type="spellStart"/>
      <w:r w:rsidRPr="00FB2469">
        <w:t>function</w:t>
      </w:r>
      <w:proofErr w:type="spellEnd"/>
      <w:r w:rsidRPr="00FB2469">
        <w:t xml:space="preserve"> </w:t>
      </w:r>
      <w:proofErr w:type="spellStart"/>
      <w:r w:rsidR="00EF74FC" w:rsidRPr="00FB2469">
        <w:t>zoeksequentieel</w:t>
      </w:r>
      <w:proofErr w:type="spellEnd"/>
      <w:r w:rsidRPr="00FB2469">
        <w:t>(</w:t>
      </w:r>
      <w:r w:rsidR="00EF74FC" w:rsidRPr="00FB2469">
        <w:t>zoekitem</w:t>
      </w:r>
      <w:r w:rsidRPr="00FB2469">
        <w:t xml:space="preserve">, rij) </w:t>
      </w:r>
    </w:p>
    <w:p w14:paraId="60FC8EF1" w14:textId="77777777" w:rsidR="00EB51AF" w:rsidRDefault="00EB51AF" w:rsidP="00EB51AF">
      <w:r w:rsidRPr="00FB2469">
        <w:t xml:space="preserve">2: </w:t>
      </w:r>
      <w:r>
        <w:t xml:space="preserve">    </w:t>
      </w:r>
      <w:r w:rsidRPr="00FB2469">
        <w:rPr>
          <w:rFonts w:ascii="Cambria Math" w:hAnsi="Cambria Math" w:cs="Cambria Math"/>
        </w:rPr>
        <w:t>𝑖</w:t>
      </w:r>
      <w:r w:rsidRPr="00FB2469">
        <w:t xml:space="preserve"> ← 0 </w:t>
      </w:r>
      <w:r>
        <w:tab/>
      </w:r>
      <w:r>
        <w:tab/>
      </w:r>
      <w:r>
        <w:tab/>
      </w:r>
      <w:r>
        <w:tab/>
      </w:r>
      <w:r>
        <w:tab/>
      </w:r>
      <w:r w:rsidRPr="00FA509D">
        <w:rPr>
          <w:b/>
          <w:bCs/>
        </w:rPr>
        <w:t># overloopt de posities</w:t>
      </w:r>
      <w:r w:rsidRPr="00FB2469">
        <w:t xml:space="preserve"> </w:t>
      </w:r>
    </w:p>
    <w:p w14:paraId="5404A930" w14:textId="6D916C78" w:rsidR="00EB51AF" w:rsidRPr="00637ED4" w:rsidRDefault="00EB51AF" w:rsidP="00EB51AF">
      <w:pPr>
        <w:rPr>
          <w:lang w:val="en-GB"/>
        </w:rPr>
      </w:pPr>
      <w:r w:rsidRPr="00637ED4">
        <w:rPr>
          <w:lang w:val="en-GB"/>
        </w:rPr>
        <w:t xml:space="preserve">3:     while </w:t>
      </w:r>
      <w:r w:rsidRPr="00FB2469">
        <w:rPr>
          <w:rFonts w:ascii="Cambria Math" w:hAnsi="Cambria Math" w:cs="Cambria Math"/>
        </w:rPr>
        <w:t>𝑖</w:t>
      </w:r>
      <w:r w:rsidRPr="00637ED4">
        <w:rPr>
          <w:lang w:val="en-GB"/>
        </w:rPr>
        <w:t xml:space="preserve"> &lt; </w:t>
      </w:r>
      <w:r w:rsidRPr="00FB2469">
        <w:rPr>
          <w:rFonts w:ascii="Cambria Math" w:hAnsi="Cambria Math" w:cs="Cambria Math"/>
        </w:rPr>
        <w:t>𝑛</w:t>
      </w:r>
      <w:r w:rsidRPr="00637ED4">
        <w:rPr>
          <w:lang w:val="en-GB"/>
        </w:rPr>
        <w:t xml:space="preserve"> and </w:t>
      </w:r>
      <w:proofErr w:type="spellStart"/>
      <w:r w:rsidRPr="00637ED4">
        <w:rPr>
          <w:lang w:val="en-GB"/>
        </w:rPr>
        <w:t>rij</w:t>
      </w:r>
      <w:proofErr w:type="spellEnd"/>
      <w:r w:rsidRPr="00637ED4">
        <w:rPr>
          <w:lang w:val="en-GB"/>
        </w:rPr>
        <w:t>[</w:t>
      </w:r>
      <w:r w:rsidRPr="00FB2469">
        <w:rPr>
          <w:rFonts w:ascii="Cambria Math" w:hAnsi="Cambria Math" w:cs="Cambria Math"/>
        </w:rPr>
        <w:t>𝑖</w:t>
      </w:r>
      <w:r w:rsidRPr="00637ED4">
        <w:rPr>
          <w:lang w:val="en-GB"/>
        </w:rPr>
        <w:t xml:space="preserve">] ≠ </w:t>
      </w:r>
      <w:proofErr w:type="spellStart"/>
      <w:r w:rsidR="00EF74FC" w:rsidRPr="00637ED4">
        <w:rPr>
          <w:lang w:val="en-GB"/>
        </w:rPr>
        <w:t>zoekitem</w:t>
      </w:r>
      <w:proofErr w:type="spellEnd"/>
      <w:r w:rsidR="00EF74FC" w:rsidRPr="00637ED4">
        <w:rPr>
          <w:lang w:val="en-GB"/>
        </w:rPr>
        <w:t xml:space="preserve"> </w:t>
      </w:r>
      <w:r w:rsidRPr="00637ED4">
        <w:rPr>
          <w:lang w:val="en-GB"/>
        </w:rPr>
        <w:t xml:space="preserve">do </w:t>
      </w:r>
    </w:p>
    <w:p w14:paraId="51DB7705" w14:textId="77777777" w:rsidR="00EB51AF" w:rsidRDefault="00EB51AF" w:rsidP="00EB51AF">
      <w:r w:rsidRPr="00FB2469">
        <w:t xml:space="preserve">4: </w:t>
      </w:r>
      <w:r>
        <w:t xml:space="preserve">    </w:t>
      </w:r>
      <w:r w:rsidRPr="00FB2469">
        <w:t xml:space="preserve"> </w:t>
      </w:r>
      <w:r>
        <w:t xml:space="preserve">    </w:t>
      </w:r>
      <w:r w:rsidRPr="00FB2469">
        <w:rPr>
          <w:rFonts w:ascii="Cambria Math" w:hAnsi="Cambria Math" w:cs="Cambria Math"/>
        </w:rPr>
        <w:t>𝑖</w:t>
      </w:r>
      <w:r w:rsidRPr="00FB2469">
        <w:t xml:space="preserve"> ← </w:t>
      </w:r>
      <w:r w:rsidRPr="00FB2469">
        <w:rPr>
          <w:rFonts w:ascii="Cambria Math" w:hAnsi="Cambria Math" w:cs="Cambria Math"/>
        </w:rPr>
        <w:t>𝑖</w:t>
      </w:r>
      <w:r w:rsidRPr="00FB2469">
        <w:t xml:space="preserve"> + 1 </w:t>
      </w:r>
    </w:p>
    <w:p w14:paraId="6B71D9D3" w14:textId="77777777" w:rsidR="00EB51AF" w:rsidRDefault="00EB51AF" w:rsidP="00EB51AF">
      <w:r w:rsidRPr="00FB2469">
        <w:t xml:space="preserve">5: </w:t>
      </w:r>
      <w:r>
        <w:t xml:space="preserve">    </w:t>
      </w:r>
      <w:proofErr w:type="spellStart"/>
      <w:r w:rsidRPr="00FB2469">
        <w:t>if</w:t>
      </w:r>
      <w:proofErr w:type="spellEnd"/>
      <w:r w:rsidRPr="00FB2469">
        <w:t xml:space="preserve"> </w:t>
      </w:r>
      <w:r w:rsidRPr="00FB2469">
        <w:rPr>
          <w:rFonts w:ascii="Cambria Math" w:hAnsi="Cambria Math" w:cs="Cambria Math"/>
        </w:rPr>
        <w:t>𝑖</w:t>
      </w:r>
      <w:r w:rsidRPr="00FB2469">
        <w:t xml:space="preserve"> = </w:t>
      </w:r>
      <w:r w:rsidRPr="00FB2469">
        <w:rPr>
          <w:rFonts w:ascii="Cambria Math" w:hAnsi="Cambria Math" w:cs="Cambria Math"/>
        </w:rPr>
        <w:t>𝑛</w:t>
      </w:r>
      <w:r w:rsidRPr="00FB2469">
        <w:t xml:space="preserve"> </w:t>
      </w:r>
      <w:proofErr w:type="spellStart"/>
      <w:r w:rsidRPr="00FB2469">
        <w:t>then</w:t>
      </w:r>
      <w:proofErr w:type="spellEnd"/>
      <w:r w:rsidRPr="00FB2469">
        <w:t xml:space="preserve"> </w:t>
      </w:r>
      <w:r>
        <w:tab/>
      </w:r>
      <w:r>
        <w:tab/>
      </w:r>
      <w:r>
        <w:tab/>
      </w:r>
      <w:r>
        <w:tab/>
      </w:r>
      <w:r w:rsidRPr="00FA509D">
        <w:rPr>
          <w:b/>
          <w:bCs/>
        </w:rPr>
        <w:t># niet gevonden</w:t>
      </w:r>
      <w:r w:rsidRPr="00FB2469">
        <w:t xml:space="preserve"> </w:t>
      </w:r>
    </w:p>
    <w:p w14:paraId="09BE59C9" w14:textId="77777777" w:rsidR="00EB51AF" w:rsidRPr="00637ED4" w:rsidRDefault="00EB51AF" w:rsidP="00EB51AF">
      <w:pPr>
        <w:rPr>
          <w:lang w:val="en-GB"/>
        </w:rPr>
      </w:pPr>
      <w:r w:rsidRPr="00637ED4">
        <w:rPr>
          <w:lang w:val="en-GB"/>
        </w:rPr>
        <w:t xml:space="preserve">6:          index ← −1 </w:t>
      </w:r>
    </w:p>
    <w:p w14:paraId="6687174F" w14:textId="77777777" w:rsidR="00EB51AF" w:rsidRPr="00637ED4" w:rsidRDefault="00EB51AF" w:rsidP="00EB51AF">
      <w:pPr>
        <w:rPr>
          <w:lang w:val="en-GB"/>
        </w:rPr>
      </w:pPr>
      <w:r w:rsidRPr="00637ED4">
        <w:rPr>
          <w:lang w:val="en-GB"/>
        </w:rPr>
        <w:t>7:     else</w:t>
      </w:r>
    </w:p>
    <w:p w14:paraId="679620BE" w14:textId="77777777" w:rsidR="00EB51AF" w:rsidRPr="00637ED4" w:rsidRDefault="00EB51AF" w:rsidP="00EB51AF">
      <w:pPr>
        <w:rPr>
          <w:lang w:val="en-GB"/>
        </w:rPr>
      </w:pPr>
      <w:r w:rsidRPr="00637ED4">
        <w:rPr>
          <w:lang w:val="en-GB"/>
        </w:rPr>
        <w:t xml:space="preserve"> 8:          index ← </w:t>
      </w:r>
      <w:r w:rsidRPr="00FB2469">
        <w:rPr>
          <w:rFonts w:ascii="Cambria Math" w:hAnsi="Cambria Math" w:cs="Cambria Math"/>
        </w:rPr>
        <w:t>𝑖</w:t>
      </w:r>
      <w:r w:rsidRPr="00637ED4">
        <w:rPr>
          <w:lang w:val="en-GB"/>
        </w:rPr>
        <w:t xml:space="preserve"> </w:t>
      </w:r>
      <w:r w:rsidRPr="00637ED4">
        <w:rPr>
          <w:lang w:val="en-GB"/>
        </w:rPr>
        <w:tab/>
      </w:r>
      <w:r w:rsidRPr="00637ED4">
        <w:rPr>
          <w:lang w:val="en-GB"/>
        </w:rPr>
        <w:tab/>
      </w:r>
      <w:r w:rsidRPr="00637ED4">
        <w:rPr>
          <w:lang w:val="en-GB"/>
        </w:rPr>
        <w:tab/>
      </w:r>
      <w:r w:rsidRPr="00637ED4">
        <w:rPr>
          <w:lang w:val="en-GB"/>
        </w:rPr>
        <w:tab/>
      </w:r>
      <w:r w:rsidRPr="00637ED4">
        <w:rPr>
          <w:b/>
          <w:bCs/>
          <w:lang w:val="en-GB"/>
        </w:rPr>
        <w:t xml:space="preserve"># </w:t>
      </w:r>
      <w:proofErr w:type="spellStart"/>
      <w:r w:rsidRPr="00637ED4">
        <w:rPr>
          <w:b/>
          <w:bCs/>
          <w:lang w:val="en-GB"/>
        </w:rPr>
        <w:t>gevonden</w:t>
      </w:r>
      <w:proofErr w:type="spellEnd"/>
      <w:r w:rsidRPr="00637ED4">
        <w:rPr>
          <w:lang w:val="en-GB"/>
        </w:rPr>
        <w:t xml:space="preserve"> </w:t>
      </w:r>
    </w:p>
    <w:p w14:paraId="0572FA36" w14:textId="77777777" w:rsidR="00EB51AF" w:rsidRPr="00637ED4" w:rsidRDefault="00EB51AF" w:rsidP="00EB51AF">
      <w:pPr>
        <w:rPr>
          <w:lang w:val="en-GB"/>
        </w:rPr>
      </w:pPr>
      <w:r w:rsidRPr="00637ED4">
        <w:rPr>
          <w:lang w:val="en-GB"/>
        </w:rPr>
        <w:t xml:space="preserve">9:     return index </w:t>
      </w:r>
    </w:p>
    <w:p w14:paraId="24D263AC" w14:textId="7A345C85" w:rsidR="00503356" w:rsidRDefault="00EB51AF" w:rsidP="00EB51AF">
      <w:r w:rsidRPr="00FB2469">
        <w:t xml:space="preserve">10: end </w:t>
      </w:r>
      <w:proofErr w:type="spellStart"/>
      <w:r w:rsidRPr="00FB2469">
        <w:t>function</w:t>
      </w:r>
      <w:proofErr w:type="spellEnd"/>
      <w:r w:rsidR="00503356" w:rsidRPr="00503356">
        <w:t xml:space="preserve"> </w:t>
      </w:r>
    </w:p>
    <w:p w14:paraId="47685F0A" w14:textId="77777777" w:rsidR="00503356" w:rsidRDefault="00503356" w:rsidP="00362942">
      <w:pPr>
        <w:pStyle w:val="Kop2"/>
      </w:pPr>
      <w:bookmarkStart w:id="3" w:name="_Toc186124575"/>
      <w:r w:rsidRPr="00503356">
        <w:t>Binair zoeken</w:t>
      </w:r>
      <w:bookmarkEnd w:id="3"/>
      <w:r w:rsidRPr="00503356">
        <w:t xml:space="preserve"> </w:t>
      </w:r>
    </w:p>
    <w:p w14:paraId="18457423" w14:textId="57E8150C" w:rsidR="00EB51AF" w:rsidRDefault="00A44ABF" w:rsidP="00A44ABF">
      <w:pPr>
        <w:pStyle w:val="Geenafstand"/>
      </w:pPr>
      <w:r>
        <w:t xml:space="preserve">Binair zoeken: </w:t>
      </w:r>
    </w:p>
    <w:p w14:paraId="29A047CF" w14:textId="04EF8B8C" w:rsidR="00A44ABF" w:rsidRDefault="00A44ABF" w:rsidP="00431602">
      <w:pPr>
        <w:pStyle w:val="Lijstalinea"/>
        <w:numPr>
          <w:ilvl w:val="0"/>
          <w:numId w:val="4"/>
        </w:numPr>
      </w:pPr>
      <w:r w:rsidRPr="00A44ABF">
        <w:t xml:space="preserve">Dit werkt </w:t>
      </w:r>
      <w:r w:rsidRPr="002F08BD">
        <w:rPr>
          <w:b/>
          <w:bCs/>
          <w:color w:val="FF0000"/>
        </w:rPr>
        <w:t>enkel in een gesorteerde array</w:t>
      </w:r>
      <w:r w:rsidRPr="00A44ABF">
        <w:t xml:space="preserve">. Zo zoeken we enkel verder in het </w:t>
      </w:r>
      <w:r w:rsidRPr="000C23CD">
        <w:rPr>
          <w:b/>
          <w:bCs/>
        </w:rPr>
        <w:t xml:space="preserve">relevante deel </w:t>
      </w:r>
      <w:r w:rsidRPr="00A44ABF">
        <w:t xml:space="preserve">van de array. </w:t>
      </w:r>
    </w:p>
    <w:p w14:paraId="41F77F6C" w14:textId="1024630B" w:rsidR="00A44ABF" w:rsidRDefault="00A44ABF" w:rsidP="00431602">
      <w:pPr>
        <w:pStyle w:val="Lijstalinea"/>
        <w:numPr>
          <w:ilvl w:val="1"/>
          <w:numId w:val="4"/>
        </w:numPr>
      </w:pPr>
      <w:r w:rsidRPr="00A44ABF">
        <w:t xml:space="preserve">Beschouw een element, bv. </w:t>
      </w:r>
      <w:r w:rsidR="00EF74FC" w:rsidRPr="00A44ABF">
        <w:t xml:space="preserve">Het </w:t>
      </w:r>
      <w:r w:rsidRPr="00A44ABF">
        <w:t xml:space="preserve">middelste </w:t>
      </w:r>
      <w:r w:rsidR="009140D2">
        <w:t>element</w:t>
      </w:r>
    </w:p>
    <w:p w14:paraId="68D252CF" w14:textId="77777777" w:rsidR="00A44ABF" w:rsidRDefault="00A44ABF" w:rsidP="00431602">
      <w:pPr>
        <w:pStyle w:val="Lijstalinea"/>
        <w:numPr>
          <w:ilvl w:val="1"/>
          <w:numId w:val="4"/>
        </w:numPr>
      </w:pPr>
      <w:r w:rsidRPr="00A44ABF">
        <w:t xml:space="preserve">Indien het gezochte element </w:t>
      </w:r>
      <w:r w:rsidRPr="00F30B8E">
        <w:rPr>
          <w:b/>
          <w:bCs/>
        </w:rPr>
        <w:t>kleiner</w:t>
      </w:r>
      <w:r w:rsidRPr="00A44ABF">
        <w:t xml:space="preserve"> is dan het beschouwde: zoek </w:t>
      </w:r>
      <w:r w:rsidRPr="00F30B8E">
        <w:rPr>
          <w:b/>
          <w:bCs/>
        </w:rPr>
        <w:t>links</w:t>
      </w:r>
      <w:r w:rsidRPr="00A44ABF">
        <w:t xml:space="preserve"> verder</w:t>
      </w:r>
    </w:p>
    <w:p w14:paraId="20C7D226" w14:textId="77777777" w:rsidR="00A44ABF" w:rsidRDefault="00A44ABF" w:rsidP="00431602">
      <w:pPr>
        <w:pStyle w:val="Lijstalinea"/>
        <w:numPr>
          <w:ilvl w:val="1"/>
          <w:numId w:val="4"/>
        </w:numPr>
      </w:pPr>
      <w:r w:rsidRPr="00A44ABF">
        <w:t xml:space="preserve">Indien het gezochte element </w:t>
      </w:r>
      <w:r w:rsidRPr="00F30B8E">
        <w:rPr>
          <w:b/>
          <w:bCs/>
        </w:rPr>
        <w:t>groter</w:t>
      </w:r>
      <w:r w:rsidRPr="00A44ABF">
        <w:t xml:space="preserve"> is dan het beschouwde: zoek </w:t>
      </w:r>
      <w:r w:rsidRPr="00F30B8E">
        <w:rPr>
          <w:b/>
          <w:bCs/>
        </w:rPr>
        <w:t>rechts</w:t>
      </w:r>
      <w:r w:rsidRPr="00A44ABF">
        <w:t xml:space="preserve"> verder </w:t>
      </w:r>
    </w:p>
    <w:p w14:paraId="4F492B99" w14:textId="6D779CD0" w:rsidR="00A44ABF" w:rsidRDefault="00A44ABF" w:rsidP="00431602">
      <w:pPr>
        <w:pStyle w:val="Lijstalinea"/>
        <w:numPr>
          <w:ilvl w:val="0"/>
          <w:numId w:val="4"/>
        </w:numPr>
      </w:pPr>
      <w:r w:rsidRPr="00A44ABF">
        <w:t xml:space="preserve">Merk op dat dit algoritme zowel </w:t>
      </w:r>
      <w:r w:rsidRPr="00F30B8E">
        <w:rPr>
          <w:b/>
          <w:bCs/>
        </w:rPr>
        <w:t>iteratief als recursief</w:t>
      </w:r>
      <w:r w:rsidRPr="00A44ABF">
        <w:t xml:space="preserve"> kan werken. In geval van recursie: </w:t>
      </w:r>
    </w:p>
    <w:p w14:paraId="22E6158C" w14:textId="51B95D9D" w:rsidR="00A44ABF" w:rsidRDefault="00A44ABF" w:rsidP="00431602">
      <w:pPr>
        <w:pStyle w:val="Lijstalinea"/>
        <w:numPr>
          <w:ilvl w:val="1"/>
          <w:numId w:val="4"/>
        </w:numPr>
      </w:pPr>
      <w:r w:rsidRPr="00A44ABF">
        <w:t xml:space="preserve">Basisstap: rij met 1 element </w:t>
      </w:r>
    </w:p>
    <w:p w14:paraId="242BBC8C" w14:textId="2F491CE4" w:rsidR="00A44ABF" w:rsidRDefault="00A44ABF" w:rsidP="00431602">
      <w:pPr>
        <w:pStyle w:val="Lijstalinea"/>
        <w:numPr>
          <w:ilvl w:val="1"/>
          <w:numId w:val="4"/>
        </w:numPr>
      </w:pPr>
      <w:r w:rsidRPr="00A44ABF">
        <w:t>Recursieve stap: alle andere gevallen: de rij wordt gehalveerd</w:t>
      </w:r>
    </w:p>
    <w:p w14:paraId="0229BBFC" w14:textId="364B59B9" w:rsidR="005C6134" w:rsidRDefault="005C6134" w:rsidP="00431602">
      <w:pPr>
        <w:pStyle w:val="Lijstalinea"/>
        <w:numPr>
          <w:ilvl w:val="0"/>
          <w:numId w:val="4"/>
        </w:numPr>
      </w:pPr>
      <w:r>
        <w:t>Je stopt met zoeken tot maar 1 element overschiet.</w:t>
      </w:r>
    </w:p>
    <w:p w14:paraId="0FBA8E0B" w14:textId="77777777" w:rsidR="00F25CA8" w:rsidRDefault="00F25CA8" w:rsidP="00F25CA8"/>
    <w:p w14:paraId="274F034E" w14:textId="66650893" w:rsidR="00F25CA8" w:rsidRDefault="00F25CA8" w:rsidP="00F25CA8">
      <w:pPr>
        <w:pStyle w:val="Geenafstand"/>
      </w:pPr>
      <w:r w:rsidRPr="00F25CA8">
        <w:t>Binair zoeken (iteratief</w:t>
      </w:r>
      <w:r w:rsidR="004A7CAC">
        <w:t xml:space="preserve"> = je voert het uit met een lus</w:t>
      </w:r>
      <w:r w:rsidRPr="00F25CA8">
        <w:t>)</w:t>
      </w:r>
      <w:r>
        <w:t>:</w:t>
      </w:r>
    </w:p>
    <w:p w14:paraId="2752726A" w14:textId="12C614A5" w:rsidR="00F25CA8" w:rsidRDefault="00F25CA8" w:rsidP="00431602">
      <w:pPr>
        <w:pStyle w:val="Lijstalinea"/>
        <w:numPr>
          <w:ilvl w:val="0"/>
          <w:numId w:val="5"/>
        </w:numPr>
      </w:pPr>
      <w:r w:rsidRPr="00F25CA8">
        <w:rPr>
          <w:b/>
          <w:bCs/>
        </w:rPr>
        <w:t>Invoer</w:t>
      </w:r>
      <w:r w:rsidR="00311B04">
        <w:rPr>
          <w:b/>
          <w:bCs/>
        </w:rPr>
        <w:t>:</w:t>
      </w:r>
      <w:r w:rsidRPr="00F25CA8">
        <w:t xml:space="preserve"> </w:t>
      </w:r>
      <w:r w:rsidRPr="002F08BD">
        <w:rPr>
          <w:b/>
          <w:bCs/>
        </w:rPr>
        <w:t xml:space="preserve">Een </w:t>
      </w:r>
      <w:r w:rsidRPr="002F08BD">
        <w:rPr>
          <w:b/>
          <w:bCs/>
          <w:color w:val="FF0000"/>
        </w:rPr>
        <w:t xml:space="preserve">item </w:t>
      </w:r>
      <w:r w:rsidR="00EF74FC" w:rsidRPr="002F08BD">
        <w:rPr>
          <w:b/>
          <w:bCs/>
          <w:color w:val="FF0000"/>
        </w:rPr>
        <w:t xml:space="preserve">zoekitem </w:t>
      </w:r>
      <w:r w:rsidRPr="002F08BD">
        <w:rPr>
          <w:b/>
          <w:bCs/>
          <w:color w:val="FF0000"/>
        </w:rPr>
        <w:t>dat moet gevonden worden, een</w:t>
      </w:r>
      <w:r w:rsidRPr="002F08BD">
        <w:rPr>
          <w:color w:val="FF0000"/>
        </w:rPr>
        <w:t xml:space="preserve"> </w:t>
      </w:r>
      <w:r w:rsidRPr="002F08BD">
        <w:rPr>
          <w:b/>
          <w:bCs/>
          <w:color w:val="FF0000"/>
        </w:rPr>
        <w:t>gesorteerde array</w:t>
      </w:r>
      <w:r w:rsidRPr="002F08BD">
        <w:rPr>
          <w:color w:val="FF0000"/>
        </w:rPr>
        <w:t xml:space="preserve"> </w:t>
      </w:r>
      <w:r w:rsidRPr="00F25CA8">
        <w:t xml:space="preserve">genaamd rij van items van lengte </w:t>
      </w:r>
      <w:r w:rsidRPr="00F25CA8">
        <w:rPr>
          <w:rFonts w:ascii="Cambria Math" w:hAnsi="Cambria Math" w:cs="Cambria Math"/>
        </w:rPr>
        <w:t>𝑛</w:t>
      </w:r>
      <w:r w:rsidRPr="00F25CA8">
        <w:t>.</w:t>
      </w:r>
    </w:p>
    <w:p w14:paraId="0AC474B2" w14:textId="7BEB0D32" w:rsidR="002A7E2B" w:rsidRDefault="00F25CA8" w:rsidP="00431602">
      <w:pPr>
        <w:pStyle w:val="Lijstalinea"/>
        <w:numPr>
          <w:ilvl w:val="0"/>
          <w:numId w:val="5"/>
        </w:numPr>
      </w:pPr>
      <w:r w:rsidRPr="00F25CA8">
        <w:rPr>
          <w:b/>
          <w:bCs/>
        </w:rPr>
        <w:t>Uitvoer</w:t>
      </w:r>
      <w:r w:rsidR="00311B04">
        <w:rPr>
          <w:b/>
          <w:bCs/>
        </w:rPr>
        <w:t>:</w:t>
      </w:r>
      <w:r w:rsidRPr="00F25CA8">
        <w:t xml:space="preserve"> </w:t>
      </w:r>
      <w:r w:rsidR="00311B04">
        <w:t>D</w:t>
      </w:r>
      <w:r w:rsidRPr="00F25CA8">
        <w:t xml:space="preserve">e index van het eerste element in rij dat gelijk is aan </w:t>
      </w:r>
      <w:r w:rsidR="00EF74FC" w:rsidRPr="00F25CA8">
        <w:t xml:space="preserve">zoekitem </w:t>
      </w:r>
      <w:r w:rsidRPr="00F25CA8">
        <w:t xml:space="preserve">wordt teruggegeven of −1 indien </w:t>
      </w:r>
      <w:r w:rsidR="00EF74FC" w:rsidRPr="00F25CA8">
        <w:t xml:space="preserve">zoekitem </w:t>
      </w:r>
      <w:r w:rsidRPr="00F25CA8">
        <w:t>niet voorkomt in rij.</w:t>
      </w:r>
    </w:p>
    <w:p w14:paraId="33D9E9A0" w14:textId="064C5759" w:rsidR="002A7E2B" w:rsidRDefault="002A7E2B" w:rsidP="002A7E2B">
      <w:pPr>
        <w:pStyle w:val="Geenafstand"/>
      </w:pPr>
      <w:r w:rsidRPr="00F25CA8">
        <w:lastRenderedPageBreak/>
        <w:t>Binair zoeken (iteratief)</w:t>
      </w:r>
      <w:r>
        <w:t xml:space="preserve"> Vervolg:</w:t>
      </w:r>
    </w:p>
    <w:p w14:paraId="2A0F6F61" w14:textId="6815B2A1" w:rsidR="00E84B3F" w:rsidRDefault="00E84B3F" w:rsidP="002A7E2B">
      <w:r w:rsidRPr="00E84B3F">
        <w:t xml:space="preserve">1: </w:t>
      </w:r>
      <w:proofErr w:type="spellStart"/>
      <w:r w:rsidRPr="00E84B3F">
        <w:t>function</w:t>
      </w:r>
      <w:proofErr w:type="spellEnd"/>
      <w:r w:rsidRPr="00E84B3F">
        <w:t xml:space="preserve"> </w:t>
      </w:r>
      <w:proofErr w:type="spellStart"/>
      <w:r w:rsidR="00EF74FC" w:rsidRPr="00E84B3F">
        <w:t>zoekbinair</w:t>
      </w:r>
      <w:proofErr w:type="spellEnd"/>
      <w:r w:rsidRPr="00E84B3F">
        <w:t>(</w:t>
      </w:r>
      <w:r w:rsidR="00EF74FC" w:rsidRPr="00E84B3F">
        <w:t>zoekitem</w:t>
      </w:r>
      <w:r w:rsidRPr="00E84B3F">
        <w:t xml:space="preserve">, rij) </w:t>
      </w:r>
    </w:p>
    <w:p w14:paraId="57082073" w14:textId="2FA8ABD1" w:rsidR="00E84B3F" w:rsidRDefault="00E84B3F" w:rsidP="002A7E2B">
      <w:r w:rsidRPr="00E84B3F">
        <w:t>2:</w:t>
      </w:r>
      <w:r w:rsidRPr="00FB2469">
        <w:t xml:space="preserve"> </w:t>
      </w:r>
      <w:r>
        <w:t xml:space="preserve">    </w:t>
      </w:r>
      <w:r w:rsidRPr="00E84B3F">
        <w:rPr>
          <w:rFonts w:ascii="Cambria Math" w:hAnsi="Cambria Math" w:cs="Cambria Math"/>
        </w:rPr>
        <w:t>𝑙</w:t>
      </w:r>
      <w:r w:rsidRPr="00E84B3F">
        <w:t xml:space="preserve"> ← 0 </w:t>
      </w:r>
    </w:p>
    <w:p w14:paraId="7C909601" w14:textId="0CF4ED85" w:rsidR="00E84B3F" w:rsidRDefault="00E84B3F" w:rsidP="002A7E2B">
      <w:r w:rsidRPr="00E84B3F">
        <w:t>3:</w:t>
      </w:r>
      <w:r w:rsidRPr="00FB2469">
        <w:t xml:space="preserve"> </w:t>
      </w:r>
      <w:r>
        <w:t xml:space="preserve">    </w:t>
      </w:r>
      <w:r w:rsidRPr="00E84B3F">
        <w:rPr>
          <w:rFonts w:ascii="Cambria Math" w:hAnsi="Cambria Math" w:cs="Cambria Math"/>
        </w:rPr>
        <w:t>𝑟</w:t>
      </w:r>
      <w:r w:rsidRPr="00E84B3F">
        <w:t xml:space="preserve"> ← </w:t>
      </w:r>
      <w:r w:rsidRPr="00E84B3F">
        <w:rPr>
          <w:rFonts w:ascii="Cambria Math" w:hAnsi="Cambria Math" w:cs="Cambria Math"/>
        </w:rPr>
        <w:t>𝑛</w:t>
      </w:r>
      <w:r w:rsidRPr="00E84B3F">
        <w:t xml:space="preserve"> − 1 </w:t>
      </w:r>
    </w:p>
    <w:p w14:paraId="7E078249" w14:textId="5490060C" w:rsidR="00E84B3F" w:rsidRDefault="00E84B3F" w:rsidP="002A7E2B">
      <w:r w:rsidRPr="00E84B3F">
        <w:t>4:</w:t>
      </w:r>
      <w:r w:rsidRPr="00FB2469">
        <w:t xml:space="preserve"> </w:t>
      </w:r>
      <w:r>
        <w:t xml:space="preserve">    </w:t>
      </w:r>
      <w:proofErr w:type="spellStart"/>
      <w:r w:rsidRPr="00E84B3F">
        <w:t>while</w:t>
      </w:r>
      <w:proofErr w:type="spellEnd"/>
      <w:r w:rsidRPr="00E84B3F">
        <w:t xml:space="preserve"> </w:t>
      </w:r>
      <w:r w:rsidRPr="00E84B3F">
        <w:rPr>
          <w:rFonts w:ascii="Cambria Math" w:hAnsi="Cambria Math" w:cs="Cambria Math"/>
        </w:rPr>
        <w:t>𝑙</w:t>
      </w:r>
      <w:r w:rsidRPr="00E84B3F">
        <w:t xml:space="preserve"> ≠ </w:t>
      </w:r>
      <w:r w:rsidRPr="00E84B3F">
        <w:rPr>
          <w:rFonts w:ascii="Cambria Math" w:hAnsi="Cambria Math" w:cs="Cambria Math"/>
        </w:rPr>
        <w:t>𝑟</w:t>
      </w:r>
      <w:r w:rsidRPr="00E84B3F">
        <w:t xml:space="preserve"> do </w:t>
      </w:r>
      <w:r w:rsidR="00D56719">
        <w:tab/>
      </w:r>
      <w:r w:rsidR="00D56719">
        <w:tab/>
      </w:r>
      <w:r w:rsidR="00D56719">
        <w:tab/>
      </w:r>
      <w:r w:rsidR="00D56719">
        <w:tab/>
      </w:r>
      <w:r w:rsidR="00D56719">
        <w:tab/>
      </w:r>
      <w:r w:rsidRPr="00E84B3F">
        <w:t xml:space="preserve"># herhalen totdat slechts één element overblijft </w:t>
      </w:r>
    </w:p>
    <w:p w14:paraId="6625AF5B" w14:textId="0E6EF592" w:rsidR="00E84B3F" w:rsidRDefault="00E84B3F" w:rsidP="002A7E2B">
      <w:r w:rsidRPr="00E84B3F">
        <w:t>5:</w:t>
      </w:r>
      <w:r w:rsidRPr="00FB2469">
        <w:t xml:space="preserve"> </w:t>
      </w:r>
      <w:r>
        <w:t xml:space="preserve">    </w:t>
      </w:r>
      <w:r w:rsidRPr="00FB2469">
        <w:t xml:space="preserve"> </w:t>
      </w:r>
      <w:r>
        <w:t xml:space="preserve">    </w:t>
      </w:r>
      <w:r w:rsidRPr="00E84B3F">
        <w:rPr>
          <w:rFonts w:ascii="Cambria Math" w:hAnsi="Cambria Math" w:cs="Cambria Math"/>
        </w:rPr>
        <w:t>𝑚</w:t>
      </w:r>
      <w:r w:rsidRPr="00E84B3F">
        <w:t xml:space="preserve"> ← </w:t>
      </w:r>
      <w:r w:rsidRPr="00E84B3F">
        <w:rPr>
          <w:rFonts w:ascii="Cambria Math" w:hAnsi="Cambria Math" w:cs="Cambria Math"/>
        </w:rPr>
        <w:t>⌊𝑙</w:t>
      </w:r>
      <w:r w:rsidRPr="00E84B3F">
        <w:t>+</w:t>
      </w:r>
      <w:r w:rsidRPr="00E84B3F">
        <w:rPr>
          <w:rFonts w:ascii="Cambria Math" w:hAnsi="Cambria Math" w:cs="Cambria Math"/>
        </w:rPr>
        <w:t>𝑟</w:t>
      </w:r>
      <w:r w:rsidRPr="00E84B3F">
        <w:t xml:space="preserve"> 2 </w:t>
      </w:r>
      <w:r w:rsidRPr="00E84B3F">
        <w:rPr>
          <w:rFonts w:ascii="Cambria Math" w:hAnsi="Cambria Math" w:cs="Cambria Math"/>
        </w:rPr>
        <w:t>⌋</w:t>
      </w:r>
      <w:r w:rsidRPr="00E84B3F">
        <w:t xml:space="preserve"> </w:t>
      </w:r>
    </w:p>
    <w:p w14:paraId="121EE5A4" w14:textId="04444C15" w:rsidR="00E84B3F" w:rsidRDefault="00E84B3F" w:rsidP="002A7E2B">
      <w:r w:rsidRPr="00E84B3F">
        <w:t>6:</w:t>
      </w:r>
      <w:r w:rsidRPr="00FB2469">
        <w:t xml:space="preserve"> </w:t>
      </w:r>
      <w:r>
        <w:t xml:space="preserve">    </w:t>
      </w:r>
      <w:r w:rsidRPr="00FB2469">
        <w:t xml:space="preserve"> </w:t>
      </w:r>
      <w:r>
        <w:t xml:space="preserve">    </w:t>
      </w:r>
      <w:proofErr w:type="spellStart"/>
      <w:r w:rsidRPr="00E84B3F">
        <w:t>if</w:t>
      </w:r>
      <w:proofErr w:type="spellEnd"/>
      <w:r w:rsidRPr="00E84B3F">
        <w:t xml:space="preserve"> rij[</w:t>
      </w:r>
      <w:r w:rsidRPr="00E84B3F">
        <w:rPr>
          <w:rFonts w:ascii="Cambria Math" w:hAnsi="Cambria Math" w:cs="Cambria Math"/>
        </w:rPr>
        <w:t>𝑚</w:t>
      </w:r>
      <w:r w:rsidRPr="00E84B3F">
        <w:t xml:space="preserve">] &lt; </w:t>
      </w:r>
      <w:r w:rsidR="00EF74FC" w:rsidRPr="00E84B3F">
        <w:t xml:space="preserve">zoekitem </w:t>
      </w:r>
      <w:proofErr w:type="spellStart"/>
      <w:r w:rsidRPr="00E84B3F">
        <w:t>then</w:t>
      </w:r>
      <w:proofErr w:type="spellEnd"/>
      <w:r w:rsidRPr="00E84B3F">
        <w:t xml:space="preserve"> </w:t>
      </w:r>
    </w:p>
    <w:p w14:paraId="17FDB493" w14:textId="3B8035BB" w:rsidR="00E84B3F" w:rsidRDefault="00E84B3F" w:rsidP="002A7E2B">
      <w:r w:rsidRPr="00E84B3F">
        <w:t>7:</w:t>
      </w:r>
      <w:r w:rsidRPr="00FB2469">
        <w:t xml:space="preserve"> </w:t>
      </w:r>
      <w:r>
        <w:t xml:space="preserve">    </w:t>
      </w:r>
      <w:r w:rsidRPr="00FB2469">
        <w:t xml:space="preserve"> </w:t>
      </w:r>
      <w:r>
        <w:t xml:space="preserve">    </w:t>
      </w:r>
      <w:r w:rsidRPr="00FB2469">
        <w:t xml:space="preserve"> </w:t>
      </w:r>
      <w:r>
        <w:t xml:space="preserve">    </w:t>
      </w:r>
      <w:r w:rsidRPr="00E84B3F">
        <w:rPr>
          <w:rFonts w:ascii="Cambria Math" w:hAnsi="Cambria Math" w:cs="Cambria Math"/>
        </w:rPr>
        <w:t>𝑙</w:t>
      </w:r>
      <w:r w:rsidRPr="00E84B3F">
        <w:t xml:space="preserve"> ← </w:t>
      </w:r>
      <w:r w:rsidRPr="00E84B3F">
        <w:rPr>
          <w:rFonts w:ascii="Cambria Math" w:hAnsi="Cambria Math" w:cs="Cambria Math"/>
        </w:rPr>
        <w:t>𝑚</w:t>
      </w:r>
      <w:r w:rsidRPr="00E84B3F">
        <w:t xml:space="preserve"> + 1 </w:t>
      </w:r>
      <w:r w:rsidR="00D56719">
        <w:tab/>
      </w:r>
      <w:r w:rsidR="00D56719">
        <w:tab/>
      </w:r>
      <w:r w:rsidR="00D56719">
        <w:tab/>
      </w:r>
      <w:r w:rsidR="00D56719">
        <w:tab/>
      </w:r>
      <w:r w:rsidR="00D56719">
        <w:tab/>
      </w:r>
      <w:r w:rsidRPr="00E84B3F">
        <w:t xml:space="preserve"># in de rechterhelft zoeken </w:t>
      </w:r>
    </w:p>
    <w:p w14:paraId="2601FDE7" w14:textId="63163E70" w:rsidR="00E84B3F" w:rsidRDefault="00E84B3F" w:rsidP="002A7E2B">
      <w:r w:rsidRPr="00E84B3F">
        <w:t>8:</w:t>
      </w:r>
      <w:r w:rsidRPr="00FB2469">
        <w:t xml:space="preserve"> </w:t>
      </w:r>
      <w:r>
        <w:t xml:space="preserve">    </w:t>
      </w:r>
      <w:r w:rsidRPr="00FB2469">
        <w:t xml:space="preserve"> </w:t>
      </w:r>
      <w:r>
        <w:t xml:space="preserve">    </w:t>
      </w:r>
      <w:proofErr w:type="spellStart"/>
      <w:r w:rsidRPr="00E84B3F">
        <w:t>else</w:t>
      </w:r>
      <w:proofErr w:type="spellEnd"/>
      <w:r w:rsidRPr="00E84B3F">
        <w:t xml:space="preserve"> </w:t>
      </w:r>
    </w:p>
    <w:p w14:paraId="764BE335" w14:textId="63892821" w:rsidR="00E84B3F" w:rsidRDefault="00E84B3F" w:rsidP="002A7E2B">
      <w:r w:rsidRPr="00E84B3F">
        <w:t>9:</w:t>
      </w:r>
      <w:r w:rsidR="00D56719" w:rsidRPr="00FB2469">
        <w:t xml:space="preserve"> </w:t>
      </w:r>
      <w:r w:rsidR="00D56719">
        <w:t xml:space="preserve">    </w:t>
      </w:r>
      <w:r w:rsidR="00D56719" w:rsidRPr="00FB2469">
        <w:t xml:space="preserve"> </w:t>
      </w:r>
      <w:r w:rsidR="00D56719">
        <w:t xml:space="preserve">    </w:t>
      </w:r>
      <w:r w:rsidR="00D56719" w:rsidRPr="00FB2469">
        <w:t xml:space="preserve"> </w:t>
      </w:r>
      <w:r w:rsidR="00D56719">
        <w:t xml:space="preserve">    </w:t>
      </w:r>
      <w:r w:rsidRPr="00E84B3F">
        <w:rPr>
          <w:rFonts w:ascii="Cambria Math" w:hAnsi="Cambria Math" w:cs="Cambria Math"/>
        </w:rPr>
        <w:t>𝑟</w:t>
      </w:r>
      <w:r w:rsidRPr="00E84B3F">
        <w:t xml:space="preserve"> ← </w:t>
      </w:r>
      <w:r w:rsidRPr="00E84B3F">
        <w:rPr>
          <w:rFonts w:ascii="Cambria Math" w:hAnsi="Cambria Math" w:cs="Cambria Math"/>
        </w:rPr>
        <w:t>𝑚</w:t>
      </w:r>
      <w:r w:rsidRPr="00E84B3F">
        <w:t xml:space="preserve"> </w:t>
      </w:r>
      <w:r w:rsidR="00D56719">
        <w:tab/>
      </w:r>
      <w:r w:rsidR="00D56719">
        <w:tab/>
      </w:r>
      <w:r w:rsidR="00D56719">
        <w:tab/>
      </w:r>
      <w:r w:rsidR="00D56719">
        <w:tab/>
      </w:r>
      <w:r w:rsidR="00D56719">
        <w:tab/>
      </w:r>
      <w:r w:rsidRPr="00E84B3F">
        <w:t xml:space="preserve"># in de linkerhelft zoeken </w:t>
      </w:r>
    </w:p>
    <w:p w14:paraId="31109E2B" w14:textId="43EC9CAC" w:rsidR="00E84B3F" w:rsidRPr="00637ED4" w:rsidRDefault="00E84B3F" w:rsidP="002A7E2B">
      <w:pPr>
        <w:rPr>
          <w:lang w:val="en-GB"/>
        </w:rPr>
      </w:pPr>
      <w:r w:rsidRPr="00637ED4">
        <w:rPr>
          <w:lang w:val="en-GB"/>
        </w:rPr>
        <w:t>10:</w:t>
      </w:r>
      <w:r w:rsidR="00D56719" w:rsidRPr="00637ED4">
        <w:rPr>
          <w:lang w:val="en-GB"/>
        </w:rPr>
        <w:t xml:space="preserve">     </w:t>
      </w:r>
      <w:r w:rsidRPr="00637ED4">
        <w:rPr>
          <w:lang w:val="en-GB"/>
        </w:rPr>
        <w:t xml:space="preserve">if </w:t>
      </w:r>
      <w:proofErr w:type="spellStart"/>
      <w:r w:rsidRPr="00637ED4">
        <w:rPr>
          <w:lang w:val="en-GB"/>
        </w:rPr>
        <w:t>rij</w:t>
      </w:r>
      <w:proofErr w:type="spellEnd"/>
      <w:r w:rsidRPr="00637ED4">
        <w:rPr>
          <w:lang w:val="en-GB"/>
        </w:rPr>
        <w:t>[</w:t>
      </w:r>
      <w:r w:rsidRPr="00E84B3F">
        <w:rPr>
          <w:rFonts w:ascii="Cambria Math" w:hAnsi="Cambria Math" w:cs="Cambria Math"/>
        </w:rPr>
        <w:t>𝑙</w:t>
      </w:r>
      <w:r w:rsidRPr="00637ED4">
        <w:rPr>
          <w:lang w:val="en-GB"/>
        </w:rPr>
        <w:t xml:space="preserve">] = </w:t>
      </w:r>
      <w:proofErr w:type="spellStart"/>
      <w:r w:rsidR="00EF74FC" w:rsidRPr="00637ED4">
        <w:rPr>
          <w:lang w:val="en-GB"/>
        </w:rPr>
        <w:t>zoekitem</w:t>
      </w:r>
      <w:proofErr w:type="spellEnd"/>
      <w:r w:rsidR="00EF74FC" w:rsidRPr="00637ED4">
        <w:rPr>
          <w:lang w:val="en-GB"/>
        </w:rPr>
        <w:t xml:space="preserve"> </w:t>
      </w:r>
      <w:r w:rsidRPr="00637ED4">
        <w:rPr>
          <w:lang w:val="en-GB"/>
        </w:rPr>
        <w:t xml:space="preserve">then </w:t>
      </w:r>
    </w:p>
    <w:p w14:paraId="48D7A45D" w14:textId="36587691" w:rsidR="00E84B3F" w:rsidRPr="00637ED4" w:rsidRDefault="00E84B3F" w:rsidP="002A7E2B">
      <w:pPr>
        <w:rPr>
          <w:lang w:val="en-GB"/>
        </w:rPr>
      </w:pPr>
      <w:r w:rsidRPr="00637ED4">
        <w:rPr>
          <w:lang w:val="en-GB"/>
        </w:rPr>
        <w:t>11:</w:t>
      </w:r>
      <w:r w:rsidR="00D56719" w:rsidRPr="00637ED4">
        <w:rPr>
          <w:lang w:val="en-GB"/>
        </w:rPr>
        <w:t xml:space="preserve">          </w:t>
      </w:r>
      <w:r w:rsidRPr="00637ED4">
        <w:rPr>
          <w:lang w:val="en-GB"/>
        </w:rPr>
        <w:t xml:space="preserve">index ← </w:t>
      </w:r>
      <w:r w:rsidRPr="00E84B3F">
        <w:rPr>
          <w:rFonts w:ascii="Cambria Math" w:hAnsi="Cambria Math" w:cs="Cambria Math"/>
        </w:rPr>
        <w:t>𝑙</w:t>
      </w:r>
      <w:r w:rsidRPr="00637ED4">
        <w:rPr>
          <w:lang w:val="en-GB"/>
        </w:rPr>
        <w:t xml:space="preserve"> </w:t>
      </w:r>
    </w:p>
    <w:p w14:paraId="3423B07F" w14:textId="74C13DF5" w:rsidR="00E84B3F" w:rsidRPr="00637ED4" w:rsidRDefault="00E84B3F" w:rsidP="002A7E2B">
      <w:pPr>
        <w:rPr>
          <w:lang w:val="en-GB"/>
        </w:rPr>
      </w:pPr>
      <w:r w:rsidRPr="00637ED4">
        <w:rPr>
          <w:lang w:val="en-GB"/>
        </w:rPr>
        <w:t>12:</w:t>
      </w:r>
      <w:r w:rsidR="00D56719" w:rsidRPr="00637ED4">
        <w:rPr>
          <w:lang w:val="en-GB"/>
        </w:rPr>
        <w:t xml:space="preserve">     </w:t>
      </w:r>
      <w:r w:rsidRPr="00637ED4">
        <w:rPr>
          <w:lang w:val="en-GB"/>
        </w:rPr>
        <w:t xml:space="preserve">else </w:t>
      </w:r>
    </w:p>
    <w:p w14:paraId="073C9744" w14:textId="4D5FAD01" w:rsidR="00E84B3F" w:rsidRPr="00637ED4" w:rsidRDefault="00E84B3F" w:rsidP="002A7E2B">
      <w:pPr>
        <w:rPr>
          <w:lang w:val="en-GB"/>
        </w:rPr>
      </w:pPr>
      <w:r w:rsidRPr="00637ED4">
        <w:rPr>
          <w:lang w:val="en-GB"/>
        </w:rPr>
        <w:t>13:</w:t>
      </w:r>
      <w:r w:rsidR="00D56719" w:rsidRPr="00637ED4">
        <w:rPr>
          <w:lang w:val="en-GB"/>
        </w:rPr>
        <w:t xml:space="preserve">          </w:t>
      </w:r>
      <w:r w:rsidRPr="00637ED4">
        <w:rPr>
          <w:lang w:val="en-GB"/>
        </w:rPr>
        <w:t xml:space="preserve">index ← −1 </w:t>
      </w:r>
    </w:p>
    <w:p w14:paraId="3C3123B4" w14:textId="53352B18" w:rsidR="00E84B3F" w:rsidRPr="00637ED4" w:rsidRDefault="00E84B3F" w:rsidP="002A7E2B">
      <w:pPr>
        <w:rPr>
          <w:lang w:val="en-GB"/>
        </w:rPr>
      </w:pPr>
      <w:r w:rsidRPr="00637ED4">
        <w:rPr>
          <w:lang w:val="en-GB"/>
        </w:rPr>
        <w:t>14:</w:t>
      </w:r>
      <w:r w:rsidR="00D56719" w:rsidRPr="00637ED4">
        <w:rPr>
          <w:lang w:val="en-GB"/>
        </w:rPr>
        <w:t xml:space="preserve">     </w:t>
      </w:r>
      <w:r w:rsidRPr="00637ED4">
        <w:rPr>
          <w:lang w:val="en-GB"/>
        </w:rPr>
        <w:t xml:space="preserve">return index </w:t>
      </w:r>
    </w:p>
    <w:p w14:paraId="1F58FC75" w14:textId="2D309782" w:rsidR="002A7E2B" w:rsidRPr="00637ED4" w:rsidRDefault="00E84B3F" w:rsidP="002A7E2B">
      <w:pPr>
        <w:rPr>
          <w:lang w:val="en-GB"/>
        </w:rPr>
      </w:pPr>
      <w:r w:rsidRPr="00637ED4">
        <w:rPr>
          <w:lang w:val="en-GB"/>
        </w:rPr>
        <w:t>15: end function</w:t>
      </w:r>
    </w:p>
    <w:p w14:paraId="7F5B8033" w14:textId="77777777" w:rsidR="00433631" w:rsidRPr="00637ED4" w:rsidRDefault="00433631" w:rsidP="002A7E2B">
      <w:pPr>
        <w:rPr>
          <w:lang w:val="en-GB"/>
        </w:rPr>
      </w:pPr>
    </w:p>
    <w:p w14:paraId="78745DF0" w14:textId="6F250F6F" w:rsidR="00433631" w:rsidRDefault="00433631" w:rsidP="00433631">
      <w:pPr>
        <w:pStyle w:val="Geenafstand"/>
      </w:pPr>
      <w:r w:rsidRPr="00433631">
        <w:t>Binair zoeken (recursief)</w:t>
      </w:r>
      <w:r>
        <w:t>:</w:t>
      </w:r>
    </w:p>
    <w:p w14:paraId="5EBBD8EC" w14:textId="18DCFFF8" w:rsidR="00433631" w:rsidRDefault="00433631" w:rsidP="00431602">
      <w:pPr>
        <w:pStyle w:val="Lijstalinea"/>
        <w:numPr>
          <w:ilvl w:val="0"/>
          <w:numId w:val="6"/>
        </w:numPr>
      </w:pPr>
      <w:r w:rsidRPr="00433631">
        <w:rPr>
          <w:b/>
          <w:bCs/>
        </w:rPr>
        <w:t>Invoer</w:t>
      </w:r>
      <w:r w:rsidRPr="00433631">
        <w:t xml:space="preserve"> Een item </w:t>
      </w:r>
      <w:r w:rsidR="00EF74FC" w:rsidRPr="00433631">
        <w:t>zoekitem</w:t>
      </w:r>
      <w:r w:rsidRPr="00433631">
        <w:t xml:space="preserve"> dat moet gevonden worden, een </w:t>
      </w:r>
      <w:r w:rsidRPr="00433631">
        <w:rPr>
          <w:b/>
          <w:bCs/>
          <w:color w:val="FF0000"/>
        </w:rPr>
        <w:t>gesorteerde array</w:t>
      </w:r>
      <w:r w:rsidRPr="00433631">
        <w:rPr>
          <w:color w:val="FF0000"/>
        </w:rPr>
        <w:t xml:space="preserve"> </w:t>
      </w:r>
      <w:r w:rsidRPr="00433631">
        <w:t xml:space="preserve">genaamd rij van items van lengte </w:t>
      </w:r>
      <w:r w:rsidRPr="00433631">
        <w:rPr>
          <w:rFonts w:ascii="Cambria Math" w:hAnsi="Cambria Math" w:cs="Cambria Math"/>
        </w:rPr>
        <w:t>𝑛</w:t>
      </w:r>
      <w:r w:rsidRPr="00433631">
        <w:t xml:space="preserve">. </w:t>
      </w:r>
    </w:p>
    <w:p w14:paraId="4788ED52" w14:textId="2CAB928C" w:rsidR="00433631" w:rsidRDefault="00433631" w:rsidP="00431602">
      <w:pPr>
        <w:pStyle w:val="Lijstalinea"/>
        <w:numPr>
          <w:ilvl w:val="0"/>
          <w:numId w:val="6"/>
        </w:numPr>
      </w:pPr>
      <w:r w:rsidRPr="00433631">
        <w:rPr>
          <w:b/>
          <w:bCs/>
        </w:rPr>
        <w:t>Uitvoer</w:t>
      </w:r>
      <w:r w:rsidRPr="00433631">
        <w:t xml:space="preserve"> de index van het eerste element in rij dat gelijk is aan </w:t>
      </w:r>
      <w:r w:rsidR="00EF74FC" w:rsidRPr="00433631">
        <w:t xml:space="preserve">zoekitem </w:t>
      </w:r>
      <w:r w:rsidRPr="00433631">
        <w:t xml:space="preserve">wordt teruggegeven of </w:t>
      </w:r>
      <w:r w:rsidRPr="00433631">
        <w:rPr>
          <w:b/>
          <w:bCs/>
          <w:color w:val="FF0000"/>
        </w:rPr>
        <w:t>−1</w:t>
      </w:r>
      <w:r w:rsidRPr="00433631">
        <w:t xml:space="preserve"> </w:t>
      </w:r>
      <w:r w:rsidRPr="00433631">
        <w:rPr>
          <w:b/>
          <w:bCs/>
          <w:color w:val="FF0000"/>
        </w:rPr>
        <w:t>indien</w:t>
      </w:r>
      <w:r w:rsidRPr="00433631">
        <w:rPr>
          <w:color w:val="FF0000"/>
        </w:rPr>
        <w:t xml:space="preserve"> </w:t>
      </w:r>
      <w:r w:rsidR="00EF74FC" w:rsidRPr="00433631">
        <w:t xml:space="preserve">zoekitem </w:t>
      </w:r>
      <w:r w:rsidRPr="00433631">
        <w:rPr>
          <w:b/>
          <w:bCs/>
          <w:color w:val="FF0000"/>
        </w:rPr>
        <w:t>niet voorkomt</w:t>
      </w:r>
      <w:r w:rsidRPr="00433631">
        <w:rPr>
          <w:color w:val="FF0000"/>
        </w:rPr>
        <w:t xml:space="preserve"> </w:t>
      </w:r>
      <w:r w:rsidRPr="00433631">
        <w:t xml:space="preserve">in rij. </w:t>
      </w:r>
    </w:p>
    <w:p w14:paraId="63C86023" w14:textId="77777777" w:rsidR="00C07286" w:rsidRDefault="00C07286" w:rsidP="00C07286">
      <w:pPr>
        <w:ind w:left="360"/>
      </w:pPr>
    </w:p>
    <w:p w14:paraId="317AA9FD" w14:textId="157203B3" w:rsidR="00433631" w:rsidRDefault="00433631" w:rsidP="00433631">
      <w:r w:rsidRPr="00433631">
        <w:t xml:space="preserve">1: </w:t>
      </w:r>
      <w:proofErr w:type="spellStart"/>
      <w:r w:rsidRPr="00433631">
        <w:t>function</w:t>
      </w:r>
      <w:proofErr w:type="spellEnd"/>
      <w:r w:rsidRPr="00433631">
        <w:t xml:space="preserve"> </w:t>
      </w:r>
      <w:proofErr w:type="spellStart"/>
      <w:r w:rsidR="00EF74FC" w:rsidRPr="00433631">
        <w:t>zoekbinair</w:t>
      </w:r>
      <w:proofErr w:type="spellEnd"/>
      <w:r w:rsidRPr="00433631">
        <w:t>(</w:t>
      </w:r>
      <w:r w:rsidR="00EF74FC" w:rsidRPr="00433631">
        <w:t>zoekitem</w:t>
      </w:r>
      <w:r w:rsidRPr="00433631">
        <w:t xml:space="preserve">, rij) </w:t>
      </w:r>
    </w:p>
    <w:p w14:paraId="03586E2B" w14:textId="01C628EE" w:rsidR="00433631" w:rsidRDefault="00433631" w:rsidP="00433631">
      <w:r w:rsidRPr="00433631">
        <w:t xml:space="preserve">2: </w:t>
      </w:r>
      <w:r>
        <w:t xml:space="preserve">    </w:t>
      </w:r>
      <w:r w:rsidRPr="00433631">
        <w:t xml:space="preserve">return </w:t>
      </w:r>
      <w:proofErr w:type="spellStart"/>
      <w:r w:rsidR="00EF74FC" w:rsidRPr="00433631">
        <w:t>zoekrecursief</w:t>
      </w:r>
      <w:proofErr w:type="spellEnd"/>
      <w:r w:rsidRPr="00433631">
        <w:t>(</w:t>
      </w:r>
      <w:r w:rsidR="00EF74FC" w:rsidRPr="00433631">
        <w:t>zoekitem</w:t>
      </w:r>
      <w:r w:rsidRPr="00433631">
        <w:t xml:space="preserve">, rij, 0, </w:t>
      </w:r>
      <w:r w:rsidRPr="00433631">
        <w:rPr>
          <w:rFonts w:ascii="Cambria Math" w:hAnsi="Cambria Math" w:cs="Cambria Math"/>
        </w:rPr>
        <w:t>𝑛</w:t>
      </w:r>
      <w:r w:rsidRPr="00433631">
        <w:t xml:space="preserve"> − 1) </w:t>
      </w:r>
    </w:p>
    <w:p w14:paraId="1054B4B8" w14:textId="49D82035" w:rsidR="00433631" w:rsidRDefault="00433631" w:rsidP="00433631">
      <w:r w:rsidRPr="00433631">
        <w:t xml:space="preserve">3: end </w:t>
      </w:r>
      <w:proofErr w:type="spellStart"/>
      <w:r w:rsidRPr="00433631">
        <w:t>function</w:t>
      </w:r>
      <w:proofErr w:type="spellEnd"/>
    </w:p>
    <w:p w14:paraId="05261421" w14:textId="77777777" w:rsidR="00F2158C" w:rsidRDefault="00F2158C" w:rsidP="00433631"/>
    <w:p w14:paraId="06A6A18D" w14:textId="77777777" w:rsidR="00F2158C" w:rsidRDefault="00F2158C" w:rsidP="00F2158C">
      <w:pPr>
        <w:pStyle w:val="Geenafstand"/>
      </w:pPr>
      <w:r w:rsidRPr="00F2158C">
        <w:t>Binair zoeken (recursief)</w:t>
      </w:r>
      <w:r>
        <w:t xml:space="preserve"> Vervolg: </w:t>
      </w:r>
    </w:p>
    <w:p w14:paraId="3FFD24C9" w14:textId="320435FC" w:rsidR="00F2158C" w:rsidRDefault="00F2158C" w:rsidP="00431602">
      <w:pPr>
        <w:pStyle w:val="Lijstalinea"/>
        <w:numPr>
          <w:ilvl w:val="0"/>
          <w:numId w:val="7"/>
        </w:numPr>
      </w:pPr>
      <w:r w:rsidRPr="00F2158C">
        <w:rPr>
          <w:b/>
          <w:bCs/>
        </w:rPr>
        <w:t>Invoer</w:t>
      </w:r>
      <w:r w:rsidRPr="00F2158C">
        <w:t xml:space="preserve"> Een item </w:t>
      </w:r>
      <w:r w:rsidR="00EF74FC" w:rsidRPr="00F2158C">
        <w:t xml:space="preserve">zoekitem </w:t>
      </w:r>
      <w:r w:rsidRPr="00F2158C">
        <w:t xml:space="preserve">dat moet gevonden worden, een gesorteerde array genaamd rij van items van lengte </w:t>
      </w:r>
      <w:r w:rsidRPr="00F2158C">
        <w:rPr>
          <w:rFonts w:ascii="Cambria Math" w:hAnsi="Cambria Math" w:cs="Cambria Math"/>
        </w:rPr>
        <w:t>𝑛</w:t>
      </w:r>
      <w:r w:rsidRPr="00F2158C">
        <w:t xml:space="preserve">, twee natuurlijke getallen </w:t>
      </w:r>
      <w:r w:rsidRPr="00F2158C">
        <w:rPr>
          <w:rFonts w:ascii="Cambria Math" w:hAnsi="Cambria Math" w:cs="Cambria Math"/>
        </w:rPr>
        <w:t>𝑙</w:t>
      </w:r>
      <w:r w:rsidRPr="00F2158C">
        <w:t xml:space="preserve"> en </w:t>
      </w:r>
      <w:r w:rsidRPr="00F2158C">
        <w:rPr>
          <w:rFonts w:ascii="Cambria Math" w:hAnsi="Cambria Math" w:cs="Cambria Math"/>
        </w:rPr>
        <w:t>𝑟</w:t>
      </w:r>
      <w:r w:rsidRPr="00F2158C">
        <w:t xml:space="preserve"> die het gedeelte van de array aangeven waarin gezocht moet worden. </w:t>
      </w:r>
    </w:p>
    <w:p w14:paraId="21B81707" w14:textId="3C9919A3" w:rsidR="00F2158C" w:rsidRDefault="00F2158C" w:rsidP="00431602">
      <w:pPr>
        <w:pStyle w:val="Lijstalinea"/>
        <w:numPr>
          <w:ilvl w:val="0"/>
          <w:numId w:val="7"/>
        </w:numPr>
      </w:pPr>
      <w:r w:rsidRPr="00F2158C">
        <w:rPr>
          <w:b/>
          <w:bCs/>
        </w:rPr>
        <w:t>Uitvoer</w:t>
      </w:r>
      <w:r w:rsidRPr="00F2158C">
        <w:t xml:space="preserve"> de index van het eerste element in rij dat gelijk is aan </w:t>
      </w:r>
      <w:r w:rsidR="00EF74FC" w:rsidRPr="00F2158C">
        <w:t xml:space="preserve">zoekitem </w:t>
      </w:r>
      <w:r w:rsidRPr="00F2158C">
        <w:t>wordt teruggegeven indien het element voorkomt tussen rij[</w:t>
      </w:r>
      <w:r w:rsidRPr="00F2158C">
        <w:rPr>
          <w:rFonts w:ascii="Cambria Math" w:hAnsi="Cambria Math" w:cs="Cambria Math"/>
        </w:rPr>
        <w:t>𝑙</w:t>
      </w:r>
      <w:r w:rsidRPr="00F2158C">
        <w:t>], rij[</w:t>
      </w:r>
      <w:r w:rsidRPr="00F2158C">
        <w:rPr>
          <w:rFonts w:ascii="Cambria Math" w:hAnsi="Cambria Math" w:cs="Cambria Math"/>
        </w:rPr>
        <w:t>𝑙</w:t>
      </w:r>
      <w:r w:rsidRPr="00F2158C">
        <w:t xml:space="preserve"> + 1], … , rij[</w:t>
      </w:r>
      <w:r w:rsidRPr="00F2158C">
        <w:rPr>
          <w:rFonts w:ascii="Cambria Math" w:hAnsi="Cambria Math" w:cs="Cambria Math"/>
        </w:rPr>
        <w:t>𝑟</w:t>
      </w:r>
      <w:r w:rsidRPr="00F2158C">
        <w:t xml:space="preserve">]. De teruggeven index ligt dan tussen </w:t>
      </w:r>
      <w:r w:rsidRPr="00F2158C">
        <w:rPr>
          <w:rFonts w:ascii="Cambria Math" w:hAnsi="Cambria Math" w:cs="Cambria Math"/>
        </w:rPr>
        <w:t>𝑙</w:t>
      </w:r>
      <w:r w:rsidRPr="00F2158C">
        <w:t xml:space="preserve"> en </w:t>
      </w:r>
      <w:r w:rsidRPr="00F2158C">
        <w:rPr>
          <w:rFonts w:ascii="Cambria Math" w:hAnsi="Cambria Math" w:cs="Cambria Math"/>
        </w:rPr>
        <w:t>𝑟</w:t>
      </w:r>
      <w:r w:rsidRPr="00F2158C">
        <w:t xml:space="preserve">. Er wordt −1 teruggegeven indien </w:t>
      </w:r>
      <w:r w:rsidR="00EF74FC" w:rsidRPr="00F2158C">
        <w:t xml:space="preserve">zoekitem </w:t>
      </w:r>
      <w:r w:rsidRPr="00F2158C">
        <w:t>niet voorkomt tussen de elementen rij[</w:t>
      </w:r>
      <w:r w:rsidRPr="00F2158C">
        <w:rPr>
          <w:rFonts w:ascii="Cambria Math" w:hAnsi="Cambria Math" w:cs="Cambria Math"/>
        </w:rPr>
        <w:t>𝑙</w:t>
      </w:r>
      <w:r w:rsidRPr="00F2158C">
        <w:t>], rij[</w:t>
      </w:r>
      <w:r w:rsidRPr="00F2158C">
        <w:rPr>
          <w:rFonts w:ascii="Cambria Math" w:hAnsi="Cambria Math" w:cs="Cambria Math"/>
        </w:rPr>
        <w:t>𝑙</w:t>
      </w:r>
      <w:r w:rsidRPr="00F2158C">
        <w:t xml:space="preserve"> + 1], … , rij[</w:t>
      </w:r>
      <w:r w:rsidRPr="00F2158C">
        <w:rPr>
          <w:rFonts w:ascii="Cambria Math" w:hAnsi="Cambria Math" w:cs="Cambria Math"/>
        </w:rPr>
        <w:t>𝑟</w:t>
      </w:r>
      <w:r w:rsidRPr="00F2158C">
        <w:t>].</w:t>
      </w:r>
    </w:p>
    <w:p w14:paraId="6AC41606" w14:textId="77777777" w:rsidR="00F2158C" w:rsidRDefault="00F2158C" w:rsidP="00F2158C"/>
    <w:p w14:paraId="684FE578" w14:textId="77777777" w:rsidR="00F2158C" w:rsidRDefault="00F2158C" w:rsidP="00F2158C">
      <w:pPr>
        <w:pStyle w:val="Geenafstand"/>
      </w:pPr>
      <w:r w:rsidRPr="00F2158C">
        <w:t>Binair zoeken (recursief)</w:t>
      </w:r>
      <w:r>
        <w:t xml:space="preserve"> Vervolg: </w:t>
      </w:r>
    </w:p>
    <w:p w14:paraId="47A3A037" w14:textId="639F7084" w:rsidR="00CF397A" w:rsidRDefault="00CF397A" w:rsidP="00F2158C">
      <w:r w:rsidRPr="00CF397A">
        <w:t xml:space="preserve">1: </w:t>
      </w:r>
      <w:proofErr w:type="spellStart"/>
      <w:r w:rsidRPr="00CF397A">
        <w:t>function</w:t>
      </w:r>
      <w:proofErr w:type="spellEnd"/>
      <w:r w:rsidRPr="00CF397A">
        <w:t xml:space="preserve"> </w:t>
      </w:r>
      <w:proofErr w:type="spellStart"/>
      <w:r w:rsidR="00EF74FC" w:rsidRPr="00CF397A">
        <w:t>zoekrecursief</w:t>
      </w:r>
      <w:proofErr w:type="spellEnd"/>
      <w:r w:rsidRPr="00CF397A">
        <w:t>(</w:t>
      </w:r>
      <w:r w:rsidR="00EF74FC" w:rsidRPr="00CF397A">
        <w:t>zoekitem</w:t>
      </w:r>
      <w:r w:rsidRPr="00CF397A">
        <w:t xml:space="preserve">, rij, </w:t>
      </w:r>
      <w:r w:rsidRPr="00CF397A">
        <w:rPr>
          <w:rFonts w:ascii="Cambria Math" w:hAnsi="Cambria Math" w:cs="Cambria Math"/>
        </w:rPr>
        <w:t>𝑙</w:t>
      </w:r>
      <w:r w:rsidRPr="00CF397A">
        <w:t xml:space="preserve">, </w:t>
      </w:r>
      <w:r w:rsidRPr="00CF397A">
        <w:rPr>
          <w:rFonts w:ascii="Cambria Math" w:hAnsi="Cambria Math" w:cs="Cambria Math"/>
        </w:rPr>
        <w:t>𝑟</w:t>
      </w:r>
      <w:r w:rsidRPr="00CF397A">
        <w:t xml:space="preserve">) </w:t>
      </w:r>
    </w:p>
    <w:p w14:paraId="7F5F8A64" w14:textId="4EADBCC0" w:rsidR="00CF397A" w:rsidRDefault="00CF397A" w:rsidP="00F2158C">
      <w:r w:rsidRPr="00CF397A">
        <w:t xml:space="preserve">2: </w:t>
      </w:r>
      <w:r w:rsidR="00E35507">
        <w:t xml:space="preserve">   </w:t>
      </w:r>
      <w:proofErr w:type="spellStart"/>
      <w:r w:rsidRPr="00CF397A">
        <w:t>if</w:t>
      </w:r>
      <w:proofErr w:type="spellEnd"/>
      <w:r w:rsidRPr="00CF397A">
        <w:t xml:space="preserve"> </w:t>
      </w:r>
      <w:r w:rsidRPr="00CF397A">
        <w:rPr>
          <w:rFonts w:ascii="Cambria Math" w:hAnsi="Cambria Math" w:cs="Cambria Math"/>
        </w:rPr>
        <w:t>𝑙</w:t>
      </w:r>
      <w:r w:rsidRPr="00CF397A">
        <w:t xml:space="preserve"> = </w:t>
      </w:r>
      <w:r w:rsidRPr="00CF397A">
        <w:rPr>
          <w:rFonts w:ascii="Cambria Math" w:hAnsi="Cambria Math" w:cs="Cambria Math"/>
        </w:rPr>
        <w:t>𝑟</w:t>
      </w:r>
      <w:r w:rsidRPr="00CF397A">
        <w:t xml:space="preserve"> </w:t>
      </w:r>
      <w:proofErr w:type="spellStart"/>
      <w:r w:rsidRPr="00CF397A">
        <w:t>then</w:t>
      </w:r>
      <w:proofErr w:type="spellEnd"/>
      <w:r w:rsidRPr="00CF397A">
        <w:t xml:space="preserve"> </w:t>
      </w:r>
      <w:r w:rsidR="00C07286">
        <w:tab/>
      </w:r>
      <w:r w:rsidR="00C07286">
        <w:tab/>
      </w:r>
      <w:r w:rsidR="00C07286">
        <w:tab/>
      </w:r>
      <w:r w:rsidR="00C07286">
        <w:tab/>
      </w:r>
      <w:r w:rsidR="00C07286">
        <w:tab/>
      </w:r>
      <w:r w:rsidRPr="00CF397A">
        <w:t xml:space="preserve"># basisstap, rij van lengte 1 </w:t>
      </w:r>
    </w:p>
    <w:p w14:paraId="19B93A43" w14:textId="4FC71C82" w:rsidR="00CF397A" w:rsidRPr="00637ED4" w:rsidRDefault="00CF397A" w:rsidP="00F2158C">
      <w:pPr>
        <w:rPr>
          <w:lang w:val="en-GB"/>
        </w:rPr>
      </w:pPr>
      <w:r w:rsidRPr="00637ED4">
        <w:rPr>
          <w:lang w:val="en-GB"/>
        </w:rPr>
        <w:t>3:</w:t>
      </w:r>
      <w:r w:rsidR="00382422" w:rsidRPr="00382422">
        <w:rPr>
          <w:lang w:val="en-GB"/>
        </w:rPr>
        <w:t xml:space="preserve">        </w:t>
      </w:r>
      <w:r w:rsidRPr="00637ED4">
        <w:rPr>
          <w:lang w:val="en-GB"/>
        </w:rPr>
        <w:t xml:space="preserve">if </w:t>
      </w:r>
      <w:proofErr w:type="spellStart"/>
      <w:r w:rsidR="00EF74FC" w:rsidRPr="00637ED4">
        <w:rPr>
          <w:lang w:val="en-GB"/>
        </w:rPr>
        <w:t>zoekitem</w:t>
      </w:r>
      <w:proofErr w:type="spellEnd"/>
      <w:r w:rsidR="00EF74FC" w:rsidRPr="00637ED4">
        <w:rPr>
          <w:lang w:val="en-GB"/>
        </w:rPr>
        <w:t xml:space="preserve"> </w:t>
      </w:r>
      <w:r w:rsidRPr="00637ED4">
        <w:rPr>
          <w:lang w:val="en-GB"/>
        </w:rPr>
        <w:t xml:space="preserve">= </w:t>
      </w:r>
      <w:proofErr w:type="spellStart"/>
      <w:r w:rsidRPr="00637ED4">
        <w:rPr>
          <w:lang w:val="en-GB"/>
        </w:rPr>
        <w:t>rij</w:t>
      </w:r>
      <w:proofErr w:type="spellEnd"/>
      <w:r w:rsidRPr="00637ED4">
        <w:rPr>
          <w:lang w:val="en-GB"/>
        </w:rPr>
        <w:t>[</w:t>
      </w:r>
      <w:r w:rsidRPr="00CF397A">
        <w:rPr>
          <w:rFonts w:ascii="Cambria Math" w:hAnsi="Cambria Math" w:cs="Cambria Math"/>
        </w:rPr>
        <w:t>𝑙</w:t>
      </w:r>
      <w:r w:rsidRPr="00637ED4">
        <w:rPr>
          <w:lang w:val="en-GB"/>
        </w:rPr>
        <w:t xml:space="preserve">] then </w:t>
      </w:r>
    </w:p>
    <w:p w14:paraId="0E974A3E" w14:textId="4491AE4F" w:rsidR="00CF397A" w:rsidRPr="00637ED4" w:rsidRDefault="00CF397A" w:rsidP="00F2158C">
      <w:pPr>
        <w:rPr>
          <w:lang w:val="en-GB"/>
        </w:rPr>
      </w:pPr>
      <w:r w:rsidRPr="00637ED4">
        <w:rPr>
          <w:lang w:val="en-GB"/>
        </w:rPr>
        <w:t xml:space="preserve">4: </w:t>
      </w:r>
      <w:r w:rsidR="00382422" w:rsidRPr="00382422">
        <w:rPr>
          <w:lang w:val="en-GB"/>
        </w:rPr>
        <w:t xml:space="preserve">            </w:t>
      </w:r>
      <w:r w:rsidRPr="00637ED4">
        <w:rPr>
          <w:lang w:val="en-GB"/>
        </w:rPr>
        <w:t xml:space="preserve">return </w:t>
      </w:r>
      <w:r w:rsidRPr="00CF397A">
        <w:rPr>
          <w:rFonts w:ascii="Cambria Math" w:hAnsi="Cambria Math" w:cs="Cambria Math"/>
        </w:rPr>
        <w:t>𝑙</w:t>
      </w:r>
      <w:r w:rsidRPr="00637ED4">
        <w:rPr>
          <w:lang w:val="en-GB"/>
        </w:rPr>
        <w:t xml:space="preserve"> </w:t>
      </w:r>
    </w:p>
    <w:p w14:paraId="12FDE81B" w14:textId="544D3F94" w:rsidR="00CF397A" w:rsidRPr="00637ED4" w:rsidRDefault="00CF397A" w:rsidP="00F2158C">
      <w:pPr>
        <w:rPr>
          <w:lang w:val="en-GB"/>
        </w:rPr>
      </w:pPr>
      <w:r w:rsidRPr="00637ED4">
        <w:rPr>
          <w:lang w:val="en-GB"/>
        </w:rPr>
        <w:t xml:space="preserve">5: </w:t>
      </w:r>
      <w:r w:rsidR="00382422" w:rsidRPr="00382422">
        <w:rPr>
          <w:lang w:val="en-GB"/>
        </w:rPr>
        <w:t xml:space="preserve">        </w:t>
      </w:r>
      <w:r w:rsidRPr="00637ED4">
        <w:rPr>
          <w:lang w:val="en-GB"/>
        </w:rPr>
        <w:t xml:space="preserve">else </w:t>
      </w:r>
    </w:p>
    <w:p w14:paraId="6263CA9A" w14:textId="088695F5" w:rsidR="00CF397A" w:rsidRPr="00637ED4" w:rsidRDefault="00CF397A" w:rsidP="00F2158C">
      <w:pPr>
        <w:rPr>
          <w:lang w:val="en-GB"/>
        </w:rPr>
      </w:pPr>
      <w:r w:rsidRPr="00637ED4">
        <w:rPr>
          <w:lang w:val="en-GB"/>
        </w:rPr>
        <w:t>6:</w:t>
      </w:r>
      <w:r w:rsidR="00382422" w:rsidRPr="00382422">
        <w:rPr>
          <w:lang w:val="en-GB"/>
        </w:rPr>
        <w:t xml:space="preserve">            </w:t>
      </w:r>
      <w:r w:rsidRPr="00637ED4">
        <w:rPr>
          <w:lang w:val="en-GB"/>
        </w:rPr>
        <w:t xml:space="preserve"> return −1 </w:t>
      </w:r>
    </w:p>
    <w:p w14:paraId="73B5AC14" w14:textId="1524B82C" w:rsidR="00CF397A" w:rsidRPr="00637ED4" w:rsidRDefault="00CF397A" w:rsidP="00F2158C">
      <w:pPr>
        <w:rPr>
          <w:lang w:val="en-GB"/>
        </w:rPr>
      </w:pPr>
      <w:r w:rsidRPr="00637ED4">
        <w:rPr>
          <w:lang w:val="en-GB"/>
        </w:rPr>
        <w:t xml:space="preserve">7: </w:t>
      </w:r>
      <w:r w:rsidR="00382422" w:rsidRPr="00382422">
        <w:rPr>
          <w:lang w:val="en-GB"/>
        </w:rPr>
        <w:t xml:space="preserve">   </w:t>
      </w:r>
      <w:r w:rsidRPr="00637ED4">
        <w:rPr>
          <w:lang w:val="en-GB"/>
        </w:rPr>
        <w:t xml:space="preserve">else </w:t>
      </w:r>
      <w:r w:rsidR="00C07286" w:rsidRPr="00637ED4">
        <w:rPr>
          <w:lang w:val="en-GB"/>
        </w:rPr>
        <w:tab/>
      </w:r>
      <w:r w:rsidR="00C07286" w:rsidRPr="00637ED4">
        <w:rPr>
          <w:lang w:val="en-GB"/>
        </w:rPr>
        <w:tab/>
      </w:r>
      <w:r w:rsidR="00C07286" w:rsidRPr="00637ED4">
        <w:rPr>
          <w:lang w:val="en-GB"/>
        </w:rPr>
        <w:tab/>
      </w:r>
      <w:r w:rsidR="00C07286" w:rsidRPr="00637ED4">
        <w:rPr>
          <w:lang w:val="en-GB"/>
        </w:rPr>
        <w:tab/>
      </w:r>
      <w:r w:rsidR="00C07286" w:rsidRPr="00637ED4">
        <w:rPr>
          <w:lang w:val="en-GB"/>
        </w:rPr>
        <w:tab/>
      </w:r>
      <w:r w:rsidR="00C07286" w:rsidRPr="00637ED4">
        <w:rPr>
          <w:lang w:val="en-GB"/>
        </w:rPr>
        <w:tab/>
      </w:r>
      <w:r w:rsidR="00C07286" w:rsidRPr="00637ED4">
        <w:rPr>
          <w:lang w:val="en-GB"/>
        </w:rPr>
        <w:tab/>
      </w:r>
      <w:r w:rsidRPr="00637ED4">
        <w:rPr>
          <w:lang w:val="en-GB"/>
        </w:rPr>
        <w:t xml:space="preserve"># </w:t>
      </w:r>
      <w:proofErr w:type="spellStart"/>
      <w:r w:rsidRPr="00637ED4">
        <w:rPr>
          <w:lang w:val="en-GB"/>
        </w:rPr>
        <w:t>inductiestap</w:t>
      </w:r>
      <w:proofErr w:type="spellEnd"/>
      <w:r w:rsidRPr="00637ED4">
        <w:rPr>
          <w:lang w:val="en-GB"/>
        </w:rPr>
        <w:t xml:space="preserve"> </w:t>
      </w:r>
    </w:p>
    <w:p w14:paraId="1C3D89CB" w14:textId="599BFA44" w:rsidR="00CF397A" w:rsidRPr="00637ED4" w:rsidRDefault="00CF397A" w:rsidP="00F2158C">
      <w:pPr>
        <w:rPr>
          <w:lang w:val="en-GB"/>
        </w:rPr>
      </w:pPr>
      <w:r w:rsidRPr="00637ED4">
        <w:rPr>
          <w:lang w:val="en-GB"/>
        </w:rPr>
        <w:t xml:space="preserve">8: </w:t>
      </w:r>
      <w:r w:rsidR="00382422" w:rsidRPr="00382422">
        <w:rPr>
          <w:lang w:val="en-GB"/>
        </w:rPr>
        <w:t xml:space="preserve">        </w:t>
      </w:r>
      <w:r w:rsidRPr="00CF397A">
        <w:rPr>
          <w:rFonts w:ascii="Cambria Math" w:hAnsi="Cambria Math" w:cs="Cambria Math"/>
        </w:rPr>
        <w:t>𝑚</w:t>
      </w:r>
      <w:r w:rsidRPr="00637ED4">
        <w:rPr>
          <w:lang w:val="en-GB"/>
        </w:rPr>
        <w:t xml:space="preserve"> ← </w:t>
      </w:r>
      <w:r w:rsidRPr="00637ED4">
        <w:rPr>
          <w:rFonts w:ascii="Cambria Math" w:hAnsi="Cambria Math" w:cs="Cambria Math"/>
          <w:lang w:val="en-GB"/>
        </w:rPr>
        <w:t>⌊</w:t>
      </w:r>
      <w:r w:rsidRPr="00CF397A">
        <w:rPr>
          <w:rFonts w:ascii="Cambria Math" w:hAnsi="Cambria Math" w:cs="Cambria Math"/>
        </w:rPr>
        <w:t>𝑙</w:t>
      </w:r>
      <w:r w:rsidRPr="00637ED4">
        <w:rPr>
          <w:lang w:val="en-GB"/>
        </w:rPr>
        <w:t>+</w:t>
      </w:r>
      <w:r w:rsidRPr="00CF397A">
        <w:rPr>
          <w:rFonts w:ascii="Cambria Math" w:hAnsi="Cambria Math" w:cs="Cambria Math"/>
        </w:rPr>
        <w:t>𝑟</w:t>
      </w:r>
      <w:r w:rsidRPr="00637ED4">
        <w:rPr>
          <w:lang w:val="en-GB"/>
        </w:rPr>
        <w:t xml:space="preserve"> 2 </w:t>
      </w:r>
      <w:r w:rsidRPr="00637ED4">
        <w:rPr>
          <w:rFonts w:ascii="Cambria Math" w:hAnsi="Cambria Math" w:cs="Cambria Math"/>
          <w:lang w:val="en-GB"/>
        </w:rPr>
        <w:t>⌋</w:t>
      </w:r>
      <w:r w:rsidRPr="00637ED4">
        <w:rPr>
          <w:lang w:val="en-GB"/>
        </w:rPr>
        <w:t xml:space="preserve"> </w:t>
      </w:r>
    </w:p>
    <w:p w14:paraId="33C639BF" w14:textId="4898846B" w:rsidR="00CF397A" w:rsidRPr="00637ED4" w:rsidRDefault="00CF397A" w:rsidP="00F2158C">
      <w:pPr>
        <w:rPr>
          <w:lang w:val="en-GB"/>
        </w:rPr>
      </w:pPr>
      <w:r w:rsidRPr="00637ED4">
        <w:rPr>
          <w:lang w:val="en-GB"/>
        </w:rPr>
        <w:t xml:space="preserve">9: </w:t>
      </w:r>
      <w:r w:rsidR="00382422" w:rsidRPr="00382422">
        <w:rPr>
          <w:lang w:val="en-GB"/>
        </w:rPr>
        <w:t xml:space="preserve">    </w:t>
      </w:r>
      <w:r w:rsidR="00382422" w:rsidRPr="00754174">
        <w:rPr>
          <w:lang w:val="en-GB"/>
        </w:rPr>
        <w:t xml:space="preserve">    </w:t>
      </w:r>
      <w:r w:rsidRPr="00637ED4">
        <w:rPr>
          <w:lang w:val="en-GB"/>
        </w:rPr>
        <w:t xml:space="preserve">if </w:t>
      </w:r>
      <w:proofErr w:type="spellStart"/>
      <w:r w:rsidRPr="00637ED4">
        <w:rPr>
          <w:lang w:val="en-GB"/>
        </w:rPr>
        <w:t>rij</w:t>
      </w:r>
      <w:proofErr w:type="spellEnd"/>
      <w:r w:rsidRPr="00637ED4">
        <w:rPr>
          <w:lang w:val="en-GB"/>
        </w:rPr>
        <w:t>[</w:t>
      </w:r>
      <w:r w:rsidRPr="00CF397A">
        <w:rPr>
          <w:rFonts w:ascii="Cambria Math" w:hAnsi="Cambria Math" w:cs="Cambria Math"/>
        </w:rPr>
        <w:t>𝑚</w:t>
      </w:r>
      <w:r w:rsidRPr="00637ED4">
        <w:rPr>
          <w:lang w:val="en-GB"/>
        </w:rPr>
        <w:t xml:space="preserve">] &lt; </w:t>
      </w:r>
      <w:proofErr w:type="spellStart"/>
      <w:r w:rsidR="00EF74FC" w:rsidRPr="00637ED4">
        <w:rPr>
          <w:lang w:val="en-GB"/>
        </w:rPr>
        <w:t>zoekitem</w:t>
      </w:r>
      <w:proofErr w:type="spellEnd"/>
      <w:r w:rsidR="00EF74FC" w:rsidRPr="00637ED4">
        <w:rPr>
          <w:lang w:val="en-GB"/>
        </w:rPr>
        <w:t xml:space="preserve"> </w:t>
      </w:r>
      <w:r w:rsidRPr="00637ED4">
        <w:rPr>
          <w:lang w:val="en-GB"/>
        </w:rPr>
        <w:t xml:space="preserve">then </w:t>
      </w:r>
    </w:p>
    <w:p w14:paraId="27EDEC12" w14:textId="0AF396AB" w:rsidR="00CF397A" w:rsidRPr="00A65D40" w:rsidRDefault="00CF397A" w:rsidP="00F2158C">
      <w:pPr>
        <w:rPr>
          <w:lang w:val="en-GB"/>
        </w:rPr>
      </w:pPr>
      <w:r w:rsidRPr="00A65D40">
        <w:rPr>
          <w:lang w:val="en-GB"/>
        </w:rPr>
        <w:t xml:space="preserve">10: </w:t>
      </w:r>
      <w:r w:rsidR="00754174" w:rsidRPr="00A65D40">
        <w:rPr>
          <w:lang w:val="en-GB"/>
        </w:rPr>
        <w:t xml:space="preserve">        </w:t>
      </w:r>
      <w:r w:rsidR="00AC0E0D" w:rsidRPr="00A65D40">
        <w:rPr>
          <w:lang w:val="en-GB"/>
        </w:rPr>
        <w:t xml:space="preserve"> </w:t>
      </w:r>
      <w:r w:rsidR="00754174" w:rsidRPr="00A65D40">
        <w:rPr>
          <w:lang w:val="en-GB"/>
        </w:rPr>
        <w:t xml:space="preserve"> </w:t>
      </w:r>
      <w:r w:rsidRPr="00A65D40">
        <w:rPr>
          <w:lang w:val="en-GB"/>
        </w:rPr>
        <w:t xml:space="preserve">return </w:t>
      </w:r>
      <w:proofErr w:type="spellStart"/>
      <w:r w:rsidR="00EF74FC" w:rsidRPr="00A65D40">
        <w:rPr>
          <w:lang w:val="en-GB"/>
        </w:rPr>
        <w:t>zoekrecursief</w:t>
      </w:r>
      <w:proofErr w:type="spellEnd"/>
      <w:r w:rsidRPr="00A65D40">
        <w:rPr>
          <w:lang w:val="en-GB"/>
        </w:rPr>
        <w:t>(</w:t>
      </w:r>
      <w:proofErr w:type="spellStart"/>
      <w:r w:rsidR="00EF74FC" w:rsidRPr="00A65D40">
        <w:rPr>
          <w:lang w:val="en-GB"/>
        </w:rPr>
        <w:t>zoekitem</w:t>
      </w:r>
      <w:proofErr w:type="spellEnd"/>
      <w:r w:rsidRPr="00A65D40">
        <w:rPr>
          <w:lang w:val="en-GB"/>
        </w:rPr>
        <w:t xml:space="preserve">, </w:t>
      </w:r>
      <w:proofErr w:type="spellStart"/>
      <w:r w:rsidRPr="00A65D40">
        <w:rPr>
          <w:lang w:val="en-GB"/>
        </w:rPr>
        <w:t>rij</w:t>
      </w:r>
      <w:proofErr w:type="spellEnd"/>
      <w:r w:rsidRPr="00A65D40">
        <w:rPr>
          <w:lang w:val="en-GB"/>
        </w:rPr>
        <w:t xml:space="preserve">, </w:t>
      </w:r>
      <w:r w:rsidRPr="00CF397A">
        <w:rPr>
          <w:rFonts w:ascii="Cambria Math" w:hAnsi="Cambria Math" w:cs="Cambria Math"/>
        </w:rPr>
        <w:t>𝑚</w:t>
      </w:r>
      <w:r w:rsidRPr="00A65D40">
        <w:rPr>
          <w:lang w:val="en-GB"/>
        </w:rPr>
        <w:t xml:space="preserve"> + 1, </w:t>
      </w:r>
      <w:r w:rsidRPr="00CF397A">
        <w:rPr>
          <w:rFonts w:ascii="Cambria Math" w:hAnsi="Cambria Math" w:cs="Cambria Math"/>
        </w:rPr>
        <w:t>𝑟</w:t>
      </w:r>
      <w:r w:rsidRPr="00A65D40">
        <w:rPr>
          <w:lang w:val="en-GB"/>
        </w:rPr>
        <w:t xml:space="preserve">) </w:t>
      </w:r>
      <w:r w:rsidR="00C07286" w:rsidRPr="00A65D40">
        <w:rPr>
          <w:lang w:val="en-GB"/>
        </w:rPr>
        <w:tab/>
      </w:r>
      <w:r w:rsidRPr="00A65D40">
        <w:rPr>
          <w:lang w:val="en-GB"/>
        </w:rPr>
        <w:t xml:space="preserve"># </w:t>
      </w:r>
      <w:proofErr w:type="spellStart"/>
      <w:r w:rsidRPr="00A65D40">
        <w:rPr>
          <w:lang w:val="en-GB"/>
        </w:rPr>
        <w:t>zoek</w:t>
      </w:r>
      <w:proofErr w:type="spellEnd"/>
      <w:r w:rsidRPr="00A65D40">
        <w:rPr>
          <w:lang w:val="en-GB"/>
        </w:rPr>
        <w:t xml:space="preserve"> rechts </w:t>
      </w:r>
    </w:p>
    <w:p w14:paraId="507A269A" w14:textId="5ECF0661" w:rsidR="00CF397A" w:rsidRDefault="00CF397A" w:rsidP="00F2158C">
      <w:r w:rsidRPr="00CF397A">
        <w:t>11:</w:t>
      </w:r>
      <w:r w:rsidR="00601257">
        <w:t xml:space="preserve">      </w:t>
      </w:r>
      <w:r w:rsidR="00754174">
        <w:t xml:space="preserve"> </w:t>
      </w:r>
      <w:proofErr w:type="spellStart"/>
      <w:r w:rsidRPr="00CF397A">
        <w:t>else</w:t>
      </w:r>
      <w:proofErr w:type="spellEnd"/>
      <w:r w:rsidRPr="00CF397A">
        <w:t xml:space="preserve"> </w:t>
      </w:r>
    </w:p>
    <w:p w14:paraId="080AB547" w14:textId="579A56CC" w:rsidR="00CF397A" w:rsidRDefault="00CF397A" w:rsidP="00F2158C">
      <w:r w:rsidRPr="00CF397A">
        <w:t xml:space="preserve">12: </w:t>
      </w:r>
      <w:r w:rsidR="00754174" w:rsidRPr="00CF397A">
        <w:t xml:space="preserve"> </w:t>
      </w:r>
      <w:r w:rsidR="00754174">
        <w:t xml:space="preserve">   </w:t>
      </w:r>
      <w:r w:rsidR="00754174" w:rsidRPr="00CF397A">
        <w:t xml:space="preserve"> </w:t>
      </w:r>
      <w:r w:rsidR="00754174">
        <w:t xml:space="preserve">   </w:t>
      </w:r>
      <w:r w:rsidR="00AC0E0D">
        <w:t xml:space="preserve"> </w:t>
      </w:r>
      <w:r w:rsidR="00754174">
        <w:t xml:space="preserve"> </w:t>
      </w:r>
      <w:r w:rsidRPr="00CF397A">
        <w:t xml:space="preserve">return </w:t>
      </w:r>
      <w:proofErr w:type="spellStart"/>
      <w:r w:rsidR="00EF74FC" w:rsidRPr="00CF397A">
        <w:t>zoekrecursief</w:t>
      </w:r>
      <w:proofErr w:type="spellEnd"/>
      <w:r w:rsidRPr="00CF397A">
        <w:t>(</w:t>
      </w:r>
      <w:r w:rsidR="00EF74FC" w:rsidRPr="00CF397A">
        <w:t>zoekitem</w:t>
      </w:r>
      <w:r w:rsidRPr="00CF397A">
        <w:t xml:space="preserve">, rij, </w:t>
      </w:r>
      <w:r w:rsidRPr="00CF397A">
        <w:rPr>
          <w:rFonts w:ascii="Cambria Math" w:hAnsi="Cambria Math" w:cs="Cambria Math"/>
        </w:rPr>
        <w:t>𝑙</w:t>
      </w:r>
      <w:r w:rsidRPr="00CF397A">
        <w:t xml:space="preserve">, </w:t>
      </w:r>
      <w:r w:rsidRPr="00CF397A">
        <w:rPr>
          <w:rFonts w:ascii="Cambria Math" w:hAnsi="Cambria Math" w:cs="Cambria Math"/>
        </w:rPr>
        <w:t>𝑚</w:t>
      </w:r>
      <w:r w:rsidRPr="00CF397A">
        <w:t xml:space="preserve">) </w:t>
      </w:r>
      <w:r w:rsidR="00C07286">
        <w:tab/>
      </w:r>
      <w:r w:rsidRPr="00CF397A">
        <w:t xml:space="preserve"># zoek links </w:t>
      </w:r>
    </w:p>
    <w:p w14:paraId="7A34082A" w14:textId="282CD31D" w:rsidR="00870F21" w:rsidRDefault="00870F21" w:rsidP="00870F21">
      <w:pPr>
        <w:pStyle w:val="Geenafstand"/>
      </w:pPr>
      <w:r>
        <w:lastRenderedPageBreak/>
        <w:t>Efficiënt zoeken</w:t>
      </w:r>
      <w:r w:rsidR="001555C1">
        <w:t xml:space="preserve"> (100% een examenvraag)</w:t>
      </w:r>
      <w:r>
        <w:t xml:space="preserve">: </w:t>
      </w:r>
    </w:p>
    <w:p w14:paraId="4E685B75" w14:textId="0A54B232" w:rsidR="00405438" w:rsidRDefault="00870F21" w:rsidP="00431602">
      <w:pPr>
        <w:pStyle w:val="Lijstalinea"/>
        <w:numPr>
          <w:ilvl w:val="0"/>
          <w:numId w:val="8"/>
        </w:numPr>
      </w:pPr>
      <w:r w:rsidRPr="00870F21">
        <w:t xml:space="preserve">Binair zoeken is ingewikkelder dan sequentieel zoeken. </w:t>
      </w:r>
    </w:p>
    <w:p w14:paraId="5DDE2F9E" w14:textId="4E002CC4" w:rsidR="00870F21" w:rsidRDefault="00870F21" w:rsidP="00431602">
      <w:pPr>
        <w:pStyle w:val="Lijstalinea"/>
        <w:numPr>
          <w:ilvl w:val="0"/>
          <w:numId w:val="8"/>
        </w:numPr>
      </w:pPr>
      <w:r w:rsidRPr="00870F21">
        <w:t xml:space="preserve">Focus op twee zaken: </w:t>
      </w:r>
    </w:p>
    <w:p w14:paraId="32D82D52" w14:textId="06E68AA2" w:rsidR="00870F21" w:rsidRDefault="00870F21" w:rsidP="00431602">
      <w:pPr>
        <w:pStyle w:val="Lijstalinea"/>
        <w:numPr>
          <w:ilvl w:val="1"/>
          <w:numId w:val="8"/>
        </w:numPr>
      </w:pPr>
      <w:r>
        <w:t xml:space="preserve">1. </w:t>
      </w:r>
      <w:r w:rsidRPr="00870F21">
        <w:t xml:space="preserve">De uitvoeringstijd </w:t>
      </w:r>
    </w:p>
    <w:p w14:paraId="2510529C" w14:textId="14CF78BC" w:rsidR="00870F21" w:rsidRDefault="00870F21" w:rsidP="00431602">
      <w:pPr>
        <w:pStyle w:val="Lijstalinea"/>
        <w:numPr>
          <w:ilvl w:val="1"/>
          <w:numId w:val="8"/>
        </w:numPr>
      </w:pPr>
      <w:r>
        <w:t xml:space="preserve">2. </w:t>
      </w:r>
      <w:r w:rsidRPr="00870F21">
        <w:t>Het geheugengebruik (RAM)</w:t>
      </w:r>
    </w:p>
    <w:p w14:paraId="00E1436B" w14:textId="77777777" w:rsidR="00DD1822" w:rsidRDefault="00DD1822" w:rsidP="00DD1822"/>
    <w:p w14:paraId="161F3132" w14:textId="0FF7195B" w:rsidR="00DD1822" w:rsidRDefault="00DD1822" w:rsidP="00DD1822">
      <w:pPr>
        <w:pStyle w:val="Geenafstand"/>
      </w:pPr>
      <w:r>
        <w:t xml:space="preserve">Constante tijd: </w:t>
      </w:r>
    </w:p>
    <w:p w14:paraId="7844CB94" w14:textId="4C0DCF5E" w:rsidR="00DD1822" w:rsidRDefault="00DD1822" w:rsidP="00DD1822">
      <w:r>
        <w:t xml:space="preserve">Dit wil zeggen dat ongeacht de lengte van </w:t>
      </w:r>
      <w:r w:rsidR="00923D30">
        <w:t>de</w:t>
      </w:r>
      <w:r>
        <w:t xml:space="preserve"> array, de uitvoeringstijd hetzelfde</w:t>
      </w:r>
      <w:r w:rsidR="00923D30">
        <w:t xml:space="preserve"> zal</w:t>
      </w:r>
      <w:r>
        <w:t xml:space="preserve"> blijven.</w:t>
      </w:r>
    </w:p>
    <w:p w14:paraId="48D19C19" w14:textId="77777777" w:rsidR="0015319B" w:rsidRDefault="00503356" w:rsidP="0015319B">
      <w:pPr>
        <w:pStyle w:val="Kop2"/>
      </w:pPr>
      <w:bookmarkStart w:id="4" w:name="_Toc186124576"/>
      <w:r w:rsidRPr="00503356">
        <w:t>Tijdscomplexiteit</w:t>
      </w:r>
      <w:bookmarkEnd w:id="4"/>
      <w:r w:rsidRPr="00503356">
        <w:t xml:space="preserve"> </w:t>
      </w:r>
    </w:p>
    <w:p w14:paraId="2C5E3C9B" w14:textId="57D56B5F" w:rsidR="0015319B" w:rsidRDefault="0015319B" w:rsidP="0015319B">
      <w:pPr>
        <w:pStyle w:val="Geenafstand"/>
      </w:pPr>
      <w:r w:rsidRPr="00870F21">
        <w:t>Tijdscomplexiteit</w:t>
      </w:r>
      <w:r w:rsidR="002E2CA0">
        <w:t xml:space="preserve"> (hoe lang duurt het om iets te voeren</w:t>
      </w:r>
      <w:r w:rsidR="001137BA">
        <w:t xml:space="preserve"> via wiskunde termen</w:t>
      </w:r>
      <w:r w:rsidR="002E2CA0">
        <w:t>)</w:t>
      </w:r>
      <w:r>
        <w:t>:</w:t>
      </w:r>
    </w:p>
    <w:p w14:paraId="3647D1C3" w14:textId="77777777" w:rsidR="0015319B" w:rsidRDefault="0015319B" w:rsidP="00431602">
      <w:pPr>
        <w:pStyle w:val="Lijstalinea"/>
        <w:numPr>
          <w:ilvl w:val="0"/>
          <w:numId w:val="9"/>
        </w:numPr>
      </w:pPr>
      <w:r w:rsidRPr="00726ED4">
        <w:t xml:space="preserve">In deze cursus: </w:t>
      </w:r>
      <w:r w:rsidRPr="00726ED4">
        <w:rPr>
          <w:b/>
          <w:bCs/>
          <w:color w:val="FF0000"/>
        </w:rPr>
        <w:t>focus op uitvoeringstijd</w:t>
      </w:r>
      <w:r w:rsidRPr="00726ED4">
        <w:t xml:space="preserve">. Geen exacte berekening want: </w:t>
      </w:r>
    </w:p>
    <w:p w14:paraId="7C46FC4E" w14:textId="77777777" w:rsidR="0015319B" w:rsidRPr="00733191" w:rsidRDefault="0015319B" w:rsidP="00431602">
      <w:pPr>
        <w:pStyle w:val="Lijstalinea"/>
        <w:numPr>
          <w:ilvl w:val="1"/>
          <w:numId w:val="9"/>
        </w:numPr>
        <w:rPr>
          <w:b/>
          <w:bCs/>
        </w:rPr>
      </w:pPr>
      <w:r w:rsidRPr="00733191">
        <w:rPr>
          <w:b/>
          <w:bCs/>
        </w:rPr>
        <w:t>Verschillende computers</w:t>
      </w:r>
    </w:p>
    <w:p w14:paraId="4A4A2DB4" w14:textId="77777777" w:rsidR="0015319B" w:rsidRDefault="0015319B" w:rsidP="00431602">
      <w:pPr>
        <w:pStyle w:val="Lijstalinea"/>
        <w:numPr>
          <w:ilvl w:val="1"/>
          <w:numId w:val="9"/>
        </w:numPr>
      </w:pPr>
      <w:r w:rsidRPr="00726ED4">
        <w:t xml:space="preserve">Zelfde computer met </w:t>
      </w:r>
      <w:r w:rsidRPr="00733191">
        <w:rPr>
          <w:b/>
          <w:bCs/>
        </w:rPr>
        <w:t>andere processen</w:t>
      </w:r>
      <w:r w:rsidRPr="00726ED4">
        <w:t xml:space="preserve"> actief </w:t>
      </w:r>
    </w:p>
    <w:p w14:paraId="1AC8257D" w14:textId="77777777" w:rsidR="0015319B" w:rsidRDefault="0015319B" w:rsidP="00431602">
      <w:pPr>
        <w:pStyle w:val="Lijstalinea"/>
        <w:numPr>
          <w:ilvl w:val="1"/>
          <w:numId w:val="9"/>
        </w:numPr>
      </w:pPr>
      <w:r w:rsidRPr="00726ED4">
        <w:t xml:space="preserve">Steeds </w:t>
      </w:r>
      <w:r w:rsidRPr="00733191">
        <w:rPr>
          <w:b/>
          <w:bCs/>
        </w:rPr>
        <w:t>krachtigere programmeertalen</w:t>
      </w:r>
      <w:r w:rsidRPr="00726ED4">
        <w:t xml:space="preserve">: inschatten aantal instructies wordt complex </w:t>
      </w:r>
    </w:p>
    <w:p w14:paraId="0B52F0C0" w14:textId="2B715D16" w:rsidR="0015319B" w:rsidRDefault="0015319B" w:rsidP="00431602">
      <w:pPr>
        <w:pStyle w:val="Lijstalinea"/>
        <w:numPr>
          <w:ilvl w:val="0"/>
          <w:numId w:val="9"/>
        </w:numPr>
      </w:pPr>
      <w:r w:rsidRPr="00726ED4">
        <w:t xml:space="preserve">Daarom: </w:t>
      </w:r>
      <w:r w:rsidR="001137BA">
        <w:t>asymptotische analyse</w:t>
      </w:r>
      <w:r w:rsidRPr="00726ED4">
        <w:t xml:space="preserve"> van de uitvoeringstijd. Dit karakteriseert het gedrag van de uitvoeringstijd voor “grote” waarden van de input.</w:t>
      </w:r>
    </w:p>
    <w:p w14:paraId="07EA9C0B" w14:textId="77777777" w:rsidR="0015319B" w:rsidRDefault="0015319B" w:rsidP="0015319B"/>
    <w:p w14:paraId="4E70FE81" w14:textId="77777777" w:rsidR="0015319B" w:rsidRDefault="0015319B" w:rsidP="0015319B">
      <w:pPr>
        <w:pStyle w:val="Geenafstand"/>
      </w:pPr>
      <w:r w:rsidRPr="00870F21">
        <w:t>Tijdscomplexiteit</w:t>
      </w:r>
      <w:r>
        <w:t xml:space="preserve"> Vervolg:</w:t>
      </w:r>
    </w:p>
    <w:p w14:paraId="5FE070A8" w14:textId="77777777" w:rsidR="0015319B" w:rsidRDefault="0015319B" w:rsidP="00431602">
      <w:pPr>
        <w:pStyle w:val="Lijstalinea"/>
        <w:numPr>
          <w:ilvl w:val="0"/>
          <w:numId w:val="10"/>
        </w:numPr>
      </w:pPr>
      <w:r w:rsidRPr="007F21C5">
        <w:t xml:space="preserve">Voorbeelden van mogelijk gedrag bij asymptotische analyse: </w:t>
      </w:r>
    </w:p>
    <w:p w14:paraId="404EB60C" w14:textId="4E87AC54" w:rsidR="0015319B" w:rsidRDefault="00EF74FC" w:rsidP="00431602">
      <w:pPr>
        <w:pStyle w:val="Lijstalinea"/>
        <w:numPr>
          <w:ilvl w:val="1"/>
          <w:numId w:val="10"/>
        </w:numPr>
      </w:pPr>
      <w:r w:rsidRPr="007F21C5">
        <w:t xml:space="preserve">Invoer </w:t>
      </w:r>
      <w:r w:rsidR="0015319B" w:rsidRPr="007F21C5">
        <w:t xml:space="preserve">verdubbelt </w:t>
      </w:r>
      <w:r w:rsidR="0015319B" w:rsidRPr="007F21C5">
        <w:rPr>
          <w:rFonts w:ascii="Cambria Math" w:hAnsi="Cambria Math" w:cs="Cambria Math"/>
        </w:rPr>
        <w:t>⟹</w:t>
      </w:r>
      <w:r w:rsidR="0015319B" w:rsidRPr="007F21C5">
        <w:t xml:space="preserve"> uitvoeringstijd verdubbelt </w:t>
      </w:r>
    </w:p>
    <w:p w14:paraId="26AABC1C" w14:textId="6303D380" w:rsidR="0015319B" w:rsidRDefault="00EF74FC" w:rsidP="00431602">
      <w:pPr>
        <w:pStyle w:val="Lijstalinea"/>
        <w:numPr>
          <w:ilvl w:val="2"/>
          <w:numId w:val="10"/>
        </w:numPr>
      </w:pPr>
      <w:r w:rsidRPr="00F67722">
        <w:rPr>
          <w:b/>
          <w:bCs/>
        </w:rPr>
        <w:t>Lineaire</w:t>
      </w:r>
      <w:r w:rsidRPr="007F21C5">
        <w:t xml:space="preserve"> </w:t>
      </w:r>
      <w:r w:rsidR="0015319B" w:rsidRPr="007F21C5">
        <w:t xml:space="preserve">functie: </w:t>
      </w:r>
      <w:r w:rsidR="0015319B" w:rsidRPr="007F21C5">
        <w:rPr>
          <w:rFonts w:ascii="Cambria Math" w:hAnsi="Cambria Math" w:cs="Cambria Math"/>
        </w:rPr>
        <w:t>𝑇</w:t>
      </w:r>
      <w:r w:rsidR="0015319B" w:rsidRPr="007F21C5">
        <w:t xml:space="preserve"> (</w:t>
      </w:r>
      <w:r w:rsidR="0015319B" w:rsidRPr="007F21C5">
        <w:rPr>
          <w:rFonts w:ascii="Cambria Math" w:hAnsi="Cambria Math" w:cs="Cambria Math"/>
        </w:rPr>
        <w:t>𝑛</w:t>
      </w:r>
      <w:r w:rsidR="0015319B" w:rsidRPr="007F21C5">
        <w:t xml:space="preserve">) = </w:t>
      </w:r>
      <w:r w:rsidR="0015319B" w:rsidRPr="007F21C5">
        <w:rPr>
          <w:rFonts w:ascii="Cambria Math" w:hAnsi="Cambria Math" w:cs="Cambria Math"/>
        </w:rPr>
        <w:t>𝑛</w:t>
      </w:r>
      <w:r w:rsidR="0015319B" w:rsidRPr="007F21C5">
        <w:t xml:space="preserve"> </w:t>
      </w:r>
    </w:p>
    <w:p w14:paraId="7EFF382A" w14:textId="38CABF34" w:rsidR="0015319B" w:rsidRDefault="00EF74FC" w:rsidP="00431602">
      <w:pPr>
        <w:pStyle w:val="Lijstalinea"/>
        <w:numPr>
          <w:ilvl w:val="1"/>
          <w:numId w:val="10"/>
        </w:numPr>
      </w:pPr>
      <w:r w:rsidRPr="007F21C5">
        <w:t xml:space="preserve">Invoer </w:t>
      </w:r>
      <w:r w:rsidR="0015319B" w:rsidRPr="007F21C5">
        <w:t xml:space="preserve">verdubbelt </w:t>
      </w:r>
      <w:r w:rsidR="0015319B" w:rsidRPr="007F21C5">
        <w:rPr>
          <w:rFonts w:ascii="Cambria Math" w:hAnsi="Cambria Math" w:cs="Cambria Math"/>
        </w:rPr>
        <w:t>⟹</w:t>
      </w:r>
      <w:r w:rsidR="0015319B" w:rsidRPr="007F21C5">
        <w:t xml:space="preserve"> uitvoeringstijd × 4 </w:t>
      </w:r>
    </w:p>
    <w:p w14:paraId="201A93BA" w14:textId="488CAA1B" w:rsidR="0015319B" w:rsidRDefault="00EF74FC" w:rsidP="00431602">
      <w:pPr>
        <w:pStyle w:val="Lijstalinea"/>
        <w:numPr>
          <w:ilvl w:val="2"/>
          <w:numId w:val="10"/>
        </w:numPr>
      </w:pPr>
      <w:r w:rsidRPr="00F67722">
        <w:rPr>
          <w:b/>
          <w:bCs/>
        </w:rPr>
        <w:t>Kwadratische</w:t>
      </w:r>
      <w:r w:rsidRPr="007F21C5">
        <w:t xml:space="preserve"> </w:t>
      </w:r>
      <w:r w:rsidR="0015319B" w:rsidRPr="007F21C5">
        <w:t xml:space="preserve">functie: </w:t>
      </w:r>
      <w:r w:rsidR="0015319B" w:rsidRPr="007F21C5">
        <w:rPr>
          <w:rFonts w:ascii="Cambria Math" w:hAnsi="Cambria Math" w:cs="Cambria Math"/>
        </w:rPr>
        <w:t>𝑇</w:t>
      </w:r>
      <w:r w:rsidR="0015319B" w:rsidRPr="007F21C5">
        <w:t xml:space="preserve"> (</w:t>
      </w:r>
      <w:r w:rsidR="0015319B" w:rsidRPr="007F21C5">
        <w:rPr>
          <w:rFonts w:ascii="Cambria Math" w:hAnsi="Cambria Math" w:cs="Cambria Math"/>
        </w:rPr>
        <w:t>𝑛</w:t>
      </w:r>
      <w:r w:rsidR="0015319B" w:rsidRPr="007F21C5">
        <w:t xml:space="preserve">) = </w:t>
      </w:r>
      <w:r w:rsidR="0015319B" w:rsidRPr="007F21C5">
        <w:rPr>
          <w:rFonts w:ascii="Cambria Math" w:hAnsi="Cambria Math" w:cs="Cambria Math"/>
        </w:rPr>
        <w:t>𝑛</w:t>
      </w:r>
      <w:r w:rsidR="0015319B" w:rsidRPr="007F21C5">
        <w:t xml:space="preserve">2 </w:t>
      </w:r>
    </w:p>
    <w:p w14:paraId="36A212C6" w14:textId="197C4E7F" w:rsidR="0015319B" w:rsidRDefault="00EF74FC" w:rsidP="00431602">
      <w:pPr>
        <w:pStyle w:val="Lijstalinea"/>
        <w:numPr>
          <w:ilvl w:val="1"/>
          <w:numId w:val="10"/>
        </w:numPr>
      </w:pPr>
      <w:r w:rsidRPr="007F21C5">
        <w:t xml:space="preserve">Invoer </w:t>
      </w:r>
      <w:r w:rsidR="0015319B" w:rsidRPr="007F21C5">
        <w:t xml:space="preserve">+ 1 </w:t>
      </w:r>
      <w:r w:rsidR="0015319B" w:rsidRPr="007F21C5">
        <w:rPr>
          <w:rFonts w:ascii="Cambria Math" w:hAnsi="Cambria Math" w:cs="Cambria Math"/>
        </w:rPr>
        <w:t>⟹</w:t>
      </w:r>
      <w:r w:rsidR="0015319B" w:rsidRPr="007F21C5">
        <w:t xml:space="preserve"> uitvoeringstijd × 2. </w:t>
      </w:r>
    </w:p>
    <w:p w14:paraId="02B7055C" w14:textId="255D488E" w:rsidR="0015319B" w:rsidRDefault="00EF74FC" w:rsidP="00431602">
      <w:pPr>
        <w:pStyle w:val="Lijstalinea"/>
        <w:numPr>
          <w:ilvl w:val="2"/>
          <w:numId w:val="10"/>
        </w:numPr>
      </w:pPr>
      <w:r w:rsidRPr="00F67722">
        <w:rPr>
          <w:b/>
          <w:bCs/>
        </w:rPr>
        <w:t>Exponentiële</w:t>
      </w:r>
      <w:r w:rsidRPr="007F21C5">
        <w:t xml:space="preserve"> </w:t>
      </w:r>
      <w:r w:rsidR="0015319B" w:rsidRPr="007F21C5">
        <w:t xml:space="preserve">functie: </w:t>
      </w:r>
      <w:r w:rsidR="0015319B" w:rsidRPr="007F21C5">
        <w:rPr>
          <w:rFonts w:ascii="Cambria Math" w:hAnsi="Cambria Math" w:cs="Cambria Math"/>
        </w:rPr>
        <w:t>𝑇</w:t>
      </w:r>
      <w:r w:rsidR="0015319B" w:rsidRPr="007F21C5">
        <w:t xml:space="preserve"> (</w:t>
      </w:r>
      <w:r w:rsidR="0015319B" w:rsidRPr="007F21C5">
        <w:rPr>
          <w:rFonts w:ascii="Cambria Math" w:hAnsi="Cambria Math" w:cs="Cambria Math"/>
        </w:rPr>
        <w:t>𝑛</w:t>
      </w:r>
      <w:r w:rsidR="0015319B" w:rsidRPr="007F21C5">
        <w:t>) = 2</w:t>
      </w:r>
      <w:r w:rsidR="0015319B" w:rsidRPr="007F21C5">
        <w:rPr>
          <w:rFonts w:ascii="Cambria Math" w:hAnsi="Cambria Math" w:cs="Cambria Math"/>
        </w:rPr>
        <w:t>𝑛</w:t>
      </w:r>
      <w:r w:rsidR="0015319B" w:rsidRPr="007F21C5">
        <w:t xml:space="preserve"> . </w:t>
      </w:r>
    </w:p>
    <w:p w14:paraId="42553C37" w14:textId="70145734" w:rsidR="0015319B" w:rsidRDefault="00EF74FC" w:rsidP="00431602">
      <w:pPr>
        <w:pStyle w:val="Lijstalinea"/>
        <w:numPr>
          <w:ilvl w:val="1"/>
          <w:numId w:val="10"/>
        </w:numPr>
      </w:pPr>
      <w:r w:rsidRPr="007F21C5">
        <w:t xml:space="preserve">Invoer </w:t>
      </w:r>
      <w:r w:rsidR="0015319B" w:rsidRPr="007F21C5">
        <w:t xml:space="preserve">verdubbelt </w:t>
      </w:r>
      <w:r w:rsidR="0015319B" w:rsidRPr="007F21C5">
        <w:rPr>
          <w:rFonts w:ascii="Cambria Math" w:hAnsi="Cambria Math" w:cs="Cambria Math"/>
        </w:rPr>
        <w:t>⟹</w:t>
      </w:r>
      <w:r w:rsidR="0015319B" w:rsidRPr="007F21C5">
        <w:t xml:space="preserve"> uitvoeringstijd + constante. </w:t>
      </w:r>
    </w:p>
    <w:p w14:paraId="5AF3E0C0" w14:textId="72F3CF7C" w:rsidR="0015319B" w:rsidRDefault="00EF74FC" w:rsidP="00431602">
      <w:pPr>
        <w:pStyle w:val="Lijstalinea"/>
        <w:numPr>
          <w:ilvl w:val="2"/>
          <w:numId w:val="10"/>
        </w:numPr>
      </w:pPr>
      <w:r w:rsidRPr="00F67722">
        <w:rPr>
          <w:b/>
          <w:bCs/>
        </w:rPr>
        <w:t>Logaritmische</w:t>
      </w:r>
      <w:r w:rsidRPr="007F21C5">
        <w:t xml:space="preserve"> </w:t>
      </w:r>
      <w:r w:rsidR="0015319B" w:rsidRPr="007F21C5">
        <w:t xml:space="preserve">functie: </w:t>
      </w:r>
      <w:r w:rsidR="0015319B" w:rsidRPr="007F21C5">
        <w:rPr>
          <w:rFonts w:ascii="Cambria Math" w:hAnsi="Cambria Math" w:cs="Cambria Math"/>
        </w:rPr>
        <w:t>𝑇</w:t>
      </w:r>
      <w:r w:rsidR="0015319B" w:rsidRPr="007F21C5">
        <w:t xml:space="preserve"> (</w:t>
      </w:r>
      <w:r w:rsidR="0015319B" w:rsidRPr="007F21C5">
        <w:rPr>
          <w:rFonts w:ascii="Cambria Math" w:hAnsi="Cambria Math" w:cs="Cambria Math"/>
        </w:rPr>
        <w:t>𝑛</w:t>
      </w:r>
      <w:r w:rsidR="0015319B" w:rsidRPr="007F21C5">
        <w:t>) = log(</w:t>
      </w:r>
      <w:r w:rsidR="0015319B" w:rsidRPr="007F21C5">
        <w:rPr>
          <w:rFonts w:ascii="Cambria Math" w:hAnsi="Cambria Math" w:cs="Cambria Math"/>
        </w:rPr>
        <w:t>𝑛</w:t>
      </w:r>
      <w:r w:rsidR="0015319B" w:rsidRPr="007F21C5">
        <w:t xml:space="preserve">) </w:t>
      </w:r>
    </w:p>
    <w:p w14:paraId="5901FD44" w14:textId="53DA9FDE" w:rsidR="0015319B" w:rsidRDefault="00EF74FC" w:rsidP="00431602">
      <w:pPr>
        <w:pStyle w:val="Lijstalinea"/>
        <w:numPr>
          <w:ilvl w:val="1"/>
          <w:numId w:val="10"/>
        </w:numPr>
      </w:pPr>
      <w:r w:rsidRPr="007F21C5">
        <w:t xml:space="preserve">Invoer </w:t>
      </w:r>
      <w:r w:rsidR="0015319B" w:rsidRPr="007F21C5">
        <w:t xml:space="preserve">wijzigt </w:t>
      </w:r>
      <w:r w:rsidR="0015319B" w:rsidRPr="007F21C5">
        <w:rPr>
          <w:rFonts w:ascii="Cambria Math" w:hAnsi="Cambria Math" w:cs="Cambria Math"/>
        </w:rPr>
        <w:t>⟹</w:t>
      </w:r>
      <w:r w:rsidR="0015319B" w:rsidRPr="007F21C5">
        <w:t xml:space="preserve"> uitvoeringstijd verandert niet </w:t>
      </w:r>
    </w:p>
    <w:p w14:paraId="3C5DF989" w14:textId="32446B3F" w:rsidR="0015319B" w:rsidRDefault="00EF74FC" w:rsidP="00431602">
      <w:pPr>
        <w:pStyle w:val="Lijstalinea"/>
        <w:numPr>
          <w:ilvl w:val="2"/>
          <w:numId w:val="10"/>
        </w:numPr>
      </w:pPr>
      <w:r w:rsidRPr="00F67722">
        <w:rPr>
          <w:b/>
          <w:bCs/>
        </w:rPr>
        <w:t>Constante</w:t>
      </w:r>
      <w:r w:rsidRPr="007F21C5">
        <w:t xml:space="preserve"> </w:t>
      </w:r>
      <w:r w:rsidR="0015319B" w:rsidRPr="007F21C5">
        <w:t xml:space="preserve">functie: </w:t>
      </w:r>
      <w:r w:rsidR="0015319B" w:rsidRPr="007F21C5">
        <w:rPr>
          <w:rFonts w:ascii="Cambria Math" w:hAnsi="Cambria Math" w:cs="Cambria Math"/>
        </w:rPr>
        <w:t>𝑇</w:t>
      </w:r>
      <w:r w:rsidR="0015319B" w:rsidRPr="007F21C5">
        <w:t xml:space="preserve"> (</w:t>
      </w:r>
      <w:r w:rsidR="0015319B" w:rsidRPr="007F21C5">
        <w:rPr>
          <w:rFonts w:ascii="Cambria Math" w:hAnsi="Cambria Math" w:cs="Cambria Math"/>
        </w:rPr>
        <w:t>𝑛</w:t>
      </w:r>
      <w:r w:rsidR="0015319B" w:rsidRPr="007F21C5">
        <w:t xml:space="preserve">) = </w:t>
      </w:r>
      <w:r w:rsidR="0015319B" w:rsidRPr="007F21C5">
        <w:rPr>
          <w:rFonts w:ascii="Cambria Math" w:hAnsi="Cambria Math" w:cs="Cambria Math"/>
        </w:rPr>
        <w:t>𝑐</w:t>
      </w:r>
      <w:r w:rsidR="0015319B" w:rsidRPr="007F21C5">
        <w:t xml:space="preserve"> </w:t>
      </w:r>
    </w:p>
    <w:p w14:paraId="7C3AE2D2" w14:textId="77777777" w:rsidR="0015319B" w:rsidRDefault="0015319B" w:rsidP="00431602">
      <w:pPr>
        <w:pStyle w:val="Lijstalinea"/>
        <w:numPr>
          <w:ilvl w:val="1"/>
          <w:numId w:val="10"/>
        </w:numPr>
      </w:pPr>
      <w:r w:rsidRPr="007F21C5">
        <w:t>…</w:t>
      </w:r>
    </w:p>
    <w:p w14:paraId="352F54F0" w14:textId="24E0D82B" w:rsidR="00A65D40" w:rsidRDefault="0015319B" w:rsidP="00431602">
      <w:pPr>
        <w:pStyle w:val="Lijstalinea"/>
        <w:numPr>
          <w:ilvl w:val="0"/>
          <w:numId w:val="10"/>
        </w:numPr>
      </w:pPr>
      <w:r w:rsidRPr="0015319B">
        <w:t xml:space="preserve">Bij de analyse van de zoekalgoritmen zien we dat de asymptotische </w:t>
      </w:r>
      <w:r w:rsidRPr="0015319B">
        <w:rPr>
          <w:b/>
          <w:bCs/>
        </w:rPr>
        <w:t>uitvoeringstijd</w:t>
      </w:r>
      <w:r w:rsidRPr="0015319B">
        <w:t xml:space="preserve"> </w:t>
      </w:r>
      <w:r w:rsidRPr="0015319B">
        <w:rPr>
          <w:b/>
          <w:bCs/>
        </w:rPr>
        <w:t>bepaald</w:t>
      </w:r>
      <w:r w:rsidRPr="0015319B">
        <w:t xml:space="preserve"> wordt door het </w:t>
      </w:r>
      <w:r w:rsidRPr="0015319B">
        <w:rPr>
          <w:b/>
          <w:bCs/>
          <w:color w:val="FF0000"/>
        </w:rPr>
        <w:t>aantal vergelijkingen dat wordt uitgevoerd</w:t>
      </w:r>
      <w:r w:rsidRPr="0015319B">
        <w:t>.</w:t>
      </w:r>
    </w:p>
    <w:p w14:paraId="47233EF0" w14:textId="77777777" w:rsidR="00B8227E" w:rsidRDefault="00B8227E" w:rsidP="00B8227E"/>
    <w:p w14:paraId="2BBE986B" w14:textId="5EF0636D" w:rsidR="00B8227E" w:rsidRDefault="00B8227E" w:rsidP="00176828">
      <w:pPr>
        <w:pStyle w:val="Geenafstand"/>
      </w:pPr>
      <w:r w:rsidRPr="00B8227E">
        <w:t>Tijdscomplexiteit sequentieel zoeken:</w:t>
      </w:r>
    </w:p>
    <w:p w14:paraId="36EAA925" w14:textId="10B27938" w:rsidR="00B13AD3" w:rsidRDefault="00B13AD3" w:rsidP="00431602">
      <w:pPr>
        <w:pStyle w:val="Lijstalinea"/>
        <w:numPr>
          <w:ilvl w:val="0"/>
          <w:numId w:val="11"/>
        </w:numPr>
      </w:pPr>
      <w:r w:rsidRPr="00B13AD3">
        <w:t xml:space="preserve">Bij sequentieel zoeken kunnen we ons afvragen </w:t>
      </w:r>
      <w:r w:rsidRPr="00176828">
        <w:rPr>
          <w:b/>
          <w:bCs/>
          <w:color w:val="FF0000"/>
        </w:rPr>
        <w:t>hoeveel keer</w:t>
      </w:r>
      <w:r w:rsidRPr="00176828">
        <w:rPr>
          <w:color w:val="FF0000"/>
        </w:rPr>
        <w:t xml:space="preserve"> </w:t>
      </w:r>
      <w:r w:rsidRPr="00B13AD3">
        <w:t xml:space="preserve">de volgende vergelijking wordt uitgevoerd: </w:t>
      </w:r>
      <w:r w:rsidRPr="00B13AD3">
        <w:rPr>
          <w:b/>
          <w:bCs/>
        </w:rPr>
        <w:t>(rij[</w:t>
      </w:r>
      <w:r w:rsidRPr="00B13AD3">
        <w:rPr>
          <w:rFonts w:ascii="Cambria Math" w:hAnsi="Cambria Math" w:cs="Cambria Math"/>
          <w:b/>
          <w:bCs/>
        </w:rPr>
        <w:t>𝑖</w:t>
      </w:r>
      <w:r w:rsidRPr="00B13AD3">
        <w:rPr>
          <w:b/>
          <w:bCs/>
        </w:rPr>
        <w:t xml:space="preserve">] ≠ </w:t>
      </w:r>
      <w:r w:rsidR="00EF74FC" w:rsidRPr="00B13AD3">
        <w:rPr>
          <w:b/>
          <w:bCs/>
        </w:rPr>
        <w:t>zoekitem</w:t>
      </w:r>
      <w:r w:rsidRPr="00B13AD3">
        <w:rPr>
          <w:b/>
          <w:bCs/>
        </w:rPr>
        <w:t>)</w:t>
      </w:r>
      <w:r w:rsidRPr="00B13AD3">
        <w:t xml:space="preserve"> </w:t>
      </w:r>
    </w:p>
    <w:p w14:paraId="4E57699C" w14:textId="3C592792" w:rsidR="00B13AD3" w:rsidRDefault="00EF74FC" w:rsidP="00431602">
      <w:pPr>
        <w:pStyle w:val="Lijstalinea"/>
        <w:numPr>
          <w:ilvl w:val="1"/>
          <w:numId w:val="11"/>
        </w:numPr>
      </w:pPr>
      <w:r w:rsidRPr="00B13AD3">
        <w:t xml:space="preserve">Beste </w:t>
      </w:r>
      <w:r w:rsidR="00B13AD3" w:rsidRPr="00B13AD3">
        <w:t xml:space="preserve">geval? </w:t>
      </w:r>
      <w:r w:rsidR="00B13AD3" w:rsidRPr="00B13AD3">
        <w:rPr>
          <w:rFonts w:ascii="Cambria Math" w:hAnsi="Cambria Math" w:cs="Cambria Math"/>
        </w:rPr>
        <w:t>⟹</w:t>
      </w:r>
      <w:r w:rsidR="00B13AD3" w:rsidRPr="00B13AD3">
        <w:t xml:space="preserve"> 1 </w:t>
      </w:r>
    </w:p>
    <w:p w14:paraId="5E409CA5" w14:textId="7C635854" w:rsidR="00EE6BC9" w:rsidRDefault="00EE6BC9" w:rsidP="00431602">
      <w:pPr>
        <w:pStyle w:val="Lijstalinea"/>
        <w:numPr>
          <w:ilvl w:val="2"/>
          <w:numId w:val="11"/>
        </w:numPr>
      </w:pPr>
      <w:r>
        <w:t>Gesorteerde array</w:t>
      </w:r>
    </w:p>
    <w:p w14:paraId="6AC9ADEA" w14:textId="69BA2B59" w:rsidR="00EE6BC9" w:rsidRPr="006E63F3" w:rsidRDefault="00EF74FC" w:rsidP="00431602">
      <w:pPr>
        <w:pStyle w:val="Lijstalinea"/>
        <w:numPr>
          <w:ilvl w:val="1"/>
          <w:numId w:val="11"/>
        </w:numPr>
        <w:rPr>
          <w:b/>
          <w:bCs/>
          <w:color w:val="FF0000"/>
        </w:rPr>
      </w:pPr>
      <w:r w:rsidRPr="006E63F3">
        <w:rPr>
          <w:b/>
          <w:bCs/>
          <w:color w:val="FF0000"/>
        </w:rPr>
        <w:t xml:space="preserve">Slechte </w:t>
      </w:r>
      <w:r w:rsidR="00B13AD3" w:rsidRPr="006E63F3">
        <w:rPr>
          <w:b/>
          <w:bCs/>
          <w:color w:val="FF0000"/>
        </w:rPr>
        <w:t xml:space="preserve">geval? </w:t>
      </w:r>
      <w:r w:rsidR="00B13AD3" w:rsidRPr="006E63F3">
        <w:rPr>
          <w:rFonts w:ascii="Cambria Math" w:hAnsi="Cambria Math" w:cs="Cambria Math"/>
          <w:b/>
          <w:bCs/>
          <w:color w:val="FF0000"/>
        </w:rPr>
        <w:t>⟹</w:t>
      </w:r>
      <w:r w:rsidR="00B13AD3" w:rsidRPr="006E63F3">
        <w:rPr>
          <w:b/>
          <w:bCs/>
          <w:color w:val="FF0000"/>
        </w:rPr>
        <w:t xml:space="preserve"> n</w:t>
      </w:r>
    </w:p>
    <w:p w14:paraId="3B08EAE2" w14:textId="0BF1BE80" w:rsidR="00B13AD3" w:rsidRDefault="00B13AD3" w:rsidP="00431602">
      <w:pPr>
        <w:pStyle w:val="Lijstalinea"/>
        <w:numPr>
          <w:ilvl w:val="2"/>
          <w:numId w:val="11"/>
        </w:numPr>
      </w:pPr>
      <w:r w:rsidRPr="00B13AD3">
        <w:t xml:space="preserve"> </w:t>
      </w:r>
      <w:r w:rsidR="00EE6BC9">
        <w:t>Alles behalve een gesorteerde array</w:t>
      </w:r>
    </w:p>
    <w:p w14:paraId="50A26C90" w14:textId="75ABC725" w:rsidR="00EE6BC9" w:rsidRDefault="00EE6BC9" w:rsidP="00431602">
      <w:pPr>
        <w:pStyle w:val="Lijstalinea"/>
        <w:numPr>
          <w:ilvl w:val="2"/>
          <w:numId w:val="11"/>
        </w:numPr>
      </w:pPr>
      <w:r>
        <w:t xml:space="preserve">Zeggen ze niks, wordt er automatische gesproken van </w:t>
      </w:r>
      <w:r w:rsidR="00176828">
        <w:t>een slechtste geval</w:t>
      </w:r>
    </w:p>
    <w:p w14:paraId="6C690300" w14:textId="66BA766E" w:rsidR="00B13AD3" w:rsidRDefault="00EF74FC" w:rsidP="00431602">
      <w:pPr>
        <w:pStyle w:val="Lijstalinea"/>
        <w:numPr>
          <w:ilvl w:val="1"/>
          <w:numId w:val="11"/>
        </w:numPr>
      </w:pPr>
      <w:r w:rsidRPr="00B13AD3">
        <w:t xml:space="preserve">Gemiddeld </w:t>
      </w:r>
      <w:r w:rsidR="00B13AD3" w:rsidRPr="00B13AD3">
        <w:t xml:space="preserve">geval? </w:t>
      </w:r>
      <w:r w:rsidR="00B13AD3" w:rsidRPr="00B13AD3">
        <w:rPr>
          <w:rFonts w:ascii="Cambria Math" w:hAnsi="Cambria Math" w:cs="Cambria Math"/>
        </w:rPr>
        <w:t>⟹</w:t>
      </w:r>
      <w:r w:rsidR="00B13AD3" w:rsidRPr="00B13AD3">
        <w:t xml:space="preserve"> n ÷ 2 dus </w:t>
      </w:r>
      <w:r w:rsidR="00B13AD3" w:rsidRPr="00B13AD3">
        <w:rPr>
          <w:rFonts w:ascii="Cambria Math" w:hAnsi="Cambria Math" w:cs="Cambria Math"/>
        </w:rPr>
        <w:t>𝑇</w:t>
      </w:r>
      <w:r w:rsidR="00B13AD3" w:rsidRPr="00B13AD3">
        <w:t xml:space="preserve"> (</w:t>
      </w:r>
      <w:r w:rsidR="00B13AD3" w:rsidRPr="00B13AD3">
        <w:rPr>
          <w:rFonts w:ascii="Cambria Math" w:hAnsi="Cambria Math" w:cs="Cambria Math"/>
        </w:rPr>
        <w:t>𝑛</w:t>
      </w:r>
      <w:r w:rsidR="00B13AD3" w:rsidRPr="00B13AD3">
        <w:t xml:space="preserve">) = </w:t>
      </w:r>
      <w:r w:rsidR="00B13AD3" w:rsidRPr="00B13AD3">
        <w:rPr>
          <w:rFonts w:ascii="Cambria Math" w:hAnsi="Cambria Math" w:cs="Cambria Math"/>
        </w:rPr>
        <w:t>𝑂</w:t>
      </w:r>
      <w:r w:rsidR="00B13AD3" w:rsidRPr="00B13AD3">
        <w:t>(</w:t>
      </w:r>
      <w:r w:rsidR="00B13AD3" w:rsidRPr="00B13AD3">
        <w:rPr>
          <w:rFonts w:ascii="Cambria Math" w:hAnsi="Cambria Math" w:cs="Cambria Math"/>
        </w:rPr>
        <w:t>𝑛</w:t>
      </w:r>
      <w:r w:rsidR="00B13AD3" w:rsidRPr="00B13AD3">
        <w:t xml:space="preserve">) </w:t>
      </w:r>
    </w:p>
    <w:p w14:paraId="5D4FAD0F" w14:textId="6027A81B" w:rsidR="00B8227E" w:rsidRPr="004046C9" w:rsidRDefault="00B13AD3" w:rsidP="00431602">
      <w:pPr>
        <w:pStyle w:val="Lijstalinea"/>
        <w:numPr>
          <w:ilvl w:val="0"/>
          <w:numId w:val="11"/>
        </w:numPr>
        <w:rPr>
          <w:b/>
          <w:bCs/>
          <w:color w:val="FF0000"/>
        </w:rPr>
      </w:pPr>
      <w:r w:rsidRPr="00B13AD3">
        <w:t xml:space="preserve">We noemen dit </w:t>
      </w:r>
      <w:proofErr w:type="spellStart"/>
      <w:r w:rsidRPr="00B13AD3">
        <w:rPr>
          <w:b/>
          <w:bCs/>
        </w:rPr>
        <w:t>lineare</w:t>
      </w:r>
      <w:proofErr w:type="spellEnd"/>
      <w:r w:rsidRPr="00B13AD3">
        <w:rPr>
          <w:b/>
          <w:bCs/>
        </w:rPr>
        <w:t xml:space="preserve"> tijdscomplexiteit</w:t>
      </w:r>
      <w:r w:rsidRPr="00B13AD3">
        <w:t xml:space="preserve"> o</w:t>
      </w:r>
      <w:r w:rsidRPr="004046C9">
        <w:rPr>
          <w:b/>
          <w:bCs/>
          <w:color w:val="FF0000"/>
        </w:rPr>
        <w:t xml:space="preserve">f tijdscomplexiteit van orde </w:t>
      </w:r>
      <w:r w:rsidRPr="004046C9">
        <w:rPr>
          <w:rFonts w:ascii="Cambria Math" w:hAnsi="Cambria Math" w:cs="Cambria Math"/>
          <w:b/>
          <w:bCs/>
          <w:color w:val="FF0000"/>
        </w:rPr>
        <w:t>𝑛</w:t>
      </w:r>
      <w:r w:rsidRPr="004046C9">
        <w:rPr>
          <w:b/>
          <w:bCs/>
          <w:color w:val="FF0000"/>
        </w:rPr>
        <w:t>.</w:t>
      </w:r>
    </w:p>
    <w:p w14:paraId="33ECFC23" w14:textId="77777777" w:rsidR="002C7A50" w:rsidRDefault="002C7A50" w:rsidP="002C7A50"/>
    <w:p w14:paraId="5FE4E2DC" w14:textId="77777777" w:rsidR="00176828" w:rsidRDefault="00176828" w:rsidP="002C7A50"/>
    <w:p w14:paraId="2D41940C" w14:textId="77777777" w:rsidR="00176828" w:rsidRDefault="00176828" w:rsidP="002C7A50"/>
    <w:p w14:paraId="75F23011" w14:textId="77777777" w:rsidR="00176828" w:rsidRDefault="00176828" w:rsidP="002C7A50"/>
    <w:p w14:paraId="660E6809" w14:textId="77777777" w:rsidR="00176828" w:rsidRDefault="00176828" w:rsidP="002C7A50"/>
    <w:p w14:paraId="5868C960" w14:textId="67992DAE" w:rsidR="002C7A50" w:rsidRDefault="002C7A50" w:rsidP="002C7A50">
      <w:pPr>
        <w:pStyle w:val="Geenafstand"/>
      </w:pPr>
      <w:r w:rsidRPr="002C7A50">
        <w:lastRenderedPageBreak/>
        <w:t>Tijdscomplexiteit binair zoeken</w:t>
      </w:r>
      <w:r>
        <w:t>:</w:t>
      </w:r>
    </w:p>
    <w:p w14:paraId="1E3111CD" w14:textId="2EBEC590" w:rsidR="0004784E" w:rsidRDefault="002C7A50" w:rsidP="00431602">
      <w:pPr>
        <w:pStyle w:val="Lijstalinea"/>
        <w:numPr>
          <w:ilvl w:val="0"/>
          <w:numId w:val="12"/>
        </w:numPr>
      </w:pPr>
      <w:r w:rsidRPr="002C7A50">
        <w:t xml:space="preserve">Bij binair zoeken tellen we </w:t>
      </w:r>
      <w:r w:rsidRPr="00892E24">
        <w:rPr>
          <w:b/>
          <w:bCs/>
          <w:color w:val="FF0000"/>
        </w:rPr>
        <w:t>hoeveel keer</w:t>
      </w:r>
      <w:r w:rsidRPr="00892E24">
        <w:rPr>
          <w:color w:val="FF0000"/>
        </w:rPr>
        <w:t xml:space="preserve"> </w:t>
      </w:r>
      <w:r w:rsidRPr="002C7A50">
        <w:t xml:space="preserve">de vergelijking </w:t>
      </w:r>
      <w:r w:rsidRPr="007E0FCB">
        <w:rPr>
          <w:b/>
          <w:bCs/>
        </w:rPr>
        <w:t>rij[</w:t>
      </w:r>
      <w:r w:rsidRPr="007E0FCB">
        <w:rPr>
          <w:rFonts w:ascii="Cambria Math" w:hAnsi="Cambria Math" w:cs="Cambria Math"/>
          <w:b/>
          <w:bCs/>
        </w:rPr>
        <w:t>𝑚</w:t>
      </w:r>
      <w:r w:rsidRPr="007E0FCB">
        <w:rPr>
          <w:b/>
          <w:bCs/>
        </w:rPr>
        <w:t xml:space="preserve">] &lt; </w:t>
      </w:r>
      <w:r w:rsidR="00EF74FC" w:rsidRPr="007E0FCB">
        <w:rPr>
          <w:b/>
          <w:bCs/>
        </w:rPr>
        <w:t>zoekitem</w:t>
      </w:r>
      <w:r w:rsidRPr="002C7A50">
        <w:t xml:space="preserve"> wordt uitgevoerd. Stel: </w:t>
      </w:r>
      <w:r w:rsidRPr="002C7A50">
        <w:rPr>
          <w:rFonts w:ascii="Cambria Math" w:hAnsi="Cambria Math" w:cs="Cambria Math"/>
        </w:rPr>
        <w:t>𝑛</w:t>
      </w:r>
      <w:r w:rsidRPr="002C7A50">
        <w:t xml:space="preserve"> = 2</w:t>
      </w:r>
      <w:r w:rsidRPr="002C7A50">
        <w:rPr>
          <w:rFonts w:ascii="Cambria Math" w:hAnsi="Cambria Math" w:cs="Cambria Math"/>
        </w:rPr>
        <w:t>𝑘</w:t>
      </w:r>
      <w:r w:rsidRPr="002C7A50">
        <w:t xml:space="preserve"> , met </w:t>
      </w:r>
      <w:r w:rsidRPr="002C7A50">
        <w:rPr>
          <w:rFonts w:ascii="Cambria Math" w:hAnsi="Cambria Math" w:cs="Cambria Math"/>
        </w:rPr>
        <w:t>𝑘</w:t>
      </w:r>
      <w:r w:rsidRPr="002C7A50">
        <w:t xml:space="preserve"> een natuurlijk getal </w:t>
      </w:r>
    </w:p>
    <w:p w14:paraId="6D7C3300" w14:textId="77777777" w:rsidR="0004784E" w:rsidRDefault="002C7A50" w:rsidP="00431602">
      <w:pPr>
        <w:pStyle w:val="Lijstalinea"/>
        <w:numPr>
          <w:ilvl w:val="1"/>
          <w:numId w:val="12"/>
        </w:numPr>
      </w:pPr>
      <w:r w:rsidRPr="002C7A50">
        <w:rPr>
          <w:rFonts w:ascii="Cambria Math" w:hAnsi="Cambria Math" w:cs="Cambria Math"/>
        </w:rPr>
        <w:t>𝑛</w:t>
      </w:r>
      <w:r w:rsidRPr="002C7A50">
        <w:t xml:space="preserve"> = 1, i.e. </w:t>
      </w:r>
      <w:r w:rsidRPr="002C7A50">
        <w:rPr>
          <w:rFonts w:ascii="Cambria Math" w:hAnsi="Cambria Math" w:cs="Cambria Math"/>
        </w:rPr>
        <w:t>𝑘</w:t>
      </w:r>
      <w:r w:rsidRPr="002C7A50">
        <w:t xml:space="preserve"> = 0 </w:t>
      </w:r>
      <w:r w:rsidRPr="002C7A50">
        <w:rPr>
          <w:rFonts w:ascii="Cambria Math" w:hAnsi="Cambria Math" w:cs="Cambria Math"/>
        </w:rPr>
        <w:t>⟹</w:t>
      </w:r>
      <w:r w:rsidRPr="002C7A50">
        <w:t xml:space="preserve"> 0 keer </w:t>
      </w:r>
    </w:p>
    <w:p w14:paraId="03C58811" w14:textId="77777777" w:rsidR="0004784E" w:rsidRDefault="002C7A50" w:rsidP="00431602">
      <w:pPr>
        <w:pStyle w:val="Lijstalinea"/>
        <w:numPr>
          <w:ilvl w:val="1"/>
          <w:numId w:val="12"/>
        </w:numPr>
      </w:pPr>
      <w:r w:rsidRPr="002C7A50">
        <w:rPr>
          <w:rFonts w:ascii="Cambria Math" w:hAnsi="Cambria Math" w:cs="Cambria Math"/>
        </w:rPr>
        <w:t>𝑛</w:t>
      </w:r>
      <w:r w:rsidRPr="002C7A50">
        <w:t xml:space="preserve"> = 2, i.e. </w:t>
      </w:r>
      <w:r w:rsidRPr="002C7A50">
        <w:rPr>
          <w:rFonts w:ascii="Cambria Math" w:hAnsi="Cambria Math" w:cs="Cambria Math"/>
        </w:rPr>
        <w:t>𝑘</w:t>
      </w:r>
      <w:r w:rsidRPr="002C7A50">
        <w:t xml:space="preserve"> = 1 </w:t>
      </w:r>
      <w:r w:rsidRPr="002C7A50">
        <w:rPr>
          <w:rFonts w:ascii="Cambria Math" w:hAnsi="Cambria Math" w:cs="Cambria Math"/>
        </w:rPr>
        <w:t>⟹</w:t>
      </w:r>
      <w:r w:rsidRPr="002C7A50">
        <w:t xml:space="preserve"> 1 keer </w:t>
      </w:r>
    </w:p>
    <w:p w14:paraId="1C13AA7E" w14:textId="77777777" w:rsidR="0004784E" w:rsidRDefault="002C7A50" w:rsidP="00431602">
      <w:pPr>
        <w:pStyle w:val="Lijstalinea"/>
        <w:numPr>
          <w:ilvl w:val="1"/>
          <w:numId w:val="12"/>
        </w:numPr>
      </w:pPr>
      <w:r w:rsidRPr="002C7A50">
        <w:rPr>
          <w:rFonts w:ascii="Cambria Math" w:hAnsi="Cambria Math" w:cs="Cambria Math"/>
        </w:rPr>
        <w:t>𝑛</w:t>
      </w:r>
      <w:r w:rsidRPr="002C7A50">
        <w:t xml:space="preserve"> = 4, i.e. </w:t>
      </w:r>
      <w:r w:rsidRPr="002C7A50">
        <w:rPr>
          <w:rFonts w:ascii="Cambria Math" w:hAnsi="Cambria Math" w:cs="Cambria Math"/>
        </w:rPr>
        <w:t>𝑘</w:t>
      </w:r>
      <w:r w:rsidRPr="002C7A50">
        <w:t xml:space="preserve"> = 2 </w:t>
      </w:r>
      <w:r w:rsidRPr="002C7A50">
        <w:rPr>
          <w:rFonts w:ascii="Cambria Math" w:hAnsi="Cambria Math" w:cs="Cambria Math"/>
        </w:rPr>
        <w:t>⟹</w:t>
      </w:r>
      <w:r w:rsidRPr="002C7A50">
        <w:t xml:space="preserve"> 2 keer </w:t>
      </w:r>
    </w:p>
    <w:p w14:paraId="0D521066" w14:textId="77777777" w:rsidR="0004784E" w:rsidRDefault="002C7A50" w:rsidP="00431602">
      <w:pPr>
        <w:pStyle w:val="Lijstalinea"/>
        <w:numPr>
          <w:ilvl w:val="1"/>
          <w:numId w:val="12"/>
        </w:numPr>
      </w:pPr>
      <w:r w:rsidRPr="002C7A50">
        <w:rPr>
          <w:rFonts w:ascii="Cambria Math" w:hAnsi="Cambria Math" w:cs="Cambria Math"/>
        </w:rPr>
        <w:t>𝑛</w:t>
      </w:r>
      <w:r w:rsidRPr="002C7A50">
        <w:t xml:space="preserve"> = 8, i.e. </w:t>
      </w:r>
      <w:r w:rsidRPr="002C7A50">
        <w:rPr>
          <w:rFonts w:ascii="Cambria Math" w:hAnsi="Cambria Math" w:cs="Cambria Math"/>
        </w:rPr>
        <w:t>𝑘</w:t>
      </w:r>
      <w:r w:rsidRPr="002C7A50">
        <w:t xml:space="preserve"> = 3 </w:t>
      </w:r>
      <w:r w:rsidRPr="002C7A50">
        <w:rPr>
          <w:rFonts w:ascii="Cambria Math" w:hAnsi="Cambria Math" w:cs="Cambria Math"/>
        </w:rPr>
        <w:t>⟹</w:t>
      </w:r>
      <w:r w:rsidRPr="002C7A50">
        <w:t xml:space="preserve"> 3 keer </w:t>
      </w:r>
    </w:p>
    <w:p w14:paraId="586FA96E" w14:textId="1E7B2C0D" w:rsidR="0057679B" w:rsidRDefault="0057679B" w:rsidP="00431602">
      <w:pPr>
        <w:pStyle w:val="Lijstalinea"/>
        <w:numPr>
          <w:ilvl w:val="2"/>
          <w:numId w:val="12"/>
        </w:numPr>
      </w:pPr>
      <w:r>
        <w:t>Stel n = 10</w:t>
      </w:r>
      <w:r w:rsidR="00282440">
        <w:t xml:space="preserve"> dan ligt k ergens tussen 3 en 4 en weer moeten we niet weten.</w:t>
      </w:r>
    </w:p>
    <w:p w14:paraId="4EB1345A" w14:textId="77777777" w:rsidR="007E0FCB" w:rsidRDefault="002C7A50" w:rsidP="00431602">
      <w:pPr>
        <w:pStyle w:val="Lijstalinea"/>
        <w:numPr>
          <w:ilvl w:val="0"/>
          <w:numId w:val="12"/>
        </w:numPr>
      </w:pPr>
      <w:r w:rsidRPr="002C7A50">
        <w:t xml:space="preserve">Dus: </w:t>
      </w:r>
      <w:r w:rsidRPr="002C7A50">
        <w:rPr>
          <w:rFonts w:ascii="Cambria Math" w:hAnsi="Cambria Math" w:cs="Cambria Math"/>
        </w:rPr>
        <w:t>𝑛</w:t>
      </w:r>
      <w:r w:rsidRPr="002C7A50">
        <w:t xml:space="preserve"> = 2</w:t>
      </w:r>
      <w:r w:rsidRPr="002C7A50">
        <w:rPr>
          <w:rFonts w:ascii="Cambria Math" w:hAnsi="Cambria Math" w:cs="Cambria Math"/>
        </w:rPr>
        <w:t>𝑘</w:t>
      </w:r>
      <w:r w:rsidRPr="002C7A50">
        <w:t xml:space="preserve"> </w:t>
      </w:r>
      <w:r w:rsidRPr="002C7A50">
        <w:rPr>
          <w:rFonts w:ascii="Cambria Math" w:hAnsi="Cambria Math" w:cs="Cambria Math"/>
        </w:rPr>
        <w:t>⟺</w:t>
      </w:r>
      <w:r w:rsidRPr="002C7A50">
        <w:t xml:space="preserve"> </w:t>
      </w:r>
      <w:r w:rsidRPr="002C7A50">
        <w:rPr>
          <w:rFonts w:ascii="Cambria Math" w:hAnsi="Cambria Math" w:cs="Cambria Math"/>
        </w:rPr>
        <w:t>𝑘</w:t>
      </w:r>
      <w:r w:rsidRPr="002C7A50">
        <w:t xml:space="preserve"> = log2 (</w:t>
      </w:r>
      <w:r w:rsidRPr="002C7A50">
        <w:rPr>
          <w:rFonts w:ascii="Cambria Math" w:hAnsi="Cambria Math" w:cs="Cambria Math"/>
        </w:rPr>
        <w:t>𝑛</w:t>
      </w:r>
      <w:r w:rsidRPr="002C7A50">
        <w:t xml:space="preserve">). </w:t>
      </w:r>
    </w:p>
    <w:p w14:paraId="3050E033" w14:textId="1373514C" w:rsidR="00E4579D" w:rsidRDefault="00E4579D" w:rsidP="00431602">
      <w:pPr>
        <w:pStyle w:val="Lijstalinea"/>
        <w:numPr>
          <w:ilvl w:val="1"/>
          <w:numId w:val="12"/>
        </w:numPr>
      </w:pPr>
      <w:r>
        <w:t>Want we zien hier machten in</w:t>
      </w:r>
    </w:p>
    <w:p w14:paraId="0A7858F3" w14:textId="16762D36" w:rsidR="002C7A50" w:rsidRDefault="002C7A50" w:rsidP="00431602">
      <w:pPr>
        <w:pStyle w:val="Lijstalinea"/>
        <w:numPr>
          <w:ilvl w:val="0"/>
          <w:numId w:val="12"/>
        </w:numPr>
      </w:pPr>
      <w:r w:rsidRPr="002C7A50">
        <w:t xml:space="preserve">Dit noemen we </w:t>
      </w:r>
      <w:r w:rsidRPr="007E0FCB">
        <w:rPr>
          <w:b/>
          <w:bCs/>
        </w:rPr>
        <w:t>logaritmische tijdscomplexiteit</w:t>
      </w:r>
      <w:r w:rsidRPr="002C7A50">
        <w:t xml:space="preserve">: </w:t>
      </w:r>
      <w:r w:rsidRPr="002C7A50">
        <w:rPr>
          <w:rFonts w:ascii="Cambria Math" w:hAnsi="Cambria Math" w:cs="Cambria Math"/>
        </w:rPr>
        <w:t>𝑇</w:t>
      </w:r>
      <w:r w:rsidRPr="002C7A50">
        <w:t xml:space="preserve"> (</w:t>
      </w:r>
      <w:r w:rsidRPr="002C7A50">
        <w:rPr>
          <w:rFonts w:ascii="Cambria Math" w:hAnsi="Cambria Math" w:cs="Cambria Math"/>
        </w:rPr>
        <w:t>𝑛</w:t>
      </w:r>
      <w:r w:rsidRPr="002C7A50">
        <w:t xml:space="preserve">) = </w:t>
      </w:r>
      <w:r w:rsidRPr="008D68A2">
        <w:rPr>
          <w:rFonts w:ascii="Cambria Math" w:hAnsi="Cambria Math" w:cs="Cambria Math"/>
          <w:b/>
          <w:bCs/>
          <w:color w:val="FF0000"/>
        </w:rPr>
        <w:t>𝑂</w:t>
      </w:r>
      <w:r w:rsidRPr="008D68A2">
        <w:rPr>
          <w:b/>
          <w:bCs/>
          <w:color w:val="FF0000"/>
        </w:rPr>
        <w:t>(log2 (</w:t>
      </w:r>
      <w:r w:rsidRPr="008D68A2">
        <w:rPr>
          <w:rFonts w:ascii="Cambria Math" w:hAnsi="Cambria Math" w:cs="Cambria Math"/>
          <w:b/>
          <w:bCs/>
          <w:color w:val="FF0000"/>
        </w:rPr>
        <w:t>𝑛</w:t>
      </w:r>
      <w:r w:rsidRPr="008D68A2">
        <w:rPr>
          <w:b/>
          <w:bCs/>
          <w:color w:val="FF0000"/>
        </w:rPr>
        <w:t>)).</w:t>
      </w:r>
    </w:p>
    <w:p w14:paraId="58715B8D" w14:textId="4FAC632E" w:rsidR="00E4579D" w:rsidRDefault="00E4579D" w:rsidP="00431602">
      <w:pPr>
        <w:pStyle w:val="Lijstalinea"/>
        <w:numPr>
          <w:ilvl w:val="1"/>
          <w:numId w:val="12"/>
        </w:numPr>
      </w:pPr>
      <w:r>
        <w:t xml:space="preserve">Log functie is trager dan een </w:t>
      </w:r>
      <w:r w:rsidR="00006B57">
        <w:t>lineaire</w:t>
      </w:r>
      <w:r>
        <w:t xml:space="preserve"> </w:t>
      </w:r>
      <w:r w:rsidR="00006B57">
        <w:t>functie</w:t>
      </w:r>
    </w:p>
    <w:p w14:paraId="6872C0DE" w14:textId="77777777" w:rsidR="00176828" w:rsidRDefault="00176828" w:rsidP="00176828">
      <w:pPr>
        <w:pStyle w:val="Lijstalinea"/>
      </w:pPr>
    </w:p>
    <w:p w14:paraId="554CC7B0" w14:textId="57ADB286" w:rsidR="005E65D4" w:rsidRDefault="005E65D4" w:rsidP="00BC37E5">
      <w:pPr>
        <w:pStyle w:val="Geenafstand"/>
        <w:jc w:val="both"/>
      </w:pPr>
      <w:r w:rsidRPr="005E65D4">
        <w:t>Experiment tijdscomplexiteit</w:t>
      </w:r>
      <w:r>
        <w:t>:</w:t>
      </w:r>
    </w:p>
    <w:p w14:paraId="47CC730F" w14:textId="77777777" w:rsidR="00A20FA3" w:rsidRDefault="00A20FA3" w:rsidP="00431602">
      <w:pPr>
        <w:pStyle w:val="Lijstalinea"/>
        <w:numPr>
          <w:ilvl w:val="0"/>
          <w:numId w:val="13"/>
        </w:numPr>
      </w:pPr>
      <w:r w:rsidRPr="00A20FA3">
        <w:t xml:space="preserve">Voer een experiment uit met hetzelfde algoritme, met n variërend en meet de uitvoeringstijd </w:t>
      </w:r>
      <w:proofErr w:type="spellStart"/>
      <w:r w:rsidRPr="00A20FA3">
        <w:t>bvb</w:t>
      </w:r>
      <w:proofErr w:type="spellEnd"/>
      <w:r w:rsidRPr="00A20FA3">
        <w:t xml:space="preserve">. </w:t>
      </w:r>
    </w:p>
    <w:p w14:paraId="56A13FA0" w14:textId="77777777" w:rsidR="00A20FA3" w:rsidRDefault="00A20FA3" w:rsidP="00431602">
      <w:pPr>
        <w:pStyle w:val="Lijstalinea"/>
        <w:numPr>
          <w:ilvl w:val="1"/>
          <w:numId w:val="13"/>
        </w:numPr>
      </w:pPr>
      <w:r w:rsidRPr="00A20FA3">
        <w:t xml:space="preserve">Laat </w:t>
      </w:r>
      <w:r w:rsidRPr="00A20FA3">
        <w:rPr>
          <w:rFonts w:ascii="Cambria Math" w:hAnsi="Cambria Math" w:cs="Cambria Math"/>
        </w:rPr>
        <w:t>𝑘</w:t>
      </w:r>
      <w:r w:rsidRPr="00A20FA3">
        <w:t xml:space="preserve"> de waardes 1 t.e.m. 14 doorlopen. </w:t>
      </w:r>
    </w:p>
    <w:p w14:paraId="2FE031B3" w14:textId="77777777" w:rsidR="00A20FA3" w:rsidRDefault="00A20FA3" w:rsidP="00431602">
      <w:pPr>
        <w:pStyle w:val="Lijstalinea"/>
        <w:numPr>
          <w:ilvl w:val="1"/>
          <w:numId w:val="13"/>
        </w:numPr>
      </w:pPr>
      <w:r w:rsidRPr="00A20FA3">
        <w:t xml:space="preserve">Genereer een willekeurige rij van lengte </w:t>
      </w:r>
      <w:r w:rsidRPr="00A20FA3">
        <w:rPr>
          <w:rFonts w:ascii="Cambria Math" w:hAnsi="Cambria Math" w:cs="Cambria Math"/>
        </w:rPr>
        <w:t>𝑛</w:t>
      </w:r>
      <w:r w:rsidRPr="00A20FA3">
        <w:t xml:space="preserve"> = 2</w:t>
      </w:r>
      <w:r w:rsidRPr="00A20FA3">
        <w:rPr>
          <w:rFonts w:ascii="Cambria Math" w:hAnsi="Cambria Math" w:cs="Cambria Math"/>
        </w:rPr>
        <w:t>𝑘</w:t>
      </w:r>
      <w:r w:rsidRPr="00A20FA3">
        <w:t xml:space="preserve"> bestaande uit gehele getallen. </w:t>
      </w:r>
    </w:p>
    <w:p w14:paraId="4ECCEFBD" w14:textId="77777777" w:rsidR="00A20FA3" w:rsidRDefault="00A20FA3" w:rsidP="00431602">
      <w:pPr>
        <w:pStyle w:val="Lijstalinea"/>
        <w:numPr>
          <w:ilvl w:val="1"/>
          <w:numId w:val="13"/>
        </w:numPr>
      </w:pPr>
      <w:r w:rsidRPr="00A20FA3">
        <w:t xml:space="preserve">Kies 30 random getallen uit deze rij. </w:t>
      </w:r>
    </w:p>
    <w:p w14:paraId="650F69B0" w14:textId="77777777" w:rsidR="00A20FA3" w:rsidRDefault="00A20FA3" w:rsidP="00431602">
      <w:pPr>
        <w:pStyle w:val="Lijstalinea"/>
        <w:numPr>
          <w:ilvl w:val="1"/>
          <w:numId w:val="13"/>
        </w:numPr>
      </w:pPr>
      <w:r w:rsidRPr="00A20FA3">
        <w:t xml:space="preserve">Voer voor elk van deze 30 random getallen de methode 100 000 keer uit en sla de uitvoeringstijd hiervan (apart) op. </w:t>
      </w:r>
    </w:p>
    <w:p w14:paraId="4FEF4CC0" w14:textId="77777777" w:rsidR="00A20FA3" w:rsidRDefault="00A20FA3" w:rsidP="00431602">
      <w:pPr>
        <w:pStyle w:val="Lijstalinea"/>
        <w:numPr>
          <w:ilvl w:val="1"/>
          <w:numId w:val="13"/>
        </w:numPr>
      </w:pPr>
      <w:r w:rsidRPr="00A20FA3">
        <w:t xml:space="preserve">Maak een grafiek van de gemiddelde uitvoeringstijd voor elke </w:t>
      </w:r>
      <w:r w:rsidRPr="00A20FA3">
        <w:rPr>
          <w:rFonts w:ascii="Cambria Math" w:hAnsi="Cambria Math" w:cs="Cambria Math"/>
        </w:rPr>
        <w:t>𝑛</w:t>
      </w:r>
      <w:r w:rsidRPr="00A20FA3">
        <w:t xml:space="preserve"> en lees de orde af </w:t>
      </w:r>
    </w:p>
    <w:p w14:paraId="3AB1BDF0" w14:textId="34E490DF" w:rsidR="005E65D4" w:rsidRDefault="00A20FA3" w:rsidP="00431602">
      <w:pPr>
        <w:pStyle w:val="Lijstalinea"/>
        <w:numPr>
          <w:ilvl w:val="1"/>
          <w:numId w:val="13"/>
        </w:numPr>
      </w:pPr>
      <w:r w:rsidRPr="00A20FA3">
        <w:t>Pas eventueel de juiste schaal aan op de verticale of horizontale as</w:t>
      </w:r>
    </w:p>
    <w:p w14:paraId="244C98DA" w14:textId="77777777" w:rsidR="00BC37E5" w:rsidRDefault="00BC37E5" w:rsidP="00BC37E5"/>
    <w:p w14:paraId="511B5639" w14:textId="1C2F3275" w:rsidR="00BC37E5" w:rsidRDefault="00BC37E5" w:rsidP="00BC37E5">
      <w:pPr>
        <w:pStyle w:val="Geenafstand"/>
        <w:jc w:val="both"/>
      </w:pPr>
      <w:r w:rsidRPr="005E65D4">
        <w:t>Experiment tijdscomplexiteit</w:t>
      </w:r>
      <w:r>
        <w:t xml:space="preserve"> Vervolg:</w:t>
      </w:r>
    </w:p>
    <w:p w14:paraId="26B17671" w14:textId="17E8FAF0" w:rsidR="00A628CB" w:rsidRDefault="00CF6B10" w:rsidP="00431602">
      <w:pPr>
        <w:pStyle w:val="Lijstalinea"/>
        <w:numPr>
          <w:ilvl w:val="0"/>
          <w:numId w:val="13"/>
        </w:numPr>
      </w:pPr>
      <w:r w:rsidRPr="00A628CB">
        <w:rPr>
          <w:noProof/>
        </w:rPr>
        <w:drawing>
          <wp:anchor distT="0" distB="0" distL="114300" distR="114300" simplePos="0" relativeHeight="251658241" behindDoc="1" locked="0" layoutInCell="1" allowOverlap="1" wp14:anchorId="6D03EADC" wp14:editId="5521710A">
            <wp:simplePos x="0" y="0"/>
            <wp:positionH relativeFrom="margin">
              <wp:align>right</wp:align>
            </wp:positionH>
            <wp:positionV relativeFrom="paragraph">
              <wp:posOffset>10160</wp:posOffset>
            </wp:positionV>
            <wp:extent cx="3817620" cy="1198880"/>
            <wp:effectExtent l="0" t="0" r="0" b="1270"/>
            <wp:wrapTight wrapText="bothSides">
              <wp:wrapPolygon edited="0">
                <wp:start x="0" y="0"/>
                <wp:lineTo x="0" y="21280"/>
                <wp:lineTo x="21449" y="21280"/>
                <wp:lineTo x="21449" y="0"/>
                <wp:lineTo x="0" y="0"/>
              </wp:wrapPolygon>
            </wp:wrapTight>
            <wp:docPr id="485460293" name="Afbeelding 1" descr="Afbeelding met lijn, Perceel,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60293" name="Afbeelding 1" descr="Afbeelding met lijn, Perceel, diagram, schermopname&#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3817620" cy="1198880"/>
                    </a:xfrm>
                    <a:prstGeom prst="rect">
                      <a:avLst/>
                    </a:prstGeom>
                  </pic:spPr>
                </pic:pic>
              </a:graphicData>
            </a:graphic>
            <wp14:sizeRelH relativeFrom="margin">
              <wp14:pctWidth>0</wp14:pctWidth>
            </wp14:sizeRelH>
            <wp14:sizeRelV relativeFrom="margin">
              <wp14:pctHeight>0</wp14:pctHeight>
            </wp14:sizeRelV>
          </wp:anchor>
        </w:drawing>
      </w:r>
      <w:r w:rsidR="00BC37E5" w:rsidRPr="00BC37E5">
        <w:t xml:space="preserve">Uitvoeringstijd van lineair en binair zoeken, resp. </w:t>
      </w:r>
      <w:r w:rsidR="00EF74FC" w:rsidRPr="00BC37E5">
        <w:t xml:space="preserve">In </w:t>
      </w:r>
      <w:r w:rsidR="00BC37E5" w:rsidRPr="00BC37E5">
        <w:t>de linker- en rechterfiguur. Merk ook de volledige verschillende schaal op de verticale as bij beide plots.</w:t>
      </w:r>
    </w:p>
    <w:p w14:paraId="1882C092" w14:textId="77777777" w:rsidR="000503E6" w:rsidRDefault="000503E6" w:rsidP="00431602">
      <w:pPr>
        <w:pStyle w:val="Lijstalinea"/>
        <w:numPr>
          <w:ilvl w:val="0"/>
          <w:numId w:val="13"/>
        </w:numPr>
      </w:pPr>
      <w:r w:rsidRPr="000503E6">
        <w:t xml:space="preserve">Merk de verschillen op </w:t>
      </w:r>
    </w:p>
    <w:p w14:paraId="53E42CE8" w14:textId="77777777" w:rsidR="000503E6" w:rsidRDefault="000503E6" w:rsidP="00431602">
      <w:pPr>
        <w:pStyle w:val="Lijstalinea"/>
        <w:numPr>
          <w:ilvl w:val="0"/>
          <w:numId w:val="13"/>
        </w:numPr>
      </w:pPr>
      <w:r w:rsidRPr="000503E6">
        <w:t xml:space="preserve"> Wat bij kleine </w:t>
      </w:r>
      <w:r w:rsidRPr="000503E6">
        <w:rPr>
          <w:rFonts w:ascii="Cambria Math" w:hAnsi="Cambria Math" w:cs="Cambria Math"/>
        </w:rPr>
        <w:t>𝑛</w:t>
      </w:r>
      <w:r w:rsidRPr="000503E6">
        <w:t xml:space="preserve">? </w:t>
      </w:r>
    </w:p>
    <w:p w14:paraId="5B9D91BE" w14:textId="77777777" w:rsidR="000503E6" w:rsidRDefault="000503E6" w:rsidP="00431602">
      <w:pPr>
        <w:pStyle w:val="Lijstalinea"/>
        <w:numPr>
          <w:ilvl w:val="0"/>
          <w:numId w:val="13"/>
        </w:numPr>
      </w:pPr>
      <w:r w:rsidRPr="000503E6">
        <w:t xml:space="preserve">En bij grote </w:t>
      </w:r>
      <w:r w:rsidRPr="000503E6">
        <w:rPr>
          <w:rFonts w:ascii="Cambria Math" w:hAnsi="Cambria Math" w:cs="Cambria Math"/>
        </w:rPr>
        <w:t>𝑛</w:t>
      </w:r>
      <w:r w:rsidRPr="000503E6">
        <w:t xml:space="preserve">? </w:t>
      </w:r>
    </w:p>
    <w:p w14:paraId="099C0089" w14:textId="19DD589F" w:rsidR="000503E6" w:rsidRDefault="000503E6" w:rsidP="00431602">
      <w:pPr>
        <w:pStyle w:val="Lijstalinea"/>
        <w:numPr>
          <w:ilvl w:val="0"/>
          <w:numId w:val="13"/>
        </w:numPr>
      </w:pPr>
      <w:r w:rsidRPr="000503E6">
        <w:t>Wat met de variantie?</w:t>
      </w:r>
    </w:p>
    <w:p w14:paraId="0114B13F" w14:textId="77777777" w:rsidR="0025200E" w:rsidRDefault="0025200E" w:rsidP="0025200E"/>
    <w:p w14:paraId="7562C154" w14:textId="6E84AB3A" w:rsidR="0025200E" w:rsidRDefault="00E44E02" w:rsidP="00DF49C5">
      <w:pPr>
        <w:pStyle w:val="Geenafstand"/>
      </w:pPr>
      <w:r>
        <w:t>Wat is een e</w:t>
      </w:r>
      <w:r w:rsidR="0025200E">
        <w:t xml:space="preserve">xponentiële as: </w:t>
      </w:r>
    </w:p>
    <w:p w14:paraId="4BA0DE6C" w14:textId="34577396" w:rsidR="00D84876" w:rsidRPr="00B13AD3" w:rsidRDefault="00D84876" w:rsidP="0025200E">
      <w:proofErr w:type="spellStart"/>
      <w:r>
        <w:t>Ipv</w:t>
      </w:r>
      <w:proofErr w:type="spellEnd"/>
      <w:r>
        <w:t xml:space="preserve"> 1 </w:t>
      </w:r>
      <w:r>
        <w:sym w:font="Wingdings" w:char="F0E0"/>
      </w:r>
      <w:r>
        <w:t xml:space="preserve"> 2 </w:t>
      </w:r>
      <w:r>
        <w:sym w:font="Wingdings" w:char="F0E0"/>
      </w:r>
      <w:r>
        <w:t xml:space="preserve"> 3 </w:t>
      </w:r>
      <w:r>
        <w:sym w:font="Wingdings" w:char="F0E0"/>
      </w:r>
      <w:r w:rsidR="002E529A">
        <w:t xml:space="preserve"> (</w:t>
      </w:r>
      <w:proofErr w:type="spellStart"/>
      <w:r w:rsidR="002E529A">
        <w:t>liniaire</w:t>
      </w:r>
      <w:proofErr w:type="spellEnd"/>
      <w:r w:rsidR="002E529A">
        <w:t>)</w:t>
      </w:r>
      <w:r>
        <w:t xml:space="preserve"> wordt het 1 </w:t>
      </w:r>
      <w:r>
        <w:sym w:font="Wingdings" w:char="F0E0"/>
      </w:r>
      <w:r>
        <w:t xml:space="preserve"> 2 </w:t>
      </w:r>
      <w:r>
        <w:sym w:font="Wingdings" w:char="F0E0"/>
      </w:r>
      <w:r>
        <w:t xml:space="preserve"> 4 </w:t>
      </w:r>
      <w:r>
        <w:sym w:font="Wingdings" w:char="F0E0"/>
      </w:r>
      <w:r>
        <w:t xml:space="preserve"> 8 </w:t>
      </w:r>
      <w:r>
        <w:sym w:font="Wingdings" w:char="F0E0"/>
      </w:r>
      <w:r>
        <w:t xml:space="preserve"> 16 </w:t>
      </w:r>
      <w:r>
        <w:sym w:font="Wingdings" w:char="F0E0"/>
      </w:r>
      <w:r w:rsidR="002E529A">
        <w:t xml:space="preserve"> (exponentieel)</w:t>
      </w:r>
    </w:p>
    <w:p w14:paraId="358A0979" w14:textId="1A56FEFE" w:rsidR="00362942" w:rsidRDefault="00503356" w:rsidP="00362942">
      <w:pPr>
        <w:pStyle w:val="Kop2"/>
      </w:pPr>
      <w:bookmarkStart w:id="5" w:name="_Toc186124577"/>
      <w:r w:rsidRPr="00503356">
        <w:t>Sorteren door selectie</w:t>
      </w:r>
      <w:bookmarkEnd w:id="5"/>
    </w:p>
    <w:p w14:paraId="10E0A7C4" w14:textId="7D1A9158" w:rsidR="000503E6" w:rsidRPr="000503E6" w:rsidRDefault="000503E6" w:rsidP="00176828">
      <w:pPr>
        <w:pStyle w:val="Geenafstand"/>
      </w:pPr>
      <w:r w:rsidRPr="000503E6">
        <w:t>Basisidee:</w:t>
      </w:r>
    </w:p>
    <w:p w14:paraId="236126E2" w14:textId="77777777" w:rsidR="000503E6" w:rsidRDefault="000503E6" w:rsidP="00431602">
      <w:pPr>
        <w:pStyle w:val="Lijstalinea"/>
        <w:numPr>
          <w:ilvl w:val="0"/>
          <w:numId w:val="14"/>
        </w:numPr>
      </w:pPr>
      <w:r w:rsidRPr="000503E6">
        <w:t xml:space="preserve">Zoek het grootste element en plaats het achteraan.  </w:t>
      </w:r>
    </w:p>
    <w:p w14:paraId="593E79BB" w14:textId="19350DDA" w:rsidR="000503E6" w:rsidRDefault="000503E6" w:rsidP="00431602">
      <w:pPr>
        <w:pStyle w:val="Lijstalinea"/>
        <w:numPr>
          <w:ilvl w:val="0"/>
          <w:numId w:val="14"/>
        </w:numPr>
      </w:pPr>
      <w:r w:rsidRPr="000503E6">
        <w:t>Sorteer de rest van de array.</w:t>
      </w:r>
    </w:p>
    <w:p w14:paraId="29A7C9D7" w14:textId="77777777" w:rsidR="00125421" w:rsidRDefault="00125421" w:rsidP="00125421"/>
    <w:p w14:paraId="0B3577CA" w14:textId="77777777" w:rsidR="00176828" w:rsidRDefault="00176828" w:rsidP="00125421"/>
    <w:p w14:paraId="272329A7" w14:textId="77777777" w:rsidR="002E529A" w:rsidRDefault="002E529A" w:rsidP="00125421"/>
    <w:p w14:paraId="67B4B002" w14:textId="77777777" w:rsidR="00176828" w:rsidRDefault="00176828" w:rsidP="00125421"/>
    <w:p w14:paraId="0A9B5DEE" w14:textId="77777777" w:rsidR="00176828" w:rsidRDefault="00176828" w:rsidP="00125421"/>
    <w:p w14:paraId="21F86475" w14:textId="77777777" w:rsidR="00176828" w:rsidRDefault="00176828" w:rsidP="00125421"/>
    <w:p w14:paraId="4043A8F0" w14:textId="46AD47B2" w:rsidR="00125421" w:rsidRDefault="00125421" w:rsidP="00125421">
      <w:pPr>
        <w:pStyle w:val="Geenafstand"/>
      </w:pPr>
      <w:r w:rsidRPr="00125421">
        <w:lastRenderedPageBreak/>
        <w:t>Sorteren door Selectie</w:t>
      </w:r>
      <w:r>
        <w:t>:</w:t>
      </w:r>
    </w:p>
    <w:p w14:paraId="17CA8127" w14:textId="0B01B6E6" w:rsidR="00125421" w:rsidRDefault="00125421" w:rsidP="00431602">
      <w:pPr>
        <w:pStyle w:val="Lijstalinea"/>
        <w:numPr>
          <w:ilvl w:val="0"/>
          <w:numId w:val="27"/>
        </w:numPr>
      </w:pPr>
      <w:r w:rsidRPr="002E529A">
        <w:rPr>
          <w:b/>
          <w:bCs/>
        </w:rPr>
        <w:t>Invoer</w:t>
      </w:r>
      <w:r w:rsidR="002E529A">
        <w:rPr>
          <w:b/>
          <w:bCs/>
        </w:rPr>
        <w:t>:</w:t>
      </w:r>
      <w:r w:rsidRPr="00125421">
        <w:t xml:space="preserve"> De array </w:t>
      </w:r>
      <w:r w:rsidRPr="004A2BC5">
        <w:rPr>
          <w:rFonts w:ascii="Cambria Math" w:hAnsi="Cambria Math" w:cs="Cambria Math"/>
        </w:rPr>
        <w:t>𝑎</w:t>
      </w:r>
      <w:r w:rsidRPr="00125421">
        <w:t xml:space="preserve"> is gevuld met </w:t>
      </w:r>
      <w:r w:rsidR="005C7DEE" w:rsidRPr="004A2BC5">
        <w:rPr>
          <w:rFonts w:ascii="Cambria Math" w:hAnsi="Cambria Math" w:cs="Cambria Math"/>
        </w:rPr>
        <w:t xml:space="preserve">lengte </w:t>
      </w:r>
      <w:r w:rsidR="005C7DEE" w:rsidRPr="005C7DEE">
        <w:t>n (n-elementen)</w:t>
      </w:r>
      <w:r w:rsidRPr="005C7DEE">
        <w:t>.</w:t>
      </w:r>
      <w:r w:rsidRPr="00125421">
        <w:t xml:space="preserve"> </w:t>
      </w:r>
    </w:p>
    <w:p w14:paraId="23554A5C" w14:textId="5BD2571E" w:rsidR="00125421" w:rsidRDefault="00125421" w:rsidP="00431602">
      <w:pPr>
        <w:pStyle w:val="Lijstalinea"/>
        <w:numPr>
          <w:ilvl w:val="0"/>
          <w:numId w:val="27"/>
        </w:numPr>
      </w:pPr>
      <w:r w:rsidRPr="002E529A">
        <w:rPr>
          <w:b/>
          <w:bCs/>
        </w:rPr>
        <w:t>Uitvoer</w:t>
      </w:r>
      <w:r w:rsidR="002E529A">
        <w:t>:</w:t>
      </w:r>
      <w:r w:rsidRPr="00125421">
        <w:t xml:space="preserve"> De array </w:t>
      </w:r>
      <w:r w:rsidRPr="004A2BC5">
        <w:rPr>
          <w:rFonts w:ascii="Cambria Math" w:hAnsi="Cambria Math" w:cs="Cambria Math"/>
        </w:rPr>
        <w:t>𝑎</w:t>
      </w:r>
      <w:r w:rsidRPr="00125421">
        <w:t xml:space="preserve"> is gesorteerd. </w:t>
      </w:r>
    </w:p>
    <w:p w14:paraId="237A6BD3" w14:textId="7E872B8E" w:rsidR="00004981" w:rsidRDefault="00004981" w:rsidP="00431602">
      <w:pPr>
        <w:pStyle w:val="Lijstalinea"/>
        <w:numPr>
          <w:ilvl w:val="0"/>
          <w:numId w:val="27"/>
        </w:numPr>
      </w:pPr>
      <w:r>
        <w:t>Examenvraag kan zijn</w:t>
      </w:r>
      <w:r w:rsidR="00C13571">
        <w:t>, de theorie zoals hierboven en daarvan de pseudocode schrijven</w:t>
      </w:r>
    </w:p>
    <w:p w14:paraId="46D9901F" w14:textId="77777777" w:rsidR="004A2BC5" w:rsidRDefault="004A2BC5" w:rsidP="00C42A0F"/>
    <w:p w14:paraId="51F41F81" w14:textId="3F426C0E" w:rsidR="00125421" w:rsidRPr="00E353D6" w:rsidRDefault="00125421" w:rsidP="00125421">
      <w:r w:rsidRPr="00E353D6">
        <w:t>1:</w:t>
      </w:r>
      <w:r w:rsidR="00CC4C3E" w:rsidRPr="00E353D6">
        <w:t xml:space="preserve"> </w:t>
      </w:r>
      <w:proofErr w:type="spellStart"/>
      <w:r w:rsidRPr="00E353D6">
        <w:t>function</w:t>
      </w:r>
      <w:proofErr w:type="spellEnd"/>
      <w:r w:rsidRPr="00E353D6">
        <w:t xml:space="preserve"> </w:t>
      </w:r>
      <w:r w:rsidR="004A2BC5" w:rsidRPr="00E353D6">
        <w:t>SORTERENDOORSELECTIE</w:t>
      </w:r>
      <w:r w:rsidRPr="00E353D6">
        <w:t>(</w:t>
      </w:r>
      <w:r w:rsidRPr="00125421">
        <w:rPr>
          <w:rFonts w:ascii="Cambria Math" w:hAnsi="Cambria Math" w:cs="Cambria Math"/>
        </w:rPr>
        <w:t>𝑎</w:t>
      </w:r>
      <w:r w:rsidRPr="00E353D6">
        <w:t xml:space="preserve">) </w:t>
      </w:r>
    </w:p>
    <w:p w14:paraId="733E60E9" w14:textId="79AB0465" w:rsidR="00125421" w:rsidRPr="00E353D6" w:rsidRDefault="00125421" w:rsidP="00125421">
      <w:r w:rsidRPr="00E353D6">
        <w:t>2:</w:t>
      </w:r>
      <w:r w:rsidR="00CC4C3E" w:rsidRPr="00E353D6">
        <w:t xml:space="preserve">    </w:t>
      </w:r>
      <w:proofErr w:type="spellStart"/>
      <w:r w:rsidRPr="00E353D6">
        <w:t>for</w:t>
      </w:r>
      <w:proofErr w:type="spellEnd"/>
      <w:r w:rsidRPr="00E353D6">
        <w:t xml:space="preserve"> </w:t>
      </w:r>
      <w:r w:rsidRPr="00125421">
        <w:rPr>
          <w:rFonts w:ascii="Cambria Math" w:hAnsi="Cambria Math" w:cs="Cambria Math"/>
        </w:rPr>
        <w:t>𝑖</w:t>
      </w:r>
      <w:r w:rsidRPr="00E353D6">
        <w:t xml:space="preserve"> = </w:t>
      </w:r>
      <w:r w:rsidRPr="00125421">
        <w:rPr>
          <w:rFonts w:ascii="Cambria Math" w:hAnsi="Cambria Math" w:cs="Cambria Math"/>
        </w:rPr>
        <w:t>𝑛</w:t>
      </w:r>
      <w:r w:rsidRPr="00E353D6">
        <w:t xml:space="preserve"> − 1 … 1 </w:t>
      </w:r>
      <w:proofErr w:type="spellStart"/>
      <w:r w:rsidRPr="00E353D6">
        <w:t>by</w:t>
      </w:r>
      <w:proofErr w:type="spellEnd"/>
      <w:r w:rsidRPr="00E353D6">
        <w:t xml:space="preserve"> − 1 do </w:t>
      </w:r>
      <w:r w:rsidR="00CC4C3E" w:rsidRPr="00E353D6">
        <w:tab/>
      </w:r>
      <w:r w:rsidR="00CC4C3E" w:rsidRPr="00E353D6">
        <w:tab/>
      </w:r>
      <w:r w:rsidRPr="00E353D6">
        <w:t xml:space="preserve"># achteraan starten </w:t>
      </w:r>
    </w:p>
    <w:p w14:paraId="3FC92869" w14:textId="7ED37A29" w:rsidR="00125421" w:rsidRPr="00E353D6" w:rsidRDefault="00125421" w:rsidP="00125421">
      <w:r w:rsidRPr="00E353D6">
        <w:t>3:</w:t>
      </w:r>
      <w:r w:rsidR="00CC4C3E" w:rsidRPr="00E353D6">
        <w:t xml:space="preserve">        </w:t>
      </w:r>
      <w:r w:rsidRPr="00E353D6">
        <w:t xml:space="preserve">positie ← </w:t>
      </w:r>
      <w:r w:rsidRPr="00125421">
        <w:rPr>
          <w:rFonts w:ascii="Cambria Math" w:hAnsi="Cambria Math" w:cs="Cambria Math"/>
        </w:rPr>
        <w:t>𝑖</w:t>
      </w:r>
      <w:r w:rsidRPr="00E353D6">
        <w:t xml:space="preserve"> </w:t>
      </w:r>
    </w:p>
    <w:p w14:paraId="235330E6" w14:textId="2A4E4AC8" w:rsidR="00125421" w:rsidRPr="00E353D6" w:rsidRDefault="00125421" w:rsidP="00125421">
      <w:r w:rsidRPr="00E353D6">
        <w:t>4:</w:t>
      </w:r>
      <w:r w:rsidR="00CC4C3E" w:rsidRPr="00E353D6">
        <w:t xml:space="preserve">        </w:t>
      </w:r>
      <w:r w:rsidRPr="00E353D6">
        <w:t xml:space="preserve">max ← </w:t>
      </w:r>
      <w:r w:rsidRPr="00125421">
        <w:rPr>
          <w:rFonts w:ascii="Cambria Math" w:hAnsi="Cambria Math" w:cs="Cambria Math"/>
        </w:rPr>
        <w:t>𝑎</w:t>
      </w:r>
      <w:r w:rsidRPr="00E353D6">
        <w:t>[</w:t>
      </w:r>
      <w:r w:rsidRPr="00125421">
        <w:rPr>
          <w:rFonts w:ascii="Cambria Math" w:hAnsi="Cambria Math" w:cs="Cambria Math"/>
        </w:rPr>
        <w:t>𝑖</w:t>
      </w:r>
      <w:r w:rsidRPr="00E353D6">
        <w:t xml:space="preserve">] </w:t>
      </w:r>
    </w:p>
    <w:p w14:paraId="77A2F667" w14:textId="0B8DF39B" w:rsidR="00125421" w:rsidRDefault="00125421" w:rsidP="00125421">
      <w:r w:rsidRPr="00E353D6">
        <w:t xml:space="preserve">5: </w:t>
      </w:r>
      <w:r w:rsidR="00CC4C3E" w:rsidRPr="00E353D6">
        <w:t xml:space="preserve">       </w:t>
      </w:r>
      <w:proofErr w:type="spellStart"/>
      <w:r w:rsidRPr="00E353D6">
        <w:t>for</w:t>
      </w:r>
      <w:proofErr w:type="spellEnd"/>
      <w:r w:rsidRPr="00E353D6">
        <w:t xml:space="preserve"> </w:t>
      </w:r>
      <w:r w:rsidRPr="00125421">
        <w:rPr>
          <w:rFonts w:ascii="Cambria Math" w:hAnsi="Cambria Math" w:cs="Cambria Math"/>
        </w:rPr>
        <w:t>𝑗</w:t>
      </w:r>
      <w:r w:rsidRPr="00E353D6">
        <w:t xml:space="preserve"> = </w:t>
      </w:r>
      <w:r w:rsidRPr="00125421">
        <w:rPr>
          <w:rFonts w:ascii="Cambria Math" w:hAnsi="Cambria Math" w:cs="Cambria Math"/>
        </w:rPr>
        <w:t>𝑖</w:t>
      </w:r>
      <w:r w:rsidRPr="00E353D6">
        <w:t xml:space="preserve"> − 1 … </w:t>
      </w:r>
      <w:r w:rsidRPr="00125421">
        <w:t xml:space="preserve">0 </w:t>
      </w:r>
      <w:proofErr w:type="spellStart"/>
      <w:r w:rsidRPr="00125421">
        <w:t>by</w:t>
      </w:r>
      <w:proofErr w:type="spellEnd"/>
      <w:r w:rsidRPr="00125421">
        <w:t xml:space="preserve"> − 1 do </w:t>
      </w:r>
      <w:r w:rsidR="00CC4C3E">
        <w:tab/>
      </w:r>
      <w:r w:rsidR="00CC4C3E">
        <w:tab/>
      </w:r>
      <w:r w:rsidRPr="00125421">
        <w:t xml:space="preserve"># </w:t>
      </w:r>
      <w:r w:rsidRPr="00125421">
        <w:rPr>
          <w:rFonts w:ascii="Cambria Math" w:hAnsi="Cambria Math" w:cs="Cambria Math"/>
        </w:rPr>
        <w:t>𝑗</w:t>
      </w:r>
      <w:r w:rsidRPr="00125421">
        <w:t xml:space="preserve"> doorloopt de </w:t>
      </w:r>
      <w:proofErr w:type="spellStart"/>
      <w:r w:rsidRPr="00125421">
        <w:t>deelrij</w:t>
      </w:r>
      <w:proofErr w:type="spellEnd"/>
      <w:r w:rsidRPr="00125421">
        <w:t xml:space="preserve"> </w:t>
      </w:r>
    </w:p>
    <w:p w14:paraId="7689B2D0" w14:textId="2C208D4E" w:rsidR="00125421" w:rsidRPr="00637ED4" w:rsidRDefault="00125421" w:rsidP="00125421">
      <w:pPr>
        <w:rPr>
          <w:lang w:val="en-GB"/>
        </w:rPr>
      </w:pPr>
      <w:r w:rsidRPr="00637ED4">
        <w:rPr>
          <w:lang w:val="en-GB"/>
        </w:rPr>
        <w:t xml:space="preserve">6: </w:t>
      </w:r>
      <w:r w:rsidR="00CC4C3E" w:rsidRPr="00637ED4">
        <w:rPr>
          <w:lang w:val="en-GB"/>
        </w:rPr>
        <w:t xml:space="preserve">            </w:t>
      </w:r>
      <w:r w:rsidRPr="00637ED4">
        <w:rPr>
          <w:lang w:val="en-GB"/>
        </w:rPr>
        <w:t xml:space="preserve">if </w:t>
      </w:r>
      <w:r w:rsidRPr="00125421">
        <w:rPr>
          <w:rFonts w:ascii="Cambria Math" w:hAnsi="Cambria Math" w:cs="Cambria Math"/>
        </w:rPr>
        <w:t>𝑎</w:t>
      </w:r>
      <w:r w:rsidRPr="00637ED4">
        <w:rPr>
          <w:lang w:val="en-GB"/>
        </w:rPr>
        <w:t>[</w:t>
      </w:r>
      <w:r w:rsidRPr="00125421">
        <w:rPr>
          <w:rFonts w:ascii="Cambria Math" w:hAnsi="Cambria Math" w:cs="Cambria Math"/>
        </w:rPr>
        <w:t>𝑗</w:t>
      </w:r>
      <w:r w:rsidRPr="00637ED4">
        <w:rPr>
          <w:lang w:val="en-GB"/>
        </w:rPr>
        <w:t xml:space="preserve">] &gt; max then </w:t>
      </w:r>
    </w:p>
    <w:p w14:paraId="0EAECE18" w14:textId="16184103" w:rsidR="00125421" w:rsidRPr="00637ED4" w:rsidRDefault="00125421" w:rsidP="00125421">
      <w:pPr>
        <w:rPr>
          <w:lang w:val="en-GB"/>
        </w:rPr>
      </w:pPr>
      <w:r w:rsidRPr="00637ED4">
        <w:rPr>
          <w:lang w:val="en-GB"/>
        </w:rPr>
        <w:t xml:space="preserve">7: </w:t>
      </w:r>
      <w:r w:rsidR="00CC4C3E" w:rsidRPr="00637ED4">
        <w:rPr>
          <w:lang w:val="en-GB"/>
        </w:rPr>
        <w:t xml:space="preserve">                </w:t>
      </w:r>
      <w:proofErr w:type="spellStart"/>
      <w:r w:rsidRPr="00637ED4">
        <w:rPr>
          <w:lang w:val="en-GB"/>
        </w:rPr>
        <w:t>positie</w:t>
      </w:r>
      <w:proofErr w:type="spellEnd"/>
      <w:r w:rsidRPr="00637ED4">
        <w:rPr>
          <w:lang w:val="en-GB"/>
        </w:rPr>
        <w:t xml:space="preserve"> ← </w:t>
      </w:r>
      <w:r w:rsidRPr="00125421">
        <w:rPr>
          <w:rFonts w:ascii="Cambria Math" w:hAnsi="Cambria Math" w:cs="Cambria Math"/>
        </w:rPr>
        <w:t>𝑗</w:t>
      </w:r>
      <w:r w:rsidRPr="00637ED4">
        <w:rPr>
          <w:lang w:val="en-GB"/>
        </w:rPr>
        <w:t xml:space="preserve"> </w:t>
      </w:r>
    </w:p>
    <w:p w14:paraId="20AC6036" w14:textId="0DC5EB5A" w:rsidR="00125421" w:rsidRDefault="00125421" w:rsidP="00125421">
      <w:r w:rsidRPr="00125421">
        <w:t xml:space="preserve">8: </w:t>
      </w:r>
      <w:r w:rsidR="00CC4C3E">
        <w:t xml:space="preserve">                </w:t>
      </w:r>
      <w:r w:rsidRPr="00125421">
        <w:t xml:space="preserve">max ← </w:t>
      </w:r>
      <w:r w:rsidRPr="00125421">
        <w:rPr>
          <w:rFonts w:ascii="Cambria Math" w:hAnsi="Cambria Math" w:cs="Cambria Math"/>
        </w:rPr>
        <w:t>𝑎</w:t>
      </w:r>
      <w:r w:rsidRPr="00125421">
        <w:t>[</w:t>
      </w:r>
      <w:r w:rsidRPr="00125421">
        <w:rPr>
          <w:rFonts w:ascii="Cambria Math" w:hAnsi="Cambria Math" w:cs="Cambria Math"/>
        </w:rPr>
        <w:t>𝑗</w:t>
      </w:r>
      <w:r w:rsidRPr="00125421">
        <w:t xml:space="preserve">] </w:t>
      </w:r>
    </w:p>
    <w:p w14:paraId="1541C380" w14:textId="197F4CB3" w:rsidR="00125421" w:rsidRDefault="00125421" w:rsidP="00125421">
      <w:r w:rsidRPr="00125421">
        <w:t xml:space="preserve">9: </w:t>
      </w:r>
      <w:r w:rsidR="00CC4C3E">
        <w:t xml:space="preserve">        </w:t>
      </w:r>
      <w:r w:rsidRPr="00125421">
        <w:rPr>
          <w:rFonts w:ascii="Cambria Math" w:hAnsi="Cambria Math" w:cs="Cambria Math"/>
        </w:rPr>
        <w:t>𝑎</w:t>
      </w:r>
      <w:r w:rsidRPr="00125421">
        <w:t xml:space="preserve">[positie] ← </w:t>
      </w:r>
      <w:r w:rsidRPr="00125421">
        <w:rPr>
          <w:rFonts w:ascii="Cambria Math" w:hAnsi="Cambria Math" w:cs="Cambria Math"/>
        </w:rPr>
        <w:t>𝑎</w:t>
      </w:r>
      <w:r w:rsidRPr="00125421">
        <w:t>[</w:t>
      </w:r>
      <w:r w:rsidRPr="00125421">
        <w:rPr>
          <w:rFonts w:ascii="Cambria Math" w:hAnsi="Cambria Math" w:cs="Cambria Math"/>
        </w:rPr>
        <w:t>𝑖</w:t>
      </w:r>
      <w:r w:rsidRPr="00125421">
        <w:t xml:space="preserve">] </w:t>
      </w:r>
      <w:r w:rsidR="00CC4C3E">
        <w:tab/>
      </w:r>
      <w:r w:rsidR="00CC4C3E">
        <w:tab/>
      </w:r>
      <w:r w:rsidR="00CC4C3E">
        <w:tab/>
      </w:r>
      <w:r w:rsidRPr="00125421">
        <w:t xml:space="preserve"># grootste element wisselen met laatste </w:t>
      </w:r>
    </w:p>
    <w:p w14:paraId="6EBA1E7A" w14:textId="72EB97A7" w:rsidR="00125421" w:rsidRDefault="00125421" w:rsidP="00125421">
      <w:r w:rsidRPr="00125421">
        <w:t xml:space="preserve">10: </w:t>
      </w:r>
      <w:r w:rsidR="00CC4C3E">
        <w:t xml:space="preserve">      </w:t>
      </w:r>
      <w:r w:rsidRPr="00125421">
        <w:rPr>
          <w:rFonts w:ascii="Cambria Math" w:hAnsi="Cambria Math" w:cs="Cambria Math"/>
        </w:rPr>
        <w:t>𝑎</w:t>
      </w:r>
      <w:r w:rsidRPr="00125421">
        <w:t>[</w:t>
      </w:r>
      <w:r w:rsidRPr="00125421">
        <w:rPr>
          <w:rFonts w:ascii="Cambria Math" w:hAnsi="Cambria Math" w:cs="Cambria Math"/>
        </w:rPr>
        <w:t>𝑖</w:t>
      </w:r>
      <w:r w:rsidRPr="00125421">
        <w:t xml:space="preserve">] ← max </w:t>
      </w:r>
    </w:p>
    <w:p w14:paraId="3A057079" w14:textId="16F5CCAF" w:rsidR="00125421" w:rsidRDefault="00125421" w:rsidP="00125421">
      <w:r w:rsidRPr="00125421">
        <w:t xml:space="preserve">11: end </w:t>
      </w:r>
      <w:proofErr w:type="spellStart"/>
      <w:r w:rsidRPr="00125421">
        <w:t>function</w:t>
      </w:r>
      <w:proofErr w:type="spellEnd"/>
    </w:p>
    <w:p w14:paraId="591D4511" w14:textId="77777777" w:rsidR="007922B3" w:rsidRDefault="007922B3" w:rsidP="00125421"/>
    <w:p w14:paraId="49A6EFC0" w14:textId="4B5D8FD1" w:rsidR="007922B3" w:rsidRDefault="007922B3" w:rsidP="00004981">
      <w:pPr>
        <w:pStyle w:val="Geenafstand"/>
      </w:pPr>
      <w:r>
        <w:t xml:space="preserve">Functie uit de les: </w:t>
      </w:r>
    </w:p>
    <w:p w14:paraId="5971F4B4" w14:textId="05908944" w:rsidR="00B71263" w:rsidRDefault="00B71263" w:rsidP="00125421">
      <w:r>
        <w:t xml:space="preserve">1: </w:t>
      </w:r>
      <w:proofErr w:type="spellStart"/>
      <w:r>
        <w:t>function</w:t>
      </w:r>
      <w:proofErr w:type="spellEnd"/>
      <w:r>
        <w:t xml:space="preserve"> </w:t>
      </w:r>
      <w:proofErr w:type="spellStart"/>
      <w:r w:rsidR="00EF74FC">
        <w:t>zoekendoorselectie</w:t>
      </w:r>
      <w:proofErr w:type="spellEnd"/>
      <w:r>
        <w:t>(a, n):</w:t>
      </w:r>
    </w:p>
    <w:p w14:paraId="328E20A0" w14:textId="3BC330F3" w:rsidR="000C3408" w:rsidRDefault="00336244" w:rsidP="00125421">
      <w:r>
        <w:t>11</w:t>
      </w:r>
      <w:r w:rsidR="00747EF6" w:rsidRPr="008F507A">
        <w:t xml:space="preserve">: </w:t>
      </w:r>
      <w:proofErr w:type="spellStart"/>
      <w:r w:rsidR="00747EF6" w:rsidRPr="008F507A">
        <w:t>for</w:t>
      </w:r>
      <w:proofErr w:type="spellEnd"/>
      <w:r w:rsidR="00747EF6" w:rsidRPr="008F507A">
        <w:t xml:space="preserve"> j</w:t>
      </w:r>
      <w:r w:rsidR="008F507A" w:rsidRPr="008F507A">
        <w:t xml:space="preserve"> = n -1 tot 1 met</w:t>
      </w:r>
      <w:r w:rsidR="008F507A">
        <w:t xml:space="preserve"> stap -1</w:t>
      </w:r>
    </w:p>
    <w:p w14:paraId="0651AAD4" w14:textId="6CA4C855" w:rsidR="00336244" w:rsidRPr="00E353D6" w:rsidRDefault="00336244" w:rsidP="00125421">
      <w:pPr>
        <w:rPr>
          <w:lang w:val="en-GB"/>
        </w:rPr>
      </w:pPr>
      <w:r w:rsidRPr="00E353D6">
        <w:rPr>
          <w:lang w:val="en-GB"/>
        </w:rPr>
        <w:t xml:space="preserve">12: </w:t>
      </w:r>
      <w:proofErr w:type="spellStart"/>
      <w:r w:rsidRPr="00E353D6">
        <w:rPr>
          <w:lang w:val="en-GB"/>
        </w:rPr>
        <w:t>grootste</w:t>
      </w:r>
      <w:proofErr w:type="spellEnd"/>
      <w:r w:rsidRPr="00E353D6">
        <w:rPr>
          <w:lang w:val="en-GB"/>
        </w:rPr>
        <w:t xml:space="preserve"> </w:t>
      </w:r>
      <w:r>
        <w:sym w:font="Wingdings" w:char="F0DF"/>
      </w:r>
      <w:r w:rsidRPr="00E353D6">
        <w:rPr>
          <w:lang w:val="en-GB"/>
        </w:rPr>
        <w:t xml:space="preserve"> a[0]</w:t>
      </w:r>
    </w:p>
    <w:p w14:paraId="228DEFAC" w14:textId="54A243DB" w:rsidR="009D4CFA" w:rsidRPr="00747EF6" w:rsidRDefault="009D4CFA" w:rsidP="00125421">
      <w:pPr>
        <w:rPr>
          <w:lang w:val="en-GB"/>
        </w:rPr>
      </w:pPr>
      <w:r w:rsidRPr="00747EF6">
        <w:rPr>
          <w:lang w:val="en-GB"/>
        </w:rPr>
        <w:t xml:space="preserve">3: </w:t>
      </w:r>
      <w:r w:rsidR="00747EF6" w:rsidRPr="00747EF6">
        <w:rPr>
          <w:lang w:val="en-GB"/>
        </w:rPr>
        <w:t xml:space="preserve">    </w:t>
      </w:r>
      <w:r w:rsidRPr="00747EF6">
        <w:rPr>
          <w:lang w:val="en-GB"/>
        </w:rPr>
        <w:t xml:space="preserve">for </w:t>
      </w:r>
      <w:proofErr w:type="spellStart"/>
      <w:r w:rsidRPr="00747EF6">
        <w:rPr>
          <w:lang w:val="en-GB"/>
        </w:rPr>
        <w:t>i</w:t>
      </w:r>
      <w:proofErr w:type="spellEnd"/>
      <w:r w:rsidRPr="00747EF6">
        <w:rPr>
          <w:lang w:val="en-GB"/>
        </w:rPr>
        <w:t xml:space="preserve"> = 1 tot n -1</w:t>
      </w:r>
    </w:p>
    <w:p w14:paraId="6C1BEB5B" w14:textId="7012004C" w:rsidR="00954F18" w:rsidRPr="00747EF6" w:rsidRDefault="00954F18" w:rsidP="00125421">
      <w:pPr>
        <w:rPr>
          <w:lang w:val="en-GB"/>
        </w:rPr>
      </w:pPr>
      <w:r w:rsidRPr="00747EF6">
        <w:rPr>
          <w:lang w:val="en-GB"/>
        </w:rPr>
        <w:t xml:space="preserve">4:   </w:t>
      </w:r>
      <w:r w:rsidR="00747EF6" w:rsidRPr="00747EF6">
        <w:rPr>
          <w:lang w:val="en-GB"/>
        </w:rPr>
        <w:t xml:space="preserve">    </w:t>
      </w:r>
      <w:r w:rsidRPr="00747EF6">
        <w:rPr>
          <w:lang w:val="en-GB"/>
        </w:rPr>
        <w:t xml:space="preserve"> if a[</w:t>
      </w:r>
      <w:proofErr w:type="spellStart"/>
      <w:r w:rsidRPr="00747EF6">
        <w:rPr>
          <w:lang w:val="en-GB"/>
        </w:rPr>
        <w:t>i</w:t>
      </w:r>
      <w:proofErr w:type="spellEnd"/>
      <w:r w:rsidRPr="00747EF6">
        <w:rPr>
          <w:lang w:val="en-GB"/>
        </w:rPr>
        <w:t xml:space="preserve">] &gt; </w:t>
      </w:r>
      <w:proofErr w:type="spellStart"/>
      <w:r w:rsidRPr="00747EF6">
        <w:rPr>
          <w:lang w:val="en-GB"/>
        </w:rPr>
        <w:t>grootste</w:t>
      </w:r>
      <w:proofErr w:type="spellEnd"/>
      <w:r w:rsidRPr="00747EF6">
        <w:rPr>
          <w:lang w:val="en-GB"/>
        </w:rPr>
        <w:t>:</w:t>
      </w:r>
    </w:p>
    <w:p w14:paraId="26927CFF" w14:textId="7DA25858" w:rsidR="00954F18" w:rsidRPr="00747EF6" w:rsidRDefault="00954F18" w:rsidP="00125421">
      <w:pPr>
        <w:rPr>
          <w:lang w:val="en-GB"/>
        </w:rPr>
      </w:pPr>
      <w:r w:rsidRPr="00747EF6">
        <w:rPr>
          <w:lang w:val="en-GB"/>
        </w:rPr>
        <w:t xml:space="preserve">5:    </w:t>
      </w:r>
      <w:r w:rsidR="00747EF6" w:rsidRPr="00747EF6">
        <w:rPr>
          <w:lang w:val="en-GB"/>
        </w:rPr>
        <w:t xml:space="preserve">    </w:t>
      </w:r>
      <w:proofErr w:type="spellStart"/>
      <w:r w:rsidRPr="00747EF6">
        <w:rPr>
          <w:lang w:val="en-GB"/>
        </w:rPr>
        <w:t>grootste</w:t>
      </w:r>
      <w:proofErr w:type="spellEnd"/>
      <w:r w:rsidRPr="00747EF6">
        <w:rPr>
          <w:lang w:val="en-GB"/>
        </w:rPr>
        <w:t xml:space="preserve"> </w:t>
      </w:r>
      <w:r>
        <w:sym w:font="Wingdings" w:char="F0DF"/>
      </w:r>
      <w:r w:rsidRPr="00747EF6">
        <w:rPr>
          <w:lang w:val="en-GB"/>
        </w:rPr>
        <w:t xml:space="preserve"> a[</w:t>
      </w:r>
      <w:proofErr w:type="spellStart"/>
      <w:r w:rsidRPr="00747EF6">
        <w:rPr>
          <w:lang w:val="en-GB"/>
        </w:rPr>
        <w:t>i</w:t>
      </w:r>
      <w:proofErr w:type="spellEnd"/>
      <w:r w:rsidRPr="00747EF6">
        <w:rPr>
          <w:lang w:val="en-GB"/>
        </w:rPr>
        <w:t>]</w:t>
      </w:r>
    </w:p>
    <w:p w14:paraId="50F9A9A9" w14:textId="20C9534F" w:rsidR="00954F18" w:rsidRPr="00747EF6" w:rsidRDefault="00954F18" w:rsidP="00125421">
      <w:pPr>
        <w:rPr>
          <w:lang w:val="en-GB"/>
        </w:rPr>
      </w:pPr>
      <w:r w:rsidRPr="00747EF6">
        <w:rPr>
          <w:lang w:val="en-GB"/>
        </w:rPr>
        <w:t xml:space="preserve">6:    </w:t>
      </w:r>
      <w:r w:rsidR="00747EF6" w:rsidRPr="00747EF6">
        <w:rPr>
          <w:lang w:val="en-GB"/>
        </w:rPr>
        <w:t xml:space="preserve">    </w:t>
      </w:r>
      <w:proofErr w:type="spellStart"/>
      <w:r w:rsidR="00EF74FC" w:rsidRPr="00747EF6">
        <w:rPr>
          <w:lang w:val="en-GB"/>
        </w:rPr>
        <w:t>indexgroo</w:t>
      </w:r>
      <w:r w:rsidR="00A9623F" w:rsidRPr="00747EF6">
        <w:rPr>
          <w:lang w:val="en-GB"/>
        </w:rPr>
        <w:t>tste</w:t>
      </w:r>
      <w:proofErr w:type="spellEnd"/>
      <w:r w:rsidR="00C97108" w:rsidRPr="00747EF6">
        <w:rPr>
          <w:lang w:val="en-GB"/>
        </w:rPr>
        <w:t xml:space="preserve"> </w:t>
      </w:r>
      <w:r w:rsidR="00C97108">
        <w:sym w:font="Wingdings" w:char="F0DF"/>
      </w:r>
      <w:r w:rsidR="00C97108" w:rsidRPr="00747EF6">
        <w:rPr>
          <w:lang w:val="en-GB"/>
        </w:rPr>
        <w:t xml:space="preserve"> </w:t>
      </w:r>
      <w:proofErr w:type="spellStart"/>
      <w:r w:rsidR="00C97108" w:rsidRPr="00747EF6">
        <w:rPr>
          <w:lang w:val="en-GB"/>
        </w:rPr>
        <w:t>i</w:t>
      </w:r>
      <w:proofErr w:type="spellEnd"/>
    </w:p>
    <w:p w14:paraId="2F621C8C" w14:textId="7E25F1BA" w:rsidR="001E7060" w:rsidRPr="00747EF6" w:rsidRDefault="001E7060" w:rsidP="00125421">
      <w:pPr>
        <w:rPr>
          <w:lang w:val="en-GB"/>
        </w:rPr>
      </w:pPr>
      <w:r w:rsidRPr="00747EF6">
        <w:rPr>
          <w:lang w:val="en-GB"/>
        </w:rPr>
        <w:t xml:space="preserve">7: </w:t>
      </w:r>
      <w:r w:rsidR="00747EF6" w:rsidRPr="00747EF6">
        <w:rPr>
          <w:lang w:val="en-GB"/>
        </w:rPr>
        <w:t xml:space="preserve">    </w:t>
      </w:r>
      <w:r w:rsidRPr="00747EF6">
        <w:rPr>
          <w:lang w:val="en-GB"/>
        </w:rPr>
        <w:t>end for</w:t>
      </w:r>
    </w:p>
    <w:p w14:paraId="40AAA41B" w14:textId="05F1AB2F" w:rsidR="001E7060" w:rsidRDefault="001E7060" w:rsidP="00125421">
      <w:r>
        <w:t xml:space="preserve">8: </w:t>
      </w:r>
      <w:r w:rsidR="00747EF6" w:rsidRPr="00E353D6">
        <w:t xml:space="preserve">    </w:t>
      </w:r>
      <w:r w:rsidR="00BC6E56">
        <w:t>hulp</w:t>
      </w:r>
      <w:r w:rsidR="00EC6D56">
        <w:t xml:space="preserve"> </w:t>
      </w:r>
      <w:r w:rsidR="00EC6D56">
        <w:sym w:font="Wingdings" w:char="F0DF"/>
      </w:r>
      <w:r w:rsidR="00EC6D56">
        <w:t xml:space="preserve"> a[</w:t>
      </w:r>
      <w:r w:rsidR="00AC721E">
        <w:t>j</w:t>
      </w:r>
      <w:r w:rsidR="00EC6D56">
        <w:t>-1]</w:t>
      </w:r>
    </w:p>
    <w:p w14:paraId="4A21DA96" w14:textId="5BEB6B8D" w:rsidR="00EC6D56" w:rsidRDefault="00EC6D56" w:rsidP="00125421">
      <w:r>
        <w:t xml:space="preserve">9: </w:t>
      </w:r>
      <w:r w:rsidR="00747EF6" w:rsidRPr="00E353D6">
        <w:t xml:space="preserve">    </w:t>
      </w:r>
      <w:r w:rsidR="00BC6E56">
        <w:t>a[</w:t>
      </w:r>
      <w:r w:rsidR="00351028">
        <w:t>j</w:t>
      </w:r>
      <w:r w:rsidR="00BC6E56">
        <w:t xml:space="preserve">-1] </w:t>
      </w:r>
      <w:r w:rsidR="00BC6E56">
        <w:sym w:font="Wingdings" w:char="F0DF"/>
      </w:r>
      <w:r w:rsidR="00BC6E56">
        <w:t xml:space="preserve"> grootste</w:t>
      </w:r>
    </w:p>
    <w:p w14:paraId="39061DBA" w14:textId="60D4DE90" w:rsidR="00BC6E56" w:rsidRDefault="00BC6E56" w:rsidP="00125421">
      <w:r>
        <w:t xml:space="preserve">10: </w:t>
      </w:r>
      <w:r w:rsidR="00747EF6" w:rsidRPr="00E353D6">
        <w:t xml:space="preserve">    </w:t>
      </w:r>
      <w:r>
        <w:t>a[</w:t>
      </w:r>
      <w:proofErr w:type="spellStart"/>
      <w:r>
        <w:t>groo</w:t>
      </w:r>
      <w:r w:rsidR="00B200DC">
        <w:t>ste</w:t>
      </w:r>
      <w:proofErr w:type="spellEnd"/>
      <w:r w:rsidR="00B200DC">
        <w:t xml:space="preserve">] </w:t>
      </w:r>
      <w:r w:rsidR="00B200DC">
        <w:sym w:font="Wingdings" w:char="F0DF"/>
      </w:r>
      <w:r w:rsidR="00B200DC">
        <w:t xml:space="preserve"> hulp</w:t>
      </w:r>
    </w:p>
    <w:p w14:paraId="43B17EDA" w14:textId="77777777" w:rsidR="003F61DC" w:rsidRDefault="003F61DC" w:rsidP="00125421"/>
    <w:p w14:paraId="6D391B24" w14:textId="77E8CC91" w:rsidR="003F61DC" w:rsidRDefault="00BC2959" w:rsidP="00BC2959">
      <w:pPr>
        <w:pStyle w:val="Geenafstand"/>
      </w:pPr>
      <w:r>
        <w:t xml:space="preserve">Sorteren door selectie Vervolg: </w:t>
      </w:r>
    </w:p>
    <w:p w14:paraId="7D1EF319" w14:textId="465B54C5" w:rsidR="00023986" w:rsidRDefault="00023986" w:rsidP="00431602">
      <w:pPr>
        <w:pStyle w:val="Lijstalinea"/>
        <w:numPr>
          <w:ilvl w:val="0"/>
          <w:numId w:val="15"/>
        </w:numPr>
      </w:pPr>
      <w:r>
        <w:t xml:space="preserve">Voorbeeld van hoe selectie werkt </w:t>
      </w:r>
      <w:r>
        <w:sym w:font="Wingdings" w:char="F0E0"/>
      </w:r>
    </w:p>
    <w:p w14:paraId="775D8E8B" w14:textId="17530D24" w:rsidR="00BC2959" w:rsidRDefault="00BC3A59" w:rsidP="00431602">
      <w:pPr>
        <w:pStyle w:val="Lijstalinea"/>
        <w:numPr>
          <w:ilvl w:val="0"/>
          <w:numId w:val="15"/>
        </w:numPr>
      </w:pPr>
      <w:r w:rsidRPr="00BC3A59">
        <w:t xml:space="preserve">De uitvoeringstijd wordt bepaald door het aantal keer dat de vergelijking </w:t>
      </w:r>
      <w:r w:rsidRPr="006E47C1">
        <w:rPr>
          <w:rFonts w:ascii="Cambria Math" w:hAnsi="Cambria Math" w:cs="Cambria Math"/>
          <w:b/>
          <w:bCs/>
        </w:rPr>
        <w:t>𝑎</w:t>
      </w:r>
      <w:r w:rsidRPr="006E47C1">
        <w:rPr>
          <w:b/>
          <w:bCs/>
        </w:rPr>
        <w:t>[</w:t>
      </w:r>
      <w:r w:rsidRPr="006E47C1">
        <w:rPr>
          <w:rFonts w:ascii="Cambria Math" w:hAnsi="Cambria Math" w:cs="Cambria Math"/>
          <w:b/>
          <w:bCs/>
        </w:rPr>
        <w:t>𝑗</w:t>
      </w:r>
      <w:r w:rsidRPr="006E47C1">
        <w:rPr>
          <w:b/>
          <w:bCs/>
        </w:rPr>
        <w:t>] &gt; max</w:t>
      </w:r>
      <w:r w:rsidRPr="00BC3A59">
        <w:t xml:space="preserve"> op regel 6 uitgevoerd wordt, of het aantal keer dat de teller </w:t>
      </w:r>
      <w:r w:rsidRPr="00BC3A59">
        <w:rPr>
          <w:rFonts w:ascii="Cambria Math" w:hAnsi="Cambria Math" w:cs="Cambria Math"/>
        </w:rPr>
        <w:t>𝑗</w:t>
      </w:r>
      <w:r w:rsidRPr="00BC3A59">
        <w:t xml:space="preserve"> wijzigt</w:t>
      </w:r>
    </w:p>
    <w:p w14:paraId="061BAC8D" w14:textId="5208A172" w:rsidR="00FD42D5" w:rsidRDefault="00676271" w:rsidP="00431602">
      <w:pPr>
        <w:pStyle w:val="Lijstalinea"/>
        <w:numPr>
          <w:ilvl w:val="0"/>
          <w:numId w:val="15"/>
        </w:numPr>
      </w:pPr>
      <w:r w:rsidRPr="00F819F4">
        <w:rPr>
          <w:noProof/>
        </w:rPr>
        <w:drawing>
          <wp:anchor distT="0" distB="0" distL="114300" distR="114300" simplePos="0" relativeHeight="251658244" behindDoc="1" locked="0" layoutInCell="1" allowOverlap="1" wp14:anchorId="5D5ADFD7" wp14:editId="30268668">
            <wp:simplePos x="0" y="0"/>
            <wp:positionH relativeFrom="margin">
              <wp:align>left</wp:align>
            </wp:positionH>
            <wp:positionV relativeFrom="paragraph">
              <wp:posOffset>304800</wp:posOffset>
            </wp:positionV>
            <wp:extent cx="3952875" cy="1412240"/>
            <wp:effectExtent l="0" t="0" r="9525" b="0"/>
            <wp:wrapTight wrapText="bothSides">
              <wp:wrapPolygon edited="0">
                <wp:start x="0" y="0"/>
                <wp:lineTo x="0" y="21270"/>
                <wp:lineTo x="21548" y="21270"/>
                <wp:lineTo x="21548" y="0"/>
                <wp:lineTo x="0" y="0"/>
              </wp:wrapPolygon>
            </wp:wrapTight>
            <wp:docPr id="35001024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10243" name="Afbeelding 1" descr="Afbeelding met tekst, schermopname, Lettertype, nummer&#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3952875" cy="1412240"/>
                    </a:xfrm>
                    <a:prstGeom prst="rect">
                      <a:avLst/>
                    </a:prstGeom>
                  </pic:spPr>
                </pic:pic>
              </a:graphicData>
            </a:graphic>
            <wp14:sizeRelH relativeFrom="margin">
              <wp14:pctWidth>0</wp14:pctWidth>
            </wp14:sizeRelH>
            <wp14:sizeRelV relativeFrom="margin">
              <wp14:pctHeight>0</wp14:pctHeight>
            </wp14:sizeRelV>
          </wp:anchor>
        </w:drawing>
      </w:r>
      <w:r w:rsidR="00445524" w:rsidRPr="00445524">
        <w:t xml:space="preserve">We besluiten </w:t>
      </w:r>
      <w:r w:rsidR="00445524" w:rsidRPr="00445524">
        <w:rPr>
          <w:rFonts w:ascii="Cambria Math" w:hAnsi="Cambria Math" w:cs="Cambria Math"/>
          <w:b/>
          <w:bCs/>
        </w:rPr>
        <w:t>𝑇</w:t>
      </w:r>
      <w:r w:rsidR="00445524" w:rsidRPr="00445524">
        <w:rPr>
          <w:b/>
          <w:bCs/>
        </w:rPr>
        <w:t xml:space="preserve"> (</w:t>
      </w:r>
      <w:r w:rsidR="00445524" w:rsidRPr="00445524">
        <w:rPr>
          <w:rFonts w:ascii="Cambria Math" w:hAnsi="Cambria Math" w:cs="Cambria Math"/>
          <w:b/>
          <w:bCs/>
        </w:rPr>
        <w:t>𝑛</w:t>
      </w:r>
      <w:r w:rsidR="00445524" w:rsidRPr="00445524">
        <w:rPr>
          <w:b/>
          <w:bCs/>
        </w:rPr>
        <w:t xml:space="preserve">) = </w:t>
      </w:r>
      <w:r w:rsidR="00445524" w:rsidRPr="00445524">
        <w:rPr>
          <w:rFonts w:ascii="Cambria Math" w:hAnsi="Cambria Math" w:cs="Cambria Math"/>
          <w:b/>
          <w:bCs/>
        </w:rPr>
        <w:t>𝑂</w:t>
      </w:r>
      <w:r w:rsidR="00445524" w:rsidRPr="00445524">
        <w:rPr>
          <w:b/>
          <w:bCs/>
        </w:rPr>
        <w:t>(</w:t>
      </w:r>
      <w:r w:rsidR="00445524" w:rsidRPr="00445524">
        <w:rPr>
          <w:rFonts w:ascii="Cambria Math" w:hAnsi="Cambria Math" w:cs="Cambria Math"/>
          <w:b/>
          <w:bCs/>
        </w:rPr>
        <w:t>𝑛</w:t>
      </w:r>
      <w:r w:rsidR="00445524" w:rsidRPr="00445524">
        <w:rPr>
          <w:b/>
          <w:bCs/>
          <w:vertAlign w:val="superscript"/>
        </w:rPr>
        <w:t>2</w:t>
      </w:r>
      <w:r w:rsidR="00445524" w:rsidRPr="00445524">
        <w:rPr>
          <w:b/>
          <w:bCs/>
        </w:rPr>
        <w:t>)</w:t>
      </w:r>
      <w:r w:rsidR="004C1153">
        <w:t xml:space="preserve"> </w:t>
      </w:r>
      <w:r w:rsidR="004C1153">
        <w:rPr>
          <w:b/>
          <w:bCs/>
        </w:rPr>
        <w:t>(</w:t>
      </w:r>
      <w:proofErr w:type="spellStart"/>
      <w:r w:rsidR="004C1153">
        <w:rPr>
          <w:b/>
          <w:bCs/>
        </w:rPr>
        <w:t>kwadtratisch</w:t>
      </w:r>
      <w:proofErr w:type="spellEnd"/>
      <w:r w:rsidR="004C1153">
        <w:rPr>
          <w:b/>
          <w:bCs/>
        </w:rPr>
        <w:t>)</w:t>
      </w:r>
    </w:p>
    <w:p w14:paraId="64C8050A" w14:textId="138AE1E4" w:rsidR="00445524" w:rsidRDefault="00676271" w:rsidP="00445524">
      <w:r w:rsidRPr="00BC2959">
        <w:rPr>
          <w:noProof/>
        </w:rPr>
        <w:drawing>
          <wp:anchor distT="0" distB="0" distL="114300" distR="114300" simplePos="0" relativeHeight="251658243" behindDoc="1" locked="0" layoutInCell="1" allowOverlap="1" wp14:anchorId="54C87DCA" wp14:editId="70A54C00">
            <wp:simplePos x="0" y="0"/>
            <wp:positionH relativeFrom="margin">
              <wp:posOffset>4331335</wp:posOffset>
            </wp:positionH>
            <wp:positionV relativeFrom="paragraph">
              <wp:posOffset>46355</wp:posOffset>
            </wp:positionV>
            <wp:extent cx="1789430" cy="996315"/>
            <wp:effectExtent l="0" t="0" r="1270" b="0"/>
            <wp:wrapTight wrapText="bothSides">
              <wp:wrapPolygon edited="0">
                <wp:start x="0" y="0"/>
                <wp:lineTo x="0" y="21063"/>
                <wp:lineTo x="21385" y="21063"/>
                <wp:lineTo x="21385" y="0"/>
                <wp:lineTo x="0" y="0"/>
              </wp:wrapPolygon>
            </wp:wrapTight>
            <wp:docPr id="1907396949" name="Afbeelding 1" descr="Afbeelding met tekst, Lettertype, wit, typograf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96949" name="Afbeelding 1" descr="Afbeelding met tekst, Lettertype, wit, typografie&#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1789430" cy="996315"/>
                    </a:xfrm>
                    <a:prstGeom prst="rect">
                      <a:avLst/>
                    </a:prstGeom>
                  </pic:spPr>
                </pic:pic>
              </a:graphicData>
            </a:graphic>
            <wp14:sizeRelH relativeFrom="margin">
              <wp14:pctWidth>0</wp14:pctWidth>
            </wp14:sizeRelH>
            <wp14:sizeRelV relativeFrom="margin">
              <wp14:pctHeight>0</wp14:pctHeight>
            </wp14:sizeRelV>
          </wp:anchor>
        </w:drawing>
      </w:r>
    </w:p>
    <w:p w14:paraId="3B8C9A5F" w14:textId="2B0CEE3D" w:rsidR="00445524" w:rsidRDefault="00445524" w:rsidP="00445524"/>
    <w:p w14:paraId="6ABFDF3B" w14:textId="2E09A58B" w:rsidR="00445524" w:rsidRDefault="00445524" w:rsidP="00445524"/>
    <w:p w14:paraId="08E5B54A" w14:textId="58D8D0B0" w:rsidR="00445524" w:rsidRDefault="00445524" w:rsidP="00445524"/>
    <w:p w14:paraId="3A5F8699" w14:textId="5412E85B" w:rsidR="00445524" w:rsidRDefault="00445524" w:rsidP="00445524"/>
    <w:p w14:paraId="306752D0" w14:textId="329A4EC4" w:rsidR="00445524" w:rsidRDefault="00445524" w:rsidP="00445524"/>
    <w:p w14:paraId="5F18F064" w14:textId="77777777" w:rsidR="004C1153" w:rsidRDefault="004C1153" w:rsidP="00445524"/>
    <w:p w14:paraId="6A2A2C5E" w14:textId="77777777" w:rsidR="00676271" w:rsidRDefault="00676271" w:rsidP="00445524"/>
    <w:p w14:paraId="77764BA0" w14:textId="3E6789FB" w:rsidR="00445524" w:rsidRDefault="00561BBA" w:rsidP="00445524">
      <w:pPr>
        <w:pStyle w:val="Geenafstand"/>
      </w:pPr>
      <w:r w:rsidRPr="00561BBA">
        <w:rPr>
          <w:noProof/>
        </w:rPr>
        <w:lastRenderedPageBreak/>
        <w:drawing>
          <wp:anchor distT="0" distB="0" distL="114300" distR="114300" simplePos="0" relativeHeight="251658245" behindDoc="1" locked="0" layoutInCell="1" allowOverlap="1" wp14:anchorId="17A877BE" wp14:editId="25253428">
            <wp:simplePos x="0" y="0"/>
            <wp:positionH relativeFrom="margin">
              <wp:align>right</wp:align>
            </wp:positionH>
            <wp:positionV relativeFrom="paragraph">
              <wp:posOffset>7620</wp:posOffset>
            </wp:positionV>
            <wp:extent cx="3324225" cy="457835"/>
            <wp:effectExtent l="0" t="0" r="9525" b="0"/>
            <wp:wrapTight wrapText="bothSides">
              <wp:wrapPolygon edited="0">
                <wp:start x="0" y="0"/>
                <wp:lineTo x="0" y="20671"/>
                <wp:lineTo x="21538" y="20671"/>
                <wp:lineTo x="21538" y="0"/>
                <wp:lineTo x="0" y="0"/>
              </wp:wrapPolygon>
            </wp:wrapTight>
            <wp:docPr id="908890701" name="Afbeelding 1" descr="Afbeelding met tekst, Lettertyp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90701" name="Afbeelding 1" descr="Afbeelding met tekst, Lettertype, schermopname, nummer&#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3324225" cy="457835"/>
                    </a:xfrm>
                    <a:prstGeom prst="rect">
                      <a:avLst/>
                    </a:prstGeom>
                  </pic:spPr>
                </pic:pic>
              </a:graphicData>
            </a:graphic>
            <wp14:sizeRelH relativeFrom="margin">
              <wp14:pctWidth>0</wp14:pctWidth>
            </wp14:sizeRelH>
            <wp14:sizeRelV relativeFrom="margin">
              <wp14:pctHeight>0</wp14:pctHeight>
            </wp14:sizeRelV>
          </wp:anchor>
        </w:drawing>
      </w:r>
      <w:r w:rsidR="00445524" w:rsidRPr="00445524">
        <w:t>Hoe Werd die Som Bepaald?</w:t>
      </w:r>
    </w:p>
    <w:p w14:paraId="083DBBC9" w14:textId="28256A30" w:rsidR="00445524" w:rsidRDefault="00445524" w:rsidP="00445524">
      <w:pPr>
        <w:rPr>
          <w:noProof/>
        </w:rPr>
      </w:pPr>
      <w:r w:rsidRPr="00445524">
        <w:t xml:space="preserve">Voorbeeld: bereken: 1 + 2 + 3 + </w:t>
      </w:r>
      <w:r w:rsidRPr="00445524">
        <w:rPr>
          <w:rFonts w:ascii="Cambria Math" w:hAnsi="Cambria Math" w:cs="Cambria Math"/>
        </w:rPr>
        <w:t>⋯</w:t>
      </w:r>
      <w:r w:rsidRPr="00445524">
        <w:t xml:space="preserve"> + 10.</w:t>
      </w:r>
      <w:r w:rsidR="00561BBA" w:rsidRPr="00561BBA">
        <w:rPr>
          <w:noProof/>
        </w:rPr>
        <w:t xml:space="preserve"> </w:t>
      </w:r>
    </w:p>
    <w:p w14:paraId="783EF23C" w14:textId="77777777" w:rsidR="00D06DE7" w:rsidRPr="00D06DE7" w:rsidRDefault="00561BBA" w:rsidP="00445524">
      <w:pPr>
        <w:rPr>
          <w:rFonts w:eastAsiaTheme="minorEastAsia"/>
        </w:rPr>
      </w:pPr>
      <w:r w:rsidRPr="00561BBA">
        <w:t xml:space="preserve">Dus: 1 + 2 + 3 + </w:t>
      </w:r>
      <w:r w:rsidRPr="00561BBA">
        <w:rPr>
          <w:rFonts w:ascii="Cambria Math" w:hAnsi="Cambria Math" w:cs="Cambria Math"/>
        </w:rPr>
        <w:t>⋯</w:t>
      </w:r>
      <w:r w:rsidRPr="00561BBA">
        <w:t xml:space="preserve"> + 10 = </w:t>
      </w:r>
      <m:oMath>
        <m:f>
          <m:fPr>
            <m:ctrlPr>
              <w:rPr>
                <w:rFonts w:ascii="Cambria Math" w:hAnsi="Cambria Math"/>
                <w:i/>
                <w:sz w:val="32"/>
                <w:szCs w:val="28"/>
              </w:rPr>
            </m:ctrlPr>
          </m:fPr>
          <m:num>
            <m:r>
              <w:rPr>
                <w:rFonts w:ascii="Cambria Math" w:hAnsi="Cambria Math"/>
                <w:sz w:val="32"/>
                <w:szCs w:val="28"/>
              </w:rPr>
              <m:t>11 x 10</m:t>
            </m:r>
          </m:num>
          <m:den>
            <m:r>
              <w:rPr>
                <w:rFonts w:ascii="Cambria Math" w:hAnsi="Cambria Math"/>
                <w:sz w:val="32"/>
                <w:szCs w:val="28"/>
              </w:rPr>
              <m:t>2</m:t>
            </m:r>
          </m:den>
        </m:f>
      </m:oMath>
    </w:p>
    <w:p w14:paraId="28F9AD11" w14:textId="0E255FAA" w:rsidR="00561BBA" w:rsidRPr="00D06DE7" w:rsidRDefault="00561BBA" w:rsidP="00445524">
      <w:pPr>
        <w:rPr>
          <w:rFonts w:eastAsiaTheme="minorEastAsia"/>
        </w:rPr>
      </w:pPr>
      <w:r w:rsidRPr="00561BBA">
        <w:t xml:space="preserve">Algemeen: 1 + 2 + 3 + </w:t>
      </w:r>
      <w:r w:rsidRPr="00561BBA">
        <w:rPr>
          <w:rFonts w:ascii="Cambria Math" w:hAnsi="Cambria Math" w:cs="Cambria Math"/>
        </w:rPr>
        <w:t>⋯</w:t>
      </w:r>
      <w:r w:rsidRPr="00561BBA">
        <w:t xml:space="preserve"> + </w:t>
      </w:r>
      <w:r w:rsidRPr="00561BBA">
        <w:rPr>
          <w:rFonts w:ascii="Cambria Math" w:hAnsi="Cambria Math" w:cs="Cambria Math"/>
        </w:rPr>
        <w:t>𝑚</w:t>
      </w:r>
      <w:r w:rsidRPr="00561BBA">
        <w:t xml:space="preserve"> = </w:t>
      </w:r>
      <m:oMath>
        <m:f>
          <m:fPr>
            <m:ctrlPr>
              <w:rPr>
                <w:rFonts w:ascii="Cambria Math" w:hAnsi="Cambria Math"/>
                <w:i/>
                <w:sz w:val="32"/>
                <w:szCs w:val="28"/>
              </w:rPr>
            </m:ctrlPr>
          </m:fPr>
          <m:num>
            <m:d>
              <m:dPr>
                <m:ctrlPr>
                  <w:rPr>
                    <w:rFonts w:ascii="Cambria Math" w:hAnsi="Cambria Math"/>
                    <w:i/>
                    <w:sz w:val="32"/>
                    <w:szCs w:val="28"/>
                  </w:rPr>
                </m:ctrlPr>
              </m:dPr>
              <m:e>
                <m:r>
                  <w:rPr>
                    <w:rFonts w:ascii="Cambria Math" w:hAnsi="Cambria Math"/>
                    <w:sz w:val="32"/>
                    <w:szCs w:val="28"/>
                  </w:rPr>
                  <m:t>m+1</m:t>
                </m:r>
              </m:e>
            </m:d>
            <m:r>
              <w:rPr>
                <w:rFonts w:ascii="Cambria Math" w:hAnsi="Cambria Math"/>
                <w:sz w:val="32"/>
                <w:szCs w:val="28"/>
              </w:rPr>
              <m:t>* m</m:t>
            </m:r>
          </m:num>
          <m:den>
            <m:r>
              <w:rPr>
                <w:rFonts w:ascii="Cambria Math" w:hAnsi="Cambria Math"/>
                <w:sz w:val="32"/>
                <w:szCs w:val="28"/>
              </w:rPr>
              <m:t>2</m:t>
            </m:r>
          </m:den>
        </m:f>
      </m:oMath>
    </w:p>
    <w:p w14:paraId="22378454" w14:textId="77777777" w:rsidR="00E61C99" w:rsidRDefault="00503356" w:rsidP="00E61C99">
      <w:pPr>
        <w:pStyle w:val="Kop2"/>
      </w:pPr>
      <w:r w:rsidRPr="00503356">
        <w:t xml:space="preserve"> </w:t>
      </w:r>
      <w:bookmarkStart w:id="6" w:name="_Toc186124578"/>
      <w:r w:rsidRPr="00503356">
        <w:t>Sorteren door tussenvoegen</w:t>
      </w:r>
      <w:bookmarkEnd w:id="6"/>
    </w:p>
    <w:p w14:paraId="35F9F7B3" w14:textId="31DD6515" w:rsidR="00362942" w:rsidRDefault="0096159E" w:rsidP="00E61C99">
      <w:pPr>
        <w:pStyle w:val="Geenafstand"/>
      </w:pPr>
      <w:r w:rsidRPr="0096159E">
        <w:rPr>
          <w:noProof/>
        </w:rPr>
        <w:drawing>
          <wp:anchor distT="0" distB="0" distL="114300" distR="114300" simplePos="0" relativeHeight="251658247" behindDoc="1" locked="0" layoutInCell="1" allowOverlap="1" wp14:anchorId="6B1F8912" wp14:editId="17F64904">
            <wp:simplePos x="0" y="0"/>
            <wp:positionH relativeFrom="margin">
              <wp:posOffset>4353560</wp:posOffset>
            </wp:positionH>
            <wp:positionV relativeFrom="paragraph">
              <wp:posOffset>3175</wp:posOffset>
            </wp:positionV>
            <wp:extent cx="1760855" cy="984250"/>
            <wp:effectExtent l="0" t="0" r="0" b="6350"/>
            <wp:wrapTight wrapText="bothSides">
              <wp:wrapPolygon edited="0">
                <wp:start x="0" y="0"/>
                <wp:lineTo x="0" y="21321"/>
                <wp:lineTo x="21265" y="21321"/>
                <wp:lineTo x="21265" y="0"/>
                <wp:lineTo x="0" y="0"/>
              </wp:wrapPolygon>
            </wp:wrapTight>
            <wp:docPr id="19192460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6010" name=""/>
                    <pic:cNvPicPr/>
                  </pic:nvPicPr>
                  <pic:blipFill>
                    <a:blip r:embed="rId14">
                      <a:extLst>
                        <a:ext uri="{28A0092B-C50C-407E-A947-70E740481C1C}">
                          <a14:useLocalDpi xmlns:a14="http://schemas.microsoft.com/office/drawing/2010/main" val="0"/>
                        </a:ext>
                      </a:extLst>
                    </a:blip>
                    <a:stretch>
                      <a:fillRect/>
                    </a:stretch>
                  </pic:blipFill>
                  <pic:spPr>
                    <a:xfrm>
                      <a:off x="0" y="0"/>
                      <a:ext cx="1760855" cy="984250"/>
                    </a:xfrm>
                    <a:prstGeom prst="rect">
                      <a:avLst/>
                    </a:prstGeom>
                  </pic:spPr>
                </pic:pic>
              </a:graphicData>
            </a:graphic>
            <wp14:sizeRelH relativeFrom="margin">
              <wp14:pctWidth>0</wp14:pctWidth>
            </wp14:sizeRelH>
            <wp14:sizeRelV relativeFrom="margin">
              <wp14:pctHeight>0</wp14:pctHeight>
            </wp14:sizeRelV>
          </wp:anchor>
        </w:drawing>
      </w:r>
      <w:r w:rsidR="00E61C99">
        <w:t xml:space="preserve">Basisidee: </w:t>
      </w:r>
      <w:r w:rsidR="00503356" w:rsidRPr="00503356">
        <w:t xml:space="preserve"> </w:t>
      </w:r>
    </w:p>
    <w:p w14:paraId="59E5BB9F" w14:textId="4D548009" w:rsidR="00E61C99" w:rsidRDefault="00E61C99" w:rsidP="00431602">
      <w:pPr>
        <w:pStyle w:val="Lijstalinea"/>
        <w:numPr>
          <w:ilvl w:val="0"/>
          <w:numId w:val="16"/>
        </w:numPr>
      </w:pPr>
      <w:r w:rsidRPr="00E61C99">
        <w:t xml:space="preserve">Veronderstel dat er reeds een deel vooraan de array gesorteerd is. </w:t>
      </w:r>
    </w:p>
    <w:p w14:paraId="1F73C788" w14:textId="401C4903" w:rsidR="00E61C99" w:rsidRDefault="00E61C99" w:rsidP="00431602">
      <w:pPr>
        <w:pStyle w:val="Lijstalinea"/>
        <w:numPr>
          <w:ilvl w:val="0"/>
          <w:numId w:val="16"/>
        </w:numPr>
      </w:pPr>
      <w:r w:rsidRPr="00E61C99">
        <w:t xml:space="preserve">Neem het </w:t>
      </w:r>
      <w:r w:rsidRPr="00BA5AA8">
        <w:rPr>
          <w:b/>
          <w:bCs/>
        </w:rPr>
        <w:t>eerste element van het niet gesorteerde deel</w:t>
      </w:r>
      <w:r w:rsidRPr="00E61C99">
        <w:t xml:space="preserve"> en </w:t>
      </w:r>
      <w:r w:rsidRPr="00BA5AA8">
        <w:rPr>
          <w:b/>
          <w:bCs/>
        </w:rPr>
        <w:t>voeg dit element toe op de juiste plaats in het gesorteerde deel</w:t>
      </w:r>
      <w:r w:rsidRPr="00E61C99">
        <w:t xml:space="preserve">. Op deze manier wordt het gesorteerde deel uitgebreid. </w:t>
      </w:r>
    </w:p>
    <w:p w14:paraId="3E015D6E" w14:textId="69C683FC" w:rsidR="00176828" w:rsidRPr="00811406" w:rsidRDefault="00E61C99" w:rsidP="00431602">
      <w:pPr>
        <w:pStyle w:val="Lijstalinea"/>
        <w:numPr>
          <w:ilvl w:val="0"/>
          <w:numId w:val="16"/>
        </w:numPr>
        <w:rPr>
          <w:b/>
          <w:bCs/>
          <w:color w:val="FF0000"/>
        </w:rPr>
      </w:pPr>
      <w:r w:rsidRPr="00E61C99">
        <w:t xml:space="preserve">Sorteren door tussenvoegen of </w:t>
      </w:r>
      <w:r w:rsidRPr="00BA5AA8">
        <w:rPr>
          <w:b/>
          <w:bCs/>
          <w:color w:val="FF0000"/>
        </w:rPr>
        <w:t xml:space="preserve">“card </w:t>
      </w:r>
      <w:proofErr w:type="spellStart"/>
      <w:r w:rsidRPr="00BA5AA8">
        <w:rPr>
          <w:b/>
          <w:bCs/>
          <w:color w:val="FF0000"/>
        </w:rPr>
        <w:t>sort</w:t>
      </w:r>
      <w:proofErr w:type="spellEnd"/>
      <w:r w:rsidRPr="00BA5AA8">
        <w:rPr>
          <w:b/>
          <w:bCs/>
          <w:color w:val="FF0000"/>
        </w:rPr>
        <w:t>“</w:t>
      </w:r>
      <w:r w:rsidRPr="00BA5AA8">
        <w:rPr>
          <w:color w:val="FF0000"/>
        </w:rPr>
        <w:t xml:space="preserve"> </w:t>
      </w:r>
      <w:r w:rsidRPr="00E61C99">
        <w:t xml:space="preserve">kan m.a.w. </w:t>
      </w:r>
      <w:r w:rsidR="00EF74FC" w:rsidRPr="00E61C99">
        <w:t xml:space="preserve">Het </w:t>
      </w:r>
      <w:r w:rsidRPr="00E61C99">
        <w:t xml:space="preserve">best vergeleken worden met het op </w:t>
      </w:r>
      <w:r w:rsidRPr="00811406">
        <w:rPr>
          <w:b/>
          <w:bCs/>
          <w:color w:val="FF0000"/>
        </w:rPr>
        <w:t>volgorde steken van kaarten.</w:t>
      </w:r>
      <w:r w:rsidR="00F31E52" w:rsidRPr="00811406">
        <w:rPr>
          <w:b/>
          <w:bCs/>
          <w:color w:val="FF0000"/>
        </w:rPr>
        <w:t xml:space="preserve"> </w:t>
      </w:r>
    </w:p>
    <w:p w14:paraId="509CE2EA" w14:textId="28C7134F" w:rsidR="00F31E52" w:rsidRDefault="00F31E52" w:rsidP="00431602">
      <w:pPr>
        <w:pStyle w:val="Lijstalinea"/>
        <w:numPr>
          <w:ilvl w:val="0"/>
          <w:numId w:val="16"/>
        </w:numPr>
      </w:pPr>
      <w:r>
        <w:t xml:space="preserve">Ook genoemd </w:t>
      </w:r>
      <w:proofErr w:type="spellStart"/>
      <w:r w:rsidRPr="00F31E52">
        <w:rPr>
          <w:b/>
          <w:bCs/>
        </w:rPr>
        <w:t>insertion</w:t>
      </w:r>
      <w:proofErr w:type="spellEnd"/>
      <w:r w:rsidRPr="00F31E52">
        <w:rPr>
          <w:b/>
          <w:bCs/>
        </w:rPr>
        <w:t xml:space="preserve"> </w:t>
      </w:r>
      <w:proofErr w:type="spellStart"/>
      <w:r w:rsidRPr="00F31E52">
        <w:rPr>
          <w:b/>
          <w:bCs/>
        </w:rPr>
        <w:t>sort</w:t>
      </w:r>
      <w:proofErr w:type="spellEnd"/>
    </w:p>
    <w:p w14:paraId="64A4FF33" w14:textId="488F05C6" w:rsidR="00176828" w:rsidRDefault="00176828" w:rsidP="00BA5AA8"/>
    <w:p w14:paraId="0DEC8244" w14:textId="6F0FB0A9" w:rsidR="00A65816" w:rsidRDefault="00A65816" w:rsidP="00A65816">
      <w:pPr>
        <w:pStyle w:val="Geenafstand"/>
      </w:pPr>
      <w:r>
        <w:t xml:space="preserve">Voorbeeld: </w:t>
      </w:r>
    </w:p>
    <w:p w14:paraId="69C71FFC" w14:textId="77777777" w:rsidR="00A65816" w:rsidRDefault="00A65816" w:rsidP="00431602">
      <w:pPr>
        <w:pStyle w:val="Lijstalinea"/>
        <w:numPr>
          <w:ilvl w:val="0"/>
          <w:numId w:val="17"/>
        </w:numPr>
      </w:pPr>
      <w:r w:rsidRPr="00A15E6B">
        <w:rPr>
          <w:b/>
          <w:bCs/>
        </w:rPr>
        <w:t>Invoer</w:t>
      </w:r>
      <w:r w:rsidRPr="00A65816">
        <w:t xml:space="preserve"> De array </w:t>
      </w:r>
      <w:r w:rsidRPr="00A15E6B">
        <w:rPr>
          <w:rFonts w:ascii="Cambria Math" w:hAnsi="Cambria Math" w:cs="Cambria Math"/>
        </w:rPr>
        <w:t>𝑎</w:t>
      </w:r>
      <w:r w:rsidRPr="00A65816">
        <w:t xml:space="preserve"> is gevuld met </w:t>
      </w:r>
      <w:r w:rsidRPr="00A15E6B">
        <w:rPr>
          <w:rFonts w:ascii="Cambria Math" w:hAnsi="Cambria Math" w:cs="Cambria Math"/>
        </w:rPr>
        <w:t>𝑛</w:t>
      </w:r>
      <w:r w:rsidRPr="00A65816">
        <w:t xml:space="preserve"> elementen. </w:t>
      </w:r>
    </w:p>
    <w:p w14:paraId="34093978" w14:textId="77777777" w:rsidR="00A65816" w:rsidRDefault="00A65816" w:rsidP="00431602">
      <w:pPr>
        <w:pStyle w:val="Lijstalinea"/>
        <w:numPr>
          <w:ilvl w:val="0"/>
          <w:numId w:val="17"/>
        </w:numPr>
      </w:pPr>
      <w:r w:rsidRPr="00A15E6B">
        <w:rPr>
          <w:b/>
          <w:bCs/>
        </w:rPr>
        <w:t>Uitvoer</w:t>
      </w:r>
      <w:r w:rsidRPr="00A65816">
        <w:t xml:space="preserve"> De array </w:t>
      </w:r>
      <w:r w:rsidRPr="00A15E6B">
        <w:rPr>
          <w:rFonts w:ascii="Cambria Math" w:hAnsi="Cambria Math" w:cs="Cambria Math"/>
        </w:rPr>
        <w:t>𝑎</w:t>
      </w:r>
      <w:r w:rsidRPr="00A65816">
        <w:t xml:space="preserve"> is gesorteerd. </w:t>
      </w:r>
    </w:p>
    <w:p w14:paraId="382DCDEC" w14:textId="68FC3CFE" w:rsidR="00A65816" w:rsidRPr="00637ED4" w:rsidRDefault="00A65816" w:rsidP="00A65816">
      <w:pPr>
        <w:rPr>
          <w:lang w:val="en-GB"/>
        </w:rPr>
      </w:pPr>
      <w:r w:rsidRPr="00637ED4">
        <w:rPr>
          <w:lang w:val="en-GB"/>
        </w:rPr>
        <w:t>1: function CARDSORT(</w:t>
      </w:r>
      <w:r w:rsidRPr="00A65816">
        <w:rPr>
          <w:rFonts w:ascii="Cambria Math" w:hAnsi="Cambria Math" w:cs="Cambria Math"/>
        </w:rPr>
        <w:t>𝑎</w:t>
      </w:r>
      <w:r w:rsidRPr="00637ED4">
        <w:rPr>
          <w:lang w:val="en-GB"/>
        </w:rPr>
        <w:t xml:space="preserve">) </w:t>
      </w:r>
    </w:p>
    <w:p w14:paraId="0253B243" w14:textId="7A7A3077" w:rsidR="00A65816" w:rsidRDefault="00A65816" w:rsidP="00A65816">
      <w:r w:rsidRPr="00637ED4">
        <w:rPr>
          <w:lang w:val="en-GB"/>
        </w:rPr>
        <w:t xml:space="preserve">2:    for </w:t>
      </w:r>
      <w:r w:rsidRPr="00A65816">
        <w:rPr>
          <w:rFonts w:ascii="Cambria Math" w:hAnsi="Cambria Math" w:cs="Cambria Math"/>
        </w:rPr>
        <w:t>𝑖</w:t>
      </w:r>
      <w:r w:rsidRPr="00637ED4">
        <w:rPr>
          <w:lang w:val="en-GB"/>
        </w:rPr>
        <w:t xml:space="preserve"> = 1 … </w:t>
      </w:r>
      <w:r w:rsidRPr="00A65816">
        <w:rPr>
          <w:rFonts w:ascii="Cambria Math" w:hAnsi="Cambria Math" w:cs="Cambria Math"/>
        </w:rPr>
        <w:t>𝑛</w:t>
      </w:r>
      <w:r w:rsidRPr="00A65816">
        <w:t xml:space="preserve"> − 1 do </w:t>
      </w:r>
    </w:p>
    <w:p w14:paraId="3C674814" w14:textId="4D3E83FE" w:rsidR="00A65816" w:rsidRDefault="00A65816" w:rsidP="00A65816">
      <w:r w:rsidRPr="00A65816">
        <w:t xml:space="preserve">3: </w:t>
      </w:r>
      <w:r>
        <w:t xml:space="preserve">        </w:t>
      </w:r>
      <w:r w:rsidRPr="00A65816">
        <w:rPr>
          <w:rFonts w:ascii="Cambria Math" w:hAnsi="Cambria Math" w:cs="Cambria Math"/>
        </w:rPr>
        <w:t>𝑥</w:t>
      </w:r>
      <w:r w:rsidRPr="00A65816">
        <w:t xml:space="preserve"> ← </w:t>
      </w:r>
      <w:r w:rsidRPr="00A65816">
        <w:rPr>
          <w:rFonts w:ascii="Cambria Math" w:hAnsi="Cambria Math" w:cs="Cambria Math"/>
        </w:rPr>
        <w:t>𝑎</w:t>
      </w:r>
      <w:r w:rsidRPr="00A65816">
        <w:t>[</w:t>
      </w:r>
      <w:r w:rsidRPr="00A65816">
        <w:rPr>
          <w:rFonts w:ascii="Cambria Math" w:hAnsi="Cambria Math" w:cs="Cambria Math"/>
        </w:rPr>
        <w:t>𝑖</w:t>
      </w:r>
      <w:r w:rsidRPr="00A65816">
        <w:t xml:space="preserve">] </w:t>
      </w:r>
      <w:r w:rsidR="00A15E6B">
        <w:tab/>
      </w:r>
      <w:r w:rsidR="00A15E6B">
        <w:tab/>
      </w:r>
      <w:r w:rsidR="00A15E6B">
        <w:tab/>
      </w:r>
      <w:r w:rsidR="00A15E6B">
        <w:tab/>
      </w:r>
      <w:r w:rsidR="00A15E6B">
        <w:tab/>
      </w:r>
      <w:r w:rsidRPr="00A65816">
        <w:t xml:space="preserve"># </w:t>
      </w:r>
      <w:r w:rsidRPr="00A65816">
        <w:rPr>
          <w:rFonts w:ascii="Cambria Math" w:hAnsi="Cambria Math" w:cs="Cambria Math"/>
        </w:rPr>
        <w:t>𝑥</w:t>
      </w:r>
      <w:r w:rsidRPr="00A65816">
        <w:t xml:space="preserve"> bevat het in te voegen element </w:t>
      </w:r>
    </w:p>
    <w:p w14:paraId="2DD84B09" w14:textId="5DF30FD8" w:rsidR="00A65816" w:rsidRDefault="00A65816" w:rsidP="00A65816">
      <w:r w:rsidRPr="00A65816">
        <w:t xml:space="preserve">4: </w:t>
      </w:r>
      <w:r>
        <w:t xml:space="preserve">        </w:t>
      </w:r>
      <w:r w:rsidRPr="00A65816">
        <w:rPr>
          <w:rFonts w:ascii="Cambria Math" w:hAnsi="Cambria Math" w:cs="Cambria Math"/>
        </w:rPr>
        <w:t>𝑗</w:t>
      </w:r>
      <w:r w:rsidRPr="00A65816">
        <w:t xml:space="preserve"> ← </w:t>
      </w:r>
      <w:r w:rsidRPr="00A65816">
        <w:rPr>
          <w:rFonts w:ascii="Cambria Math" w:hAnsi="Cambria Math" w:cs="Cambria Math"/>
        </w:rPr>
        <w:t>𝑖</w:t>
      </w:r>
      <w:r w:rsidRPr="00A65816">
        <w:t xml:space="preserve"> </w:t>
      </w:r>
      <w:r w:rsidR="00A15E6B">
        <w:tab/>
      </w:r>
      <w:r w:rsidR="00A15E6B">
        <w:tab/>
      </w:r>
      <w:r w:rsidR="00A15E6B">
        <w:tab/>
      </w:r>
      <w:r w:rsidR="00A15E6B">
        <w:tab/>
      </w:r>
      <w:r w:rsidR="00A15E6B">
        <w:tab/>
      </w:r>
      <w:r w:rsidR="00A15E6B">
        <w:tab/>
      </w:r>
      <w:r w:rsidRPr="00A65816">
        <w:t xml:space="preserve"># </w:t>
      </w:r>
      <w:r w:rsidRPr="00A65816">
        <w:rPr>
          <w:rFonts w:ascii="Cambria Math" w:hAnsi="Cambria Math" w:cs="Cambria Math"/>
        </w:rPr>
        <w:t>𝑗</w:t>
      </w:r>
      <w:r w:rsidRPr="00A65816">
        <w:t xml:space="preserve"> zoekt de juiste positie voor </w:t>
      </w:r>
      <w:r w:rsidRPr="00A65816">
        <w:rPr>
          <w:rFonts w:ascii="Cambria Math" w:hAnsi="Cambria Math" w:cs="Cambria Math"/>
        </w:rPr>
        <w:t>𝑥</w:t>
      </w:r>
      <w:r w:rsidRPr="00A65816">
        <w:t xml:space="preserve"> </w:t>
      </w:r>
    </w:p>
    <w:p w14:paraId="2C7C3F2D" w14:textId="17EDC54E" w:rsidR="00A65816" w:rsidRDefault="00A65816" w:rsidP="00A65816">
      <w:r w:rsidRPr="00A65816">
        <w:t xml:space="preserve">5: </w:t>
      </w:r>
      <w:r>
        <w:t xml:space="preserve">        </w:t>
      </w:r>
      <w:proofErr w:type="spellStart"/>
      <w:r w:rsidRPr="00A65816">
        <w:t>while</w:t>
      </w:r>
      <w:proofErr w:type="spellEnd"/>
      <w:r w:rsidRPr="00A65816">
        <w:t xml:space="preserve"> </w:t>
      </w:r>
      <w:r w:rsidRPr="00A65816">
        <w:rPr>
          <w:rFonts w:ascii="Cambria Math" w:hAnsi="Cambria Math" w:cs="Cambria Math"/>
        </w:rPr>
        <w:t>𝑗</w:t>
      </w:r>
      <w:r w:rsidRPr="00A65816">
        <w:t xml:space="preserve"> &gt; 0 </w:t>
      </w:r>
      <w:proofErr w:type="spellStart"/>
      <w:r w:rsidRPr="00A65816">
        <w:t>and</w:t>
      </w:r>
      <w:proofErr w:type="spellEnd"/>
      <w:r w:rsidRPr="00A65816">
        <w:t xml:space="preserve"> </w:t>
      </w:r>
      <w:r w:rsidRPr="00A65816">
        <w:rPr>
          <w:rFonts w:ascii="Cambria Math" w:hAnsi="Cambria Math" w:cs="Cambria Math"/>
        </w:rPr>
        <w:t>𝑥</w:t>
      </w:r>
      <w:r w:rsidRPr="00A65816">
        <w:t xml:space="preserve"> &lt; </w:t>
      </w:r>
      <w:r w:rsidRPr="00A65816">
        <w:rPr>
          <w:rFonts w:ascii="Cambria Math" w:hAnsi="Cambria Math" w:cs="Cambria Math"/>
        </w:rPr>
        <w:t>𝑎</w:t>
      </w:r>
      <w:r w:rsidRPr="00A65816">
        <w:t>[</w:t>
      </w:r>
      <w:r w:rsidRPr="00A65816">
        <w:rPr>
          <w:rFonts w:ascii="Cambria Math" w:hAnsi="Cambria Math" w:cs="Cambria Math"/>
        </w:rPr>
        <w:t>𝑗</w:t>
      </w:r>
      <w:r w:rsidRPr="00A65816">
        <w:t xml:space="preserve"> − 1] do </w:t>
      </w:r>
      <w:r w:rsidR="00A15E6B">
        <w:tab/>
      </w:r>
      <w:r w:rsidR="00A15E6B">
        <w:tab/>
      </w:r>
      <w:r w:rsidRPr="00A65816">
        <w:t xml:space="preserve"># schuif grotere elementen op </w:t>
      </w:r>
    </w:p>
    <w:p w14:paraId="7F465AF9" w14:textId="0A95BFA6" w:rsidR="00A65816" w:rsidRDefault="00A65816" w:rsidP="00A65816">
      <w:r w:rsidRPr="00A65816">
        <w:t xml:space="preserve">6: </w:t>
      </w:r>
      <w:r w:rsidR="000763A1">
        <w:t xml:space="preserve">            </w:t>
      </w:r>
      <w:r w:rsidRPr="00A65816">
        <w:rPr>
          <w:rFonts w:ascii="Cambria Math" w:hAnsi="Cambria Math" w:cs="Cambria Math"/>
        </w:rPr>
        <w:t>𝑎</w:t>
      </w:r>
      <w:r w:rsidRPr="00A65816">
        <w:t>[</w:t>
      </w:r>
      <w:r w:rsidRPr="00A65816">
        <w:rPr>
          <w:rFonts w:ascii="Cambria Math" w:hAnsi="Cambria Math" w:cs="Cambria Math"/>
        </w:rPr>
        <w:t>𝑗</w:t>
      </w:r>
      <w:r w:rsidRPr="00A65816">
        <w:t xml:space="preserve">] ← </w:t>
      </w:r>
      <w:r w:rsidRPr="00A65816">
        <w:rPr>
          <w:rFonts w:ascii="Cambria Math" w:hAnsi="Cambria Math" w:cs="Cambria Math"/>
        </w:rPr>
        <w:t>𝑎</w:t>
      </w:r>
      <w:r w:rsidRPr="00A65816">
        <w:t>[</w:t>
      </w:r>
      <w:r w:rsidRPr="00A65816">
        <w:rPr>
          <w:rFonts w:ascii="Cambria Math" w:hAnsi="Cambria Math" w:cs="Cambria Math"/>
        </w:rPr>
        <w:t>𝑗</w:t>
      </w:r>
      <w:r w:rsidRPr="00A65816">
        <w:t xml:space="preserve"> − 1]</w:t>
      </w:r>
      <w:r w:rsidR="00A15E6B">
        <w:tab/>
      </w:r>
      <w:r w:rsidR="00A15E6B">
        <w:tab/>
      </w:r>
      <w:r w:rsidR="00A15E6B">
        <w:tab/>
      </w:r>
      <w:r w:rsidR="00A15E6B">
        <w:tab/>
      </w:r>
      <w:r w:rsidRPr="00A65816">
        <w:t xml:space="preserve"> # schuif </w:t>
      </w:r>
      <w:r w:rsidRPr="00A65816">
        <w:rPr>
          <w:rFonts w:ascii="Cambria Math" w:hAnsi="Cambria Math" w:cs="Cambria Math"/>
        </w:rPr>
        <w:t>𝑎</w:t>
      </w:r>
      <w:r w:rsidRPr="00A65816">
        <w:t>[</w:t>
      </w:r>
      <w:r w:rsidRPr="00A65816">
        <w:rPr>
          <w:rFonts w:ascii="Cambria Math" w:hAnsi="Cambria Math" w:cs="Cambria Math"/>
        </w:rPr>
        <w:t>𝑗</w:t>
      </w:r>
      <w:r w:rsidRPr="00A65816">
        <w:t xml:space="preserve"> − 1] eentje op </w:t>
      </w:r>
    </w:p>
    <w:p w14:paraId="789A2389" w14:textId="55A16EAF" w:rsidR="00A65816" w:rsidRDefault="00A65816" w:rsidP="00A65816">
      <w:r w:rsidRPr="00A65816">
        <w:t xml:space="preserve">7: </w:t>
      </w:r>
      <w:r w:rsidR="000763A1">
        <w:t xml:space="preserve">            </w:t>
      </w:r>
      <w:r w:rsidRPr="00A65816">
        <w:rPr>
          <w:rFonts w:ascii="Cambria Math" w:hAnsi="Cambria Math" w:cs="Cambria Math"/>
        </w:rPr>
        <w:t>𝑗</w:t>
      </w:r>
      <w:r w:rsidRPr="00A65816">
        <w:t xml:space="preserve"> ← </w:t>
      </w:r>
      <w:r w:rsidRPr="00A65816">
        <w:rPr>
          <w:rFonts w:ascii="Cambria Math" w:hAnsi="Cambria Math" w:cs="Cambria Math"/>
        </w:rPr>
        <w:t>𝑗</w:t>
      </w:r>
      <w:r w:rsidRPr="00A65816">
        <w:t xml:space="preserve"> − 1 </w:t>
      </w:r>
    </w:p>
    <w:p w14:paraId="094113E7" w14:textId="250E1B7D" w:rsidR="00A65816" w:rsidRDefault="00A65816" w:rsidP="00A65816">
      <w:r w:rsidRPr="00A65816">
        <w:t xml:space="preserve">8: </w:t>
      </w:r>
      <w:r w:rsidR="000763A1">
        <w:t xml:space="preserve">        </w:t>
      </w:r>
      <w:r w:rsidRPr="00A65816">
        <w:rPr>
          <w:rFonts w:ascii="Cambria Math" w:hAnsi="Cambria Math" w:cs="Cambria Math"/>
        </w:rPr>
        <w:t>𝑎</w:t>
      </w:r>
      <w:r w:rsidRPr="00A65816">
        <w:t>[</w:t>
      </w:r>
      <w:r w:rsidRPr="00A65816">
        <w:rPr>
          <w:rFonts w:ascii="Cambria Math" w:hAnsi="Cambria Math" w:cs="Cambria Math"/>
        </w:rPr>
        <w:t>𝑗</w:t>
      </w:r>
      <w:r w:rsidRPr="00A65816">
        <w:t xml:space="preserve">] ← </w:t>
      </w:r>
      <w:r w:rsidRPr="00A65816">
        <w:rPr>
          <w:rFonts w:ascii="Cambria Math" w:hAnsi="Cambria Math" w:cs="Cambria Math"/>
        </w:rPr>
        <w:t>𝑥</w:t>
      </w:r>
      <w:r w:rsidRPr="00A65816">
        <w:t xml:space="preserve"> </w:t>
      </w:r>
      <w:r w:rsidR="00A15E6B">
        <w:tab/>
      </w:r>
      <w:r w:rsidR="00A15E6B">
        <w:tab/>
      </w:r>
      <w:r w:rsidR="00A15E6B">
        <w:tab/>
      </w:r>
      <w:r w:rsidR="00A15E6B">
        <w:tab/>
      </w:r>
      <w:r w:rsidR="00A15E6B">
        <w:tab/>
      </w:r>
      <w:r w:rsidRPr="00A65816">
        <w:t xml:space="preserve"># </w:t>
      </w:r>
      <w:r w:rsidRPr="00A65816">
        <w:rPr>
          <w:rFonts w:ascii="Cambria Math" w:hAnsi="Cambria Math" w:cs="Cambria Math"/>
        </w:rPr>
        <w:t>𝑥</w:t>
      </w:r>
      <w:r w:rsidRPr="00A65816">
        <w:t xml:space="preserve"> wordt op de juiste positie tussengevoegd </w:t>
      </w:r>
    </w:p>
    <w:p w14:paraId="76CABE7C" w14:textId="141EEA20" w:rsidR="00003906" w:rsidRDefault="00003906" w:rsidP="00431602">
      <w:pPr>
        <w:pStyle w:val="Lijstalinea"/>
        <w:numPr>
          <w:ilvl w:val="0"/>
          <w:numId w:val="28"/>
        </w:numPr>
      </w:pPr>
      <w:r>
        <w:t xml:space="preserve">Mogelijke examenvraag: schrijf </w:t>
      </w:r>
      <w:proofErr w:type="spellStart"/>
      <w:r>
        <w:t>cardsort</w:t>
      </w:r>
      <w:proofErr w:type="spellEnd"/>
      <w:r w:rsidR="00BB5F14">
        <w:t xml:space="preserve"> zodat hij van achter naar voor sorteert </w:t>
      </w:r>
      <w:proofErr w:type="spellStart"/>
      <w:r w:rsidR="00BB5F14">
        <w:t>ipv</w:t>
      </w:r>
      <w:proofErr w:type="spellEnd"/>
      <w:r w:rsidR="00BB5F14">
        <w:t xml:space="preserve"> van voorn naar achter</w:t>
      </w:r>
    </w:p>
    <w:p w14:paraId="3A3EFA11" w14:textId="77777777" w:rsidR="001C4432" w:rsidRDefault="001C4432" w:rsidP="00A15E6B">
      <w:pPr>
        <w:pStyle w:val="Geenafstand"/>
      </w:pPr>
    </w:p>
    <w:p w14:paraId="64230BA0" w14:textId="64EEDA70" w:rsidR="00A15E6B" w:rsidRDefault="00A15E6B" w:rsidP="00A15E6B">
      <w:pPr>
        <w:pStyle w:val="Geenafstand"/>
      </w:pPr>
      <w:r w:rsidRPr="00A15E6B">
        <w:t>Complexiteitsanalyse</w:t>
      </w:r>
      <w:r>
        <w:t>:</w:t>
      </w:r>
    </w:p>
    <w:p w14:paraId="4520D610" w14:textId="77777777" w:rsidR="00162BF4" w:rsidRDefault="00162BF4" w:rsidP="00431602">
      <w:pPr>
        <w:pStyle w:val="Lijstalinea"/>
        <w:numPr>
          <w:ilvl w:val="0"/>
          <w:numId w:val="18"/>
        </w:numPr>
      </w:pPr>
      <w:r w:rsidRPr="00162BF4">
        <w:t xml:space="preserve">Uitvoeringstijd afhankelijk van ordening bij aanvang </w:t>
      </w:r>
    </w:p>
    <w:p w14:paraId="7A5F1554" w14:textId="77777777" w:rsidR="00162BF4" w:rsidRDefault="00162BF4" w:rsidP="00431602">
      <w:pPr>
        <w:pStyle w:val="Lijstalinea"/>
        <w:numPr>
          <w:ilvl w:val="1"/>
          <w:numId w:val="18"/>
        </w:numPr>
      </w:pPr>
      <w:r w:rsidRPr="00162BF4">
        <w:t xml:space="preserve">Slechtste geval: binnenste lus </w:t>
      </w:r>
      <w:r w:rsidRPr="00162BF4">
        <w:rPr>
          <w:rFonts w:ascii="Cambria Math" w:hAnsi="Cambria Math" w:cs="Cambria Math"/>
        </w:rPr>
        <w:t>𝑛</w:t>
      </w:r>
      <w:r w:rsidRPr="00162BF4">
        <w:t>(</w:t>
      </w:r>
      <w:r w:rsidRPr="00162BF4">
        <w:rPr>
          <w:rFonts w:ascii="Cambria Math" w:hAnsi="Cambria Math" w:cs="Cambria Math"/>
        </w:rPr>
        <w:t>𝑛</w:t>
      </w:r>
      <w:r w:rsidRPr="00162BF4">
        <w:t xml:space="preserve">−1) 2 keer uitgevoerd. </w:t>
      </w:r>
    </w:p>
    <w:p w14:paraId="60E40BF1" w14:textId="5D9E94A2" w:rsidR="00162BF4" w:rsidRDefault="00162BF4" w:rsidP="00431602">
      <w:pPr>
        <w:pStyle w:val="Lijstalinea"/>
        <w:numPr>
          <w:ilvl w:val="2"/>
          <w:numId w:val="18"/>
        </w:numPr>
      </w:pPr>
      <w:r w:rsidRPr="00162BF4">
        <w:t xml:space="preserve">Dus </w:t>
      </w:r>
      <w:r w:rsidRPr="00162BF4">
        <w:rPr>
          <w:rFonts w:ascii="Cambria Math" w:hAnsi="Cambria Math" w:cs="Cambria Math"/>
        </w:rPr>
        <w:t>𝑇</w:t>
      </w:r>
      <w:r w:rsidRPr="00162BF4">
        <w:t xml:space="preserve"> (</w:t>
      </w:r>
      <w:r w:rsidRPr="00162BF4">
        <w:rPr>
          <w:rFonts w:ascii="Cambria Math" w:hAnsi="Cambria Math" w:cs="Cambria Math"/>
        </w:rPr>
        <w:t>𝑛</w:t>
      </w:r>
      <w:r w:rsidRPr="00162BF4">
        <w:t xml:space="preserve">) = </w:t>
      </w:r>
      <w:r w:rsidRPr="00162BF4">
        <w:rPr>
          <w:rFonts w:ascii="Cambria Math" w:hAnsi="Cambria Math" w:cs="Cambria Math"/>
        </w:rPr>
        <w:t>𝑂</w:t>
      </w:r>
      <w:r w:rsidRPr="00162BF4">
        <w:t>(</w:t>
      </w:r>
      <w:r w:rsidRPr="00162BF4">
        <w:rPr>
          <w:rFonts w:ascii="Cambria Math" w:hAnsi="Cambria Math" w:cs="Cambria Math"/>
        </w:rPr>
        <w:t>𝑛</w:t>
      </w:r>
      <w:r w:rsidR="002D6A72">
        <w:rPr>
          <w:rFonts w:ascii="Cambria Math" w:hAnsi="Cambria Math" w:cs="Cambria Math"/>
        </w:rPr>
        <w:t>*</w:t>
      </w:r>
      <w:r w:rsidRPr="00162BF4">
        <w:t xml:space="preserve">2 ) </w:t>
      </w:r>
    </w:p>
    <w:p w14:paraId="2E4E48B8" w14:textId="77777777" w:rsidR="00162BF4" w:rsidRDefault="00162BF4" w:rsidP="00431602">
      <w:pPr>
        <w:pStyle w:val="Lijstalinea"/>
        <w:numPr>
          <w:ilvl w:val="1"/>
          <w:numId w:val="18"/>
        </w:numPr>
      </w:pPr>
      <w:r w:rsidRPr="00162BF4">
        <w:t>Beste geval: buitenste lus (</w:t>
      </w:r>
      <w:r w:rsidRPr="00162BF4">
        <w:rPr>
          <w:rFonts w:ascii="Cambria Math" w:hAnsi="Cambria Math" w:cs="Cambria Math"/>
        </w:rPr>
        <w:t>𝑛</w:t>
      </w:r>
      <w:r w:rsidRPr="00162BF4">
        <w:t xml:space="preserve"> − 1) keer, maar binnenste lus stopt telkens onmiddellijk. </w:t>
      </w:r>
    </w:p>
    <w:p w14:paraId="694FF73C" w14:textId="2CC21FE4" w:rsidR="00162BF4" w:rsidRDefault="00162BF4" w:rsidP="00431602">
      <w:pPr>
        <w:pStyle w:val="Lijstalinea"/>
        <w:numPr>
          <w:ilvl w:val="2"/>
          <w:numId w:val="18"/>
        </w:numPr>
      </w:pPr>
      <w:r w:rsidRPr="00162BF4">
        <w:t xml:space="preserve">Dus </w:t>
      </w:r>
      <w:r w:rsidRPr="00162BF4">
        <w:rPr>
          <w:rFonts w:ascii="Cambria Math" w:hAnsi="Cambria Math" w:cs="Cambria Math"/>
        </w:rPr>
        <w:t>𝑇</w:t>
      </w:r>
      <w:r w:rsidRPr="00162BF4">
        <w:t xml:space="preserve"> (</w:t>
      </w:r>
      <w:r w:rsidRPr="00162BF4">
        <w:rPr>
          <w:rFonts w:ascii="Cambria Math" w:hAnsi="Cambria Math" w:cs="Cambria Math"/>
        </w:rPr>
        <w:t>𝑛</w:t>
      </w:r>
      <w:r w:rsidRPr="00162BF4">
        <w:t xml:space="preserve">) = </w:t>
      </w:r>
      <w:r w:rsidRPr="00162BF4">
        <w:rPr>
          <w:rFonts w:ascii="Cambria Math" w:hAnsi="Cambria Math" w:cs="Cambria Math"/>
        </w:rPr>
        <w:t>𝑂</w:t>
      </w:r>
      <w:r w:rsidRPr="00162BF4">
        <w:t>(</w:t>
      </w:r>
      <w:r w:rsidRPr="00162BF4">
        <w:rPr>
          <w:rFonts w:ascii="Cambria Math" w:hAnsi="Cambria Math" w:cs="Cambria Math"/>
        </w:rPr>
        <w:t>𝑛</w:t>
      </w:r>
      <w:r w:rsidRPr="00162BF4">
        <w:t xml:space="preserve">) </w:t>
      </w:r>
    </w:p>
    <w:p w14:paraId="53A2DB9B" w14:textId="77777777" w:rsidR="00162BF4" w:rsidRDefault="00162BF4" w:rsidP="00431602">
      <w:pPr>
        <w:pStyle w:val="Lijstalinea"/>
        <w:numPr>
          <w:ilvl w:val="1"/>
          <w:numId w:val="18"/>
        </w:numPr>
      </w:pPr>
      <w:r w:rsidRPr="00162BF4">
        <w:t xml:space="preserve">Gemiddeld geval: </w:t>
      </w:r>
    </w:p>
    <w:p w14:paraId="330DFE48" w14:textId="0C487AFC" w:rsidR="00162BF4" w:rsidRDefault="00162BF4" w:rsidP="00431602">
      <w:pPr>
        <w:pStyle w:val="Lijstalinea"/>
        <w:numPr>
          <w:ilvl w:val="2"/>
          <w:numId w:val="18"/>
        </w:numPr>
      </w:pPr>
      <w:r w:rsidRPr="00162BF4">
        <w:rPr>
          <w:rFonts w:ascii="Cambria Math" w:hAnsi="Cambria Math" w:cs="Cambria Math"/>
        </w:rPr>
        <w:t>𝑇</w:t>
      </w:r>
      <w:r w:rsidRPr="00162BF4">
        <w:t xml:space="preserve"> (</w:t>
      </w:r>
      <w:r w:rsidRPr="00162BF4">
        <w:rPr>
          <w:rFonts w:ascii="Cambria Math" w:hAnsi="Cambria Math" w:cs="Cambria Math"/>
        </w:rPr>
        <w:t>𝑛</w:t>
      </w:r>
      <w:r w:rsidRPr="00162BF4">
        <w:t xml:space="preserve">) = </w:t>
      </w:r>
      <w:r w:rsidRPr="00162BF4">
        <w:rPr>
          <w:rFonts w:ascii="Cambria Math" w:hAnsi="Cambria Math" w:cs="Cambria Math"/>
        </w:rPr>
        <w:t>𝑂</w:t>
      </w:r>
      <w:r w:rsidRPr="00162BF4">
        <w:t>(</w:t>
      </w:r>
      <w:r w:rsidRPr="00162BF4">
        <w:rPr>
          <w:rFonts w:ascii="Cambria Math" w:hAnsi="Cambria Math" w:cs="Cambria Math"/>
        </w:rPr>
        <w:t>𝑛</w:t>
      </w:r>
      <w:r w:rsidRPr="00DC75CA">
        <w:rPr>
          <w:vertAlign w:val="superscript"/>
        </w:rPr>
        <w:t>2</w:t>
      </w:r>
      <w:r w:rsidRPr="00162BF4">
        <w:t xml:space="preserve"> ). </w:t>
      </w:r>
    </w:p>
    <w:p w14:paraId="678940BA" w14:textId="489A3C28" w:rsidR="009F235F" w:rsidRDefault="00162BF4" w:rsidP="00431602">
      <w:pPr>
        <w:pStyle w:val="Lijstalinea"/>
        <w:numPr>
          <w:ilvl w:val="0"/>
          <w:numId w:val="18"/>
        </w:numPr>
      </w:pPr>
      <w:r w:rsidRPr="00162BF4">
        <w:rPr>
          <w:rFonts w:ascii="Cambria Math" w:hAnsi="Cambria Math" w:cs="Cambria Math"/>
        </w:rPr>
        <w:t>⟹</w:t>
      </w:r>
      <w:r w:rsidRPr="00162BF4">
        <w:t xml:space="preserve"> </w:t>
      </w:r>
      <w:r w:rsidRPr="00170EE1">
        <w:rPr>
          <w:b/>
          <w:bCs/>
          <w:color w:val="FF0000"/>
        </w:rPr>
        <w:t>kwadratische tijdscomplexiteit</w:t>
      </w:r>
      <w:r w:rsidRPr="00162BF4">
        <w:t>, want steeds worst case analyse.</w:t>
      </w:r>
    </w:p>
    <w:p w14:paraId="77975117" w14:textId="77777777" w:rsidR="001C4432" w:rsidRDefault="001C4432" w:rsidP="001C4432"/>
    <w:p w14:paraId="3AC0D1B9" w14:textId="77777777" w:rsidR="001C4432" w:rsidRDefault="001C4432" w:rsidP="001C4432"/>
    <w:p w14:paraId="2CC7AB82" w14:textId="77777777" w:rsidR="001C4432" w:rsidRDefault="001C4432" w:rsidP="001C4432"/>
    <w:p w14:paraId="3D4F2B2E" w14:textId="77777777" w:rsidR="001C4432" w:rsidRDefault="001C4432" w:rsidP="001C4432"/>
    <w:p w14:paraId="417F0FD5" w14:textId="77777777" w:rsidR="001C4432" w:rsidRDefault="001C4432" w:rsidP="001C4432"/>
    <w:p w14:paraId="1310B7B1" w14:textId="77777777" w:rsidR="001C4432" w:rsidRDefault="001C4432" w:rsidP="001C4432"/>
    <w:p w14:paraId="73E03F32" w14:textId="77777777" w:rsidR="001C4432" w:rsidRPr="00E61C99" w:rsidRDefault="001C4432" w:rsidP="001C4432"/>
    <w:p w14:paraId="0F0BA05D" w14:textId="7B5AC9F0" w:rsidR="00362942" w:rsidRDefault="00503356" w:rsidP="00362942">
      <w:pPr>
        <w:pStyle w:val="Kop2"/>
      </w:pPr>
      <w:bookmarkStart w:id="7" w:name="_Toc186124579"/>
      <w:r w:rsidRPr="00503356">
        <w:lastRenderedPageBreak/>
        <w:t>Sorteren door samenvoegen</w:t>
      </w:r>
      <w:bookmarkEnd w:id="7"/>
      <w:r w:rsidRPr="00503356">
        <w:t xml:space="preserve"> </w:t>
      </w:r>
    </w:p>
    <w:p w14:paraId="3985125D" w14:textId="40C07239" w:rsidR="009F235F" w:rsidRDefault="009F235F" w:rsidP="009F235F">
      <w:pPr>
        <w:pStyle w:val="Geenafstand"/>
      </w:pPr>
      <w:r w:rsidRPr="009F235F">
        <w:t>Sorteren door samenvoegen</w:t>
      </w:r>
      <w:r>
        <w:t>:</w:t>
      </w:r>
    </w:p>
    <w:p w14:paraId="24417228" w14:textId="77777777" w:rsidR="009F235F" w:rsidRDefault="009F235F" w:rsidP="00431602">
      <w:pPr>
        <w:pStyle w:val="Lijstalinea"/>
        <w:numPr>
          <w:ilvl w:val="0"/>
          <w:numId w:val="19"/>
        </w:numPr>
      </w:pPr>
      <w:r w:rsidRPr="009F235F">
        <w:t>Sorteren door samenvoegen (</w:t>
      </w:r>
      <w:proofErr w:type="spellStart"/>
      <w:r w:rsidRPr="009F235F">
        <w:t>mergesort</w:t>
      </w:r>
      <w:proofErr w:type="spellEnd"/>
      <w:r w:rsidRPr="009F235F">
        <w:t xml:space="preserve">) is een </w:t>
      </w:r>
      <w:r w:rsidRPr="006F03EB">
        <w:rPr>
          <w:b/>
          <w:bCs/>
        </w:rPr>
        <w:t>ingewikkelder algoritme</w:t>
      </w:r>
      <w:r w:rsidRPr="009F235F">
        <w:t xml:space="preserve"> dan de voorgaande twee eenvoudige sorteeralgoritmes maar is ook een heel stuk efficiënter. Basisidee: </w:t>
      </w:r>
    </w:p>
    <w:p w14:paraId="0E548474" w14:textId="77777777" w:rsidR="009F235F" w:rsidRDefault="009F235F" w:rsidP="00431602">
      <w:pPr>
        <w:pStyle w:val="Lijstalinea"/>
        <w:numPr>
          <w:ilvl w:val="1"/>
          <w:numId w:val="19"/>
        </w:numPr>
      </w:pPr>
      <w:r w:rsidRPr="009F235F">
        <w:t xml:space="preserve">1. </w:t>
      </w:r>
      <w:r w:rsidRPr="006F03EB">
        <w:rPr>
          <w:b/>
          <w:bCs/>
        </w:rPr>
        <w:t>Sorteer</w:t>
      </w:r>
      <w:r w:rsidRPr="009F235F">
        <w:t xml:space="preserve"> de </w:t>
      </w:r>
      <w:r w:rsidRPr="006F03EB">
        <w:rPr>
          <w:b/>
          <w:bCs/>
        </w:rPr>
        <w:t>eerste helft</w:t>
      </w:r>
      <w:r w:rsidRPr="009F235F">
        <w:t xml:space="preserve"> van de array. </w:t>
      </w:r>
    </w:p>
    <w:p w14:paraId="3912EF86" w14:textId="77777777" w:rsidR="009F235F" w:rsidRDefault="009F235F" w:rsidP="00431602">
      <w:pPr>
        <w:pStyle w:val="Lijstalinea"/>
        <w:numPr>
          <w:ilvl w:val="1"/>
          <w:numId w:val="19"/>
        </w:numPr>
      </w:pPr>
      <w:r w:rsidRPr="009F235F">
        <w:t xml:space="preserve">2. </w:t>
      </w:r>
      <w:r w:rsidRPr="006F03EB">
        <w:rPr>
          <w:b/>
          <w:bCs/>
        </w:rPr>
        <w:t>Sorteer</w:t>
      </w:r>
      <w:r w:rsidRPr="009F235F">
        <w:t xml:space="preserve"> de </w:t>
      </w:r>
      <w:r w:rsidRPr="006F03EB">
        <w:rPr>
          <w:b/>
          <w:bCs/>
        </w:rPr>
        <w:t>tweede helft</w:t>
      </w:r>
      <w:r w:rsidRPr="009F235F">
        <w:t xml:space="preserve"> van de array. </w:t>
      </w:r>
    </w:p>
    <w:p w14:paraId="7180023B" w14:textId="77777777" w:rsidR="009F235F" w:rsidRDefault="009F235F" w:rsidP="00431602">
      <w:pPr>
        <w:pStyle w:val="Lijstalinea"/>
        <w:numPr>
          <w:ilvl w:val="1"/>
          <w:numId w:val="19"/>
        </w:numPr>
      </w:pPr>
      <w:r w:rsidRPr="009F235F">
        <w:t xml:space="preserve">3. </w:t>
      </w:r>
      <w:r w:rsidRPr="006F03EB">
        <w:rPr>
          <w:b/>
          <w:bCs/>
        </w:rPr>
        <w:t>Meng</w:t>
      </w:r>
      <w:r w:rsidRPr="009F235F">
        <w:t xml:space="preserve"> de twee gesorteerde </w:t>
      </w:r>
      <w:r w:rsidRPr="006F03EB">
        <w:rPr>
          <w:b/>
          <w:bCs/>
        </w:rPr>
        <w:t>deelrijen samen</w:t>
      </w:r>
      <w:r w:rsidRPr="009F235F">
        <w:t xml:space="preserve"> </w:t>
      </w:r>
      <w:r w:rsidRPr="006F03EB">
        <w:rPr>
          <w:b/>
          <w:bCs/>
        </w:rPr>
        <w:t>tot één</w:t>
      </w:r>
      <w:r w:rsidRPr="009F235F">
        <w:t xml:space="preserve"> gesorteerde array. </w:t>
      </w:r>
    </w:p>
    <w:p w14:paraId="5F96CB9F" w14:textId="267BABF1" w:rsidR="009F235F" w:rsidRDefault="009F235F" w:rsidP="00431602">
      <w:pPr>
        <w:pStyle w:val="Lijstalinea"/>
        <w:numPr>
          <w:ilvl w:val="0"/>
          <w:numId w:val="19"/>
        </w:numPr>
      </w:pPr>
      <w:r w:rsidRPr="009F235F">
        <w:t xml:space="preserve">De eerste twee stappen in dit proces </w:t>
      </w:r>
      <w:r w:rsidRPr="006F03EB">
        <w:rPr>
          <w:b/>
          <w:bCs/>
          <w:color w:val="FF0000"/>
        </w:rPr>
        <w:t>gebeuren</w:t>
      </w:r>
      <w:r w:rsidRPr="006F03EB">
        <w:rPr>
          <w:color w:val="FF0000"/>
        </w:rPr>
        <w:t xml:space="preserve"> </w:t>
      </w:r>
      <w:r w:rsidRPr="009F235F">
        <w:t xml:space="preserve">op een </w:t>
      </w:r>
      <w:r w:rsidRPr="006F03EB">
        <w:rPr>
          <w:b/>
          <w:bCs/>
          <w:color w:val="FF0000"/>
        </w:rPr>
        <w:t>recursieve</w:t>
      </w:r>
      <w:r w:rsidRPr="006F03EB">
        <w:rPr>
          <w:color w:val="FF0000"/>
        </w:rPr>
        <w:t xml:space="preserve"> </w:t>
      </w:r>
      <w:r w:rsidRPr="009F235F">
        <w:t>manier. Merk op dat het eigenlijk sorteren gebeurt bij het samenvoegen van de twee gesorteerde rijen.</w:t>
      </w:r>
    </w:p>
    <w:p w14:paraId="15739773" w14:textId="77777777" w:rsidR="002A4910" w:rsidRDefault="002A4910" w:rsidP="000D2AD9"/>
    <w:p w14:paraId="5E825D46" w14:textId="6701EDBF" w:rsidR="000D2AD9" w:rsidRDefault="000E466F" w:rsidP="002A4910">
      <w:pPr>
        <w:pStyle w:val="Geenafstand"/>
      </w:pPr>
      <w:r w:rsidRPr="000E466F">
        <w:rPr>
          <w:noProof/>
          <w:lang w:val="en-GB"/>
        </w:rPr>
        <w:drawing>
          <wp:anchor distT="0" distB="0" distL="114300" distR="114300" simplePos="0" relativeHeight="251658246" behindDoc="1" locked="0" layoutInCell="1" allowOverlap="1" wp14:anchorId="5F8618CA" wp14:editId="515E6C0F">
            <wp:simplePos x="0" y="0"/>
            <wp:positionH relativeFrom="margin">
              <wp:posOffset>3120390</wp:posOffset>
            </wp:positionH>
            <wp:positionV relativeFrom="paragraph">
              <wp:posOffset>88265</wp:posOffset>
            </wp:positionV>
            <wp:extent cx="3000375" cy="869315"/>
            <wp:effectExtent l="0" t="0" r="9525" b="6985"/>
            <wp:wrapTight wrapText="bothSides">
              <wp:wrapPolygon edited="0">
                <wp:start x="0" y="0"/>
                <wp:lineTo x="0" y="21300"/>
                <wp:lineTo x="21531" y="21300"/>
                <wp:lineTo x="21531" y="0"/>
                <wp:lineTo x="0" y="0"/>
              </wp:wrapPolygon>
            </wp:wrapTight>
            <wp:docPr id="82380193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01936" name="Afbeelding 1" descr="Afbeelding met tekst, schermopname, Lettertype, nummer&#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3000375" cy="869315"/>
                    </a:xfrm>
                    <a:prstGeom prst="rect">
                      <a:avLst/>
                    </a:prstGeom>
                  </pic:spPr>
                </pic:pic>
              </a:graphicData>
            </a:graphic>
            <wp14:sizeRelH relativeFrom="margin">
              <wp14:pctWidth>0</wp14:pctWidth>
            </wp14:sizeRelH>
            <wp14:sizeRelV relativeFrom="margin">
              <wp14:pctHeight>0</wp14:pctHeight>
            </wp14:sizeRelV>
          </wp:anchor>
        </w:drawing>
      </w:r>
      <w:r w:rsidR="000D2AD9">
        <w:t xml:space="preserve">Sorteren door samenvoegen: </w:t>
      </w:r>
    </w:p>
    <w:p w14:paraId="4C633053" w14:textId="036E7968" w:rsidR="000D2AD9" w:rsidRDefault="000D2AD9" w:rsidP="00431602">
      <w:pPr>
        <w:pStyle w:val="Lijstalinea"/>
        <w:numPr>
          <w:ilvl w:val="0"/>
          <w:numId w:val="20"/>
        </w:numPr>
      </w:pPr>
      <w:r w:rsidRPr="000D2AD9">
        <w:t xml:space="preserve">Voorbeeld: Beschouw de rij </w:t>
      </w:r>
    </w:p>
    <w:p w14:paraId="4C5672C0" w14:textId="2C57DF68" w:rsidR="000D2AD9" w:rsidRDefault="000D2AD9" w:rsidP="00431602">
      <w:pPr>
        <w:pStyle w:val="Lijstalinea"/>
        <w:numPr>
          <w:ilvl w:val="1"/>
          <w:numId w:val="20"/>
        </w:numPr>
      </w:pPr>
      <w:r w:rsidRPr="000D2AD9">
        <w:t xml:space="preserve">44 55 12 42 94 18 06 67 </w:t>
      </w:r>
    </w:p>
    <w:p w14:paraId="3AD65C6F" w14:textId="054AECD8" w:rsidR="000D2AD9" w:rsidRDefault="000D2AD9" w:rsidP="00431602">
      <w:pPr>
        <w:pStyle w:val="Lijstalinea"/>
        <w:numPr>
          <w:ilvl w:val="0"/>
          <w:numId w:val="20"/>
        </w:numPr>
      </w:pPr>
      <w:r w:rsidRPr="000D2AD9">
        <w:t xml:space="preserve">Deze wordt opgesplitst in </w:t>
      </w:r>
      <w:r w:rsidRPr="004E345D">
        <w:rPr>
          <w:b/>
          <w:bCs/>
        </w:rPr>
        <w:t>twee deelrijen</w:t>
      </w:r>
      <w:r w:rsidRPr="000D2AD9">
        <w:t xml:space="preserve"> </w:t>
      </w:r>
    </w:p>
    <w:p w14:paraId="6BBE9B26" w14:textId="77777777" w:rsidR="000D2AD9" w:rsidRDefault="000D2AD9" w:rsidP="00431602">
      <w:pPr>
        <w:pStyle w:val="Lijstalinea"/>
        <w:numPr>
          <w:ilvl w:val="1"/>
          <w:numId w:val="20"/>
        </w:numPr>
      </w:pPr>
      <w:r w:rsidRPr="000D2AD9">
        <w:t xml:space="preserve">44 55 12 42 </w:t>
      </w:r>
    </w:p>
    <w:p w14:paraId="7B614CFC" w14:textId="5349BE5A" w:rsidR="000D2AD9" w:rsidRDefault="000D2AD9" w:rsidP="00431602">
      <w:pPr>
        <w:pStyle w:val="Lijstalinea"/>
        <w:numPr>
          <w:ilvl w:val="1"/>
          <w:numId w:val="20"/>
        </w:numPr>
      </w:pPr>
      <w:r w:rsidRPr="000D2AD9">
        <w:t>94 18 06 67</w:t>
      </w:r>
    </w:p>
    <w:p w14:paraId="6D3A8720" w14:textId="77777777" w:rsidR="000D2AD9" w:rsidRDefault="000D2AD9" w:rsidP="00431602">
      <w:pPr>
        <w:pStyle w:val="Lijstalinea"/>
        <w:numPr>
          <w:ilvl w:val="0"/>
          <w:numId w:val="20"/>
        </w:numPr>
      </w:pPr>
      <w:r w:rsidRPr="000D2AD9">
        <w:t xml:space="preserve">Beide deelrijen worden vervolgens </w:t>
      </w:r>
      <w:r w:rsidRPr="004E345D">
        <w:rPr>
          <w:b/>
          <w:bCs/>
        </w:rPr>
        <w:t>recursief gesorteerd</w:t>
      </w:r>
      <w:r w:rsidRPr="000D2AD9">
        <w:t xml:space="preserve"> tot </w:t>
      </w:r>
    </w:p>
    <w:p w14:paraId="2AD3B8A6" w14:textId="77777777" w:rsidR="000D2AD9" w:rsidRDefault="000D2AD9" w:rsidP="00431602">
      <w:pPr>
        <w:pStyle w:val="Lijstalinea"/>
        <w:numPr>
          <w:ilvl w:val="1"/>
          <w:numId w:val="20"/>
        </w:numPr>
      </w:pPr>
      <w:r w:rsidRPr="000D2AD9">
        <w:t xml:space="preserve">12 42 44 55 </w:t>
      </w:r>
    </w:p>
    <w:p w14:paraId="52C633A0" w14:textId="3BA0F763" w:rsidR="000D2AD9" w:rsidRDefault="000D2AD9" w:rsidP="00431602">
      <w:pPr>
        <w:pStyle w:val="Lijstalinea"/>
        <w:numPr>
          <w:ilvl w:val="1"/>
          <w:numId w:val="20"/>
        </w:numPr>
      </w:pPr>
      <w:r w:rsidRPr="000D2AD9">
        <w:t>06 18 67 94</w:t>
      </w:r>
    </w:p>
    <w:p w14:paraId="455340F9" w14:textId="77777777" w:rsidR="000D2AD9" w:rsidRDefault="000D2AD9" w:rsidP="00431602">
      <w:pPr>
        <w:pStyle w:val="Lijstalinea"/>
        <w:numPr>
          <w:ilvl w:val="0"/>
          <w:numId w:val="20"/>
        </w:numPr>
      </w:pPr>
      <w:r w:rsidRPr="000D2AD9">
        <w:t xml:space="preserve">Tot slot worden de gesorteerde </w:t>
      </w:r>
      <w:r w:rsidRPr="004E345D">
        <w:rPr>
          <w:b/>
          <w:bCs/>
        </w:rPr>
        <w:t>deelrijen</w:t>
      </w:r>
      <w:r w:rsidRPr="000D2AD9">
        <w:t xml:space="preserve"> </w:t>
      </w:r>
      <w:r w:rsidRPr="004E345D">
        <w:rPr>
          <w:b/>
          <w:bCs/>
        </w:rPr>
        <w:t>samengevoegd</w:t>
      </w:r>
      <w:r w:rsidRPr="000D2AD9">
        <w:t xml:space="preserve"> tot de gesorteerde rij </w:t>
      </w:r>
    </w:p>
    <w:p w14:paraId="2FDC821B" w14:textId="795ECFB5" w:rsidR="000D2AD9" w:rsidRDefault="000D2AD9" w:rsidP="00431602">
      <w:pPr>
        <w:pStyle w:val="Lijstalinea"/>
        <w:numPr>
          <w:ilvl w:val="1"/>
          <w:numId w:val="20"/>
        </w:numPr>
      </w:pPr>
      <w:r w:rsidRPr="000D2AD9">
        <w:t>06 12 18 42 44 55 67 94</w:t>
      </w:r>
    </w:p>
    <w:p w14:paraId="7C7F4D72" w14:textId="77777777" w:rsidR="00176828" w:rsidRDefault="00176828" w:rsidP="000E466F"/>
    <w:p w14:paraId="2928AB28" w14:textId="69E6A206" w:rsidR="000E466F" w:rsidRPr="009E25B8" w:rsidRDefault="000E466F" w:rsidP="00176828">
      <w:pPr>
        <w:pStyle w:val="Geenafstand"/>
      </w:pPr>
      <w:r w:rsidRPr="009E25B8">
        <w:t>Samenvoegen van twee gesorteerde (deel)rijen:</w:t>
      </w:r>
    </w:p>
    <w:p w14:paraId="2EB33A72" w14:textId="77777777" w:rsidR="00B56C60" w:rsidRDefault="000E68F7" w:rsidP="00431602">
      <w:pPr>
        <w:pStyle w:val="Lijstalinea"/>
        <w:numPr>
          <w:ilvl w:val="0"/>
          <w:numId w:val="21"/>
        </w:numPr>
      </w:pPr>
      <w:r w:rsidRPr="000E68F7">
        <w:t xml:space="preserve">De functie </w:t>
      </w:r>
      <w:r>
        <w:t>MERGESORT</w:t>
      </w:r>
      <w:r w:rsidRPr="000E68F7">
        <w:t xml:space="preserve"> roept de recursieve functie</w:t>
      </w:r>
      <w:r>
        <w:t xml:space="preserve"> M</w:t>
      </w:r>
      <w:r w:rsidRPr="000E68F7">
        <w:t>ER</w:t>
      </w:r>
      <w:r>
        <w:t>G</w:t>
      </w:r>
      <w:r w:rsidRPr="000E68F7">
        <w:t>ESORTREC</w:t>
      </w:r>
      <w:r>
        <w:t>U</w:t>
      </w:r>
      <w:r w:rsidRPr="000E68F7">
        <w:t xml:space="preserve">RSIVE aan. In deze methode wordt een deel van de rij gesorteerd door het te sorteren deel op te splitsen in twee deelrijen van halve lengte. Vervolgens worden de gesorteerde deelrijen gemengd. Het samenvoegen van de beide deelrijen gebeurt in de functie </w:t>
      </w:r>
      <w:r>
        <w:t>MERGE</w:t>
      </w:r>
      <w:r w:rsidRPr="000E68F7">
        <w:t xml:space="preserve">. </w:t>
      </w:r>
    </w:p>
    <w:p w14:paraId="27152225" w14:textId="77777777" w:rsidR="00B56C60" w:rsidRDefault="000E68F7" w:rsidP="00431602">
      <w:pPr>
        <w:pStyle w:val="Lijstalinea"/>
        <w:numPr>
          <w:ilvl w:val="0"/>
          <w:numId w:val="21"/>
        </w:numPr>
      </w:pPr>
      <w:r w:rsidRPr="00B56C60">
        <w:rPr>
          <w:b/>
          <w:bCs/>
        </w:rPr>
        <w:t>Invoer</w:t>
      </w:r>
      <w:r w:rsidRPr="000E68F7">
        <w:t xml:space="preserve"> de array </w:t>
      </w:r>
      <w:r w:rsidRPr="00B56C60">
        <w:rPr>
          <w:rFonts w:ascii="Cambria Math" w:hAnsi="Cambria Math" w:cs="Cambria Math"/>
        </w:rPr>
        <w:t>𝑎</w:t>
      </w:r>
      <w:r w:rsidRPr="000E68F7">
        <w:t xml:space="preserve"> is gevuld met </w:t>
      </w:r>
      <w:r w:rsidRPr="00B56C60">
        <w:rPr>
          <w:rFonts w:ascii="Cambria Math" w:hAnsi="Cambria Math" w:cs="Cambria Math"/>
        </w:rPr>
        <w:t>𝑛</w:t>
      </w:r>
      <w:r w:rsidRPr="000E68F7">
        <w:t xml:space="preserve"> elementen. </w:t>
      </w:r>
    </w:p>
    <w:p w14:paraId="44D690FF" w14:textId="2CD5F497" w:rsidR="000E466F" w:rsidRDefault="000E68F7" w:rsidP="00431602">
      <w:pPr>
        <w:pStyle w:val="Lijstalinea"/>
        <w:numPr>
          <w:ilvl w:val="0"/>
          <w:numId w:val="21"/>
        </w:numPr>
      </w:pPr>
      <w:r w:rsidRPr="00B56C60">
        <w:rPr>
          <w:b/>
          <w:bCs/>
        </w:rPr>
        <w:t>Uitvoer</w:t>
      </w:r>
      <w:r w:rsidRPr="000E68F7">
        <w:t xml:space="preserve"> de array </w:t>
      </w:r>
      <w:r w:rsidRPr="00B56C60">
        <w:rPr>
          <w:rFonts w:ascii="Cambria Math" w:hAnsi="Cambria Math" w:cs="Cambria Math"/>
        </w:rPr>
        <w:t>𝑎</w:t>
      </w:r>
      <w:r w:rsidRPr="000E68F7">
        <w:t xml:space="preserve"> is gesorteerd </w:t>
      </w:r>
    </w:p>
    <w:p w14:paraId="7B6457F0" w14:textId="77777777" w:rsidR="003E32AB" w:rsidRDefault="003E32AB" w:rsidP="003E32AB"/>
    <w:p w14:paraId="1A1A83BF" w14:textId="4B77A1B2" w:rsidR="003E32AB" w:rsidRPr="003E32AB" w:rsidRDefault="003E32AB" w:rsidP="00176828">
      <w:pPr>
        <w:pStyle w:val="Geenafstand"/>
      </w:pPr>
      <w:r w:rsidRPr="009E25B8">
        <w:t>Samenvoegen van twee gesorteerde (deel)rijen</w:t>
      </w:r>
      <w:r>
        <w:t xml:space="preserve"> Vervolg</w:t>
      </w:r>
      <w:r w:rsidRPr="009E25B8">
        <w:t>:</w:t>
      </w:r>
    </w:p>
    <w:p w14:paraId="0B495996" w14:textId="77777777" w:rsidR="003E32AB" w:rsidRDefault="003E32AB" w:rsidP="00431602">
      <w:pPr>
        <w:pStyle w:val="Lijstalinea"/>
        <w:numPr>
          <w:ilvl w:val="0"/>
          <w:numId w:val="22"/>
        </w:numPr>
      </w:pPr>
      <w:r w:rsidRPr="00F55887">
        <w:rPr>
          <w:b/>
          <w:bCs/>
        </w:rPr>
        <w:t>Invoer</w:t>
      </w:r>
      <w:r w:rsidRPr="003E32AB">
        <w:t xml:space="preserve"> de array </w:t>
      </w:r>
      <w:r w:rsidRPr="00F55887">
        <w:rPr>
          <w:rFonts w:ascii="Cambria Math" w:hAnsi="Cambria Math" w:cs="Cambria Math"/>
        </w:rPr>
        <w:t>𝑎</w:t>
      </w:r>
      <w:r w:rsidRPr="003E32AB">
        <w:t xml:space="preserve"> is gevuld met </w:t>
      </w:r>
      <w:r w:rsidRPr="00F55887">
        <w:rPr>
          <w:rFonts w:ascii="Cambria Math" w:hAnsi="Cambria Math" w:cs="Cambria Math"/>
        </w:rPr>
        <w:t>𝑛</w:t>
      </w:r>
      <w:r w:rsidRPr="003E32AB">
        <w:t xml:space="preserve"> elementen, begin en einde wijzen naar geldige posities in de array </w:t>
      </w:r>
      <w:r w:rsidRPr="00F55887">
        <w:rPr>
          <w:rFonts w:ascii="Cambria Math" w:hAnsi="Cambria Math" w:cs="Cambria Math"/>
        </w:rPr>
        <w:t>𝑎</w:t>
      </w:r>
      <w:r w:rsidRPr="003E32AB">
        <w:t xml:space="preserve">. </w:t>
      </w:r>
    </w:p>
    <w:p w14:paraId="1CF43617" w14:textId="77777777" w:rsidR="0040007D" w:rsidRDefault="003E32AB" w:rsidP="00431602">
      <w:pPr>
        <w:pStyle w:val="Lijstalinea"/>
        <w:numPr>
          <w:ilvl w:val="0"/>
          <w:numId w:val="22"/>
        </w:numPr>
      </w:pPr>
      <w:r w:rsidRPr="00F55887">
        <w:rPr>
          <w:b/>
          <w:bCs/>
        </w:rPr>
        <w:t>Uitvoer</w:t>
      </w:r>
      <w:r w:rsidRPr="003E32AB">
        <w:t xml:space="preserve"> de elementen met index begin tot en met index einde werden gesorteerd. </w:t>
      </w:r>
    </w:p>
    <w:p w14:paraId="17725E66" w14:textId="66587BF0" w:rsidR="00651A15" w:rsidRPr="00170342" w:rsidRDefault="00651A15" w:rsidP="00431602">
      <w:pPr>
        <w:pStyle w:val="Lijstalinea"/>
        <w:numPr>
          <w:ilvl w:val="0"/>
          <w:numId w:val="22"/>
        </w:numPr>
        <w:rPr>
          <w:color w:val="FF0000"/>
        </w:rPr>
      </w:pPr>
      <w:r w:rsidRPr="00170342">
        <w:rPr>
          <w:b/>
          <w:bCs/>
          <w:color w:val="FF0000"/>
        </w:rPr>
        <w:t xml:space="preserve">Hier is een geen basisstap, die zit in de </w:t>
      </w:r>
      <w:proofErr w:type="spellStart"/>
      <w:r w:rsidRPr="00170342">
        <w:rPr>
          <w:b/>
          <w:bCs/>
          <w:color w:val="FF0000"/>
        </w:rPr>
        <w:t>else</w:t>
      </w:r>
      <w:proofErr w:type="spellEnd"/>
      <w:r w:rsidRPr="00170342">
        <w:rPr>
          <w:b/>
          <w:bCs/>
          <w:color w:val="FF0000"/>
        </w:rPr>
        <w:t>, maar je moet niks doen dus er wordt niks geschreven</w:t>
      </w:r>
    </w:p>
    <w:p w14:paraId="2B51E3F1" w14:textId="77777777" w:rsidR="0040007D" w:rsidRDefault="003E32AB" w:rsidP="003E32AB">
      <w:r w:rsidRPr="003E32AB">
        <w:t xml:space="preserve">1: </w:t>
      </w:r>
      <w:proofErr w:type="spellStart"/>
      <w:r w:rsidRPr="003E32AB">
        <w:t>function</w:t>
      </w:r>
      <w:proofErr w:type="spellEnd"/>
      <w:r w:rsidRPr="003E32AB">
        <w:t xml:space="preserve"> </w:t>
      </w:r>
      <w:r w:rsidR="00B81D71">
        <w:t>M</w:t>
      </w:r>
      <w:r w:rsidR="00B81D71" w:rsidRPr="000E68F7">
        <w:t>ER</w:t>
      </w:r>
      <w:r w:rsidR="00B81D71">
        <w:t>G</w:t>
      </w:r>
      <w:r w:rsidR="00B81D71" w:rsidRPr="000E68F7">
        <w:t>ESORTREC</w:t>
      </w:r>
      <w:r w:rsidR="00B81D71">
        <w:t>U</w:t>
      </w:r>
      <w:r w:rsidR="00B81D71" w:rsidRPr="000E68F7">
        <w:t xml:space="preserve">RSIVE </w:t>
      </w:r>
      <w:r w:rsidRPr="003E32AB">
        <w:t>((</w:t>
      </w:r>
      <w:r w:rsidRPr="003E32AB">
        <w:rPr>
          <w:rFonts w:ascii="Cambria Math" w:hAnsi="Cambria Math" w:cs="Cambria Math"/>
        </w:rPr>
        <w:t>𝑎</w:t>
      </w:r>
      <w:r w:rsidRPr="003E32AB">
        <w:t xml:space="preserve">, begin, einde) </w:t>
      </w:r>
    </w:p>
    <w:p w14:paraId="159A0231" w14:textId="3CBED37B" w:rsidR="0040007D" w:rsidRDefault="003E32AB" w:rsidP="003E32AB">
      <w:r w:rsidRPr="003E32AB">
        <w:t>2:</w:t>
      </w:r>
      <w:r w:rsidR="0040007D">
        <w:t xml:space="preserve">    </w:t>
      </w:r>
      <w:proofErr w:type="spellStart"/>
      <w:r w:rsidRPr="003E32AB">
        <w:t>if</w:t>
      </w:r>
      <w:proofErr w:type="spellEnd"/>
      <w:r w:rsidRPr="003E32AB">
        <w:t xml:space="preserve"> begin &lt; einde </w:t>
      </w:r>
      <w:proofErr w:type="spellStart"/>
      <w:r w:rsidRPr="003E32AB">
        <w:t>then</w:t>
      </w:r>
      <w:proofErr w:type="spellEnd"/>
      <w:r w:rsidRPr="003E32AB">
        <w:t xml:space="preserve"> </w:t>
      </w:r>
    </w:p>
    <w:p w14:paraId="152FE665" w14:textId="11A8D91E" w:rsidR="0040007D" w:rsidRDefault="003E32AB" w:rsidP="003E32AB">
      <w:r w:rsidRPr="003E32AB">
        <w:t>3:</w:t>
      </w:r>
      <w:r w:rsidR="0040007D">
        <w:t xml:space="preserve">        </w:t>
      </w:r>
      <w:r w:rsidRPr="003E32AB">
        <w:t xml:space="preserve">midden ← </w:t>
      </w:r>
      <w:r w:rsidRPr="003E32AB">
        <w:rPr>
          <w:rFonts w:ascii="Cambria Math" w:hAnsi="Cambria Math" w:cs="Cambria Math"/>
        </w:rPr>
        <w:t>⌊</w:t>
      </w:r>
      <w:r w:rsidRPr="003E32AB">
        <w:t>(begin + einde)/2)</w:t>
      </w:r>
      <w:r w:rsidRPr="003E32AB">
        <w:rPr>
          <w:rFonts w:ascii="Cambria Math" w:hAnsi="Cambria Math" w:cs="Cambria Math"/>
        </w:rPr>
        <w:t>⌋</w:t>
      </w:r>
      <w:r w:rsidRPr="003E32AB">
        <w:t xml:space="preserve"> </w:t>
      </w:r>
    </w:p>
    <w:p w14:paraId="315D4046" w14:textId="56CF17CD" w:rsidR="0040007D" w:rsidRDefault="003E32AB" w:rsidP="003E32AB">
      <w:r w:rsidRPr="003E32AB">
        <w:t>4:</w:t>
      </w:r>
      <w:r w:rsidR="0040007D">
        <w:t xml:space="preserve">        </w:t>
      </w:r>
      <w:r w:rsidR="00B81D71">
        <w:t>M</w:t>
      </w:r>
      <w:r w:rsidR="00B81D71" w:rsidRPr="000E68F7">
        <w:t>ER</w:t>
      </w:r>
      <w:r w:rsidR="00B81D71">
        <w:t>G</w:t>
      </w:r>
      <w:r w:rsidR="00B81D71" w:rsidRPr="000E68F7">
        <w:t>ESORTREC</w:t>
      </w:r>
      <w:r w:rsidR="00B81D71">
        <w:t>U</w:t>
      </w:r>
      <w:r w:rsidR="00B81D71" w:rsidRPr="000E68F7">
        <w:t xml:space="preserve">RSIVE </w:t>
      </w:r>
      <w:r w:rsidRPr="003E32AB">
        <w:t>(</w:t>
      </w:r>
      <w:r w:rsidRPr="003E32AB">
        <w:rPr>
          <w:rFonts w:ascii="Cambria Math" w:hAnsi="Cambria Math" w:cs="Cambria Math"/>
        </w:rPr>
        <w:t>𝑎</w:t>
      </w:r>
      <w:r w:rsidRPr="003E32AB">
        <w:t xml:space="preserve">, begin, midden) </w:t>
      </w:r>
    </w:p>
    <w:p w14:paraId="432F8C88" w14:textId="1A756E60" w:rsidR="0040007D" w:rsidRDefault="003E32AB" w:rsidP="003E32AB">
      <w:r w:rsidRPr="003E32AB">
        <w:t>5:</w:t>
      </w:r>
      <w:r w:rsidR="0040007D">
        <w:t xml:space="preserve">        </w:t>
      </w:r>
      <w:r w:rsidR="00B81D71">
        <w:t>M</w:t>
      </w:r>
      <w:r w:rsidR="00B81D71" w:rsidRPr="000E68F7">
        <w:t>ER</w:t>
      </w:r>
      <w:r w:rsidR="00B81D71">
        <w:t>G</w:t>
      </w:r>
      <w:r w:rsidR="00B81D71" w:rsidRPr="000E68F7">
        <w:t>ESORTREC</w:t>
      </w:r>
      <w:r w:rsidR="00B81D71">
        <w:t>U</w:t>
      </w:r>
      <w:r w:rsidR="00B81D71" w:rsidRPr="000E68F7">
        <w:t xml:space="preserve">RSIVE </w:t>
      </w:r>
      <w:r w:rsidRPr="003E32AB">
        <w:t>(</w:t>
      </w:r>
      <w:r w:rsidRPr="003E32AB">
        <w:rPr>
          <w:rFonts w:ascii="Cambria Math" w:hAnsi="Cambria Math" w:cs="Cambria Math"/>
        </w:rPr>
        <w:t>𝑎</w:t>
      </w:r>
      <w:r w:rsidRPr="003E32AB">
        <w:t xml:space="preserve">, midden + 1, einde) </w:t>
      </w:r>
    </w:p>
    <w:p w14:paraId="354ACA29" w14:textId="41A8D0EF" w:rsidR="0040007D" w:rsidRDefault="003E32AB" w:rsidP="003E32AB">
      <w:r w:rsidRPr="003E32AB">
        <w:t>6:</w:t>
      </w:r>
      <w:r w:rsidR="0040007D">
        <w:t xml:space="preserve">        </w:t>
      </w:r>
      <w:r w:rsidR="00B81D71">
        <w:t>MERGE</w:t>
      </w:r>
      <w:r w:rsidR="00B81D71" w:rsidRPr="003E32AB">
        <w:t xml:space="preserve"> </w:t>
      </w:r>
      <w:r w:rsidRPr="003E32AB">
        <w:t>(</w:t>
      </w:r>
      <w:r w:rsidRPr="003E32AB">
        <w:rPr>
          <w:rFonts w:ascii="Cambria Math" w:hAnsi="Cambria Math" w:cs="Cambria Math"/>
        </w:rPr>
        <w:t>𝑎</w:t>
      </w:r>
      <w:r w:rsidRPr="003E32AB">
        <w:t xml:space="preserve">, begin, midden, einde) </w:t>
      </w:r>
    </w:p>
    <w:p w14:paraId="38223887" w14:textId="122F227D" w:rsidR="003E32AB" w:rsidRDefault="003E32AB" w:rsidP="003E32AB">
      <w:r w:rsidRPr="003E32AB">
        <w:t xml:space="preserve">7: end </w:t>
      </w:r>
      <w:proofErr w:type="spellStart"/>
      <w:r w:rsidRPr="003E32AB">
        <w:t>function</w:t>
      </w:r>
      <w:proofErr w:type="spellEnd"/>
    </w:p>
    <w:p w14:paraId="3813C024" w14:textId="77777777" w:rsidR="00F55887" w:rsidRDefault="00F55887" w:rsidP="003E32AB"/>
    <w:p w14:paraId="745F5DAB" w14:textId="77777777" w:rsidR="002A4910" w:rsidRDefault="002A4910" w:rsidP="003E32AB"/>
    <w:p w14:paraId="5A064DF4" w14:textId="77777777" w:rsidR="002A4910" w:rsidRDefault="002A4910" w:rsidP="003E32AB"/>
    <w:p w14:paraId="1E1DEEE1" w14:textId="77777777" w:rsidR="002A4910" w:rsidRDefault="002A4910" w:rsidP="003E32AB"/>
    <w:p w14:paraId="31235478" w14:textId="77777777" w:rsidR="002A4910" w:rsidRDefault="002A4910" w:rsidP="003E32AB"/>
    <w:p w14:paraId="57E5C77C" w14:textId="1D05AB93" w:rsidR="00396CC3" w:rsidRDefault="00396CC3" w:rsidP="003E32AB"/>
    <w:p w14:paraId="632BE1A8" w14:textId="756D7571" w:rsidR="00F55887" w:rsidRDefault="00F55887" w:rsidP="00F55887">
      <w:pPr>
        <w:pStyle w:val="Geenafstand"/>
      </w:pPr>
      <w:r w:rsidRPr="00F55887">
        <w:lastRenderedPageBreak/>
        <w:t xml:space="preserve">De functie </w:t>
      </w:r>
      <w:proofErr w:type="spellStart"/>
      <w:r w:rsidRPr="00F55887">
        <w:t>merge</w:t>
      </w:r>
      <w:proofErr w:type="spellEnd"/>
      <w:r>
        <w:t>:</w:t>
      </w:r>
    </w:p>
    <w:p w14:paraId="43D74A13" w14:textId="77777777" w:rsidR="00F55887" w:rsidRDefault="00F55887" w:rsidP="00431602">
      <w:pPr>
        <w:pStyle w:val="Lijstalinea"/>
        <w:numPr>
          <w:ilvl w:val="0"/>
          <w:numId w:val="23"/>
        </w:numPr>
      </w:pPr>
      <w:r w:rsidRPr="00F55887">
        <w:rPr>
          <w:b/>
          <w:bCs/>
        </w:rPr>
        <w:t>Invoer</w:t>
      </w:r>
      <w:r w:rsidRPr="00F55887">
        <w:t xml:space="preserve"> de array </w:t>
      </w:r>
      <w:r w:rsidRPr="00F55887">
        <w:rPr>
          <w:rFonts w:ascii="Cambria Math" w:hAnsi="Cambria Math" w:cs="Cambria Math"/>
        </w:rPr>
        <w:t>𝑎</w:t>
      </w:r>
      <w:r w:rsidRPr="00F55887">
        <w:t xml:space="preserve"> is gevuld met </w:t>
      </w:r>
      <w:r w:rsidRPr="00F55887">
        <w:rPr>
          <w:rFonts w:ascii="Cambria Math" w:hAnsi="Cambria Math" w:cs="Cambria Math"/>
        </w:rPr>
        <w:t>𝑛</w:t>
      </w:r>
      <w:r w:rsidRPr="00F55887">
        <w:t xml:space="preserve"> elementen; de elementen van de </w:t>
      </w:r>
      <w:proofErr w:type="spellStart"/>
      <w:r w:rsidRPr="00F55887">
        <w:t>deelrij</w:t>
      </w:r>
      <w:proofErr w:type="spellEnd"/>
      <w:r w:rsidRPr="00F55887">
        <w:t xml:space="preserve"> gaande van de </w:t>
      </w:r>
      <w:r w:rsidRPr="00D933C9">
        <w:rPr>
          <w:b/>
          <w:bCs/>
        </w:rPr>
        <w:t>begin-positie</w:t>
      </w:r>
      <w:r w:rsidRPr="00F55887">
        <w:t xml:space="preserve"> tot en met de </w:t>
      </w:r>
      <w:proofErr w:type="spellStart"/>
      <w:r w:rsidRPr="00D933C9">
        <w:rPr>
          <w:b/>
          <w:bCs/>
        </w:rPr>
        <w:t>midden-positie</w:t>
      </w:r>
      <w:proofErr w:type="spellEnd"/>
      <w:r w:rsidRPr="00F55887">
        <w:t xml:space="preserve"> zijn gesorteerd; de elementen van de </w:t>
      </w:r>
      <w:proofErr w:type="spellStart"/>
      <w:r w:rsidRPr="00F55887">
        <w:t>deelrij</w:t>
      </w:r>
      <w:proofErr w:type="spellEnd"/>
      <w:r w:rsidRPr="00F55887">
        <w:t xml:space="preserve"> gaande van de (</w:t>
      </w:r>
      <w:r w:rsidRPr="00D933C9">
        <w:rPr>
          <w:b/>
          <w:bCs/>
        </w:rPr>
        <w:t>midden+1)-positie</w:t>
      </w:r>
      <w:r w:rsidRPr="00F55887">
        <w:t xml:space="preserve"> tot en met de </w:t>
      </w:r>
      <w:r w:rsidRPr="00D933C9">
        <w:rPr>
          <w:b/>
          <w:bCs/>
        </w:rPr>
        <w:t>eind-positie</w:t>
      </w:r>
      <w:r w:rsidRPr="00F55887">
        <w:t xml:space="preserve"> zijn gesorteerd. </w:t>
      </w:r>
    </w:p>
    <w:p w14:paraId="34C4F3B9" w14:textId="5BEA02E6" w:rsidR="00F55887" w:rsidRDefault="00F55887" w:rsidP="00431602">
      <w:pPr>
        <w:pStyle w:val="Lijstalinea"/>
        <w:numPr>
          <w:ilvl w:val="0"/>
          <w:numId w:val="23"/>
        </w:numPr>
      </w:pPr>
      <w:r w:rsidRPr="00F55887">
        <w:rPr>
          <w:b/>
          <w:bCs/>
        </w:rPr>
        <w:t>Uitvoer</w:t>
      </w:r>
      <w:r w:rsidRPr="00F55887">
        <w:t xml:space="preserve"> de elementen met index begin t.e.m. </w:t>
      </w:r>
      <w:r w:rsidR="00EF74FC" w:rsidRPr="00F55887">
        <w:t xml:space="preserve">Index </w:t>
      </w:r>
      <w:r w:rsidRPr="00F55887">
        <w:t>einde werden gesorteerd.</w:t>
      </w:r>
    </w:p>
    <w:p w14:paraId="541883FA" w14:textId="77777777" w:rsidR="002164C6" w:rsidRDefault="002164C6" w:rsidP="002164C6"/>
    <w:p w14:paraId="5A8F1584" w14:textId="77777777" w:rsidR="002164C6" w:rsidRDefault="002164C6" w:rsidP="002164C6">
      <w:r w:rsidRPr="002164C6">
        <w:t xml:space="preserve">1: </w:t>
      </w:r>
      <w:proofErr w:type="spellStart"/>
      <w:r w:rsidRPr="002164C6">
        <w:t>function</w:t>
      </w:r>
      <w:proofErr w:type="spellEnd"/>
      <w:r w:rsidRPr="002164C6">
        <w:t xml:space="preserve"> </w:t>
      </w:r>
      <w:r>
        <w:t>MERGE</w:t>
      </w:r>
      <w:r w:rsidRPr="002164C6">
        <w:t>(</w:t>
      </w:r>
      <w:r w:rsidRPr="002164C6">
        <w:rPr>
          <w:rFonts w:ascii="Cambria Math" w:hAnsi="Cambria Math" w:cs="Cambria Math"/>
        </w:rPr>
        <w:t>𝑎</w:t>
      </w:r>
      <w:r w:rsidRPr="002164C6">
        <w:t xml:space="preserve">, begin, midden, einde) </w:t>
      </w:r>
    </w:p>
    <w:p w14:paraId="37DADF5D" w14:textId="6624FC8F" w:rsidR="002164C6" w:rsidRDefault="002164C6" w:rsidP="002164C6">
      <w:r w:rsidRPr="002164C6">
        <w:t xml:space="preserve">2: </w:t>
      </w:r>
      <w:r w:rsidR="00046F51">
        <w:t xml:space="preserve">   </w:t>
      </w:r>
      <w:r w:rsidRPr="002164C6">
        <w:rPr>
          <w:rFonts w:ascii="Cambria Math" w:hAnsi="Cambria Math" w:cs="Cambria Math"/>
        </w:rPr>
        <w:t>𝑖</w:t>
      </w:r>
      <w:r w:rsidRPr="002164C6">
        <w:t xml:space="preserve"> ← begin </w:t>
      </w:r>
      <w:r w:rsidR="00D02C06">
        <w:tab/>
      </w:r>
      <w:r w:rsidR="00D02C06">
        <w:tab/>
      </w:r>
      <w:r w:rsidR="00D02C06">
        <w:tab/>
      </w:r>
      <w:r w:rsidR="00D02C06">
        <w:tab/>
      </w:r>
      <w:r w:rsidR="00D02C06">
        <w:tab/>
      </w:r>
      <w:r w:rsidRPr="002164C6">
        <w:t xml:space="preserve"># de teller </w:t>
      </w:r>
      <w:r w:rsidRPr="002164C6">
        <w:rPr>
          <w:rFonts w:ascii="Cambria Math" w:hAnsi="Cambria Math" w:cs="Cambria Math"/>
        </w:rPr>
        <w:t>𝑖</w:t>
      </w:r>
      <w:r w:rsidRPr="002164C6">
        <w:t xml:space="preserve"> doorloopt de linkse </w:t>
      </w:r>
      <w:proofErr w:type="spellStart"/>
      <w:r w:rsidRPr="002164C6">
        <w:t>deelrij</w:t>
      </w:r>
      <w:proofErr w:type="spellEnd"/>
      <w:r w:rsidRPr="002164C6">
        <w:t xml:space="preserve"> </w:t>
      </w:r>
    </w:p>
    <w:p w14:paraId="403D6748" w14:textId="63DB10EB" w:rsidR="002164C6" w:rsidRDefault="002164C6" w:rsidP="002164C6">
      <w:r w:rsidRPr="002164C6">
        <w:t>3:</w:t>
      </w:r>
      <w:r w:rsidR="00046F51">
        <w:t xml:space="preserve">    </w:t>
      </w:r>
      <w:r w:rsidRPr="002164C6">
        <w:rPr>
          <w:rFonts w:ascii="Cambria Math" w:hAnsi="Cambria Math" w:cs="Cambria Math"/>
        </w:rPr>
        <w:t>𝑗</w:t>
      </w:r>
      <w:r w:rsidRPr="002164C6">
        <w:t xml:space="preserve"> ← midden + 1 </w:t>
      </w:r>
      <w:r w:rsidR="00D02C06">
        <w:tab/>
      </w:r>
      <w:r w:rsidR="00D02C06">
        <w:tab/>
      </w:r>
      <w:r w:rsidR="00D02C06">
        <w:tab/>
      </w:r>
      <w:r w:rsidR="00D02C06">
        <w:tab/>
      </w:r>
      <w:r w:rsidRPr="002164C6">
        <w:t xml:space="preserve"># de teller </w:t>
      </w:r>
      <w:r w:rsidRPr="002164C6">
        <w:rPr>
          <w:rFonts w:ascii="Cambria Math" w:hAnsi="Cambria Math" w:cs="Cambria Math"/>
        </w:rPr>
        <w:t>𝑗</w:t>
      </w:r>
      <w:r w:rsidRPr="002164C6">
        <w:t xml:space="preserve"> doorloopt de rechtse </w:t>
      </w:r>
      <w:proofErr w:type="spellStart"/>
      <w:r w:rsidRPr="002164C6">
        <w:t>deelrij</w:t>
      </w:r>
      <w:proofErr w:type="spellEnd"/>
      <w:r w:rsidRPr="002164C6">
        <w:t xml:space="preserve"> </w:t>
      </w:r>
    </w:p>
    <w:p w14:paraId="10B27B8A" w14:textId="332314A0" w:rsidR="002164C6" w:rsidRDefault="002164C6" w:rsidP="002164C6">
      <w:r w:rsidRPr="002164C6">
        <w:t>4:</w:t>
      </w:r>
      <w:r w:rsidR="00046F51">
        <w:t xml:space="preserve">    </w:t>
      </w:r>
      <w:r w:rsidRPr="002164C6">
        <w:rPr>
          <w:rFonts w:ascii="Cambria Math" w:hAnsi="Cambria Math" w:cs="Cambria Math"/>
        </w:rPr>
        <w:t>𝑘</w:t>
      </w:r>
      <w:r w:rsidRPr="002164C6">
        <w:t xml:space="preserve"> ← </w:t>
      </w:r>
      <w:r w:rsidRPr="002164C6">
        <w:rPr>
          <w:rFonts w:ascii="Cambria Math" w:hAnsi="Cambria Math" w:cs="Cambria Math"/>
        </w:rPr>
        <w:t>𝑖</w:t>
      </w:r>
      <w:r w:rsidR="00D02C06">
        <w:rPr>
          <w:rFonts w:ascii="Cambria Math" w:hAnsi="Cambria Math" w:cs="Cambria Math"/>
        </w:rPr>
        <w:tab/>
      </w:r>
      <w:r w:rsidR="00D02C06">
        <w:rPr>
          <w:rFonts w:ascii="Cambria Math" w:hAnsi="Cambria Math" w:cs="Cambria Math"/>
        </w:rPr>
        <w:tab/>
      </w:r>
      <w:r w:rsidR="00D02C06">
        <w:rPr>
          <w:rFonts w:ascii="Cambria Math" w:hAnsi="Cambria Math" w:cs="Cambria Math"/>
        </w:rPr>
        <w:tab/>
      </w:r>
      <w:r w:rsidR="00D02C06">
        <w:rPr>
          <w:rFonts w:ascii="Cambria Math" w:hAnsi="Cambria Math" w:cs="Cambria Math"/>
        </w:rPr>
        <w:tab/>
      </w:r>
      <w:r w:rsidR="00D02C06">
        <w:rPr>
          <w:rFonts w:ascii="Cambria Math" w:hAnsi="Cambria Math" w:cs="Cambria Math"/>
        </w:rPr>
        <w:tab/>
      </w:r>
      <w:r w:rsidRPr="002164C6">
        <w:t xml:space="preserve"># de teller </w:t>
      </w:r>
      <w:r w:rsidRPr="002164C6">
        <w:rPr>
          <w:rFonts w:ascii="Cambria Math" w:hAnsi="Cambria Math" w:cs="Cambria Math"/>
        </w:rPr>
        <w:t>𝑘</w:t>
      </w:r>
      <w:r w:rsidRPr="002164C6">
        <w:t xml:space="preserve"> doorloopt de hulparray </w:t>
      </w:r>
      <w:proofErr w:type="spellStart"/>
      <w:r w:rsidRPr="002164C6">
        <w:t>hulpa</w:t>
      </w:r>
      <w:proofErr w:type="spellEnd"/>
      <w:r w:rsidRPr="002164C6">
        <w:t xml:space="preserve"> </w:t>
      </w:r>
    </w:p>
    <w:p w14:paraId="1222F0C2" w14:textId="2323E55E" w:rsidR="002164C6" w:rsidRDefault="002164C6" w:rsidP="002164C6">
      <w:r w:rsidRPr="002164C6">
        <w:t>5:</w:t>
      </w:r>
      <w:r w:rsidR="00046F51">
        <w:t xml:space="preserve">    </w:t>
      </w:r>
      <w:proofErr w:type="spellStart"/>
      <w:r w:rsidRPr="002164C6">
        <w:t>hulpa</w:t>
      </w:r>
      <w:proofErr w:type="spellEnd"/>
      <w:r w:rsidRPr="002164C6">
        <w:t xml:space="preserve"> ← nieuwe array[</w:t>
      </w:r>
      <w:r w:rsidRPr="002164C6">
        <w:rPr>
          <w:rFonts w:ascii="Cambria Math" w:hAnsi="Cambria Math" w:cs="Cambria Math"/>
        </w:rPr>
        <w:t>𝑛</w:t>
      </w:r>
      <w:r w:rsidRPr="002164C6">
        <w:t xml:space="preserve">] </w:t>
      </w:r>
      <w:r w:rsidR="00D02C06">
        <w:tab/>
      </w:r>
      <w:r w:rsidR="00D02C06">
        <w:tab/>
      </w:r>
      <w:r w:rsidRPr="002164C6">
        <w:t xml:space="preserve"># tijdelijke hulpopslag </w:t>
      </w:r>
    </w:p>
    <w:p w14:paraId="47680A39" w14:textId="587BDEEC" w:rsidR="002164C6" w:rsidRDefault="002164C6" w:rsidP="002164C6">
      <w:r w:rsidRPr="002164C6">
        <w:t xml:space="preserve">6: </w:t>
      </w:r>
      <w:r w:rsidR="00046F51">
        <w:t xml:space="preserve">    </w:t>
      </w:r>
      <w:proofErr w:type="spellStart"/>
      <w:r w:rsidRPr="002164C6">
        <w:t>while</w:t>
      </w:r>
      <w:proofErr w:type="spellEnd"/>
      <w:r w:rsidRPr="002164C6">
        <w:t xml:space="preserve"> </w:t>
      </w:r>
      <w:r w:rsidRPr="002164C6">
        <w:rPr>
          <w:rFonts w:ascii="Cambria Math" w:hAnsi="Cambria Math" w:cs="Cambria Math"/>
        </w:rPr>
        <w:t>𝑖</w:t>
      </w:r>
      <w:r w:rsidRPr="002164C6">
        <w:t xml:space="preserve"> ≤ midden </w:t>
      </w:r>
      <w:proofErr w:type="spellStart"/>
      <w:r w:rsidRPr="002164C6">
        <w:t>and</w:t>
      </w:r>
      <w:proofErr w:type="spellEnd"/>
      <w:r w:rsidRPr="002164C6">
        <w:t xml:space="preserve"> </w:t>
      </w:r>
      <w:r w:rsidRPr="002164C6">
        <w:rPr>
          <w:rFonts w:ascii="Cambria Math" w:hAnsi="Cambria Math" w:cs="Cambria Math"/>
        </w:rPr>
        <w:t>𝑗</w:t>
      </w:r>
      <w:r w:rsidRPr="002164C6">
        <w:t xml:space="preserve"> ≤ einde do </w:t>
      </w:r>
      <w:r w:rsidR="00D02C06">
        <w:tab/>
      </w:r>
      <w:r w:rsidRPr="002164C6">
        <w:t xml:space="preserve"># totdat een </w:t>
      </w:r>
      <w:proofErr w:type="spellStart"/>
      <w:r w:rsidRPr="002164C6">
        <w:t>deelrij</w:t>
      </w:r>
      <w:proofErr w:type="spellEnd"/>
      <w:r w:rsidRPr="002164C6">
        <w:t xml:space="preserve"> leeg is </w:t>
      </w:r>
    </w:p>
    <w:p w14:paraId="75AB70B3" w14:textId="00282BAB" w:rsidR="002164C6" w:rsidRDefault="002164C6" w:rsidP="002164C6">
      <w:r w:rsidRPr="002164C6">
        <w:t xml:space="preserve">7: </w:t>
      </w:r>
      <w:r w:rsidR="00046F51">
        <w:t xml:space="preserve">        </w:t>
      </w:r>
      <w:proofErr w:type="spellStart"/>
      <w:r w:rsidRPr="002164C6">
        <w:t>if</w:t>
      </w:r>
      <w:proofErr w:type="spellEnd"/>
      <w:r w:rsidRPr="002164C6">
        <w:t xml:space="preserve"> </w:t>
      </w:r>
      <w:r w:rsidRPr="002164C6">
        <w:rPr>
          <w:rFonts w:ascii="Cambria Math" w:hAnsi="Cambria Math" w:cs="Cambria Math"/>
        </w:rPr>
        <w:t>𝑎</w:t>
      </w:r>
      <w:r w:rsidRPr="002164C6">
        <w:t>[</w:t>
      </w:r>
      <w:r w:rsidRPr="002164C6">
        <w:rPr>
          <w:rFonts w:ascii="Cambria Math" w:hAnsi="Cambria Math" w:cs="Cambria Math"/>
        </w:rPr>
        <w:t>𝑖</w:t>
      </w:r>
      <w:r w:rsidRPr="002164C6">
        <w:t xml:space="preserve">] ≤ </w:t>
      </w:r>
      <w:r w:rsidRPr="002164C6">
        <w:rPr>
          <w:rFonts w:ascii="Cambria Math" w:hAnsi="Cambria Math" w:cs="Cambria Math"/>
        </w:rPr>
        <w:t>𝑎</w:t>
      </w:r>
      <w:r w:rsidRPr="002164C6">
        <w:t>[</w:t>
      </w:r>
      <w:r w:rsidRPr="002164C6">
        <w:rPr>
          <w:rFonts w:ascii="Cambria Math" w:hAnsi="Cambria Math" w:cs="Cambria Math"/>
        </w:rPr>
        <w:t>𝑗</w:t>
      </w:r>
      <w:r w:rsidRPr="002164C6">
        <w:t xml:space="preserve">] </w:t>
      </w:r>
      <w:proofErr w:type="spellStart"/>
      <w:r w:rsidRPr="002164C6">
        <w:t>then</w:t>
      </w:r>
      <w:proofErr w:type="spellEnd"/>
      <w:r w:rsidRPr="002164C6">
        <w:t xml:space="preserve"> </w:t>
      </w:r>
      <w:r w:rsidR="00D02C06">
        <w:tab/>
      </w:r>
      <w:r w:rsidR="00D02C06">
        <w:tab/>
      </w:r>
      <w:r w:rsidR="00D02C06">
        <w:tab/>
      </w:r>
      <w:r w:rsidRPr="002164C6">
        <w:t xml:space="preserve"># het kleinste element komt eerst </w:t>
      </w:r>
    </w:p>
    <w:p w14:paraId="662D4B8F" w14:textId="138ACF73" w:rsidR="002164C6" w:rsidRDefault="002164C6" w:rsidP="002164C6">
      <w:r w:rsidRPr="002164C6">
        <w:t xml:space="preserve">8: </w:t>
      </w:r>
      <w:r w:rsidR="00046F51">
        <w:t xml:space="preserve">            </w:t>
      </w:r>
      <w:proofErr w:type="spellStart"/>
      <w:r w:rsidRPr="002164C6">
        <w:t>hulpa</w:t>
      </w:r>
      <w:proofErr w:type="spellEnd"/>
      <w:r w:rsidRPr="002164C6">
        <w:t>[</w:t>
      </w:r>
      <w:r w:rsidRPr="002164C6">
        <w:rPr>
          <w:rFonts w:ascii="Cambria Math" w:hAnsi="Cambria Math" w:cs="Cambria Math"/>
        </w:rPr>
        <w:t>𝑘</w:t>
      </w:r>
      <w:r w:rsidRPr="002164C6">
        <w:t xml:space="preserve">] ← </w:t>
      </w:r>
      <w:r w:rsidRPr="002164C6">
        <w:rPr>
          <w:rFonts w:ascii="Cambria Math" w:hAnsi="Cambria Math" w:cs="Cambria Math"/>
        </w:rPr>
        <w:t>𝑎</w:t>
      </w:r>
      <w:r w:rsidRPr="002164C6">
        <w:t>[</w:t>
      </w:r>
      <w:r w:rsidRPr="002164C6">
        <w:rPr>
          <w:rFonts w:ascii="Cambria Math" w:hAnsi="Cambria Math" w:cs="Cambria Math"/>
        </w:rPr>
        <w:t>𝑖</w:t>
      </w:r>
      <w:r w:rsidRPr="002164C6">
        <w:t xml:space="preserve">] ; </w:t>
      </w:r>
      <w:r w:rsidRPr="002164C6">
        <w:rPr>
          <w:rFonts w:ascii="Cambria Math" w:hAnsi="Cambria Math" w:cs="Cambria Math"/>
        </w:rPr>
        <w:t>𝑖</w:t>
      </w:r>
      <w:r w:rsidRPr="002164C6">
        <w:t xml:space="preserve"> ← </w:t>
      </w:r>
      <w:r w:rsidRPr="002164C6">
        <w:rPr>
          <w:rFonts w:ascii="Cambria Math" w:hAnsi="Cambria Math" w:cs="Cambria Math"/>
        </w:rPr>
        <w:t>𝑖</w:t>
      </w:r>
      <w:r w:rsidRPr="002164C6">
        <w:t xml:space="preserve"> + 1 </w:t>
      </w:r>
    </w:p>
    <w:p w14:paraId="2FACBBCD" w14:textId="29EF6CE8" w:rsidR="002164C6" w:rsidRDefault="002164C6" w:rsidP="002164C6">
      <w:r w:rsidRPr="002164C6">
        <w:t xml:space="preserve">9: </w:t>
      </w:r>
      <w:r w:rsidR="00046F51">
        <w:t xml:space="preserve">        </w:t>
      </w:r>
      <w:proofErr w:type="spellStart"/>
      <w:r w:rsidRPr="002164C6">
        <w:t>else</w:t>
      </w:r>
      <w:proofErr w:type="spellEnd"/>
      <w:r w:rsidRPr="002164C6">
        <w:t xml:space="preserve"> </w:t>
      </w:r>
    </w:p>
    <w:p w14:paraId="4FC72F98" w14:textId="5083E931" w:rsidR="00046F51" w:rsidRDefault="002164C6" w:rsidP="002164C6">
      <w:r w:rsidRPr="002164C6">
        <w:t xml:space="preserve">10: </w:t>
      </w:r>
      <w:r w:rsidR="00046F51">
        <w:t xml:space="preserve">        </w:t>
      </w:r>
      <w:proofErr w:type="spellStart"/>
      <w:r w:rsidRPr="002164C6">
        <w:t>hulpa</w:t>
      </w:r>
      <w:proofErr w:type="spellEnd"/>
      <w:r w:rsidRPr="002164C6">
        <w:t>[</w:t>
      </w:r>
      <w:r w:rsidRPr="002164C6">
        <w:rPr>
          <w:rFonts w:ascii="Cambria Math" w:hAnsi="Cambria Math" w:cs="Cambria Math"/>
        </w:rPr>
        <w:t>𝑘</w:t>
      </w:r>
      <w:r w:rsidRPr="002164C6">
        <w:t xml:space="preserve">] ← </w:t>
      </w:r>
      <w:r w:rsidRPr="002164C6">
        <w:rPr>
          <w:rFonts w:ascii="Cambria Math" w:hAnsi="Cambria Math" w:cs="Cambria Math"/>
        </w:rPr>
        <w:t>𝑎</w:t>
      </w:r>
      <w:r w:rsidRPr="002164C6">
        <w:t>[</w:t>
      </w:r>
      <w:r w:rsidRPr="002164C6">
        <w:rPr>
          <w:rFonts w:ascii="Cambria Math" w:hAnsi="Cambria Math" w:cs="Cambria Math"/>
        </w:rPr>
        <w:t>𝑗</w:t>
      </w:r>
      <w:r w:rsidRPr="002164C6">
        <w:t xml:space="preserve">] ; </w:t>
      </w:r>
      <w:r w:rsidRPr="002164C6">
        <w:rPr>
          <w:rFonts w:ascii="Cambria Math" w:hAnsi="Cambria Math" w:cs="Cambria Math"/>
        </w:rPr>
        <w:t>𝑗</w:t>
      </w:r>
      <w:r w:rsidRPr="002164C6">
        <w:t xml:space="preserve"> ← </w:t>
      </w:r>
      <w:r w:rsidRPr="002164C6">
        <w:rPr>
          <w:rFonts w:ascii="Cambria Math" w:hAnsi="Cambria Math" w:cs="Cambria Math"/>
        </w:rPr>
        <w:t>𝑗</w:t>
      </w:r>
      <w:r w:rsidRPr="002164C6">
        <w:t xml:space="preserve"> + 1 </w:t>
      </w:r>
    </w:p>
    <w:p w14:paraId="0328932F" w14:textId="64F7C4F0" w:rsidR="00046F51" w:rsidRDefault="002164C6" w:rsidP="002164C6">
      <w:r w:rsidRPr="002164C6">
        <w:t xml:space="preserve">11: </w:t>
      </w:r>
      <w:r w:rsidR="00046F51">
        <w:t xml:space="preserve">        </w:t>
      </w:r>
      <w:r w:rsidRPr="002164C6">
        <w:rPr>
          <w:rFonts w:ascii="Cambria Math" w:hAnsi="Cambria Math" w:cs="Cambria Math"/>
        </w:rPr>
        <w:t>𝑘</w:t>
      </w:r>
      <w:r w:rsidRPr="002164C6">
        <w:t xml:space="preserve"> ← </w:t>
      </w:r>
      <w:r w:rsidRPr="002164C6">
        <w:rPr>
          <w:rFonts w:ascii="Cambria Math" w:hAnsi="Cambria Math" w:cs="Cambria Math"/>
        </w:rPr>
        <w:t>𝑘</w:t>
      </w:r>
      <w:r w:rsidRPr="002164C6">
        <w:t xml:space="preserve"> + 1 </w:t>
      </w:r>
      <w:r w:rsidR="00D02C06">
        <w:tab/>
      </w:r>
      <w:r w:rsidR="00D02C06">
        <w:tab/>
      </w:r>
      <w:r w:rsidR="00D02C06">
        <w:tab/>
      </w:r>
      <w:r w:rsidR="00D02C06">
        <w:tab/>
      </w:r>
      <w:r w:rsidRPr="002164C6">
        <w:t xml:space="preserve"># er is een element in </w:t>
      </w:r>
      <w:proofErr w:type="spellStart"/>
      <w:r w:rsidRPr="002164C6">
        <w:t>hulpa</w:t>
      </w:r>
      <w:proofErr w:type="spellEnd"/>
      <w:r w:rsidRPr="002164C6">
        <w:t xml:space="preserve"> opgeslagen </w:t>
      </w:r>
    </w:p>
    <w:p w14:paraId="7E0F2AEF" w14:textId="72715A12" w:rsidR="00046F51" w:rsidRDefault="002164C6" w:rsidP="002164C6">
      <w:r w:rsidRPr="002164C6">
        <w:t xml:space="preserve">12: </w:t>
      </w:r>
      <w:r w:rsidR="00213745">
        <w:t xml:space="preserve">    </w:t>
      </w:r>
      <w:proofErr w:type="spellStart"/>
      <w:r w:rsidRPr="002164C6">
        <w:t>if</w:t>
      </w:r>
      <w:proofErr w:type="spellEnd"/>
      <w:r w:rsidRPr="002164C6">
        <w:t xml:space="preserve"> </w:t>
      </w:r>
      <w:r w:rsidRPr="002164C6">
        <w:rPr>
          <w:rFonts w:ascii="Cambria Math" w:hAnsi="Cambria Math" w:cs="Cambria Math"/>
        </w:rPr>
        <w:t>𝑖</w:t>
      </w:r>
      <w:r w:rsidRPr="002164C6">
        <w:t xml:space="preserve"> &gt; midden </w:t>
      </w:r>
      <w:proofErr w:type="spellStart"/>
      <w:r w:rsidRPr="002164C6">
        <w:t>then</w:t>
      </w:r>
      <w:proofErr w:type="spellEnd"/>
      <w:r w:rsidRPr="002164C6">
        <w:t xml:space="preserve"> </w:t>
      </w:r>
      <w:r w:rsidR="00D02C06">
        <w:tab/>
      </w:r>
      <w:r w:rsidR="00D02C06">
        <w:tab/>
      </w:r>
      <w:r w:rsidR="00D02C06">
        <w:tab/>
      </w:r>
      <w:r w:rsidRPr="002164C6">
        <w:t xml:space="preserve"># de 2de </w:t>
      </w:r>
      <w:proofErr w:type="spellStart"/>
      <w:r w:rsidRPr="002164C6">
        <w:t>deelrij</w:t>
      </w:r>
      <w:proofErr w:type="spellEnd"/>
      <w:r w:rsidRPr="002164C6">
        <w:t xml:space="preserve"> moet leeggemaakt worden </w:t>
      </w:r>
    </w:p>
    <w:p w14:paraId="3BE50EDC" w14:textId="51B0A479" w:rsidR="00046F51" w:rsidRDefault="002164C6" w:rsidP="002164C6">
      <w:r w:rsidRPr="002164C6">
        <w:t xml:space="preserve">13: </w:t>
      </w:r>
      <w:r w:rsidR="00213745">
        <w:t xml:space="preserve">        </w:t>
      </w:r>
      <w:proofErr w:type="spellStart"/>
      <w:r w:rsidRPr="002164C6">
        <w:t>while</w:t>
      </w:r>
      <w:proofErr w:type="spellEnd"/>
      <w:r w:rsidRPr="002164C6">
        <w:t xml:space="preserve"> </w:t>
      </w:r>
      <w:r w:rsidRPr="002164C6">
        <w:rPr>
          <w:rFonts w:ascii="Cambria Math" w:hAnsi="Cambria Math" w:cs="Cambria Math"/>
        </w:rPr>
        <w:t>𝑗</w:t>
      </w:r>
      <w:r w:rsidRPr="002164C6">
        <w:t xml:space="preserve"> ≤ einde do </w:t>
      </w:r>
    </w:p>
    <w:p w14:paraId="5CB24D9F" w14:textId="6989309C" w:rsidR="00046F51" w:rsidRDefault="002164C6" w:rsidP="002164C6">
      <w:r w:rsidRPr="002164C6">
        <w:t xml:space="preserve">14: </w:t>
      </w:r>
      <w:r w:rsidR="00213745">
        <w:t xml:space="preserve">            </w:t>
      </w:r>
      <w:proofErr w:type="spellStart"/>
      <w:r w:rsidRPr="002164C6">
        <w:t>hulpa</w:t>
      </w:r>
      <w:proofErr w:type="spellEnd"/>
      <w:r w:rsidRPr="002164C6">
        <w:t>[</w:t>
      </w:r>
      <w:r w:rsidRPr="002164C6">
        <w:rPr>
          <w:rFonts w:ascii="Cambria Math" w:hAnsi="Cambria Math" w:cs="Cambria Math"/>
        </w:rPr>
        <w:t>𝑘</w:t>
      </w:r>
      <w:r w:rsidRPr="002164C6">
        <w:t xml:space="preserve">] ← </w:t>
      </w:r>
      <w:r w:rsidRPr="002164C6">
        <w:rPr>
          <w:rFonts w:ascii="Cambria Math" w:hAnsi="Cambria Math" w:cs="Cambria Math"/>
        </w:rPr>
        <w:t>𝑎</w:t>
      </w:r>
      <w:r w:rsidRPr="002164C6">
        <w:t>[</w:t>
      </w:r>
      <w:r w:rsidRPr="002164C6">
        <w:rPr>
          <w:rFonts w:ascii="Cambria Math" w:hAnsi="Cambria Math" w:cs="Cambria Math"/>
        </w:rPr>
        <w:t>𝑗</w:t>
      </w:r>
      <w:r w:rsidRPr="002164C6">
        <w:t xml:space="preserve">] ; </w:t>
      </w:r>
      <w:r w:rsidRPr="002164C6">
        <w:rPr>
          <w:rFonts w:ascii="Cambria Math" w:hAnsi="Cambria Math" w:cs="Cambria Math"/>
        </w:rPr>
        <w:t>𝑗</w:t>
      </w:r>
      <w:r w:rsidRPr="002164C6">
        <w:t xml:space="preserve"> ← </w:t>
      </w:r>
      <w:r w:rsidRPr="002164C6">
        <w:rPr>
          <w:rFonts w:ascii="Cambria Math" w:hAnsi="Cambria Math" w:cs="Cambria Math"/>
        </w:rPr>
        <w:t>𝑗</w:t>
      </w:r>
      <w:r w:rsidRPr="002164C6">
        <w:t xml:space="preserve"> + 1 ; </w:t>
      </w:r>
      <w:r w:rsidRPr="002164C6">
        <w:rPr>
          <w:rFonts w:ascii="Cambria Math" w:hAnsi="Cambria Math" w:cs="Cambria Math"/>
        </w:rPr>
        <w:t>𝑘</w:t>
      </w:r>
      <w:r w:rsidRPr="002164C6">
        <w:t xml:space="preserve"> ← </w:t>
      </w:r>
      <w:r w:rsidRPr="002164C6">
        <w:rPr>
          <w:rFonts w:ascii="Cambria Math" w:hAnsi="Cambria Math" w:cs="Cambria Math"/>
        </w:rPr>
        <w:t>𝑘</w:t>
      </w:r>
      <w:r w:rsidRPr="002164C6">
        <w:t xml:space="preserve"> + 1 </w:t>
      </w:r>
    </w:p>
    <w:p w14:paraId="497D36C7" w14:textId="6E9F3935" w:rsidR="00046F51" w:rsidRDefault="002164C6" w:rsidP="002164C6">
      <w:r w:rsidRPr="002164C6">
        <w:t xml:space="preserve">15: </w:t>
      </w:r>
      <w:r w:rsidR="00213745">
        <w:t xml:space="preserve">    </w:t>
      </w:r>
      <w:proofErr w:type="spellStart"/>
      <w:r w:rsidRPr="002164C6">
        <w:t>else</w:t>
      </w:r>
      <w:proofErr w:type="spellEnd"/>
      <w:r w:rsidRPr="002164C6">
        <w:t xml:space="preserve"> </w:t>
      </w:r>
      <w:r w:rsidR="00D02C06">
        <w:tab/>
      </w:r>
      <w:r w:rsidR="00D02C06">
        <w:tab/>
      </w:r>
      <w:r w:rsidR="00D02C06">
        <w:tab/>
      </w:r>
      <w:r w:rsidR="00D02C06">
        <w:tab/>
      </w:r>
      <w:r w:rsidR="00D02C06">
        <w:tab/>
      </w:r>
      <w:r w:rsidRPr="002164C6">
        <w:t xml:space="preserve"># de 1ste </w:t>
      </w:r>
      <w:proofErr w:type="spellStart"/>
      <w:r w:rsidRPr="002164C6">
        <w:t>deelrij</w:t>
      </w:r>
      <w:proofErr w:type="spellEnd"/>
      <w:r w:rsidRPr="002164C6">
        <w:t xml:space="preserve"> moet leeggemaakt worden </w:t>
      </w:r>
    </w:p>
    <w:p w14:paraId="3D78A9D3" w14:textId="5DE8C78E" w:rsidR="00046F51" w:rsidRDefault="002164C6" w:rsidP="002164C6">
      <w:r w:rsidRPr="002164C6">
        <w:t xml:space="preserve">16: </w:t>
      </w:r>
      <w:r w:rsidR="00213745">
        <w:t xml:space="preserve">        </w:t>
      </w:r>
      <w:proofErr w:type="spellStart"/>
      <w:r w:rsidRPr="002164C6">
        <w:t>while</w:t>
      </w:r>
      <w:proofErr w:type="spellEnd"/>
      <w:r w:rsidRPr="002164C6">
        <w:t xml:space="preserve"> </w:t>
      </w:r>
      <w:r w:rsidRPr="002164C6">
        <w:rPr>
          <w:rFonts w:ascii="Cambria Math" w:hAnsi="Cambria Math" w:cs="Cambria Math"/>
        </w:rPr>
        <w:t>𝑖</w:t>
      </w:r>
      <w:r w:rsidRPr="002164C6">
        <w:t xml:space="preserve"> ≤ midden do </w:t>
      </w:r>
    </w:p>
    <w:p w14:paraId="048791B7" w14:textId="7E1EE078" w:rsidR="00046F51" w:rsidRDefault="002164C6" w:rsidP="002164C6">
      <w:r w:rsidRPr="002164C6">
        <w:t xml:space="preserve">17: </w:t>
      </w:r>
      <w:r w:rsidR="00213745">
        <w:t xml:space="preserve">            </w:t>
      </w:r>
      <w:proofErr w:type="spellStart"/>
      <w:r w:rsidRPr="002164C6">
        <w:t>hulpa</w:t>
      </w:r>
      <w:proofErr w:type="spellEnd"/>
      <w:r w:rsidRPr="002164C6">
        <w:t>[</w:t>
      </w:r>
      <w:r w:rsidRPr="002164C6">
        <w:rPr>
          <w:rFonts w:ascii="Cambria Math" w:hAnsi="Cambria Math" w:cs="Cambria Math"/>
        </w:rPr>
        <w:t>𝑘</w:t>
      </w:r>
      <w:r w:rsidRPr="002164C6">
        <w:t xml:space="preserve">] ← </w:t>
      </w:r>
      <w:r w:rsidRPr="002164C6">
        <w:rPr>
          <w:rFonts w:ascii="Cambria Math" w:hAnsi="Cambria Math" w:cs="Cambria Math"/>
        </w:rPr>
        <w:t>𝑎</w:t>
      </w:r>
      <w:r w:rsidRPr="002164C6">
        <w:t>[</w:t>
      </w:r>
      <w:r w:rsidRPr="002164C6">
        <w:rPr>
          <w:rFonts w:ascii="Cambria Math" w:hAnsi="Cambria Math" w:cs="Cambria Math"/>
        </w:rPr>
        <w:t>𝑖</w:t>
      </w:r>
      <w:r w:rsidRPr="002164C6">
        <w:t xml:space="preserve">] ; </w:t>
      </w:r>
      <w:r w:rsidRPr="002164C6">
        <w:rPr>
          <w:rFonts w:ascii="Cambria Math" w:hAnsi="Cambria Math" w:cs="Cambria Math"/>
        </w:rPr>
        <w:t>𝑖</w:t>
      </w:r>
      <w:r w:rsidRPr="002164C6">
        <w:t xml:space="preserve"> ← </w:t>
      </w:r>
      <w:r w:rsidRPr="002164C6">
        <w:rPr>
          <w:rFonts w:ascii="Cambria Math" w:hAnsi="Cambria Math" w:cs="Cambria Math"/>
        </w:rPr>
        <w:t>𝑖</w:t>
      </w:r>
      <w:r w:rsidRPr="002164C6">
        <w:t xml:space="preserve"> + 1 ; </w:t>
      </w:r>
      <w:r w:rsidRPr="002164C6">
        <w:rPr>
          <w:rFonts w:ascii="Cambria Math" w:hAnsi="Cambria Math" w:cs="Cambria Math"/>
        </w:rPr>
        <w:t>𝑘</w:t>
      </w:r>
      <w:r w:rsidRPr="002164C6">
        <w:t xml:space="preserve"> ← </w:t>
      </w:r>
      <w:r w:rsidRPr="002164C6">
        <w:rPr>
          <w:rFonts w:ascii="Cambria Math" w:hAnsi="Cambria Math" w:cs="Cambria Math"/>
        </w:rPr>
        <w:t>𝑘</w:t>
      </w:r>
      <w:r w:rsidRPr="002164C6">
        <w:t xml:space="preserve"> + 1 </w:t>
      </w:r>
    </w:p>
    <w:p w14:paraId="4146FFE4" w14:textId="742AE53C" w:rsidR="00046F51" w:rsidRDefault="002164C6" w:rsidP="002164C6">
      <w:r w:rsidRPr="002164C6">
        <w:t xml:space="preserve">18: </w:t>
      </w:r>
      <w:r w:rsidR="00213745">
        <w:t xml:space="preserve">    </w:t>
      </w:r>
      <w:proofErr w:type="spellStart"/>
      <w:r w:rsidRPr="002164C6">
        <w:t>for</w:t>
      </w:r>
      <w:proofErr w:type="spellEnd"/>
      <w:r w:rsidRPr="002164C6">
        <w:t xml:space="preserve"> </w:t>
      </w:r>
      <w:r w:rsidRPr="002164C6">
        <w:rPr>
          <w:rFonts w:ascii="Cambria Math" w:hAnsi="Cambria Math" w:cs="Cambria Math"/>
        </w:rPr>
        <w:t>𝑘</w:t>
      </w:r>
      <w:r w:rsidRPr="002164C6">
        <w:t xml:space="preserve"> = begin … einde do</w:t>
      </w:r>
      <w:r w:rsidR="00D02C06">
        <w:tab/>
      </w:r>
      <w:r w:rsidR="00D02C06">
        <w:tab/>
      </w:r>
      <w:r w:rsidRPr="002164C6">
        <w:t xml:space="preserve"> # kopieer gesorteerde </w:t>
      </w:r>
      <w:proofErr w:type="spellStart"/>
      <w:r w:rsidRPr="002164C6">
        <w:t>deelrij</w:t>
      </w:r>
      <w:proofErr w:type="spellEnd"/>
      <w:r w:rsidRPr="002164C6">
        <w:t xml:space="preserve"> naar </w:t>
      </w:r>
      <w:r w:rsidRPr="002164C6">
        <w:rPr>
          <w:rFonts w:ascii="Cambria Math" w:hAnsi="Cambria Math" w:cs="Cambria Math"/>
        </w:rPr>
        <w:t>𝑎</w:t>
      </w:r>
      <w:r w:rsidRPr="002164C6">
        <w:t xml:space="preserve"> . </w:t>
      </w:r>
    </w:p>
    <w:p w14:paraId="61E83BE3" w14:textId="2D9D9BF2" w:rsidR="00046F51" w:rsidRPr="00637ED4" w:rsidRDefault="002164C6" w:rsidP="002164C6">
      <w:pPr>
        <w:rPr>
          <w:lang w:val="en-GB"/>
        </w:rPr>
      </w:pPr>
      <w:r w:rsidRPr="00637ED4">
        <w:rPr>
          <w:lang w:val="en-GB"/>
        </w:rPr>
        <w:t xml:space="preserve">19: </w:t>
      </w:r>
      <w:r w:rsidR="00213745" w:rsidRPr="00637ED4">
        <w:rPr>
          <w:lang w:val="en-GB"/>
        </w:rPr>
        <w:t xml:space="preserve">        </w:t>
      </w:r>
      <w:r w:rsidRPr="002164C6">
        <w:rPr>
          <w:rFonts w:ascii="Cambria Math" w:hAnsi="Cambria Math" w:cs="Cambria Math"/>
        </w:rPr>
        <w:t>𝑎</w:t>
      </w:r>
      <w:r w:rsidRPr="00637ED4">
        <w:rPr>
          <w:lang w:val="en-GB"/>
        </w:rPr>
        <w:t>[</w:t>
      </w:r>
      <w:r w:rsidRPr="002164C6">
        <w:rPr>
          <w:rFonts w:ascii="Cambria Math" w:hAnsi="Cambria Math" w:cs="Cambria Math"/>
        </w:rPr>
        <w:t>𝑘</w:t>
      </w:r>
      <w:r w:rsidRPr="00637ED4">
        <w:rPr>
          <w:lang w:val="en-GB"/>
        </w:rPr>
        <w:t xml:space="preserve">] ← </w:t>
      </w:r>
      <w:proofErr w:type="spellStart"/>
      <w:r w:rsidRPr="00637ED4">
        <w:rPr>
          <w:lang w:val="en-GB"/>
        </w:rPr>
        <w:t>hulpa</w:t>
      </w:r>
      <w:proofErr w:type="spellEnd"/>
      <w:r w:rsidRPr="00637ED4">
        <w:rPr>
          <w:lang w:val="en-GB"/>
        </w:rPr>
        <w:t>[</w:t>
      </w:r>
      <w:r w:rsidRPr="002164C6">
        <w:rPr>
          <w:rFonts w:ascii="Cambria Math" w:hAnsi="Cambria Math" w:cs="Cambria Math"/>
        </w:rPr>
        <w:t>𝑘</w:t>
      </w:r>
      <w:r w:rsidRPr="00637ED4">
        <w:rPr>
          <w:lang w:val="en-GB"/>
        </w:rPr>
        <w:t xml:space="preserve">] 36/49 </w:t>
      </w:r>
    </w:p>
    <w:p w14:paraId="7923EE81" w14:textId="5BD3A831" w:rsidR="002164C6" w:rsidRPr="00637ED4" w:rsidRDefault="002164C6" w:rsidP="002164C6">
      <w:pPr>
        <w:rPr>
          <w:lang w:val="en-GB"/>
        </w:rPr>
      </w:pPr>
      <w:r w:rsidRPr="00637ED4">
        <w:rPr>
          <w:lang w:val="en-GB"/>
        </w:rPr>
        <w:t>20: end function</w:t>
      </w:r>
    </w:p>
    <w:p w14:paraId="6E9ACA5A" w14:textId="77777777" w:rsidR="00652D1E" w:rsidRPr="00637ED4" w:rsidRDefault="00652D1E" w:rsidP="00652D1E">
      <w:pPr>
        <w:pStyle w:val="Geenafstand"/>
        <w:rPr>
          <w:lang w:val="en-GB"/>
        </w:rPr>
      </w:pPr>
    </w:p>
    <w:p w14:paraId="2050C01E" w14:textId="78870369" w:rsidR="00AC163F" w:rsidRDefault="00652D1E" w:rsidP="00652D1E">
      <w:pPr>
        <w:pStyle w:val="Geenafstand"/>
        <w:rPr>
          <w:lang w:val="en-GB"/>
        </w:rPr>
      </w:pPr>
      <w:r w:rsidRPr="00652D1E">
        <w:t>Complexiteitsanalyse</w:t>
      </w:r>
      <w:r>
        <w:t>:</w:t>
      </w:r>
    </w:p>
    <w:p w14:paraId="4AB7915B" w14:textId="77777777" w:rsidR="004024F2" w:rsidRDefault="004024F2" w:rsidP="00431602">
      <w:pPr>
        <w:pStyle w:val="Lijstalinea"/>
        <w:numPr>
          <w:ilvl w:val="0"/>
          <w:numId w:val="25"/>
        </w:numPr>
      </w:pPr>
      <w:proofErr w:type="spellStart"/>
      <w:r w:rsidRPr="004024F2">
        <w:t>Merge</w:t>
      </w:r>
      <w:proofErr w:type="spellEnd"/>
      <w:r w:rsidRPr="004024F2">
        <w:t xml:space="preserve"> methode: samenvoegen van deelrijen met </w:t>
      </w:r>
      <w:r w:rsidRPr="009E0E40">
        <w:rPr>
          <w:b/>
          <w:bCs/>
        </w:rPr>
        <w:t xml:space="preserve">lengte </w:t>
      </w:r>
      <w:r w:rsidRPr="009E0E40">
        <w:rPr>
          <w:rFonts w:ascii="Cambria Math" w:hAnsi="Cambria Math" w:cs="Cambria Math"/>
          <w:b/>
          <w:bCs/>
        </w:rPr>
        <w:t>𝑛</w:t>
      </w:r>
      <w:r w:rsidRPr="009E0E40">
        <w:rPr>
          <w:b/>
          <w:bCs/>
        </w:rPr>
        <w:t xml:space="preserve">/2 </w:t>
      </w:r>
      <w:r w:rsidRPr="009E0E40">
        <w:rPr>
          <w:rFonts w:ascii="Cambria Math" w:hAnsi="Cambria Math" w:cs="Cambria Math"/>
          <w:b/>
          <w:bCs/>
        </w:rPr>
        <w:t>⟹</w:t>
      </w:r>
      <w:r w:rsidRPr="009E0E40">
        <w:rPr>
          <w:b/>
          <w:bCs/>
        </w:rPr>
        <w:t xml:space="preserve"> lineair in </w:t>
      </w:r>
      <w:r w:rsidRPr="009E0E40">
        <w:rPr>
          <w:rFonts w:ascii="Cambria Math" w:hAnsi="Cambria Math" w:cs="Cambria Math"/>
          <w:b/>
          <w:bCs/>
        </w:rPr>
        <w:t>𝑛</w:t>
      </w:r>
      <w:r w:rsidRPr="004024F2">
        <w:t xml:space="preserve"> </w:t>
      </w:r>
    </w:p>
    <w:p w14:paraId="2AC4325E" w14:textId="77777777" w:rsidR="004024F2" w:rsidRDefault="004024F2" w:rsidP="00431602">
      <w:pPr>
        <w:pStyle w:val="Lijstalinea"/>
        <w:numPr>
          <w:ilvl w:val="0"/>
          <w:numId w:val="25"/>
        </w:numPr>
      </w:pPr>
      <w:r w:rsidRPr="004024F2">
        <w:t xml:space="preserve">Stel nu </w:t>
      </w:r>
      <w:r w:rsidRPr="009E0E40">
        <w:rPr>
          <w:rFonts w:ascii="Cambria Math" w:hAnsi="Cambria Math" w:cs="Cambria Math"/>
        </w:rPr>
        <w:t>𝑛</w:t>
      </w:r>
      <w:r w:rsidRPr="004024F2">
        <w:t xml:space="preserve"> = 2</w:t>
      </w:r>
      <w:r w:rsidRPr="009E0E40">
        <w:rPr>
          <w:rFonts w:ascii="Cambria Math" w:hAnsi="Cambria Math" w:cs="Cambria Math"/>
        </w:rPr>
        <w:t>𝑘</w:t>
      </w:r>
      <w:r w:rsidRPr="004024F2">
        <w:t xml:space="preserve"> met </w:t>
      </w:r>
      <w:r w:rsidRPr="009E0E40">
        <w:rPr>
          <w:rFonts w:ascii="Cambria Math" w:hAnsi="Cambria Math" w:cs="Cambria Math"/>
        </w:rPr>
        <w:t>𝑘</w:t>
      </w:r>
      <w:r w:rsidRPr="004024F2">
        <w:t xml:space="preserve"> een natuurlijk getal </w:t>
      </w:r>
    </w:p>
    <w:p w14:paraId="13F31C35" w14:textId="6E682946" w:rsidR="00866BBA" w:rsidRDefault="00EF74FC" w:rsidP="00431602">
      <w:pPr>
        <w:pStyle w:val="Lijstalinea"/>
        <w:numPr>
          <w:ilvl w:val="0"/>
          <w:numId w:val="25"/>
        </w:numPr>
      </w:pPr>
      <w:proofErr w:type="spellStart"/>
      <w:r w:rsidRPr="004024F2">
        <w:t>Mergesortrecursive</w:t>
      </w:r>
      <w:proofErr w:type="spellEnd"/>
      <w:r w:rsidRPr="004024F2">
        <w:t xml:space="preserve"> </w:t>
      </w:r>
      <w:r w:rsidR="004024F2" w:rsidRPr="004024F2">
        <w:t xml:space="preserve">methode: als </w:t>
      </w:r>
      <w:r w:rsidR="004024F2" w:rsidRPr="009E0E40">
        <w:rPr>
          <w:rFonts w:ascii="Cambria Math" w:hAnsi="Cambria Math" w:cs="Cambria Math"/>
        </w:rPr>
        <w:t>𝑛</w:t>
      </w:r>
      <w:r w:rsidR="004024F2" w:rsidRPr="004024F2">
        <w:t xml:space="preserve"> = 1 dan is begin = einde </w:t>
      </w:r>
      <w:r w:rsidR="004024F2" w:rsidRPr="009E0E40">
        <w:rPr>
          <w:rFonts w:ascii="Cambria Math" w:hAnsi="Cambria Math" w:cs="Cambria Math"/>
        </w:rPr>
        <w:t>⟹</w:t>
      </w:r>
      <w:r w:rsidR="004024F2" w:rsidRPr="004024F2">
        <w:t xml:space="preserve"> </w:t>
      </w:r>
      <w:proofErr w:type="spellStart"/>
      <w:r w:rsidR="004024F2" w:rsidRPr="004024F2">
        <w:t>vgl</w:t>
      </w:r>
      <w:proofErr w:type="spellEnd"/>
      <w:r w:rsidR="004024F2" w:rsidRPr="004024F2">
        <w:t xml:space="preserve"> wordt 1 keer doorlopen </w:t>
      </w:r>
    </w:p>
    <w:p w14:paraId="0A797406" w14:textId="77777777" w:rsidR="00866BBA" w:rsidRDefault="004024F2" w:rsidP="00431602">
      <w:pPr>
        <w:pStyle w:val="Lijstalinea"/>
        <w:numPr>
          <w:ilvl w:val="1"/>
          <w:numId w:val="25"/>
        </w:numPr>
      </w:pPr>
      <w:r w:rsidRPr="009E0E40">
        <w:rPr>
          <w:rFonts w:ascii="Cambria Math" w:hAnsi="Cambria Math" w:cs="Cambria Math"/>
        </w:rPr>
        <w:t>𝑇</w:t>
      </w:r>
      <w:r w:rsidRPr="004024F2">
        <w:t xml:space="preserve"> (1) = 1, </w:t>
      </w:r>
    </w:p>
    <w:p w14:paraId="658D1387" w14:textId="77777777" w:rsidR="00866BBA" w:rsidRDefault="004024F2" w:rsidP="00431602">
      <w:pPr>
        <w:pStyle w:val="Lijstalinea"/>
        <w:numPr>
          <w:ilvl w:val="0"/>
          <w:numId w:val="25"/>
        </w:numPr>
      </w:pPr>
      <w:r w:rsidRPr="004024F2">
        <w:t xml:space="preserve">Als </w:t>
      </w:r>
      <w:r w:rsidRPr="00866BBA">
        <w:rPr>
          <w:rFonts w:ascii="Cambria Math" w:hAnsi="Cambria Math" w:cs="Cambria Math"/>
        </w:rPr>
        <w:t>𝑛</w:t>
      </w:r>
      <w:r w:rsidRPr="004024F2">
        <w:t xml:space="preserve"> = 2 dan </w:t>
      </w:r>
    </w:p>
    <w:p w14:paraId="1A71CE5A" w14:textId="77777777" w:rsidR="00866BBA" w:rsidRDefault="004024F2" w:rsidP="00431602">
      <w:pPr>
        <w:pStyle w:val="Lijstalinea"/>
        <w:numPr>
          <w:ilvl w:val="1"/>
          <w:numId w:val="25"/>
        </w:numPr>
      </w:pPr>
      <w:r w:rsidRPr="00866BBA">
        <w:rPr>
          <w:rFonts w:ascii="Cambria Math" w:hAnsi="Cambria Math" w:cs="Cambria Math"/>
        </w:rPr>
        <w:t>𝑇</w:t>
      </w:r>
      <w:r w:rsidRPr="004024F2">
        <w:t xml:space="preserve"> (2) = </w:t>
      </w:r>
      <w:r w:rsidRPr="00866BBA">
        <w:rPr>
          <w:rFonts w:ascii="Cambria Math" w:hAnsi="Cambria Math" w:cs="Cambria Math"/>
        </w:rPr>
        <w:t>𝑇</w:t>
      </w:r>
      <w:r w:rsidRPr="004024F2">
        <w:t xml:space="preserve"> (1) + </w:t>
      </w:r>
      <w:r w:rsidRPr="00866BBA">
        <w:rPr>
          <w:rFonts w:ascii="Cambria Math" w:hAnsi="Cambria Math" w:cs="Cambria Math"/>
        </w:rPr>
        <w:t>𝑇</w:t>
      </w:r>
      <w:r w:rsidRPr="004024F2">
        <w:t xml:space="preserve"> (1) + 2(</w:t>
      </w:r>
      <w:r w:rsidRPr="00866BBA">
        <w:rPr>
          <w:rFonts w:ascii="Cambria Math" w:hAnsi="Cambria Math" w:cs="Cambria Math"/>
        </w:rPr>
        <w:t>𝑠𝑎𝑚𝑒𝑛𝑣𝑜𝑒𝑔𝑒𝑛</w:t>
      </w:r>
      <w:r w:rsidRPr="004024F2">
        <w:t xml:space="preserve">) = 4 </w:t>
      </w:r>
    </w:p>
    <w:p w14:paraId="5256623E" w14:textId="77777777" w:rsidR="007B2E9A" w:rsidRDefault="004024F2" w:rsidP="00431602">
      <w:pPr>
        <w:pStyle w:val="Lijstalinea"/>
        <w:numPr>
          <w:ilvl w:val="1"/>
          <w:numId w:val="25"/>
        </w:numPr>
      </w:pPr>
      <w:r w:rsidRPr="00866BBA">
        <w:rPr>
          <w:rFonts w:ascii="Cambria Math" w:hAnsi="Cambria Math" w:cs="Cambria Math"/>
        </w:rPr>
        <w:t>𝑇</w:t>
      </w:r>
      <w:r w:rsidRPr="004024F2">
        <w:t>(4) = 2</w:t>
      </w:r>
      <w:r w:rsidRPr="00866BBA">
        <w:rPr>
          <w:rFonts w:ascii="Cambria Math" w:hAnsi="Cambria Math" w:cs="Cambria Math"/>
        </w:rPr>
        <w:t>𝑇</w:t>
      </w:r>
      <w:r w:rsidRPr="004024F2">
        <w:t xml:space="preserve"> (2) + 4 = 2 × 4 + 4 = 12, </w:t>
      </w:r>
    </w:p>
    <w:p w14:paraId="48E4E70E" w14:textId="4355EC48" w:rsidR="009E0E40" w:rsidRDefault="004024F2" w:rsidP="00431602">
      <w:pPr>
        <w:pStyle w:val="Lijstalinea"/>
        <w:numPr>
          <w:ilvl w:val="1"/>
          <w:numId w:val="25"/>
        </w:numPr>
      </w:pPr>
      <w:r w:rsidRPr="00866BBA">
        <w:rPr>
          <w:rFonts w:ascii="Cambria Math" w:hAnsi="Cambria Math" w:cs="Cambria Math"/>
        </w:rPr>
        <w:t>𝑇</w:t>
      </w:r>
      <w:r w:rsidRPr="004024F2">
        <w:t>(8) = 2</w:t>
      </w:r>
      <w:r w:rsidRPr="00866BBA">
        <w:rPr>
          <w:rFonts w:ascii="Cambria Math" w:hAnsi="Cambria Math" w:cs="Cambria Math"/>
        </w:rPr>
        <w:t>𝑇</w:t>
      </w:r>
      <w:r w:rsidRPr="004024F2">
        <w:t xml:space="preserve"> (4) + 8 = 2 × 12 + 8 = 32. </w:t>
      </w:r>
    </w:p>
    <w:p w14:paraId="470697CF" w14:textId="77777777" w:rsidR="007B2E9A" w:rsidRDefault="004024F2" w:rsidP="00431602">
      <w:pPr>
        <w:pStyle w:val="Lijstalinea"/>
        <w:numPr>
          <w:ilvl w:val="0"/>
          <w:numId w:val="25"/>
        </w:numPr>
      </w:pPr>
      <w:r w:rsidRPr="004024F2">
        <w:t xml:space="preserve">Hieruit kunnen we herkennen dat het algemene patroon is: </w:t>
      </w:r>
    </w:p>
    <w:p w14:paraId="3D63C106" w14:textId="5703C76D" w:rsidR="009E0E40" w:rsidRDefault="004024F2" w:rsidP="00431602">
      <w:pPr>
        <w:pStyle w:val="Lijstalinea"/>
        <w:numPr>
          <w:ilvl w:val="1"/>
          <w:numId w:val="25"/>
        </w:numPr>
      </w:pPr>
      <w:r w:rsidRPr="009E0E40">
        <w:rPr>
          <w:rFonts w:ascii="Cambria Math" w:hAnsi="Cambria Math" w:cs="Cambria Math"/>
        </w:rPr>
        <w:t>𝑇</w:t>
      </w:r>
      <w:r w:rsidRPr="004024F2">
        <w:t xml:space="preserve"> (</w:t>
      </w:r>
      <w:r w:rsidRPr="009E0E40">
        <w:rPr>
          <w:rFonts w:ascii="Cambria Math" w:hAnsi="Cambria Math" w:cs="Cambria Math"/>
        </w:rPr>
        <w:t>𝑛</w:t>
      </w:r>
      <w:r w:rsidRPr="004024F2">
        <w:t xml:space="preserve">) = </w:t>
      </w:r>
      <w:r w:rsidRPr="009E0E40">
        <w:rPr>
          <w:rFonts w:ascii="Cambria Math" w:hAnsi="Cambria Math" w:cs="Cambria Math"/>
        </w:rPr>
        <w:t>𝑇</w:t>
      </w:r>
      <w:r w:rsidRPr="004024F2">
        <w:t xml:space="preserve"> (2</w:t>
      </w:r>
      <w:r w:rsidRPr="009E0E40">
        <w:rPr>
          <w:rFonts w:ascii="Cambria Math" w:hAnsi="Cambria Math" w:cs="Cambria Math"/>
        </w:rPr>
        <w:t>𝑘</w:t>
      </w:r>
      <w:r w:rsidRPr="004024F2">
        <w:t xml:space="preserve"> ) = </w:t>
      </w:r>
      <w:r w:rsidRPr="009E0E40">
        <w:rPr>
          <w:rFonts w:ascii="Cambria Math" w:hAnsi="Cambria Math" w:cs="Cambria Math"/>
        </w:rPr>
        <w:t>𝑛</w:t>
      </w:r>
      <w:r w:rsidRPr="004024F2">
        <w:t xml:space="preserve"> × (</w:t>
      </w:r>
      <w:r w:rsidRPr="009E0E40">
        <w:rPr>
          <w:rFonts w:ascii="Cambria Math" w:hAnsi="Cambria Math" w:cs="Cambria Math"/>
        </w:rPr>
        <w:t>𝑘</w:t>
      </w:r>
      <w:r w:rsidRPr="004024F2">
        <w:t xml:space="preserve"> + 1). </w:t>
      </w:r>
    </w:p>
    <w:p w14:paraId="47B183F3" w14:textId="77777777" w:rsidR="007B2E9A" w:rsidRPr="00637ED4" w:rsidRDefault="004024F2" w:rsidP="00431602">
      <w:pPr>
        <w:pStyle w:val="Lijstalinea"/>
        <w:numPr>
          <w:ilvl w:val="0"/>
          <w:numId w:val="25"/>
        </w:numPr>
      </w:pPr>
      <w:r w:rsidRPr="004024F2">
        <w:t xml:space="preserve">Dus </w:t>
      </w:r>
      <w:r w:rsidRPr="006F4150">
        <w:rPr>
          <w:b/>
          <w:bCs/>
        </w:rPr>
        <w:t>tijdscomplexiteit</w:t>
      </w:r>
      <w:r w:rsidRPr="004024F2">
        <w:t xml:space="preserve"> </w:t>
      </w:r>
      <w:r w:rsidRPr="009E0E40">
        <w:rPr>
          <w:rFonts w:ascii="Cambria Math" w:hAnsi="Cambria Math" w:cs="Cambria Math"/>
        </w:rPr>
        <w:t>𝑇</w:t>
      </w:r>
      <w:r w:rsidRPr="004024F2">
        <w:t xml:space="preserve"> (</w:t>
      </w:r>
      <w:r w:rsidRPr="009E0E40">
        <w:rPr>
          <w:rFonts w:ascii="Cambria Math" w:hAnsi="Cambria Math" w:cs="Cambria Math"/>
        </w:rPr>
        <w:t>𝑛</w:t>
      </w:r>
      <w:r w:rsidRPr="004024F2">
        <w:t xml:space="preserve">) van sorteren door samenvoegen: </w:t>
      </w:r>
    </w:p>
    <w:p w14:paraId="40148330" w14:textId="62FAB9A9" w:rsidR="00AC163F" w:rsidRPr="00EF4D1A" w:rsidRDefault="004024F2" w:rsidP="00431602">
      <w:pPr>
        <w:pStyle w:val="Lijstalinea"/>
        <w:numPr>
          <w:ilvl w:val="1"/>
          <w:numId w:val="25"/>
        </w:numPr>
        <w:rPr>
          <w:b/>
          <w:bCs/>
          <w:lang w:val="en-GB"/>
        </w:rPr>
      </w:pPr>
      <w:r w:rsidRPr="00EF4D1A">
        <w:rPr>
          <w:rFonts w:ascii="Cambria Math" w:hAnsi="Cambria Math" w:cs="Cambria Math"/>
          <w:b/>
          <w:bCs/>
        </w:rPr>
        <w:t>𝑇</w:t>
      </w:r>
      <w:r w:rsidRPr="00EF4D1A">
        <w:rPr>
          <w:b/>
          <w:bCs/>
        </w:rPr>
        <w:t xml:space="preserve"> (</w:t>
      </w:r>
      <w:r w:rsidRPr="00EF4D1A">
        <w:rPr>
          <w:rFonts w:ascii="Cambria Math" w:hAnsi="Cambria Math" w:cs="Cambria Math"/>
          <w:b/>
          <w:bCs/>
        </w:rPr>
        <w:t>𝑛</w:t>
      </w:r>
      <w:r w:rsidRPr="00EF4D1A">
        <w:rPr>
          <w:b/>
          <w:bCs/>
        </w:rPr>
        <w:t xml:space="preserve">) = </w:t>
      </w:r>
      <w:r w:rsidRPr="00EF4D1A">
        <w:rPr>
          <w:rFonts w:ascii="Cambria Math" w:hAnsi="Cambria Math" w:cs="Cambria Math"/>
          <w:b/>
          <w:bCs/>
        </w:rPr>
        <w:t>𝑂</w:t>
      </w:r>
      <w:r w:rsidRPr="00EF4D1A">
        <w:rPr>
          <w:b/>
          <w:bCs/>
        </w:rPr>
        <w:t>(</w:t>
      </w:r>
      <w:r w:rsidRPr="00EF4D1A">
        <w:rPr>
          <w:rFonts w:ascii="Cambria Math" w:hAnsi="Cambria Math" w:cs="Cambria Math"/>
          <w:b/>
          <w:bCs/>
        </w:rPr>
        <w:t>𝑛</w:t>
      </w:r>
      <w:r w:rsidRPr="00EF4D1A">
        <w:rPr>
          <w:b/>
          <w:bCs/>
        </w:rPr>
        <w:t xml:space="preserve"> log2(</w:t>
      </w:r>
      <w:r w:rsidRPr="00EF4D1A">
        <w:rPr>
          <w:rFonts w:ascii="Cambria Math" w:hAnsi="Cambria Math" w:cs="Cambria Math"/>
          <w:b/>
          <w:bCs/>
        </w:rPr>
        <w:t>𝑛</w:t>
      </w:r>
      <w:r w:rsidRPr="00EF4D1A">
        <w:rPr>
          <w:b/>
          <w:bCs/>
        </w:rPr>
        <w:t>)).</w:t>
      </w:r>
    </w:p>
    <w:p w14:paraId="2D64DB10" w14:textId="77777777" w:rsidR="00652D1E" w:rsidRDefault="00652D1E" w:rsidP="002F1204">
      <w:pPr>
        <w:rPr>
          <w:lang w:val="en-GB"/>
        </w:rPr>
      </w:pPr>
    </w:p>
    <w:p w14:paraId="2F286E07" w14:textId="62D52B53" w:rsidR="00652D1E" w:rsidRDefault="009E0E40" w:rsidP="009E0E40">
      <w:pPr>
        <w:pStyle w:val="Geenafstand"/>
        <w:rPr>
          <w:lang w:val="en-GB"/>
        </w:rPr>
      </w:pPr>
      <w:r w:rsidRPr="009E0E40">
        <w:t>Geheugengebruik</w:t>
      </w:r>
      <w:r>
        <w:t>:</w:t>
      </w:r>
    </w:p>
    <w:p w14:paraId="65367C30" w14:textId="77777777" w:rsidR="009E0E40" w:rsidRPr="00637ED4" w:rsidRDefault="009E0E40" w:rsidP="00431602">
      <w:pPr>
        <w:pStyle w:val="Lijstalinea"/>
        <w:numPr>
          <w:ilvl w:val="0"/>
          <w:numId w:val="24"/>
        </w:numPr>
      </w:pPr>
      <w:proofErr w:type="spellStart"/>
      <w:r w:rsidRPr="009E0E40">
        <w:t>Mergesort</w:t>
      </w:r>
      <w:proofErr w:type="spellEnd"/>
      <w:r w:rsidRPr="009E0E40">
        <w:t xml:space="preserve"> is dus tijdsefficiënter dan voorgaande </w:t>
      </w:r>
    </w:p>
    <w:p w14:paraId="5DA9AA57" w14:textId="1A09CC77" w:rsidR="009E0E40" w:rsidRPr="009E0E40" w:rsidRDefault="00EF74FC" w:rsidP="00431602">
      <w:pPr>
        <w:pStyle w:val="Lijstalinea"/>
        <w:numPr>
          <w:ilvl w:val="0"/>
          <w:numId w:val="24"/>
        </w:numPr>
        <w:rPr>
          <w:lang w:val="en-GB"/>
        </w:rPr>
      </w:pPr>
      <w:r>
        <w:t>T</w:t>
      </w:r>
      <w:r w:rsidR="009E0E40" w:rsidRPr="009E0E40">
        <w:t xml:space="preserve">och minder geheugen efficiënt </w:t>
      </w:r>
    </w:p>
    <w:p w14:paraId="6D43FB2F" w14:textId="0AA879BF" w:rsidR="00652D1E" w:rsidRPr="009E0E40" w:rsidRDefault="009E0E40" w:rsidP="00431602">
      <w:pPr>
        <w:pStyle w:val="Lijstalinea"/>
        <w:numPr>
          <w:ilvl w:val="0"/>
          <w:numId w:val="24"/>
        </w:numPr>
        <w:rPr>
          <w:lang w:val="en-GB"/>
        </w:rPr>
      </w:pPr>
      <w:r>
        <w:t>MERGE</w:t>
      </w:r>
      <w:r w:rsidRPr="009E0E40">
        <w:t xml:space="preserve">-algoritme: extra </w:t>
      </w:r>
      <w:proofErr w:type="spellStart"/>
      <w:r w:rsidRPr="009E0E40">
        <w:t>hulprij</w:t>
      </w:r>
      <w:proofErr w:type="spellEnd"/>
      <w:r w:rsidRPr="009E0E40">
        <w:t xml:space="preserve"> nodig</w:t>
      </w:r>
    </w:p>
    <w:p w14:paraId="25A5E1AF" w14:textId="77777777" w:rsidR="00652D1E" w:rsidRDefault="00652D1E" w:rsidP="002F1204">
      <w:pPr>
        <w:rPr>
          <w:lang w:val="en-GB"/>
        </w:rPr>
      </w:pPr>
    </w:p>
    <w:p w14:paraId="2816FFBA" w14:textId="77777777" w:rsidR="00652D1E" w:rsidRDefault="00652D1E" w:rsidP="002F1204">
      <w:pPr>
        <w:rPr>
          <w:lang w:val="en-GB"/>
        </w:rPr>
      </w:pPr>
    </w:p>
    <w:p w14:paraId="1AFEC48C" w14:textId="77777777" w:rsidR="00AC163F" w:rsidRDefault="00AC163F" w:rsidP="002F1204">
      <w:pPr>
        <w:rPr>
          <w:lang w:val="en-GB"/>
        </w:rPr>
      </w:pPr>
    </w:p>
    <w:p w14:paraId="7DC5ADCE" w14:textId="77777777" w:rsidR="00AC163F" w:rsidRDefault="00AC163F" w:rsidP="002F1204">
      <w:pPr>
        <w:rPr>
          <w:lang w:val="en-GB"/>
        </w:rPr>
      </w:pPr>
    </w:p>
    <w:p w14:paraId="3E150B43" w14:textId="74BDD49A" w:rsidR="00AC163F" w:rsidRDefault="00E353D6" w:rsidP="00E353D6">
      <w:pPr>
        <w:pStyle w:val="Kop1"/>
        <w:rPr>
          <w:lang w:val="en-GB"/>
        </w:rPr>
      </w:pPr>
      <w:bookmarkStart w:id="8" w:name="_Toc186124580"/>
      <w:proofErr w:type="spellStart"/>
      <w:r>
        <w:rPr>
          <w:lang w:val="en-GB"/>
        </w:rPr>
        <w:lastRenderedPageBreak/>
        <w:t>Hoofdstuk</w:t>
      </w:r>
      <w:proofErr w:type="spellEnd"/>
      <w:r>
        <w:rPr>
          <w:lang w:val="en-GB"/>
        </w:rPr>
        <w:t xml:space="preserve"> 2: </w:t>
      </w:r>
      <w:proofErr w:type="spellStart"/>
      <w:r>
        <w:rPr>
          <w:lang w:val="en-GB"/>
        </w:rPr>
        <w:t>Gelinkte</w:t>
      </w:r>
      <w:proofErr w:type="spellEnd"/>
      <w:r>
        <w:rPr>
          <w:lang w:val="en-GB"/>
        </w:rPr>
        <w:t xml:space="preserve"> </w:t>
      </w:r>
      <w:proofErr w:type="spellStart"/>
      <w:r>
        <w:rPr>
          <w:lang w:val="en-GB"/>
        </w:rPr>
        <w:t>Lijsten</w:t>
      </w:r>
      <w:bookmarkEnd w:id="8"/>
      <w:proofErr w:type="spellEnd"/>
    </w:p>
    <w:p w14:paraId="1D12E78C" w14:textId="77777777" w:rsidR="00C44B5C" w:rsidRDefault="00C44B5C" w:rsidP="003B0889">
      <w:pPr>
        <w:pStyle w:val="Kop2"/>
      </w:pPr>
      <w:bookmarkStart w:id="9" w:name="_Toc186124581"/>
      <w:r w:rsidRPr="00C44B5C">
        <w:t>Gelinkte lijsten</w:t>
      </w:r>
      <w:bookmarkEnd w:id="9"/>
      <w:r w:rsidRPr="00C44B5C">
        <w:t xml:space="preserve"> </w:t>
      </w:r>
    </w:p>
    <w:p w14:paraId="1E465998" w14:textId="77777777" w:rsidR="003B0889" w:rsidRDefault="00C44B5C" w:rsidP="003B0889">
      <w:pPr>
        <w:pStyle w:val="Kop3"/>
      </w:pPr>
      <w:bookmarkStart w:id="10" w:name="_Toc186124582"/>
      <w:r w:rsidRPr="00C44B5C">
        <w:t>Specificatie</w:t>
      </w:r>
      <w:bookmarkEnd w:id="10"/>
      <w:r w:rsidRPr="00C44B5C">
        <w:t xml:space="preserve"> </w:t>
      </w:r>
    </w:p>
    <w:p w14:paraId="4B2B0AA0" w14:textId="77777777" w:rsidR="00C24DA5" w:rsidRDefault="00C24DA5" w:rsidP="00C24DA5">
      <w:pPr>
        <w:pStyle w:val="Geenafstand"/>
      </w:pPr>
      <w:r>
        <w:t>Inleiding:</w:t>
      </w:r>
    </w:p>
    <w:p w14:paraId="4D437750" w14:textId="77777777" w:rsidR="00C24DA5" w:rsidRDefault="00C24DA5" w:rsidP="00431602">
      <w:pPr>
        <w:pStyle w:val="Lijstalinea"/>
        <w:numPr>
          <w:ilvl w:val="0"/>
          <w:numId w:val="29"/>
        </w:numPr>
      </w:pPr>
      <w:r w:rsidRPr="00F47038">
        <w:t xml:space="preserve">Array = eenvoudige datastructuur </w:t>
      </w:r>
    </w:p>
    <w:p w14:paraId="30451413" w14:textId="77777777" w:rsidR="00C24DA5" w:rsidRDefault="00C24DA5" w:rsidP="00431602">
      <w:pPr>
        <w:pStyle w:val="Lijstalinea"/>
        <w:numPr>
          <w:ilvl w:val="0"/>
          <w:numId w:val="29"/>
        </w:numPr>
      </w:pPr>
      <w:r w:rsidRPr="00F47038">
        <w:t xml:space="preserve">Maar wat met elementen tussenvoegen? Of verwijderen in het midden? </w:t>
      </w:r>
    </w:p>
    <w:p w14:paraId="651FF8D6" w14:textId="77777777" w:rsidR="00C24DA5" w:rsidRPr="00230437" w:rsidRDefault="00C24DA5" w:rsidP="00431602">
      <w:pPr>
        <w:pStyle w:val="Lijstalinea"/>
        <w:numPr>
          <w:ilvl w:val="0"/>
          <w:numId w:val="29"/>
        </w:numPr>
        <w:rPr>
          <w:b/>
          <w:bCs/>
        </w:rPr>
      </w:pPr>
      <w:r w:rsidRPr="00230437">
        <w:rPr>
          <w:b/>
          <w:bCs/>
        </w:rPr>
        <w:t xml:space="preserve">Bewerkingen hebben </w:t>
      </w:r>
      <w:r w:rsidRPr="00230437">
        <w:rPr>
          <w:b/>
          <w:bCs/>
          <w:color w:val="FF0000"/>
        </w:rPr>
        <w:t xml:space="preserve">lineaire tijdscomplexiteit </w:t>
      </w:r>
    </w:p>
    <w:p w14:paraId="169A2514" w14:textId="77777777" w:rsidR="00C24DA5" w:rsidRDefault="00C24DA5" w:rsidP="00431602">
      <w:pPr>
        <w:pStyle w:val="Lijstalinea"/>
        <w:numPr>
          <w:ilvl w:val="0"/>
          <w:numId w:val="29"/>
        </w:numPr>
      </w:pPr>
      <w:r w:rsidRPr="00F47038">
        <w:t xml:space="preserve">Oplossing? </w:t>
      </w:r>
      <w:r w:rsidRPr="00F47038">
        <w:rPr>
          <w:rFonts w:ascii="Cambria Math" w:hAnsi="Cambria Math" w:cs="Cambria Math"/>
        </w:rPr>
        <w:t>⟹</w:t>
      </w:r>
      <w:r w:rsidRPr="00F47038">
        <w:t xml:space="preserve"> </w:t>
      </w:r>
      <w:r w:rsidRPr="00230437">
        <w:rPr>
          <w:b/>
          <w:bCs/>
        </w:rPr>
        <w:t>Gelinkte lijsten</w:t>
      </w:r>
      <w:r w:rsidRPr="00F47038">
        <w:t xml:space="preserve"> </w:t>
      </w:r>
    </w:p>
    <w:p w14:paraId="328D22FE" w14:textId="77777777" w:rsidR="00C24DA5" w:rsidRPr="00230437" w:rsidRDefault="00C24DA5" w:rsidP="00431602">
      <w:pPr>
        <w:pStyle w:val="Lijstalinea"/>
        <w:numPr>
          <w:ilvl w:val="0"/>
          <w:numId w:val="29"/>
        </w:numPr>
        <w:rPr>
          <w:b/>
          <w:bCs/>
        </w:rPr>
      </w:pPr>
      <w:r w:rsidRPr="00230437">
        <w:rPr>
          <w:b/>
          <w:bCs/>
        </w:rPr>
        <w:t xml:space="preserve">Toevoegen of verwijderen in </w:t>
      </w:r>
      <w:r w:rsidRPr="00230437">
        <w:rPr>
          <w:b/>
          <w:bCs/>
          <w:color w:val="FF0000"/>
        </w:rPr>
        <w:t xml:space="preserve">constante tijd </w:t>
      </w:r>
      <w:r>
        <w:rPr>
          <w:b/>
          <w:bCs/>
          <w:color w:val="FF0000"/>
        </w:rPr>
        <w:t>(dankzij gelinkte lijst)</w:t>
      </w:r>
    </w:p>
    <w:p w14:paraId="6B8442FC" w14:textId="77777777" w:rsidR="00C24DA5" w:rsidRDefault="00C24DA5" w:rsidP="00431602">
      <w:pPr>
        <w:pStyle w:val="Lijstalinea"/>
        <w:numPr>
          <w:ilvl w:val="0"/>
          <w:numId w:val="29"/>
        </w:numPr>
      </w:pPr>
      <w:r w:rsidRPr="00230437">
        <w:rPr>
          <w:b/>
          <w:bCs/>
        </w:rPr>
        <w:t>Opzoeken</w:t>
      </w:r>
      <w:r w:rsidRPr="00F47038">
        <w:t xml:space="preserve"> van een element </w:t>
      </w:r>
      <w:r w:rsidRPr="00230437">
        <w:rPr>
          <w:b/>
          <w:bCs/>
        </w:rPr>
        <w:t>blijft</w:t>
      </w:r>
      <w:r w:rsidRPr="00F47038">
        <w:t xml:space="preserve"> echter een </w:t>
      </w:r>
      <w:proofErr w:type="spellStart"/>
      <w:r w:rsidRPr="00230437">
        <w:rPr>
          <w:b/>
          <w:bCs/>
        </w:rPr>
        <w:t>lineare</w:t>
      </w:r>
      <w:proofErr w:type="spellEnd"/>
      <w:r w:rsidRPr="00F47038">
        <w:t xml:space="preserve"> tijdscomplexiteit vertonen </w:t>
      </w:r>
    </w:p>
    <w:p w14:paraId="4C0AC025" w14:textId="77777777" w:rsidR="00C24DA5" w:rsidRDefault="00C24DA5" w:rsidP="00431602">
      <w:pPr>
        <w:pStyle w:val="Lijstalinea"/>
        <w:numPr>
          <w:ilvl w:val="0"/>
          <w:numId w:val="29"/>
        </w:numPr>
      </w:pPr>
      <w:r w:rsidRPr="00F47038">
        <w:t>Nog een voordeel: aantal elementen toevoegen kan onbeperkt, geen limieten op de grootte zoals bij array</w:t>
      </w:r>
    </w:p>
    <w:p w14:paraId="537A3C5C" w14:textId="77777777" w:rsidR="00C24DA5" w:rsidRDefault="00C24DA5" w:rsidP="00C24DA5"/>
    <w:p w14:paraId="136A6500" w14:textId="77777777" w:rsidR="00C24DA5" w:rsidRDefault="00C24DA5" w:rsidP="00C24DA5">
      <w:pPr>
        <w:pStyle w:val="Geenafstand"/>
      </w:pPr>
      <w:r>
        <w:t xml:space="preserve">Definitie: </w:t>
      </w:r>
    </w:p>
    <w:p w14:paraId="73B160BA" w14:textId="77777777" w:rsidR="00C24DA5" w:rsidRDefault="00C24DA5" w:rsidP="00431602">
      <w:pPr>
        <w:pStyle w:val="Lijstalinea"/>
        <w:numPr>
          <w:ilvl w:val="0"/>
          <w:numId w:val="30"/>
        </w:numPr>
      </w:pPr>
      <w:r w:rsidRPr="003C3007">
        <w:t xml:space="preserve">Een gelinkte lijst bestaat uit een aantal </w:t>
      </w:r>
      <w:r w:rsidRPr="003C3007">
        <w:rPr>
          <w:b/>
          <w:bCs/>
        </w:rPr>
        <w:t>knopen</w:t>
      </w:r>
      <w:r w:rsidRPr="003C3007">
        <w:t xml:space="preserve"> die via een </w:t>
      </w:r>
      <w:r w:rsidRPr="003C3007">
        <w:rPr>
          <w:b/>
          <w:bCs/>
        </w:rPr>
        <w:t>kettingstructuur</w:t>
      </w:r>
      <w:r w:rsidRPr="003C3007">
        <w:t xml:space="preserve"> aan elkaar geschakeld zijn. Een knoop bestaat uit twee velden: </w:t>
      </w:r>
    </w:p>
    <w:p w14:paraId="76D8B475" w14:textId="77777777" w:rsidR="00C24DA5" w:rsidRDefault="00C24DA5" w:rsidP="00431602">
      <w:pPr>
        <w:pStyle w:val="Lijstalinea"/>
        <w:numPr>
          <w:ilvl w:val="1"/>
          <w:numId w:val="30"/>
        </w:numPr>
      </w:pPr>
      <w:r w:rsidRPr="003C3007">
        <w:t xml:space="preserve"> Een data-veld </w:t>
      </w:r>
      <w:r w:rsidRPr="003C3007">
        <w:rPr>
          <w:b/>
          <w:bCs/>
        </w:rPr>
        <w:t>data</w:t>
      </w:r>
      <w:r w:rsidRPr="003C3007">
        <w:t xml:space="preserve"> </w:t>
      </w:r>
    </w:p>
    <w:p w14:paraId="728FD421" w14:textId="77777777" w:rsidR="00C24DA5" w:rsidRDefault="00C24DA5" w:rsidP="00431602">
      <w:pPr>
        <w:pStyle w:val="Lijstalinea"/>
        <w:numPr>
          <w:ilvl w:val="1"/>
          <w:numId w:val="30"/>
        </w:numPr>
      </w:pPr>
      <w:r w:rsidRPr="003C3007">
        <w:t xml:space="preserve">Een veld </w:t>
      </w:r>
      <w:r w:rsidRPr="003C3007">
        <w:rPr>
          <w:b/>
          <w:bCs/>
        </w:rPr>
        <w:t>volgende</w:t>
      </w:r>
      <w:r w:rsidRPr="003C3007">
        <w:t xml:space="preserve"> </w:t>
      </w:r>
    </w:p>
    <w:p w14:paraId="12C9D7EC" w14:textId="77777777" w:rsidR="00C24DA5" w:rsidRDefault="00C24DA5" w:rsidP="00431602">
      <w:pPr>
        <w:pStyle w:val="Lijstalinea"/>
        <w:numPr>
          <w:ilvl w:val="0"/>
          <w:numId w:val="30"/>
        </w:numPr>
      </w:pPr>
      <w:r w:rsidRPr="003C3007">
        <w:t xml:space="preserve">De laatste knoop bevat een wijzer </w:t>
      </w:r>
      <w:proofErr w:type="spellStart"/>
      <w:r w:rsidRPr="003C3007">
        <w:rPr>
          <w:b/>
          <w:bCs/>
        </w:rPr>
        <w:t>null</w:t>
      </w:r>
      <w:proofErr w:type="spellEnd"/>
      <w:r w:rsidRPr="003C3007">
        <w:t xml:space="preserve">: dit wordt grafisch voorgesteld door een schuine streep. Voor de eerste knoop moet een referentie eerste bijgehouden worden. In een lege lijst is de referentie </w:t>
      </w:r>
      <w:r w:rsidRPr="003C3007">
        <w:rPr>
          <w:b/>
          <w:bCs/>
        </w:rPr>
        <w:t>eerste</w:t>
      </w:r>
      <w:r w:rsidRPr="003C3007">
        <w:t xml:space="preserve"> gelijk aan </w:t>
      </w:r>
      <w:proofErr w:type="spellStart"/>
      <w:r w:rsidRPr="003C3007">
        <w:t>null</w:t>
      </w:r>
      <w:proofErr w:type="spellEnd"/>
      <w:r w:rsidRPr="003C3007">
        <w:t>.</w:t>
      </w:r>
    </w:p>
    <w:p w14:paraId="646D3BCB" w14:textId="77777777" w:rsidR="00C24DA5" w:rsidRDefault="00C24DA5" w:rsidP="00C24DA5"/>
    <w:p w14:paraId="4D9BCA64" w14:textId="77777777" w:rsidR="00C24DA5" w:rsidRDefault="00C24DA5" w:rsidP="00C24DA5">
      <w:pPr>
        <w:pStyle w:val="Geenafstand"/>
      </w:pPr>
      <w:r>
        <w:t xml:space="preserve">Een eenvoudig geschakelde lijst: </w:t>
      </w:r>
    </w:p>
    <w:p w14:paraId="6CB02A87" w14:textId="77777777" w:rsidR="00C24DA5" w:rsidRDefault="00C24DA5" w:rsidP="00C24DA5">
      <w:r w:rsidRPr="00E81ED1">
        <w:rPr>
          <w:noProof/>
        </w:rPr>
        <w:drawing>
          <wp:inline distT="0" distB="0" distL="0" distR="0" wp14:anchorId="398995F5" wp14:editId="7130F839">
            <wp:extent cx="3691466" cy="1064452"/>
            <wp:effectExtent l="0" t="0" r="4445" b="2540"/>
            <wp:docPr id="1622884042" name="Afbeelding 1" descr="Afbeelding met diagram, lijn, Lettertype,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84042" name="Afbeelding 1" descr="Afbeelding met diagram, lijn, Lettertype, Technische tekening&#10;&#10;Automatisch gegenereerde beschrijving"/>
                    <pic:cNvPicPr/>
                  </pic:nvPicPr>
                  <pic:blipFill>
                    <a:blip r:embed="rId16"/>
                    <a:stretch>
                      <a:fillRect/>
                    </a:stretch>
                  </pic:blipFill>
                  <pic:spPr>
                    <a:xfrm>
                      <a:off x="0" y="0"/>
                      <a:ext cx="3742478" cy="1079162"/>
                    </a:xfrm>
                    <a:prstGeom prst="rect">
                      <a:avLst/>
                    </a:prstGeom>
                  </pic:spPr>
                </pic:pic>
              </a:graphicData>
            </a:graphic>
          </wp:inline>
        </w:drawing>
      </w:r>
    </w:p>
    <w:p w14:paraId="3D5C72D5" w14:textId="77777777" w:rsidR="00C24DA5" w:rsidRDefault="00C24DA5" w:rsidP="00C24DA5"/>
    <w:p w14:paraId="1EAE1D8A" w14:textId="77777777" w:rsidR="00C24DA5" w:rsidRDefault="00C24DA5" w:rsidP="00C24DA5">
      <w:pPr>
        <w:pStyle w:val="Geenafstand"/>
      </w:pPr>
      <w:r>
        <w:t xml:space="preserve">Basisbewerkingen: </w:t>
      </w:r>
    </w:p>
    <w:p w14:paraId="18AFE78A" w14:textId="77777777" w:rsidR="00C24DA5" w:rsidRDefault="00C24DA5" w:rsidP="00431602">
      <w:pPr>
        <w:pStyle w:val="Lijstalinea"/>
        <w:numPr>
          <w:ilvl w:val="0"/>
          <w:numId w:val="31"/>
        </w:numPr>
      </w:pPr>
      <w:r w:rsidRPr="008F46E0">
        <w:t xml:space="preserve">De belangrijkste basisbewerkingen voor een enkelvoudig geschakelde lijst zijn: </w:t>
      </w:r>
    </w:p>
    <w:p w14:paraId="2F5259A6" w14:textId="546866A3" w:rsidR="00C24DA5" w:rsidRDefault="00C24DA5" w:rsidP="00431602">
      <w:pPr>
        <w:pStyle w:val="Lijstalinea"/>
        <w:numPr>
          <w:ilvl w:val="1"/>
          <w:numId w:val="31"/>
        </w:numPr>
      </w:pPr>
      <w:r w:rsidRPr="008F46E0">
        <w:rPr>
          <w:b/>
          <w:bCs/>
        </w:rPr>
        <w:t>Zoek():</w:t>
      </w:r>
      <w:r w:rsidRPr="008F46E0">
        <w:t xml:space="preserve"> zoekt de positie van de knoop met als data-veld het argument; </w:t>
      </w:r>
    </w:p>
    <w:p w14:paraId="0545F7D8" w14:textId="44366563" w:rsidR="00C24DA5" w:rsidRDefault="00C24DA5" w:rsidP="00431602">
      <w:pPr>
        <w:pStyle w:val="Lijstalinea"/>
        <w:numPr>
          <w:ilvl w:val="1"/>
          <w:numId w:val="31"/>
        </w:numPr>
      </w:pPr>
      <w:r w:rsidRPr="008F46E0">
        <w:rPr>
          <w:b/>
          <w:bCs/>
        </w:rPr>
        <w:t>Verwijder():</w:t>
      </w:r>
      <w:r w:rsidRPr="008F46E0">
        <w:t xml:space="preserve"> verwijdert de knoop die volgt na de opgegeven knoop en geeft de waarde van het data-veld van de verwijderde knoop weer; </w:t>
      </w:r>
    </w:p>
    <w:p w14:paraId="6841D855" w14:textId="75DC6F90" w:rsidR="00C24DA5" w:rsidRDefault="00C24DA5" w:rsidP="00431602">
      <w:pPr>
        <w:pStyle w:val="Lijstalinea"/>
        <w:numPr>
          <w:ilvl w:val="1"/>
          <w:numId w:val="31"/>
        </w:numPr>
      </w:pPr>
      <w:proofErr w:type="spellStart"/>
      <w:r w:rsidRPr="008F46E0">
        <w:rPr>
          <w:b/>
          <w:bCs/>
        </w:rPr>
        <w:t>Voegtoe</w:t>
      </w:r>
      <w:proofErr w:type="spellEnd"/>
      <w:r w:rsidRPr="008F46E0">
        <w:rPr>
          <w:b/>
          <w:bCs/>
        </w:rPr>
        <w:t>():</w:t>
      </w:r>
      <w:r w:rsidRPr="008F46E0">
        <w:t xml:space="preserve"> voegt een knoop toe na een opgegeven knoop, het data-veld krijgt de waarde van het tweede argument.</w:t>
      </w:r>
    </w:p>
    <w:p w14:paraId="41151DEE" w14:textId="77777777" w:rsidR="00C24DA5" w:rsidRDefault="00C24DA5" w:rsidP="00C24DA5"/>
    <w:p w14:paraId="622A0043" w14:textId="77777777" w:rsidR="00C24DA5" w:rsidRDefault="00C24DA5" w:rsidP="00C24DA5">
      <w:pPr>
        <w:pStyle w:val="Geenafstand"/>
      </w:pPr>
      <w:r w:rsidRPr="00D56FFE">
        <w:rPr>
          <w:noProof/>
        </w:rPr>
        <w:drawing>
          <wp:anchor distT="0" distB="0" distL="114300" distR="114300" simplePos="0" relativeHeight="251658248" behindDoc="1" locked="0" layoutInCell="1" allowOverlap="1" wp14:anchorId="437E52AA" wp14:editId="603628AF">
            <wp:simplePos x="0" y="0"/>
            <wp:positionH relativeFrom="margin">
              <wp:align>right</wp:align>
            </wp:positionH>
            <wp:positionV relativeFrom="paragraph">
              <wp:posOffset>6985</wp:posOffset>
            </wp:positionV>
            <wp:extent cx="1326515" cy="666115"/>
            <wp:effectExtent l="0" t="0" r="6985" b="635"/>
            <wp:wrapTight wrapText="bothSides">
              <wp:wrapPolygon edited="0">
                <wp:start x="0" y="0"/>
                <wp:lineTo x="0" y="21003"/>
                <wp:lineTo x="21404" y="21003"/>
                <wp:lineTo x="21404" y="0"/>
                <wp:lineTo x="0" y="0"/>
              </wp:wrapPolygon>
            </wp:wrapTight>
            <wp:docPr id="437028457"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28457" name="Afbeelding 1" descr="Afbeelding met tekst, Lettertype, schermopname, lijn&#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1326515" cy="666115"/>
                    </a:xfrm>
                    <a:prstGeom prst="rect">
                      <a:avLst/>
                    </a:prstGeom>
                  </pic:spPr>
                </pic:pic>
              </a:graphicData>
            </a:graphic>
            <wp14:sizeRelH relativeFrom="margin">
              <wp14:pctWidth>0</wp14:pctWidth>
            </wp14:sizeRelH>
            <wp14:sizeRelV relativeFrom="margin">
              <wp14:pctHeight>0</wp14:pctHeight>
            </wp14:sizeRelV>
          </wp:anchor>
        </w:drawing>
      </w:r>
      <w:r w:rsidRPr="00E81ED1">
        <w:t>De klasse Knoop in UML</w:t>
      </w:r>
      <w:r>
        <w:t>:</w:t>
      </w:r>
    </w:p>
    <w:p w14:paraId="0058EB27" w14:textId="77777777" w:rsidR="00C24DA5" w:rsidRDefault="00C24DA5" w:rsidP="00C24DA5">
      <w:r w:rsidRPr="00D56FFE">
        <w:t>De gedefinieerde Knoop is een datastructuur die een element van een niet nader gedefinieerde klasse Element bevat.</w:t>
      </w:r>
    </w:p>
    <w:p w14:paraId="6E41DE5A" w14:textId="77777777" w:rsidR="00C24DA5" w:rsidRDefault="00C24DA5" w:rsidP="00C24DA5"/>
    <w:p w14:paraId="6FFC22D2" w14:textId="77777777" w:rsidR="00C24DA5" w:rsidRDefault="00C24DA5" w:rsidP="00C24DA5">
      <w:pPr>
        <w:pStyle w:val="Geenafstand"/>
      </w:pPr>
      <w:proofErr w:type="spellStart"/>
      <w:r w:rsidRPr="00D56FFE">
        <w:t>Constructor</w:t>
      </w:r>
      <w:proofErr w:type="spellEnd"/>
      <w:r w:rsidRPr="00D56FFE">
        <w:t xml:space="preserve"> voor een Knoop</w:t>
      </w:r>
      <w:r>
        <w:t>:</w:t>
      </w:r>
    </w:p>
    <w:p w14:paraId="36D0D1BE" w14:textId="77777777" w:rsidR="00C24DA5" w:rsidRDefault="00C24DA5" w:rsidP="00431602">
      <w:pPr>
        <w:pStyle w:val="Lijstalinea"/>
        <w:numPr>
          <w:ilvl w:val="0"/>
          <w:numId w:val="31"/>
        </w:numPr>
      </w:pPr>
      <w:r w:rsidRPr="0005385B">
        <w:rPr>
          <w:b/>
          <w:bCs/>
        </w:rPr>
        <w:t>Invoer</w:t>
      </w:r>
      <w:r w:rsidRPr="00411EED">
        <w:t xml:space="preserve"> / </w:t>
      </w:r>
    </w:p>
    <w:p w14:paraId="040B3ED1" w14:textId="77777777" w:rsidR="00C24DA5" w:rsidRDefault="00C24DA5" w:rsidP="00431602">
      <w:pPr>
        <w:pStyle w:val="Lijstalinea"/>
        <w:numPr>
          <w:ilvl w:val="0"/>
          <w:numId w:val="31"/>
        </w:numPr>
      </w:pPr>
      <w:r w:rsidRPr="0005385B">
        <w:rPr>
          <w:b/>
          <w:bCs/>
        </w:rPr>
        <w:t>Uitvoer</w:t>
      </w:r>
      <w:r w:rsidRPr="00411EED">
        <w:t xml:space="preserve"> er werd een nieuwe knoop aangemaakt </w:t>
      </w:r>
    </w:p>
    <w:p w14:paraId="3E7594C5" w14:textId="627F7A1A" w:rsidR="00C24DA5" w:rsidRDefault="00C24DA5" w:rsidP="00C24DA5">
      <w:pPr>
        <w:rPr>
          <w:lang w:val="en-GB"/>
        </w:rPr>
      </w:pPr>
      <w:r w:rsidRPr="00411EED">
        <w:rPr>
          <w:lang w:val="en-GB"/>
        </w:rPr>
        <w:t xml:space="preserve">1: function </w:t>
      </w:r>
      <w:proofErr w:type="spellStart"/>
      <w:r w:rsidR="00EF74FC" w:rsidRPr="00411EED">
        <w:rPr>
          <w:lang w:val="en-GB"/>
        </w:rPr>
        <w:t>knoop</w:t>
      </w:r>
      <w:proofErr w:type="spellEnd"/>
      <w:r w:rsidR="00EF74FC" w:rsidRPr="00411EED">
        <w:rPr>
          <w:lang w:val="en-GB"/>
        </w:rPr>
        <w:t xml:space="preserve"> </w:t>
      </w:r>
    </w:p>
    <w:p w14:paraId="3FD90FED" w14:textId="77777777" w:rsidR="00C24DA5" w:rsidRDefault="00C24DA5" w:rsidP="00C24DA5">
      <w:pPr>
        <w:rPr>
          <w:lang w:val="en-GB"/>
        </w:rPr>
      </w:pPr>
      <w:r w:rsidRPr="00411EED">
        <w:rPr>
          <w:lang w:val="en-GB"/>
        </w:rPr>
        <w:t>2:</w:t>
      </w:r>
      <w:r>
        <w:rPr>
          <w:lang w:val="en-GB"/>
        </w:rPr>
        <w:t xml:space="preserve">   </w:t>
      </w:r>
      <w:r w:rsidRPr="00411EED">
        <w:rPr>
          <w:lang w:val="en-GB"/>
        </w:rPr>
        <w:t xml:space="preserve"> data ← null </w:t>
      </w:r>
    </w:p>
    <w:p w14:paraId="1A79BBEC" w14:textId="1F669136" w:rsidR="00C24DA5" w:rsidRPr="00C24DA5" w:rsidRDefault="00C24DA5" w:rsidP="00C24DA5">
      <w:pPr>
        <w:rPr>
          <w:lang w:val="en-GB"/>
        </w:rPr>
      </w:pPr>
      <w:r w:rsidRPr="00411EED">
        <w:rPr>
          <w:lang w:val="en-GB"/>
        </w:rPr>
        <w:t xml:space="preserve">3: </w:t>
      </w:r>
      <w:r>
        <w:rPr>
          <w:lang w:val="en-GB"/>
        </w:rPr>
        <w:t xml:space="preserve">   </w:t>
      </w:r>
      <w:proofErr w:type="spellStart"/>
      <w:r w:rsidRPr="00411EED">
        <w:rPr>
          <w:lang w:val="en-GB"/>
        </w:rPr>
        <w:t>volgende</w:t>
      </w:r>
      <w:proofErr w:type="spellEnd"/>
      <w:r w:rsidRPr="00411EED">
        <w:rPr>
          <w:lang w:val="en-GB"/>
        </w:rPr>
        <w:t xml:space="preserve"> ← null </w:t>
      </w:r>
    </w:p>
    <w:p w14:paraId="56EC9346" w14:textId="77777777" w:rsidR="003B0889" w:rsidRDefault="00C44B5C" w:rsidP="003B0889">
      <w:pPr>
        <w:pStyle w:val="Kop3"/>
      </w:pPr>
      <w:bookmarkStart w:id="11" w:name="_Toc186124583"/>
      <w:r w:rsidRPr="00C44B5C">
        <w:lastRenderedPageBreak/>
        <w:t>Gelinkte lijst</w:t>
      </w:r>
      <w:bookmarkEnd w:id="11"/>
      <w:r w:rsidRPr="00C44B5C">
        <w:t xml:space="preserve"> </w:t>
      </w:r>
    </w:p>
    <w:p w14:paraId="526D81D3" w14:textId="2B09D49B" w:rsidR="00507C82" w:rsidRDefault="00507C82" w:rsidP="00507C82">
      <w:pPr>
        <w:pStyle w:val="Geenafstand"/>
      </w:pPr>
      <w:r w:rsidRPr="00507C82">
        <w:t>Implementatie Gelinkte Lijst</w:t>
      </w:r>
      <w:r>
        <w:t>:</w:t>
      </w:r>
    </w:p>
    <w:p w14:paraId="052B777D" w14:textId="20EDD47F" w:rsidR="00507C82" w:rsidRDefault="00C24DA5" w:rsidP="00507C82">
      <w:r w:rsidRPr="00C24DA5">
        <w:t xml:space="preserve">De klasse Knoop wordt als </w:t>
      </w:r>
      <w:r w:rsidRPr="00561A8C">
        <w:rPr>
          <w:b/>
          <w:bCs/>
        </w:rPr>
        <w:t>inwendige klasse</w:t>
      </w:r>
      <w:r w:rsidRPr="00C24DA5">
        <w:t xml:space="preserve"> (</w:t>
      </w:r>
      <w:proofErr w:type="spellStart"/>
      <w:r w:rsidRPr="00C24DA5">
        <w:t>inner</w:t>
      </w:r>
      <w:proofErr w:type="spellEnd"/>
      <w:r w:rsidRPr="00C24DA5">
        <w:t xml:space="preserve"> class) van de klasse </w:t>
      </w:r>
      <w:proofErr w:type="spellStart"/>
      <w:r w:rsidR="00EF74FC" w:rsidRPr="00C24DA5">
        <w:t>gelinktelijst</w:t>
      </w:r>
      <w:proofErr w:type="spellEnd"/>
      <w:r w:rsidR="00EF74FC" w:rsidRPr="00C24DA5">
        <w:t xml:space="preserve"> </w:t>
      </w:r>
      <w:r w:rsidRPr="00C24DA5">
        <w:t xml:space="preserve">geïmplementeerd. Dit betekent dat methodes van de klasse </w:t>
      </w:r>
      <w:proofErr w:type="spellStart"/>
      <w:r w:rsidR="00EF74FC" w:rsidRPr="00C24DA5">
        <w:t>gelinktelijst</w:t>
      </w:r>
      <w:proofErr w:type="spellEnd"/>
      <w:r w:rsidR="00EF74FC" w:rsidRPr="00C24DA5">
        <w:t xml:space="preserve"> </w:t>
      </w:r>
      <w:r w:rsidRPr="00C24DA5">
        <w:t xml:space="preserve">toegang hebben tot de velden van Knoop. We schrijven de klasse </w:t>
      </w:r>
      <w:proofErr w:type="spellStart"/>
      <w:r w:rsidR="00EF74FC" w:rsidRPr="00C24DA5">
        <w:t>gelinktelijst</w:t>
      </w:r>
      <w:proofErr w:type="spellEnd"/>
      <w:r w:rsidR="00EF74FC" w:rsidRPr="00C24DA5">
        <w:t xml:space="preserve"> </w:t>
      </w:r>
      <w:r w:rsidRPr="00C24DA5">
        <w:t>uit in UML-notatie. Alle methodes worden in pseudocode beschreven.</w:t>
      </w:r>
    </w:p>
    <w:p w14:paraId="6B4FCCBB" w14:textId="77777777" w:rsidR="0005385B" w:rsidRDefault="0005385B" w:rsidP="00507C82"/>
    <w:p w14:paraId="6AAB3DE0" w14:textId="4902CC51" w:rsidR="0005385B" w:rsidRDefault="0005385B" w:rsidP="0005385B">
      <w:pPr>
        <w:pStyle w:val="Geenafstand"/>
      </w:pPr>
      <w:r w:rsidRPr="0005385B">
        <w:t xml:space="preserve">De klasse </w:t>
      </w:r>
      <w:proofErr w:type="spellStart"/>
      <w:r w:rsidR="00EF74FC" w:rsidRPr="0005385B">
        <w:t>gelinktelijst</w:t>
      </w:r>
      <w:proofErr w:type="spellEnd"/>
      <w:r w:rsidR="00EF74FC" w:rsidRPr="0005385B">
        <w:t xml:space="preserve"> </w:t>
      </w:r>
      <w:r w:rsidRPr="0005385B">
        <w:t>in UML</w:t>
      </w:r>
      <w:r>
        <w:t>:</w:t>
      </w:r>
    </w:p>
    <w:p w14:paraId="5AF14630" w14:textId="56FBA932" w:rsidR="0005385B" w:rsidRDefault="0005385B" w:rsidP="00507C82">
      <w:r w:rsidRPr="0005385B">
        <w:rPr>
          <w:noProof/>
        </w:rPr>
        <w:drawing>
          <wp:inline distT="0" distB="0" distL="0" distR="0" wp14:anchorId="0F96C95F" wp14:editId="7EBAD378">
            <wp:extent cx="2728196" cy="1120237"/>
            <wp:effectExtent l="0" t="0" r="0" b="3810"/>
            <wp:docPr id="453424201"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24201" name="Afbeelding 1" descr="Afbeelding met tekst, Lettertype, schermopname, lijn&#10;&#10;Automatisch gegenereerde beschrijving"/>
                    <pic:cNvPicPr/>
                  </pic:nvPicPr>
                  <pic:blipFill>
                    <a:blip r:embed="rId18"/>
                    <a:stretch>
                      <a:fillRect/>
                    </a:stretch>
                  </pic:blipFill>
                  <pic:spPr>
                    <a:xfrm>
                      <a:off x="0" y="0"/>
                      <a:ext cx="2728196" cy="1120237"/>
                    </a:xfrm>
                    <a:prstGeom prst="rect">
                      <a:avLst/>
                    </a:prstGeom>
                  </pic:spPr>
                </pic:pic>
              </a:graphicData>
            </a:graphic>
          </wp:inline>
        </w:drawing>
      </w:r>
    </w:p>
    <w:p w14:paraId="113D8E44" w14:textId="77777777" w:rsidR="0005385B" w:rsidRDefault="0005385B" w:rsidP="00507C82"/>
    <w:p w14:paraId="48C281B7" w14:textId="79F27640" w:rsidR="0005385B" w:rsidRDefault="0005385B" w:rsidP="0005385B">
      <w:pPr>
        <w:pStyle w:val="Geenafstand"/>
      </w:pPr>
      <w:r w:rsidRPr="0005385B">
        <w:t xml:space="preserve">Algoritme voor de </w:t>
      </w:r>
      <w:proofErr w:type="spellStart"/>
      <w:r w:rsidRPr="0005385B">
        <w:t>Constructor</w:t>
      </w:r>
      <w:proofErr w:type="spellEnd"/>
      <w:r>
        <w:t>:</w:t>
      </w:r>
    </w:p>
    <w:p w14:paraId="0076DBC0" w14:textId="683CBF37" w:rsidR="0005385B" w:rsidRDefault="0005385B" w:rsidP="00431602">
      <w:pPr>
        <w:pStyle w:val="Lijstalinea"/>
        <w:numPr>
          <w:ilvl w:val="0"/>
          <w:numId w:val="32"/>
        </w:numPr>
      </w:pPr>
      <w:r w:rsidRPr="0005385B">
        <w:t xml:space="preserve">De </w:t>
      </w:r>
      <w:proofErr w:type="spellStart"/>
      <w:r w:rsidRPr="0005385B">
        <w:t>constructor</w:t>
      </w:r>
      <w:proofErr w:type="spellEnd"/>
      <w:r w:rsidRPr="0005385B">
        <w:t xml:space="preserve"> </w:t>
      </w:r>
      <w:proofErr w:type="spellStart"/>
      <w:r w:rsidR="00EF74FC" w:rsidRPr="0005385B">
        <w:t>gelinktelijst</w:t>
      </w:r>
      <w:proofErr w:type="spellEnd"/>
      <w:r w:rsidR="00EF74FC" w:rsidRPr="0005385B">
        <w:t xml:space="preserve"> </w:t>
      </w:r>
      <w:r w:rsidRPr="0005385B">
        <w:t xml:space="preserve">maakt een nieuw object van de klasse </w:t>
      </w:r>
      <w:proofErr w:type="spellStart"/>
      <w:r w:rsidR="00EF74FC" w:rsidRPr="0005385B">
        <w:t>gelinktelijst</w:t>
      </w:r>
      <w:proofErr w:type="spellEnd"/>
      <w:r w:rsidR="00EF74FC" w:rsidRPr="0005385B">
        <w:t xml:space="preserve"> </w:t>
      </w:r>
      <w:r w:rsidRPr="0005385B">
        <w:t xml:space="preserve">aan. </w:t>
      </w:r>
    </w:p>
    <w:p w14:paraId="22D86DD9" w14:textId="77777777" w:rsidR="0005385B" w:rsidRDefault="0005385B" w:rsidP="00431602">
      <w:pPr>
        <w:pStyle w:val="Lijstalinea"/>
        <w:numPr>
          <w:ilvl w:val="0"/>
          <w:numId w:val="32"/>
        </w:numPr>
      </w:pPr>
      <w:r w:rsidRPr="0005385B">
        <w:rPr>
          <w:b/>
          <w:bCs/>
        </w:rPr>
        <w:t>Invoer</w:t>
      </w:r>
      <w:r w:rsidRPr="0005385B">
        <w:t xml:space="preserve"> / </w:t>
      </w:r>
    </w:p>
    <w:p w14:paraId="2D38DBF4" w14:textId="77777777" w:rsidR="0005385B" w:rsidRDefault="0005385B" w:rsidP="00431602">
      <w:pPr>
        <w:pStyle w:val="Lijstalinea"/>
        <w:numPr>
          <w:ilvl w:val="0"/>
          <w:numId w:val="32"/>
        </w:numPr>
      </w:pPr>
      <w:r w:rsidRPr="0005385B">
        <w:rPr>
          <w:b/>
          <w:bCs/>
        </w:rPr>
        <w:t>Uitvoer</w:t>
      </w:r>
      <w:r w:rsidRPr="0005385B">
        <w:t xml:space="preserve"> er werd een nieuwe (lege) gelinkte lijst aangemaakt </w:t>
      </w:r>
    </w:p>
    <w:p w14:paraId="2E11242C" w14:textId="4AABBA22" w:rsidR="0005385B" w:rsidRDefault="0005385B" w:rsidP="00507C82">
      <w:r w:rsidRPr="0005385B">
        <w:t xml:space="preserve">1: </w:t>
      </w:r>
      <w:proofErr w:type="spellStart"/>
      <w:r w:rsidRPr="0005385B">
        <w:t>function</w:t>
      </w:r>
      <w:proofErr w:type="spellEnd"/>
      <w:r w:rsidRPr="0005385B">
        <w:t xml:space="preserve"> </w:t>
      </w:r>
      <w:proofErr w:type="spellStart"/>
      <w:r w:rsidR="00EF74FC" w:rsidRPr="0005385B">
        <w:t>gelinktelijst</w:t>
      </w:r>
      <w:proofErr w:type="spellEnd"/>
      <w:r w:rsidR="00EF74FC" w:rsidRPr="0005385B">
        <w:t xml:space="preserve"> </w:t>
      </w:r>
    </w:p>
    <w:p w14:paraId="0253C99B" w14:textId="05F8B45A" w:rsidR="0005385B" w:rsidRDefault="0005385B" w:rsidP="00507C82">
      <w:r w:rsidRPr="0005385B">
        <w:t xml:space="preserve">2: </w:t>
      </w:r>
      <w:r>
        <w:t xml:space="preserve">   </w:t>
      </w:r>
      <w:r w:rsidRPr="0005385B">
        <w:t xml:space="preserve">eerste ← </w:t>
      </w:r>
      <w:proofErr w:type="spellStart"/>
      <w:r w:rsidRPr="0005385B">
        <w:t>null</w:t>
      </w:r>
      <w:proofErr w:type="spellEnd"/>
      <w:r w:rsidRPr="0005385B">
        <w:t xml:space="preserve"> </w:t>
      </w:r>
    </w:p>
    <w:p w14:paraId="137C8008" w14:textId="62A58107" w:rsidR="0005385B" w:rsidRDefault="0005385B" w:rsidP="00507C82">
      <w:r w:rsidRPr="0005385B">
        <w:t xml:space="preserve">3: end </w:t>
      </w:r>
      <w:proofErr w:type="spellStart"/>
      <w:r w:rsidRPr="0005385B">
        <w:t>function</w:t>
      </w:r>
      <w:proofErr w:type="spellEnd"/>
    </w:p>
    <w:p w14:paraId="51254320" w14:textId="77777777" w:rsidR="0005385B" w:rsidRDefault="0005385B" w:rsidP="00507C82"/>
    <w:p w14:paraId="4525AE3F" w14:textId="341ED6A3" w:rsidR="0005385B" w:rsidRDefault="0005385B" w:rsidP="0005385B">
      <w:pPr>
        <w:pStyle w:val="Geenafstand"/>
      </w:pPr>
      <w:r w:rsidRPr="0005385B">
        <w:t xml:space="preserve">Opzoeken van een element </w:t>
      </w:r>
      <w:r w:rsidRPr="0005385B">
        <w:rPr>
          <w:rFonts w:ascii="Cambria Math" w:hAnsi="Cambria Math" w:cs="Cambria Math"/>
        </w:rPr>
        <w:t>𝑥</w:t>
      </w:r>
      <w:r>
        <w:t>:</w:t>
      </w:r>
    </w:p>
    <w:p w14:paraId="530C7A90" w14:textId="77777777" w:rsidR="0005385B" w:rsidRDefault="0005385B" w:rsidP="00431602">
      <w:pPr>
        <w:pStyle w:val="Lijstalinea"/>
        <w:numPr>
          <w:ilvl w:val="0"/>
          <w:numId w:val="33"/>
        </w:numPr>
      </w:pPr>
      <w:r w:rsidRPr="0005385B">
        <w:rPr>
          <w:b/>
          <w:bCs/>
        </w:rPr>
        <w:t>Invoer</w:t>
      </w:r>
      <w:r w:rsidRPr="0005385B">
        <w:t xml:space="preserve"> de gelinkte lijst werd aangemaakt, </w:t>
      </w:r>
      <w:r w:rsidRPr="0005385B">
        <w:rPr>
          <w:rFonts w:ascii="Cambria Math" w:hAnsi="Cambria Math" w:cs="Cambria Math"/>
        </w:rPr>
        <w:t>𝑥</w:t>
      </w:r>
      <w:r w:rsidRPr="0005385B">
        <w:t xml:space="preserve"> is het te zoeken element </w:t>
      </w:r>
    </w:p>
    <w:p w14:paraId="03592EC2" w14:textId="77777777" w:rsidR="0005385B" w:rsidRDefault="0005385B" w:rsidP="00431602">
      <w:pPr>
        <w:pStyle w:val="Lijstalinea"/>
        <w:numPr>
          <w:ilvl w:val="0"/>
          <w:numId w:val="33"/>
        </w:numPr>
      </w:pPr>
      <w:r w:rsidRPr="0005385B">
        <w:rPr>
          <w:b/>
          <w:bCs/>
        </w:rPr>
        <w:t>Uitvoer</w:t>
      </w:r>
      <w:r w:rsidRPr="0005385B">
        <w:t xml:space="preserve"> de referentie naar de eerste knoop met dataveld gelijk aan </w:t>
      </w:r>
      <w:r w:rsidRPr="0005385B">
        <w:rPr>
          <w:rFonts w:ascii="Cambria Math" w:hAnsi="Cambria Math" w:cs="Cambria Math"/>
        </w:rPr>
        <w:t>𝑥</w:t>
      </w:r>
      <w:r w:rsidRPr="0005385B">
        <w:t xml:space="preserve"> werd geretourneerd, indien </w:t>
      </w:r>
      <w:r w:rsidRPr="0005385B">
        <w:rPr>
          <w:rFonts w:ascii="Cambria Math" w:hAnsi="Cambria Math" w:cs="Cambria Math"/>
        </w:rPr>
        <w:t>𝑥</w:t>
      </w:r>
      <w:r w:rsidRPr="0005385B">
        <w:t xml:space="preserve"> niet voorkomt in de lijst werd de referentie </w:t>
      </w:r>
      <w:proofErr w:type="spellStart"/>
      <w:r w:rsidRPr="0005385B">
        <w:t>null</w:t>
      </w:r>
      <w:proofErr w:type="spellEnd"/>
      <w:r w:rsidRPr="0005385B">
        <w:t xml:space="preserve"> geretourneerd. </w:t>
      </w:r>
    </w:p>
    <w:p w14:paraId="76FE8CA7" w14:textId="77777777" w:rsidR="0005385B" w:rsidRPr="009C7BA8" w:rsidRDefault="0005385B" w:rsidP="00507C82">
      <w:pPr>
        <w:rPr>
          <w:lang w:val="en-GB"/>
        </w:rPr>
      </w:pPr>
      <w:r w:rsidRPr="009C7BA8">
        <w:rPr>
          <w:lang w:val="en-GB"/>
        </w:rPr>
        <w:t>1: function ZOEK(</w:t>
      </w:r>
      <w:r w:rsidRPr="0005385B">
        <w:rPr>
          <w:rFonts w:ascii="Cambria Math" w:hAnsi="Cambria Math" w:cs="Cambria Math"/>
        </w:rPr>
        <w:t>𝑥</w:t>
      </w:r>
      <w:r w:rsidRPr="009C7BA8">
        <w:rPr>
          <w:lang w:val="en-GB"/>
        </w:rPr>
        <w:t xml:space="preserve">) </w:t>
      </w:r>
    </w:p>
    <w:p w14:paraId="6CCC8EBD" w14:textId="07F703B4" w:rsidR="0005385B" w:rsidRDefault="0005385B" w:rsidP="00507C82">
      <w:pPr>
        <w:rPr>
          <w:lang w:val="en-GB"/>
        </w:rPr>
      </w:pPr>
      <w:r w:rsidRPr="0005385B">
        <w:rPr>
          <w:lang w:val="en-GB"/>
        </w:rPr>
        <w:t xml:space="preserve">2: </w:t>
      </w:r>
      <w:r>
        <w:rPr>
          <w:lang w:val="en-GB"/>
        </w:rPr>
        <w:t xml:space="preserve">   </w:t>
      </w:r>
      <w:r w:rsidRPr="0005385B">
        <w:rPr>
          <w:lang w:val="en-GB"/>
        </w:rPr>
        <w:t xml:space="preserve">ref ← </w:t>
      </w:r>
      <w:proofErr w:type="spellStart"/>
      <w:r w:rsidRPr="0005385B">
        <w:rPr>
          <w:lang w:val="en-GB"/>
        </w:rPr>
        <w:t>eerste</w:t>
      </w:r>
      <w:proofErr w:type="spellEnd"/>
      <w:r w:rsidRPr="0005385B">
        <w:rPr>
          <w:lang w:val="en-GB"/>
        </w:rPr>
        <w:t xml:space="preserve"> </w:t>
      </w:r>
    </w:p>
    <w:p w14:paraId="7BFCB86A" w14:textId="10AE1A72" w:rsidR="0005385B" w:rsidRDefault="0005385B" w:rsidP="00507C82">
      <w:pPr>
        <w:rPr>
          <w:lang w:val="en-GB"/>
        </w:rPr>
      </w:pPr>
      <w:r w:rsidRPr="0005385B">
        <w:rPr>
          <w:lang w:val="en-GB"/>
        </w:rPr>
        <w:t xml:space="preserve">3: </w:t>
      </w:r>
      <w:r>
        <w:rPr>
          <w:lang w:val="en-GB"/>
        </w:rPr>
        <w:t xml:space="preserve">   </w:t>
      </w:r>
      <w:r w:rsidRPr="0005385B">
        <w:rPr>
          <w:lang w:val="en-GB"/>
        </w:rPr>
        <w:t xml:space="preserve">while ref ≠ null and </w:t>
      </w:r>
      <w:proofErr w:type="spellStart"/>
      <w:r w:rsidRPr="0005385B">
        <w:rPr>
          <w:lang w:val="en-GB"/>
        </w:rPr>
        <w:t>ref.data</w:t>
      </w:r>
      <w:proofErr w:type="spellEnd"/>
      <w:r w:rsidRPr="0005385B">
        <w:rPr>
          <w:lang w:val="en-GB"/>
        </w:rPr>
        <w:t xml:space="preserve"> ≠ </w:t>
      </w:r>
      <w:r w:rsidRPr="0005385B">
        <w:rPr>
          <w:rFonts w:ascii="Cambria Math" w:hAnsi="Cambria Math" w:cs="Cambria Math"/>
        </w:rPr>
        <w:t>𝑥</w:t>
      </w:r>
      <w:r w:rsidRPr="0005385B">
        <w:rPr>
          <w:lang w:val="en-GB"/>
        </w:rPr>
        <w:t xml:space="preserve"> do </w:t>
      </w:r>
    </w:p>
    <w:p w14:paraId="7331ACF7" w14:textId="06CF4815" w:rsidR="0005385B" w:rsidRDefault="0005385B" w:rsidP="00507C82">
      <w:pPr>
        <w:rPr>
          <w:lang w:val="en-GB"/>
        </w:rPr>
      </w:pPr>
      <w:r w:rsidRPr="0005385B">
        <w:rPr>
          <w:lang w:val="en-GB"/>
        </w:rPr>
        <w:t xml:space="preserve">4: </w:t>
      </w:r>
      <w:r>
        <w:rPr>
          <w:lang w:val="en-GB"/>
        </w:rPr>
        <w:t xml:space="preserve">       </w:t>
      </w:r>
      <w:r w:rsidRPr="0005385B">
        <w:rPr>
          <w:lang w:val="en-GB"/>
        </w:rPr>
        <w:t xml:space="preserve">ref ← </w:t>
      </w:r>
      <w:proofErr w:type="spellStart"/>
      <w:r w:rsidRPr="0005385B">
        <w:rPr>
          <w:lang w:val="en-GB"/>
        </w:rPr>
        <w:t>ref.volgende</w:t>
      </w:r>
      <w:proofErr w:type="spellEnd"/>
      <w:r w:rsidRPr="0005385B">
        <w:rPr>
          <w:lang w:val="en-GB"/>
        </w:rPr>
        <w:t xml:space="preserve"> </w:t>
      </w:r>
    </w:p>
    <w:p w14:paraId="5956F654" w14:textId="61F5FA9C" w:rsidR="0005385B" w:rsidRDefault="0005385B" w:rsidP="00507C82">
      <w:pPr>
        <w:rPr>
          <w:lang w:val="en-GB"/>
        </w:rPr>
      </w:pPr>
      <w:r w:rsidRPr="0005385B">
        <w:rPr>
          <w:lang w:val="en-GB"/>
        </w:rPr>
        <w:t xml:space="preserve">5: </w:t>
      </w:r>
      <w:r>
        <w:rPr>
          <w:lang w:val="en-GB"/>
        </w:rPr>
        <w:t xml:space="preserve">   </w:t>
      </w:r>
      <w:r w:rsidRPr="0005385B">
        <w:rPr>
          <w:lang w:val="en-GB"/>
        </w:rPr>
        <w:t xml:space="preserve">return ref </w:t>
      </w:r>
    </w:p>
    <w:p w14:paraId="56136CE7" w14:textId="53C57644" w:rsidR="0005385B" w:rsidRDefault="0005385B" w:rsidP="00507C82">
      <w:pPr>
        <w:rPr>
          <w:lang w:val="en-GB"/>
        </w:rPr>
      </w:pPr>
      <w:r w:rsidRPr="0005385B">
        <w:rPr>
          <w:lang w:val="en-GB"/>
        </w:rPr>
        <w:t>6: end function</w:t>
      </w:r>
    </w:p>
    <w:p w14:paraId="0B83023C" w14:textId="77777777" w:rsidR="000E7023" w:rsidRDefault="000E7023" w:rsidP="00507C82">
      <w:pPr>
        <w:rPr>
          <w:lang w:val="en-GB"/>
        </w:rPr>
      </w:pPr>
    </w:p>
    <w:p w14:paraId="6C8677BA" w14:textId="61AB10E5" w:rsidR="000E7023" w:rsidRDefault="000E7023" w:rsidP="000E7023">
      <w:pPr>
        <w:pStyle w:val="Geenafstand"/>
      </w:pPr>
      <w:r w:rsidRPr="000E7023">
        <w:t>Tijdscomplexiteit van ”zoek”</w:t>
      </w:r>
      <w:r>
        <w:t>:</w:t>
      </w:r>
    </w:p>
    <w:p w14:paraId="4877450C" w14:textId="77777777" w:rsidR="000E7023" w:rsidRDefault="000E7023" w:rsidP="00431602">
      <w:pPr>
        <w:pStyle w:val="Lijstalinea"/>
        <w:numPr>
          <w:ilvl w:val="0"/>
          <w:numId w:val="34"/>
        </w:numPr>
      </w:pPr>
      <w:r w:rsidRPr="000E7023">
        <w:t xml:space="preserve">De uitvoeringstijd voor de methode zoek is afhankelijk van de positie van </w:t>
      </w:r>
      <w:r w:rsidRPr="000E7023">
        <w:rPr>
          <w:rFonts w:ascii="Cambria Math" w:hAnsi="Cambria Math" w:cs="Cambria Math"/>
        </w:rPr>
        <w:t>𝑥</w:t>
      </w:r>
      <w:r w:rsidRPr="000E7023">
        <w:t xml:space="preserve"> in de lijst. </w:t>
      </w:r>
    </w:p>
    <w:p w14:paraId="237AD1C6" w14:textId="77777777" w:rsidR="000E7023" w:rsidRDefault="000E7023" w:rsidP="00431602">
      <w:pPr>
        <w:pStyle w:val="Lijstalinea"/>
        <w:numPr>
          <w:ilvl w:val="1"/>
          <w:numId w:val="34"/>
        </w:numPr>
      </w:pPr>
      <w:r w:rsidRPr="000E7023">
        <w:t xml:space="preserve">Slechtste geval: elke knoop van de lijst overlopen en </w:t>
      </w:r>
      <w:r w:rsidRPr="000E7023">
        <w:rPr>
          <w:rFonts w:ascii="Cambria Math" w:hAnsi="Cambria Math" w:cs="Cambria Math"/>
        </w:rPr>
        <w:t>𝑥</w:t>
      </w:r>
      <w:r w:rsidRPr="000E7023">
        <w:t xml:space="preserve"> niet gevonden </w:t>
      </w:r>
      <w:r w:rsidRPr="000E7023">
        <w:rPr>
          <w:rFonts w:ascii="Cambria Math" w:hAnsi="Cambria Math" w:cs="Cambria Math"/>
        </w:rPr>
        <w:t>⟹</w:t>
      </w:r>
      <w:r w:rsidRPr="000E7023">
        <w:t xml:space="preserve"> lineaire uitvoeringstijd. </w:t>
      </w:r>
    </w:p>
    <w:p w14:paraId="0AE47199" w14:textId="77777777" w:rsidR="000E7023" w:rsidRDefault="000E7023" w:rsidP="00431602">
      <w:pPr>
        <w:pStyle w:val="Lijstalinea"/>
        <w:numPr>
          <w:ilvl w:val="1"/>
          <w:numId w:val="34"/>
        </w:numPr>
      </w:pPr>
      <w:r w:rsidRPr="000E7023">
        <w:t xml:space="preserve">Beste geval: gezochte referentie onmiddellijk gevonden </w:t>
      </w:r>
      <w:r w:rsidRPr="000E7023">
        <w:rPr>
          <w:rFonts w:ascii="Cambria Math" w:hAnsi="Cambria Math" w:cs="Cambria Math"/>
        </w:rPr>
        <w:t>⟹</w:t>
      </w:r>
      <w:r w:rsidRPr="000E7023">
        <w:t xml:space="preserve"> constante uitvoeringstijd. </w:t>
      </w:r>
    </w:p>
    <w:p w14:paraId="67DA1ABF" w14:textId="74B97C5A" w:rsidR="000E7023" w:rsidRDefault="000E7023" w:rsidP="00431602">
      <w:pPr>
        <w:pStyle w:val="Lijstalinea"/>
        <w:numPr>
          <w:ilvl w:val="1"/>
          <w:numId w:val="34"/>
        </w:numPr>
      </w:pPr>
      <w:r w:rsidRPr="000E7023">
        <w:t xml:space="preserve">Gemiddeld geval: de helft van de knopen overlopen </w:t>
      </w:r>
      <w:r w:rsidRPr="000E7023">
        <w:rPr>
          <w:rFonts w:ascii="Cambria Math" w:hAnsi="Cambria Math" w:cs="Cambria Math"/>
        </w:rPr>
        <w:t>⟹</w:t>
      </w:r>
      <w:r w:rsidRPr="000E7023">
        <w:t xml:space="preserve"> lineaire uitvoeringstijd.</w:t>
      </w:r>
    </w:p>
    <w:p w14:paraId="46653377" w14:textId="77777777" w:rsidR="000E7023" w:rsidRDefault="000E7023" w:rsidP="000E7023"/>
    <w:p w14:paraId="5024644C" w14:textId="416482C0" w:rsidR="000E7023" w:rsidRDefault="000E7023" w:rsidP="000E7023">
      <w:pPr>
        <w:pStyle w:val="Geenafstand"/>
      </w:pPr>
      <w:r w:rsidRPr="000E7023">
        <w:t>Vervolg tijdscomplexiteit</w:t>
      </w:r>
      <w:r>
        <w:t>:</w:t>
      </w:r>
    </w:p>
    <w:p w14:paraId="40319D04" w14:textId="77777777" w:rsidR="000E7023" w:rsidRDefault="000E7023" w:rsidP="00431602">
      <w:pPr>
        <w:pStyle w:val="Lijstalinea"/>
        <w:numPr>
          <w:ilvl w:val="0"/>
          <w:numId w:val="34"/>
        </w:numPr>
      </w:pPr>
      <w:r w:rsidRPr="000E7023">
        <w:t xml:space="preserve">Zoeken van een element </w:t>
      </w:r>
      <w:r w:rsidRPr="000E7023">
        <w:rPr>
          <w:rFonts w:ascii="Cambria Math" w:hAnsi="Cambria Math" w:cs="Cambria Math"/>
        </w:rPr>
        <w:t>𝑥</w:t>
      </w:r>
      <w:r w:rsidRPr="000E7023">
        <w:t xml:space="preserve"> in een gelinkte lijst is niet efficiënter dan in een gewone array. </w:t>
      </w:r>
    </w:p>
    <w:p w14:paraId="182C6375" w14:textId="77777777" w:rsidR="000E7023" w:rsidRDefault="000E7023" w:rsidP="00431602">
      <w:pPr>
        <w:pStyle w:val="Lijstalinea"/>
        <w:numPr>
          <w:ilvl w:val="0"/>
          <w:numId w:val="34"/>
        </w:numPr>
      </w:pPr>
      <w:r w:rsidRPr="000E7023">
        <w:t xml:space="preserve">Integendeel, in de praktijk is het volgende van referenties (pointers) trager dan het doorlopen van een array. </w:t>
      </w:r>
    </w:p>
    <w:p w14:paraId="2F61974E" w14:textId="4A617759" w:rsidR="000E7023" w:rsidRPr="000E7023" w:rsidRDefault="000E7023" w:rsidP="00431602">
      <w:pPr>
        <w:pStyle w:val="Lijstalinea"/>
        <w:numPr>
          <w:ilvl w:val="0"/>
          <w:numId w:val="34"/>
        </w:numPr>
      </w:pPr>
      <w:r w:rsidRPr="000E7023">
        <w:t>De overige basisfuncties voor een gelinkte lijst zullen wel allemaal uitvoerbaar zijn in een constante tijd, op voorwaarde dat de referentie reeds gekend is.</w:t>
      </w:r>
    </w:p>
    <w:p w14:paraId="454CCA03" w14:textId="77777777" w:rsidR="00C24DA5" w:rsidRDefault="00C24DA5" w:rsidP="00507C82"/>
    <w:p w14:paraId="4AD40D29" w14:textId="77777777" w:rsidR="000E7023" w:rsidRDefault="000E7023" w:rsidP="00507C82"/>
    <w:p w14:paraId="45502828" w14:textId="461C7B35" w:rsidR="000E7023" w:rsidRDefault="000D481D" w:rsidP="000E7023">
      <w:pPr>
        <w:pStyle w:val="Geenafstand"/>
      </w:pPr>
      <w:r w:rsidRPr="000D481D">
        <w:rPr>
          <w:noProof/>
        </w:rPr>
        <w:lastRenderedPageBreak/>
        <w:drawing>
          <wp:anchor distT="0" distB="0" distL="114300" distR="114300" simplePos="0" relativeHeight="251658249" behindDoc="1" locked="0" layoutInCell="1" allowOverlap="1" wp14:anchorId="1F1CBA98" wp14:editId="4DAF7958">
            <wp:simplePos x="0" y="0"/>
            <wp:positionH relativeFrom="margin">
              <wp:align>right</wp:align>
            </wp:positionH>
            <wp:positionV relativeFrom="paragraph">
              <wp:posOffset>423</wp:posOffset>
            </wp:positionV>
            <wp:extent cx="2887133" cy="995223"/>
            <wp:effectExtent l="0" t="0" r="8890" b="0"/>
            <wp:wrapTight wrapText="bothSides">
              <wp:wrapPolygon edited="0">
                <wp:start x="0" y="0"/>
                <wp:lineTo x="0" y="21090"/>
                <wp:lineTo x="21524" y="21090"/>
                <wp:lineTo x="21524" y="0"/>
                <wp:lineTo x="0" y="0"/>
              </wp:wrapPolygon>
            </wp:wrapTight>
            <wp:docPr id="289264954" name="Afbeelding 1" descr="Afbeelding met diagram, lijn,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64954" name="Afbeelding 1" descr="Afbeelding met diagram, lijn, Plan, Technische tekening&#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2887133" cy="995223"/>
                    </a:xfrm>
                    <a:prstGeom prst="rect">
                      <a:avLst/>
                    </a:prstGeom>
                  </pic:spPr>
                </pic:pic>
              </a:graphicData>
            </a:graphic>
          </wp:anchor>
        </w:drawing>
      </w:r>
      <w:r w:rsidR="000E7023" w:rsidRPr="000E7023">
        <w:t>Verwijderen van een knoop</w:t>
      </w:r>
      <w:r w:rsidR="000E7023">
        <w:t>:</w:t>
      </w:r>
    </w:p>
    <w:p w14:paraId="4080B914" w14:textId="3D6237CF" w:rsidR="000E7023" w:rsidRDefault="000E7023" w:rsidP="00431602">
      <w:pPr>
        <w:pStyle w:val="Lijstalinea"/>
        <w:numPr>
          <w:ilvl w:val="0"/>
          <w:numId w:val="35"/>
        </w:numPr>
      </w:pPr>
      <w:r w:rsidRPr="000E7023">
        <w:t xml:space="preserve">De functie VERWIJDER verwacht als </w:t>
      </w:r>
      <w:r w:rsidRPr="006048B7">
        <w:rPr>
          <w:b/>
          <w:bCs/>
        </w:rPr>
        <w:t>inputwaarde</w:t>
      </w:r>
      <w:r w:rsidRPr="000E7023">
        <w:t xml:space="preserve"> een </w:t>
      </w:r>
      <w:r w:rsidRPr="006048B7">
        <w:rPr>
          <w:b/>
          <w:bCs/>
        </w:rPr>
        <w:t>referentie ref</w:t>
      </w:r>
      <w:r w:rsidRPr="000E7023">
        <w:t>. Deze referentie ref verwijst naar de knoop in de gelinkte lijst die de te verwijderen knoop voorafgaat en de waarde van het data-veld van de verwijderde knoop wordt geretourneerd. Waarom argument ref nodig? En waarom ref naar voorgaande knoop?</w:t>
      </w:r>
    </w:p>
    <w:p w14:paraId="62BB5F1F" w14:textId="7E2A2913" w:rsidR="00BF4C46" w:rsidRDefault="000D481D" w:rsidP="00431602">
      <w:pPr>
        <w:pStyle w:val="Lijstalinea"/>
        <w:numPr>
          <w:ilvl w:val="0"/>
          <w:numId w:val="35"/>
        </w:numPr>
      </w:pPr>
      <w:r w:rsidRPr="00870FC7">
        <w:rPr>
          <w:b/>
          <w:bCs/>
        </w:rPr>
        <w:t>Invoer</w:t>
      </w:r>
      <w:r w:rsidR="003E5BBF">
        <w:rPr>
          <w:b/>
          <w:bCs/>
        </w:rPr>
        <w:t>:</w:t>
      </w:r>
      <w:r w:rsidRPr="000D481D">
        <w:t xml:space="preserve"> de gelinkte lijst </w:t>
      </w:r>
      <w:r w:rsidRPr="00BF4C46">
        <w:rPr>
          <w:rFonts w:ascii="Cambria Math" w:hAnsi="Cambria Math" w:cs="Cambria Math"/>
        </w:rPr>
        <w:t>𝑙</w:t>
      </w:r>
      <w:r w:rsidRPr="000D481D">
        <w:t xml:space="preserve"> bestaat, de knoop ref is niet de laatste knoop in de lijst. </w:t>
      </w:r>
    </w:p>
    <w:p w14:paraId="65E06B31" w14:textId="3276B9E9" w:rsidR="00BF4C46" w:rsidRDefault="000D481D" w:rsidP="00431602">
      <w:pPr>
        <w:pStyle w:val="Lijstalinea"/>
        <w:numPr>
          <w:ilvl w:val="0"/>
          <w:numId w:val="35"/>
        </w:numPr>
      </w:pPr>
      <w:r w:rsidRPr="00870FC7">
        <w:rPr>
          <w:b/>
          <w:bCs/>
        </w:rPr>
        <w:t>Uitvoer</w:t>
      </w:r>
      <w:r w:rsidR="003E5BBF">
        <w:rPr>
          <w:b/>
          <w:bCs/>
        </w:rPr>
        <w:t>:</w:t>
      </w:r>
      <w:r w:rsidRPr="000D481D">
        <w:t xml:space="preserve"> de knoop die volgt na de knoop met referentie ref werd verwijderd uit de lijst, het data-veld van de verwijderde knoop werd geretourneerd. </w:t>
      </w:r>
    </w:p>
    <w:p w14:paraId="755E0DEF" w14:textId="77777777" w:rsidR="00BF4C46" w:rsidRDefault="000D481D" w:rsidP="00507C82">
      <w:r w:rsidRPr="000D481D">
        <w:t xml:space="preserve">1: </w:t>
      </w:r>
      <w:proofErr w:type="spellStart"/>
      <w:r w:rsidRPr="000D481D">
        <w:t>function</w:t>
      </w:r>
      <w:proofErr w:type="spellEnd"/>
      <w:r w:rsidRPr="000D481D">
        <w:t xml:space="preserve"> VERWIJDER(ref) </w:t>
      </w:r>
    </w:p>
    <w:p w14:paraId="006FAC44" w14:textId="26B80A4F" w:rsidR="00BF4C46" w:rsidRDefault="000D481D" w:rsidP="00507C82">
      <w:r w:rsidRPr="000D481D">
        <w:t xml:space="preserve">2: </w:t>
      </w:r>
      <w:r w:rsidR="00BF4C46">
        <w:t xml:space="preserve">   </w:t>
      </w:r>
      <w:r w:rsidRPr="000D481D">
        <w:rPr>
          <w:rFonts w:ascii="Cambria Math" w:hAnsi="Cambria Math" w:cs="Cambria Math"/>
        </w:rPr>
        <w:t>𝑥</w:t>
      </w:r>
      <w:r w:rsidRPr="000D481D">
        <w:t xml:space="preserve"> ← </w:t>
      </w:r>
      <w:proofErr w:type="spellStart"/>
      <w:r w:rsidRPr="000D481D">
        <w:t>ref.volgende.data</w:t>
      </w:r>
      <w:proofErr w:type="spellEnd"/>
      <w:r w:rsidRPr="000D481D">
        <w:t xml:space="preserve"> </w:t>
      </w:r>
    </w:p>
    <w:p w14:paraId="74234AAF" w14:textId="582DD5CE" w:rsidR="00BF4C46" w:rsidRDefault="000D481D" w:rsidP="00507C82">
      <w:r w:rsidRPr="000D481D">
        <w:t>3:</w:t>
      </w:r>
      <w:r w:rsidR="00BF4C46">
        <w:t xml:space="preserve">   </w:t>
      </w:r>
      <w:r w:rsidRPr="000D481D">
        <w:t xml:space="preserve"> </w:t>
      </w:r>
      <w:proofErr w:type="spellStart"/>
      <w:r w:rsidRPr="000D481D">
        <w:t>ref.volgende</w:t>
      </w:r>
      <w:proofErr w:type="spellEnd"/>
      <w:r w:rsidRPr="000D481D">
        <w:t xml:space="preserve"> ← </w:t>
      </w:r>
      <w:proofErr w:type="spellStart"/>
      <w:r w:rsidRPr="000D481D">
        <w:t>ref.volgende.volgende</w:t>
      </w:r>
      <w:proofErr w:type="spellEnd"/>
    </w:p>
    <w:p w14:paraId="09B96A77" w14:textId="3A9B1C25" w:rsidR="00BF4C46" w:rsidRDefault="000D481D" w:rsidP="00507C82">
      <w:r w:rsidRPr="000D481D">
        <w:t xml:space="preserve">4: </w:t>
      </w:r>
      <w:r w:rsidR="00BF4C46">
        <w:t xml:space="preserve">   </w:t>
      </w:r>
      <w:r w:rsidRPr="000D481D">
        <w:t xml:space="preserve">return </w:t>
      </w:r>
      <w:r w:rsidRPr="000D481D">
        <w:rPr>
          <w:rFonts w:ascii="Cambria Math" w:hAnsi="Cambria Math" w:cs="Cambria Math"/>
        </w:rPr>
        <w:t>𝑥</w:t>
      </w:r>
      <w:r w:rsidRPr="000D481D">
        <w:t xml:space="preserve"> </w:t>
      </w:r>
    </w:p>
    <w:p w14:paraId="103A8FD9" w14:textId="3F17A8F4" w:rsidR="000E7023" w:rsidRDefault="000D481D" w:rsidP="00507C82">
      <w:r w:rsidRPr="000D481D">
        <w:t xml:space="preserve">5: end </w:t>
      </w:r>
      <w:proofErr w:type="spellStart"/>
      <w:r w:rsidRPr="000D481D">
        <w:t>function</w:t>
      </w:r>
      <w:proofErr w:type="spellEnd"/>
    </w:p>
    <w:p w14:paraId="51D6C26E" w14:textId="77777777" w:rsidR="00D4422A" w:rsidRDefault="00D4422A" w:rsidP="00507C82"/>
    <w:p w14:paraId="5AE83AB9" w14:textId="0C1A594D" w:rsidR="00D4422A" w:rsidRDefault="009C7959" w:rsidP="00EC09F3">
      <w:pPr>
        <w:pStyle w:val="Geenafstand"/>
      </w:pPr>
      <w:r w:rsidRPr="009C7959">
        <w:t>Vooraan verwijderen</w:t>
      </w:r>
      <w:r>
        <w:t>:</w:t>
      </w:r>
    </w:p>
    <w:p w14:paraId="6733F963" w14:textId="1140C4A0" w:rsidR="009C7959" w:rsidRDefault="00EC09F3" w:rsidP="00507C82">
      <w:r w:rsidRPr="00EC09F3">
        <w:t xml:space="preserve">Wat als we nu de eerste knoop willen verwijderen? </w:t>
      </w:r>
      <w:r w:rsidRPr="00EC09F3">
        <w:rPr>
          <w:rFonts w:ascii="Cambria Math" w:hAnsi="Cambria Math" w:cs="Cambria Math"/>
        </w:rPr>
        <w:t>⟹</w:t>
      </w:r>
      <w:r w:rsidRPr="00EC09F3">
        <w:t xml:space="preserve"> </w:t>
      </w:r>
      <w:r w:rsidRPr="006048B7">
        <w:rPr>
          <w:b/>
          <w:bCs/>
          <w:color w:val="FF0000"/>
        </w:rPr>
        <w:t>is niet mogelijk</w:t>
      </w:r>
      <w:r w:rsidRPr="00EC09F3">
        <w:t>, want je kan de voorgaande van de eerste niet meegeven als argument. Dit probleem wordt later aangepakt (zie ankercomponenten).</w:t>
      </w:r>
    </w:p>
    <w:p w14:paraId="22E6FED0" w14:textId="3518B6E1" w:rsidR="000D481D" w:rsidRDefault="000D481D" w:rsidP="00507C82"/>
    <w:p w14:paraId="401EC0C9" w14:textId="4F7746DE" w:rsidR="00EC09F3" w:rsidRDefault="00EF20E8" w:rsidP="00EC09F3">
      <w:pPr>
        <w:pStyle w:val="Geenafstand"/>
      </w:pPr>
      <w:r w:rsidRPr="00EF20E8">
        <w:rPr>
          <w:noProof/>
        </w:rPr>
        <w:drawing>
          <wp:anchor distT="0" distB="0" distL="114300" distR="114300" simplePos="0" relativeHeight="251658250" behindDoc="1" locked="0" layoutInCell="1" allowOverlap="1" wp14:anchorId="723BED60" wp14:editId="2DE69C60">
            <wp:simplePos x="0" y="0"/>
            <wp:positionH relativeFrom="margin">
              <wp:align>right</wp:align>
            </wp:positionH>
            <wp:positionV relativeFrom="paragraph">
              <wp:posOffset>5080</wp:posOffset>
            </wp:positionV>
            <wp:extent cx="3177540" cy="1286510"/>
            <wp:effectExtent l="0" t="0" r="3810" b="8890"/>
            <wp:wrapTight wrapText="bothSides">
              <wp:wrapPolygon edited="0">
                <wp:start x="0" y="0"/>
                <wp:lineTo x="0" y="21429"/>
                <wp:lineTo x="21496" y="21429"/>
                <wp:lineTo x="21496" y="0"/>
                <wp:lineTo x="0" y="0"/>
              </wp:wrapPolygon>
            </wp:wrapTight>
            <wp:docPr id="15448004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00455" name=""/>
                    <pic:cNvPicPr/>
                  </pic:nvPicPr>
                  <pic:blipFill>
                    <a:blip r:embed="rId20">
                      <a:extLst>
                        <a:ext uri="{28A0092B-C50C-407E-A947-70E740481C1C}">
                          <a14:useLocalDpi xmlns:a14="http://schemas.microsoft.com/office/drawing/2010/main" val="0"/>
                        </a:ext>
                      </a:extLst>
                    </a:blip>
                    <a:stretch>
                      <a:fillRect/>
                    </a:stretch>
                  </pic:blipFill>
                  <pic:spPr>
                    <a:xfrm>
                      <a:off x="0" y="0"/>
                      <a:ext cx="3177540" cy="1286510"/>
                    </a:xfrm>
                    <a:prstGeom prst="rect">
                      <a:avLst/>
                    </a:prstGeom>
                  </pic:spPr>
                </pic:pic>
              </a:graphicData>
            </a:graphic>
          </wp:anchor>
        </w:drawing>
      </w:r>
      <w:r w:rsidR="00EC09F3" w:rsidRPr="00EC09F3">
        <w:t>Toevoegen van een knoop</w:t>
      </w:r>
      <w:r w:rsidR="00EC09F3">
        <w:t>:</w:t>
      </w:r>
    </w:p>
    <w:p w14:paraId="5C129F7B" w14:textId="2A23D4D7" w:rsidR="000E7023" w:rsidRDefault="00EC09F3" w:rsidP="00431602">
      <w:pPr>
        <w:pStyle w:val="Lijstalinea"/>
        <w:numPr>
          <w:ilvl w:val="0"/>
          <w:numId w:val="36"/>
        </w:numPr>
      </w:pPr>
      <w:r w:rsidRPr="00EC09F3">
        <w:t>De methode VOE</w:t>
      </w:r>
      <w:r w:rsidR="00EF20E8">
        <w:t>G</w:t>
      </w:r>
      <w:r w:rsidRPr="00EC09F3">
        <w:t xml:space="preserve">TOE voegt een nieuwe knoop met data-veld </w:t>
      </w:r>
      <w:r w:rsidRPr="00EF20E8">
        <w:rPr>
          <w:rFonts w:ascii="Cambria Math" w:hAnsi="Cambria Math" w:cs="Cambria Math"/>
        </w:rPr>
        <w:t>𝑥</w:t>
      </w:r>
      <w:r w:rsidRPr="00EC09F3">
        <w:t xml:space="preserve"> toe na de knoop ref.</w:t>
      </w:r>
    </w:p>
    <w:p w14:paraId="0B1D4A7D" w14:textId="77777777" w:rsidR="00EF20E8" w:rsidRDefault="00EF20E8" w:rsidP="00431602">
      <w:pPr>
        <w:pStyle w:val="Lijstalinea"/>
        <w:numPr>
          <w:ilvl w:val="0"/>
          <w:numId w:val="36"/>
        </w:numPr>
      </w:pPr>
      <w:r w:rsidRPr="00EF20E8">
        <w:t xml:space="preserve">Creëer een nieuwe knoop </w:t>
      </w:r>
      <w:r w:rsidRPr="00EF20E8">
        <w:rPr>
          <w:b/>
          <w:bCs/>
        </w:rPr>
        <w:t>hulp</w:t>
      </w:r>
      <w:r w:rsidRPr="00EF20E8">
        <w:t xml:space="preserve">; </w:t>
      </w:r>
    </w:p>
    <w:p w14:paraId="51216B92" w14:textId="77777777" w:rsidR="00EF20E8" w:rsidRDefault="00EF20E8" w:rsidP="00431602">
      <w:pPr>
        <w:pStyle w:val="Lijstalinea"/>
        <w:numPr>
          <w:ilvl w:val="0"/>
          <w:numId w:val="36"/>
        </w:numPr>
      </w:pPr>
      <w:r w:rsidRPr="00EF20E8">
        <w:t xml:space="preserve"> Stockeer de waarde </w:t>
      </w:r>
      <w:r w:rsidRPr="00EF20E8">
        <w:rPr>
          <w:rFonts w:ascii="Cambria Math" w:hAnsi="Cambria Math" w:cs="Cambria Math"/>
          <w:b/>
          <w:bCs/>
        </w:rPr>
        <w:t>𝑥</w:t>
      </w:r>
      <w:r w:rsidRPr="00EF20E8">
        <w:t xml:space="preserve"> in het data-veld van de knoop </w:t>
      </w:r>
      <w:r w:rsidRPr="00EF20E8">
        <w:rPr>
          <w:b/>
          <w:bCs/>
        </w:rPr>
        <w:t>hulp</w:t>
      </w:r>
      <w:r w:rsidRPr="00EF20E8">
        <w:t xml:space="preserve">; </w:t>
      </w:r>
    </w:p>
    <w:p w14:paraId="78A704C3" w14:textId="77777777" w:rsidR="00EF20E8" w:rsidRDefault="00EF20E8" w:rsidP="00431602">
      <w:pPr>
        <w:pStyle w:val="Lijstalinea"/>
        <w:numPr>
          <w:ilvl w:val="0"/>
          <w:numId w:val="36"/>
        </w:numPr>
      </w:pPr>
      <w:r w:rsidRPr="00EF20E8">
        <w:t xml:space="preserve">Laat </w:t>
      </w:r>
      <w:proofErr w:type="spellStart"/>
      <w:r w:rsidRPr="00EF20E8">
        <w:rPr>
          <w:b/>
          <w:bCs/>
        </w:rPr>
        <w:t>hulp.volgende</w:t>
      </w:r>
      <w:proofErr w:type="spellEnd"/>
      <w:r w:rsidRPr="00EF20E8">
        <w:t xml:space="preserve"> verwijzen naar </w:t>
      </w:r>
      <w:proofErr w:type="spellStart"/>
      <w:r w:rsidRPr="00EF20E8">
        <w:rPr>
          <w:b/>
          <w:bCs/>
        </w:rPr>
        <w:t>ref.volgende</w:t>
      </w:r>
      <w:proofErr w:type="spellEnd"/>
      <w:r w:rsidRPr="00EF20E8">
        <w:t xml:space="preserve">; </w:t>
      </w:r>
    </w:p>
    <w:p w14:paraId="33BA466E" w14:textId="3A6EA57A" w:rsidR="00EF20E8" w:rsidRDefault="00EF20E8" w:rsidP="00431602">
      <w:pPr>
        <w:pStyle w:val="Lijstalinea"/>
        <w:numPr>
          <w:ilvl w:val="0"/>
          <w:numId w:val="36"/>
        </w:numPr>
      </w:pPr>
      <w:r w:rsidRPr="00EF20E8">
        <w:t xml:space="preserve">Laat </w:t>
      </w:r>
      <w:proofErr w:type="spellStart"/>
      <w:r w:rsidRPr="00EF20E8">
        <w:rPr>
          <w:b/>
          <w:bCs/>
        </w:rPr>
        <w:t>ref.volgende</w:t>
      </w:r>
      <w:proofErr w:type="spellEnd"/>
      <w:r w:rsidRPr="00EF20E8">
        <w:t xml:space="preserve"> verwijzen naar </w:t>
      </w:r>
      <w:r w:rsidRPr="00EF20E8">
        <w:rPr>
          <w:b/>
          <w:bCs/>
        </w:rPr>
        <w:t>hulp</w:t>
      </w:r>
      <w:r w:rsidRPr="00EF20E8">
        <w:t>.</w:t>
      </w:r>
    </w:p>
    <w:p w14:paraId="486DCD93" w14:textId="77777777" w:rsidR="00145799" w:rsidRDefault="00145799" w:rsidP="00431602">
      <w:pPr>
        <w:pStyle w:val="Lijstalinea"/>
        <w:numPr>
          <w:ilvl w:val="0"/>
          <w:numId w:val="36"/>
        </w:numPr>
      </w:pPr>
      <w:r w:rsidRPr="00145799">
        <w:rPr>
          <w:b/>
          <w:bCs/>
        </w:rPr>
        <w:t>Invoer</w:t>
      </w:r>
      <w:r w:rsidRPr="00145799">
        <w:t xml:space="preserve"> de gelinkte lijst bestaat, en ref is niet </w:t>
      </w:r>
      <w:proofErr w:type="spellStart"/>
      <w:r w:rsidRPr="00145799">
        <w:t>null</w:t>
      </w:r>
      <w:proofErr w:type="spellEnd"/>
      <w:r w:rsidRPr="00145799">
        <w:t xml:space="preserve">. </w:t>
      </w:r>
    </w:p>
    <w:p w14:paraId="04D97828" w14:textId="77777777" w:rsidR="00145799" w:rsidRDefault="00145799" w:rsidP="00431602">
      <w:pPr>
        <w:pStyle w:val="Lijstalinea"/>
        <w:numPr>
          <w:ilvl w:val="0"/>
          <w:numId w:val="36"/>
        </w:numPr>
      </w:pPr>
      <w:r w:rsidRPr="00145799">
        <w:rPr>
          <w:b/>
          <w:bCs/>
        </w:rPr>
        <w:t>Uitvoer</w:t>
      </w:r>
      <w:r w:rsidRPr="00145799">
        <w:t xml:space="preserve"> na de knoop, waarnaar gerefereerd wordt door de referentie ref, werd een nieuwe knoop met data-veld </w:t>
      </w:r>
      <w:r w:rsidRPr="00145799">
        <w:rPr>
          <w:rFonts w:ascii="Cambria Math" w:hAnsi="Cambria Math" w:cs="Cambria Math"/>
        </w:rPr>
        <w:t>𝑥</w:t>
      </w:r>
      <w:r w:rsidRPr="00145799">
        <w:t xml:space="preserve"> toegevoegd. </w:t>
      </w:r>
    </w:p>
    <w:p w14:paraId="33508A71" w14:textId="4B7808C8" w:rsidR="00145799" w:rsidRDefault="00145799" w:rsidP="00145799">
      <w:pPr>
        <w:ind w:left="360"/>
      </w:pPr>
      <w:r w:rsidRPr="00145799">
        <w:t xml:space="preserve">1: </w:t>
      </w:r>
      <w:proofErr w:type="spellStart"/>
      <w:r w:rsidRPr="00145799">
        <w:t>function</w:t>
      </w:r>
      <w:proofErr w:type="spellEnd"/>
      <w:r w:rsidRPr="00145799">
        <w:t xml:space="preserve"> </w:t>
      </w:r>
      <w:proofErr w:type="spellStart"/>
      <w:r w:rsidR="00EF74FC" w:rsidRPr="00145799">
        <w:t>voegtoe</w:t>
      </w:r>
      <w:proofErr w:type="spellEnd"/>
      <w:r w:rsidRPr="00145799">
        <w:t xml:space="preserve">(ref, </w:t>
      </w:r>
      <w:r w:rsidRPr="00145799">
        <w:rPr>
          <w:rFonts w:ascii="Cambria Math" w:hAnsi="Cambria Math" w:cs="Cambria Math"/>
        </w:rPr>
        <w:t>𝑥</w:t>
      </w:r>
      <w:r w:rsidRPr="00145799">
        <w:t xml:space="preserve">) </w:t>
      </w:r>
    </w:p>
    <w:p w14:paraId="14BB366E" w14:textId="75AA1581" w:rsidR="00145799" w:rsidRDefault="00145799" w:rsidP="00145799">
      <w:pPr>
        <w:ind w:left="360"/>
      </w:pPr>
      <w:r w:rsidRPr="00145799">
        <w:t xml:space="preserve">2: </w:t>
      </w:r>
      <w:r w:rsidR="00B91F39">
        <w:t xml:space="preserve">   </w:t>
      </w:r>
      <w:r w:rsidRPr="00145799">
        <w:t xml:space="preserve">hulp ← nieuwe Knoop( ) </w:t>
      </w:r>
    </w:p>
    <w:p w14:paraId="10C0FC8B" w14:textId="12663273" w:rsidR="00145799" w:rsidRDefault="00145799" w:rsidP="00145799">
      <w:pPr>
        <w:ind w:left="360"/>
      </w:pPr>
      <w:r w:rsidRPr="00145799">
        <w:t>3:</w:t>
      </w:r>
      <w:r w:rsidR="00B91F39">
        <w:t xml:space="preserve">   </w:t>
      </w:r>
      <w:r w:rsidRPr="00145799">
        <w:t xml:space="preserve"> </w:t>
      </w:r>
      <w:proofErr w:type="spellStart"/>
      <w:r w:rsidRPr="00145799">
        <w:t>hulp.data</w:t>
      </w:r>
      <w:proofErr w:type="spellEnd"/>
      <w:r w:rsidRPr="00145799">
        <w:t xml:space="preserve"> ← </w:t>
      </w:r>
      <w:r w:rsidRPr="00145799">
        <w:rPr>
          <w:rFonts w:ascii="Cambria Math" w:hAnsi="Cambria Math" w:cs="Cambria Math"/>
        </w:rPr>
        <w:t>𝑥</w:t>
      </w:r>
      <w:r w:rsidRPr="00145799">
        <w:t xml:space="preserve"> </w:t>
      </w:r>
    </w:p>
    <w:p w14:paraId="19886044" w14:textId="3DE5D7BB" w:rsidR="00145799" w:rsidRDefault="00145799" w:rsidP="00145799">
      <w:pPr>
        <w:ind w:left="360"/>
      </w:pPr>
      <w:r w:rsidRPr="00145799">
        <w:t>4:</w:t>
      </w:r>
      <w:r w:rsidR="00B91F39">
        <w:t xml:space="preserve">   </w:t>
      </w:r>
      <w:r w:rsidRPr="00145799">
        <w:t xml:space="preserve"> </w:t>
      </w:r>
      <w:proofErr w:type="spellStart"/>
      <w:r w:rsidRPr="00145799">
        <w:t>hulp.volgende</w:t>
      </w:r>
      <w:proofErr w:type="spellEnd"/>
      <w:r w:rsidRPr="00145799">
        <w:t xml:space="preserve"> ← </w:t>
      </w:r>
      <w:proofErr w:type="spellStart"/>
      <w:r w:rsidRPr="00145799">
        <w:t>ref.volgende</w:t>
      </w:r>
      <w:proofErr w:type="spellEnd"/>
      <w:r w:rsidRPr="00145799">
        <w:t xml:space="preserve"> </w:t>
      </w:r>
    </w:p>
    <w:p w14:paraId="3610A9B7" w14:textId="3EABC7DF" w:rsidR="00B91F39" w:rsidRDefault="00145799" w:rsidP="00145799">
      <w:pPr>
        <w:ind w:left="360"/>
      </w:pPr>
      <w:r w:rsidRPr="00145799">
        <w:t xml:space="preserve">5: </w:t>
      </w:r>
      <w:r w:rsidR="00B91F39">
        <w:t xml:space="preserve">   </w:t>
      </w:r>
      <w:proofErr w:type="spellStart"/>
      <w:r w:rsidRPr="00145799">
        <w:t>ref.volgende</w:t>
      </w:r>
      <w:proofErr w:type="spellEnd"/>
      <w:r w:rsidRPr="00145799">
        <w:t xml:space="preserve"> ← hulp </w:t>
      </w:r>
    </w:p>
    <w:p w14:paraId="599A225F" w14:textId="0A108024" w:rsidR="00145799" w:rsidRDefault="00145799" w:rsidP="00145799">
      <w:pPr>
        <w:ind w:left="360"/>
      </w:pPr>
      <w:r w:rsidRPr="00145799">
        <w:t xml:space="preserve">6: end </w:t>
      </w:r>
      <w:proofErr w:type="spellStart"/>
      <w:r w:rsidRPr="00145799">
        <w:t>function</w:t>
      </w:r>
      <w:proofErr w:type="spellEnd"/>
    </w:p>
    <w:p w14:paraId="04DA6CE7" w14:textId="73639C7C" w:rsidR="00EF20E8" w:rsidRDefault="00EF20E8" w:rsidP="00507C82"/>
    <w:p w14:paraId="47B0E883" w14:textId="5264F371" w:rsidR="000E7023" w:rsidRDefault="00B91F39" w:rsidP="00B91F39">
      <w:pPr>
        <w:pStyle w:val="Geenafstand"/>
      </w:pPr>
      <w:r w:rsidRPr="00B91F39">
        <w:t>Vooraan toevoegen</w:t>
      </w:r>
      <w:r>
        <w:t>:</w:t>
      </w:r>
    </w:p>
    <w:p w14:paraId="27C41F61" w14:textId="77777777" w:rsidR="00741573" w:rsidRDefault="00B91F39" w:rsidP="00431602">
      <w:pPr>
        <w:pStyle w:val="Lijstalinea"/>
        <w:numPr>
          <w:ilvl w:val="0"/>
          <w:numId w:val="37"/>
        </w:numPr>
      </w:pPr>
      <w:r w:rsidRPr="00B91F39">
        <w:t xml:space="preserve">Wat als we een knoop helemaal vooraan willen toevoegen? </w:t>
      </w:r>
      <w:r w:rsidRPr="00741573">
        <w:rPr>
          <w:rFonts w:ascii="Cambria Math" w:hAnsi="Cambria Math" w:cs="Cambria Math"/>
        </w:rPr>
        <w:t>⟹</w:t>
      </w:r>
      <w:r w:rsidRPr="00B91F39">
        <w:t xml:space="preserve"> </w:t>
      </w:r>
      <w:r w:rsidRPr="006048B7">
        <w:rPr>
          <w:b/>
          <w:bCs/>
          <w:color w:val="FF0000"/>
        </w:rPr>
        <w:t>niet mogelijk</w:t>
      </w:r>
      <w:r w:rsidRPr="00B91F39">
        <w:t xml:space="preserve">, want je kan de voorgaande knoop niet meegeven als argument. </w:t>
      </w:r>
    </w:p>
    <w:p w14:paraId="27FED12D" w14:textId="77777777" w:rsidR="00741573" w:rsidRDefault="00B91F39" w:rsidP="00431602">
      <w:pPr>
        <w:pStyle w:val="Lijstalinea"/>
        <w:numPr>
          <w:ilvl w:val="0"/>
          <w:numId w:val="37"/>
        </w:numPr>
      </w:pPr>
      <w:r w:rsidRPr="00B91F39">
        <w:t xml:space="preserve">Wat met een lege lijst? </w:t>
      </w:r>
      <w:r w:rsidRPr="00741573">
        <w:rPr>
          <w:rFonts w:ascii="Cambria Math" w:hAnsi="Cambria Math" w:cs="Cambria Math"/>
        </w:rPr>
        <w:t>⟹</w:t>
      </w:r>
      <w:r w:rsidRPr="00B91F39">
        <w:t xml:space="preserve"> niet mogelijk </w:t>
      </w:r>
    </w:p>
    <w:p w14:paraId="177A79A8" w14:textId="638BC027" w:rsidR="00741573" w:rsidRDefault="00B91F39" w:rsidP="00431602">
      <w:pPr>
        <w:pStyle w:val="Lijstalinea"/>
        <w:numPr>
          <w:ilvl w:val="0"/>
          <w:numId w:val="37"/>
        </w:numPr>
      </w:pPr>
      <w:r w:rsidRPr="00B91F39">
        <w:t xml:space="preserve">Ook hier kan een </w:t>
      </w:r>
      <w:r w:rsidRPr="00741573">
        <w:rPr>
          <w:b/>
          <w:bCs/>
        </w:rPr>
        <w:t>ankercomponent</w:t>
      </w:r>
      <w:r w:rsidRPr="00B91F39">
        <w:t xml:space="preserve"> hulp bied</w:t>
      </w:r>
      <w:r w:rsidR="00741573">
        <w:t>en</w:t>
      </w:r>
    </w:p>
    <w:p w14:paraId="4EC5D0FD" w14:textId="77777777" w:rsidR="00741573" w:rsidRDefault="00741573" w:rsidP="00741573"/>
    <w:p w14:paraId="6F7FC1B3" w14:textId="77777777" w:rsidR="00741573" w:rsidRPr="000E7023" w:rsidRDefault="00741573" w:rsidP="00741573"/>
    <w:p w14:paraId="0234A70A" w14:textId="77777777" w:rsidR="003B0889" w:rsidRDefault="00C44B5C" w:rsidP="003B0889">
      <w:pPr>
        <w:pStyle w:val="Kop3"/>
      </w:pPr>
      <w:bookmarkStart w:id="12" w:name="_Toc186124584"/>
      <w:r w:rsidRPr="00C44B5C">
        <w:lastRenderedPageBreak/>
        <w:t>Ankercomponenten</w:t>
      </w:r>
      <w:bookmarkEnd w:id="12"/>
    </w:p>
    <w:p w14:paraId="4B27ED66" w14:textId="7AD3AA88" w:rsidR="00741573" w:rsidRDefault="004D2D86" w:rsidP="004D2D86">
      <w:pPr>
        <w:pStyle w:val="Geenafstand"/>
      </w:pPr>
      <w:r>
        <w:t xml:space="preserve">Ankercomponenten: </w:t>
      </w:r>
    </w:p>
    <w:p w14:paraId="3ADD7EE5" w14:textId="2ADB3900" w:rsidR="004D2D86" w:rsidRDefault="004D2D86" w:rsidP="00431602">
      <w:pPr>
        <w:pStyle w:val="Lijstalinea"/>
        <w:numPr>
          <w:ilvl w:val="0"/>
          <w:numId w:val="38"/>
        </w:numPr>
      </w:pPr>
      <w:r w:rsidRPr="004D2D86">
        <w:t xml:space="preserve">De methoden VERWIJDER en </w:t>
      </w:r>
      <w:proofErr w:type="spellStart"/>
      <w:r w:rsidR="00EF74FC" w:rsidRPr="004D2D86">
        <w:t>voegtoe</w:t>
      </w:r>
      <w:proofErr w:type="spellEnd"/>
      <w:r w:rsidR="00EF74FC" w:rsidRPr="004D2D86">
        <w:t xml:space="preserve"> </w:t>
      </w:r>
      <w:r w:rsidRPr="004D2D86">
        <w:t xml:space="preserve">uit de voorgaande paragraaf zijn enkel bruikbaar voor algemene gevallen. </w:t>
      </w:r>
    </w:p>
    <w:p w14:paraId="18A393DE" w14:textId="5CF22366" w:rsidR="004D2D86" w:rsidRPr="006048B7" w:rsidRDefault="00EF74FC" w:rsidP="00431602">
      <w:pPr>
        <w:pStyle w:val="Lijstalinea"/>
        <w:numPr>
          <w:ilvl w:val="1"/>
          <w:numId w:val="38"/>
        </w:numPr>
        <w:rPr>
          <w:b/>
          <w:bCs/>
        </w:rPr>
      </w:pPr>
      <w:proofErr w:type="spellStart"/>
      <w:r w:rsidRPr="006048B7">
        <w:rPr>
          <w:b/>
          <w:bCs/>
        </w:rPr>
        <w:t>Voegtoe</w:t>
      </w:r>
      <w:proofErr w:type="spellEnd"/>
      <w:r w:rsidRPr="006048B7">
        <w:rPr>
          <w:b/>
          <w:bCs/>
        </w:rPr>
        <w:t xml:space="preserve"> </w:t>
      </w:r>
      <w:r w:rsidR="004D2D86" w:rsidRPr="006048B7">
        <w:rPr>
          <w:b/>
          <w:bCs/>
        </w:rPr>
        <w:t xml:space="preserve">aan lege lijst? </w:t>
      </w:r>
      <w:r w:rsidR="004D2D86" w:rsidRPr="006048B7">
        <w:rPr>
          <w:rFonts w:ascii="Cambria Math" w:hAnsi="Cambria Math" w:cs="Cambria Math"/>
          <w:b/>
          <w:bCs/>
        </w:rPr>
        <w:t>⟹</w:t>
      </w:r>
      <w:r w:rsidR="004D2D86" w:rsidRPr="006048B7">
        <w:rPr>
          <w:b/>
          <w:bCs/>
        </w:rPr>
        <w:t xml:space="preserve"> implementatie niet bruikbaar </w:t>
      </w:r>
    </w:p>
    <w:p w14:paraId="1BE89F57" w14:textId="7C62381E" w:rsidR="004D2D86" w:rsidRPr="006048B7" w:rsidRDefault="00EF74FC" w:rsidP="00431602">
      <w:pPr>
        <w:pStyle w:val="Lijstalinea"/>
        <w:numPr>
          <w:ilvl w:val="1"/>
          <w:numId w:val="38"/>
        </w:numPr>
        <w:rPr>
          <w:b/>
          <w:bCs/>
        </w:rPr>
      </w:pPr>
      <w:proofErr w:type="spellStart"/>
      <w:r w:rsidRPr="006048B7">
        <w:rPr>
          <w:b/>
          <w:bCs/>
        </w:rPr>
        <w:t>Voegtoe</w:t>
      </w:r>
      <w:proofErr w:type="spellEnd"/>
      <w:r w:rsidRPr="006048B7">
        <w:rPr>
          <w:b/>
          <w:bCs/>
        </w:rPr>
        <w:t xml:space="preserve"> </w:t>
      </w:r>
      <w:r w:rsidR="004D2D86" w:rsidRPr="006048B7">
        <w:rPr>
          <w:b/>
          <w:bCs/>
        </w:rPr>
        <w:t xml:space="preserve">vooraan in lijst? </w:t>
      </w:r>
    </w:p>
    <w:p w14:paraId="4CA1DFF4" w14:textId="7EE6C4BD" w:rsidR="004D2D86" w:rsidRDefault="00EF74FC" w:rsidP="00431602">
      <w:pPr>
        <w:pStyle w:val="Lijstalinea"/>
        <w:numPr>
          <w:ilvl w:val="1"/>
          <w:numId w:val="38"/>
        </w:numPr>
      </w:pPr>
      <w:r w:rsidRPr="006048B7">
        <w:rPr>
          <w:b/>
          <w:bCs/>
        </w:rPr>
        <w:t xml:space="preserve">Verwijder </w:t>
      </w:r>
      <w:r w:rsidR="004D2D86" w:rsidRPr="006048B7">
        <w:rPr>
          <w:b/>
          <w:bCs/>
        </w:rPr>
        <w:t xml:space="preserve">eerste knoop? </w:t>
      </w:r>
    </w:p>
    <w:p w14:paraId="76A49AAC" w14:textId="5090588C" w:rsidR="004D2D86" w:rsidRDefault="004D2D86" w:rsidP="00431602">
      <w:pPr>
        <w:pStyle w:val="Lijstalinea"/>
        <w:numPr>
          <w:ilvl w:val="0"/>
          <w:numId w:val="38"/>
        </w:numPr>
      </w:pPr>
      <w:r w:rsidRPr="004D2D86">
        <w:t>Daarom ankercomponenten ingevoerd!</w:t>
      </w:r>
    </w:p>
    <w:p w14:paraId="7EEC4AC7" w14:textId="66B8243C" w:rsidR="00743AD9" w:rsidRDefault="00743AD9" w:rsidP="00431602">
      <w:pPr>
        <w:pStyle w:val="Lijstalinea"/>
        <w:numPr>
          <w:ilvl w:val="0"/>
          <w:numId w:val="38"/>
        </w:numPr>
      </w:pPr>
      <w:r w:rsidRPr="00743AD9">
        <w:t xml:space="preserve">De ankercomponent is een extra knoop die </w:t>
      </w:r>
      <w:r w:rsidRPr="00BD129E">
        <w:rPr>
          <w:b/>
          <w:bCs/>
        </w:rPr>
        <w:t>helemaal vooraan</w:t>
      </w:r>
      <w:r w:rsidRPr="00743AD9">
        <w:t xml:space="preserve"> aan de gelinkte lijst wordt toegevoegd. Het </w:t>
      </w:r>
      <w:r w:rsidRPr="00BD129E">
        <w:rPr>
          <w:b/>
          <w:bCs/>
        </w:rPr>
        <w:t>data-veld</w:t>
      </w:r>
      <w:r w:rsidRPr="00743AD9">
        <w:t xml:space="preserve"> van deze ankercomponent is </w:t>
      </w:r>
      <w:r w:rsidRPr="00BD129E">
        <w:rPr>
          <w:b/>
          <w:bCs/>
        </w:rPr>
        <w:t>leeg</w:t>
      </w:r>
      <w:r w:rsidRPr="00743AD9">
        <w:t xml:space="preserve">. Het </w:t>
      </w:r>
      <w:r w:rsidRPr="00BD129E">
        <w:rPr>
          <w:b/>
          <w:bCs/>
        </w:rPr>
        <w:t>referentie</w:t>
      </w:r>
      <w:r w:rsidRPr="00743AD9">
        <w:t xml:space="preserve">-veld van de ankercomponent verwijst naar de </w:t>
      </w:r>
      <w:r w:rsidRPr="00BD129E">
        <w:rPr>
          <w:b/>
          <w:bCs/>
        </w:rPr>
        <w:t>eerste knoop</w:t>
      </w:r>
      <w:r w:rsidRPr="00743AD9">
        <w:t xml:space="preserve"> van de gelinkte lijst. De ankercomponent maakt dus logisch gezien geen deel uit van de eigenlijke lijst maar dient enkel om de implementatie te vereenvoudigen.</w:t>
      </w:r>
    </w:p>
    <w:p w14:paraId="03AADDA9" w14:textId="77777777" w:rsidR="00743AD9" w:rsidRDefault="00743AD9" w:rsidP="00743AD9"/>
    <w:p w14:paraId="7F43FD49" w14:textId="20C47FAF" w:rsidR="00743AD9" w:rsidRDefault="00743AD9" w:rsidP="00743AD9">
      <w:pPr>
        <w:pStyle w:val="Geenafstand"/>
      </w:pPr>
      <w:r w:rsidRPr="00743AD9">
        <w:rPr>
          <w:noProof/>
        </w:rPr>
        <w:drawing>
          <wp:anchor distT="0" distB="0" distL="114300" distR="114300" simplePos="0" relativeHeight="251658251" behindDoc="1" locked="0" layoutInCell="1" allowOverlap="1" wp14:anchorId="68D8E0CE" wp14:editId="07538AD2">
            <wp:simplePos x="0" y="0"/>
            <wp:positionH relativeFrom="margin">
              <wp:posOffset>3174365</wp:posOffset>
            </wp:positionH>
            <wp:positionV relativeFrom="paragraph">
              <wp:posOffset>5080</wp:posOffset>
            </wp:positionV>
            <wp:extent cx="2934335" cy="749300"/>
            <wp:effectExtent l="0" t="0" r="0" b="0"/>
            <wp:wrapTight wrapText="bothSides">
              <wp:wrapPolygon edited="0">
                <wp:start x="0" y="0"/>
                <wp:lineTo x="0" y="20868"/>
                <wp:lineTo x="21455" y="20868"/>
                <wp:lineTo x="21455" y="0"/>
                <wp:lineTo x="0" y="0"/>
              </wp:wrapPolygon>
            </wp:wrapTight>
            <wp:docPr id="39195623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56239" name=""/>
                    <pic:cNvPicPr/>
                  </pic:nvPicPr>
                  <pic:blipFill>
                    <a:blip r:embed="rId21">
                      <a:extLst>
                        <a:ext uri="{28A0092B-C50C-407E-A947-70E740481C1C}">
                          <a14:useLocalDpi xmlns:a14="http://schemas.microsoft.com/office/drawing/2010/main" val="0"/>
                        </a:ext>
                      </a:extLst>
                    </a:blip>
                    <a:stretch>
                      <a:fillRect/>
                    </a:stretch>
                  </pic:blipFill>
                  <pic:spPr>
                    <a:xfrm>
                      <a:off x="0" y="0"/>
                      <a:ext cx="2934335" cy="749300"/>
                    </a:xfrm>
                    <a:prstGeom prst="rect">
                      <a:avLst/>
                    </a:prstGeom>
                  </pic:spPr>
                </pic:pic>
              </a:graphicData>
            </a:graphic>
            <wp14:sizeRelH relativeFrom="margin">
              <wp14:pctWidth>0</wp14:pctWidth>
            </wp14:sizeRelH>
            <wp14:sizeRelV relativeFrom="margin">
              <wp14:pctHeight>0</wp14:pctHeight>
            </wp14:sizeRelV>
          </wp:anchor>
        </w:drawing>
      </w:r>
      <w:r w:rsidRPr="00743AD9">
        <w:t>Gelinkte lijst met ankercomponent</w:t>
      </w:r>
      <w:r>
        <w:t>:</w:t>
      </w:r>
    </w:p>
    <w:p w14:paraId="694D4A20" w14:textId="593DBE3C" w:rsidR="00743AD9" w:rsidRDefault="00107E7F" w:rsidP="00431602">
      <w:pPr>
        <w:pStyle w:val="Lijstalinea"/>
        <w:numPr>
          <w:ilvl w:val="0"/>
          <w:numId w:val="39"/>
        </w:numPr>
      </w:pPr>
      <w:r w:rsidRPr="00107E7F">
        <w:rPr>
          <w:noProof/>
        </w:rPr>
        <w:drawing>
          <wp:anchor distT="0" distB="0" distL="114300" distR="114300" simplePos="0" relativeHeight="251658252" behindDoc="1" locked="0" layoutInCell="1" allowOverlap="1" wp14:anchorId="52E03CC7" wp14:editId="65AE29DD">
            <wp:simplePos x="0" y="0"/>
            <wp:positionH relativeFrom="margin">
              <wp:align>right</wp:align>
            </wp:positionH>
            <wp:positionV relativeFrom="paragraph">
              <wp:posOffset>614468</wp:posOffset>
            </wp:positionV>
            <wp:extent cx="655320" cy="899160"/>
            <wp:effectExtent l="0" t="0" r="0" b="0"/>
            <wp:wrapTight wrapText="bothSides">
              <wp:wrapPolygon edited="0">
                <wp:start x="0" y="0"/>
                <wp:lineTo x="0" y="21051"/>
                <wp:lineTo x="20721" y="21051"/>
                <wp:lineTo x="20721" y="0"/>
                <wp:lineTo x="0" y="0"/>
              </wp:wrapPolygon>
            </wp:wrapTight>
            <wp:docPr id="4794636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63633" name=""/>
                    <pic:cNvPicPr/>
                  </pic:nvPicPr>
                  <pic:blipFill>
                    <a:blip r:embed="rId22">
                      <a:extLst>
                        <a:ext uri="{28A0092B-C50C-407E-A947-70E740481C1C}">
                          <a14:useLocalDpi xmlns:a14="http://schemas.microsoft.com/office/drawing/2010/main" val="0"/>
                        </a:ext>
                      </a:extLst>
                    </a:blip>
                    <a:stretch>
                      <a:fillRect/>
                    </a:stretch>
                  </pic:blipFill>
                  <pic:spPr>
                    <a:xfrm>
                      <a:off x="0" y="0"/>
                      <a:ext cx="655320" cy="899160"/>
                    </a:xfrm>
                    <a:prstGeom prst="rect">
                      <a:avLst/>
                    </a:prstGeom>
                  </pic:spPr>
                </pic:pic>
              </a:graphicData>
            </a:graphic>
          </wp:anchor>
        </w:drawing>
      </w:r>
      <w:r w:rsidR="00114ED3" w:rsidRPr="00114ED3">
        <w:t xml:space="preserve">Nu heeft elke knoop dus een </w:t>
      </w:r>
      <w:r w:rsidR="00114ED3" w:rsidRPr="006048B7">
        <w:rPr>
          <w:b/>
          <w:bCs/>
        </w:rPr>
        <w:t>voorganger</w:t>
      </w:r>
      <w:r w:rsidR="00114ED3" w:rsidRPr="00114ED3">
        <w:t xml:space="preserve"> in de lijst. Problemen opgelost! Een lege gelinkte lijst bestaat nu uit één enkele knoop, nl. </w:t>
      </w:r>
      <w:r w:rsidR="00EF74FC" w:rsidRPr="00114ED3">
        <w:t xml:space="preserve">De </w:t>
      </w:r>
      <w:r w:rsidR="00114ED3" w:rsidRPr="00114ED3">
        <w:t>ankercomponent, en de referentie naar deze component. Hieronder een lege gelinkte lijst met ankercomponent.</w:t>
      </w:r>
      <w:r w:rsidRPr="00107E7F">
        <w:rPr>
          <w:noProof/>
        </w:rPr>
        <w:t xml:space="preserve"> </w:t>
      </w:r>
    </w:p>
    <w:p w14:paraId="3DF040FD" w14:textId="55D0197E" w:rsidR="00114ED3" w:rsidRDefault="00114ED3" w:rsidP="00431602">
      <w:pPr>
        <w:pStyle w:val="Lijstalinea"/>
        <w:numPr>
          <w:ilvl w:val="0"/>
          <w:numId w:val="39"/>
        </w:numPr>
      </w:pPr>
      <w:r w:rsidRPr="00114ED3">
        <w:t xml:space="preserve">Het gebruik van een ankercomponent maakt controle op speciale situaties overbodig </w:t>
      </w:r>
      <w:r w:rsidRPr="00114ED3">
        <w:rPr>
          <w:rFonts w:ascii="Cambria Math" w:hAnsi="Cambria Math" w:cs="Cambria Math"/>
        </w:rPr>
        <w:t>⟹</w:t>
      </w:r>
      <w:r w:rsidRPr="00114ED3">
        <w:t xml:space="preserve"> vereenvoudigt de basisbewerkingen</w:t>
      </w:r>
    </w:p>
    <w:p w14:paraId="15DE9459" w14:textId="77777777" w:rsidR="007D44EB" w:rsidRPr="00741573" w:rsidRDefault="007D44EB" w:rsidP="007D44EB"/>
    <w:p w14:paraId="3E7C0933" w14:textId="01D3898E" w:rsidR="003B0889" w:rsidRDefault="00657794" w:rsidP="003B0889">
      <w:pPr>
        <w:pStyle w:val="Kop3"/>
      </w:pPr>
      <w:bookmarkStart w:id="13" w:name="_Toc186124585"/>
      <w:r w:rsidRPr="00657794">
        <w:rPr>
          <w:noProof/>
        </w:rPr>
        <w:drawing>
          <wp:anchor distT="0" distB="0" distL="114300" distR="114300" simplePos="0" relativeHeight="251658253" behindDoc="1" locked="0" layoutInCell="1" allowOverlap="1" wp14:anchorId="2163C3C1" wp14:editId="21286849">
            <wp:simplePos x="0" y="0"/>
            <wp:positionH relativeFrom="margin">
              <wp:align>right</wp:align>
            </wp:positionH>
            <wp:positionV relativeFrom="paragraph">
              <wp:posOffset>33020</wp:posOffset>
            </wp:positionV>
            <wp:extent cx="2978150" cy="834390"/>
            <wp:effectExtent l="0" t="0" r="0" b="3810"/>
            <wp:wrapTight wrapText="bothSides">
              <wp:wrapPolygon edited="0">
                <wp:start x="0" y="0"/>
                <wp:lineTo x="0" y="21205"/>
                <wp:lineTo x="21416" y="21205"/>
                <wp:lineTo x="21416" y="0"/>
                <wp:lineTo x="0" y="0"/>
              </wp:wrapPolygon>
            </wp:wrapTight>
            <wp:docPr id="3352574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57421" name=""/>
                    <pic:cNvPicPr/>
                  </pic:nvPicPr>
                  <pic:blipFill>
                    <a:blip r:embed="rId23">
                      <a:extLst>
                        <a:ext uri="{28A0092B-C50C-407E-A947-70E740481C1C}">
                          <a14:useLocalDpi xmlns:a14="http://schemas.microsoft.com/office/drawing/2010/main" val="0"/>
                        </a:ext>
                      </a:extLst>
                    </a:blip>
                    <a:stretch>
                      <a:fillRect/>
                    </a:stretch>
                  </pic:blipFill>
                  <pic:spPr>
                    <a:xfrm>
                      <a:off x="0" y="0"/>
                      <a:ext cx="2978150" cy="834390"/>
                    </a:xfrm>
                    <a:prstGeom prst="rect">
                      <a:avLst/>
                    </a:prstGeom>
                  </pic:spPr>
                </pic:pic>
              </a:graphicData>
            </a:graphic>
            <wp14:sizeRelH relativeFrom="margin">
              <wp14:pctWidth>0</wp14:pctWidth>
            </wp14:sizeRelH>
            <wp14:sizeRelV relativeFrom="margin">
              <wp14:pctHeight>0</wp14:pctHeight>
            </wp14:sizeRelV>
          </wp:anchor>
        </w:drawing>
      </w:r>
      <w:r w:rsidR="00C44B5C" w:rsidRPr="00C44B5C">
        <w:t xml:space="preserve"> </w:t>
      </w:r>
      <w:proofErr w:type="spellStart"/>
      <w:r w:rsidR="00C44B5C" w:rsidRPr="00C44B5C">
        <w:t>Dubbelgelinkte</w:t>
      </w:r>
      <w:proofErr w:type="spellEnd"/>
      <w:r w:rsidR="00C44B5C" w:rsidRPr="00C44B5C">
        <w:t xml:space="preserve"> lijsten</w:t>
      </w:r>
      <w:bookmarkEnd w:id="13"/>
      <w:r w:rsidR="00C44B5C" w:rsidRPr="00C44B5C">
        <w:t xml:space="preserve"> </w:t>
      </w:r>
    </w:p>
    <w:p w14:paraId="1EB14A8F" w14:textId="30ADEF8A" w:rsidR="007D44EB" w:rsidRDefault="007D44EB" w:rsidP="007D44EB">
      <w:pPr>
        <w:pStyle w:val="Geenafstand"/>
      </w:pPr>
      <w:proofErr w:type="spellStart"/>
      <w:r w:rsidRPr="007D44EB">
        <w:t>Dubbelgelinkte</w:t>
      </w:r>
      <w:proofErr w:type="spellEnd"/>
      <w:r w:rsidRPr="007D44EB">
        <w:t xml:space="preserve"> lijsten</w:t>
      </w:r>
      <w:r>
        <w:t>:</w:t>
      </w:r>
    </w:p>
    <w:p w14:paraId="677F0B4C" w14:textId="16AEEE5C" w:rsidR="00657794" w:rsidRPr="009B488A" w:rsidRDefault="007D44EB" w:rsidP="00431602">
      <w:pPr>
        <w:pStyle w:val="Lijstalinea"/>
        <w:numPr>
          <w:ilvl w:val="0"/>
          <w:numId w:val="40"/>
        </w:numPr>
        <w:rPr>
          <w:b/>
          <w:bCs/>
        </w:rPr>
      </w:pPr>
      <w:r w:rsidRPr="009B488A">
        <w:rPr>
          <w:b/>
          <w:bCs/>
        </w:rPr>
        <w:t xml:space="preserve">Eerste knoop vlot bereikbaar </w:t>
      </w:r>
    </w:p>
    <w:p w14:paraId="1B2E7D13" w14:textId="29CEFA18" w:rsidR="00657794" w:rsidRDefault="007D44EB" w:rsidP="00431602">
      <w:pPr>
        <w:pStyle w:val="Lijstalinea"/>
        <w:numPr>
          <w:ilvl w:val="0"/>
          <w:numId w:val="40"/>
        </w:numPr>
      </w:pPr>
      <w:r w:rsidRPr="007D44EB">
        <w:t xml:space="preserve">Wat als je de laatste wil bereiken </w:t>
      </w:r>
      <w:r w:rsidRPr="007D44EB">
        <w:rPr>
          <w:rFonts w:ascii="Cambria Math" w:hAnsi="Cambria Math" w:cs="Cambria Math"/>
        </w:rPr>
        <w:t>⟹</w:t>
      </w:r>
      <w:r w:rsidRPr="007D44EB">
        <w:t xml:space="preserve"> Tijd! </w:t>
      </w:r>
    </w:p>
    <w:p w14:paraId="15493A50" w14:textId="71CDDE3C" w:rsidR="00657794" w:rsidRDefault="007D44EB" w:rsidP="00431602">
      <w:pPr>
        <w:pStyle w:val="Lijstalinea"/>
        <w:numPr>
          <w:ilvl w:val="0"/>
          <w:numId w:val="40"/>
        </w:numPr>
      </w:pPr>
      <w:r w:rsidRPr="007D44EB">
        <w:t xml:space="preserve">Oplossing? Een ref vorige en volgende … </w:t>
      </w:r>
    </w:p>
    <w:p w14:paraId="5DCD81AD" w14:textId="77777777" w:rsidR="00657794" w:rsidRDefault="007D44EB" w:rsidP="00431602">
      <w:pPr>
        <w:pStyle w:val="Lijstalinea"/>
        <w:numPr>
          <w:ilvl w:val="0"/>
          <w:numId w:val="40"/>
        </w:numPr>
      </w:pPr>
      <w:r w:rsidRPr="007D44EB">
        <w:t xml:space="preserve">Dan ook direct referentie laatste knoop bijhouden? Ja! </w:t>
      </w:r>
    </w:p>
    <w:p w14:paraId="61208EA4" w14:textId="15183C49" w:rsidR="007D44EB" w:rsidRPr="009B488A" w:rsidRDefault="007D44EB" w:rsidP="00431602">
      <w:pPr>
        <w:pStyle w:val="Lijstalinea"/>
        <w:numPr>
          <w:ilvl w:val="0"/>
          <w:numId w:val="40"/>
        </w:numPr>
        <w:rPr>
          <w:b/>
          <w:bCs/>
          <w:color w:val="FF0000"/>
        </w:rPr>
      </w:pPr>
      <w:r w:rsidRPr="007D44EB">
        <w:t xml:space="preserve">Dit heet een </w:t>
      </w:r>
      <w:proofErr w:type="spellStart"/>
      <w:r w:rsidRPr="009B488A">
        <w:rPr>
          <w:b/>
          <w:bCs/>
          <w:color w:val="FF0000"/>
        </w:rPr>
        <w:t>dubbelgelinkte</w:t>
      </w:r>
      <w:proofErr w:type="spellEnd"/>
      <w:r w:rsidRPr="009B488A">
        <w:rPr>
          <w:b/>
          <w:bCs/>
          <w:color w:val="FF0000"/>
        </w:rPr>
        <w:t xml:space="preserve"> lijst</w:t>
      </w:r>
    </w:p>
    <w:p w14:paraId="31B7193B" w14:textId="77777777" w:rsidR="007A68B6" w:rsidRDefault="007A68B6" w:rsidP="007A68B6"/>
    <w:p w14:paraId="1FDDA235" w14:textId="2E4A020A" w:rsidR="007A68B6" w:rsidRDefault="00613B9D" w:rsidP="00613B9D">
      <w:pPr>
        <w:pStyle w:val="Geenafstand"/>
      </w:pPr>
      <w:r w:rsidRPr="00613B9D">
        <w:rPr>
          <w:noProof/>
        </w:rPr>
        <w:drawing>
          <wp:anchor distT="0" distB="0" distL="114300" distR="114300" simplePos="0" relativeHeight="251658254" behindDoc="1" locked="0" layoutInCell="1" allowOverlap="1" wp14:anchorId="696698BD" wp14:editId="683D145E">
            <wp:simplePos x="0" y="0"/>
            <wp:positionH relativeFrom="margin">
              <wp:align>right</wp:align>
            </wp:positionH>
            <wp:positionV relativeFrom="paragraph">
              <wp:posOffset>11853</wp:posOffset>
            </wp:positionV>
            <wp:extent cx="1798476" cy="1028789"/>
            <wp:effectExtent l="0" t="0" r="0" b="0"/>
            <wp:wrapTight wrapText="bothSides">
              <wp:wrapPolygon edited="0">
                <wp:start x="0" y="0"/>
                <wp:lineTo x="0" y="21200"/>
                <wp:lineTo x="21280" y="21200"/>
                <wp:lineTo x="21280" y="0"/>
                <wp:lineTo x="0" y="0"/>
              </wp:wrapPolygon>
            </wp:wrapTight>
            <wp:docPr id="8146389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38926" name=""/>
                    <pic:cNvPicPr/>
                  </pic:nvPicPr>
                  <pic:blipFill>
                    <a:blip r:embed="rId24">
                      <a:extLst>
                        <a:ext uri="{28A0092B-C50C-407E-A947-70E740481C1C}">
                          <a14:useLocalDpi xmlns:a14="http://schemas.microsoft.com/office/drawing/2010/main" val="0"/>
                        </a:ext>
                      </a:extLst>
                    </a:blip>
                    <a:stretch>
                      <a:fillRect/>
                    </a:stretch>
                  </pic:blipFill>
                  <pic:spPr>
                    <a:xfrm>
                      <a:off x="0" y="0"/>
                      <a:ext cx="1798476" cy="1028789"/>
                    </a:xfrm>
                    <a:prstGeom prst="rect">
                      <a:avLst/>
                    </a:prstGeom>
                  </pic:spPr>
                </pic:pic>
              </a:graphicData>
            </a:graphic>
          </wp:anchor>
        </w:drawing>
      </w:r>
      <w:r w:rsidR="007A68B6" w:rsidRPr="007A68B6">
        <w:t>Ankercomponenten</w:t>
      </w:r>
      <w:r w:rsidR="007A68B6">
        <w:t>:</w:t>
      </w:r>
    </w:p>
    <w:p w14:paraId="4F5ED5C1" w14:textId="21F7DB3F" w:rsidR="007A68B6" w:rsidRDefault="007A68B6" w:rsidP="00431602">
      <w:pPr>
        <w:pStyle w:val="Lijstalinea"/>
        <w:numPr>
          <w:ilvl w:val="0"/>
          <w:numId w:val="41"/>
        </w:numPr>
      </w:pPr>
      <w:r w:rsidRPr="007A68B6">
        <w:t xml:space="preserve">Een lege </w:t>
      </w:r>
      <w:proofErr w:type="spellStart"/>
      <w:r w:rsidRPr="007A68B6">
        <w:t>dubbelgelinkte</w:t>
      </w:r>
      <w:proofErr w:type="spellEnd"/>
      <w:r w:rsidRPr="007A68B6">
        <w:t xml:space="preserve"> lijst met </w:t>
      </w:r>
      <w:r w:rsidRPr="006477E2">
        <w:rPr>
          <w:b/>
          <w:bCs/>
        </w:rPr>
        <w:t>twee ankercomponenten</w:t>
      </w:r>
      <w:r w:rsidRPr="007A68B6">
        <w:t xml:space="preserve">. </w:t>
      </w:r>
    </w:p>
    <w:p w14:paraId="22CA9FDE" w14:textId="77777777" w:rsidR="00613B9D" w:rsidRDefault="007A68B6" w:rsidP="00431602">
      <w:pPr>
        <w:pStyle w:val="Lijstalinea"/>
        <w:numPr>
          <w:ilvl w:val="0"/>
          <w:numId w:val="41"/>
        </w:numPr>
      </w:pPr>
      <w:r w:rsidRPr="00CA786B">
        <w:rPr>
          <w:b/>
          <w:bCs/>
        </w:rPr>
        <w:t>Testen of de lijst leeg is</w:t>
      </w:r>
      <w:r w:rsidRPr="007A68B6">
        <w:t xml:space="preserve">, kan als volgt: </w:t>
      </w:r>
    </w:p>
    <w:p w14:paraId="0B779C7E" w14:textId="1B64E95E" w:rsidR="00CA786B" w:rsidRPr="00CB0123" w:rsidRDefault="00EF74FC" w:rsidP="00431602">
      <w:pPr>
        <w:pStyle w:val="Lijstalinea"/>
        <w:numPr>
          <w:ilvl w:val="1"/>
          <w:numId w:val="41"/>
        </w:numPr>
      </w:pPr>
      <w:r w:rsidRPr="007A68B6">
        <w:t xml:space="preserve">Als </w:t>
      </w:r>
      <w:proofErr w:type="spellStart"/>
      <w:r w:rsidR="007A68B6" w:rsidRPr="00CB0123">
        <w:rPr>
          <w:b/>
          <w:bCs/>
        </w:rPr>
        <w:t>eerste.volgende</w:t>
      </w:r>
      <w:proofErr w:type="spellEnd"/>
      <w:r w:rsidR="007A68B6" w:rsidRPr="00CB0123">
        <w:rPr>
          <w:b/>
          <w:bCs/>
        </w:rPr>
        <w:t xml:space="preserve"> = laatste</w:t>
      </w:r>
      <w:r w:rsidR="007A68B6" w:rsidRPr="00CB0123">
        <w:t xml:space="preserve"> </w:t>
      </w:r>
    </w:p>
    <w:p w14:paraId="2350B463" w14:textId="4A9ED7A3" w:rsidR="00CB0123" w:rsidRDefault="00EF74FC" w:rsidP="000448F9">
      <w:pPr>
        <w:pStyle w:val="Lijstalinea"/>
        <w:numPr>
          <w:ilvl w:val="2"/>
          <w:numId w:val="41"/>
        </w:numPr>
      </w:pPr>
      <w:r w:rsidRPr="007A68B6">
        <w:t xml:space="preserve">Of </w:t>
      </w:r>
    </w:p>
    <w:p w14:paraId="108DD16F" w14:textId="446786D4" w:rsidR="00613B9D" w:rsidRDefault="00EF74FC" w:rsidP="00431602">
      <w:pPr>
        <w:pStyle w:val="Lijstalinea"/>
        <w:numPr>
          <w:ilvl w:val="1"/>
          <w:numId w:val="41"/>
        </w:numPr>
      </w:pPr>
      <w:r w:rsidRPr="007A68B6">
        <w:t xml:space="preserve">Als </w:t>
      </w:r>
      <w:proofErr w:type="spellStart"/>
      <w:r w:rsidR="007A68B6" w:rsidRPr="00CB0123">
        <w:rPr>
          <w:b/>
          <w:bCs/>
        </w:rPr>
        <w:t>laatste.vorige</w:t>
      </w:r>
      <w:proofErr w:type="spellEnd"/>
      <w:r w:rsidR="007A68B6" w:rsidRPr="00CB0123">
        <w:rPr>
          <w:b/>
          <w:bCs/>
        </w:rPr>
        <w:t xml:space="preserve"> = eerste</w:t>
      </w:r>
      <w:r w:rsidR="007A68B6" w:rsidRPr="007A68B6">
        <w:t>.</w:t>
      </w:r>
    </w:p>
    <w:p w14:paraId="64E65B87" w14:textId="77777777" w:rsidR="00F817C2" w:rsidRDefault="00F817C2" w:rsidP="00F817C2"/>
    <w:p w14:paraId="25A18C9C" w14:textId="77777777" w:rsidR="00F817C2" w:rsidRDefault="00F817C2" w:rsidP="00F817C2"/>
    <w:p w14:paraId="02DDE926" w14:textId="77777777" w:rsidR="00F817C2" w:rsidRDefault="00F817C2" w:rsidP="00F817C2"/>
    <w:p w14:paraId="70752110" w14:textId="77777777" w:rsidR="00F817C2" w:rsidRDefault="00F817C2" w:rsidP="00F817C2"/>
    <w:p w14:paraId="75C36E39" w14:textId="77777777" w:rsidR="00F817C2" w:rsidRDefault="00F817C2" w:rsidP="00F817C2"/>
    <w:p w14:paraId="0961247C" w14:textId="77777777" w:rsidR="00F817C2" w:rsidRDefault="00F817C2" w:rsidP="00F817C2"/>
    <w:p w14:paraId="2136995F" w14:textId="77777777" w:rsidR="00F817C2" w:rsidRDefault="00F817C2" w:rsidP="00F817C2"/>
    <w:p w14:paraId="274B1272" w14:textId="77777777" w:rsidR="00F817C2" w:rsidRDefault="00F817C2" w:rsidP="00F817C2"/>
    <w:p w14:paraId="4E74C35C" w14:textId="77777777" w:rsidR="009B488A" w:rsidRDefault="009B488A" w:rsidP="00F817C2"/>
    <w:p w14:paraId="0C174A0E" w14:textId="77777777" w:rsidR="00F817C2" w:rsidRDefault="00F817C2" w:rsidP="00F817C2"/>
    <w:p w14:paraId="6B978519" w14:textId="77777777" w:rsidR="00F817C2" w:rsidRPr="007D44EB" w:rsidRDefault="00F817C2" w:rsidP="00F817C2"/>
    <w:p w14:paraId="55937B75" w14:textId="77777777" w:rsidR="003B0889" w:rsidRDefault="00C44B5C" w:rsidP="003B0889">
      <w:pPr>
        <w:pStyle w:val="Kop2"/>
      </w:pPr>
      <w:bookmarkStart w:id="14" w:name="_Toc186124586"/>
      <w:r w:rsidRPr="00C44B5C">
        <w:lastRenderedPageBreak/>
        <w:t>Stapels</w:t>
      </w:r>
      <w:bookmarkEnd w:id="14"/>
      <w:r w:rsidRPr="00C44B5C">
        <w:t xml:space="preserve"> </w:t>
      </w:r>
    </w:p>
    <w:p w14:paraId="3D9F6EA4" w14:textId="2232F52A" w:rsidR="00F817C2" w:rsidRDefault="00F817C2" w:rsidP="00F817C2">
      <w:pPr>
        <w:pStyle w:val="Geenafstand"/>
      </w:pPr>
      <w:r>
        <w:t>Stapel:</w:t>
      </w:r>
    </w:p>
    <w:p w14:paraId="45DBA400" w14:textId="77777777" w:rsidR="00F817C2" w:rsidRDefault="00F817C2" w:rsidP="00431602">
      <w:pPr>
        <w:pStyle w:val="Lijstalinea"/>
        <w:numPr>
          <w:ilvl w:val="0"/>
          <w:numId w:val="42"/>
        </w:numPr>
      </w:pPr>
      <w:r w:rsidRPr="00F817C2">
        <w:t xml:space="preserve">De naam stapel of stack is gekozen naar analogie met een stapel boeken. </w:t>
      </w:r>
    </w:p>
    <w:p w14:paraId="37616293" w14:textId="77777777" w:rsidR="00F817C2" w:rsidRDefault="00F817C2" w:rsidP="00431602">
      <w:pPr>
        <w:pStyle w:val="Lijstalinea"/>
        <w:numPr>
          <w:ilvl w:val="0"/>
          <w:numId w:val="42"/>
        </w:numPr>
      </w:pPr>
      <w:r w:rsidRPr="00F817C2">
        <w:t xml:space="preserve">Indien we een boek van de stapel nodig hebben dan is het best bereikbare boek hetgeen bovenaan ligt. Een boek dat zich op een andere plaats bevindt, is slechts bereikbaar als we alle bovenliggende boeken verwijderd hebben. </w:t>
      </w:r>
    </w:p>
    <w:p w14:paraId="66879CC0" w14:textId="77777777" w:rsidR="00F817C2" w:rsidRDefault="00F817C2" w:rsidP="00431602">
      <w:pPr>
        <w:pStyle w:val="Lijstalinea"/>
        <w:numPr>
          <w:ilvl w:val="0"/>
          <w:numId w:val="42"/>
        </w:numPr>
      </w:pPr>
      <w:r w:rsidRPr="00F817C2">
        <w:t xml:space="preserve">Ditzelfde principe wordt toegepast voor het datatype stack: </w:t>
      </w:r>
    </w:p>
    <w:p w14:paraId="2BA01659" w14:textId="77777777" w:rsidR="00F817C2" w:rsidRDefault="00F817C2" w:rsidP="00431602">
      <w:pPr>
        <w:pStyle w:val="Lijstalinea"/>
        <w:numPr>
          <w:ilvl w:val="1"/>
          <w:numId w:val="42"/>
        </w:numPr>
      </w:pPr>
      <w:r w:rsidRPr="00F817C2">
        <w:t xml:space="preserve">Een element dat we willen toevoegen aan een stapel, komt steeds bovenop de reeds bestaande stapel te liggen. </w:t>
      </w:r>
    </w:p>
    <w:p w14:paraId="2F7E387D" w14:textId="77777777" w:rsidR="00F817C2" w:rsidRDefault="00F817C2" w:rsidP="00431602">
      <w:pPr>
        <w:pStyle w:val="Lijstalinea"/>
        <w:numPr>
          <w:ilvl w:val="1"/>
          <w:numId w:val="42"/>
        </w:numPr>
      </w:pPr>
      <w:r w:rsidRPr="00F817C2">
        <w:t xml:space="preserve">Enkel het bovenste element van de stapel kan verwijderd worden. Dit element wordt de top van de stapel genoemd. </w:t>
      </w:r>
    </w:p>
    <w:p w14:paraId="08390EDE" w14:textId="355E12A1" w:rsidR="00F817C2" w:rsidRDefault="00F817C2" w:rsidP="00431602">
      <w:pPr>
        <w:pStyle w:val="Lijstalinea"/>
        <w:numPr>
          <w:ilvl w:val="0"/>
          <w:numId w:val="42"/>
        </w:numPr>
      </w:pPr>
      <w:r w:rsidRPr="00F817C2">
        <w:t xml:space="preserve">Een stapel is m.a.w. </w:t>
      </w:r>
      <w:r w:rsidR="00EF74FC" w:rsidRPr="00F817C2">
        <w:t xml:space="preserve">Een </w:t>
      </w:r>
      <w:r w:rsidRPr="00F817C2">
        <w:t>LIFO- of Last-In-First-Out-structuur.</w:t>
      </w:r>
    </w:p>
    <w:p w14:paraId="08064E9D" w14:textId="77777777" w:rsidR="00912EFB" w:rsidRDefault="00912EFB" w:rsidP="00912EFB"/>
    <w:p w14:paraId="25D3518D" w14:textId="5329FE9A" w:rsidR="00912EFB" w:rsidRDefault="00912EFB" w:rsidP="003C058D">
      <w:pPr>
        <w:pStyle w:val="Geenafstand"/>
      </w:pPr>
      <w:r w:rsidRPr="00912EFB">
        <w:t>Specificatie</w:t>
      </w:r>
      <w:r>
        <w:t>:</w:t>
      </w:r>
    </w:p>
    <w:p w14:paraId="04ECBE42" w14:textId="77777777" w:rsidR="003C058D" w:rsidRDefault="003C058D" w:rsidP="00431602">
      <w:pPr>
        <w:pStyle w:val="Lijstalinea"/>
        <w:numPr>
          <w:ilvl w:val="0"/>
          <w:numId w:val="43"/>
        </w:numPr>
      </w:pPr>
      <w:r w:rsidRPr="003C058D">
        <w:t xml:space="preserve">De voorgaande beschrijving legt de structuur van een stapel vast. Voor de implementatie van deze structuur zullen we gebruik maken van een klasse Stack. In deze klasse worden een aantal basisbewerkingen gedefinieerd. Deze zijn: </w:t>
      </w:r>
    </w:p>
    <w:p w14:paraId="6ACD2834" w14:textId="40AB349B" w:rsidR="003C058D" w:rsidRDefault="003C058D" w:rsidP="00431602">
      <w:pPr>
        <w:pStyle w:val="Lijstalinea"/>
        <w:numPr>
          <w:ilvl w:val="1"/>
          <w:numId w:val="43"/>
        </w:numPr>
      </w:pPr>
      <w:r w:rsidRPr="00DD605B">
        <w:rPr>
          <w:b/>
          <w:bCs/>
          <w:color w:val="FF0000"/>
        </w:rPr>
        <w:t>Stack():</w:t>
      </w:r>
      <w:r w:rsidRPr="00DD605B">
        <w:rPr>
          <w:color w:val="FF0000"/>
        </w:rPr>
        <w:t xml:space="preserve"> </w:t>
      </w:r>
      <w:proofErr w:type="spellStart"/>
      <w:r w:rsidRPr="00DD605B">
        <w:rPr>
          <w:b/>
          <w:bCs/>
        </w:rPr>
        <w:t>constructor</w:t>
      </w:r>
      <w:proofErr w:type="spellEnd"/>
      <w:r w:rsidRPr="003C058D">
        <w:t xml:space="preserve">, maakt een nieuwe stapel aan waarna de stapel bestaat als lege stapel; </w:t>
      </w:r>
    </w:p>
    <w:p w14:paraId="0ED0E8DB" w14:textId="030E06C3" w:rsidR="003C058D" w:rsidRDefault="00EF74FC" w:rsidP="00431602">
      <w:pPr>
        <w:pStyle w:val="Lijstalinea"/>
        <w:numPr>
          <w:ilvl w:val="1"/>
          <w:numId w:val="43"/>
        </w:numPr>
      </w:pPr>
      <w:proofErr w:type="spellStart"/>
      <w:r w:rsidRPr="00DD605B">
        <w:rPr>
          <w:b/>
          <w:bCs/>
          <w:color w:val="FF0000"/>
        </w:rPr>
        <w:t>Isempty</w:t>
      </w:r>
      <w:proofErr w:type="spellEnd"/>
      <w:r w:rsidR="003C058D" w:rsidRPr="00DD605B">
        <w:rPr>
          <w:b/>
          <w:bCs/>
          <w:color w:val="FF0000"/>
        </w:rPr>
        <w:t>():</w:t>
      </w:r>
      <w:r w:rsidR="003C058D" w:rsidRPr="00DD605B">
        <w:rPr>
          <w:color w:val="FF0000"/>
        </w:rPr>
        <w:t xml:space="preserve"> </w:t>
      </w:r>
      <w:r w:rsidR="003C058D" w:rsidRPr="003C058D">
        <w:t xml:space="preserve">controleert of een stapel al dan niet </w:t>
      </w:r>
      <w:r w:rsidR="003C058D" w:rsidRPr="00DD605B">
        <w:rPr>
          <w:b/>
          <w:bCs/>
        </w:rPr>
        <w:t>leeg</w:t>
      </w:r>
      <w:r w:rsidR="003C058D" w:rsidRPr="003C058D">
        <w:t xml:space="preserve"> is;</w:t>
      </w:r>
    </w:p>
    <w:p w14:paraId="6D359850" w14:textId="21C3F2E3" w:rsidR="003C058D" w:rsidRDefault="00EF74FC" w:rsidP="00431602">
      <w:pPr>
        <w:pStyle w:val="Lijstalinea"/>
        <w:numPr>
          <w:ilvl w:val="1"/>
          <w:numId w:val="43"/>
        </w:numPr>
      </w:pPr>
      <w:r w:rsidRPr="00DD605B">
        <w:rPr>
          <w:b/>
          <w:bCs/>
          <w:color w:val="FF0000"/>
        </w:rPr>
        <w:t>Push</w:t>
      </w:r>
      <w:r w:rsidR="003C058D" w:rsidRPr="00DD605B">
        <w:rPr>
          <w:b/>
          <w:bCs/>
          <w:color w:val="FF0000"/>
        </w:rPr>
        <w:t>(</w:t>
      </w:r>
      <w:r w:rsidR="000448F9">
        <w:rPr>
          <w:b/>
          <w:bCs/>
          <w:color w:val="FF0000"/>
        </w:rPr>
        <w:t>)</w:t>
      </w:r>
      <w:r w:rsidR="003C058D" w:rsidRPr="00DD605B">
        <w:rPr>
          <w:b/>
          <w:bCs/>
          <w:color w:val="FF0000"/>
        </w:rPr>
        <w:t>:</w:t>
      </w:r>
      <w:r w:rsidR="003C058D" w:rsidRPr="003C058D">
        <w:t xml:space="preserve"> voegt een </w:t>
      </w:r>
      <w:r w:rsidR="003C058D" w:rsidRPr="00DD605B">
        <w:rPr>
          <w:b/>
          <w:bCs/>
        </w:rPr>
        <w:t>nieuw element</w:t>
      </w:r>
      <w:r w:rsidR="003C058D" w:rsidRPr="003C058D">
        <w:t xml:space="preserve"> toe bovenaan een stapel, het toegevoegde element wordt de </w:t>
      </w:r>
      <w:r w:rsidR="003C058D" w:rsidRPr="00DD605B">
        <w:rPr>
          <w:b/>
          <w:bCs/>
        </w:rPr>
        <w:t>nieuwe top</w:t>
      </w:r>
      <w:r w:rsidR="003C058D" w:rsidRPr="003C058D">
        <w:t xml:space="preserve"> van de stapel; </w:t>
      </w:r>
    </w:p>
    <w:p w14:paraId="25998BB1" w14:textId="7549B51F" w:rsidR="003C058D" w:rsidRDefault="00EF74FC" w:rsidP="00431602">
      <w:pPr>
        <w:pStyle w:val="Lijstalinea"/>
        <w:numPr>
          <w:ilvl w:val="1"/>
          <w:numId w:val="43"/>
        </w:numPr>
      </w:pPr>
      <w:r w:rsidRPr="00DD605B">
        <w:rPr>
          <w:b/>
          <w:bCs/>
          <w:color w:val="FF0000"/>
        </w:rPr>
        <w:t>Pop</w:t>
      </w:r>
      <w:r w:rsidR="003C058D" w:rsidRPr="00DD605B">
        <w:rPr>
          <w:b/>
          <w:bCs/>
          <w:color w:val="FF0000"/>
        </w:rPr>
        <w:t>():</w:t>
      </w:r>
      <w:r w:rsidR="003C058D" w:rsidRPr="00DD605B">
        <w:rPr>
          <w:color w:val="FF0000"/>
        </w:rPr>
        <w:t xml:space="preserve"> </w:t>
      </w:r>
      <w:r w:rsidR="003C058D" w:rsidRPr="00DD605B">
        <w:rPr>
          <w:b/>
          <w:bCs/>
        </w:rPr>
        <w:t>verwijdert</w:t>
      </w:r>
      <w:r w:rsidR="003C058D" w:rsidRPr="003C058D">
        <w:t xml:space="preserve"> het </w:t>
      </w:r>
      <w:r w:rsidR="003C058D" w:rsidRPr="00DD605B">
        <w:rPr>
          <w:b/>
          <w:bCs/>
        </w:rPr>
        <w:t>bovenste element</w:t>
      </w:r>
      <w:r w:rsidR="003C058D" w:rsidRPr="003C058D">
        <w:t xml:space="preserve"> van een stapel en </w:t>
      </w:r>
      <w:r w:rsidR="003C058D" w:rsidRPr="00DD605B">
        <w:rPr>
          <w:b/>
          <w:bCs/>
        </w:rPr>
        <w:t>retourneert</w:t>
      </w:r>
      <w:r w:rsidR="003C058D" w:rsidRPr="003C058D">
        <w:t xml:space="preserve"> het verwijderde element; </w:t>
      </w:r>
    </w:p>
    <w:p w14:paraId="1C266936" w14:textId="27B64B1E" w:rsidR="00912EFB" w:rsidRDefault="00EF74FC" w:rsidP="00431602">
      <w:pPr>
        <w:pStyle w:val="Lijstalinea"/>
        <w:numPr>
          <w:ilvl w:val="1"/>
          <w:numId w:val="43"/>
        </w:numPr>
      </w:pPr>
      <w:r w:rsidRPr="00DD605B">
        <w:rPr>
          <w:b/>
          <w:bCs/>
          <w:color w:val="FF0000"/>
        </w:rPr>
        <w:t>Peek</w:t>
      </w:r>
      <w:r w:rsidR="003C058D" w:rsidRPr="00DD605B">
        <w:rPr>
          <w:b/>
          <w:bCs/>
          <w:color w:val="FF0000"/>
        </w:rPr>
        <w:t>():</w:t>
      </w:r>
      <w:r w:rsidR="003C058D" w:rsidRPr="003C058D">
        <w:t xml:space="preserve"> geeft het </w:t>
      </w:r>
      <w:r w:rsidR="003C058D" w:rsidRPr="00DD605B">
        <w:rPr>
          <w:b/>
          <w:bCs/>
        </w:rPr>
        <w:t>bovenste element</w:t>
      </w:r>
      <w:r w:rsidR="003C058D" w:rsidRPr="003C058D">
        <w:t xml:space="preserve"> van de stapel terug, zonder het te verwijderen.</w:t>
      </w:r>
    </w:p>
    <w:p w14:paraId="0A1794C8" w14:textId="3B32A8BB" w:rsidR="00E00A7A" w:rsidRPr="000C1336" w:rsidRDefault="00E00A7A" w:rsidP="00431602">
      <w:pPr>
        <w:pStyle w:val="Lijstalinea"/>
        <w:numPr>
          <w:ilvl w:val="0"/>
          <w:numId w:val="43"/>
        </w:numPr>
        <w:rPr>
          <w:b/>
          <w:bCs/>
        </w:rPr>
      </w:pPr>
      <w:r w:rsidRPr="00E00A7A">
        <w:t xml:space="preserve">Vertaling van deze basisbewerkingen nodig naar ondubbelzinnige algoritmen met efficiënte implementatie </w:t>
      </w:r>
      <w:r w:rsidRPr="00E00A7A">
        <w:rPr>
          <w:rFonts w:ascii="Cambria Math" w:hAnsi="Cambria Math" w:cs="Cambria Math"/>
        </w:rPr>
        <w:t>⟹</w:t>
      </w:r>
      <w:r w:rsidRPr="00E00A7A">
        <w:t xml:space="preserve"> </w:t>
      </w:r>
      <w:r w:rsidRPr="000C1336">
        <w:rPr>
          <w:b/>
          <w:bCs/>
        </w:rPr>
        <w:t>uitvoeringstijd niet afhankelijk van de grootte van de stapel.</w:t>
      </w:r>
    </w:p>
    <w:p w14:paraId="0A13BB33" w14:textId="77777777" w:rsidR="00E00A7A" w:rsidRDefault="00E00A7A" w:rsidP="00E00A7A"/>
    <w:p w14:paraId="626CFD76" w14:textId="608A8A22" w:rsidR="00E00A7A" w:rsidRDefault="00743757" w:rsidP="00E00A7A">
      <w:pPr>
        <w:pStyle w:val="Geenafstand"/>
      </w:pPr>
      <w:r w:rsidRPr="00743757">
        <w:rPr>
          <w:noProof/>
        </w:rPr>
        <w:drawing>
          <wp:anchor distT="0" distB="0" distL="114300" distR="114300" simplePos="0" relativeHeight="251658255" behindDoc="1" locked="0" layoutInCell="1" allowOverlap="1" wp14:anchorId="4ADC5822" wp14:editId="50265B27">
            <wp:simplePos x="0" y="0"/>
            <wp:positionH relativeFrom="margin">
              <wp:align>right</wp:align>
            </wp:positionH>
            <wp:positionV relativeFrom="paragraph">
              <wp:posOffset>10795</wp:posOffset>
            </wp:positionV>
            <wp:extent cx="2726055" cy="793750"/>
            <wp:effectExtent l="0" t="0" r="0" b="6350"/>
            <wp:wrapTight wrapText="bothSides">
              <wp:wrapPolygon edited="0">
                <wp:start x="0" y="0"/>
                <wp:lineTo x="0" y="21254"/>
                <wp:lineTo x="21434" y="21254"/>
                <wp:lineTo x="21434" y="0"/>
                <wp:lineTo x="0" y="0"/>
              </wp:wrapPolygon>
            </wp:wrapTight>
            <wp:docPr id="45777555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75553" name=""/>
                    <pic:cNvPicPr/>
                  </pic:nvPicPr>
                  <pic:blipFill>
                    <a:blip r:embed="rId25">
                      <a:extLst>
                        <a:ext uri="{28A0092B-C50C-407E-A947-70E740481C1C}">
                          <a14:useLocalDpi xmlns:a14="http://schemas.microsoft.com/office/drawing/2010/main" val="0"/>
                        </a:ext>
                      </a:extLst>
                    </a:blip>
                    <a:stretch>
                      <a:fillRect/>
                    </a:stretch>
                  </pic:blipFill>
                  <pic:spPr>
                    <a:xfrm>
                      <a:off x="0" y="0"/>
                      <a:ext cx="2726055" cy="793750"/>
                    </a:xfrm>
                    <a:prstGeom prst="rect">
                      <a:avLst/>
                    </a:prstGeom>
                  </pic:spPr>
                </pic:pic>
              </a:graphicData>
            </a:graphic>
            <wp14:sizeRelH relativeFrom="margin">
              <wp14:pctWidth>0</wp14:pctWidth>
            </wp14:sizeRelH>
            <wp14:sizeRelV relativeFrom="margin">
              <wp14:pctHeight>0</wp14:pctHeight>
            </wp14:sizeRelV>
          </wp:anchor>
        </w:drawing>
      </w:r>
      <w:r w:rsidR="00E00A7A" w:rsidRPr="00E00A7A">
        <w:t>Implementatie van een Stapel</w:t>
      </w:r>
      <w:r w:rsidR="00E00A7A">
        <w:t>:</w:t>
      </w:r>
    </w:p>
    <w:p w14:paraId="305E42BA" w14:textId="30812AD0" w:rsidR="00E00A7A" w:rsidRDefault="00E00A7A" w:rsidP="00E00A7A">
      <w:r w:rsidRPr="00E00A7A">
        <w:t xml:space="preserve">We tonen nu hoe een stapel kan geïmplementeerd worden als een gelinkte lijst waarbij enkel de top bereikbaar is. Het gebruik van een ankercomponent is hier niet nodig. In het bijzonder wordt een stapel geïmplementeerd door een referentie </w:t>
      </w:r>
      <w:r w:rsidRPr="002627B0">
        <w:rPr>
          <w:rFonts w:ascii="Cambria Math" w:hAnsi="Cambria Math" w:cs="Cambria Math"/>
          <w:b/>
          <w:bCs/>
        </w:rPr>
        <w:t>𝑡</w:t>
      </w:r>
      <w:r w:rsidRPr="002627B0">
        <w:rPr>
          <w:b/>
          <w:bCs/>
        </w:rPr>
        <w:t xml:space="preserve"> naar de eerste knoop in de lijst</w:t>
      </w:r>
      <w:r w:rsidRPr="00E00A7A">
        <w:t xml:space="preserve">, die de top van de stapel bevat. De top van de stapel bevat het element </w:t>
      </w:r>
      <w:r w:rsidRPr="00E00A7A">
        <w:rPr>
          <w:rFonts w:ascii="Cambria Math" w:hAnsi="Cambria Math" w:cs="Cambria Math"/>
        </w:rPr>
        <w:t>𝐴</w:t>
      </w:r>
      <w:r w:rsidRPr="00E00A7A">
        <w:t xml:space="preserve">. Het element </w:t>
      </w:r>
      <w:r w:rsidRPr="00E00A7A">
        <w:rPr>
          <w:rFonts w:ascii="Cambria Math" w:hAnsi="Cambria Math" w:cs="Cambria Math"/>
        </w:rPr>
        <w:t>𝑄</w:t>
      </w:r>
      <w:r w:rsidRPr="00E00A7A">
        <w:t xml:space="preserve"> werd als eerste element op de stapel geplaatst.</w:t>
      </w:r>
    </w:p>
    <w:p w14:paraId="2978DBB7" w14:textId="26BE86AD" w:rsidR="00743757" w:rsidRDefault="00743757" w:rsidP="00E00A7A"/>
    <w:p w14:paraId="5A6828B8" w14:textId="76417056" w:rsidR="00743757" w:rsidRDefault="0054313A" w:rsidP="00743757">
      <w:pPr>
        <w:pStyle w:val="Geenafstand"/>
      </w:pPr>
      <w:r w:rsidRPr="00337A9A">
        <w:rPr>
          <w:noProof/>
        </w:rPr>
        <w:drawing>
          <wp:anchor distT="0" distB="0" distL="114300" distR="114300" simplePos="0" relativeHeight="251658256" behindDoc="1" locked="0" layoutInCell="1" allowOverlap="1" wp14:anchorId="1755BE4E" wp14:editId="477F9D1C">
            <wp:simplePos x="0" y="0"/>
            <wp:positionH relativeFrom="margin">
              <wp:align>right</wp:align>
            </wp:positionH>
            <wp:positionV relativeFrom="paragraph">
              <wp:posOffset>5291</wp:posOffset>
            </wp:positionV>
            <wp:extent cx="1729740" cy="1280160"/>
            <wp:effectExtent l="0" t="0" r="3810" b="0"/>
            <wp:wrapTight wrapText="bothSides">
              <wp:wrapPolygon edited="0">
                <wp:start x="0" y="0"/>
                <wp:lineTo x="0" y="21214"/>
                <wp:lineTo x="21410" y="21214"/>
                <wp:lineTo x="21410" y="0"/>
                <wp:lineTo x="0" y="0"/>
              </wp:wrapPolygon>
            </wp:wrapTight>
            <wp:docPr id="41946526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65265" name=""/>
                    <pic:cNvPicPr/>
                  </pic:nvPicPr>
                  <pic:blipFill>
                    <a:blip r:embed="rId26">
                      <a:extLst>
                        <a:ext uri="{28A0092B-C50C-407E-A947-70E740481C1C}">
                          <a14:useLocalDpi xmlns:a14="http://schemas.microsoft.com/office/drawing/2010/main" val="0"/>
                        </a:ext>
                      </a:extLst>
                    </a:blip>
                    <a:stretch>
                      <a:fillRect/>
                    </a:stretch>
                  </pic:blipFill>
                  <pic:spPr>
                    <a:xfrm>
                      <a:off x="0" y="0"/>
                      <a:ext cx="1729740" cy="1280160"/>
                    </a:xfrm>
                    <a:prstGeom prst="rect">
                      <a:avLst/>
                    </a:prstGeom>
                  </pic:spPr>
                </pic:pic>
              </a:graphicData>
            </a:graphic>
          </wp:anchor>
        </w:drawing>
      </w:r>
      <w:r w:rsidR="00743757" w:rsidRPr="00743757">
        <w:t>De klasse Stack in UML</w:t>
      </w:r>
      <w:r w:rsidR="00743757">
        <w:t>:</w:t>
      </w:r>
    </w:p>
    <w:p w14:paraId="32941ECD" w14:textId="7C4131BD" w:rsidR="00743757" w:rsidRDefault="00337A9A" w:rsidP="00337A9A">
      <w:r w:rsidRPr="00337A9A">
        <w:t>De klasse Knoop wordt als inwendige klasse (</w:t>
      </w:r>
      <w:proofErr w:type="spellStart"/>
      <w:r w:rsidRPr="00337A9A">
        <w:t>inner</w:t>
      </w:r>
      <w:proofErr w:type="spellEnd"/>
      <w:r w:rsidRPr="00337A9A">
        <w:t xml:space="preserve"> class) van de klasse Stack geïmplementeerd. Dit betekent dat methodes van de klasse Stack toegang hebben tot de velden van Knoop. De implementatie van de klasse Knoop is zoals voorheen.</w:t>
      </w:r>
    </w:p>
    <w:p w14:paraId="74FD3AA7" w14:textId="77777777" w:rsidR="00337A9A" w:rsidRDefault="00337A9A" w:rsidP="00337A9A"/>
    <w:p w14:paraId="74762B88" w14:textId="77777777" w:rsidR="0054313A" w:rsidRDefault="0054313A" w:rsidP="00337A9A"/>
    <w:p w14:paraId="2DF4D536" w14:textId="77777777" w:rsidR="0054313A" w:rsidRDefault="0054313A" w:rsidP="00337A9A"/>
    <w:p w14:paraId="4CBD3E0A" w14:textId="77777777" w:rsidR="0054313A" w:rsidRDefault="0054313A" w:rsidP="00337A9A"/>
    <w:p w14:paraId="7866D9B0" w14:textId="77777777" w:rsidR="00F10703" w:rsidRDefault="00F10703" w:rsidP="00337A9A"/>
    <w:p w14:paraId="4C9E9755" w14:textId="77777777" w:rsidR="0054313A" w:rsidRDefault="0054313A" w:rsidP="00337A9A"/>
    <w:p w14:paraId="26ABF209" w14:textId="77777777" w:rsidR="0054313A" w:rsidRDefault="0054313A" w:rsidP="00337A9A"/>
    <w:p w14:paraId="406F2DF5" w14:textId="1974CAE5" w:rsidR="00337A9A" w:rsidRDefault="0054313A" w:rsidP="0054313A">
      <w:pPr>
        <w:pStyle w:val="Geenafstand"/>
      </w:pPr>
      <w:r>
        <w:lastRenderedPageBreak/>
        <w:t xml:space="preserve">De Stack </w:t>
      </w:r>
      <w:proofErr w:type="spellStart"/>
      <w:r>
        <w:t>Constructor</w:t>
      </w:r>
      <w:proofErr w:type="spellEnd"/>
      <w:r>
        <w:t>:</w:t>
      </w:r>
    </w:p>
    <w:p w14:paraId="64B49EC5" w14:textId="55DAB442" w:rsidR="0054313A" w:rsidRDefault="0054313A" w:rsidP="00431602">
      <w:pPr>
        <w:pStyle w:val="Lijstalinea"/>
        <w:numPr>
          <w:ilvl w:val="0"/>
          <w:numId w:val="44"/>
        </w:numPr>
      </w:pPr>
      <w:r w:rsidRPr="0054313A">
        <w:t xml:space="preserve">Een lege stapel bevat nog geen elementen, m.a.w. </w:t>
      </w:r>
      <w:r w:rsidR="00EF74FC" w:rsidRPr="0054313A">
        <w:t xml:space="preserve">De </w:t>
      </w:r>
      <w:r w:rsidRPr="0054313A">
        <w:t xml:space="preserve">referentie </w:t>
      </w:r>
      <w:r w:rsidRPr="007F2091">
        <w:rPr>
          <w:rFonts w:ascii="Cambria Math" w:hAnsi="Cambria Math" w:cs="Cambria Math"/>
        </w:rPr>
        <w:t>𝑡</w:t>
      </w:r>
      <w:r w:rsidRPr="0054313A">
        <w:t xml:space="preserve"> is </w:t>
      </w:r>
      <w:proofErr w:type="spellStart"/>
      <w:r w:rsidRPr="0054313A">
        <w:t>null</w:t>
      </w:r>
      <w:proofErr w:type="spellEnd"/>
      <w:r w:rsidRPr="0054313A">
        <w:t xml:space="preserve">. </w:t>
      </w:r>
    </w:p>
    <w:p w14:paraId="1321B526" w14:textId="77777777" w:rsidR="0054313A" w:rsidRDefault="0054313A" w:rsidP="00431602">
      <w:pPr>
        <w:pStyle w:val="Lijstalinea"/>
        <w:numPr>
          <w:ilvl w:val="0"/>
          <w:numId w:val="44"/>
        </w:numPr>
      </w:pPr>
      <w:r w:rsidRPr="007F2091">
        <w:rPr>
          <w:b/>
          <w:bCs/>
        </w:rPr>
        <w:t>Invoer</w:t>
      </w:r>
      <w:r w:rsidRPr="0054313A">
        <w:t xml:space="preserve"> / </w:t>
      </w:r>
    </w:p>
    <w:p w14:paraId="22AAEC5B" w14:textId="77777777" w:rsidR="0054313A" w:rsidRDefault="0054313A" w:rsidP="00431602">
      <w:pPr>
        <w:pStyle w:val="Lijstalinea"/>
        <w:numPr>
          <w:ilvl w:val="0"/>
          <w:numId w:val="44"/>
        </w:numPr>
      </w:pPr>
      <w:r w:rsidRPr="007F2091">
        <w:rPr>
          <w:b/>
          <w:bCs/>
        </w:rPr>
        <w:t>Uitvoer</w:t>
      </w:r>
      <w:r w:rsidRPr="0054313A">
        <w:t xml:space="preserve"> er werd een nieuwe stapel aangemaakt, deze stapel bestaat als lege stapel. </w:t>
      </w:r>
    </w:p>
    <w:p w14:paraId="5CA5404C" w14:textId="77777777" w:rsidR="0054313A" w:rsidRDefault="0054313A" w:rsidP="00337A9A">
      <w:pPr>
        <w:rPr>
          <w:lang w:val="en-GB"/>
        </w:rPr>
      </w:pPr>
      <w:r w:rsidRPr="0054313A">
        <w:rPr>
          <w:lang w:val="en-GB"/>
        </w:rPr>
        <w:t xml:space="preserve">1: function STACK </w:t>
      </w:r>
    </w:p>
    <w:p w14:paraId="0B04CA6D" w14:textId="38223BE7" w:rsidR="0054313A" w:rsidRDefault="0054313A" w:rsidP="00337A9A">
      <w:pPr>
        <w:rPr>
          <w:lang w:val="en-GB"/>
        </w:rPr>
      </w:pPr>
      <w:r w:rsidRPr="0054313A">
        <w:rPr>
          <w:lang w:val="en-GB"/>
        </w:rPr>
        <w:t>2:</w:t>
      </w:r>
      <w:r>
        <w:rPr>
          <w:lang w:val="en-GB"/>
        </w:rPr>
        <w:t xml:space="preserve">   </w:t>
      </w:r>
      <w:r w:rsidRPr="0054313A">
        <w:rPr>
          <w:lang w:val="en-GB"/>
        </w:rPr>
        <w:t xml:space="preserve"> </w:t>
      </w:r>
      <w:r w:rsidRPr="0054313A">
        <w:rPr>
          <w:rFonts w:ascii="Cambria Math" w:hAnsi="Cambria Math" w:cs="Cambria Math"/>
        </w:rPr>
        <w:t>𝑡</w:t>
      </w:r>
      <w:r w:rsidRPr="0054313A">
        <w:rPr>
          <w:lang w:val="en-GB"/>
        </w:rPr>
        <w:t xml:space="preserve"> ← null </w:t>
      </w:r>
    </w:p>
    <w:p w14:paraId="616B2282" w14:textId="4AA0846B" w:rsidR="0054313A" w:rsidRDefault="0054313A" w:rsidP="00337A9A">
      <w:pPr>
        <w:rPr>
          <w:lang w:val="en-GB"/>
        </w:rPr>
      </w:pPr>
      <w:r w:rsidRPr="0054313A">
        <w:rPr>
          <w:lang w:val="en-GB"/>
        </w:rPr>
        <w:t>3: end function</w:t>
      </w:r>
    </w:p>
    <w:p w14:paraId="62B586D7" w14:textId="77777777" w:rsidR="0054313A" w:rsidRDefault="0054313A" w:rsidP="00337A9A">
      <w:pPr>
        <w:rPr>
          <w:lang w:val="en-GB"/>
        </w:rPr>
      </w:pPr>
    </w:p>
    <w:p w14:paraId="2A8D2CF3" w14:textId="7FCD0CF0" w:rsidR="0054313A" w:rsidRDefault="0054313A" w:rsidP="007F2091">
      <w:pPr>
        <w:pStyle w:val="Geenafstand"/>
      </w:pPr>
      <w:r w:rsidRPr="0054313A">
        <w:t xml:space="preserve">De methode </w:t>
      </w:r>
      <w:proofErr w:type="spellStart"/>
      <w:r w:rsidR="00EF74FC" w:rsidRPr="0054313A">
        <w:t>isempty</w:t>
      </w:r>
      <w:proofErr w:type="spellEnd"/>
      <w:r w:rsidRPr="0054313A">
        <w:t>()</w:t>
      </w:r>
      <w:r>
        <w:t>:</w:t>
      </w:r>
    </w:p>
    <w:p w14:paraId="232B0827" w14:textId="6B4674A6" w:rsidR="007F2091" w:rsidRDefault="007F2091" w:rsidP="00431602">
      <w:pPr>
        <w:pStyle w:val="Lijstalinea"/>
        <w:numPr>
          <w:ilvl w:val="0"/>
          <w:numId w:val="45"/>
        </w:numPr>
      </w:pPr>
      <w:r w:rsidRPr="007F2091">
        <w:t>De methode ISE</w:t>
      </w:r>
      <w:r w:rsidR="00822154">
        <w:t>M</w:t>
      </w:r>
      <w:r w:rsidRPr="007F2091">
        <w:t xml:space="preserve">PTY controleert of een stapel al dan niet leeg is. Het resultaat van de methode is een </w:t>
      </w:r>
      <w:proofErr w:type="spellStart"/>
      <w:r w:rsidRPr="007F2091">
        <w:t>boolean</w:t>
      </w:r>
      <w:proofErr w:type="spellEnd"/>
      <w:r w:rsidRPr="007F2091">
        <w:t xml:space="preserve">. </w:t>
      </w:r>
    </w:p>
    <w:p w14:paraId="0DC47502" w14:textId="77777777" w:rsidR="007F2091" w:rsidRDefault="007F2091" w:rsidP="00431602">
      <w:pPr>
        <w:pStyle w:val="Lijstalinea"/>
        <w:numPr>
          <w:ilvl w:val="0"/>
          <w:numId w:val="45"/>
        </w:numPr>
      </w:pPr>
      <w:r w:rsidRPr="007F2091">
        <w:rPr>
          <w:b/>
          <w:bCs/>
        </w:rPr>
        <w:t>Invoer</w:t>
      </w:r>
      <w:r w:rsidRPr="007F2091">
        <w:t xml:space="preserve"> de stapel </w:t>
      </w:r>
      <w:r w:rsidRPr="007F2091">
        <w:rPr>
          <w:rFonts w:ascii="Cambria Math" w:hAnsi="Cambria Math" w:cs="Cambria Math"/>
        </w:rPr>
        <w:t>𝑠</w:t>
      </w:r>
      <w:r w:rsidRPr="007F2091">
        <w:t xml:space="preserve"> bestaat </w:t>
      </w:r>
    </w:p>
    <w:p w14:paraId="0026C84F" w14:textId="77777777" w:rsidR="007F2091" w:rsidRDefault="007F2091" w:rsidP="00431602">
      <w:pPr>
        <w:pStyle w:val="Lijstalinea"/>
        <w:numPr>
          <w:ilvl w:val="0"/>
          <w:numId w:val="45"/>
        </w:numPr>
      </w:pPr>
      <w:r w:rsidRPr="007F2091">
        <w:rPr>
          <w:b/>
          <w:bCs/>
        </w:rPr>
        <w:t>Uitvoer</w:t>
      </w:r>
      <w:r w:rsidRPr="007F2091">
        <w:t xml:space="preserve"> de waarde </w:t>
      </w:r>
      <w:proofErr w:type="spellStart"/>
      <w:r w:rsidRPr="007F2091">
        <w:rPr>
          <w:b/>
          <w:bCs/>
        </w:rPr>
        <w:t>true</w:t>
      </w:r>
      <w:proofErr w:type="spellEnd"/>
      <w:r w:rsidRPr="007F2091">
        <w:t xml:space="preserve"> of </w:t>
      </w:r>
      <w:proofErr w:type="spellStart"/>
      <w:r w:rsidRPr="007F2091">
        <w:rPr>
          <w:b/>
          <w:bCs/>
        </w:rPr>
        <w:t>false</w:t>
      </w:r>
      <w:proofErr w:type="spellEnd"/>
      <w:r w:rsidRPr="007F2091">
        <w:t xml:space="preserve"> werd afgeleverd, afhankelijk van het feit of de stapel </w:t>
      </w:r>
      <w:r w:rsidRPr="007F2091">
        <w:rPr>
          <w:rFonts w:ascii="Cambria Math" w:hAnsi="Cambria Math" w:cs="Cambria Math"/>
        </w:rPr>
        <w:t>𝑠</w:t>
      </w:r>
      <w:r w:rsidRPr="007F2091">
        <w:t xml:space="preserve"> leeg is of niet. </w:t>
      </w:r>
    </w:p>
    <w:p w14:paraId="10EDAA81" w14:textId="6C75CB93" w:rsidR="007F2091" w:rsidRDefault="007F2091" w:rsidP="00337A9A">
      <w:pPr>
        <w:rPr>
          <w:lang w:val="en-GB"/>
        </w:rPr>
      </w:pPr>
      <w:r w:rsidRPr="007F2091">
        <w:rPr>
          <w:lang w:val="en-GB"/>
        </w:rPr>
        <w:t xml:space="preserve">1: function </w:t>
      </w:r>
      <w:proofErr w:type="spellStart"/>
      <w:r w:rsidR="00EF74FC" w:rsidRPr="007F2091">
        <w:rPr>
          <w:lang w:val="en-GB"/>
        </w:rPr>
        <w:t>isempty</w:t>
      </w:r>
      <w:proofErr w:type="spellEnd"/>
      <w:r w:rsidR="00EF74FC" w:rsidRPr="007F2091">
        <w:rPr>
          <w:lang w:val="en-GB"/>
        </w:rPr>
        <w:t xml:space="preserve"> </w:t>
      </w:r>
    </w:p>
    <w:p w14:paraId="50C0DDFB" w14:textId="0A197F00" w:rsidR="007F2091" w:rsidRPr="002656D8" w:rsidRDefault="007F2091" w:rsidP="00337A9A">
      <w:pPr>
        <w:rPr>
          <w:lang w:val="en-GB"/>
        </w:rPr>
      </w:pPr>
      <w:r w:rsidRPr="002656D8">
        <w:rPr>
          <w:lang w:val="en-GB"/>
        </w:rPr>
        <w:t xml:space="preserve">2:    return </w:t>
      </w:r>
      <w:r w:rsidRPr="007F2091">
        <w:rPr>
          <w:rFonts w:ascii="Cambria Math" w:hAnsi="Cambria Math" w:cs="Cambria Math"/>
        </w:rPr>
        <w:t>𝑡</w:t>
      </w:r>
      <w:r w:rsidRPr="002656D8">
        <w:rPr>
          <w:lang w:val="en-GB"/>
        </w:rPr>
        <w:t xml:space="preserve"> = null # </w:t>
      </w:r>
      <w:proofErr w:type="spellStart"/>
      <w:r w:rsidRPr="002656D8">
        <w:rPr>
          <w:lang w:val="en-GB"/>
        </w:rPr>
        <w:t>vergelijking</w:t>
      </w:r>
      <w:proofErr w:type="spellEnd"/>
      <w:r w:rsidRPr="002656D8">
        <w:rPr>
          <w:lang w:val="en-GB"/>
        </w:rPr>
        <w:t xml:space="preserve">, </w:t>
      </w:r>
      <w:proofErr w:type="spellStart"/>
      <w:r w:rsidRPr="002656D8">
        <w:rPr>
          <w:lang w:val="en-GB"/>
        </w:rPr>
        <w:t>geen</w:t>
      </w:r>
      <w:proofErr w:type="spellEnd"/>
      <w:r w:rsidRPr="002656D8">
        <w:rPr>
          <w:lang w:val="en-GB"/>
        </w:rPr>
        <w:t xml:space="preserve"> </w:t>
      </w:r>
      <w:proofErr w:type="spellStart"/>
      <w:r w:rsidRPr="002656D8">
        <w:rPr>
          <w:lang w:val="en-GB"/>
        </w:rPr>
        <w:t>assignatie</w:t>
      </w:r>
      <w:proofErr w:type="spellEnd"/>
      <w:r w:rsidRPr="002656D8">
        <w:rPr>
          <w:lang w:val="en-GB"/>
        </w:rPr>
        <w:t xml:space="preserve"> </w:t>
      </w:r>
      <w:r w:rsidR="002656D8" w:rsidRPr="002656D8">
        <w:rPr>
          <w:lang w:val="en-GB"/>
        </w:rPr>
        <w:t>of retu</w:t>
      </w:r>
      <w:r w:rsidR="002656D8">
        <w:rPr>
          <w:lang w:val="en-GB"/>
        </w:rPr>
        <w:t>rn non t</w:t>
      </w:r>
    </w:p>
    <w:p w14:paraId="6B6D6E0A" w14:textId="08B2DC7A" w:rsidR="0054313A" w:rsidRPr="004A5C9C" w:rsidRDefault="007F2091" w:rsidP="00337A9A">
      <w:r w:rsidRPr="004A5C9C">
        <w:t xml:space="preserve">3: end </w:t>
      </w:r>
      <w:proofErr w:type="spellStart"/>
      <w:r w:rsidRPr="004A5C9C">
        <w:t>function</w:t>
      </w:r>
      <w:proofErr w:type="spellEnd"/>
    </w:p>
    <w:p w14:paraId="7557B83B" w14:textId="77777777" w:rsidR="00135687" w:rsidRPr="004A5C9C" w:rsidRDefault="00135687" w:rsidP="00337A9A"/>
    <w:p w14:paraId="5D9327ED" w14:textId="2C62F147" w:rsidR="00135687" w:rsidRDefault="00135687" w:rsidP="00135687">
      <w:pPr>
        <w:pStyle w:val="Geenafstand"/>
      </w:pPr>
      <w:r w:rsidRPr="00135687">
        <w:t>Toevoegen van een element</w:t>
      </w:r>
      <w:r>
        <w:t>:</w:t>
      </w:r>
    </w:p>
    <w:p w14:paraId="40B6F657" w14:textId="70B240A9" w:rsidR="00A636B6" w:rsidRDefault="00A636B6" w:rsidP="00431602">
      <w:pPr>
        <w:pStyle w:val="Lijstalinea"/>
        <w:numPr>
          <w:ilvl w:val="0"/>
          <w:numId w:val="46"/>
        </w:numPr>
      </w:pPr>
      <w:r w:rsidRPr="001557C1">
        <w:rPr>
          <w:b/>
          <w:bCs/>
        </w:rPr>
        <w:t>Invoer</w:t>
      </w:r>
      <w:r w:rsidRPr="00A636B6">
        <w:t xml:space="preserve"> de stapel </w:t>
      </w:r>
      <w:r w:rsidRPr="00A636B6">
        <w:rPr>
          <w:rFonts w:ascii="Cambria Math" w:hAnsi="Cambria Math" w:cs="Cambria Math"/>
        </w:rPr>
        <w:t>𝑠</w:t>
      </w:r>
      <w:r w:rsidRPr="00A636B6">
        <w:t xml:space="preserve"> bestaat, </w:t>
      </w:r>
      <w:r w:rsidRPr="00A636B6">
        <w:rPr>
          <w:rFonts w:ascii="Cambria Math" w:hAnsi="Cambria Math" w:cs="Cambria Math"/>
        </w:rPr>
        <w:t>𝑥</w:t>
      </w:r>
      <w:r w:rsidRPr="00A636B6">
        <w:t xml:space="preserve"> moet op de stapel worden geplaatst </w:t>
      </w:r>
    </w:p>
    <w:p w14:paraId="3A70AD95" w14:textId="544DD1B6" w:rsidR="00A636B6" w:rsidRDefault="00A636B6" w:rsidP="00431602">
      <w:pPr>
        <w:pStyle w:val="Lijstalinea"/>
        <w:numPr>
          <w:ilvl w:val="0"/>
          <w:numId w:val="46"/>
        </w:numPr>
      </w:pPr>
      <w:r w:rsidRPr="001557C1">
        <w:rPr>
          <w:b/>
          <w:bCs/>
        </w:rPr>
        <w:t>Uitvoer</w:t>
      </w:r>
      <w:r w:rsidRPr="00A636B6">
        <w:t xml:space="preserve"> het element </w:t>
      </w:r>
      <w:r w:rsidRPr="00A636B6">
        <w:rPr>
          <w:rFonts w:ascii="Cambria Math" w:hAnsi="Cambria Math" w:cs="Cambria Math"/>
        </w:rPr>
        <w:t>𝑥</w:t>
      </w:r>
      <w:r w:rsidRPr="00A636B6">
        <w:t xml:space="preserve"> werd als top-element op de stapel </w:t>
      </w:r>
      <w:r w:rsidRPr="00A636B6">
        <w:rPr>
          <w:rFonts w:ascii="Cambria Math" w:hAnsi="Cambria Math" w:cs="Cambria Math"/>
        </w:rPr>
        <w:t>𝑠</w:t>
      </w:r>
      <w:r w:rsidRPr="00A636B6">
        <w:t xml:space="preserve"> geplaatst. </w:t>
      </w:r>
    </w:p>
    <w:p w14:paraId="4A5D27DE" w14:textId="3D79C31C" w:rsidR="00A636B6" w:rsidRDefault="001557C1" w:rsidP="00A636B6">
      <w:r w:rsidRPr="00135687">
        <w:rPr>
          <w:noProof/>
          <w:lang w:val="en-GB"/>
        </w:rPr>
        <w:drawing>
          <wp:anchor distT="0" distB="0" distL="114300" distR="114300" simplePos="0" relativeHeight="251658257" behindDoc="1" locked="0" layoutInCell="1" allowOverlap="1" wp14:anchorId="262D994E" wp14:editId="223F8CE4">
            <wp:simplePos x="0" y="0"/>
            <wp:positionH relativeFrom="margin">
              <wp:align>right</wp:align>
            </wp:positionH>
            <wp:positionV relativeFrom="paragraph">
              <wp:posOffset>159173</wp:posOffset>
            </wp:positionV>
            <wp:extent cx="3158066" cy="831070"/>
            <wp:effectExtent l="0" t="0" r="4445" b="7620"/>
            <wp:wrapTight wrapText="bothSides">
              <wp:wrapPolygon edited="0">
                <wp:start x="0" y="0"/>
                <wp:lineTo x="0" y="21303"/>
                <wp:lineTo x="21500" y="21303"/>
                <wp:lineTo x="21500" y="0"/>
                <wp:lineTo x="0" y="0"/>
              </wp:wrapPolygon>
            </wp:wrapTight>
            <wp:docPr id="187515390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53909" name=""/>
                    <pic:cNvPicPr/>
                  </pic:nvPicPr>
                  <pic:blipFill>
                    <a:blip r:embed="rId27">
                      <a:extLst>
                        <a:ext uri="{28A0092B-C50C-407E-A947-70E740481C1C}">
                          <a14:useLocalDpi xmlns:a14="http://schemas.microsoft.com/office/drawing/2010/main" val="0"/>
                        </a:ext>
                      </a:extLst>
                    </a:blip>
                    <a:stretch>
                      <a:fillRect/>
                    </a:stretch>
                  </pic:blipFill>
                  <pic:spPr>
                    <a:xfrm>
                      <a:off x="0" y="0"/>
                      <a:ext cx="3158066" cy="831070"/>
                    </a:xfrm>
                    <a:prstGeom prst="rect">
                      <a:avLst/>
                    </a:prstGeom>
                  </pic:spPr>
                </pic:pic>
              </a:graphicData>
            </a:graphic>
          </wp:anchor>
        </w:drawing>
      </w:r>
      <w:r w:rsidR="00A636B6" w:rsidRPr="00A636B6">
        <w:t xml:space="preserve">1: </w:t>
      </w:r>
      <w:proofErr w:type="spellStart"/>
      <w:r w:rsidR="00A636B6" w:rsidRPr="00A636B6">
        <w:t>function</w:t>
      </w:r>
      <w:proofErr w:type="spellEnd"/>
      <w:r w:rsidR="00A636B6" w:rsidRPr="00A636B6">
        <w:t xml:space="preserve"> </w:t>
      </w:r>
      <w:r w:rsidR="00EF74FC" w:rsidRPr="00A636B6">
        <w:t>push</w:t>
      </w:r>
      <w:r w:rsidR="00A636B6" w:rsidRPr="00A636B6">
        <w:t>(</w:t>
      </w:r>
      <w:r w:rsidR="00A636B6" w:rsidRPr="00A636B6">
        <w:rPr>
          <w:rFonts w:ascii="Cambria Math" w:hAnsi="Cambria Math" w:cs="Cambria Math"/>
        </w:rPr>
        <w:t>𝑥</w:t>
      </w:r>
      <w:r w:rsidR="00A636B6" w:rsidRPr="00A636B6">
        <w:t xml:space="preserve">) </w:t>
      </w:r>
    </w:p>
    <w:p w14:paraId="1326AA66" w14:textId="56BFB04D" w:rsidR="00A636B6" w:rsidRDefault="00A636B6" w:rsidP="00A636B6">
      <w:r w:rsidRPr="00A636B6">
        <w:t xml:space="preserve">2: </w:t>
      </w:r>
      <w:r>
        <w:t xml:space="preserve">   </w:t>
      </w:r>
      <w:r w:rsidRPr="00A636B6">
        <w:t xml:space="preserve">hulp ← nieuwe Knoop( ) </w:t>
      </w:r>
    </w:p>
    <w:p w14:paraId="07A52CAB" w14:textId="601DE25B" w:rsidR="00A636B6" w:rsidRDefault="00A636B6" w:rsidP="00A636B6">
      <w:r w:rsidRPr="00A636B6">
        <w:t xml:space="preserve">3: </w:t>
      </w:r>
      <w:r>
        <w:t xml:space="preserve">   </w:t>
      </w:r>
      <w:proofErr w:type="spellStart"/>
      <w:r w:rsidRPr="00A636B6">
        <w:t>hulp.data</w:t>
      </w:r>
      <w:proofErr w:type="spellEnd"/>
      <w:r w:rsidRPr="00A636B6">
        <w:t xml:space="preserve"> ← </w:t>
      </w:r>
      <w:r w:rsidRPr="00A636B6">
        <w:rPr>
          <w:rFonts w:ascii="Cambria Math" w:hAnsi="Cambria Math" w:cs="Cambria Math"/>
        </w:rPr>
        <w:t>𝑥</w:t>
      </w:r>
      <w:r w:rsidRPr="00A636B6">
        <w:t xml:space="preserve"> </w:t>
      </w:r>
    </w:p>
    <w:p w14:paraId="6CB047B8" w14:textId="2ED26B97" w:rsidR="00A636B6" w:rsidRDefault="00A636B6" w:rsidP="00A636B6">
      <w:r w:rsidRPr="00A636B6">
        <w:t>4:</w:t>
      </w:r>
      <w:r>
        <w:t xml:space="preserve">   </w:t>
      </w:r>
      <w:r w:rsidRPr="00A636B6">
        <w:t xml:space="preserve"> </w:t>
      </w:r>
      <w:proofErr w:type="spellStart"/>
      <w:r w:rsidRPr="00A636B6">
        <w:t>hulp.volgende</w:t>
      </w:r>
      <w:proofErr w:type="spellEnd"/>
      <w:r w:rsidRPr="00A636B6">
        <w:t xml:space="preserve"> ← </w:t>
      </w:r>
      <w:r w:rsidRPr="00A636B6">
        <w:rPr>
          <w:rFonts w:ascii="Cambria Math" w:hAnsi="Cambria Math" w:cs="Cambria Math"/>
        </w:rPr>
        <w:t>𝑡</w:t>
      </w:r>
      <w:r w:rsidRPr="00A636B6">
        <w:t xml:space="preserve"> </w:t>
      </w:r>
    </w:p>
    <w:p w14:paraId="71685000" w14:textId="3A411CA6" w:rsidR="00A636B6" w:rsidRDefault="00A636B6" w:rsidP="00A636B6">
      <w:r w:rsidRPr="00A636B6">
        <w:t xml:space="preserve">5: </w:t>
      </w:r>
      <w:r>
        <w:t xml:space="preserve">   </w:t>
      </w:r>
      <w:r w:rsidRPr="00A636B6">
        <w:rPr>
          <w:rFonts w:ascii="Cambria Math" w:hAnsi="Cambria Math" w:cs="Cambria Math"/>
        </w:rPr>
        <w:t>𝑡</w:t>
      </w:r>
      <w:r w:rsidRPr="00A636B6">
        <w:t xml:space="preserve"> ← hulp </w:t>
      </w:r>
    </w:p>
    <w:p w14:paraId="7F6DCB2B" w14:textId="41BC5727" w:rsidR="00135687" w:rsidRPr="00A636B6" w:rsidRDefault="00A636B6" w:rsidP="00A636B6">
      <w:r w:rsidRPr="00A636B6">
        <w:t xml:space="preserve">6: end </w:t>
      </w:r>
      <w:proofErr w:type="spellStart"/>
      <w:r w:rsidRPr="00A636B6">
        <w:t>function</w:t>
      </w:r>
      <w:proofErr w:type="spellEnd"/>
    </w:p>
    <w:p w14:paraId="12D73C37" w14:textId="5F73E4DA" w:rsidR="00135687" w:rsidRPr="00A636B6" w:rsidRDefault="00135687" w:rsidP="00337A9A"/>
    <w:p w14:paraId="1C009714" w14:textId="6A7F3EFE" w:rsidR="00135687" w:rsidRPr="00A636B6" w:rsidRDefault="001557C1" w:rsidP="001557C1">
      <w:pPr>
        <w:pStyle w:val="Geenafstand"/>
      </w:pPr>
      <w:r w:rsidRPr="001557C1">
        <w:rPr>
          <w:noProof/>
        </w:rPr>
        <w:drawing>
          <wp:anchor distT="0" distB="0" distL="114300" distR="114300" simplePos="0" relativeHeight="251658258" behindDoc="1" locked="0" layoutInCell="1" allowOverlap="1" wp14:anchorId="0FFAA9A8" wp14:editId="2EA0853E">
            <wp:simplePos x="0" y="0"/>
            <wp:positionH relativeFrom="margin">
              <wp:align>right</wp:align>
            </wp:positionH>
            <wp:positionV relativeFrom="paragraph">
              <wp:posOffset>8890</wp:posOffset>
            </wp:positionV>
            <wp:extent cx="2316480" cy="1036320"/>
            <wp:effectExtent l="0" t="0" r="7620" b="0"/>
            <wp:wrapTight wrapText="bothSides">
              <wp:wrapPolygon edited="0">
                <wp:start x="0" y="0"/>
                <wp:lineTo x="0" y="21044"/>
                <wp:lineTo x="21493" y="21044"/>
                <wp:lineTo x="21493" y="0"/>
                <wp:lineTo x="0" y="0"/>
              </wp:wrapPolygon>
            </wp:wrapTight>
            <wp:docPr id="46035984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59843" name=""/>
                    <pic:cNvPicPr/>
                  </pic:nvPicPr>
                  <pic:blipFill>
                    <a:blip r:embed="rId28">
                      <a:extLst>
                        <a:ext uri="{28A0092B-C50C-407E-A947-70E740481C1C}">
                          <a14:useLocalDpi xmlns:a14="http://schemas.microsoft.com/office/drawing/2010/main" val="0"/>
                        </a:ext>
                      </a:extLst>
                    </a:blip>
                    <a:stretch>
                      <a:fillRect/>
                    </a:stretch>
                  </pic:blipFill>
                  <pic:spPr>
                    <a:xfrm>
                      <a:off x="0" y="0"/>
                      <a:ext cx="2316480" cy="1036320"/>
                    </a:xfrm>
                    <a:prstGeom prst="rect">
                      <a:avLst/>
                    </a:prstGeom>
                  </pic:spPr>
                </pic:pic>
              </a:graphicData>
            </a:graphic>
          </wp:anchor>
        </w:drawing>
      </w:r>
      <w:r w:rsidRPr="001557C1">
        <w:t>Verwijderen van een element</w:t>
      </w:r>
      <w:r>
        <w:t>:</w:t>
      </w:r>
    </w:p>
    <w:p w14:paraId="556C5D8E" w14:textId="77777777" w:rsidR="00AF7F4D" w:rsidRPr="00523D25" w:rsidRDefault="00AF7F4D" w:rsidP="00431602">
      <w:pPr>
        <w:pStyle w:val="Lijstalinea"/>
        <w:numPr>
          <w:ilvl w:val="0"/>
          <w:numId w:val="47"/>
        </w:numPr>
      </w:pPr>
      <w:r w:rsidRPr="00AF7F4D">
        <w:rPr>
          <w:b/>
          <w:bCs/>
        </w:rPr>
        <w:t>Invoer</w:t>
      </w:r>
      <w:r w:rsidRPr="00AF7F4D">
        <w:t xml:space="preserve"> de stapel </w:t>
      </w:r>
      <w:r w:rsidRPr="00AF7F4D">
        <w:rPr>
          <w:rFonts w:ascii="Cambria Math" w:hAnsi="Cambria Math" w:cs="Cambria Math"/>
        </w:rPr>
        <w:t>𝑠</w:t>
      </w:r>
      <w:r w:rsidRPr="00AF7F4D">
        <w:t xml:space="preserve"> bestaat en is niet leeg </w:t>
      </w:r>
    </w:p>
    <w:p w14:paraId="7F2C91FD" w14:textId="77777777" w:rsidR="00AF7F4D" w:rsidRPr="00523D25" w:rsidRDefault="00AF7F4D" w:rsidP="00431602">
      <w:pPr>
        <w:pStyle w:val="Lijstalinea"/>
        <w:numPr>
          <w:ilvl w:val="0"/>
          <w:numId w:val="47"/>
        </w:numPr>
      </w:pPr>
      <w:r w:rsidRPr="00AF7F4D">
        <w:rPr>
          <w:b/>
          <w:bCs/>
        </w:rPr>
        <w:t>Uitvoer</w:t>
      </w:r>
      <w:r w:rsidRPr="00AF7F4D">
        <w:t xml:space="preserve"> de top werd verwijderd en de waarde van de top werd geretourneerd. </w:t>
      </w:r>
    </w:p>
    <w:p w14:paraId="167123E8" w14:textId="77777777" w:rsidR="00AF7F4D" w:rsidRPr="00523D25" w:rsidRDefault="00AF7F4D" w:rsidP="00AF7F4D">
      <w:r w:rsidRPr="00523D25">
        <w:t xml:space="preserve">1: </w:t>
      </w:r>
      <w:proofErr w:type="spellStart"/>
      <w:r w:rsidRPr="00523D25">
        <w:t>function</w:t>
      </w:r>
      <w:proofErr w:type="spellEnd"/>
      <w:r w:rsidRPr="00523D25">
        <w:t xml:space="preserve"> POP </w:t>
      </w:r>
    </w:p>
    <w:p w14:paraId="49927C17" w14:textId="29F76577" w:rsidR="00AF7F4D" w:rsidRPr="00523D25" w:rsidRDefault="00AF7F4D" w:rsidP="00AF7F4D">
      <w:r w:rsidRPr="00523D25">
        <w:t xml:space="preserve">2:    </w:t>
      </w:r>
      <w:r w:rsidRPr="00AF7F4D">
        <w:rPr>
          <w:rFonts w:ascii="Cambria Math" w:hAnsi="Cambria Math" w:cs="Cambria Math"/>
        </w:rPr>
        <w:t>𝑥</w:t>
      </w:r>
      <w:r w:rsidRPr="00523D25">
        <w:t xml:space="preserve"> ← </w:t>
      </w:r>
      <w:proofErr w:type="spellStart"/>
      <w:r w:rsidRPr="00523D25">
        <w:t>t.data</w:t>
      </w:r>
      <w:proofErr w:type="spellEnd"/>
      <w:r w:rsidRPr="00523D25">
        <w:t xml:space="preserve"> </w:t>
      </w:r>
    </w:p>
    <w:p w14:paraId="468A0259" w14:textId="41BD57A2" w:rsidR="00AF7F4D" w:rsidRPr="00523D25" w:rsidRDefault="00AF7F4D" w:rsidP="00AF7F4D">
      <w:r w:rsidRPr="00523D25">
        <w:t xml:space="preserve">3:    </w:t>
      </w:r>
      <w:r w:rsidRPr="00AF7F4D">
        <w:rPr>
          <w:rFonts w:ascii="Cambria Math" w:hAnsi="Cambria Math" w:cs="Cambria Math"/>
        </w:rPr>
        <w:t>𝑡</w:t>
      </w:r>
      <w:r w:rsidRPr="00523D25">
        <w:t xml:space="preserve"> ← </w:t>
      </w:r>
      <w:proofErr w:type="spellStart"/>
      <w:r w:rsidRPr="00523D25">
        <w:t>t.volgende</w:t>
      </w:r>
      <w:proofErr w:type="spellEnd"/>
      <w:r w:rsidRPr="00523D25">
        <w:t xml:space="preserve"> </w:t>
      </w:r>
    </w:p>
    <w:p w14:paraId="1A9ACB03" w14:textId="4A7A41CE" w:rsidR="00AF7F4D" w:rsidRPr="00523D25" w:rsidRDefault="00AF7F4D" w:rsidP="00AF7F4D">
      <w:r w:rsidRPr="00523D25">
        <w:t xml:space="preserve">4:    return </w:t>
      </w:r>
      <w:r w:rsidRPr="00AF7F4D">
        <w:rPr>
          <w:rFonts w:ascii="Cambria Math" w:hAnsi="Cambria Math" w:cs="Cambria Math"/>
        </w:rPr>
        <w:t>𝑥</w:t>
      </w:r>
      <w:r w:rsidRPr="00523D25">
        <w:t xml:space="preserve"> </w:t>
      </w:r>
    </w:p>
    <w:p w14:paraId="4FABD786" w14:textId="3788EA8C" w:rsidR="00135687" w:rsidRPr="00523D25" w:rsidRDefault="00AF7F4D" w:rsidP="00AF7F4D">
      <w:r w:rsidRPr="00523D25">
        <w:t xml:space="preserve">5: end </w:t>
      </w:r>
      <w:proofErr w:type="spellStart"/>
      <w:r w:rsidRPr="00523D25">
        <w:t>function</w:t>
      </w:r>
      <w:proofErr w:type="spellEnd"/>
    </w:p>
    <w:p w14:paraId="6A3793BA" w14:textId="77777777" w:rsidR="00FB2C90" w:rsidRPr="00523D25" w:rsidRDefault="00FB2C90" w:rsidP="00AF7F4D"/>
    <w:p w14:paraId="24554AF5" w14:textId="46DDF056" w:rsidR="00FB2C90" w:rsidRDefault="00FB2C90" w:rsidP="00FB2C90">
      <w:pPr>
        <w:pStyle w:val="Geenafstand"/>
      </w:pPr>
      <w:r w:rsidRPr="00FB2C90">
        <w:t>Retourneren van de waarde van de top van een stapel</w:t>
      </w:r>
      <w:r>
        <w:t>:</w:t>
      </w:r>
    </w:p>
    <w:p w14:paraId="72AB457A" w14:textId="77777777" w:rsidR="00FB2C90" w:rsidRDefault="00FB2C90" w:rsidP="00431602">
      <w:pPr>
        <w:pStyle w:val="Lijstalinea"/>
        <w:numPr>
          <w:ilvl w:val="0"/>
          <w:numId w:val="48"/>
        </w:numPr>
      </w:pPr>
      <w:r w:rsidRPr="00FB2C90">
        <w:t>Er wordt opnieuw verondersteld dat de stapel niet leeg is.</w:t>
      </w:r>
    </w:p>
    <w:p w14:paraId="0D3C9697" w14:textId="6869C7EA" w:rsidR="00FB2C90" w:rsidRDefault="00FB2C90" w:rsidP="00431602">
      <w:pPr>
        <w:pStyle w:val="Lijstalinea"/>
        <w:numPr>
          <w:ilvl w:val="0"/>
          <w:numId w:val="48"/>
        </w:numPr>
      </w:pPr>
      <w:r w:rsidRPr="00FB2C90">
        <w:rPr>
          <w:b/>
          <w:bCs/>
        </w:rPr>
        <w:t>Invoer</w:t>
      </w:r>
      <w:r w:rsidRPr="00FB2C90">
        <w:t xml:space="preserve"> de stapel </w:t>
      </w:r>
      <w:r w:rsidRPr="00FB2C90">
        <w:rPr>
          <w:rFonts w:ascii="Cambria Math" w:hAnsi="Cambria Math" w:cs="Cambria Math"/>
        </w:rPr>
        <w:t>𝑠</w:t>
      </w:r>
      <w:r w:rsidRPr="00FB2C90">
        <w:t xml:space="preserve"> bestaat en is niet leeg U</w:t>
      </w:r>
    </w:p>
    <w:p w14:paraId="1A303314" w14:textId="77777777" w:rsidR="00FB2C90" w:rsidRDefault="00FB2C90" w:rsidP="00431602">
      <w:pPr>
        <w:pStyle w:val="Lijstalinea"/>
        <w:numPr>
          <w:ilvl w:val="0"/>
          <w:numId w:val="48"/>
        </w:numPr>
      </w:pPr>
      <w:r w:rsidRPr="00FB2C90">
        <w:rPr>
          <w:b/>
          <w:bCs/>
        </w:rPr>
        <w:t>Uitvoer</w:t>
      </w:r>
      <w:r w:rsidRPr="00FB2C90">
        <w:t xml:space="preserve"> de waarde van de top werd geretourneerd, </w:t>
      </w:r>
      <w:r w:rsidRPr="00FB2C90">
        <w:rPr>
          <w:rFonts w:ascii="Cambria Math" w:hAnsi="Cambria Math" w:cs="Cambria Math"/>
        </w:rPr>
        <w:t>𝑠</w:t>
      </w:r>
      <w:r w:rsidRPr="00FB2C90">
        <w:t xml:space="preserve"> werd niet gewijzigd. </w:t>
      </w:r>
    </w:p>
    <w:p w14:paraId="124B0047" w14:textId="77777777" w:rsidR="00FB2C90" w:rsidRDefault="00FB2C90" w:rsidP="00FB2C90">
      <w:pPr>
        <w:rPr>
          <w:lang w:val="en-GB"/>
        </w:rPr>
      </w:pPr>
      <w:r w:rsidRPr="00FB2C90">
        <w:rPr>
          <w:lang w:val="en-GB"/>
        </w:rPr>
        <w:t xml:space="preserve">1: function PEEK </w:t>
      </w:r>
    </w:p>
    <w:p w14:paraId="71F79229" w14:textId="77777777" w:rsidR="00FB2C90" w:rsidRDefault="00FB2C90" w:rsidP="00FB2C90">
      <w:pPr>
        <w:rPr>
          <w:lang w:val="en-GB"/>
        </w:rPr>
      </w:pPr>
      <w:r w:rsidRPr="00FB2C90">
        <w:rPr>
          <w:lang w:val="en-GB"/>
        </w:rPr>
        <w:t>2:</w:t>
      </w:r>
      <w:r>
        <w:rPr>
          <w:lang w:val="en-GB"/>
        </w:rPr>
        <w:t xml:space="preserve">   </w:t>
      </w:r>
      <w:r w:rsidRPr="00FB2C90">
        <w:rPr>
          <w:lang w:val="en-GB"/>
        </w:rPr>
        <w:t xml:space="preserve"> return </w:t>
      </w:r>
      <w:proofErr w:type="spellStart"/>
      <w:r w:rsidRPr="00FB2C90">
        <w:rPr>
          <w:lang w:val="en-GB"/>
        </w:rPr>
        <w:t>t.data</w:t>
      </w:r>
      <w:proofErr w:type="spellEnd"/>
      <w:r w:rsidRPr="00FB2C90">
        <w:rPr>
          <w:lang w:val="en-GB"/>
        </w:rPr>
        <w:t xml:space="preserve"> </w:t>
      </w:r>
    </w:p>
    <w:p w14:paraId="533F77EE" w14:textId="04314A2F" w:rsidR="00FB2C90" w:rsidRPr="00FB2C90" w:rsidRDefault="00FB2C90" w:rsidP="00FB2C90">
      <w:pPr>
        <w:rPr>
          <w:lang w:val="en-GB"/>
        </w:rPr>
      </w:pPr>
      <w:r w:rsidRPr="00FB2C90">
        <w:rPr>
          <w:lang w:val="en-GB"/>
        </w:rPr>
        <w:t>3: end function</w:t>
      </w:r>
    </w:p>
    <w:p w14:paraId="6DE7ADF2" w14:textId="77777777" w:rsidR="00E353D6" w:rsidRPr="00523D25" w:rsidRDefault="00E353D6" w:rsidP="002F1204">
      <w:pPr>
        <w:rPr>
          <w:lang w:val="en-GB"/>
        </w:rPr>
      </w:pPr>
    </w:p>
    <w:p w14:paraId="34026168" w14:textId="77777777" w:rsidR="00E353D6" w:rsidRPr="00523D25" w:rsidRDefault="00E353D6" w:rsidP="002F1204">
      <w:pPr>
        <w:rPr>
          <w:lang w:val="en-GB"/>
        </w:rPr>
      </w:pPr>
    </w:p>
    <w:p w14:paraId="213ABAC9" w14:textId="77777777" w:rsidR="00E353D6" w:rsidRPr="00523D25" w:rsidRDefault="00E353D6" w:rsidP="002F1204">
      <w:pPr>
        <w:rPr>
          <w:lang w:val="en-GB"/>
        </w:rPr>
      </w:pPr>
    </w:p>
    <w:p w14:paraId="0D876AF7" w14:textId="77777777" w:rsidR="00E353D6" w:rsidRPr="00523D25" w:rsidRDefault="00E353D6" w:rsidP="002F1204">
      <w:pPr>
        <w:rPr>
          <w:lang w:val="en-GB"/>
        </w:rPr>
      </w:pPr>
    </w:p>
    <w:p w14:paraId="0F7A4E8B" w14:textId="3D0A51E2" w:rsidR="00E353D6" w:rsidRDefault="00F10703" w:rsidP="00F10703">
      <w:pPr>
        <w:pStyle w:val="Geenafstand"/>
      </w:pPr>
      <w:r>
        <w:lastRenderedPageBreak/>
        <w:t xml:space="preserve">Controleren van haakjes: </w:t>
      </w:r>
    </w:p>
    <w:p w14:paraId="7445AEB3" w14:textId="77777777" w:rsidR="00F10703" w:rsidRDefault="00F10703" w:rsidP="00431602">
      <w:pPr>
        <w:pStyle w:val="Lijstalinea"/>
        <w:numPr>
          <w:ilvl w:val="0"/>
          <w:numId w:val="49"/>
        </w:numPr>
      </w:pPr>
      <w:r w:rsidRPr="00F10703">
        <w:t xml:space="preserve">Elke programmeur kent het verschijnsel dat een programma niet werkt omdat ergens een haakje ontbreekt. Compilers controleren steeds of de haakjes allemaal correct zijn en genereren een foutboodschap wanneer dit niet het geval is. </w:t>
      </w:r>
    </w:p>
    <w:p w14:paraId="6567D5A4" w14:textId="3A83FB1F" w:rsidR="00F10703" w:rsidRDefault="00F10703" w:rsidP="00431602">
      <w:pPr>
        <w:pStyle w:val="Lijstalinea"/>
        <w:numPr>
          <w:ilvl w:val="0"/>
          <w:numId w:val="49"/>
        </w:numPr>
      </w:pPr>
      <w:r w:rsidRPr="00F10703">
        <w:t>We tonen nu aan hoe een stapel kan gebruikt worden om te controleren of de haakjes correct zijn. Het basisidee is dat men voor deze controle enkel het laatste openende haakje nodig heeft.</w:t>
      </w:r>
    </w:p>
    <w:p w14:paraId="6BA1F219" w14:textId="77777777" w:rsidR="00C70DCC" w:rsidRDefault="00C70DCC" w:rsidP="00C70DCC">
      <w:pPr>
        <w:pStyle w:val="Lijstalinea"/>
      </w:pPr>
    </w:p>
    <w:p w14:paraId="11FBDA10" w14:textId="77777777" w:rsidR="00C70DCC" w:rsidRDefault="00C70DCC" w:rsidP="00431602">
      <w:pPr>
        <w:pStyle w:val="Lijstalinea"/>
        <w:numPr>
          <w:ilvl w:val="0"/>
          <w:numId w:val="49"/>
        </w:numPr>
      </w:pPr>
      <w:r w:rsidRPr="00C70DCC">
        <w:rPr>
          <w:b/>
          <w:bCs/>
        </w:rPr>
        <w:t>Basisidee</w:t>
      </w:r>
      <w:r w:rsidRPr="00C70DCC">
        <w:t xml:space="preserve">: Voor de controle van de haakjes worden twee zaken onderzocht: </w:t>
      </w:r>
    </w:p>
    <w:p w14:paraId="60C97543" w14:textId="3E2199A0" w:rsidR="00C70DCC" w:rsidRDefault="00C70DCC" w:rsidP="00431602">
      <w:pPr>
        <w:pStyle w:val="Lijstalinea"/>
        <w:numPr>
          <w:ilvl w:val="1"/>
          <w:numId w:val="49"/>
        </w:numPr>
      </w:pPr>
      <w:r w:rsidRPr="00C70DCC">
        <w:t xml:space="preserve">1. Er wordt gecontroleerd of elk openend haakje juist één overeenkomstig sluitend haakje heeft, bv. </w:t>
      </w:r>
      <w:r w:rsidR="00EF74FC" w:rsidRPr="00C70DCC">
        <w:t xml:space="preserve">Voor </w:t>
      </w:r>
      <w:r w:rsidRPr="00C70DCC">
        <w:t xml:space="preserve">elk ‘(’-symbool moeten we verder in het programma één ‘)’-symbool terugvinden. </w:t>
      </w:r>
      <w:r w:rsidR="00EF74FC" w:rsidRPr="00C70DCC">
        <w:t xml:space="preserve">Dit </w:t>
      </w:r>
      <w:r w:rsidRPr="00C70DCC">
        <w:t xml:space="preserve">geldt ook voor: [ en ], { en }. </w:t>
      </w:r>
    </w:p>
    <w:p w14:paraId="10BC5F00" w14:textId="77777777" w:rsidR="00C70DCC" w:rsidRDefault="00C70DCC" w:rsidP="00431602">
      <w:pPr>
        <w:pStyle w:val="Lijstalinea"/>
        <w:numPr>
          <w:ilvl w:val="1"/>
          <w:numId w:val="49"/>
        </w:numPr>
      </w:pPr>
      <w:r w:rsidRPr="00C70DCC">
        <w:t xml:space="preserve">2. De volgorderegels moeten in acht genomen worden. De haakjes mogen genest zijn, dit wil zeggen dat een paar haakjes zich tussen een ander paar mag bevinden, maar paren haakjes mogen elkaar niet overlappen. Bijvoorbeeld, ([ ]) is een geldige volgorde van symbolen, terwijl ([ )] niet geldig is. </w:t>
      </w:r>
      <w:r>
        <w:tab/>
      </w:r>
    </w:p>
    <w:p w14:paraId="62C27A84" w14:textId="5EF24E8D" w:rsidR="00C70DCC" w:rsidRDefault="00C70DCC" w:rsidP="00431602">
      <w:pPr>
        <w:pStyle w:val="Lijstalinea"/>
        <w:numPr>
          <w:ilvl w:val="0"/>
          <w:numId w:val="49"/>
        </w:numPr>
      </w:pPr>
      <w:r w:rsidRPr="00C70DCC">
        <w:t>We willen met behulp van een stapel een algoritme ontwerpen dat de vereffening van symbolen verifieert.</w:t>
      </w:r>
    </w:p>
    <w:p w14:paraId="77046351" w14:textId="70B77E17" w:rsidR="00C70DCC" w:rsidRDefault="00C70DCC" w:rsidP="000D3608">
      <w:pPr>
        <w:pStyle w:val="Lijstalinea"/>
      </w:pPr>
    </w:p>
    <w:p w14:paraId="18FCD959" w14:textId="25C83FFE" w:rsidR="00262BE6" w:rsidRDefault="00262BE6" w:rsidP="00431602">
      <w:pPr>
        <w:pStyle w:val="Lijstalinea"/>
        <w:numPr>
          <w:ilvl w:val="0"/>
          <w:numId w:val="49"/>
        </w:numPr>
      </w:pPr>
      <w:r w:rsidRPr="00262BE6">
        <w:t>Dit kan als volgt</w:t>
      </w:r>
      <w:r w:rsidR="00665A31">
        <w:t xml:space="preserve"> (uitleg pseudocode haakjes)</w:t>
      </w:r>
      <w:r w:rsidRPr="00262BE6">
        <w:t xml:space="preserve">: </w:t>
      </w:r>
    </w:p>
    <w:p w14:paraId="2CE86C6E" w14:textId="77777777" w:rsidR="00262BE6" w:rsidRDefault="00262BE6" w:rsidP="00431602">
      <w:pPr>
        <w:pStyle w:val="Lijstalinea"/>
        <w:numPr>
          <w:ilvl w:val="1"/>
          <w:numId w:val="49"/>
        </w:numPr>
      </w:pPr>
      <w:r w:rsidRPr="00262BE6">
        <w:t xml:space="preserve">Maak een </w:t>
      </w:r>
      <w:r w:rsidRPr="00520BDF">
        <w:rPr>
          <w:b/>
          <w:bCs/>
        </w:rPr>
        <w:t>lege stapel</w:t>
      </w:r>
      <w:r w:rsidRPr="00262BE6">
        <w:t xml:space="preserve"> aan. </w:t>
      </w:r>
    </w:p>
    <w:p w14:paraId="5F28C64C" w14:textId="77777777" w:rsidR="00262BE6" w:rsidRDefault="00262BE6" w:rsidP="00431602">
      <w:pPr>
        <w:pStyle w:val="Lijstalinea"/>
        <w:numPr>
          <w:ilvl w:val="1"/>
          <w:numId w:val="49"/>
        </w:numPr>
      </w:pPr>
      <w:r w:rsidRPr="00520BDF">
        <w:rPr>
          <w:b/>
          <w:bCs/>
        </w:rPr>
        <w:t>Doorloop alle symbolen</w:t>
      </w:r>
      <w:r w:rsidRPr="00262BE6">
        <w:t xml:space="preserve"> één voor één. Indien het symbool een haakje is, moet er een opdracht uitgevoerd worden: </w:t>
      </w:r>
    </w:p>
    <w:p w14:paraId="00E218AF" w14:textId="2BA80400" w:rsidR="00262BE6" w:rsidRDefault="00EF74FC" w:rsidP="00431602">
      <w:pPr>
        <w:pStyle w:val="Lijstalinea"/>
        <w:numPr>
          <w:ilvl w:val="2"/>
          <w:numId w:val="49"/>
        </w:numPr>
      </w:pPr>
      <w:r w:rsidRPr="00262BE6">
        <w:t xml:space="preserve">Als </w:t>
      </w:r>
      <w:r w:rsidR="00262BE6" w:rsidRPr="00262BE6">
        <w:t xml:space="preserve">het een </w:t>
      </w:r>
      <w:r w:rsidR="00262BE6" w:rsidRPr="00EB6C30">
        <w:rPr>
          <w:b/>
          <w:bCs/>
        </w:rPr>
        <w:t>open-symbool</w:t>
      </w:r>
      <w:r w:rsidR="00262BE6" w:rsidRPr="00262BE6">
        <w:t xml:space="preserve"> is, plaats het dan op de </w:t>
      </w:r>
      <w:r w:rsidR="00262BE6" w:rsidRPr="00EB6C30">
        <w:rPr>
          <w:b/>
          <w:bCs/>
        </w:rPr>
        <w:t>stapel</w:t>
      </w:r>
      <w:r w:rsidR="00262BE6" w:rsidRPr="00262BE6">
        <w:t xml:space="preserve"> (push-bewerking); </w:t>
      </w:r>
    </w:p>
    <w:p w14:paraId="01CBDF6B" w14:textId="21DC4616" w:rsidR="00262BE6" w:rsidRDefault="00EF74FC" w:rsidP="00431602">
      <w:pPr>
        <w:pStyle w:val="Lijstalinea"/>
        <w:numPr>
          <w:ilvl w:val="2"/>
          <w:numId w:val="49"/>
        </w:numPr>
      </w:pPr>
      <w:r w:rsidRPr="00262BE6">
        <w:t xml:space="preserve">Als </w:t>
      </w:r>
      <w:r w:rsidR="00262BE6" w:rsidRPr="00262BE6">
        <w:t xml:space="preserve">het een </w:t>
      </w:r>
      <w:r w:rsidR="00262BE6" w:rsidRPr="00EB6C30">
        <w:rPr>
          <w:b/>
          <w:bCs/>
        </w:rPr>
        <w:t>sluit-symbool</w:t>
      </w:r>
      <w:r w:rsidR="00262BE6" w:rsidRPr="00262BE6">
        <w:t xml:space="preserve"> is onderscheiden we </w:t>
      </w:r>
      <w:r w:rsidR="00262BE6" w:rsidRPr="00EB6C30">
        <w:rPr>
          <w:b/>
          <w:bCs/>
        </w:rPr>
        <w:t>twee</w:t>
      </w:r>
      <w:r w:rsidR="00262BE6" w:rsidRPr="00262BE6">
        <w:t xml:space="preserve"> mogelijke </w:t>
      </w:r>
      <w:r w:rsidR="00262BE6" w:rsidRPr="00EB6C30">
        <w:rPr>
          <w:b/>
          <w:bCs/>
        </w:rPr>
        <w:t>situaties</w:t>
      </w:r>
      <w:r w:rsidR="00262BE6" w:rsidRPr="00262BE6">
        <w:t xml:space="preserve">: </w:t>
      </w:r>
    </w:p>
    <w:p w14:paraId="5132344B" w14:textId="41383172" w:rsidR="00262BE6" w:rsidRDefault="00EF74FC" w:rsidP="00431602">
      <w:pPr>
        <w:pStyle w:val="Lijstalinea"/>
        <w:numPr>
          <w:ilvl w:val="3"/>
          <w:numId w:val="49"/>
        </w:numPr>
      </w:pPr>
      <w:r w:rsidRPr="00262BE6">
        <w:t xml:space="preserve">De </w:t>
      </w:r>
      <w:r w:rsidR="00262BE6" w:rsidRPr="00EB6C30">
        <w:rPr>
          <w:b/>
          <w:bCs/>
        </w:rPr>
        <w:t>stapel</w:t>
      </w:r>
      <w:r w:rsidR="00262BE6" w:rsidRPr="00262BE6">
        <w:t xml:space="preserve"> is </w:t>
      </w:r>
      <w:r w:rsidR="00262BE6" w:rsidRPr="00EB6C30">
        <w:rPr>
          <w:b/>
          <w:bCs/>
        </w:rPr>
        <w:t>leeg</w:t>
      </w:r>
      <w:r w:rsidR="00262BE6" w:rsidRPr="00262BE6">
        <w:t xml:space="preserve">: er wordt een </w:t>
      </w:r>
      <w:r w:rsidR="00262BE6" w:rsidRPr="00EB6C30">
        <w:rPr>
          <w:b/>
          <w:bCs/>
        </w:rPr>
        <w:t>foutmelding</w:t>
      </w:r>
      <w:r w:rsidR="00262BE6" w:rsidRPr="00262BE6">
        <w:t xml:space="preserve"> gegenereerd aangezien er geen corresponderend open-symbool aan is vooraf gegaan; </w:t>
      </w:r>
    </w:p>
    <w:p w14:paraId="37CCCAEC" w14:textId="24F88F97" w:rsidR="00262BE6" w:rsidRDefault="00EF74FC" w:rsidP="00431602">
      <w:pPr>
        <w:pStyle w:val="Lijstalinea"/>
        <w:numPr>
          <w:ilvl w:val="3"/>
          <w:numId w:val="49"/>
        </w:numPr>
      </w:pPr>
      <w:r w:rsidRPr="00262BE6">
        <w:t xml:space="preserve">De </w:t>
      </w:r>
      <w:r w:rsidR="00262BE6" w:rsidRPr="00EB6C30">
        <w:rPr>
          <w:b/>
          <w:bCs/>
        </w:rPr>
        <w:t>stapel</w:t>
      </w:r>
      <w:r w:rsidR="00262BE6" w:rsidRPr="00262BE6">
        <w:t xml:space="preserve"> is </w:t>
      </w:r>
      <w:r w:rsidR="00262BE6" w:rsidRPr="00EB6C30">
        <w:rPr>
          <w:b/>
          <w:bCs/>
        </w:rPr>
        <w:t>niet leeg</w:t>
      </w:r>
      <w:r w:rsidR="00262BE6" w:rsidRPr="00262BE6">
        <w:t xml:space="preserve">: het top-element wordt er afgehaald (pop-bewerking). Dit symbool wordt vergeleken met het net ingelezen symbool, als beide symbolen niet corresponderen wordt een fout gemeld. </w:t>
      </w:r>
    </w:p>
    <w:p w14:paraId="12357625" w14:textId="7BCE6384" w:rsidR="00262BE6" w:rsidRPr="00C44B5C" w:rsidRDefault="00262BE6" w:rsidP="00431602">
      <w:pPr>
        <w:pStyle w:val="Lijstalinea"/>
        <w:numPr>
          <w:ilvl w:val="1"/>
          <w:numId w:val="49"/>
        </w:numPr>
      </w:pPr>
      <w:r w:rsidRPr="00262BE6">
        <w:t>Alle karakters ingelezen en stapel niet leeg? Foutmelding: er zijn nog open-symbolen zijn waarvoor geen sluit-symbool is gevonden</w:t>
      </w:r>
    </w:p>
    <w:p w14:paraId="188E0286" w14:textId="77777777" w:rsidR="00E353D6" w:rsidRDefault="00E353D6" w:rsidP="002F1204"/>
    <w:p w14:paraId="098C678C" w14:textId="031F6F06" w:rsidR="00C70DCC" w:rsidRDefault="00444CE2" w:rsidP="00444CE2">
      <w:pPr>
        <w:pStyle w:val="Geenafstand"/>
      </w:pPr>
      <w:r w:rsidRPr="00444CE2">
        <w:t>Controleren van haakjes: algoritme</w:t>
      </w:r>
      <w:r>
        <w:t>:</w:t>
      </w:r>
    </w:p>
    <w:p w14:paraId="6C70C615" w14:textId="5945FF02" w:rsidR="00444CE2" w:rsidRDefault="00444CE2" w:rsidP="00431602">
      <w:pPr>
        <w:pStyle w:val="Lijstalinea"/>
        <w:numPr>
          <w:ilvl w:val="0"/>
          <w:numId w:val="50"/>
        </w:numPr>
      </w:pPr>
      <w:r w:rsidRPr="00444CE2">
        <w:t>De pseudocode om te controleren of het om een openend haakje gaat en om na te gaan of haakjes van dezelfde soort zijn wordt niet getoond omdat deze niet tot de essentie van het algoritme behoren</w:t>
      </w:r>
    </w:p>
    <w:p w14:paraId="49671C93" w14:textId="1E8F81EA" w:rsidR="00A00D65" w:rsidRDefault="00A00D65" w:rsidP="00431602">
      <w:pPr>
        <w:pStyle w:val="Lijstalinea"/>
        <w:numPr>
          <w:ilvl w:val="0"/>
          <w:numId w:val="50"/>
        </w:numPr>
      </w:pPr>
      <w:r w:rsidRPr="00A00D65">
        <w:rPr>
          <w:b/>
          <w:bCs/>
        </w:rPr>
        <w:t>Invoer</w:t>
      </w:r>
      <w:r w:rsidR="000D3608">
        <w:rPr>
          <w:b/>
          <w:bCs/>
        </w:rPr>
        <w:t>:</w:t>
      </w:r>
      <w:r w:rsidRPr="00A00D65">
        <w:t xml:space="preserve"> uitdrukking is een array van Strings met de tokens van een uitdrukking waarin eventueel haakjes voorkomen. </w:t>
      </w:r>
    </w:p>
    <w:p w14:paraId="4E71B319" w14:textId="0277B199" w:rsidR="00A00D65" w:rsidRPr="00C44B5C" w:rsidRDefault="00A00D65" w:rsidP="00431602">
      <w:pPr>
        <w:pStyle w:val="Lijstalinea"/>
        <w:numPr>
          <w:ilvl w:val="0"/>
          <w:numId w:val="50"/>
        </w:numPr>
      </w:pPr>
      <w:r w:rsidRPr="00A00D65">
        <w:rPr>
          <w:b/>
          <w:bCs/>
        </w:rPr>
        <w:t>Uitvoer</w:t>
      </w:r>
      <w:r w:rsidR="000D3608">
        <w:rPr>
          <w:b/>
          <w:bCs/>
        </w:rPr>
        <w:t>:</w:t>
      </w:r>
      <w:r w:rsidRPr="00A00D65">
        <w:t xml:space="preserve"> indien alle open haakjes correct worden afgesloten werd er geen foutmelding gegenereerd. In het andere geval wordt er een boodschap getoond op het scherm</w:t>
      </w:r>
    </w:p>
    <w:p w14:paraId="5561BD93" w14:textId="77777777" w:rsidR="00E353D6" w:rsidRDefault="00E353D6" w:rsidP="002F1204"/>
    <w:p w14:paraId="25C00A09" w14:textId="77777777" w:rsidR="00523D25" w:rsidRDefault="00523D25" w:rsidP="002F1204"/>
    <w:p w14:paraId="68FE86FC" w14:textId="77777777" w:rsidR="00523D25" w:rsidRDefault="00523D25" w:rsidP="002F1204"/>
    <w:p w14:paraId="54918F9E" w14:textId="77777777" w:rsidR="00523D25" w:rsidRDefault="00523D25" w:rsidP="002F1204"/>
    <w:p w14:paraId="707DD0A0" w14:textId="77777777" w:rsidR="00523D25" w:rsidRDefault="00523D25" w:rsidP="002F1204"/>
    <w:p w14:paraId="55F1B8D2" w14:textId="77777777" w:rsidR="00523D25" w:rsidRDefault="00523D25" w:rsidP="002F1204"/>
    <w:p w14:paraId="45103023" w14:textId="77777777" w:rsidR="00523D25" w:rsidRPr="00C44B5C" w:rsidRDefault="00523D25" w:rsidP="002F1204"/>
    <w:p w14:paraId="0A3ED11F" w14:textId="4C6C0526" w:rsidR="00E353D6" w:rsidRPr="00F70375" w:rsidRDefault="00523D25" w:rsidP="002F1204">
      <w:r w:rsidRPr="00F70375">
        <w:rPr>
          <w:b/>
          <w:color w:val="FFC000" w:themeColor="accent4"/>
        </w:rPr>
        <w:lastRenderedPageBreak/>
        <w:t>Pseudocode controle haakjes:</w:t>
      </w:r>
    </w:p>
    <w:p w14:paraId="6FEDE1FB" w14:textId="49A7BA9C" w:rsidR="00F70375" w:rsidRDefault="00F70375" w:rsidP="002F1204">
      <w:r w:rsidRPr="00F70375">
        <w:t xml:space="preserve">1: </w:t>
      </w:r>
      <w:proofErr w:type="spellStart"/>
      <w:r w:rsidRPr="00F70375">
        <w:t>function</w:t>
      </w:r>
      <w:proofErr w:type="spellEnd"/>
      <w:r w:rsidRPr="00F70375">
        <w:t xml:space="preserve"> CO</w:t>
      </w:r>
      <w:r w:rsidR="005846D7">
        <w:t>N</w:t>
      </w:r>
      <w:r w:rsidRPr="00F70375">
        <w:t xml:space="preserve">TROLEERHAAKJES(uitdrukking) </w:t>
      </w:r>
    </w:p>
    <w:p w14:paraId="5CF4D910" w14:textId="77777777" w:rsidR="00F70375" w:rsidRPr="00AB7F0F" w:rsidRDefault="00F70375" w:rsidP="002F1204">
      <w:pPr>
        <w:rPr>
          <w:lang w:val="en-GB"/>
        </w:rPr>
      </w:pPr>
      <w:r w:rsidRPr="00AB7F0F">
        <w:rPr>
          <w:lang w:val="en-GB"/>
        </w:rPr>
        <w:t xml:space="preserve">2: </w:t>
      </w:r>
      <w:r w:rsidRPr="00F70375">
        <w:rPr>
          <w:rFonts w:ascii="Cambria Math" w:hAnsi="Cambria Math" w:cs="Cambria Math"/>
        </w:rPr>
        <w:t>𝑠</w:t>
      </w:r>
      <w:r w:rsidRPr="00AB7F0F">
        <w:rPr>
          <w:lang w:val="en-GB"/>
        </w:rPr>
        <w:t xml:space="preserve"> ← STACK() </w:t>
      </w:r>
    </w:p>
    <w:p w14:paraId="5B043643" w14:textId="77777777" w:rsidR="00F70375" w:rsidRPr="00AB7F0F" w:rsidRDefault="00F70375" w:rsidP="002F1204">
      <w:pPr>
        <w:rPr>
          <w:lang w:val="en-GB"/>
        </w:rPr>
      </w:pPr>
      <w:r w:rsidRPr="00AB7F0F">
        <w:rPr>
          <w:lang w:val="en-GB"/>
        </w:rPr>
        <w:t xml:space="preserve">3: for </w:t>
      </w:r>
      <w:r w:rsidRPr="00F70375">
        <w:rPr>
          <w:rFonts w:ascii="Cambria Math" w:hAnsi="Cambria Math" w:cs="Cambria Math"/>
        </w:rPr>
        <w:t>𝑖</w:t>
      </w:r>
      <w:r w:rsidRPr="00AB7F0F">
        <w:rPr>
          <w:lang w:val="en-GB"/>
        </w:rPr>
        <w:t xml:space="preserve"> = 0 … </w:t>
      </w:r>
      <w:proofErr w:type="spellStart"/>
      <w:r w:rsidRPr="00AB7F0F">
        <w:rPr>
          <w:lang w:val="en-GB"/>
        </w:rPr>
        <w:t>uitdrukking.lengte</w:t>
      </w:r>
      <w:proofErr w:type="spellEnd"/>
      <w:r w:rsidRPr="00AB7F0F">
        <w:rPr>
          <w:lang w:val="en-GB"/>
        </w:rPr>
        <w:t xml:space="preserve"> − 1 do </w:t>
      </w:r>
    </w:p>
    <w:p w14:paraId="340FD465" w14:textId="6D1643AA" w:rsidR="00F70375" w:rsidRPr="0051410B" w:rsidRDefault="00F70375" w:rsidP="002F1204">
      <w:pPr>
        <w:rPr>
          <w:lang w:val="en-GB"/>
        </w:rPr>
      </w:pPr>
      <w:r w:rsidRPr="0051410B">
        <w:rPr>
          <w:lang w:val="en-GB"/>
        </w:rPr>
        <w:t xml:space="preserve">4: </w:t>
      </w:r>
      <w:r w:rsidR="0051410B" w:rsidRPr="0051410B">
        <w:rPr>
          <w:lang w:val="en-GB"/>
        </w:rPr>
        <w:t xml:space="preserve">   </w:t>
      </w:r>
      <w:proofErr w:type="spellStart"/>
      <w:r w:rsidRPr="0051410B">
        <w:rPr>
          <w:lang w:val="en-GB"/>
        </w:rPr>
        <w:t>symbool</w:t>
      </w:r>
      <w:proofErr w:type="spellEnd"/>
      <w:r w:rsidRPr="0051410B">
        <w:rPr>
          <w:lang w:val="en-GB"/>
        </w:rPr>
        <w:t xml:space="preserve"> ← </w:t>
      </w:r>
      <w:proofErr w:type="spellStart"/>
      <w:r w:rsidRPr="0051410B">
        <w:rPr>
          <w:lang w:val="en-GB"/>
        </w:rPr>
        <w:t>uitdrukking</w:t>
      </w:r>
      <w:proofErr w:type="spellEnd"/>
      <w:r w:rsidRPr="0051410B">
        <w:rPr>
          <w:lang w:val="en-GB"/>
        </w:rPr>
        <w:t>[</w:t>
      </w:r>
      <w:r w:rsidRPr="00F70375">
        <w:rPr>
          <w:rFonts w:ascii="Cambria Math" w:hAnsi="Cambria Math" w:cs="Cambria Math"/>
        </w:rPr>
        <w:t>𝑖</w:t>
      </w:r>
      <w:r w:rsidRPr="0051410B">
        <w:rPr>
          <w:lang w:val="en-GB"/>
        </w:rPr>
        <w:t xml:space="preserve">] </w:t>
      </w:r>
    </w:p>
    <w:p w14:paraId="53BA0036" w14:textId="264EE8B5" w:rsidR="00F70375" w:rsidRPr="0051410B" w:rsidRDefault="00F70375" w:rsidP="002F1204">
      <w:pPr>
        <w:rPr>
          <w:lang w:val="en-GB"/>
        </w:rPr>
      </w:pPr>
      <w:r w:rsidRPr="0051410B">
        <w:rPr>
          <w:lang w:val="en-GB"/>
        </w:rPr>
        <w:t xml:space="preserve">5: </w:t>
      </w:r>
      <w:r w:rsidR="0051410B" w:rsidRPr="0051410B">
        <w:rPr>
          <w:lang w:val="en-GB"/>
        </w:rPr>
        <w:t xml:space="preserve">   </w:t>
      </w:r>
      <w:r w:rsidRPr="0051410B">
        <w:rPr>
          <w:lang w:val="en-GB"/>
        </w:rPr>
        <w:t xml:space="preserve">if </w:t>
      </w:r>
      <w:proofErr w:type="spellStart"/>
      <w:r w:rsidRPr="0051410B">
        <w:rPr>
          <w:lang w:val="en-GB"/>
        </w:rPr>
        <w:t>symbool</w:t>
      </w:r>
      <w:proofErr w:type="spellEnd"/>
      <w:r w:rsidRPr="0051410B">
        <w:rPr>
          <w:lang w:val="en-GB"/>
        </w:rPr>
        <w:t xml:space="preserve"> is </w:t>
      </w:r>
      <w:proofErr w:type="spellStart"/>
      <w:r w:rsidRPr="0051410B">
        <w:rPr>
          <w:lang w:val="en-GB"/>
        </w:rPr>
        <w:t>openend</w:t>
      </w:r>
      <w:proofErr w:type="spellEnd"/>
      <w:r w:rsidRPr="0051410B">
        <w:rPr>
          <w:lang w:val="en-GB"/>
        </w:rPr>
        <w:t xml:space="preserve"> </w:t>
      </w:r>
      <w:proofErr w:type="spellStart"/>
      <w:r w:rsidRPr="0051410B">
        <w:rPr>
          <w:lang w:val="en-GB"/>
        </w:rPr>
        <w:t>haakje</w:t>
      </w:r>
      <w:proofErr w:type="spellEnd"/>
      <w:r w:rsidRPr="0051410B">
        <w:rPr>
          <w:lang w:val="en-GB"/>
        </w:rPr>
        <w:t xml:space="preserve"> then </w:t>
      </w:r>
    </w:p>
    <w:p w14:paraId="1F4A277E" w14:textId="740A8108" w:rsidR="00F70375" w:rsidRPr="0051410B" w:rsidRDefault="00F70375" w:rsidP="002F1204">
      <w:pPr>
        <w:rPr>
          <w:lang w:val="en-GB"/>
        </w:rPr>
      </w:pPr>
      <w:r w:rsidRPr="0051410B">
        <w:rPr>
          <w:lang w:val="en-GB"/>
        </w:rPr>
        <w:t>6:</w:t>
      </w:r>
      <w:r w:rsidR="0051410B" w:rsidRPr="0051410B">
        <w:rPr>
          <w:lang w:val="en-GB"/>
        </w:rPr>
        <w:t xml:space="preserve">       </w:t>
      </w:r>
      <w:r w:rsidRPr="0051410B">
        <w:rPr>
          <w:lang w:val="en-GB"/>
        </w:rPr>
        <w:t xml:space="preserve"> </w:t>
      </w:r>
      <w:r w:rsidRPr="00F70375">
        <w:rPr>
          <w:rFonts w:ascii="Cambria Math" w:hAnsi="Cambria Math" w:cs="Cambria Math"/>
        </w:rPr>
        <w:t>𝑠</w:t>
      </w:r>
      <w:r w:rsidRPr="0051410B">
        <w:rPr>
          <w:lang w:val="en-GB"/>
        </w:rPr>
        <w:t>.</w:t>
      </w:r>
      <w:r w:rsidR="00EF74FC" w:rsidRPr="0051410B">
        <w:rPr>
          <w:lang w:val="en-GB"/>
        </w:rPr>
        <w:t>push</w:t>
      </w:r>
      <w:r w:rsidRPr="0051410B">
        <w:rPr>
          <w:lang w:val="en-GB"/>
        </w:rPr>
        <w:t>(</w:t>
      </w:r>
      <w:proofErr w:type="spellStart"/>
      <w:r w:rsidRPr="0051410B">
        <w:rPr>
          <w:lang w:val="en-GB"/>
        </w:rPr>
        <w:t>symbool</w:t>
      </w:r>
      <w:proofErr w:type="spellEnd"/>
      <w:r w:rsidRPr="0051410B">
        <w:rPr>
          <w:lang w:val="en-GB"/>
        </w:rPr>
        <w:t xml:space="preserve">) </w:t>
      </w:r>
    </w:p>
    <w:p w14:paraId="128B1C91" w14:textId="1861FED7" w:rsidR="00F70375" w:rsidRPr="0051410B" w:rsidRDefault="00F70375" w:rsidP="002F1204">
      <w:pPr>
        <w:rPr>
          <w:lang w:val="en-GB"/>
        </w:rPr>
      </w:pPr>
      <w:r w:rsidRPr="0051410B">
        <w:rPr>
          <w:lang w:val="en-GB"/>
        </w:rPr>
        <w:t xml:space="preserve">7: </w:t>
      </w:r>
      <w:r w:rsidR="0051410B" w:rsidRPr="0051410B">
        <w:rPr>
          <w:lang w:val="en-GB"/>
        </w:rPr>
        <w:t xml:space="preserve">   </w:t>
      </w:r>
      <w:r w:rsidRPr="0051410B">
        <w:rPr>
          <w:lang w:val="en-GB"/>
        </w:rPr>
        <w:t xml:space="preserve">else </w:t>
      </w:r>
    </w:p>
    <w:p w14:paraId="3AA25245" w14:textId="5BB8F471" w:rsidR="00F70375" w:rsidRPr="0051410B" w:rsidRDefault="00F70375" w:rsidP="002F1204">
      <w:pPr>
        <w:rPr>
          <w:lang w:val="en-GB"/>
        </w:rPr>
      </w:pPr>
      <w:r w:rsidRPr="0051410B">
        <w:rPr>
          <w:lang w:val="en-GB"/>
        </w:rPr>
        <w:t xml:space="preserve">8: </w:t>
      </w:r>
      <w:r w:rsidR="0051410B" w:rsidRPr="0051410B">
        <w:rPr>
          <w:lang w:val="en-GB"/>
        </w:rPr>
        <w:t xml:space="preserve">       </w:t>
      </w:r>
      <w:r w:rsidRPr="0051410B">
        <w:rPr>
          <w:lang w:val="en-GB"/>
        </w:rPr>
        <w:t xml:space="preserve">if </w:t>
      </w:r>
      <w:proofErr w:type="spellStart"/>
      <w:r w:rsidRPr="0051410B">
        <w:rPr>
          <w:lang w:val="en-GB"/>
        </w:rPr>
        <w:t>symbool</w:t>
      </w:r>
      <w:proofErr w:type="spellEnd"/>
      <w:r w:rsidRPr="0051410B">
        <w:rPr>
          <w:lang w:val="en-GB"/>
        </w:rPr>
        <w:t xml:space="preserve"> is </w:t>
      </w:r>
      <w:proofErr w:type="spellStart"/>
      <w:r w:rsidRPr="0051410B">
        <w:rPr>
          <w:lang w:val="en-GB"/>
        </w:rPr>
        <w:t>sluitend</w:t>
      </w:r>
      <w:proofErr w:type="spellEnd"/>
      <w:r w:rsidRPr="0051410B">
        <w:rPr>
          <w:lang w:val="en-GB"/>
        </w:rPr>
        <w:t xml:space="preserve"> </w:t>
      </w:r>
      <w:proofErr w:type="spellStart"/>
      <w:r w:rsidRPr="0051410B">
        <w:rPr>
          <w:lang w:val="en-GB"/>
        </w:rPr>
        <w:t>haakje</w:t>
      </w:r>
      <w:proofErr w:type="spellEnd"/>
      <w:r w:rsidRPr="0051410B">
        <w:rPr>
          <w:lang w:val="en-GB"/>
        </w:rPr>
        <w:t xml:space="preserve"> then </w:t>
      </w:r>
    </w:p>
    <w:p w14:paraId="71F1E55D" w14:textId="278CD0D1" w:rsidR="00F70375" w:rsidRPr="00AB7F0F" w:rsidRDefault="00F70375" w:rsidP="002F1204">
      <w:pPr>
        <w:rPr>
          <w:lang w:val="en-GB"/>
        </w:rPr>
      </w:pPr>
      <w:r w:rsidRPr="00AB7F0F">
        <w:rPr>
          <w:lang w:val="en-GB"/>
        </w:rPr>
        <w:t xml:space="preserve">9: </w:t>
      </w:r>
      <w:r w:rsidR="0051410B" w:rsidRPr="00AB7F0F">
        <w:rPr>
          <w:lang w:val="en-GB"/>
        </w:rPr>
        <w:t xml:space="preserve">           </w:t>
      </w:r>
      <w:r w:rsidRPr="00AB7F0F">
        <w:rPr>
          <w:lang w:val="en-GB"/>
        </w:rPr>
        <w:t xml:space="preserve">if </w:t>
      </w:r>
      <w:r w:rsidRPr="00F70375">
        <w:rPr>
          <w:rFonts w:ascii="Cambria Math" w:hAnsi="Cambria Math" w:cs="Cambria Math"/>
        </w:rPr>
        <w:t>𝑠</w:t>
      </w:r>
      <w:r w:rsidRPr="00AB7F0F">
        <w:rPr>
          <w:lang w:val="en-GB"/>
        </w:rPr>
        <w:t>.</w:t>
      </w:r>
      <w:proofErr w:type="spellStart"/>
      <w:r w:rsidR="00EF74FC" w:rsidRPr="00AB7F0F">
        <w:rPr>
          <w:lang w:val="en-GB"/>
        </w:rPr>
        <w:t>isempty</w:t>
      </w:r>
      <w:proofErr w:type="spellEnd"/>
      <w:r w:rsidRPr="00AB7F0F">
        <w:rPr>
          <w:lang w:val="en-GB"/>
        </w:rPr>
        <w:t xml:space="preserve">() then </w:t>
      </w:r>
    </w:p>
    <w:p w14:paraId="5A87B4A6" w14:textId="395E5AE8" w:rsidR="00F70375" w:rsidRDefault="00F70375" w:rsidP="002F1204">
      <w:r w:rsidRPr="00F70375">
        <w:t xml:space="preserve">10: </w:t>
      </w:r>
      <w:r w:rsidR="0051410B">
        <w:t xml:space="preserve">             </w:t>
      </w:r>
      <w:r w:rsidR="00EF74FC" w:rsidRPr="00F70375">
        <w:t>print</w:t>
      </w:r>
      <w:r w:rsidRPr="00F70375">
        <w:t xml:space="preserve">(”Te veel sluit symbolen”) </w:t>
      </w:r>
    </w:p>
    <w:p w14:paraId="20FBACD1" w14:textId="74CFAE46" w:rsidR="00F70375" w:rsidRDefault="00F70375" w:rsidP="002F1204">
      <w:r w:rsidRPr="00F70375">
        <w:t xml:space="preserve">11: </w:t>
      </w:r>
      <w:r w:rsidR="0051410B">
        <w:t xml:space="preserve">       </w:t>
      </w:r>
      <w:r w:rsidR="005846D7">
        <w:t xml:space="preserve">  </w:t>
      </w:r>
      <w:proofErr w:type="spellStart"/>
      <w:r w:rsidRPr="00F70375">
        <w:t>else</w:t>
      </w:r>
      <w:proofErr w:type="spellEnd"/>
      <w:r w:rsidRPr="00F70375">
        <w:t xml:space="preserve"> </w:t>
      </w:r>
    </w:p>
    <w:p w14:paraId="0AB03B1E" w14:textId="54A98C24" w:rsidR="00F70375" w:rsidRDefault="00F70375" w:rsidP="002F1204">
      <w:r w:rsidRPr="00F70375">
        <w:t xml:space="preserve">12: </w:t>
      </w:r>
      <w:r w:rsidR="005846D7">
        <w:t xml:space="preserve">             </w:t>
      </w:r>
      <w:r w:rsidRPr="00F70375">
        <w:t xml:space="preserve">voorgaand ← </w:t>
      </w:r>
      <w:r w:rsidRPr="00F70375">
        <w:rPr>
          <w:rFonts w:ascii="Cambria Math" w:hAnsi="Cambria Math" w:cs="Cambria Math"/>
        </w:rPr>
        <w:t>𝑠</w:t>
      </w:r>
      <w:r w:rsidRPr="00F70375">
        <w:t xml:space="preserve">.POP() </w:t>
      </w:r>
    </w:p>
    <w:p w14:paraId="05B04F26" w14:textId="22C888C5" w:rsidR="00F70375" w:rsidRDefault="00F70375" w:rsidP="002F1204">
      <w:r w:rsidRPr="00F70375">
        <w:t xml:space="preserve">13: </w:t>
      </w:r>
      <w:r w:rsidR="005846D7">
        <w:t xml:space="preserve">             </w:t>
      </w:r>
      <w:proofErr w:type="spellStart"/>
      <w:r w:rsidRPr="00F70375">
        <w:t>if</w:t>
      </w:r>
      <w:proofErr w:type="spellEnd"/>
      <w:r w:rsidRPr="00F70375">
        <w:t xml:space="preserve"> symbool en voorgaand niet corresponderend </w:t>
      </w:r>
      <w:proofErr w:type="spellStart"/>
      <w:r w:rsidRPr="00F70375">
        <w:t>then</w:t>
      </w:r>
      <w:proofErr w:type="spellEnd"/>
      <w:r w:rsidRPr="00F70375">
        <w:t xml:space="preserve"> </w:t>
      </w:r>
    </w:p>
    <w:p w14:paraId="40E6B869" w14:textId="47082DD7" w:rsidR="00F70375" w:rsidRDefault="00F70375" w:rsidP="002F1204">
      <w:pPr>
        <w:rPr>
          <w:lang w:val="en-GB"/>
        </w:rPr>
      </w:pPr>
      <w:r w:rsidRPr="00F70375">
        <w:rPr>
          <w:lang w:val="en-GB"/>
        </w:rPr>
        <w:t xml:space="preserve">14: </w:t>
      </w:r>
      <w:r w:rsidR="005846D7">
        <w:rPr>
          <w:lang w:val="en-GB"/>
        </w:rPr>
        <w:t xml:space="preserve">                 </w:t>
      </w:r>
      <w:r w:rsidRPr="00F70375">
        <w:rPr>
          <w:lang w:val="en-GB"/>
        </w:rPr>
        <w:t>PRI</w:t>
      </w:r>
      <w:r w:rsidR="005846D7">
        <w:rPr>
          <w:lang w:val="en-GB"/>
        </w:rPr>
        <w:t>N</w:t>
      </w:r>
      <w:r w:rsidRPr="00F70375">
        <w:rPr>
          <w:lang w:val="en-GB"/>
        </w:rPr>
        <w:t xml:space="preserve">T( ”Fout </w:t>
      </w:r>
      <w:proofErr w:type="spellStart"/>
      <w:r w:rsidRPr="00F70375">
        <w:rPr>
          <w:lang w:val="en-GB"/>
        </w:rPr>
        <w:t>symbool</w:t>
      </w:r>
      <w:proofErr w:type="spellEnd"/>
      <w:r w:rsidRPr="00F70375">
        <w:rPr>
          <w:lang w:val="en-GB"/>
        </w:rPr>
        <w:t xml:space="preserve">:”, </w:t>
      </w:r>
      <w:proofErr w:type="spellStart"/>
      <w:r w:rsidRPr="00F70375">
        <w:rPr>
          <w:lang w:val="en-GB"/>
        </w:rPr>
        <w:t>symbool</w:t>
      </w:r>
      <w:proofErr w:type="spellEnd"/>
      <w:r w:rsidRPr="00F70375">
        <w:rPr>
          <w:lang w:val="en-GB"/>
        </w:rPr>
        <w:t xml:space="preserve">) </w:t>
      </w:r>
    </w:p>
    <w:p w14:paraId="46ED5FFE" w14:textId="631F8C0C" w:rsidR="00F70375" w:rsidRDefault="00F70375" w:rsidP="002F1204">
      <w:pPr>
        <w:rPr>
          <w:lang w:val="en-GB"/>
        </w:rPr>
      </w:pPr>
      <w:r w:rsidRPr="00F70375">
        <w:rPr>
          <w:lang w:val="en-GB"/>
        </w:rPr>
        <w:t xml:space="preserve">15: </w:t>
      </w:r>
      <w:r w:rsidR="005846D7">
        <w:rPr>
          <w:lang w:val="en-GB"/>
        </w:rPr>
        <w:t xml:space="preserve">   </w:t>
      </w:r>
      <w:r w:rsidRPr="00F70375">
        <w:rPr>
          <w:lang w:val="en-GB"/>
        </w:rPr>
        <w:t xml:space="preserve">if not </w:t>
      </w:r>
      <w:r w:rsidRPr="00F70375">
        <w:rPr>
          <w:rFonts w:ascii="Cambria Math" w:hAnsi="Cambria Math" w:cs="Cambria Math"/>
        </w:rPr>
        <w:t>𝑠</w:t>
      </w:r>
      <w:r w:rsidRPr="00F70375">
        <w:rPr>
          <w:lang w:val="en-GB"/>
        </w:rPr>
        <w:t>.</w:t>
      </w:r>
      <w:proofErr w:type="spellStart"/>
      <w:r w:rsidR="00EF74FC" w:rsidRPr="00F70375">
        <w:rPr>
          <w:lang w:val="en-GB"/>
        </w:rPr>
        <w:t>isempty</w:t>
      </w:r>
      <w:proofErr w:type="spellEnd"/>
      <w:r w:rsidRPr="00F70375">
        <w:rPr>
          <w:lang w:val="en-GB"/>
        </w:rPr>
        <w:t xml:space="preserve">() then </w:t>
      </w:r>
    </w:p>
    <w:p w14:paraId="5CCBB7D3" w14:textId="32E2F9E2" w:rsidR="00F70375" w:rsidRDefault="00F70375" w:rsidP="002F1204">
      <w:r w:rsidRPr="00F70375">
        <w:t xml:space="preserve">16: </w:t>
      </w:r>
      <w:r w:rsidR="005846D7">
        <w:t xml:space="preserve">       </w:t>
      </w:r>
      <w:r w:rsidR="00EF74FC" w:rsidRPr="00F70375">
        <w:t>print</w:t>
      </w:r>
      <w:r w:rsidRPr="00F70375">
        <w:t xml:space="preserve">(”Te veel open symbolen.” ) </w:t>
      </w:r>
    </w:p>
    <w:p w14:paraId="5BEEEECF" w14:textId="1B8873B5" w:rsidR="00E353D6" w:rsidRPr="00F70375" w:rsidRDefault="00F70375" w:rsidP="002F1204">
      <w:r w:rsidRPr="00F70375">
        <w:t xml:space="preserve">17: end </w:t>
      </w:r>
      <w:proofErr w:type="spellStart"/>
      <w:r w:rsidRPr="00F70375">
        <w:t>function</w:t>
      </w:r>
      <w:proofErr w:type="spellEnd"/>
    </w:p>
    <w:p w14:paraId="6B5A3700" w14:textId="77777777" w:rsidR="00E353D6" w:rsidRPr="00F70375" w:rsidRDefault="00E353D6" w:rsidP="002F1204"/>
    <w:p w14:paraId="482723B1" w14:textId="6CD016B6" w:rsidR="00E353D6" w:rsidRPr="00523D25" w:rsidRDefault="00A00D65" w:rsidP="00A00D65">
      <w:pPr>
        <w:pStyle w:val="Geenafstand"/>
        <w:rPr>
          <w:lang w:val="fr-FR"/>
        </w:rPr>
      </w:pPr>
      <w:proofErr w:type="spellStart"/>
      <w:r w:rsidRPr="00523D25">
        <w:rPr>
          <w:lang w:val="fr-FR"/>
        </w:rPr>
        <w:t>Infix</w:t>
      </w:r>
      <w:proofErr w:type="spellEnd"/>
      <w:r w:rsidRPr="00523D25">
        <w:rPr>
          <w:lang w:val="fr-FR"/>
        </w:rPr>
        <w:t xml:space="preserve"> en </w:t>
      </w:r>
      <w:proofErr w:type="spellStart"/>
      <w:r w:rsidRPr="00523D25">
        <w:rPr>
          <w:lang w:val="fr-FR"/>
        </w:rPr>
        <w:t>postfix</w:t>
      </w:r>
      <w:proofErr w:type="spellEnd"/>
      <w:r w:rsidRPr="00523D25">
        <w:rPr>
          <w:lang w:val="fr-FR"/>
        </w:rPr>
        <w:t xml:space="preserve">: </w:t>
      </w:r>
    </w:p>
    <w:p w14:paraId="2E2259C3" w14:textId="77777777" w:rsidR="00D42ABC" w:rsidRDefault="00D42ABC" w:rsidP="00431602">
      <w:pPr>
        <w:pStyle w:val="Lijstalinea"/>
        <w:numPr>
          <w:ilvl w:val="0"/>
          <w:numId w:val="51"/>
        </w:numPr>
      </w:pPr>
      <w:r w:rsidRPr="00D42ABC">
        <w:t xml:space="preserve">In de wiskunde worden in een rekenkundige uitdrukking de binaire operatoren zoals + en × normaalgezien tussen de </w:t>
      </w:r>
      <w:proofErr w:type="spellStart"/>
      <w:r w:rsidRPr="00D42ABC">
        <w:t>operanden</w:t>
      </w:r>
      <w:proofErr w:type="spellEnd"/>
      <w:r w:rsidRPr="00D42ABC">
        <w:t xml:space="preserve"> geschreven: </w:t>
      </w:r>
      <w:r w:rsidRPr="00D42ABC">
        <w:rPr>
          <w:b/>
          <w:bCs/>
        </w:rPr>
        <w:t>1 + 2 × 3</w:t>
      </w:r>
      <w:r w:rsidRPr="00D42ABC">
        <w:t xml:space="preserve">. </w:t>
      </w:r>
    </w:p>
    <w:p w14:paraId="41248044" w14:textId="77777777" w:rsidR="00D42ABC" w:rsidRDefault="00D42ABC" w:rsidP="00431602">
      <w:pPr>
        <w:pStyle w:val="Lijstalinea"/>
        <w:numPr>
          <w:ilvl w:val="0"/>
          <w:numId w:val="51"/>
        </w:numPr>
      </w:pPr>
      <w:r w:rsidRPr="00D42ABC">
        <w:t xml:space="preserve">Hierbij staan de operatoren + en × tussen de </w:t>
      </w:r>
      <w:proofErr w:type="spellStart"/>
      <w:r w:rsidRPr="00D42ABC">
        <w:t>operanden</w:t>
      </w:r>
      <w:proofErr w:type="spellEnd"/>
      <w:r w:rsidRPr="00D42ABC">
        <w:t xml:space="preserve"> 1, 2 en 3. Dit heet </w:t>
      </w:r>
      <w:r w:rsidRPr="00E24327">
        <w:rPr>
          <w:b/>
          <w:bCs/>
        </w:rPr>
        <w:t>infix</w:t>
      </w:r>
      <w:r w:rsidRPr="00D42ABC">
        <w:t>-notatie.</w:t>
      </w:r>
    </w:p>
    <w:p w14:paraId="50002270" w14:textId="77777777" w:rsidR="00D42ABC" w:rsidRDefault="00D42ABC" w:rsidP="00431602">
      <w:pPr>
        <w:pStyle w:val="Lijstalinea"/>
        <w:numPr>
          <w:ilvl w:val="0"/>
          <w:numId w:val="51"/>
        </w:numPr>
      </w:pPr>
      <w:r w:rsidRPr="00D42ABC">
        <w:t xml:space="preserve">Vertaling door compiler naar machine-code niet rechtstreeks mogelijk </w:t>
      </w:r>
    </w:p>
    <w:p w14:paraId="3F7DE71F" w14:textId="77777777" w:rsidR="00D42ABC" w:rsidRDefault="00D42ABC" w:rsidP="00431602">
      <w:pPr>
        <w:pStyle w:val="Lijstalinea"/>
        <w:numPr>
          <w:ilvl w:val="0"/>
          <w:numId w:val="51"/>
        </w:numPr>
      </w:pPr>
      <w:r w:rsidRPr="00D42ABC">
        <w:t xml:space="preserve">Oplossing: </w:t>
      </w:r>
      <w:proofErr w:type="spellStart"/>
      <w:r w:rsidRPr="00D42ABC">
        <w:t>postfix</w:t>
      </w:r>
      <w:proofErr w:type="spellEnd"/>
      <w:r w:rsidRPr="00D42ABC">
        <w:t xml:space="preserve">-notatie </w:t>
      </w:r>
    </w:p>
    <w:p w14:paraId="106670C4" w14:textId="3E5CA4C0" w:rsidR="00D42ABC" w:rsidRDefault="00D42ABC" w:rsidP="00431602">
      <w:pPr>
        <w:pStyle w:val="Lijstalinea"/>
        <w:numPr>
          <w:ilvl w:val="0"/>
          <w:numId w:val="51"/>
        </w:numPr>
      </w:pPr>
      <w:r w:rsidRPr="00D42ABC">
        <w:t xml:space="preserve">Andere naam: RPN (Reverse </w:t>
      </w:r>
      <w:proofErr w:type="spellStart"/>
      <w:r w:rsidRPr="00D42ABC">
        <w:t>Polish</w:t>
      </w:r>
      <w:proofErr w:type="spellEnd"/>
      <w:r w:rsidRPr="00D42ABC">
        <w:t xml:space="preserve"> </w:t>
      </w:r>
      <w:proofErr w:type="spellStart"/>
      <w:r w:rsidRPr="00D42ABC">
        <w:t>Notation</w:t>
      </w:r>
      <w:proofErr w:type="spellEnd"/>
      <w:r w:rsidRPr="00D42ABC">
        <w:t>)</w:t>
      </w:r>
      <w:r w:rsidR="00665A31">
        <w:t xml:space="preserve"> + (</w:t>
      </w:r>
      <w:r w:rsidR="001F0CE8">
        <w:t>voluit niet kennen)</w:t>
      </w:r>
      <w:r w:rsidRPr="00D42ABC">
        <w:t xml:space="preserve">. </w:t>
      </w:r>
    </w:p>
    <w:p w14:paraId="7A11C7A9" w14:textId="458FB808" w:rsidR="00E353D6" w:rsidRPr="00C84AA0" w:rsidRDefault="00EF74FC" w:rsidP="00431602">
      <w:pPr>
        <w:pStyle w:val="Lijstalinea"/>
        <w:numPr>
          <w:ilvl w:val="0"/>
          <w:numId w:val="51"/>
        </w:numPr>
      </w:pPr>
      <w:r w:rsidRPr="00D42ABC">
        <w:t>Vb</w:t>
      </w:r>
      <w:r w:rsidR="00D42ABC" w:rsidRPr="00D42ABC">
        <w:t xml:space="preserve">. Sommige HP rekenmachines operatoren na hun </w:t>
      </w:r>
      <w:proofErr w:type="spellStart"/>
      <w:r w:rsidR="00D42ABC" w:rsidRPr="00D42ABC">
        <w:t>operanden</w:t>
      </w:r>
      <w:proofErr w:type="spellEnd"/>
      <w:r w:rsidR="00C45D5D">
        <w:t xml:space="preserve"> pas</w:t>
      </w:r>
      <w:r w:rsidR="00D42ABC" w:rsidRPr="00D42ABC">
        <w:t xml:space="preserve">: </w:t>
      </w:r>
      <w:r w:rsidR="00D42ABC" w:rsidRPr="005846D7">
        <w:rPr>
          <w:b/>
          <w:bCs/>
        </w:rPr>
        <w:t>3 4 × .</w:t>
      </w:r>
    </w:p>
    <w:p w14:paraId="633AB12B" w14:textId="77777777" w:rsidR="00103757" w:rsidRDefault="00C84AA0" w:rsidP="00431602">
      <w:pPr>
        <w:pStyle w:val="Lijstalinea"/>
        <w:numPr>
          <w:ilvl w:val="0"/>
          <w:numId w:val="51"/>
        </w:numPr>
      </w:pPr>
      <w:r w:rsidRPr="00C84AA0">
        <w:t xml:space="preserve">De binaire vermenigvuldigingsoperator staat na zijn </w:t>
      </w:r>
      <w:proofErr w:type="spellStart"/>
      <w:r w:rsidRPr="00C84AA0">
        <w:t>operanden</w:t>
      </w:r>
      <w:proofErr w:type="spellEnd"/>
      <w:r w:rsidRPr="00C84AA0">
        <w:t xml:space="preserve"> en werkt in op de twee argumenten ervoor nl. 3 en 4. De betekenis van deze </w:t>
      </w:r>
      <w:proofErr w:type="spellStart"/>
      <w:r w:rsidRPr="00C84AA0">
        <w:t>postfix</w:t>
      </w:r>
      <w:proofErr w:type="spellEnd"/>
      <w:r w:rsidRPr="00C84AA0">
        <w:t xml:space="preserve">-uitdrukking is dus 3 × 4 en de waarde ervan is 12. </w:t>
      </w:r>
    </w:p>
    <w:p w14:paraId="208DD8C9" w14:textId="77777777" w:rsidR="00103757" w:rsidRDefault="00C84AA0" w:rsidP="00431602">
      <w:pPr>
        <w:pStyle w:val="Lijstalinea"/>
        <w:numPr>
          <w:ilvl w:val="0"/>
          <w:numId w:val="51"/>
        </w:numPr>
      </w:pPr>
      <w:r w:rsidRPr="00C84AA0">
        <w:t xml:space="preserve">Nog een voorbeeld: </w:t>
      </w:r>
      <w:r w:rsidRPr="004E4760">
        <w:rPr>
          <w:b/>
          <w:bCs/>
        </w:rPr>
        <w:t>1 2 3</w:t>
      </w:r>
      <w:r w:rsidRPr="00C84AA0">
        <w:t xml:space="preserve"> × + </w:t>
      </w:r>
    </w:p>
    <w:p w14:paraId="7A850DE7" w14:textId="5DABBD66" w:rsidR="00C84AA0" w:rsidRPr="00C44B5C" w:rsidRDefault="00C84AA0" w:rsidP="00431602">
      <w:pPr>
        <w:pStyle w:val="Lijstalinea"/>
        <w:numPr>
          <w:ilvl w:val="0"/>
          <w:numId w:val="51"/>
        </w:numPr>
      </w:pPr>
      <w:r w:rsidRPr="00C84AA0">
        <w:t xml:space="preserve">Komt overeen met </w:t>
      </w:r>
      <w:r w:rsidRPr="004E4760">
        <w:rPr>
          <w:b/>
          <w:bCs/>
        </w:rPr>
        <w:t>1 6 +</w:t>
      </w:r>
      <w:r w:rsidRPr="00C84AA0">
        <w:t xml:space="preserve"> wat evalueert naar 7.</w:t>
      </w:r>
    </w:p>
    <w:p w14:paraId="17033F32" w14:textId="77777777" w:rsidR="00E353D6" w:rsidRPr="00C44B5C" w:rsidRDefault="00E353D6" w:rsidP="002F1204"/>
    <w:p w14:paraId="6C939DEC" w14:textId="2CA50220" w:rsidR="00E353D6" w:rsidRDefault="00103757" w:rsidP="00103757">
      <w:pPr>
        <w:pStyle w:val="Geenafstand"/>
      </w:pPr>
      <w:r w:rsidRPr="00103757">
        <w:t>Infix: Prioriteiten</w:t>
      </w:r>
      <w:r>
        <w:t>:</w:t>
      </w:r>
    </w:p>
    <w:p w14:paraId="68BB7BB1" w14:textId="5F22D030" w:rsidR="00103757" w:rsidRPr="00C44B5C" w:rsidRDefault="00103757" w:rsidP="00103757">
      <w:r w:rsidRPr="00103757">
        <w:t>Verder moet bij het verwerken van rekenkundige uitdrukkingen eveneens rekening gehouden worden met de prioriteitsregels. Zo moet de vermenigvuldiging uitgevoerd worden vóór de optelling, tenzij haakjes anders aangeven. Ook dit moet correct verwerkt worden door de compiler. De waarde van 1 + 2 × 3 is m.a.w. 7 en niet 9. Om de waarde 9 te bekomen schrijft men (1 + 2) × 3. Hierbij werden haakjes gebruikt die aangeven dat de optelling eerst moet worden uitgevoerd.</w:t>
      </w:r>
    </w:p>
    <w:p w14:paraId="076596AE" w14:textId="77777777" w:rsidR="00E353D6" w:rsidRPr="00C44B5C" w:rsidRDefault="00E353D6" w:rsidP="002F1204"/>
    <w:p w14:paraId="71E2A874" w14:textId="6064EE0F" w:rsidR="00E353D6" w:rsidRPr="00C44B5C" w:rsidRDefault="00103757" w:rsidP="008316FC">
      <w:pPr>
        <w:pStyle w:val="Geenafstand"/>
      </w:pPr>
      <w:r w:rsidRPr="00103757">
        <w:t>Waardebepaling van een rekenkundige uitdrukking</w:t>
      </w:r>
      <w:r>
        <w:t>:</w:t>
      </w:r>
    </w:p>
    <w:p w14:paraId="3EC50578" w14:textId="77777777" w:rsidR="008316FC" w:rsidRDefault="008316FC" w:rsidP="00431602">
      <w:pPr>
        <w:pStyle w:val="Lijstalinea"/>
        <w:numPr>
          <w:ilvl w:val="0"/>
          <w:numId w:val="52"/>
        </w:numPr>
      </w:pPr>
      <w:r w:rsidRPr="008316FC">
        <w:t xml:space="preserve">Standaard wordt er gewerkt volgens de volgende afspraken: </w:t>
      </w:r>
    </w:p>
    <w:p w14:paraId="69EEC81A" w14:textId="52946FF4" w:rsidR="008316FC" w:rsidRDefault="00EF74FC" w:rsidP="00431602">
      <w:pPr>
        <w:pStyle w:val="Lijstalinea"/>
        <w:numPr>
          <w:ilvl w:val="1"/>
          <w:numId w:val="52"/>
        </w:numPr>
      </w:pPr>
      <w:r w:rsidRPr="008316FC">
        <w:t xml:space="preserve">De </w:t>
      </w:r>
      <w:r w:rsidR="008316FC" w:rsidRPr="008316FC">
        <w:t xml:space="preserve">operatoren </w:t>
      </w:r>
      <w:r w:rsidR="008316FC" w:rsidRPr="003B6864">
        <w:rPr>
          <w:b/>
          <w:bCs/>
        </w:rPr>
        <w:t>× en /</w:t>
      </w:r>
      <w:r w:rsidR="008316FC" w:rsidRPr="008316FC">
        <w:t xml:space="preserve"> hebben een </w:t>
      </w:r>
      <w:r w:rsidR="008316FC" w:rsidRPr="003B6864">
        <w:rPr>
          <w:b/>
          <w:bCs/>
        </w:rPr>
        <w:t>hogere prioriteit</w:t>
      </w:r>
      <w:r w:rsidR="008316FC" w:rsidRPr="008316FC">
        <w:t xml:space="preserve"> dan </w:t>
      </w:r>
      <w:r w:rsidR="008316FC" w:rsidRPr="003B6864">
        <w:rPr>
          <w:b/>
          <w:bCs/>
        </w:rPr>
        <w:t>+ en −</w:t>
      </w:r>
    </w:p>
    <w:p w14:paraId="1A72D024" w14:textId="229C4C4C" w:rsidR="008316FC" w:rsidRDefault="00EF74FC" w:rsidP="00431602">
      <w:pPr>
        <w:pStyle w:val="Lijstalinea"/>
        <w:numPr>
          <w:ilvl w:val="1"/>
          <w:numId w:val="52"/>
        </w:numPr>
      </w:pPr>
      <w:r w:rsidRPr="003B6864">
        <w:rPr>
          <w:b/>
          <w:bCs/>
        </w:rPr>
        <w:t>Prioriteiten</w:t>
      </w:r>
      <w:r w:rsidRPr="008316FC">
        <w:t xml:space="preserve"> </w:t>
      </w:r>
      <w:r w:rsidR="008316FC" w:rsidRPr="008316FC">
        <w:t xml:space="preserve">kunnen door gebruik van haakjes (in de meeste programmeertalen zijn alleen ronde haakjes hiervoor toegelaten) worden </w:t>
      </w:r>
      <w:r w:rsidR="008316FC" w:rsidRPr="003B6864">
        <w:rPr>
          <w:b/>
          <w:bCs/>
        </w:rPr>
        <w:t>aangepast</w:t>
      </w:r>
      <w:r w:rsidR="008316FC" w:rsidRPr="008316FC">
        <w:t xml:space="preserve">; </w:t>
      </w:r>
    </w:p>
    <w:p w14:paraId="0CF32EA8" w14:textId="4AD4A740" w:rsidR="00E353D6" w:rsidRPr="00C44B5C" w:rsidRDefault="00EF74FC" w:rsidP="00431602">
      <w:pPr>
        <w:pStyle w:val="Lijstalinea"/>
        <w:numPr>
          <w:ilvl w:val="1"/>
          <w:numId w:val="52"/>
        </w:numPr>
      </w:pPr>
      <w:r w:rsidRPr="008316FC">
        <w:t xml:space="preserve">De </w:t>
      </w:r>
      <w:r w:rsidR="008316FC" w:rsidRPr="008316FC">
        <w:t xml:space="preserve">prioriteit van </w:t>
      </w:r>
      <w:r w:rsidR="008316FC" w:rsidRPr="003B6864">
        <w:rPr>
          <w:b/>
          <w:bCs/>
        </w:rPr>
        <w:t>× en / is gelijk</w:t>
      </w:r>
      <w:r w:rsidR="008316FC" w:rsidRPr="008316FC">
        <w:t xml:space="preserve">. Als ze beide in een uitdrukking staan, worden ze uitgevoerd in de volgorde waarin je ze tegenkomt, dus van </w:t>
      </w:r>
      <w:r w:rsidR="008316FC" w:rsidRPr="003B6864">
        <w:rPr>
          <w:b/>
          <w:bCs/>
        </w:rPr>
        <w:t>links naar rechts.</w:t>
      </w:r>
      <w:r w:rsidR="008316FC" w:rsidRPr="008316FC">
        <w:t xml:space="preserve"> Hetzelfde geldt voor + en −.</w:t>
      </w:r>
    </w:p>
    <w:p w14:paraId="1C1375E5" w14:textId="77777777" w:rsidR="00E353D6" w:rsidRPr="00C44B5C" w:rsidRDefault="00E353D6" w:rsidP="002F1204"/>
    <w:p w14:paraId="2A2A1AE8" w14:textId="680A730B" w:rsidR="00E353D6" w:rsidRDefault="002A6818" w:rsidP="002A6818">
      <w:pPr>
        <w:pStyle w:val="Geenafstand"/>
      </w:pPr>
      <w:r w:rsidRPr="002A6818">
        <w:rPr>
          <w:noProof/>
        </w:rPr>
        <w:lastRenderedPageBreak/>
        <w:drawing>
          <wp:anchor distT="0" distB="0" distL="114300" distR="114300" simplePos="0" relativeHeight="251658259" behindDoc="1" locked="0" layoutInCell="1" allowOverlap="1" wp14:anchorId="3F9728C4" wp14:editId="4B3EA393">
            <wp:simplePos x="0" y="0"/>
            <wp:positionH relativeFrom="margin">
              <wp:posOffset>3411220</wp:posOffset>
            </wp:positionH>
            <wp:positionV relativeFrom="paragraph">
              <wp:posOffset>0</wp:posOffset>
            </wp:positionV>
            <wp:extent cx="2712720" cy="1093470"/>
            <wp:effectExtent l="0" t="0" r="0" b="0"/>
            <wp:wrapTight wrapText="bothSides">
              <wp:wrapPolygon edited="0">
                <wp:start x="0" y="0"/>
                <wp:lineTo x="0" y="21073"/>
                <wp:lineTo x="21388" y="21073"/>
                <wp:lineTo x="21388" y="0"/>
                <wp:lineTo x="0" y="0"/>
              </wp:wrapPolygon>
            </wp:wrapTight>
            <wp:docPr id="746940362" name="Afbeelding 1" descr="Afbeelding met tekst, Lettertyp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40362" name="Afbeelding 1" descr="Afbeelding met tekst, Lettertype, schermopname, nummer&#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2712720" cy="1093470"/>
                    </a:xfrm>
                    <a:prstGeom prst="rect">
                      <a:avLst/>
                    </a:prstGeom>
                  </pic:spPr>
                </pic:pic>
              </a:graphicData>
            </a:graphic>
            <wp14:sizeRelH relativeFrom="margin">
              <wp14:pctWidth>0</wp14:pctWidth>
            </wp14:sizeRelH>
            <wp14:sizeRelV relativeFrom="margin">
              <wp14:pctHeight>0</wp14:pctHeight>
            </wp14:sizeRelV>
          </wp:anchor>
        </w:drawing>
      </w:r>
      <w:r w:rsidR="008316FC" w:rsidRPr="008316FC">
        <w:t>Haakjes</w:t>
      </w:r>
      <w:r w:rsidR="008316FC">
        <w:t>:</w:t>
      </w:r>
    </w:p>
    <w:p w14:paraId="2A78E3F7" w14:textId="6C5B89CD" w:rsidR="008316FC" w:rsidRPr="00C44B5C" w:rsidRDefault="002A6818" w:rsidP="002F1204">
      <w:proofErr w:type="spellStart"/>
      <w:r w:rsidRPr="002A6818">
        <w:rPr>
          <w:lang w:val="fr-FR"/>
        </w:rPr>
        <w:t>Tabel</w:t>
      </w:r>
      <w:proofErr w:type="spellEnd"/>
      <w:r w:rsidRPr="002A6818">
        <w:rPr>
          <w:lang w:val="fr-FR"/>
        </w:rPr>
        <w:t xml:space="preserve">: </w:t>
      </w:r>
      <w:proofErr w:type="spellStart"/>
      <w:r w:rsidRPr="002A6818">
        <w:rPr>
          <w:lang w:val="fr-FR"/>
        </w:rPr>
        <w:t>Infix-notatie</w:t>
      </w:r>
      <w:proofErr w:type="spellEnd"/>
      <w:r w:rsidRPr="002A6818">
        <w:rPr>
          <w:lang w:val="fr-FR"/>
        </w:rPr>
        <w:t xml:space="preserve"> versus </w:t>
      </w:r>
      <w:proofErr w:type="spellStart"/>
      <w:r w:rsidRPr="002A6818">
        <w:rPr>
          <w:lang w:val="fr-FR"/>
        </w:rPr>
        <w:t>postfix-notatie</w:t>
      </w:r>
      <w:proofErr w:type="spellEnd"/>
      <w:r w:rsidRPr="002A6818">
        <w:rPr>
          <w:lang w:val="fr-FR"/>
        </w:rPr>
        <w:t xml:space="preserve">. </w:t>
      </w:r>
      <w:r w:rsidRPr="002A6818">
        <w:t xml:space="preserve">Haakjes zijn overbodig in de </w:t>
      </w:r>
      <w:proofErr w:type="spellStart"/>
      <w:r w:rsidRPr="002A6818">
        <w:t>postfix</w:t>
      </w:r>
      <w:proofErr w:type="spellEnd"/>
      <w:r w:rsidRPr="002A6818">
        <w:t>-notatie.</w:t>
      </w:r>
    </w:p>
    <w:p w14:paraId="13670C26" w14:textId="2A78F54A" w:rsidR="00AC163F" w:rsidRPr="00C44B5C" w:rsidRDefault="00AC163F" w:rsidP="002F1204"/>
    <w:p w14:paraId="6EB12286" w14:textId="388189FB" w:rsidR="00AC163F" w:rsidRPr="00C44B5C" w:rsidRDefault="002A6818" w:rsidP="002A6818">
      <w:pPr>
        <w:pStyle w:val="Geenafstand"/>
      </w:pPr>
      <w:r w:rsidRPr="002A6818">
        <w:t>Prioriteitsregels</w:t>
      </w:r>
      <w:r>
        <w:t>:</w:t>
      </w:r>
    </w:p>
    <w:p w14:paraId="6C9DA2BE" w14:textId="4E43A187" w:rsidR="00AC163F" w:rsidRPr="00C44B5C" w:rsidRDefault="002A6818" w:rsidP="002F1204">
      <w:r w:rsidRPr="002A6818">
        <w:t xml:space="preserve">Voor de evaluatie van een </w:t>
      </w:r>
      <w:proofErr w:type="spellStart"/>
      <w:r w:rsidRPr="002A6818">
        <w:t>postfix</w:t>
      </w:r>
      <w:proofErr w:type="spellEnd"/>
      <w:r w:rsidRPr="002A6818">
        <w:t xml:space="preserve">-uitdrukking hoeven eveneens geen prioriteitsregels meer in acht genomen te worden. De uitdrukking wordt steeds eenvoudigweg van links naar rechts doorlopen. Wanneer een binaire operator ontmoet wordt, wordt deze uitgevoerd op de beide voorgaande </w:t>
      </w:r>
      <w:proofErr w:type="spellStart"/>
      <w:r w:rsidRPr="002A6818">
        <w:t>operanden</w:t>
      </w:r>
      <w:proofErr w:type="spellEnd"/>
      <w:r w:rsidRPr="002A6818">
        <w:t xml:space="preserve">. In de </w:t>
      </w:r>
      <w:proofErr w:type="spellStart"/>
      <w:r w:rsidRPr="002A6818">
        <w:t>postfix</w:t>
      </w:r>
      <w:proofErr w:type="spellEnd"/>
      <w:r w:rsidRPr="002A6818">
        <w:t xml:space="preserve">-uitdrukking wordt vervolgens de operator samen met zijn </w:t>
      </w:r>
      <w:proofErr w:type="spellStart"/>
      <w:r w:rsidRPr="002A6818">
        <w:t>operanden</w:t>
      </w:r>
      <w:proofErr w:type="spellEnd"/>
      <w:r w:rsidRPr="002A6818">
        <w:t xml:space="preserve"> vervangen door het resultaat van de bewerking.</w:t>
      </w:r>
    </w:p>
    <w:p w14:paraId="2521E4EC" w14:textId="77777777" w:rsidR="00AC163F" w:rsidRPr="00C44B5C" w:rsidRDefault="00AC163F" w:rsidP="002F1204"/>
    <w:p w14:paraId="5DE029AA" w14:textId="174099F7" w:rsidR="002A6818" w:rsidRDefault="002A6818" w:rsidP="002A6818">
      <w:pPr>
        <w:pStyle w:val="Geenafstand"/>
      </w:pPr>
      <w:proofErr w:type="spellStart"/>
      <w:r w:rsidRPr="002A6818">
        <w:t>Postfix</w:t>
      </w:r>
      <w:proofErr w:type="spellEnd"/>
      <w:r w:rsidRPr="002A6818">
        <w:t>: waardebepaling</w:t>
      </w:r>
      <w:r>
        <w:t>:</w:t>
      </w:r>
      <w:r w:rsidRPr="002A6818">
        <w:t xml:space="preserve"> </w:t>
      </w:r>
    </w:p>
    <w:p w14:paraId="6F7E7856" w14:textId="77777777" w:rsidR="00164A3F" w:rsidRDefault="00164A3F" w:rsidP="00431602">
      <w:pPr>
        <w:pStyle w:val="Lijstalinea"/>
        <w:numPr>
          <w:ilvl w:val="0"/>
          <w:numId w:val="52"/>
        </w:numPr>
      </w:pPr>
      <w:r w:rsidRPr="00164A3F">
        <w:t xml:space="preserve">Een machine kan de waarde van een </w:t>
      </w:r>
      <w:proofErr w:type="spellStart"/>
      <w:r w:rsidRPr="00164A3F">
        <w:t>postfix</w:t>
      </w:r>
      <w:proofErr w:type="spellEnd"/>
      <w:r w:rsidRPr="00164A3F">
        <w:t xml:space="preserve">-uitdrukking gemakkelijk bepalen met behulp van een stapel: </w:t>
      </w:r>
    </w:p>
    <w:p w14:paraId="27049689" w14:textId="77777777" w:rsidR="00164A3F" w:rsidRDefault="00164A3F" w:rsidP="00431602">
      <w:pPr>
        <w:pStyle w:val="Lijstalinea"/>
        <w:numPr>
          <w:ilvl w:val="1"/>
          <w:numId w:val="52"/>
        </w:numPr>
      </w:pPr>
      <w:r w:rsidRPr="00164A3F">
        <w:t xml:space="preserve">De uitdrukking wordt van links naar rechts doorlopen. </w:t>
      </w:r>
    </w:p>
    <w:p w14:paraId="3054A329" w14:textId="2108A6FA" w:rsidR="00164A3F" w:rsidRDefault="00164A3F" w:rsidP="00431602">
      <w:pPr>
        <w:pStyle w:val="Lijstalinea"/>
        <w:numPr>
          <w:ilvl w:val="1"/>
          <w:numId w:val="52"/>
        </w:numPr>
      </w:pPr>
      <w:r w:rsidRPr="00164A3F">
        <w:t xml:space="preserve">Als een </w:t>
      </w:r>
      <w:proofErr w:type="spellStart"/>
      <w:r w:rsidRPr="00164A3F">
        <w:t>operand</w:t>
      </w:r>
      <w:proofErr w:type="spellEnd"/>
      <w:r w:rsidRPr="00164A3F">
        <w:t xml:space="preserve"> (i.e. </w:t>
      </w:r>
      <w:r w:rsidR="00EF74FC" w:rsidRPr="00164A3F">
        <w:t xml:space="preserve">Een </w:t>
      </w:r>
      <w:r w:rsidRPr="00164A3F">
        <w:t xml:space="preserve">getal) wordt ontmoet dan wordt dit op de stapel geplaatst. </w:t>
      </w:r>
    </w:p>
    <w:p w14:paraId="436587CB" w14:textId="77777777" w:rsidR="00164A3F" w:rsidRDefault="00164A3F" w:rsidP="00431602">
      <w:pPr>
        <w:pStyle w:val="Lijstalinea"/>
        <w:numPr>
          <w:ilvl w:val="1"/>
          <w:numId w:val="52"/>
        </w:numPr>
      </w:pPr>
      <w:r w:rsidRPr="00164A3F">
        <w:t xml:space="preserve">Als een (binaire) operator wordt ontmoet dan worden de twee laatst gestapelde </w:t>
      </w:r>
      <w:proofErr w:type="spellStart"/>
      <w:r w:rsidRPr="00164A3F">
        <w:t>operanden</w:t>
      </w:r>
      <w:proofErr w:type="spellEnd"/>
      <w:r w:rsidRPr="00164A3F">
        <w:t xml:space="preserve"> van de stapel gehaald en de bewerking met die twee </w:t>
      </w:r>
      <w:proofErr w:type="spellStart"/>
      <w:r w:rsidRPr="00164A3F">
        <w:t>operanden</w:t>
      </w:r>
      <w:proofErr w:type="spellEnd"/>
      <w:r w:rsidRPr="00164A3F">
        <w:t xml:space="preserve"> wordt uitgevoerd. Het resultaat van de bewerking wordt op de stapel geplaatst. </w:t>
      </w:r>
    </w:p>
    <w:p w14:paraId="20B79FC9" w14:textId="77777777" w:rsidR="00164A3F" w:rsidRDefault="00164A3F" w:rsidP="00431602">
      <w:pPr>
        <w:pStyle w:val="Lijstalinea"/>
        <w:numPr>
          <w:ilvl w:val="1"/>
          <w:numId w:val="52"/>
        </w:numPr>
      </w:pPr>
      <w:r w:rsidRPr="00164A3F">
        <w:t xml:space="preserve">Deze stappen worden herhaald totdat de volledige uitdrukking is doorlopen. </w:t>
      </w:r>
    </w:p>
    <w:p w14:paraId="6549F944" w14:textId="1D97AE3F" w:rsidR="00AC163F" w:rsidRPr="00C44B5C" w:rsidRDefault="00164A3F" w:rsidP="00431602">
      <w:pPr>
        <w:pStyle w:val="Lijstalinea"/>
        <w:numPr>
          <w:ilvl w:val="1"/>
          <w:numId w:val="52"/>
        </w:numPr>
      </w:pPr>
      <w:r w:rsidRPr="00164A3F">
        <w:t xml:space="preserve">Als de volledige uitdrukking is doorlopen bestaat de stapel nog slechts uit één element, nl. </w:t>
      </w:r>
      <w:r w:rsidR="00EF74FC" w:rsidRPr="00164A3F">
        <w:t xml:space="preserve">De </w:t>
      </w:r>
      <w:r w:rsidRPr="00164A3F">
        <w:t xml:space="preserve">waarde van de </w:t>
      </w:r>
      <w:proofErr w:type="spellStart"/>
      <w:r w:rsidRPr="00164A3F">
        <w:t>postfix</w:t>
      </w:r>
      <w:proofErr w:type="spellEnd"/>
      <w:r w:rsidRPr="00164A3F">
        <w:t>-uitdrukking.</w:t>
      </w:r>
    </w:p>
    <w:p w14:paraId="4E9CE757" w14:textId="77777777" w:rsidR="00AC163F" w:rsidRPr="00C44B5C" w:rsidRDefault="00AC163F" w:rsidP="002F1204"/>
    <w:p w14:paraId="35BCC886" w14:textId="2C5C863E" w:rsidR="00AC163F" w:rsidRDefault="00352AB9" w:rsidP="00352AB9">
      <w:pPr>
        <w:pStyle w:val="Geenafstand"/>
      </w:pPr>
      <w:r w:rsidRPr="00352AB9">
        <w:t>Uitvoeringstijd</w:t>
      </w:r>
      <w:r>
        <w:t>:</w:t>
      </w:r>
    </w:p>
    <w:p w14:paraId="3D4ABF86" w14:textId="77777777" w:rsidR="00352AB9" w:rsidRDefault="00352AB9" w:rsidP="00431602">
      <w:pPr>
        <w:pStyle w:val="Lijstalinea"/>
        <w:numPr>
          <w:ilvl w:val="0"/>
          <w:numId w:val="52"/>
        </w:numPr>
      </w:pPr>
      <w:r w:rsidRPr="00352AB9">
        <w:t xml:space="preserve">Dit algoritme is uitvoerbaar in </w:t>
      </w:r>
      <w:r w:rsidRPr="00F004BF">
        <w:rPr>
          <w:b/>
          <w:bCs/>
        </w:rPr>
        <w:t>lineaire tijd</w:t>
      </w:r>
      <w:r w:rsidRPr="00352AB9">
        <w:t xml:space="preserve">, aangezien voor elk symbool uit de uitdrukking maximaal een constant aantal stapel-bewerkingen moet uitgevoerd worden, waarbij elke stapel-bewerking constante tijd vraagt. Dit wordt uitgewerkt in de oefeningen </w:t>
      </w:r>
    </w:p>
    <w:p w14:paraId="584AB461" w14:textId="7A44D275" w:rsidR="00352AB9" w:rsidRPr="00C44B5C" w:rsidRDefault="00352AB9" w:rsidP="00431602">
      <w:pPr>
        <w:pStyle w:val="Lijstalinea"/>
        <w:numPr>
          <w:ilvl w:val="0"/>
          <w:numId w:val="52"/>
        </w:numPr>
      </w:pPr>
      <w:r w:rsidRPr="00352AB9">
        <w:t xml:space="preserve">Toch worden in de meeste programmeertalen rekenkundige uitdrukkingen in infix-notatie geschreven omdat dit voor de programmeur handiger is. Gelukkig bestaat er een eenvoudig algoritme om een infix-uitdrukking om te zetten naar een equivalente </w:t>
      </w:r>
      <w:proofErr w:type="spellStart"/>
      <w:r w:rsidRPr="00352AB9">
        <w:t>postfix</w:t>
      </w:r>
      <w:proofErr w:type="spellEnd"/>
      <w:r w:rsidRPr="00352AB9">
        <w:t>-uitdrukking.</w:t>
      </w:r>
    </w:p>
    <w:p w14:paraId="21C803F0" w14:textId="77777777" w:rsidR="00AC163F" w:rsidRPr="00C44B5C" w:rsidRDefault="00AC163F" w:rsidP="002F1204"/>
    <w:p w14:paraId="27A9AADF" w14:textId="3A79C303" w:rsidR="00AC163F" w:rsidRDefault="00352AB9" w:rsidP="00352AB9">
      <w:pPr>
        <w:pStyle w:val="Geenafstand"/>
      </w:pPr>
      <w:r w:rsidRPr="00352AB9">
        <w:t xml:space="preserve">Van infix naar </w:t>
      </w:r>
      <w:proofErr w:type="spellStart"/>
      <w:r w:rsidRPr="00352AB9">
        <w:t>postfix</w:t>
      </w:r>
      <w:proofErr w:type="spellEnd"/>
      <w:r>
        <w:t>:</w:t>
      </w:r>
    </w:p>
    <w:p w14:paraId="067CDAAF" w14:textId="77777777" w:rsidR="00352AB9" w:rsidRDefault="00352AB9" w:rsidP="00431602">
      <w:pPr>
        <w:pStyle w:val="Lijstalinea"/>
        <w:numPr>
          <w:ilvl w:val="0"/>
          <w:numId w:val="53"/>
        </w:numPr>
      </w:pPr>
      <w:r w:rsidRPr="00352AB9">
        <w:t xml:space="preserve">De conversie van een (gewone) infix-uitdrukking als 3 + 4 × 5 naar zijn overeenkomstige </w:t>
      </w:r>
      <w:proofErr w:type="spellStart"/>
      <w:r w:rsidRPr="00352AB9">
        <w:t>postfix</w:t>
      </w:r>
      <w:proofErr w:type="spellEnd"/>
      <w:r w:rsidRPr="00352AB9">
        <w:t xml:space="preserve">-uitdrukking 3 4 5 × + kan eveneens </w:t>
      </w:r>
      <w:r w:rsidRPr="003D420C">
        <w:rPr>
          <w:b/>
          <w:bCs/>
        </w:rPr>
        <w:t xml:space="preserve">met behulp van een stapel </w:t>
      </w:r>
      <w:r w:rsidRPr="00352AB9">
        <w:t xml:space="preserve">gebeuren. </w:t>
      </w:r>
    </w:p>
    <w:p w14:paraId="355F61CE" w14:textId="7D60D29D" w:rsidR="00352AB9" w:rsidRPr="00C44B5C" w:rsidRDefault="00352AB9" w:rsidP="00431602">
      <w:pPr>
        <w:pStyle w:val="Lijstalinea"/>
        <w:numPr>
          <w:ilvl w:val="0"/>
          <w:numId w:val="53"/>
        </w:numPr>
      </w:pPr>
      <w:r w:rsidRPr="00352AB9">
        <w:t xml:space="preserve">Uit de voorbeelden van Tabel 1 leren we dat in een </w:t>
      </w:r>
      <w:proofErr w:type="spellStart"/>
      <w:r w:rsidRPr="00352AB9">
        <w:t>postfix</w:t>
      </w:r>
      <w:proofErr w:type="spellEnd"/>
      <w:r w:rsidRPr="00352AB9">
        <w:t xml:space="preserve">-uitdrukking de </w:t>
      </w:r>
      <w:proofErr w:type="spellStart"/>
      <w:r w:rsidRPr="00352AB9">
        <w:t>operanden</w:t>
      </w:r>
      <w:proofErr w:type="spellEnd"/>
      <w:r w:rsidRPr="00352AB9">
        <w:t xml:space="preserve"> steeds in precies dezelfde volgorde staan als in de equivalente infix-uitdrukking. De volgorde van de operatoren kan echter wijzigen.</w:t>
      </w:r>
    </w:p>
    <w:p w14:paraId="14F7F471" w14:textId="77777777" w:rsidR="00AC163F" w:rsidRDefault="00AC163F" w:rsidP="002F1204"/>
    <w:p w14:paraId="6841F093" w14:textId="77777777" w:rsidR="00D53049" w:rsidRDefault="00D53049" w:rsidP="002F1204"/>
    <w:p w14:paraId="3F4DFB7D" w14:textId="77777777" w:rsidR="00D53049" w:rsidRDefault="00D53049" w:rsidP="002F1204"/>
    <w:p w14:paraId="2EEC374E" w14:textId="77777777" w:rsidR="00D53049" w:rsidRDefault="00D53049" w:rsidP="002F1204"/>
    <w:p w14:paraId="5BFC277C" w14:textId="77777777" w:rsidR="00D53049" w:rsidRDefault="00D53049" w:rsidP="002F1204"/>
    <w:p w14:paraId="1CC45358" w14:textId="77777777" w:rsidR="00D53049" w:rsidRDefault="00D53049" w:rsidP="002F1204"/>
    <w:p w14:paraId="40F0FA16" w14:textId="77777777" w:rsidR="00D53049" w:rsidRDefault="00D53049" w:rsidP="002F1204"/>
    <w:p w14:paraId="3E96D759" w14:textId="77777777" w:rsidR="00D53049" w:rsidRDefault="00D53049" w:rsidP="002F1204"/>
    <w:p w14:paraId="40C9A9B1" w14:textId="77777777" w:rsidR="00D53049" w:rsidRDefault="00D53049" w:rsidP="002F1204"/>
    <w:p w14:paraId="26DA91D7" w14:textId="77777777" w:rsidR="00D53049" w:rsidRDefault="00D53049" w:rsidP="002F1204"/>
    <w:p w14:paraId="351BC57D" w14:textId="77777777" w:rsidR="00D53049" w:rsidRDefault="00D53049" w:rsidP="002F1204"/>
    <w:p w14:paraId="52BB84A1" w14:textId="77777777" w:rsidR="00D53049" w:rsidRDefault="00D53049" w:rsidP="002F1204"/>
    <w:p w14:paraId="587AC55B" w14:textId="308C9FDE" w:rsidR="00D53049" w:rsidRPr="00C44B5C" w:rsidRDefault="00D53049" w:rsidP="00D53049">
      <w:pPr>
        <w:pStyle w:val="Geenafstand"/>
      </w:pPr>
      <w:r>
        <w:lastRenderedPageBreak/>
        <w:t xml:space="preserve">Van infix naar </w:t>
      </w:r>
      <w:proofErr w:type="spellStart"/>
      <w:r>
        <w:t>postfix</w:t>
      </w:r>
      <w:proofErr w:type="spellEnd"/>
      <w:r>
        <w:t xml:space="preserve"> vervolg: </w:t>
      </w:r>
    </w:p>
    <w:p w14:paraId="21567D06" w14:textId="77777777" w:rsidR="00352AB9" w:rsidRDefault="00352AB9" w:rsidP="00431602">
      <w:pPr>
        <w:pStyle w:val="Lijstalinea"/>
        <w:numPr>
          <w:ilvl w:val="0"/>
          <w:numId w:val="53"/>
        </w:numPr>
      </w:pPr>
      <w:r>
        <w:t xml:space="preserve">1. </w:t>
      </w:r>
      <w:r w:rsidRPr="00352AB9">
        <w:t xml:space="preserve">Lees de invoertekst van links naar rechts. </w:t>
      </w:r>
    </w:p>
    <w:p w14:paraId="6E66FFAD" w14:textId="77777777" w:rsidR="00352AB9" w:rsidRDefault="00352AB9" w:rsidP="00431602">
      <w:pPr>
        <w:pStyle w:val="Lijstalinea"/>
        <w:numPr>
          <w:ilvl w:val="0"/>
          <w:numId w:val="53"/>
        </w:numPr>
      </w:pPr>
      <w:r w:rsidRPr="00352AB9">
        <w:t xml:space="preserve">2. </w:t>
      </w:r>
      <w:proofErr w:type="spellStart"/>
      <w:r w:rsidRPr="00352AB9">
        <w:t>Operand</w:t>
      </w:r>
      <w:proofErr w:type="spellEnd"/>
      <w:r w:rsidRPr="00352AB9">
        <w:t xml:space="preserve">? </w:t>
      </w:r>
      <w:r w:rsidRPr="00352AB9">
        <w:rPr>
          <w:rFonts w:ascii="Cambria Math" w:hAnsi="Cambria Math" w:cs="Cambria Math"/>
        </w:rPr>
        <w:t>⟹</w:t>
      </w:r>
      <w:r w:rsidRPr="00352AB9">
        <w:t xml:space="preserve"> schrijf deze rechtstreeks naar de uitvoer </w:t>
      </w:r>
    </w:p>
    <w:p w14:paraId="3596E1AE" w14:textId="77777777" w:rsidR="00352AB9" w:rsidRDefault="00352AB9" w:rsidP="00431602">
      <w:pPr>
        <w:pStyle w:val="Lijstalinea"/>
        <w:numPr>
          <w:ilvl w:val="0"/>
          <w:numId w:val="53"/>
        </w:numPr>
      </w:pPr>
      <w:r w:rsidRPr="00352AB9">
        <w:t xml:space="preserve">3. Operator of haakje </w:t>
      </w:r>
      <w:r w:rsidRPr="00352AB9">
        <w:rPr>
          <w:rFonts w:ascii="Cambria Math" w:hAnsi="Cambria Math" w:cs="Cambria Math"/>
        </w:rPr>
        <w:t>⟹</w:t>
      </w:r>
      <w:r w:rsidRPr="00352AB9">
        <w:t xml:space="preserve"> tijdelijk op de stapel als: </w:t>
      </w:r>
    </w:p>
    <w:p w14:paraId="150BBC56" w14:textId="463C25C0" w:rsidR="00352AB9" w:rsidRDefault="00EF74FC" w:rsidP="00431602">
      <w:pPr>
        <w:pStyle w:val="Lijstalinea"/>
        <w:numPr>
          <w:ilvl w:val="1"/>
          <w:numId w:val="53"/>
        </w:numPr>
      </w:pPr>
      <w:r w:rsidRPr="00352AB9">
        <w:t xml:space="preserve">De </w:t>
      </w:r>
      <w:r w:rsidR="00352AB9" w:rsidRPr="00352AB9">
        <w:t xml:space="preserve">stapel leeg is; </w:t>
      </w:r>
    </w:p>
    <w:p w14:paraId="1389993F" w14:textId="4C1BDCE9" w:rsidR="00352AB9" w:rsidRDefault="00EF74FC" w:rsidP="00431602">
      <w:pPr>
        <w:pStyle w:val="Lijstalinea"/>
        <w:numPr>
          <w:ilvl w:val="1"/>
          <w:numId w:val="53"/>
        </w:numPr>
      </w:pPr>
      <w:r w:rsidRPr="00352AB9">
        <w:t xml:space="preserve">De </w:t>
      </w:r>
      <w:r w:rsidR="00352AB9" w:rsidRPr="00352AB9">
        <w:t xml:space="preserve">gelezen operator hogere prioriteit dan de operator bovenaan de stapel; </w:t>
      </w:r>
    </w:p>
    <w:p w14:paraId="4F53B844" w14:textId="094D9D30" w:rsidR="00352AB9" w:rsidRDefault="00EF74FC" w:rsidP="00431602">
      <w:pPr>
        <w:pStyle w:val="Lijstalinea"/>
        <w:numPr>
          <w:ilvl w:val="1"/>
          <w:numId w:val="53"/>
        </w:numPr>
      </w:pPr>
      <w:r w:rsidRPr="00352AB9">
        <w:t xml:space="preserve">Openend </w:t>
      </w:r>
      <w:r w:rsidR="00352AB9" w:rsidRPr="00352AB9">
        <w:t xml:space="preserve">haakje (fungeert verder als operator met de laagste prioriteit) </w:t>
      </w:r>
    </w:p>
    <w:p w14:paraId="43EE336A" w14:textId="77777777" w:rsidR="00352AB9" w:rsidRDefault="00352AB9" w:rsidP="00431602">
      <w:pPr>
        <w:pStyle w:val="Lijstalinea"/>
        <w:numPr>
          <w:ilvl w:val="0"/>
          <w:numId w:val="53"/>
        </w:numPr>
      </w:pPr>
      <w:r w:rsidRPr="00352AB9">
        <w:t xml:space="preserve">4. Operator heeft gelijke of lagere prioriteit dan die op de top van de stapel </w:t>
      </w:r>
    </w:p>
    <w:p w14:paraId="19E9E082" w14:textId="77777777" w:rsidR="00352AB9" w:rsidRDefault="00352AB9" w:rsidP="00431602">
      <w:pPr>
        <w:pStyle w:val="Lijstalinea"/>
        <w:numPr>
          <w:ilvl w:val="1"/>
          <w:numId w:val="53"/>
        </w:numPr>
      </w:pPr>
      <w:r w:rsidRPr="00352AB9">
        <w:t xml:space="preserve">Haal alle operatoren van de stapel met gelijke of hogere prioriteit en voeg toe aan de uitvoer; </w:t>
      </w:r>
    </w:p>
    <w:p w14:paraId="693B7EFE" w14:textId="77777777" w:rsidR="00352AB9" w:rsidRDefault="00352AB9" w:rsidP="00431602">
      <w:pPr>
        <w:pStyle w:val="Lijstalinea"/>
        <w:numPr>
          <w:ilvl w:val="1"/>
          <w:numId w:val="53"/>
        </w:numPr>
      </w:pPr>
      <w:r w:rsidRPr="00352AB9">
        <w:t xml:space="preserve">Hierna is de stapel leeg of is de top een operator met lagere prioriteit; </w:t>
      </w:r>
    </w:p>
    <w:p w14:paraId="6C677EDA" w14:textId="4E107A95" w:rsidR="00AC163F" w:rsidRDefault="00352AB9" w:rsidP="00431602">
      <w:pPr>
        <w:pStyle w:val="Lijstalinea"/>
        <w:numPr>
          <w:ilvl w:val="1"/>
          <w:numId w:val="53"/>
        </w:numPr>
      </w:pPr>
      <w:r w:rsidRPr="00352AB9">
        <w:t>Vervolgens wordt de ingelezen operator op de stapel geplaatst;</w:t>
      </w:r>
    </w:p>
    <w:p w14:paraId="2D8E85C0" w14:textId="77777777" w:rsidR="00D53049" w:rsidRDefault="00D53049" w:rsidP="00431602">
      <w:pPr>
        <w:pStyle w:val="Lijstalinea"/>
        <w:numPr>
          <w:ilvl w:val="0"/>
          <w:numId w:val="53"/>
        </w:numPr>
      </w:pPr>
      <w:r w:rsidRPr="00D53049">
        <w:t xml:space="preserve">5. Sluitend haakje wordt ingelezen </w:t>
      </w:r>
    </w:p>
    <w:p w14:paraId="33830F11" w14:textId="77777777" w:rsidR="00D53049" w:rsidRDefault="00D53049" w:rsidP="00431602">
      <w:pPr>
        <w:pStyle w:val="Lijstalinea"/>
        <w:numPr>
          <w:ilvl w:val="1"/>
          <w:numId w:val="53"/>
        </w:numPr>
      </w:pPr>
      <w:r w:rsidRPr="00D53049">
        <w:t xml:space="preserve">Haal alle operatoren van de stapel en voeg toe aan de uitvoer totdat een openend haakje wordt bereikt; </w:t>
      </w:r>
    </w:p>
    <w:p w14:paraId="1C7B8EDF" w14:textId="77777777" w:rsidR="00D53049" w:rsidRDefault="00D53049" w:rsidP="00431602">
      <w:pPr>
        <w:pStyle w:val="Lijstalinea"/>
        <w:numPr>
          <w:ilvl w:val="1"/>
          <w:numId w:val="53"/>
        </w:numPr>
      </w:pPr>
      <w:r w:rsidRPr="00D53049">
        <w:t xml:space="preserve">Het haakje wordt eveneens van de stapel gehaald maar niet aan de uitvoer toegevoegd; </w:t>
      </w:r>
    </w:p>
    <w:p w14:paraId="46100DD3" w14:textId="69196784" w:rsidR="00AC163F" w:rsidRPr="00C44B5C" w:rsidRDefault="00D53049" w:rsidP="002F1204">
      <w:pPr>
        <w:pStyle w:val="Lijstalinea"/>
        <w:numPr>
          <w:ilvl w:val="0"/>
          <w:numId w:val="53"/>
        </w:numPr>
      </w:pPr>
      <w:r w:rsidRPr="00D53049">
        <w:t>6. Als het einde van de invoertekst bereikt is, worden alle operatoren van de stapel gehaald en aan de uitvoer toegevoegd totdat de stapel leeg is.</w:t>
      </w:r>
    </w:p>
    <w:p w14:paraId="3F687A00" w14:textId="2D0C94F4" w:rsidR="006561ED" w:rsidRDefault="006561ED" w:rsidP="006561ED">
      <w:pPr>
        <w:pStyle w:val="Kop2"/>
      </w:pPr>
      <w:bookmarkStart w:id="15" w:name="_Toc186124587"/>
      <w:r>
        <w:t>Oefeningen</w:t>
      </w:r>
      <w:bookmarkEnd w:id="15"/>
    </w:p>
    <w:p w14:paraId="61C5A677" w14:textId="07DEBFF2" w:rsidR="006561ED" w:rsidRDefault="006561ED" w:rsidP="006561ED">
      <w:pPr>
        <w:pStyle w:val="Geenafstand"/>
      </w:pPr>
      <w:r>
        <w:t xml:space="preserve">Oefening 2.2: </w:t>
      </w:r>
    </w:p>
    <w:p w14:paraId="0327E025" w14:textId="569157DF" w:rsidR="007B6C97" w:rsidRDefault="007B6C97" w:rsidP="00451B68">
      <w:pPr>
        <w:pStyle w:val="Lijstalinea"/>
        <w:numPr>
          <w:ilvl w:val="0"/>
          <w:numId w:val="136"/>
        </w:numPr>
      </w:pPr>
      <w:r w:rsidRPr="00451B68">
        <w:rPr>
          <w:b/>
          <w:bCs/>
        </w:rPr>
        <w:t>Invoer</w:t>
      </w:r>
      <w:r>
        <w:t>:</w:t>
      </w:r>
      <w:r w:rsidR="00431602">
        <w:t xml:space="preserve"> een gelinkte lijst</w:t>
      </w:r>
    </w:p>
    <w:p w14:paraId="2EBC65AE" w14:textId="0AEE676B" w:rsidR="007B6C97" w:rsidRDefault="007B6C97" w:rsidP="00451B68">
      <w:pPr>
        <w:pStyle w:val="Lijstalinea"/>
        <w:numPr>
          <w:ilvl w:val="0"/>
          <w:numId w:val="136"/>
        </w:numPr>
      </w:pPr>
      <w:r w:rsidRPr="00451B68">
        <w:rPr>
          <w:b/>
          <w:bCs/>
        </w:rPr>
        <w:t>Uitvoer</w:t>
      </w:r>
      <w:r>
        <w:t>: een nieuwe gelinkte lijst met omgekeerde Elementen</w:t>
      </w:r>
      <w:r w:rsidR="00431602">
        <w:t xml:space="preserve"> van de input</w:t>
      </w:r>
    </w:p>
    <w:p w14:paraId="60F83133" w14:textId="1C631717" w:rsidR="006561ED" w:rsidRDefault="007B6C97" w:rsidP="006561ED">
      <w:proofErr w:type="spellStart"/>
      <w:r>
        <w:t>Function</w:t>
      </w:r>
      <w:proofErr w:type="spellEnd"/>
      <w:r>
        <w:t xml:space="preserve"> invert()</w:t>
      </w:r>
      <w:r w:rsidR="0018025F">
        <w:t>:</w:t>
      </w:r>
    </w:p>
    <w:p w14:paraId="16F1F70B" w14:textId="252BE3E3" w:rsidR="00E81C05" w:rsidRDefault="008C2052" w:rsidP="006561ED">
      <w:r>
        <w:t xml:space="preserve">    </w:t>
      </w:r>
      <w:r w:rsidR="00EF74FC" w:rsidRPr="00927F7F">
        <w:t xml:space="preserve">Ref </w:t>
      </w:r>
      <w:r w:rsidR="000226ED" w:rsidRPr="00927F7F">
        <w:t xml:space="preserve">&lt;- </w:t>
      </w:r>
      <w:proofErr w:type="spellStart"/>
      <w:r w:rsidR="000226ED" w:rsidRPr="00927F7F">
        <w:t>eerste.v</w:t>
      </w:r>
      <w:r w:rsidR="000226ED">
        <w:t>olgende</w:t>
      </w:r>
      <w:proofErr w:type="spellEnd"/>
      <w:r w:rsidR="000226ED">
        <w:t>()</w:t>
      </w:r>
    </w:p>
    <w:p w14:paraId="1A6F077B" w14:textId="5EA761FB" w:rsidR="00422801" w:rsidRPr="000226ED" w:rsidRDefault="008C2052" w:rsidP="006561ED">
      <w:r>
        <w:t xml:space="preserve">    </w:t>
      </w:r>
      <w:r w:rsidR="00EF74FC" w:rsidRPr="000226ED">
        <w:t xml:space="preserve">L2 </w:t>
      </w:r>
      <w:r w:rsidR="000226ED" w:rsidRPr="000226ED">
        <w:t xml:space="preserve">&lt;- nieuwe </w:t>
      </w:r>
      <w:proofErr w:type="spellStart"/>
      <w:r w:rsidR="000226ED" w:rsidRPr="000226ED">
        <w:t>gelinktelijst</w:t>
      </w:r>
      <w:proofErr w:type="spellEnd"/>
      <w:r w:rsidR="000226ED" w:rsidRPr="000226ED">
        <w:t>()</w:t>
      </w:r>
    </w:p>
    <w:p w14:paraId="08F9E6B4" w14:textId="3DCBA3AD" w:rsidR="0018025F" w:rsidRPr="000226ED" w:rsidRDefault="008C2052" w:rsidP="006561ED">
      <w:r>
        <w:t xml:space="preserve">    </w:t>
      </w:r>
      <w:proofErr w:type="spellStart"/>
      <w:r w:rsidR="00EF74FC" w:rsidRPr="000226ED">
        <w:t>While</w:t>
      </w:r>
      <w:proofErr w:type="spellEnd"/>
      <w:r w:rsidR="00EF74FC" w:rsidRPr="000226ED">
        <w:t xml:space="preserve"> </w:t>
      </w:r>
      <w:r w:rsidR="000226ED" w:rsidRPr="000226ED">
        <w:t xml:space="preserve">ref != </w:t>
      </w:r>
      <w:proofErr w:type="spellStart"/>
      <w:r w:rsidR="000226ED" w:rsidRPr="000226ED">
        <w:t>null</w:t>
      </w:r>
      <w:proofErr w:type="spellEnd"/>
      <w:r w:rsidR="000226ED" w:rsidRPr="000226ED">
        <w:t>:</w:t>
      </w:r>
    </w:p>
    <w:p w14:paraId="772888FA" w14:textId="3456898A" w:rsidR="00FA5349" w:rsidRDefault="000226ED" w:rsidP="006561ED">
      <w:r w:rsidRPr="00CB0A92">
        <w:t xml:space="preserve">    </w:t>
      </w:r>
      <w:r w:rsidR="008C2052">
        <w:t xml:space="preserve">    </w:t>
      </w:r>
      <w:r w:rsidR="00EF74FC" w:rsidRPr="00CB0A92">
        <w:t>L2</w:t>
      </w:r>
      <w:r w:rsidRPr="00CB0A92">
        <w:t>.voegtoe(l2.a</w:t>
      </w:r>
      <w:r>
        <w:t xml:space="preserve">nker, </w:t>
      </w:r>
      <w:proofErr w:type="spellStart"/>
      <w:r>
        <w:t>ref.data</w:t>
      </w:r>
      <w:proofErr w:type="spellEnd"/>
      <w:r>
        <w:t>)        # voegt toe na anker</w:t>
      </w:r>
    </w:p>
    <w:p w14:paraId="1A5FAD8F" w14:textId="21670ACE" w:rsidR="00CB0A92" w:rsidRDefault="000226ED" w:rsidP="006561ED">
      <w:r>
        <w:t xml:space="preserve">    </w:t>
      </w:r>
      <w:r w:rsidR="008C2052">
        <w:t xml:space="preserve">    </w:t>
      </w:r>
      <w:r w:rsidR="00EF74FC">
        <w:t xml:space="preserve">Ref </w:t>
      </w:r>
      <w:r>
        <w:t xml:space="preserve">&lt;- </w:t>
      </w:r>
      <w:proofErr w:type="spellStart"/>
      <w:r>
        <w:t>ref.volgende</w:t>
      </w:r>
      <w:proofErr w:type="spellEnd"/>
      <w:r>
        <w:t>()</w:t>
      </w:r>
      <w:r>
        <w:tab/>
      </w:r>
      <w:r>
        <w:tab/>
      </w:r>
      <w:r w:rsidR="008C2052">
        <w:t xml:space="preserve">  </w:t>
      </w:r>
      <w:r>
        <w:t xml:space="preserve"> # verwijst naar de volgende knoop zijn data (</w:t>
      </w:r>
      <w:proofErr w:type="spellStart"/>
      <w:r>
        <w:t>ref.data</w:t>
      </w:r>
      <w:proofErr w:type="spellEnd"/>
      <w:r>
        <w:t>) in l1</w:t>
      </w:r>
    </w:p>
    <w:p w14:paraId="421CF3C7" w14:textId="485FF78A" w:rsidR="006D5618" w:rsidRDefault="008C2052" w:rsidP="006561ED">
      <w:r>
        <w:t xml:space="preserve">    </w:t>
      </w:r>
    </w:p>
    <w:p w14:paraId="66C8B3AA" w14:textId="0F8CAEE5" w:rsidR="006D5618" w:rsidRDefault="006D5618" w:rsidP="001F1AA5">
      <w:pPr>
        <w:pStyle w:val="Geenafstand"/>
      </w:pPr>
      <w:r>
        <w:t>Examenvraag:</w:t>
      </w:r>
    </w:p>
    <w:p w14:paraId="5BE28B17" w14:textId="36D89098" w:rsidR="006D5618" w:rsidRPr="00CB0A92" w:rsidRDefault="006D5618" w:rsidP="006561ED">
      <w:r>
        <w:t xml:space="preserve">Toevoegen van een knoop met </w:t>
      </w:r>
      <w:proofErr w:type="spellStart"/>
      <w:r w:rsidR="00EF74FC">
        <w:t>voegtoe</w:t>
      </w:r>
      <w:proofErr w:type="spellEnd"/>
      <w:r>
        <w:t>(x, y)</w:t>
      </w:r>
      <w:r w:rsidR="001F1AA5">
        <w:t xml:space="preserve">, wanneer er wordt gevraagd ‘er wordt een ankercomponent toegevoegd, verandert deze methode?’ het antwoord kan nee zijn buiten de Knoop </w:t>
      </w:r>
      <w:proofErr w:type="spellStart"/>
      <w:r w:rsidR="001F1AA5">
        <w:t>constructor</w:t>
      </w:r>
      <w:proofErr w:type="spellEnd"/>
    </w:p>
    <w:p w14:paraId="59D25DB0" w14:textId="49D1139F" w:rsidR="00422801" w:rsidRDefault="00E81C05" w:rsidP="006561ED">
      <w:r w:rsidRPr="00CB0A92">
        <w:t xml:space="preserve">    </w:t>
      </w:r>
    </w:p>
    <w:p w14:paraId="10BC2581" w14:textId="77561D4D" w:rsidR="0044325C" w:rsidRDefault="0044325C" w:rsidP="008E68C5">
      <w:pPr>
        <w:pStyle w:val="Geenafstand"/>
      </w:pPr>
      <w:r>
        <w:t>Oefening 3:</w:t>
      </w:r>
    </w:p>
    <w:p w14:paraId="004319E4" w14:textId="211D76B2" w:rsidR="0044325C" w:rsidRPr="008E68C5" w:rsidRDefault="00714E5E" w:rsidP="006561ED">
      <w:pPr>
        <w:rPr>
          <w:b/>
          <w:bCs/>
        </w:rPr>
      </w:pPr>
      <w:proofErr w:type="spellStart"/>
      <w:r w:rsidRPr="008E68C5">
        <w:rPr>
          <w:b/>
          <w:bCs/>
        </w:rPr>
        <w:t>Function</w:t>
      </w:r>
      <w:proofErr w:type="spellEnd"/>
      <w:r w:rsidRPr="008E68C5">
        <w:rPr>
          <w:b/>
          <w:bCs/>
        </w:rPr>
        <w:t xml:space="preserve"> </w:t>
      </w:r>
      <w:proofErr w:type="spellStart"/>
      <w:r w:rsidR="00EF74FC" w:rsidRPr="008E68C5">
        <w:rPr>
          <w:b/>
          <w:bCs/>
        </w:rPr>
        <w:t>dubbelgelinktelijst</w:t>
      </w:r>
      <w:proofErr w:type="spellEnd"/>
      <w:r w:rsidRPr="008E68C5">
        <w:rPr>
          <w:b/>
          <w:bCs/>
        </w:rPr>
        <w:t>():</w:t>
      </w:r>
    </w:p>
    <w:p w14:paraId="43F45303" w14:textId="531192AB" w:rsidR="00714E5E" w:rsidRDefault="008C2052" w:rsidP="006561ED">
      <w:r>
        <w:t xml:space="preserve">    </w:t>
      </w:r>
      <w:r w:rsidR="00EF74FC">
        <w:t>E</w:t>
      </w:r>
      <w:r w:rsidR="00D87450">
        <w:t xml:space="preserve">erst &lt;- nieuwe </w:t>
      </w:r>
      <w:r w:rsidR="00EF74FC">
        <w:t>knoopdubbel</w:t>
      </w:r>
      <w:r w:rsidR="00D87450">
        <w:t>()</w:t>
      </w:r>
    </w:p>
    <w:p w14:paraId="1A0C2FC8" w14:textId="0C99C529" w:rsidR="000226ED" w:rsidRDefault="000226ED" w:rsidP="006561ED">
      <w:r>
        <w:t xml:space="preserve">    </w:t>
      </w:r>
      <w:proofErr w:type="spellStart"/>
      <w:r w:rsidR="00EF74FC">
        <w:t>Laastste</w:t>
      </w:r>
      <w:proofErr w:type="spellEnd"/>
      <w:r w:rsidR="00EF74FC">
        <w:t xml:space="preserve"> </w:t>
      </w:r>
      <w:r>
        <w:t xml:space="preserve">&lt;- nieuwe </w:t>
      </w:r>
      <w:r w:rsidR="00EF74FC">
        <w:t>knoopdubbel</w:t>
      </w:r>
      <w:r>
        <w:t>()</w:t>
      </w:r>
    </w:p>
    <w:p w14:paraId="4CB197C6" w14:textId="2380AF91" w:rsidR="008C2052" w:rsidRDefault="008C2052" w:rsidP="006561ED">
      <w:r>
        <w:t xml:space="preserve">    </w:t>
      </w:r>
      <w:proofErr w:type="spellStart"/>
      <w:r w:rsidR="00EF74FC">
        <w:t>Eerste</w:t>
      </w:r>
      <w:r>
        <w:t>.</w:t>
      </w:r>
      <w:r w:rsidR="002B5FB4">
        <w:t>volgende</w:t>
      </w:r>
      <w:proofErr w:type="spellEnd"/>
      <w:r>
        <w:t xml:space="preserve"> &lt;- </w:t>
      </w:r>
      <w:r w:rsidR="008170B0">
        <w:t>laatste</w:t>
      </w:r>
    </w:p>
    <w:p w14:paraId="7CF22877" w14:textId="05085F24" w:rsidR="008170B0" w:rsidRDefault="008170B0" w:rsidP="006561ED">
      <w:r>
        <w:t xml:space="preserve">    </w:t>
      </w:r>
      <w:proofErr w:type="spellStart"/>
      <w:r w:rsidR="00EF74FC">
        <w:t>Laatste</w:t>
      </w:r>
      <w:r>
        <w:t>.</w:t>
      </w:r>
      <w:r w:rsidR="002B5FB4">
        <w:t>volgende</w:t>
      </w:r>
      <w:proofErr w:type="spellEnd"/>
      <w:r>
        <w:t xml:space="preserve"> &lt;- eerste</w:t>
      </w:r>
    </w:p>
    <w:p w14:paraId="3345C641" w14:textId="21FA93C5" w:rsidR="002A4518" w:rsidRDefault="002A4518" w:rsidP="006561ED">
      <w:r>
        <w:t xml:space="preserve">    </w:t>
      </w:r>
      <w:proofErr w:type="spellStart"/>
      <w:r w:rsidR="00EF74FC">
        <w:t>Eerste</w:t>
      </w:r>
      <w:r w:rsidR="002B5FB4">
        <w:t>.vorige</w:t>
      </w:r>
      <w:proofErr w:type="spellEnd"/>
      <w:r w:rsidR="002B5FB4">
        <w:t xml:space="preserve"> &lt;- </w:t>
      </w:r>
      <w:proofErr w:type="spellStart"/>
      <w:r w:rsidR="002B5FB4">
        <w:t>null</w:t>
      </w:r>
      <w:proofErr w:type="spellEnd"/>
    </w:p>
    <w:p w14:paraId="54C628E4" w14:textId="1A475354" w:rsidR="002B5FB4" w:rsidRDefault="002B5FB4" w:rsidP="006561ED">
      <w:r>
        <w:t xml:space="preserve">    </w:t>
      </w:r>
      <w:r w:rsidR="00EF74FC">
        <w:t>Eerste</w:t>
      </w:r>
      <w:r>
        <w:t>.</w:t>
      </w:r>
    </w:p>
    <w:p w14:paraId="11F9A04E" w14:textId="77777777" w:rsidR="00DA75AB" w:rsidRDefault="00DA75AB" w:rsidP="006561ED"/>
    <w:p w14:paraId="5860052D" w14:textId="6B17C4B4" w:rsidR="00DA75AB" w:rsidRPr="008E68C5" w:rsidRDefault="00DA75AB" w:rsidP="006561ED">
      <w:pPr>
        <w:rPr>
          <w:b/>
          <w:bCs/>
        </w:rPr>
      </w:pPr>
      <w:proofErr w:type="spellStart"/>
      <w:r w:rsidRPr="008E68C5">
        <w:rPr>
          <w:b/>
          <w:bCs/>
        </w:rPr>
        <w:t>Function</w:t>
      </w:r>
      <w:proofErr w:type="spellEnd"/>
      <w:r w:rsidRPr="008E68C5">
        <w:rPr>
          <w:b/>
          <w:bCs/>
        </w:rPr>
        <w:t xml:space="preserve"> verwijder(ref):</w:t>
      </w:r>
    </w:p>
    <w:p w14:paraId="64BD89EB" w14:textId="6E1A9698" w:rsidR="00587429" w:rsidRDefault="00944294" w:rsidP="00944294">
      <w:r>
        <w:t xml:space="preserve">    </w:t>
      </w:r>
      <w:proofErr w:type="spellStart"/>
      <w:r w:rsidR="00C01405">
        <w:t>Ref.</w:t>
      </w:r>
      <w:r w:rsidR="00685B77">
        <w:t>vorige.volgende</w:t>
      </w:r>
      <w:proofErr w:type="spellEnd"/>
      <w:r w:rsidR="00685B77">
        <w:t xml:space="preserve"> &lt;- </w:t>
      </w:r>
      <w:proofErr w:type="spellStart"/>
      <w:r w:rsidR="00685B77">
        <w:t>ref.volgende</w:t>
      </w:r>
      <w:proofErr w:type="spellEnd"/>
    </w:p>
    <w:p w14:paraId="44583127" w14:textId="6E89ABA1" w:rsidR="00CB1F7D" w:rsidRDefault="00CB1F7D" w:rsidP="00944294">
      <w:r>
        <w:t xml:space="preserve">    </w:t>
      </w:r>
      <w:proofErr w:type="spellStart"/>
      <w:r>
        <w:t>Ref.volgende.vorige</w:t>
      </w:r>
      <w:proofErr w:type="spellEnd"/>
      <w:r>
        <w:t xml:space="preserve"> &lt;- </w:t>
      </w:r>
      <w:proofErr w:type="spellStart"/>
      <w:r>
        <w:t>ref.vorige</w:t>
      </w:r>
      <w:proofErr w:type="spellEnd"/>
    </w:p>
    <w:p w14:paraId="4A7B9870" w14:textId="3BB5CE79" w:rsidR="000D5390" w:rsidRDefault="00CB1F7D" w:rsidP="00944294">
      <w:r>
        <w:t xml:space="preserve">    Return </w:t>
      </w:r>
      <w:proofErr w:type="spellStart"/>
      <w:r>
        <w:t>ref.data</w:t>
      </w:r>
      <w:proofErr w:type="spellEnd"/>
    </w:p>
    <w:p w14:paraId="6BC16373" w14:textId="701CFCCA" w:rsidR="000D5390" w:rsidRPr="009412E9" w:rsidRDefault="000D5390" w:rsidP="00944294">
      <w:pPr>
        <w:rPr>
          <w:b/>
          <w:bCs/>
        </w:rPr>
      </w:pPr>
      <w:proofErr w:type="spellStart"/>
      <w:r w:rsidRPr="009412E9">
        <w:rPr>
          <w:b/>
          <w:bCs/>
        </w:rPr>
        <w:lastRenderedPageBreak/>
        <w:t>Function</w:t>
      </w:r>
      <w:proofErr w:type="spellEnd"/>
      <w:r w:rsidRPr="009412E9">
        <w:rPr>
          <w:b/>
          <w:bCs/>
        </w:rPr>
        <w:t xml:space="preserve"> </w:t>
      </w:r>
      <w:proofErr w:type="spellStart"/>
      <w:r w:rsidR="00EF74FC" w:rsidRPr="009412E9">
        <w:rPr>
          <w:b/>
          <w:bCs/>
        </w:rPr>
        <w:t>voegtoena</w:t>
      </w:r>
      <w:proofErr w:type="spellEnd"/>
      <w:r w:rsidRPr="009412E9">
        <w:rPr>
          <w:b/>
          <w:bCs/>
        </w:rPr>
        <w:t>(ref, x):</w:t>
      </w:r>
    </w:p>
    <w:p w14:paraId="1EE865D5" w14:textId="55F8A3E6" w:rsidR="000D5390" w:rsidRDefault="000D5390" w:rsidP="00944294">
      <w:r>
        <w:t xml:space="preserve">    Hulp &lt;- </w:t>
      </w:r>
      <w:r w:rsidR="00EF74FC">
        <w:t>nieuweknoopdubbel</w:t>
      </w:r>
      <w:r>
        <w:t>()</w:t>
      </w:r>
    </w:p>
    <w:p w14:paraId="0462DDC8" w14:textId="75F7A40C" w:rsidR="000D5390" w:rsidRDefault="000D5390" w:rsidP="00944294">
      <w:r>
        <w:t xml:space="preserve">    </w:t>
      </w:r>
      <w:proofErr w:type="spellStart"/>
      <w:r>
        <w:t>Hulp.data</w:t>
      </w:r>
      <w:proofErr w:type="spellEnd"/>
      <w:r>
        <w:t xml:space="preserve"> &lt;- x</w:t>
      </w:r>
    </w:p>
    <w:p w14:paraId="6F711B86" w14:textId="3858B94D" w:rsidR="000D5390" w:rsidRDefault="000D5390" w:rsidP="00944294">
      <w:r>
        <w:t xml:space="preserve">    </w:t>
      </w:r>
      <w:proofErr w:type="spellStart"/>
      <w:r>
        <w:t>Hulp.vorige</w:t>
      </w:r>
      <w:proofErr w:type="spellEnd"/>
      <w:r>
        <w:t xml:space="preserve"> &lt;- ref</w:t>
      </w:r>
    </w:p>
    <w:p w14:paraId="56F5555D" w14:textId="68FE5D09" w:rsidR="000D5390" w:rsidRDefault="000D5390" w:rsidP="00944294">
      <w:r>
        <w:t xml:space="preserve">    </w:t>
      </w:r>
      <w:proofErr w:type="spellStart"/>
      <w:r>
        <w:t>Hulp.volgende</w:t>
      </w:r>
      <w:proofErr w:type="spellEnd"/>
      <w:r>
        <w:t xml:space="preserve"> &lt;- </w:t>
      </w:r>
      <w:proofErr w:type="spellStart"/>
      <w:r>
        <w:t>ref.volgende</w:t>
      </w:r>
      <w:proofErr w:type="spellEnd"/>
    </w:p>
    <w:p w14:paraId="2C4D6041" w14:textId="75F03290" w:rsidR="000D5390" w:rsidRDefault="000D5390" w:rsidP="00944294">
      <w:r>
        <w:t xml:space="preserve">    </w:t>
      </w:r>
      <w:proofErr w:type="spellStart"/>
      <w:r>
        <w:t>Ref.volgende</w:t>
      </w:r>
      <w:proofErr w:type="spellEnd"/>
      <w:r>
        <w:t xml:space="preserve"> &lt;-</w:t>
      </w:r>
      <w:r w:rsidR="009412E9">
        <w:t xml:space="preserve"> hulp</w:t>
      </w:r>
    </w:p>
    <w:p w14:paraId="567FB062" w14:textId="706073D5" w:rsidR="009412E9" w:rsidRDefault="009412E9" w:rsidP="00944294">
      <w:r>
        <w:t xml:space="preserve">    </w:t>
      </w:r>
      <w:proofErr w:type="spellStart"/>
      <w:r>
        <w:t>Hulp.volgende.vorige</w:t>
      </w:r>
      <w:proofErr w:type="spellEnd"/>
      <w:r>
        <w:t xml:space="preserve"> &lt;- hulp</w:t>
      </w:r>
    </w:p>
    <w:p w14:paraId="2B04B1AB" w14:textId="77777777" w:rsidR="008E68C5" w:rsidRDefault="008E68C5" w:rsidP="006561ED"/>
    <w:p w14:paraId="171B7D0C" w14:textId="2E5482B4" w:rsidR="00490349" w:rsidRPr="0032248A" w:rsidRDefault="00490349" w:rsidP="006561ED">
      <w:pPr>
        <w:rPr>
          <w:b/>
          <w:bCs/>
        </w:rPr>
      </w:pPr>
      <w:proofErr w:type="spellStart"/>
      <w:r w:rsidRPr="0032248A">
        <w:rPr>
          <w:b/>
          <w:bCs/>
        </w:rPr>
        <w:t>Function</w:t>
      </w:r>
      <w:proofErr w:type="spellEnd"/>
      <w:r w:rsidRPr="0032248A">
        <w:rPr>
          <w:b/>
          <w:bCs/>
        </w:rPr>
        <w:t xml:space="preserve"> </w:t>
      </w:r>
      <w:proofErr w:type="spellStart"/>
      <w:r w:rsidR="00EF74FC" w:rsidRPr="0032248A">
        <w:rPr>
          <w:b/>
          <w:bCs/>
        </w:rPr>
        <w:t>voegtoevoor</w:t>
      </w:r>
      <w:proofErr w:type="spellEnd"/>
      <w:r w:rsidRPr="0032248A">
        <w:rPr>
          <w:b/>
          <w:bCs/>
        </w:rPr>
        <w:t>(ref, x):</w:t>
      </w:r>
    </w:p>
    <w:p w14:paraId="66E93C53" w14:textId="1FE673A4" w:rsidR="00490349" w:rsidRDefault="00490349" w:rsidP="006561ED">
      <w:r>
        <w:t xml:space="preserve">    </w:t>
      </w:r>
      <w:proofErr w:type="spellStart"/>
      <w:r w:rsidR="00EF74FC">
        <w:t>Voegtoena</w:t>
      </w:r>
      <w:proofErr w:type="spellEnd"/>
      <w:r w:rsidR="006538CB">
        <w:t>(</w:t>
      </w:r>
      <w:proofErr w:type="spellStart"/>
      <w:r w:rsidR="006538CB">
        <w:t>ref.vorige</w:t>
      </w:r>
      <w:proofErr w:type="spellEnd"/>
      <w:r w:rsidR="006538CB">
        <w:t>, x)</w:t>
      </w:r>
    </w:p>
    <w:p w14:paraId="0EAAAA40" w14:textId="77777777" w:rsidR="00084E96" w:rsidRDefault="00084E96" w:rsidP="006561ED"/>
    <w:p w14:paraId="1CFB1382" w14:textId="7CBE77F6" w:rsidR="00084E96" w:rsidRPr="00237741" w:rsidRDefault="00EF74FC" w:rsidP="006561ED">
      <w:proofErr w:type="spellStart"/>
      <w:r w:rsidRPr="00237741">
        <w:t>Function</w:t>
      </w:r>
      <w:proofErr w:type="spellEnd"/>
      <w:r w:rsidRPr="00237741">
        <w:t xml:space="preserve"> </w:t>
      </w:r>
      <w:r w:rsidR="00084E96" w:rsidRPr="00237741">
        <w:t>zoek(x):</w:t>
      </w:r>
    </w:p>
    <w:p w14:paraId="0FEAF902" w14:textId="39A2BFBD" w:rsidR="00084E96" w:rsidRPr="00237741" w:rsidRDefault="00084E96" w:rsidP="006561ED">
      <w:r w:rsidRPr="00237741">
        <w:t xml:space="preserve">    </w:t>
      </w:r>
      <w:r w:rsidR="00EF74FC" w:rsidRPr="00237741">
        <w:t xml:space="preserve">Links </w:t>
      </w:r>
      <w:r w:rsidRPr="00237741">
        <w:t xml:space="preserve">&lt;- </w:t>
      </w:r>
      <w:proofErr w:type="spellStart"/>
      <w:r w:rsidR="00340583" w:rsidRPr="00237741">
        <w:t>eerst.volgende</w:t>
      </w:r>
      <w:proofErr w:type="spellEnd"/>
    </w:p>
    <w:p w14:paraId="7C09DAAA" w14:textId="7BF26F7E" w:rsidR="00340583" w:rsidRPr="00CF4C65" w:rsidRDefault="00340583" w:rsidP="006561ED">
      <w:r w:rsidRPr="00CF4C65">
        <w:t xml:space="preserve">    </w:t>
      </w:r>
      <w:r w:rsidR="00EF74FC" w:rsidRPr="00CF4C65">
        <w:t xml:space="preserve">Rechts </w:t>
      </w:r>
      <w:r w:rsidRPr="00CF4C65">
        <w:t>&lt;-</w:t>
      </w:r>
      <w:proofErr w:type="spellStart"/>
      <w:r w:rsidRPr="00CF4C65">
        <w:t>laatste.vorige</w:t>
      </w:r>
      <w:proofErr w:type="spellEnd"/>
    </w:p>
    <w:p w14:paraId="73622EB9" w14:textId="4CAD6CD8" w:rsidR="00340583" w:rsidRPr="00911AF3" w:rsidRDefault="00340583" w:rsidP="006561ED">
      <w:pPr>
        <w:rPr>
          <w:lang w:val="en-GB"/>
        </w:rPr>
      </w:pPr>
      <w:r w:rsidRPr="00CF4C65">
        <w:t xml:space="preserve">    </w:t>
      </w:r>
      <w:r w:rsidR="00EF74FC" w:rsidRPr="00911AF3">
        <w:rPr>
          <w:lang w:val="en-GB"/>
        </w:rPr>
        <w:t>While</w:t>
      </w:r>
      <w:r w:rsidR="008243BE" w:rsidRPr="00911AF3">
        <w:rPr>
          <w:lang w:val="en-GB"/>
        </w:rPr>
        <w:t>(</w:t>
      </w:r>
      <w:r w:rsidR="00CF4C65" w:rsidRPr="00911AF3">
        <w:rPr>
          <w:lang w:val="en-GB"/>
        </w:rPr>
        <w:t xml:space="preserve"> links != </w:t>
      </w:r>
      <w:proofErr w:type="spellStart"/>
      <w:r w:rsidR="00CF4C65" w:rsidRPr="00911AF3">
        <w:rPr>
          <w:lang w:val="en-GB"/>
        </w:rPr>
        <w:t>rechts</w:t>
      </w:r>
      <w:proofErr w:type="spellEnd"/>
      <w:r w:rsidR="008243BE" w:rsidRPr="00911AF3">
        <w:rPr>
          <w:lang w:val="en-GB"/>
        </w:rPr>
        <w:t>)</w:t>
      </w:r>
      <w:r w:rsidR="00D3512C" w:rsidRPr="00911AF3">
        <w:rPr>
          <w:lang w:val="en-GB"/>
        </w:rPr>
        <w:t xml:space="preserve"> and (</w:t>
      </w:r>
      <w:proofErr w:type="spellStart"/>
      <w:r w:rsidR="00D3512C" w:rsidRPr="00911AF3">
        <w:rPr>
          <w:lang w:val="en-GB"/>
        </w:rPr>
        <w:t>links.data</w:t>
      </w:r>
      <w:proofErr w:type="spellEnd"/>
      <w:r w:rsidR="00D3512C" w:rsidRPr="00911AF3">
        <w:rPr>
          <w:lang w:val="en-GB"/>
        </w:rPr>
        <w:t xml:space="preserve"> = x</w:t>
      </w:r>
      <w:r w:rsidR="00671929" w:rsidRPr="00911AF3">
        <w:rPr>
          <w:lang w:val="en-GB"/>
        </w:rPr>
        <w:t xml:space="preserve"> or </w:t>
      </w:r>
      <w:proofErr w:type="spellStart"/>
      <w:r w:rsidR="00671929" w:rsidRPr="00911AF3">
        <w:rPr>
          <w:lang w:val="en-GB"/>
        </w:rPr>
        <w:t>rechts.data</w:t>
      </w:r>
      <w:proofErr w:type="spellEnd"/>
      <w:r w:rsidR="00671929" w:rsidRPr="00911AF3">
        <w:rPr>
          <w:lang w:val="en-GB"/>
        </w:rPr>
        <w:t xml:space="preserve"> = x)</w:t>
      </w:r>
      <w:r w:rsidR="00911AF3" w:rsidRPr="00911AF3">
        <w:rPr>
          <w:lang w:val="en-GB"/>
        </w:rPr>
        <w:t xml:space="preserve"> </w:t>
      </w:r>
      <w:r w:rsidR="00522ACB">
        <w:rPr>
          <w:lang w:val="en-GB"/>
        </w:rPr>
        <w:t>and</w:t>
      </w:r>
      <w:r w:rsidR="00911AF3" w:rsidRPr="00911AF3">
        <w:rPr>
          <w:lang w:val="en-GB"/>
        </w:rPr>
        <w:t xml:space="preserve"> (</w:t>
      </w:r>
      <w:proofErr w:type="spellStart"/>
      <w:r w:rsidR="00911AF3" w:rsidRPr="00911AF3">
        <w:rPr>
          <w:lang w:val="en-GB"/>
        </w:rPr>
        <w:t>links.volgen</w:t>
      </w:r>
      <w:r w:rsidR="00911AF3">
        <w:rPr>
          <w:lang w:val="en-GB"/>
        </w:rPr>
        <w:t>de</w:t>
      </w:r>
      <w:proofErr w:type="spellEnd"/>
      <w:r w:rsidR="00911AF3">
        <w:rPr>
          <w:lang w:val="en-GB"/>
        </w:rPr>
        <w:t xml:space="preserve"> != </w:t>
      </w:r>
      <w:proofErr w:type="spellStart"/>
      <w:r w:rsidR="00911AF3">
        <w:rPr>
          <w:lang w:val="en-GB"/>
        </w:rPr>
        <w:t>rechts</w:t>
      </w:r>
      <w:proofErr w:type="spellEnd"/>
      <w:r w:rsidR="00911AF3">
        <w:rPr>
          <w:lang w:val="en-GB"/>
        </w:rPr>
        <w:t>)</w:t>
      </w:r>
      <w:r w:rsidR="0031551A" w:rsidRPr="00911AF3">
        <w:rPr>
          <w:lang w:val="en-GB"/>
        </w:rPr>
        <w:t>:</w:t>
      </w:r>
    </w:p>
    <w:p w14:paraId="12EDC4EA" w14:textId="024E65C8" w:rsidR="0031551A" w:rsidRDefault="0031551A" w:rsidP="006561ED">
      <w:r w:rsidRPr="00911AF3">
        <w:rPr>
          <w:lang w:val="en-GB"/>
        </w:rPr>
        <w:t xml:space="preserve">        </w:t>
      </w:r>
      <w:r w:rsidR="00EF74FC">
        <w:t xml:space="preserve">Links </w:t>
      </w:r>
      <w:r w:rsidR="005F702A">
        <w:t xml:space="preserve">&lt;- </w:t>
      </w:r>
      <w:proofErr w:type="spellStart"/>
      <w:r w:rsidR="005F702A">
        <w:t>links.volgende</w:t>
      </w:r>
      <w:proofErr w:type="spellEnd"/>
    </w:p>
    <w:p w14:paraId="648D0C9D" w14:textId="5767337C" w:rsidR="005F702A" w:rsidRPr="00CF4C65" w:rsidRDefault="005F702A" w:rsidP="006561ED">
      <w:r w:rsidRPr="00CF4C65">
        <w:t xml:space="preserve">        </w:t>
      </w:r>
      <w:r w:rsidR="00EF74FC">
        <w:t xml:space="preserve">Rechts </w:t>
      </w:r>
      <w:r>
        <w:t xml:space="preserve">&lt;- </w:t>
      </w:r>
      <w:proofErr w:type="spellStart"/>
      <w:r>
        <w:t>rechts.vorige</w:t>
      </w:r>
      <w:proofErr w:type="spellEnd"/>
    </w:p>
    <w:p w14:paraId="781C3874" w14:textId="77777777" w:rsidR="008E68C5" w:rsidRPr="00CF4C65" w:rsidRDefault="008E68C5" w:rsidP="006561ED"/>
    <w:p w14:paraId="47A759CF" w14:textId="26C72DE1" w:rsidR="0032248A" w:rsidRPr="00237741" w:rsidRDefault="0032248A" w:rsidP="0032248A">
      <w:pPr>
        <w:pStyle w:val="Geenafstand"/>
      </w:pPr>
      <w:r w:rsidRPr="00237741">
        <w:t>Oefening 4:</w:t>
      </w:r>
    </w:p>
    <w:p w14:paraId="4AC7A146" w14:textId="0A815619" w:rsidR="0032248A" w:rsidRPr="00084E96" w:rsidRDefault="001E77B5" w:rsidP="0032248A">
      <w:pPr>
        <w:rPr>
          <w:b/>
          <w:bCs/>
          <w:lang w:val="en-GB"/>
        </w:rPr>
      </w:pPr>
      <w:r w:rsidRPr="00084E96">
        <w:rPr>
          <w:b/>
          <w:bCs/>
          <w:lang w:val="en-GB"/>
        </w:rPr>
        <w:t xml:space="preserve">Function </w:t>
      </w:r>
      <w:r w:rsidR="00D142A3" w:rsidRPr="00084E96">
        <w:rPr>
          <w:b/>
          <w:bCs/>
          <w:lang w:val="en-GB"/>
        </w:rPr>
        <w:t>queue():</w:t>
      </w:r>
    </w:p>
    <w:p w14:paraId="45FB5C2A" w14:textId="00C672AC" w:rsidR="00D142A3" w:rsidRPr="00084E96" w:rsidRDefault="00D142A3" w:rsidP="0032248A">
      <w:pPr>
        <w:rPr>
          <w:lang w:val="en-GB"/>
        </w:rPr>
      </w:pPr>
      <w:r w:rsidRPr="00084E96">
        <w:rPr>
          <w:lang w:val="en-GB"/>
        </w:rPr>
        <w:t xml:space="preserve">    </w:t>
      </w:r>
      <w:r w:rsidR="00EF74FC" w:rsidRPr="00084E96">
        <w:rPr>
          <w:lang w:val="en-GB"/>
        </w:rPr>
        <w:t>K</w:t>
      </w:r>
      <w:r w:rsidR="002B60F8" w:rsidRPr="00084E96">
        <w:rPr>
          <w:lang w:val="en-GB"/>
        </w:rPr>
        <w:t xml:space="preserve"> &lt;- null        # kop</w:t>
      </w:r>
    </w:p>
    <w:p w14:paraId="47FE6BAB" w14:textId="585ABA37" w:rsidR="002B60F8" w:rsidRPr="00237741" w:rsidRDefault="002B60F8" w:rsidP="0032248A">
      <w:pPr>
        <w:rPr>
          <w:lang w:val="en-GB"/>
        </w:rPr>
      </w:pPr>
      <w:r w:rsidRPr="00084E96">
        <w:rPr>
          <w:lang w:val="en-GB"/>
        </w:rPr>
        <w:t xml:space="preserve">    </w:t>
      </w:r>
      <w:r w:rsidR="00EF74FC" w:rsidRPr="00237741">
        <w:rPr>
          <w:lang w:val="en-GB"/>
        </w:rPr>
        <w:t xml:space="preserve">S </w:t>
      </w:r>
      <w:r w:rsidRPr="00237741">
        <w:rPr>
          <w:lang w:val="en-GB"/>
        </w:rPr>
        <w:t xml:space="preserve">&lt;- null        # </w:t>
      </w:r>
      <w:proofErr w:type="spellStart"/>
      <w:r w:rsidRPr="00237741">
        <w:rPr>
          <w:lang w:val="en-GB"/>
        </w:rPr>
        <w:t>staart</w:t>
      </w:r>
      <w:proofErr w:type="spellEnd"/>
    </w:p>
    <w:p w14:paraId="47AC6A98" w14:textId="77777777" w:rsidR="006B5E1B" w:rsidRPr="00237741" w:rsidRDefault="006B5E1B" w:rsidP="0032248A">
      <w:pPr>
        <w:rPr>
          <w:lang w:val="en-GB"/>
        </w:rPr>
      </w:pPr>
    </w:p>
    <w:p w14:paraId="689E9B93" w14:textId="340FCBFD" w:rsidR="006B5E1B" w:rsidRPr="00237741" w:rsidRDefault="006B5E1B" w:rsidP="0032248A">
      <w:pPr>
        <w:rPr>
          <w:b/>
          <w:bCs/>
          <w:lang w:val="en-GB"/>
        </w:rPr>
      </w:pPr>
      <w:r w:rsidRPr="00237741">
        <w:rPr>
          <w:b/>
          <w:bCs/>
          <w:lang w:val="en-GB"/>
        </w:rPr>
        <w:t xml:space="preserve">Function </w:t>
      </w:r>
      <w:proofErr w:type="spellStart"/>
      <w:r w:rsidR="00EF74FC" w:rsidRPr="00237741">
        <w:rPr>
          <w:b/>
          <w:bCs/>
          <w:lang w:val="en-GB"/>
        </w:rPr>
        <w:t>isempty</w:t>
      </w:r>
      <w:proofErr w:type="spellEnd"/>
      <w:r w:rsidRPr="00237741">
        <w:rPr>
          <w:b/>
          <w:bCs/>
          <w:lang w:val="en-GB"/>
        </w:rPr>
        <w:t>():</w:t>
      </w:r>
    </w:p>
    <w:p w14:paraId="7ECF054B" w14:textId="010BD15F" w:rsidR="006B5E1B" w:rsidRPr="00A80291" w:rsidRDefault="006B5E1B" w:rsidP="0032248A">
      <w:pPr>
        <w:rPr>
          <w:lang w:val="en-GB"/>
        </w:rPr>
      </w:pPr>
      <w:r w:rsidRPr="00A80291">
        <w:rPr>
          <w:lang w:val="en-GB"/>
        </w:rPr>
        <w:t xml:space="preserve">    </w:t>
      </w:r>
      <w:r w:rsidR="00EF74FC" w:rsidRPr="00A80291">
        <w:rPr>
          <w:lang w:val="en-GB"/>
        </w:rPr>
        <w:t>R</w:t>
      </w:r>
      <w:r w:rsidR="00CF0BB4" w:rsidRPr="00A80291">
        <w:rPr>
          <w:lang w:val="en-GB"/>
        </w:rPr>
        <w:t>eturn (k = null)</w:t>
      </w:r>
    </w:p>
    <w:p w14:paraId="6E73B053" w14:textId="77777777" w:rsidR="00C11681" w:rsidRPr="00A80291" w:rsidRDefault="00C11681" w:rsidP="0032248A">
      <w:pPr>
        <w:rPr>
          <w:lang w:val="en-GB"/>
        </w:rPr>
      </w:pPr>
    </w:p>
    <w:p w14:paraId="28EA654C" w14:textId="66140139" w:rsidR="00C11681" w:rsidRPr="00237741" w:rsidRDefault="00C11681" w:rsidP="0032248A">
      <w:pPr>
        <w:rPr>
          <w:b/>
          <w:bCs/>
        </w:rPr>
      </w:pPr>
      <w:proofErr w:type="spellStart"/>
      <w:r w:rsidRPr="00237741">
        <w:rPr>
          <w:b/>
          <w:bCs/>
        </w:rPr>
        <w:t>Function</w:t>
      </w:r>
      <w:proofErr w:type="spellEnd"/>
      <w:r w:rsidRPr="00237741">
        <w:rPr>
          <w:b/>
          <w:bCs/>
        </w:rPr>
        <w:t xml:space="preserve"> </w:t>
      </w:r>
      <w:proofErr w:type="spellStart"/>
      <w:r w:rsidRPr="00237741">
        <w:rPr>
          <w:b/>
          <w:bCs/>
        </w:rPr>
        <w:t>enqueue</w:t>
      </w:r>
      <w:proofErr w:type="spellEnd"/>
      <w:r w:rsidRPr="00237741">
        <w:rPr>
          <w:b/>
          <w:bCs/>
        </w:rPr>
        <w:t>(</w:t>
      </w:r>
      <w:r w:rsidR="00A80291" w:rsidRPr="00237741">
        <w:rPr>
          <w:b/>
          <w:bCs/>
        </w:rPr>
        <w:t>x</w:t>
      </w:r>
      <w:r w:rsidRPr="00237741">
        <w:rPr>
          <w:b/>
          <w:bCs/>
        </w:rPr>
        <w:t>):</w:t>
      </w:r>
    </w:p>
    <w:p w14:paraId="0A77A2AC" w14:textId="164B6951" w:rsidR="006F21D7" w:rsidRDefault="006F21D7" w:rsidP="0032248A">
      <w:r w:rsidRPr="00237741">
        <w:rPr>
          <w:b/>
          <w:bCs/>
        </w:rPr>
        <w:t xml:space="preserve">    </w:t>
      </w:r>
      <w:r>
        <w:t>Hulp &lt;- nieuwe Knoop(</w:t>
      </w:r>
      <w:r w:rsidR="00A80291">
        <w:t>x</w:t>
      </w:r>
      <w:r>
        <w:t>)</w:t>
      </w:r>
    </w:p>
    <w:p w14:paraId="0ABECAFF" w14:textId="6E03B5E3" w:rsidR="00FB4BF3" w:rsidRDefault="00FB4BF3" w:rsidP="0032248A">
      <w:r>
        <w:t xml:space="preserve">    </w:t>
      </w:r>
      <w:proofErr w:type="spellStart"/>
      <w:r>
        <w:t>Hulp.data</w:t>
      </w:r>
      <w:proofErr w:type="spellEnd"/>
      <w:r w:rsidR="00CF6E3F">
        <w:t xml:space="preserve"> &lt;- x </w:t>
      </w:r>
    </w:p>
    <w:p w14:paraId="5030B86F" w14:textId="6B496744" w:rsidR="00E015D9" w:rsidRPr="00B34CA3" w:rsidRDefault="00E015D9" w:rsidP="0032248A">
      <w:r w:rsidRPr="00B34CA3">
        <w:t xml:space="preserve">    </w:t>
      </w:r>
      <w:proofErr w:type="spellStart"/>
      <w:r w:rsidR="00EF74FC" w:rsidRPr="00B34CA3">
        <w:t>S</w:t>
      </w:r>
      <w:r w:rsidRPr="00B34CA3">
        <w:t>.volgende</w:t>
      </w:r>
      <w:proofErr w:type="spellEnd"/>
      <w:r w:rsidR="00B34CA3" w:rsidRPr="00B34CA3">
        <w:t xml:space="preserve"> &lt;- hul</w:t>
      </w:r>
      <w:r w:rsidR="00B34CA3">
        <w:t>p</w:t>
      </w:r>
    </w:p>
    <w:p w14:paraId="442A4B2E" w14:textId="1559AD01" w:rsidR="00C11681" w:rsidRPr="00237741" w:rsidRDefault="00C11681" w:rsidP="0032248A">
      <w:pPr>
        <w:rPr>
          <w:lang w:val="en-GB"/>
        </w:rPr>
      </w:pPr>
      <w:r w:rsidRPr="00B34CA3">
        <w:t xml:space="preserve">    </w:t>
      </w:r>
      <w:r w:rsidR="00D71D8B" w:rsidRPr="00237741">
        <w:rPr>
          <w:lang w:val="en-GB"/>
        </w:rPr>
        <w:t>If (k = null)</w:t>
      </w:r>
      <w:r w:rsidR="006F21D7" w:rsidRPr="00237741">
        <w:rPr>
          <w:lang w:val="en-GB"/>
        </w:rPr>
        <w:t>:</w:t>
      </w:r>
    </w:p>
    <w:p w14:paraId="660F6728" w14:textId="28243F27" w:rsidR="006F21D7" w:rsidRPr="00E015D9" w:rsidRDefault="006F21D7" w:rsidP="0032248A">
      <w:pPr>
        <w:rPr>
          <w:lang w:val="en-GB"/>
        </w:rPr>
      </w:pPr>
      <w:r w:rsidRPr="00237741">
        <w:rPr>
          <w:lang w:val="en-GB"/>
        </w:rPr>
        <w:t xml:space="preserve">        </w:t>
      </w:r>
      <w:r w:rsidR="00EF74FC" w:rsidRPr="00E015D9">
        <w:rPr>
          <w:lang w:val="en-GB"/>
        </w:rPr>
        <w:t xml:space="preserve">K </w:t>
      </w:r>
      <w:r w:rsidR="00CF6E3F" w:rsidRPr="00E015D9">
        <w:rPr>
          <w:lang w:val="en-GB"/>
        </w:rPr>
        <w:t xml:space="preserve">&lt;- </w:t>
      </w:r>
      <w:proofErr w:type="spellStart"/>
      <w:r w:rsidR="00CF6E3F" w:rsidRPr="00E015D9">
        <w:rPr>
          <w:lang w:val="en-GB"/>
        </w:rPr>
        <w:t>hulp</w:t>
      </w:r>
      <w:proofErr w:type="spellEnd"/>
    </w:p>
    <w:p w14:paraId="7416D4A7" w14:textId="7E7E87EE" w:rsidR="00852C90" w:rsidRPr="00237741" w:rsidRDefault="00852C90" w:rsidP="0032248A">
      <w:pPr>
        <w:rPr>
          <w:lang w:val="en-GB"/>
        </w:rPr>
      </w:pPr>
      <w:r w:rsidRPr="00237741">
        <w:rPr>
          <w:lang w:val="en-GB"/>
        </w:rPr>
        <w:t xml:space="preserve">    </w:t>
      </w:r>
      <w:r w:rsidR="00EF74FC" w:rsidRPr="00237741">
        <w:rPr>
          <w:lang w:val="en-GB"/>
        </w:rPr>
        <w:t xml:space="preserve">S </w:t>
      </w:r>
      <w:r w:rsidRPr="00237741">
        <w:rPr>
          <w:lang w:val="en-GB"/>
        </w:rPr>
        <w:t xml:space="preserve">&lt;- </w:t>
      </w:r>
      <w:proofErr w:type="spellStart"/>
      <w:r w:rsidRPr="00237741">
        <w:rPr>
          <w:lang w:val="en-GB"/>
        </w:rPr>
        <w:t>hulp</w:t>
      </w:r>
      <w:proofErr w:type="spellEnd"/>
    </w:p>
    <w:p w14:paraId="14D60735" w14:textId="77777777" w:rsidR="00237741" w:rsidRPr="00237741" w:rsidRDefault="00237741" w:rsidP="0032248A">
      <w:pPr>
        <w:rPr>
          <w:lang w:val="en-GB"/>
        </w:rPr>
      </w:pPr>
    </w:p>
    <w:p w14:paraId="7A36040B" w14:textId="31E67866" w:rsidR="00237741" w:rsidRPr="007F5382" w:rsidRDefault="00237741" w:rsidP="00237741">
      <w:pPr>
        <w:rPr>
          <w:b/>
          <w:bCs/>
          <w:lang w:val="en-GB"/>
        </w:rPr>
      </w:pPr>
      <w:r w:rsidRPr="007F5382">
        <w:rPr>
          <w:b/>
          <w:bCs/>
          <w:lang w:val="en-GB"/>
        </w:rPr>
        <w:t>Function dequeue():</w:t>
      </w:r>
    </w:p>
    <w:p w14:paraId="6C83578F" w14:textId="29860755" w:rsidR="00EB0AB6" w:rsidRPr="00EB0AB6" w:rsidRDefault="00EB0AB6" w:rsidP="00237741">
      <w:pPr>
        <w:rPr>
          <w:lang w:val="en-GB"/>
        </w:rPr>
      </w:pPr>
      <w:r w:rsidRPr="00237741">
        <w:rPr>
          <w:lang w:val="en-GB"/>
        </w:rPr>
        <w:t xml:space="preserve">    </w:t>
      </w:r>
      <w:r w:rsidR="00EF74FC">
        <w:rPr>
          <w:lang w:val="en-GB"/>
        </w:rPr>
        <w:t xml:space="preserve">X </w:t>
      </w:r>
      <w:r>
        <w:rPr>
          <w:lang w:val="en-GB"/>
        </w:rPr>
        <w:t xml:space="preserve">&lt;- </w:t>
      </w:r>
      <w:proofErr w:type="spellStart"/>
      <w:r>
        <w:rPr>
          <w:lang w:val="en-GB"/>
        </w:rPr>
        <w:t>k.data</w:t>
      </w:r>
      <w:proofErr w:type="spellEnd"/>
    </w:p>
    <w:p w14:paraId="130DC053" w14:textId="056389ED" w:rsidR="00237741" w:rsidRPr="00237741" w:rsidRDefault="00EB0AB6" w:rsidP="0032248A">
      <w:pPr>
        <w:rPr>
          <w:lang w:val="en-GB"/>
        </w:rPr>
      </w:pPr>
      <w:r w:rsidRPr="00237741">
        <w:rPr>
          <w:lang w:val="en-GB"/>
        </w:rPr>
        <w:t xml:space="preserve">    </w:t>
      </w:r>
      <w:r w:rsidR="00EF74FC" w:rsidRPr="00237741">
        <w:rPr>
          <w:lang w:val="en-GB"/>
        </w:rPr>
        <w:t xml:space="preserve">If </w:t>
      </w:r>
      <w:proofErr w:type="spellStart"/>
      <w:r w:rsidRPr="00237741">
        <w:rPr>
          <w:lang w:val="en-GB"/>
        </w:rPr>
        <w:t>isempty</w:t>
      </w:r>
      <w:proofErr w:type="spellEnd"/>
      <w:r w:rsidRPr="00237741">
        <w:rPr>
          <w:lang w:val="en-GB"/>
        </w:rPr>
        <w:t>()</w:t>
      </w:r>
    </w:p>
    <w:p w14:paraId="45ACF151" w14:textId="11F14704" w:rsidR="00237741" w:rsidRPr="00237741" w:rsidRDefault="00EB0AB6" w:rsidP="0032248A">
      <w:pPr>
        <w:rPr>
          <w:lang w:val="en-GB"/>
        </w:rPr>
      </w:pPr>
      <w:r w:rsidRPr="00237741">
        <w:rPr>
          <w:lang w:val="en-GB"/>
        </w:rPr>
        <w:t xml:space="preserve">        </w:t>
      </w:r>
      <w:r w:rsidR="00EF74FC" w:rsidRPr="00237741">
        <w:rPr>
          <w:lang w:val="en-GB"/>
        </w:rPr>
        <w:t xml:space="preserve">Return </w:t>
      </w:r>
      <w:r w:rsidRPr="00237741">
        <w:rPr>
          <w:lang w:val="en-GB"/>
        </w:rPr>
        <w:t>null</w:t>
      </w:r>
    </w:p>
    <w:p w14:paraId="7DC91751" w14:textId="1C9B4F6F" w:rsidR="00237741" w:rsidRDefault="00EB0AB6" w:rsidP="0032248A">
      <w:pPr>
        <w:rPr>
          <w:lang w:val="en-GB"/>
        </w:rPr>
      </w:pPr>
      <w:r w:rsidRPr="00237741">
        <w:rPr>
          <w:lang w:val="en-GB"/>
        </w:rPr>
        <w:t xml:space="preserve">    </w:t>
      </w:r>
      <w:r w:rsidR="00EF74FC">
        <w:rPr>
          <w:lang w:val="en-GB"/>
        </w:rPr>
        <w:t xml:space="preserve">If </w:t>
      </w:r>
      <w:r>
        <w:rPr>
          <w:lang w:val="en-GB"/>
        </w:rPr>
        <w:t>k = s:</w:t>
      </w:r>
    </w:p>
    <w:p w14:paraId="1193A3B1" w14:textId="5FC6B15E" w:rsidR="00237741" w:rsidRDefault="00EB0AB6" w:rsidP="0032248A">
      <w:pPr>
        <w:rPr>
          <w:lang w:val="en-GB"/>
        </w:rPr>
      </w:pPr>
      <w:r w:rsidRPr="00237741">
        <w:rPr>
          <w:lang w:val="en-GB"/>
        </w:rPr>
        <w:t xml:space="preserve">        </w:t>
      </w:r>
      <w:r w:rsidR="00EF74FC">
        <w:rPr>
          <w:lang w:val="en-GB"/>
        </w:rPr>
        <w:t xml:space="preserve">K </w:t>
      </w:r>
      <w:r>
        <w:rPr>
          <w:lang w:val="en-GB"/>
        </w:rPr>
        <w:t>&lt;- null</w:t>
      </w:r>
    </w:p>
    <w:p w14:paraId="5E27395C" w14:textId="681D70D2" w:rsidR="00237741" w:rsidRDefault="00EB0AB6" w:rsidP="0032248A">
      <w:pPr>
        <w:rPr>
          <w:lang w:val="en-GB"/>
        </w:rPr>
      </w:pPr>
      <w:r w:rsidRPr="00237741">
        <w:rPr>
          <w:lang w:val="en-GB"/>
        </w:rPr>
        <w:t xml:space="preserve">        </w:t>
      </w:r>
      <w:r w:rsidR="00EF74FC">
        <w:rPr>
          <w:lang w:val="en-GB"/>
        </w:rPr>
        <w:t xml:space="preserve">S </w:t>
      </w:r>
      <w:r>
        <w:rPr>
          <w:lang w:val="en-GB"/>
        </w:rPr>
        <w:t>&lt;- null</w:t>
      </w:r>
    </w:p>
    <w:p w14:paraId="6F645534" w14:textId="199D383B" w:rsidR="00EB0AB6" w:rsidRDefault="00EB0AB6" w:rsidP="0032248A">
      <w:pPr>
        <w:rPr>
          <w:lang w:val="en-GB"/>
        </w:rPr>
      </w:pPr>
      <w:r w:rsidRPr="00237741">
        <w:rPr>
          <w:lang w:val="en-GB"/>
        </w:rPr>
        <w:t xml:space="preserve">    </w:t>
      </w:r>
      <w:r w:rsidR="00EF74FC">
        <w:rPr>
          <w:lang w:val="en-GB"/>
        </w:rPr>
        <w:t>Else</w:t>
      </w:r>
      <w:r>
        <w:rPr>
          <w:lang w:val="en-GB"/>
        </w:rPr>
        <w:t>:</w:t>
      </w:r>
    </w:p>
    <w:p w14:paraId="20714618" w14:textId="1E0536C3" w:rsidR="00EB0AB6" w:rsidRPr="00EB0AB6" w:rsidRDefault="00EB0AB6" w:rsidP="0032248A">
      <w:r w:rsidRPr="00237741">
        <w:rPr>
          <w:lang w:val="en-GB"/>
        </w:rPr>
        <w:t xml:space="preserve">        </w:t>
      </w:r>
      <w:r w:rsidR="00EF74FC" w:rsidRPr="00EB0AB6">
        <w:t xml:space="preserve">K </w:t>
      </w:r>
      <w:r w:rsidRPr="00EB0AB6">
        <w:t xml:space="preserve">&lt;- </w:t>
      </w:r>
      <w:proofErr w:type="spellStart"/>
      <w:r w:rsidRPr="00EB0AB6">
        <w:t>k.volgende</w:t>
      </w:r>
      <w:proofErr w:type="spellEnd"/>
    </w:p>
    <w:p w14:paraId="4EC95C29" w14:textId="6BC923A0" w:rsidR="00EB0AB6" w:rsidRPr="00EB0AB6" w:rsidRDefault="00EB0AB6" w:rsidP="0032248A">
      <w:r w:rsidRPr="00EB0AB6">
        <w:t xml:space="preserve">    </w:t>
      </w:r>
      <w:r w:rsidR="00EF74FC" w:rsidRPr="00EB0AB6">
        <w:t xml:space="preserve">Return </w:t>
      </w:r>
      <w:r w:rsidRPr="00EB0AB6">
        <w:t>x</w:t>
      </w:r>
    </w:p>
    <w:p w14:paraId="7B218465" w14:textId="77777777" w:rsidR="00237741" w:rsidRDefault="00237741" w:rsidP="0032248A"/>
    <w:p w14:paraId="3382F179" w14:textId="77777777" w:rsidR="00585F11" w:rsidRDefault="00585F11" w:rsidP="0032248A"/>
    <w:p w14:paraId="7A14BB2B" w14:textId="77777777" w:rsidR="00585F11" w:rsidRDefault="00585F11" w:rsidP="0032248A"/>
    <w:p w14:paraId="0007FF9C" w14:textId="77777777" w:rsidR="00585F11" w:rsidRDefault="00585F11" w:rsidP="0032248A"/>
    <w:p w14:paraId="003A23C9" w14:textId="77777777" w:rsidR="00585F11" w:rsidRPr="00EB0AB6" w:rsidRDefault="00585F11" w:rsidP="0032248A"/>
    <w:p w14:paraId="61A97909" w14:textId="0A3BDF67" w:rsidR="00237741" w:rsidRPr="007F5382" w:rsidRDefault="00237741" w:rsidP="0032248A">
      <w:pPr>
        <w:rPr>
          <w:b/>
          <w:bCs/>
          <w:color w:val="FF0000"/>
        </w:rPr>
      </w:pPr>
      <w:r w:rsidRPr="007F5382">
        <w:rPr>
          <w:b/>
          <w:bCs/>
          <w:color w:val="FF0000"/>
        </w:rPr>
        <w:lastRenderedPageBreak/>
        <w:t>Hu</w:t>
      </w:r>
      <w:r w:rsidR="00EB0AB6" w:rsidRPr="007F5382">
        <w:rPr>
          <w:b/>
          <w:bCs/>
          <w:color w:val="FF0000"/>
        </w:rPr>
        <w:t xml:space="preserve">lptheorie </w:t>
      </w:r>
      <w:proofErr w:type="spellStart"/>
      <w:r w:rsidR="00EB0AB6" w:rsidRPr="007F5382">
        <w:rPr>
          <w:b/>
          <w:bCs/>
          <w:color w:val="FF0000"/>
        </w:rPr>
        <w:t>dequeue</w:t>
      </w:r>
      <w:proofErr w:type="spellEnd"/>
      <w:r w:rsidR="00EB0AB6" w:rsidRPr="007F5382">
        <w:rPr>
          <w:b/>
          <w:bCs/>
          <w:color w:val="FF0000"/>
        </w:rPr>
        <w:t>/stack</w:t>
      </w:r>
      <w:r w:rsidRPr="007F5382">
        <w:rPr>
          <w:b/>
          <w:bCs/>
          <w:color w:val="FF0000"/>
        </w:rPr>
        <w:t>:</w:t>
      </w:r>
    </w:p>
    <w:p w14:paraId="071D9F68" w14:textId="7DAA224A" w:rsidR="00237741" w:rsidRDefault="00237741" w:rsidP="00237741">
      <w:pPr>
        <w:pStyle w:val="Lijstalinea"/>
        <w:numPr>
          <w:ilvl w:val="0"/>
          <w:numId w:val="137"/>
        </w:numPr>
      </w:pPr>
      <w:r>
        <w:t>S en K verwijzen naar een lege lijst</w:t>
      </w:r>
    </w:p>
    <w:p w14:paraId="2A05E973" w14:textId="45027773" w:rsidR="00237741" w:rsidRDefault="00237741" w:rsidP="00237741">
      <w:pPr>
        <w:pStyle w:val="Lijstalinea"/>
        <w:numPr>
          <w:ilvl w:val="0"/>
          <w:numId w:val="137"/>
        </w:numPr>
      </w:pPr>
      <w:r>
        <w:t>S en K verwijzen beide naar hetzelfde element van een lijst met één element</w:t>
      </w:r>
    </w:p>
    <w:p w14:paraId="3445A2BB" w14:textId="04D63E1B" w:rsidR="00237741" w:rsidRDefault="00237741" w:rsidP="00237741">
      <w:pPr>
        <w:pStyle w:val="Lijstalinea"/>
        <w:numPr>
          <w:ilvl w:val="0"/>
          <w:numId w:val="137"/>
        </w:numPr>
      </w:pPr>
      <w:r>
        <w:t>S verwijst naar het laatste element en K verwijst naar het eerste element in een gelinkte lijst met 2 of meer elementen.</w:t>
      </w:r>
    </w:p>
    <w:p w14:paraId="2D9271EE" w14:textId="77777777" w:rsidR="00237741" w:rsidRDefault="00237741" w:rsidP="0032248A"/>
    <w:p w14:paraId="33C36A85" w14:textId="6016234E" w:rsidR="00237741" w:rsidRPr="007F5382" w:rsidRDefault="00237741" w:rsidP="0032248A">
      <w:pPr>
        <w:rPr>
          <w:b/>
          <w:bCs/>
          <w:lang w:val="en-GB"/>
        </w:rPr>
      </w:pPr>
      <w:r w:rsidRPr="007F5382">
        <w:rPr>
          <w:b/>
          <w:bCs/>
          <w:lang w:val="en-GB"/>
        </w:rPr>
        <w:t>Function front():</w:t>
      </w:r>
    </w:p>
    <w:p w14:paraId="6D2A546D" w14:textId="2D00E7F6" w:rsidR="00EB0AB6" w:rsidRPr="007F5382" w:rsidRDefault="00EB0AB6" w:rsidP="0032248A">
      <w:pPr>
        <w:rPr>
          <w:lang w:val="en-GB"/>
        </w:rPr>
      </w:pPr>
      <w:r w:rsidRPr="007F5382">
        <w:rPr>
          <w:b/>
          <w:bCs/>
          <w:lang w:val="en-GB"/>
        </w:rPr>
        <w:t xml:space="preserve">    </w:t>
      </w:r>
      <w:r w:rsidR="00EF74FC" w:rsidRPr="007F5382">
        <w:rPr>
          <w:lang w:val="en-GB"/>
        </w:rPr>
        <w:t xml:space="preserve">If </w:t>
      </w:r>
      <w:r w:rsidRPr="007F5382">
        <w:rPr>
          <w:lang w:val="en-GB"/>
        </w:rPr>
        <w:t>k = null:</w:t>
      </w:r>
    </w:p>
    <w:p w14:paraId="7D677061" w14:textId="3269ECA6" w:rsidR="00237741" w:rsidRPr="007F5382" w:rsidRDefault="00237741" w:rsidP="0032248A">
      <w:pPr>
        <w:rPr>
          <w:lang w:val="en-GB"/>
        </w:rPr>
      </w:pPr>
      <w:r w:rsidRPr="007F5382">
        <w:rPr>
          <w:lang w:val="en-GB"/>
        </w:rPr>
        <w:t xml:space="preserve">    </w:t>
      </w:r>
      <w:r w:rsidR="00EB0AB6" w:rsidRPr="007F5382">
        <w:rPr>
          <w:lang w:val="en-GB"/>
        </w:rPr>
        <w:t xml:space="preserve">    </w:t>
      </w:r>
      <w:r w:rsidR="00EF74FC" w:rsidRPr="007F5382">
        <w:rPr>
          <w:lang w:val="en-GB"/>
        </w:rPr>
        <w:t xml:space="preserve">Return </w:t>
      </w:r>
      <w:proofErr w:type="spellStart"/>
      <w:r w:rsidR="00EB0AB6" w:rsidRPr="007F5382">
        <w:rPr>
          <w:lang w:val="en-GB"/>
        </w:rPr>
        <w:t>k.data</w:t>
      </w:r>
      <w:proofErr w:type="spellEnd"/>
    </w:p>
    <w:p w14:paraId="6D0FB1D9" w14:textId="6BA433D0" w:rsidR="00EB0AB6" w:rsidRPr="007F5382" w:rsidRDefault="00EB0AB6" w:rsidP="0032248A">
      <w:pPr>
        <w:rPr>
          <w:lang w:val="en-GB"/>
        </w:rPr>
      </w:pPr>
      <w:r w:rsidRPr="007F5382">
        <w:rPr>
          <w:lang w:val="en-GB"/>
        </w:rPr>
        <w:t xml:space="preserve">    </w:t>
      </w:r>
      <w:r w:rsidR="00EF74FC" w:rsidRPr="007F5382">
        <w:rPr>
          <w:lang w:val="en-GB"/>
        </w:rPr>
        <w:t>Else</w:t>
      </w:r>
      <w:r w:rsidRPr="007F5382">
        <w:rPr>
          <w:lang w:val="en-GB"/>
        </w:rPr>
        <w:t>:</w:t>
      </w:r>
    </w:p>
    <w:p w14:paraId="5C429F73" w14:textId="50539BBE" w:rsidR="00EB0AB6" w:rsidRPr="007F5382" w:rsidRDefault="00EB0AB6" w:rsidP="0032248A">
      <w:pPr>
        <w:rPr>
          <w:lang w:val="en-GB"/>
        </w:rPr>
      </w:pPr>
      <w:r w:rsidRPr="007F5382">
        <w:rPr>
          <w:lang w:val="en-GB"/>
        </w:rPr>
        <w:t xml:space="preserve">        </w:t>
      </w:r>
      <w:r w:rsidR="00EF74FC" w:rsidRPr="007F5382">
        <w:rPr>
          <w:lang w:val="en-GB"/>
        </w:rPr>
        <w:t xml:space="preserve">Return </w:t>
      </w:r>
      <w:r w:rsidRPr="007F5382">
        <w:rPr>
          <w:lang w:val="en-GB"/>
        </w:rPr>
        <w:t>null</w:t>
      </w:r>
    </w:p>
    <w:p w14:paraId="0D295D16" w14:textId="77777777" w:rsidR="00DE18AF" w:rsidRPr="007F5382" w:rsidRDefault="00DE18AF" w:rsidP="0032248A">
      <w:pPr>
        <w:rPr>
          <w:lang w:val="en-GB"/>
        </w:rPr>
      </w:pPr>
    </w:p>
    <w:p w14:paraId="3EB1AE98" w14:textId="1BA4E102" w:rsidR="00DE18AF" w:rsidRDefault="00DE18AF" w:rsidP="0032248A">
      <w:pPr>
        <w:rPr>
          <w:b/>
          <w:bCs/>
        </w:rPr>
      </w:pPr>
      <w:proofErr w:type="spellStart"/>
      <w:r w:rsidRPr="00DE18AF">
        <w:rPr>
          <w:b/>
          <w:bCs/>
        </w:rPr>
        <w:t>Function</w:t>
      </w:r>
      <w:proofErr w:type="spellEnd"/>
      <w:r w:rsidRPr="00DE18AF">
        <w:rPr>
          <w:b/>
          <w:bCs/>
        </w:rPr>
        <w:t xml:space="preserve"> invert():</w:t>
      </w:r>
    </w:p>
    <w:p w14:paraId="500623C5" w14:textId="6987F073" w:rsidR="00DE18AF" w:rsidRDefault="00DE18AF" w:rsidP="0032248A">
      <w:r>
        <w:t xml:space="preserve">    </w:t>
      </w:r>
      <w:r w:rsidR="004E7011">
        <w:t>Vorige &lt;- k</w:t>
      </w:r>
    </w:p>
    <w:p w14:paraId="34F6063E" w14:textId="6A7D6DDD" w:rsidR="004E7011" w:rsidRDefault="004E7011" w:rsidP="0032248A">
      <w:r>
        <w:t xml:space="preserve">    Huidige &lt;- </w:t>
      </w:r>
      <w:proofErr w:type="spellStart"/>
      <w:r>
        <w:t>k.volgende</w:t>
      </w:r>
      <w:proofErr w:type="spellEnd"/>
    </w:p>
    <w:p w14:paraId="581D9810" w14:textId="3DA9E11D" w:rsidR="004E7011" w:rsidRDefault="004E7011" w:rsidP="0032248A">
      <w:r>
        <w:t xml:space="preserve">    Volgende &lt;- </w:t>
      </w:r>
      <w:proofErr w:type="spellStart"/>
      <w:r>
        <w:t>k.volgende.volgende</w:t>
      </w:r>
      <w:proofErr w:type="spellEnd"/>
    </w:p>
    <w:p w14:paraId="3410F2DB" w14:textId="1995B769" w:rsidR="004E7011" w:rsidRDefault="004E7011" w:rsidP="0032248A">
      <w:r>
        <w:t xml:space="preserve">    </w:t>
      </w:r>
      <w:proofErr w:type="spellStart"/>
      <w:r>
        <w:t>While</w:t>
      </w:r>
      <w:proofErr w:type="spellEnd"/>
      <w:r>
        <w:t xml:space="preserve"> huidige = </w:t>
      </w:r>
      <w:proofErr w:type="spellStart"/>
      <w:r>
        <w:t>null</w:t>
      </w:r>
      <w:proofErr w:type="spellEnd"/>
      <w:r>
        <w:t>:</w:t>
      </w:r>
    </w:p>
    <w:p w14:paraId="0E2AF82F" w14:textId="4355CACD" w:rsidR="004E7011" w:rsidRDefault="004E7011" w:rsidP="0032248A">
      <w:r>
        <w:t xml:space="preserve">        </w:t>
      </w:r>
      <w:proofErr w:type="spellStart"/>
      <w:r>
        <w:t>Huidige.volgende</w:t>
      </w:r>
      <w:proofErr w:type="spellEnd"/>
      <w:r>
        <w:t xml:space="preserve"> &lt;- vorige</w:t>
      </w:r>
    </w:p>
    <w:p w14:paraId="59B7EE05" w14:textId="2A40A19C" w:rsidR="004E7011" w:rsidRDefault="004E7011" w:rsidP="0032248A">
      <w:r>
        <w:t xml:space="preserve">        Vorige &lt;- huidige</w:t>
      </w:r>
    </w:p>
    <w:p w14:paraId="5A1C52C9" w14:textId="6351FFA8" w:rsidR="004E7011" w:rsidRDefault="004E7011" w:rsidP="0032248A">
      <w:r>
        <w:t xml:space="preserve">        Huidige &lt;- volgende</w:t>
      </w:r>
    </w:p>
    <w:p w14:paraId="64FC255C" w14:textId="7A2EDF94" w:rsidR="004E7011" w:rsidRDefault="004E7011" w:rsidP="0032248A">
      <w:r>
        <w:t xml:space="preserve">        Volgende &lt;- </w:t>
      </w:r>
      <w:proofErr w:type="spellStart"/>
      <w:r>
        <w:t>volgende.volgende</w:t>
      </w:r>
      <w:proofErr w:type="spellEnd"/>
    </w:p>
    <w:p w14:paraId="72AFB989" w14:textId="77777777" w:rsidR="004E7011" w:rsidRDefault="004E7011" w:rsidP="0032248A">
      <w:r>
        <w:t xml:space="preserve">    </w:t>
      </w:r>
      <w:proofErr w:type="spellStart"/>
      <w:r>
        <w:t>Hudige.volgend</w:t>
      </w:r>
      <w:proofErr w:type="spellEnd"/>
      <w:r>
        <w:t xml:space="preserve"> &lt;- vorige</w:t>
      </w:r>
    </w:p>
    <w:p w14:paraId="029F5BE9" w14:textId="0E7B69EA" w:rsidR="004E7011" w:rsidRDefault="004E7011" w:rsidP="0032248A">
      <w:r>
        <w:t xml:space="preserve">    </w:t>
      </w:r>
      <w:proofErr w:type="spellStart"/>
      <w:r w:rsidR="00EF74FC">
        <w:t>K</w:t>
      </w:r>
      <w:r>
        <w:t>.volgende</w:t>
      </w:r>
      <w:proofErr w:type="spellEnd"/>
      <w:r>
        <w:t xml:space="preserve"> &lt;- </w:t>
      </w:r>
      <w:proofErr w:type="spellStart"/>
      <w:r>
        <w:t>null</w:t>
      </w:r>
      <w:proofErr w:type="spellEnd"/>
    </w:p>
    <w:p w14:paraId="1703CF47" w14:textId="6446F3DD" w:rsidR="004E7011" w:rsidRPr="00DE18AF" w:rsidRDefault="004E7011" w:rsidP="0032248A">
      <w:r>
        <w:t xml:space="preserve">    </w:t>
      </w:r>
      <w:r w:rsidR="00EF74FC">
        <w:t>K</w:t>
      </w:r>
      <w:r>
        <w:t xml:space="preserve">, s &lt;- s, k </w:t>
      </w:r>
    </w:p>
    <w:p w14:paraId="4D5A6DD0" w14:textId="0CA1B094" w:rsidR="00AC163F" w:rsidRPr="00C44B5C" w:rsidRDefault="006561ED" w:rsidP="00651052">
      <w:pPr>
        <w:pStyle w:val="Kop1"/>
      </w:pPr>
      <w:bookmarkStart w:id="16" w:name="_Toc186124588"/>
      <w:r>
        <w:lastRenderedPageBreak/>
        <w:t>H</w:t>
      </w:r>
      <w:r w:rsidR="0031683F">
        <w:t xml:space="preserve">oofdstuk 3: </w:t>
      </w:r>
      <w:proofErr w:type="spellStart"/>
      <w:r w:rsidR="0031683F">
        <w:t>Hashtabellen</w:t>
      </w:r>
      <w:bookmarkEnd w:id="16"/>
      <w:proofErr w:type="spellEnd"/>
    </w:p>
    <w:p w14:paraId="695D9CBA" w14:textId="7AA3DD51" w:rsidR="00651052" w:rsidRDefault="00651052" w:rsidP="00651052">
      <w:pPr>
        <w:pStyle w:val="Kop2"/>
      </w:pPr>
      <w:bookmarkStart w:id="17" w:name="_Toc186124589"/>
      <w:r w:rsidRPr="00651052">
        <w:t>Inleiding</w:t>
      </w:r>
      <w:bookmarkEnd w:id="17"/>
    </w:p>
    <w:p w14:paraId="290A3095" w14:textId="520EBBDF" w:rsidR="009F7EB4" w:rsidRPr="009F7EB4" w:rsidRDefault="009F7EB4" w:rsidP="009F7EB4">
      <w:pPr>
        <w:pStyle w:val="Geenafstand"/>
      </w:pPr>
      <w:r>
        <w:t>Inleiding:</w:t>
      </w:r>
    </w:p>
    <w:p w14:paraId="1047AF98" w14:textId="77777777" w:rsidR="002428BA" w:rsidRDefault="002428BA" w:rsidP="00431602">
      <w:pPr>
        <w:pStyle w:val="Lijstalinea"/>
        <w:numPr>
          <w:ilvl w:val="0"/>
          <w:numId w:val="54"/>
        </w:numPr>
      </w:pPr>
      <w:r w:rsidRPr="002428BA">
        <w:t xml:space="preserve">We hebben al kennis gemaakt met een array en gelinkte lijst als gegevensstructuur. </w:t>
      </w:r>
    </w:p>
    <w:p w14:paraId="6A803CB4" w14:textId="77777777" w:rsidR="002428BA" w:rsidRPr="007F5382" w:rsidRDefault="002428BA" w:rsidP="00431602">
      <w:pPr>
        <w:pStyle w:val="Lijstalinea"/>
        <w:numPr>
          <w:ilvl w:val="0"/>
          <w:numId w:val="54"/>
        </w:numPr>
        <w:rPr>
          <w:b/>
          <w:bCs/>
        </w:rPr>
      </w:pPr>
      <w:r w:rsidRPr="002428BA">
        <w:t xml:space="preserve">Element opzoeken in een </w:t>
      </w:r>
      <w:r w:rsidRPr="007F5382">
        <w:rPr>
          <w:b/>
          <w:bCs/>
        </w:rPr>
        <w:t xml:space="preserve">gelinkte lijst: lineaire tijd. </w:t>
      </w:r>
    </w:p>
    <w:p w14:paraId="1CC23305" w14:textId="77777777" w:rsidR="002428BA" w:rsidRDefault="002428BA" w:rsidP="00431602">
      <w:pPr>
        <w:pStyle w:val="Lijstalinea"/>
        <w:numPr>
          <w:ilvl w:val="0"/>
          <w:numId w:val="54"/>
        </w:numPr>
      </w:pPr>
      <w:r w:rsidRPr="002428BA">
        <w:t xml:space="preserve">Andere basisfuncties in een constante tijd: op voorwaarde dat men reeds de positie heeft bepaald en de referentie hiernaar kent </w:t>
      </w:r>
    </w:p>
    <w:p w14:paraId="5646EE38" w14:textId="77777777" w:rsidR="002428BA" w:rsidRDefault="002428BA" w:rsidP="00431602">
      <w:pPr>
        <w:pStyle w:val="Lijstalinea"/>
        <w:numPr>
          <w:ilvl w:val="0"/>
          <w:numId w:val="54"/>
        </w:numPr>
      </w:pPr>
      <w:r w:rsidRPr="002428BA">
        <w:t xml:space="preserve">Stel: we wensen een digitaal woordenboek te implementeren. Dan moet het opzoeken efficiënt gebeuren. </w:t>
      </w:r>
    </w:p>
    <w:p w14:paraId="2D3AD92F" w14:textId="77777777" w:rsidR="002428BA" w:rsidRDefault="002428BA" w:rsidP="00431602">
      <w:pPr>
        <w:pStyle w:val="Lijstalinea"/>
        <w:numPr>
          <w:ilvl w:val="1"/>
          <w:numId w:val="54"/>
        </w:numPr>
      </w:pPr>
      <w:r w:rsidRPr="002428BA">
        <w:t xml:space="preserve">Voor dergelijke toepassingen bieden </w:t>
      </w:r>
      <w:proofErr w:type="spellStart"/>
      <w:r w:rsidRPr="002428BA">
        <w:t>hashtabellen</w:t>
      </w:r>
      <w:proofErr w:type="spellEnd"/>
      <w:r w:rsidRPr="002428BA">
        <w:t xml:space="preserve"> een oplossing. </w:t>
      </w:r>
    </w:p>
    <w:p w14:paraId="44A75C9F" w14:textId="77777777" w:rsidR="002428BA" w:rsidRDefault="002428BA" w:rsidP="00431602">
      <w:pPr>
        <w:pStyle w:val="Lijstalinea"/>
        <w:numPr>
          <w:ilvl w:val="1"/>
          <w:numId w:val="54"/>
        </w:numPr>
      </w:pPr>
      <w:r w:rsidRPr="002428BA">
        <w:rPr>
          <w:b/>
          <w:bCs/>
        </w:rPr>
        <w:t>Voordeel</w:t>
      </w:r>
      <w:r w:rsidRPr="002428BA">
        <w:t xml:space="preserve">: typisch hebben we in een </w:t>
      </w:r>
      <w:proofErr w:type="spellStart"/>
      <w:r w:rsidRPr="002428BA">
        <w:t>hashtabel</w:t>
      </w:r>
      <w:proofErr w:type="spellEnd"/>
      <w:r w:rsidRPr="002428BA">
        <w:t xml:space="preserve"> een constante tijd voor: het opzoeken, toevoegen en het verwijderen van elementen ○</w:t>
      </w:r>
    </w:p>
    <w:p w14:paraId="2965F6CD" w14:textId="3C08EE40" w:rsidR="002428BA" w:rsidRDefault="002428BA" w:rsidP="00431602">
      <w:pPr>
        <w:pStyle w:val="Lijstalinea"/>
        <w:numPr>
          <w:ilvl w:val="1"/>
          <w:numId w:val="54"/>
        </w:numPr>
      </w:pPr>
      <w:r w:rsidRPr="002428BA">
        <w:rPr>
          <w:b/>
          <w:bCs/>
        </w:rPr>
        <w:t>Nadeel</w:t>
      </w:r>
      <w:r w:rsidRPr="002428BA">
        <w:t xml:space="preserve">: een </w:t>
      </w:r>
      <w:proofErr w:type="spellStart"/>
      <w:r w:rsidRPr="002428BA">
        <w:t>hashtabel</w:t>
      </w:r>
      <w:proofErr w:type="spellEnd"/>
      <w:r w:rsidRPr="002428BA">
        <w:t xml:space="preserve"> is echter niet in staat om de elementen gesorteerd terug te geven, wat bv. </w:t>
      </w:r>
      <w:r w:rsidR="00EF74FC" w:rsidRPr="002428BA">
        <w:t xml:space="preserve">Bij </w:t>
      </w:r>
      <w:r w:rsidRPr="002428BA">
        <w:t>een binaire zoekboom (zie later) wel het geval is.</w:t>
      </w:r>
    </w:p>
    <w:p w14:paraId="6EC15A44" w14:textId="5289C509" w:rsidR="00847A96" w:rsidRDefault="00847A96" w:rsidP="00431602">
      <w:pPr>
        <w:pStyle w:val="Lijstalinea"/>
        <w:numPr>
          <w:ilvl w:val="1"/>
          <w:numId w:val="54"/>
        </w:numPr>
      </w:pPr>
      <w:r>
        <w:rPr>
          <w:b/>
          <w:bCs/>
        </w:rPr>
        <w:t>En Je ver</w:t>
      </w:r>
      <w:r w:rsidR="00E80D4D">
        <w:rPr>
          <w:b/>
          <w:bCs/>
        </w:rPr>
        <w:t>spilt heel veel plaats (bv</w:t>
      </w:r>
      <w:r w:rsidR="00E80D4D" w:rsidRPr="00E80D4D">
        <w:t>.</w:t>
      </w:r>
      <w:r w:rsidR="00E80D4D">
        <w:t xml:space="preserve"> 5, 91, 399, 528 en 739). Hier voor heb je een array nodig tot 738 maar dit is veel geheugenverspilling. </w:t>
      </w:r>
    </w:p>
    <w:p w14:paraId="008C9276" w14:textId="77777777" w:rsidR="00900F33" w:rsidRDefault="00900F33" w:rsidP="00900F33"/>
    <w:p w14:paraId="361F1C71" w14:textId="00C43BB7" w:rsidR="00900F33" w:rsidRDefault="00900F33" w:rsidP="00900F33">
      <w:pPr>
        <w:pStyle w:val="Geenafstand"/>
      </w:pPr>
      <w:r>
        <w:t xml:space="preserve">Stelling: </w:t>
      </w:r>
    </w:p>
    <w:p w14:paraId="40E8A715" w14:textId="77777777" w:rsidR="00B534BD" w:rsidRDefault="00900F33" w:rsidP="00431602">
      <w:pPr>
        <w:pStyle w:val="Lijstalinea"/>
        <w:numPr>
          <w:ilvl w:val="0"/>
          <w:numId w:val="55"/>
        </w:numPr>
      </w:pPr>
      <w:r w:rsidRPr="00900F33">
        <w:t xml:space="preserve">Stel: een verzameling waarbij de sleutelwaarden de natuurlijke getallen tussen 0 en 999 zijn. In dit geval kan men eenvoudig weg een array </w:t>
      </w:r>
      <w:r w:rsidRPr="00B534BD">
        <w:rPr>
          <w:rFonts w:ascii="Cambria Math" w:hAnsi="Cambria Math" w:cs="Cambria Math"/>
        </w:rPr>
        <w:t>𝑎</w:t>
      </w:r>
      <w:r w:rsidRPr="00900F33">
        <w:t xml:space="preserve"> van grootte 1000 alloceren, en we spreken af dat </w:t>
      </w:r>
      <w:r w:rsidRPr="00B534BD">
        <w:rPr>
          <w:rFonts w:ascii="Cambria Math" w:hAnsi="Cambria Math" w:cs="Cambria Math"/>
          <w:b/>
          <w:bCs/>
        </w:rPr>
        <w:t>𝑎</w:t>
      </w:r>
      <w:r w:rsidRPr="00B534BD">
        <w:rPr>
          <w:b/>
          <w:bCs/>
        </w:rPr>
        <w:t>[</w:t>
      </w:r>
      <w:r w:rsidRPr="00B534BD">
        <w:rPr>
          <w:rFonts w:ascii="Cambria Math" w:hAnsi="Cambria Math" w:cs="Cambria Math"/>
          <w:b/>
          <w:bCs/>
        </w:rPr>
        <w:t>𝑖</w:t>
      </w:r>
      <w:r w:rsidRPr="00B534BD">
        <w:rPr>
          <w:b/>
          <w:bCs/>
        </w:rPr>
        <w:t xml:space="preserve">] = </w:t>
      </w:r>
      <w:r w:rsidRPr="00B534BD">
        <w:rPr>
          <w:rFonts w:ascii="Cambria Math" w:hAnsi="Cambria Math" w:cs="Cambria Math"/>
          <w:b/>
          <w:bCs/>
        </w:rPr>
        <w:t>𝑖</w:t>
      </w:r>
      <w:r w:rsidRPr="00900F33">
        <w:t xml:space="preserve"> enkel en alleen als het getal </w:t>
      </w:r>
      <w:r w:rsidRPr="00B534BD">
        <w:rPr>
          <w:rFonts w:ascii="Cambria Math" w:hAnsi="Cambria Math" w:cs="Cambria Math"/>
        </w:rPr>
        <w:t>𝑖</w:t>
      </w:r>
      <w:r w:rsidRPr="00900F33">
        <w:t xml:space="preserve"> tot de verzameling hoort. </w:t>
      </w:r>
    </w:p>
    <w:p w14:paraId="1FB0B272" w14:textId="105AB5B3" w:rsidR="00B534BD" w:rsidRDefault="00900F33" w:rsidP="00431602">
      <w:pPr>
        <w:pStyle w:val="Lijstalinea"/>
        <w:numPr>
          <w:ilvl w:val="0"/>
          <w:numId w:val="55"/>
        </w:numPr>
      </w:pPr>
      <w:r w:rsidRPr="00900F33">
        <w:t>We gebruiken een bijzonder waarde (bv. “</w:t>
      </w:r>
      <w:proofErr w:type="spellStart"/>
      <w:r w:rsidRPr="00900F33">
        <w:t>null</w:t>
      </w:r>
      <w:proofErr w:type="spellEnd"/>
      <w:r w:rsidRPr="00900F33">
        <w:t xml:space="preserve">” of −1) om aan te geven dat </w:t>
      </w:r>
      <w:r w:rsidRPr="00B534BD">
        <w:rPr>
          <w:rFonts w:ascii="Cambria Math" w:hAnsi="Cambria Math" w:cs="Cambria Math"/>
        </w:rPr>
        <w:t>𝑖</w:t>
      </w:r>
      <w:r w:rsidRPr="00900F33">
        <w:t xml:space="preserve"> niet tot de verzameling behoort </w:t>
      </w:r>
      <w:r w:rsidRPr="00B534BD">
        <w:rPr>
          <w:rFonts w:ascii="Cambria Math" w:hAnsi="Cambria Math" w:cs="Cambria Math"/>
        </w:rPr>
        <w:t>⟹</w:t>
      </w:r>
      <w:r w:rsidRPr="00900F33">
        <w:t xml:space="preserve"> de drie basisbewerkingen, nl. </w:t>
      </w:r>
      <w:r w:rsidR="00EF74FC" w:rsidRPr="00900F33">
        <w:t>Toevoegen</w:t>
      </w:r>
      <w:r w:rsidRPr="00900F33">
        <w:t xml:space="preserve">, opzoeken en verwijderen kunnen in constante tijd uitgevoerd worden. </w:t>
      </w:r>
    </w:p>
    <w:p w14:paraId="6970BC29" w14:textId="333641C2" w:rsidR="00900F33" w:rsidRDefault="00900F33" w:rsidP="00431602">
      <w:pPr>
        <w:pStyle w:val="Lijstalinea"/>
        <w:numPr>
          <w:ilvl w:val="0"/>
          <w:numId w:val="55"/>
        </w:numPr>
      </w:pPr>
      <w:r w:rsidRPr="00900F33">
        <w:t xml:space="preserve">Het gebruik van een array op deze manier noemen we </w:t>
      </w:r>
      <w:r w:rsidRPr="00B534BD">
        <w:rPr>
          <w:b/>
          <w:bCs/>
        </w:rPr>
        <w:t>directe adressering</w:t>
      </w:r>
      <w:r w:rsidRPr="00900F33">
        <w:t>.</w:t>
      </w:r>
    </w:p>
    <w:p w14:paraId="75DD6F7D" w14:textId="7970D333" w:rsidR="00503EA8" w:rsidRDefault="00503EA8" w:rsidP="00503EA8">
      <w:pPr>
        <w:pStyle w:val="Lijstalinea"/>
        <w:numPr>
          <w:ilvl w:val="1"/>
          <w:numId w:val="55"/>
        </w:numPr>
      </w:pPr>
      <w:r>
        <w:t xml:space="preserve">We zoeken element 800 op (die op plaats 799 zit) we weten dus direct waar het element zich bevind, dus de zoektijd is constant. </w:t>
      </w:r>
    </w:p>
    <w:p w14:paraId="050718CC" w14:textId="2A6E81D6" w:rsidR="00B534BD" w:rsidRDefault="00B534BD" w:rsidP="00B534BD"/>
    <w:p w14:paraId="430CD203" w14:textId="249B14D2" w:rsidR="00B534BD" w:rsidRDefault="005E504A" w:rsidP="005E504A">
      <w:pPr>
        <w:pStyle w:val="Geenafstand"/>
      </w:pPr>
      <w:r w:rsidRPr="005E504A">
        <w:rPr>
          <w:noProof/>
        </w:rPr>
        <w:drawing>
          <wp:anchor distT="0" distB="0" distL="114300" distR="114300" simplePos="0" relativeHeight="251658260" behindDoc="1" locked="0" layoutInCell="1" allowOverlap="1" wp14:anchorId="66972B14" wp14:editId="6C7A80FF">
            <wp:simplePos x="0" y="0"/>
            <wp:positionH relativeFrom="margin">
              <wp:align>right</wp:align>
            </wp:positionH>
            <wp:positionV relativeFrom="paragraph">
              <wp:posOffset>8890</wp:posOffset>
            </wp:positionV>
            <wp:extent cx="3368332" cy="487722"/>
            <wp:effectExtent l="0" t="0" r="3810" b="7620"/>
            <wp:wrapTight wrapText="bothSides">
              <wp:wrapPolygon edited="0">
                <wp:start x="0" y="0"/>
                <wp:lineTo x="0" y="21094"/>
                <wp:lineTo x="21502" y="21094"/>
                <wp:lineTo x="21502" y="0"/>
                <wp:lineTo x="0" y="0"/>
              </wp:wrapPolygon>
            </wp:wrapTight>
            <wp:docPr id="1714404941" name="Afbeelding 1" descr="Afbeelding met tekst, Lettertyp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04941" name="Afbeelding 1" descr="Afbeelding met tekst, Lettertype, nummer, lijn&#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3368332" cy="487722"/>
                    </a:xfrm>
                    <a:prstGeom prst="rect">
                      <a:avLst/>
                    </a:prstGeom>
                  </pic:spPr>
                </pic:pic>
              </a:graphicData>
            </a:graphic>
          </wp:anchor>
        </w:drawing>
      </w:r>
      <w:r>
        <w:t xml:space="preserve">Voorbeeld: </w:t>
      </w:r>
    </w:p>
    <w:p w14:paraId="7ABF2548" w14:textId="19227AF9" w:rsidR="005E504A" w:rsidRPr="002428BA" w:rsidRDefault="005E504A" w:rsidP="00B534BD">
      <w:r w:rsidRPr="005E504A">
        <w:t>Voorbeeld: de verzameling natuurlijke getallen tussen 0 en 9. Dan komt de array overeen met de verzameling {1, 3, 7, 8, 9}</w:t>
      </w:r>
    </w:p>
    <w:p w14:paraId="0BA07782" w14:textId="77777777" w:rsidR="00651052" w:rsidRDefault="00651052" w:rsidP="00651052">
      <w:pPr>
        <w:pStyle w:val="Kop2"/>
      </w:pPr>
      <w:bookmarkStart w:id="18" w:name="_Toc186124590"/>
      <w:r w:rsidRPr="00651052">
        <w:t>Specificatie</w:t>
      </w:r>
      <w:bookmarkEnd w:id="18"/>
      <w:r w:rsidRPr="00651052">
        <w:t xml:space="preserve"> </w:t>
      </w:r>
    </w:p>
    <w:p w14:paraId="5A135581" w14:textId="749F757F" w:rsidR="00623AB3" w:rsidRDefault="00623AB3" w:rsidP="00623AB3">
      <w:pPr>
        <w:pStyle w:val="Geenafstand"/>
      </w:pPr>
      <w:r>
        <w:t xml:space="preserve">Specificatie: </w:t>
      </w:r>
    </w:p>
    <w:p w14:paraId="5AD7F446" w14:textId="77777777" w:rsidR="007C26BE" w:rsidRDefault="007C26BE" w:rsidP="00431602">
      <w:pPr>
        <w:pStyle w:val="Lijstalinea"/>
        <w:numPr>
          <w:ilvl w:val="0"/>
          <w:numId w:val="56"/>
        </w:numPr>
      </w:pPr>
      <w:r w:rsidRPr="007C26BE">
        <w:t xml:space="preserve">In veel gevallen zijn de objecten die we willen opslaan echter geen natuurlijke getallen. </w:t>
      </w:r>
    </w:p>
    <w:p w14:paraId="6AEB55A9" w14:textId="61422097" w:rsidR="007C26BE" w:rsidRDefault="007C26BE" w:rsidP="00431602">
      <w:pPr>
        <w:pStyle w:val="Lijstalinea"/>
        <w:numPr>
          <w:ilvl w:val="1"/>
          <w:numId w:val="56"/>
        </w:numPr>
      </w:pPr>
      <w:r w:rsidRPr="007C26BE">
        <w:t xml:space="preserve">Stel strings van 2 karakters lang </w:t>
      </w:r>
      <w:proofErr w:type="spellStart"/>
      <w:r w:rsidRPr="007C26BE">
        <w:t>bvb</w:t>
      </w:r>
      <w:proofErr w:type="spellEnd"/>
      <w:r w:rsidRPr="007C26BE">
        <w:t>. “</w:t>
      </w:r>
      <w:proofErr w:type="spellStart"/>
      <w:r w:rsidRPr="007C26BE">
        <w:t>aa</w:t>
      </w:r>
      <w:proofErr w:type="spellEnd"/>
      <w:r w:rsidRPr="007C26BE">
        <w:t>” t.e.m. “</w:t>
      </w:r>
      <w:proofErr w:type="spellStart"/>
      <w:r w:rsidRPr="007C26BE">
        <w:t>zz</w:t>
      </w:r>
      <w:proofErr w:type="spellEnd"/>
      <w:r w:rsidRPr="007C26BE">
        <w:t xml:space="preserve">”. </w:t>
      </w:r>
    </w:p>
    <w:p w14:paraId="1C9D3AA2" w14:textId="30D70A6C" w:rsidR="007C26BE" w:rsidRDefault="007C26BE" w:rsidP="00431602">
      <w:pPr>
        <w:pStyle w:val="Lijstalinea"/>
        <w:numPr>
          <w:ilvl w:val="1"/>
          <w:numId w:val="56"/>
        </w:numPr>
      </w:pPr>
      <w:r>
        <w:t>C</w:t>
      </w:r>
      <w:r w:rsidRPr="007C26BE">
        <w:t xml:space="preserve">onstrueer afbeelding die </w:t>
      </w:r>
      <w:proofErr w:type="spellStart"/>
      <w:r w:rsidRPr="007C26BE">
        <w:t>tweeletterige</w:t>
      </w:r>
      <w:proofErr w:type="spellEnd"/>
      <w:r w:rsidRPr="007C26BE">
        <w:t xml:space="preserve"> string afbeeldt op uniek natuurlijk getal 0 − 675. </w:t>
      </w:r>
      <w:proofErr w:type="spellStart"/>
      <w:r w:rsidR="00EF74FC" w:rsidRPr="007C26BE">
        <w:t>Vb</w:t>
      </w:r>
      <w:proofErr w:type="spellEnd"/>
      <w:r w:rsidR="00EF74FC" w:rsidRPr="007C26BE">
        <w:t xml:space="preserve"> </w:t>
      </w:r>
      <w:r w:rsidRPr="007C26BE">
        <w:rPr>
          <w:rFonts w:ascii="Cambria Math" w:hAnsi="Cambria Math" w:cs="Cambria Math"/>
        </w:rPr>
        <w:t>𝑓</w:t>
      </w:r>
      <w:r w:rsidRPr="007C26BE">
        <w:t>(</w:t>
      </w:r>
      <w:r w:rsidRPr="007C26BE">
        <w:rPr>
          <w:rFonts w:ascii="Cambria Math" w:hAnsi="Cambria Math" w:cs="Cambria Math"/>
        </w:rPr>
        <w:t>𝑎</w:t>
      </w:r>
      <w:r w:rsidRPr="007C26BE">
        <w:t xml:space="preserve">) = 0, </w:t>
      </w:r>
      <w:r w:rsidRPr="007C26BE">
        <w:rPr>
          <w:rFonts w:ascii="Cambria Math" w:hAnsi="Cambria Math" w:cs="Cambria Math"/>
        </w:rPr>
        <w:t>𝑓</w:t>
      </w:r>
      <w:r w:rsidRPr="007C26BE">
        <w:t>(</w:t>
      </w:r>
      <w:r w:rsidRPr="007C26BE">
        <w:rPr>
          <w:rFonts w:ascii="Cambria Math" w:hAnsi="Cambria Math" w:cs="Cambria Math"/>
        </w:rPr>
        <w:t>𝑧</w:t>
      </w:r>
      <w:r w:rsidRPr="007C26BE">
        <w:t xml:space="preserve">) = 25 </w:t>
      </w:r>
    </w:p>
    <w:p w14:paraId="73809DE2" w14:textId="4B1A7D35" w:rsidR="007C26BE" w:rsidRDefault="007C26BE" w:rsidP="00431602">
      <w:pPr>
        <w:pStyle w:val="Lijstalinea"/>
        <w:numPr>
          <w:ilvl w:val="1"/>
          <w:numId w:val="56"/>
        </w:numPr>
      </w:pPr>
      <w:r w:rsidRPr="007C26BE">
        <w:t xml:space="preserve">Daarna interpreteren we deze twee cijfers in basis 26. De index voor het woord “je” is dan gelijk </w:t>
      </w:r>
      <w:r w:rsidRPr="00C9425A">
        <w:rPr>
          <w:b/>
          <w:bCs/>
        </w:rPr>
        <w:t>aan 9 × 26</w:t>
      </w:r>
      <w:r w:rsidRPr="00C9425A">
        <w:rPr>
          <w:b/>
          <w:bCs/>
          <w:vertAlign w:val="superscript"/>
        </w:rPr>
        <w:t>1</w:t>
      </w:r>
      <w:r w:rsidRPr="00C9425A">
        <w:rPr>
          <w:b/>
          <w:bCs/>
        </w:rPr>
        <w:t xml:space="preserve"> + 4 × 26</w:t>
      </w:r>
      <w:r w:rsidRPr="00C9425A">
        <w:rPr>
          <w:b/>
          <w:bCs/>
          <w:vertAlign w:val="superscript"/>
        </w:rPr>
        <w:t xml:space="preserve">0 </w:t>
      </w:r>
      <w:r w:rsidRPr="00C9425A">
        <w:rPr>
          <w:b/>
          <w:bCs/>
        </w:rPr>
        <w:t>= 238</w:t>
      </w:r>
      <w:r w:rsidR="00155B1A">
        <w:t xml:space="preserve"> (</w:t>
      </w:r>
      <w:r w:rsidR="00C9425A">
        <w:t>10</w:t>
      </w:r>
      <w:r w:rsidR="00C9425A" w:rsidRPr="00C9425A">
        <w:rPr>
          <w:vertAlign w:val="superscript"/>
        </w:rPr>
        <w:t>e</w:t>
      </w:r>
      <w:r w:rsidR="00C9425A">
        <w:t xml:space="preserve"> letter en 5</w:t>
      </w:r>
      <w:r w:rsidR="00C9425A" w:rsidRPr="00C9425A">
        <w:rPr>
          <w:vertAlign w:val="superscript"/>
        </w:rPr>
        <w:t>e</w:t>
      </w:r>
      <w:r w:rsidR="00C9425A">
        <w:t xml:space="preserve"> letter = je)</w:t>
      </w:r>
      <w:r w:rsidRPr="007C26BE">
        <w:t xml:space="preserve">. </w:t>
      </w:r>
    </w:p>
    <w:p w14:paraId="4A4A59E7" w14:textId="55BD3FB8" w:rsidR="00623AB3" w:rsidRDefault="007C26BE" w:rsidP="00431602">
      <w:pPr>
        <w:pStyle w:val="Lijstalinea"/>
        <w:numPr>
          <w:ilvl w:val="0"/>
          <w:numId w:val="56"/>
        </w:numPr>
      </w:pPr>
      <w:r w:rsidRPr="007C26BE">
        <w:t xml:space="preserve">Deelverzamelingen van alle </w:t>
      </w:r>
      <w:proofErr w:type="spellStart"/>
      <w:r w:rsidRPr="007C26BE">
        <w:t>tweeletterige</w:t>
      </w:r>
      <w:proofErr w:type="spellEnd"/>
      <w:r w:rsidRPr="007C26BE">
        <w:t xml:space="preserve"> strings kunnen m.a.w. </w:t>
      </w:r>
      <w:r w:rsidR="00EF74FC" w:rsidRPr="007C26BE">
        <w:t xml:space="preserve">Eenvoudig </w:t>
      </w:r>
      <w:r w:rsidRPr="007C26BE">
        <w:t xml:space="preserve">geïmplementeerd worden m.b.v. </w:t>
      </w:r>
      <w:r w:rsidR="00EF74FC" w:rsidRPr="007C26BE">
        <w:t xml:space="preserve">Een </w:t>
      </w:r>
      <w:r w:rsidRPr="007C26BE">
        <w:t>array van lengte 26 × 26 = 676. Opnieuw moet afgesproken worden welke speciale waarde wordt gebruikt om aan te geven dat een element niet tot de verzameling behoort.</w:t>
      </w:r>
    </w:p>
    <w:p w14:paraId="5A26CBD0" w14:textId="77777777" w:rsidR="007C26BE" w:rsidRDefault="007C26BE" w:rsidP="007C26BE"/>
    <w:p w14:paraId="772C69E0" w14:textId="77777777" w:rsidR="007C26BE" w:rsidRDefault="007C26BE" w:rsidP="007C26BE"/>
    <w:p w14:paraId="3BAE1065" w14:textId="77777777" w:rsidR="007C26BE" w:rsidRDefault="007C26BE" w:rsidP="007C26BE"/>
    <w:p w14:paraId="68E0B291" w14:textId="1D0801DD" w:rsidR="007C26BE" w:rsidRDefault="007C26BE" w:rsidP="007C26BE">
      <w:pPr>
        <w:pStyle w:val="Geenafstand"/>
      </w:pPr>
      <w:r w:rsidRPr="007C26BE">
        <w:lastRenderedPageBreak/>
        <w:t>Zelfde tactiek voor het woord “</w:t>
      </w:r>
      <w:proofErr w:type="spellStart"/>
      <w:r w:rsidRPr="007C26BE">
        <w:t>hashtabel</w:t>
      </w:r>
      <w:proofErr w:type="spellEnd"/>
      <w:r w:rsidRPr="007C26BE">
        <w:t>” :</w:t>
      </w:r>
    </w:p>
    <w:p w14:paraId="6AD1B115" w14:textId="0E8A33D4" w:rsidR="00263EC0" w:rsidRDefault="007C26BE" w:rsidP="00431602">
      <w:pPr>
        <w:pStyle w:val="Lijstalinea"/>
        <w:numPr>
          <w:ilvl w:val="0"/>
          <w:numId w:val="57"/>
        </w:numPr>
      </w:pPr>
      <w:r w:rsidRPr="007C26BE">
        <w:t>7 × 26</w:t>
      </w:r>
      <w:r w:rsidRPr="007C26BE">
        <w:rPr>
          <w:vertAlign w:val="superscript"/>
        </w:rPr>
        <w:t>8</w:t>
      </w:r>
      <w:r w:rsidRPr="007C26BE">
        <w:t xml:space="preserve"> </w:t>
      </w:r>
      <w:r w:rsidR="00203370" w:rsidRPr="00CE30D6">
        <w:rPr>
          <w:b/>
          <w:bCs/>
        </w:rPr>
        <w:t>(h)</w:t>
      </w:r>
      <w:r w:rsidR="00203370">
        <w:t xml:space="preserve"> </w:t>
      </w:r>
      <w:r w:rsidRPr="007C26BE">
        <w:t>+ 0 × 26</w:t>
      </w:r>
      <w:r w:rsidRPr="007C26BE">
        <w:rPr>
          <w:vertAlign w:val="superscript"/>
        </w:rPr>
        <w:t>7</w:t>
      </w:r>
      <w:r w:rsidR="00203370">
        <w:t xml:space="preserve"> </w:t>
      </w:r>
      <w:r w:rsidR="00203370" w:rsidRPr="00CE30D6">
        <w:rPr>
          <w:b/>
          <w:bCs/>
        </w:rPr>
        <w:t>(a)</w:t>
      </w:r>
      <w:r w:rsidRPr="007C26BE">
        <w:t>+ 18 × 26</w:t>
      </w:r>
      <w:r w:rsidRPr="007C26BE">
        <w:rPr>
          <w:vertAlign w:val="superscript"/>
        </w:rPr>
        <w:t>6</w:t>
      </w:r>
      <w:r w:rsidRPr="007C26BE">
        <w:t xml:space="preserve"> + 7 × 26</w:t>
      </w:r>
      <w:r w:rsidRPr="007C26BE">
        <w:rPr>
          <w:vertAlign w:val="superscript"/>
        </w:rPr>
        <w:t>5</w:t>
      </w:r>
      <w:r w:rsidRPr="007C26BE">
        <w:t xml:space="preserve"> + 19 × 26</w:t>
      </w:r>
      <w:r w:rsidRPr="007C26BE">
        <w:rPr>
          <w:vertAlign w:val="superscript"/>
        </w:rPr>
        <w:t>4</w:t>
      </w:r>
      <w:r w:rsidRPr="007C26BE">
        <w:t xml:space="preserve"> + 0 × 26</w:t>
      </w:r>
      <w:r w:rsidRPr="007C26BE">
        <w:rPr>
          <w:vertAlign w:val="superscript"/>
        </w:rPr>
        <w:t>3</w:t>
      </w:r>
      <w:r w:rsidRPr="007C26BE">
        <w:t xml:space="preserve"> + 1 × 26</w:t>
      </w:r>
      <w:r w:rsidRPr="007C26BE">
        <w:rPr>
          <w:vertAlign w:val="superscript"/>
        </w:rPr>
        <w:t>2</w:t>
      </w:r>
      <w:r w:rsidRPr="007C26BE">
        <w:t xml:space="preserve"> + 4 × 26</w:t>
      </w:r>
      <w:r w:rsidRPr="007C26BE">
        <w:rPr>
          <w:vertAlign w:val="superscript"/>
        </w:rPr>
        <w:t>1</w:t>
      </w:r>
      <w:r w:rsidRPr="007C26BE">
        <w:t xml:space="preserve"> + 11 × 26</w:t>
      </w:r>
      <w:r w:rsidRPr="007C26BE">
        <w:rPr>
          <w:vertAlign w:val="superscript"/>
        </w:rPr>
        <w:t>0</w:t>
      </w:r>
      <w:r w:rsidRPr="007C26BE">
        <w:t xml:space="preserve"> = 1467 441 788 967 ≈ 1.46 × 10</w:t>
      </w:r>
      <w:r w:rsidRPr="007C26BE">
        <w:rPr>
          <w:vertAlign w:val="superscript"/>
        </w:rPr>
        <w:t>12</w:t>
      </w:r>
      <w:r w:rsidRPr="007C26BE">
        <w:t xml:space="preserve"> . </w:t>
      </w:r>
    </w:p>
    <w:p w14:paraId="67096895" w14:textId="77777777" w:rsidR="00263EC0" w:rsidRDefault="007C26BE" w:rsidP="00431602">
      <w:pPr>
        <w:pStyle w:val="Lijstalinea"/>
        <w:numPr>
          <w:ilvl w:val="0"/>
          <w:numId w:val="57"/>
        </w:numPr>
      </w:pPr>
      <w:r w:rsidRPr="007C26BE">
        <w:t xml:space="preserve">Veel te grote getallen! </w:t>
      </w:r>
    </w:p>
    <w:p w14:paraId="15BFD5E8" w14:textId="77777777" w:rsidR="00263EC0" w:rsidRDefault="007C26BE" w:rsidP="00431602">
      <w:pPr>
        <w:pStyle w:val="Lijstalinea"/>
        <w:numPr>
          <w:ilvl w:val="0"/>
          <w:numId w:val="57"/>
        </w:numPr>
      </w:pPr>
      <w:r w:rsidRPr="007C26BE">
        <w:t>Meeste elementen toch “</w:t>
      </w:r>
      <w:proofErr w:type="spellStart"/>
      <w:r w:rsidRPr="007C26BE">
        <w:t>null</w:t>
      </w:r>
      <w:proofErr w:type="spellEnd"/>
      <w:r w:rsidRPr="007C26BE">
        <w:t xml:space="preserve">” want meeste combinaties van letters zijn geen geldige woorden </w:t>
      </w:r>
    </w:p>
    <w:p w14:paraId="27B563D1" w14:textId="77777777" w:rsidR="00263EC0" w:rsidRDefault="007C26BE" w:rsidP="00431602">
      <w:pPr>
        <w:pStyle w:val="Lijstalinea"/>
        <w:numPr>
          <w:ilvl w:val="0"/>
          <w:numId w:val="57"/>
        </w:numPr>
      </w:pPr>
      <w:r w:rsidRPr="007C26BE">
        <w:t xml:space="preserve">Oplossing: Kies grootte </w:t>
      </w:r>
      <w:r w:rsidRPr="007C26BE">
        <w:rPr>
          <w:rFonts w:ascii="Cambria Math" w:hAnsi="Cambria Math" w:cs="Cambria Math"/>
        </w:rPr>
        <w:t>𝑁</w:t>
      </w:r>
      <w:r w:rsidRPr="007C26BE">
        <w:t xml:space="preserve"> en bereken </w:t>
      </w:r>
      <w:r w:rsidRPr="0080482C">
        <w:rPr>
          <w:b/>
          <w:bCs/>
        </w:rPr>
        <w:t>HASHCODE</w:t>
      </w:r>
      <w:r w:rsidRPr="007C26BE">
        <w:t xml:space="preserve"> </w:t>
      </w:r>
    </w:p>
    <w:p w14:paraId="279A04C9" w14:textId="5EB1343B" w:rsidR="007C26BE" w:rsidRDefault="007C26BE" w:rsidP="00431602">
      <w:pPr>
        <w:pStyle w:val="Lijstalinea"/>
        <w:numPr>
          <w:ilvl w:val="0"/>
          <w:numId w:val="57"/>
        </w:numPr>
      </w:pPr>
      <w:r w:rsidRPr="007C26BE">
        <w:t xml:space="preserve">Transformeer </w:t>
      </w:r>
      <w:proofErr w:type="spellStart"/>
      <w:r w:rsidRPr="007C26BE">
        <w:t>hashcodes</w:t>
      </w:r>
      <w:proofErr w:type="spellEnd"/>
      <w:r w:rsidRPr="007C26BE">
        <w:t xml:space="preserve"> naar bereik tussen 0 en </w:t>
      </w:r>
      <w:r w:rsidRPr="007C26BE">
        <w:rPr>
          <w:rFonts w:ascii="Cambria Math" w:hAnsi="Cambria Math" w:cs="Cambria Math"/>
        </w:rPr>
        <w:t>𝑁</w:t>
      </w:r>
      <w:r w:rsidRPr="007C26BE">
        <w:t xml:space="preserve"> − 1 door gebruik </w:t>
      </w:r>
      <w:r w:rsidR="00A447BF">
        <w:t>HASHFUNCTIE</w:t>
      </w:r>
      <w:r w:rsidRPr="007C26BE">
        <w:t xml:space="preserve">. Vb. </w:t>
      </w:r>
      <w:r w:rsidR="00EF74FC" w:rsidRPr="007C26BE">
        <w:t xml:space="preserve">Modulo </w:t>
      </w:r>
      <w:r w:rsidRPr="007C26BE">
        <w:rPr>
          <w:rFonts w:ascii="Cambria Math" w:hAnsi="Cambria Math" w:cs="Cambria Math"/>
        </w:rPr>
        <w:t>𝑁</w:t>
      </w:r>
      <w:r w:rsidRPr="007C26BE">
        <w:t xml:space="preserve">, i.e. </w:t>
      </w:r>
      <w:r w:rsidR="00EF74FC" w:rsidRPr="007C26BE">
        <w:t xml:space="preserve">Men </w:t>
      </w:r>
      <w:r w:rsidRPr="007C26BE">
        <w:t xml:space="preserve">neemt de rest na deling door </w:t>
      </w:r>
      <w:r w:rsidRPr="007C26BE">
        <w:rPr>
          <w:rFonts w:ascii="Cambria Math" w:hAnsi="Cambria Math" w:cs="Cambria Math"/>
        </w:rPr>
        <w:t>𝑁</w:t>
      </w:r>
      <w:r w:rsidRPr="007C26BE">
        <w:t>.</w:t>
      </w:r>
    </w:p>
    <w:p w14:paraId="1E5F2070" w14:textId="77777777" w:rsidR="007C26BE" w:rsidRDefault="007C26BE" w:rsidP="007C26BE"/>
    <w:p w14:paraId="4D7AAFA3" w14:textId="2A969D1A" w:rsidR="007C26BE" w:rsidRDefault="00A447BF" w:rsidP="00A447BF">
      <w:pPr>
        <w:pStyle w:val="Geenafstand"/>
      </w:pPr>
      <w:r>
        <w:t xml:space="preserve">Functie: </w:t>
      </w:r>
    </w:p>
    <w:p w14:paraId="46E3EC75" w14:textId="77777777" w:rsidR="00A447BF" w:rsidRDefault="00A447BF" w:rsidP="00431602">
      <w:pPr>
        <w:pStyle w:val="Lijstalinea"/>
        <w:numPr>
          <w:ilvl w:val="0"/>
          <w:numId w:val="58"/>
        </w:numPr>
      </w:pPr>
      <w:r w:rsidRPr="00A447BF">
        <w:t xml:space="preserve">Formeel uitgedrukt, waarbij </w:t>
      </w:r>
      <w:r w:rsidRPr="00A447BF">
        <w:rPr>
          <w:rFonts w:ascii="Cambria Math" w:hAnsi="Cambria Math" w:cs="Cambria Math"/>
        </w:rPr>
        <w:t>𝑤</w:t>
      </w:r>
      <w:r w:rsidRPr="00A447BF">
        <w:t xml:space="preserve"> een woord voorstelt, vinden we </w:t>
      </w:r>
    </w:p>
    <w:p w14:paraId="79DD07C4" w14:textId="257EF0AD" w:rsidR="00A447BF" w:rsidRDefault="00A447BF" w:rsidP="00431602">
      <w:pPr>
        <w:pStyle w:val="Lijstalinea"/>
        <w:numPr>
          <w:ilvl w:val="0"/>
          <w:numId w:val="58"/>
        </w:numPr>
      </w:pPr>
      <w:r w:rsidRPr="00A447BF">
        <w:rPr>
          <w:rFonts w:ascii="Cambria Math" w:hAnsi="Cambria Math" w:cs="Cambria Math"/>
        </w:rPr>
        <w:t>ℎ</w:t>
      </w:r>
      <w:r w:rsidRPr="00A447BF">
        <w:t>(</w:t>
      </w:r>
      <w:r w:rsidRPr="00A447BF">
        <w:rPr>
          <w:rFonts w:ascii="Cambria Math" w:hAnsi="Cambria Math" w:cs="Cambria Math"/>
        </w:rPr>
        <w:t>𝑤</w:t>
      </w:r>
      <w:r w:rsidRPr="00A447BF">
        <w:t xml:space="preserve">) = </w:t>
      </w:r>
      <w:r w:rsidRPr="00A447BF">
        <w:rPr>
          <w:rFonts w:ascii="Cambria Math" w:hAnsi="Cambria Math" w:cs="Cambria Math"/>
        </w:rPr>
        <w:t>𝑤</w:t>
      </w:r>
      <w:r w:rsidRPr="00A447BF">
        <w:t>.</w:t>
      </w:r>
      <w:proofErr w:type="spellStart"/>
      <w:r w:rsidR="00EF74FC" w:rsidRPr="00A447BF">
        <w:t>hashcode</w:t>
      </w:r>
      <w:proofErr w:type="spellEnd"/>
      <w:r w:rsidRPr="00A447BF">
        <w:t>( ) (</w:t>
      </w:r>
      <w:proofErr w:type="spellStart"/>
      <w:r w:rsidRPr="00A447BF">
        <w:t>mod</w:t>
      </w:r>
      <w:proofErr w:type="spellEnd"/>
      <w:r w:rsidRPr="00A447BF">
        <w:t xml:space="preserve"> </w:t>
      </w:r>
      <w:r w:rsidRPr="00A447BF">
        <w:rPr>
          <w:rFonts w:ascii="Cambria Math" w:hAnsi="Cambria Math" w:cs="Cambria Math"/>
        </w:rPr>
        <w:t>𝑁</w:t>
      </w:r>
      <w:r w:rsidRPr="00A447BF">
        <w:t xml:space="preserve">). </w:t>
      </w:r>
    </w:p>
    <w:p w14:paraId="4828757F" w14:textId="6B153F20" w:rsidR="00A447BF" w:rsidRDefault="00A447BF" w:rsidP="00431602">
      <w:pPr>
        <w:pStyle w:val="Lijstalinea"/>
        <w:numPr>
          <w:ilvl w:val="0"/>
          <w:numId w:val="58"/>
        </w:numPr>
      </w:pPr>
      <w:r w:rsidRPr="00A447BF">
        <w:t xml:space="preserve">Deze </w:t>
      </w:r>
      <w:proofErr w:type="spellStart"/>
      <w:r w:rsidRPr="00A447BF">
        <w:t>hashfunctie</w:t>
      </w:r>
      <w:proofErr w:type="spellEnd"/>
      <w:r w:rsidRPr="00A447BF">
        <w:t xml:space="preserve"> zorgt er inderdaad voor dat we voor elk woord (of object) </w:t>
      </w:r>
      <w:r w:rsidRPr="00A447BF">
        <w:rPr>
          <w:rFonts w:ascii="Cambria Math" w:hAnsi="Cambria Math" w:cs="Cambria Math"/>
        </w:rPr>
        <w:t>𝑤</w:t>
      </w:r>
      <w:r w:rsidRPr="00A447BF">
        <w:t xml:space="preserve"> een positie bepalen in de array.</w:t>
      </w:r>
    </w:p>
    <w:p w14:paraId="7BF7623E" w14:textId="72ADE680" w:rsidR="007C26BE" w:rsidRDefault="00A447BF" w:rsidP="007C26BE">
      <w:pPr>
        <w:pStyle w:val="Kop2"/>
      </w:pPr>
      <w:bookmarkStart w:id="19" w:name="_Toc186124591"/>
      <w:r w:rsidRPr="00651052">
        <w:t>Verwerken van de overlappingen</w:t>
      </w:r>
      <w:bookmarkEnd w:id="19"/>
      <w:r w:rsidRPr="00651052">
        <w:t xml:space="preserve"> </w:t>
      </w:r>
    </w:p>
    <w:p w14:paraId="66C36A18" w14:textId="3C38D830" w:rsidR="007C26BE" w:rsidRDefault="00A447BF" w:rsidP="00A447BF">
      <w:pPr>
        <w:pStyle w:val="Geenafstand"/>
      </w:pPr>
      <w:r w:rsidRPr="00A447BF">
        <w:t>Botsingen</w:t>
      </w:r>
      <w:r w:rsidR="008F0E0A">
        <w:t xml:space="preserve"> (zelfde positie voor andere elementen – waar of niet</w:t>
      </w:r>
      <w:r w:rsidR="00B20981">
        <w:t xml:space="preserve"> waar examenvraag)</w:t>
      </w:r>
      <w:r>
        <w:t>:</w:t>
      </w:r>
    </w:p>
    <w:p w14:paraId="2DAE2715" w14:textId="77777777" w:rsidR="00361932" w:rsidRDefault="00361932" w:rsidP="00431602">
      <w:pPr>
        <w:pStyle w:val="Lijstalinea"/>
        <w:numPr>
          <w:ilvl w:val="0"/>
          <w:numId w:val="59"/>
        </w:numPr>
      </w:pPr>
      <w:r w:rsidRPr="00361932">
        <w:t xml:space="preserve">Aangezien er meer </w:t>
      </w:r>
      <w:proofErr w:type="spellStart"/>
      <w:r w:rsidRPr="00361932">
        <w:t>hashcodes</w:t>
      </w:r>
      <w:proofErr w:type="spellEnd"/>
      <w:r w:rsidRPr="00361932">
        <w:t xml:space="preserve"> zijn dan posities in de tabel is het niet uitgesloten dat een aantal woorden op dezelfde positie moet opgeslagen worden. De opbouw van de </w:t>
      </w:r>
      <w:proofErr w:type="spellStart"/>
      <w:r w:rsidRPr="00361932">
        <w:t>hashtabel</w:t>
      </w:r>
      <w:proofErr w:type="spellEnd"/>
      <w:r w:rsidRPr="00361932">
        <w:t xml:space="preserve"> zal afhangen van de manier waarop wordt omgegaan met deze </w:t>
      </w:r>
      <w:r w:rsidRPr="0083494C">
        <w:rPr>
          <w:b/>
          <w:bCs/>
        </w:rPr>
        <w:t>botsingen</w:t>
      </w:r>
      <w:r w:rsidRPr="00361932">
        <w:t xml:space="preserve">. Algemeen kunnen we stellen dat </w:t>
      </w:r>
      <w:proofErr w:type="spellStart"/>
      <w:r w:rsidRPr="00361932">
        <w:t>hashing</w:t>
      </w:r>
      <w:proofErr w:type="spellEnd"/>
      <w:r w:rsidRPr="00361932">
        <w:t xml:space="preserve"> kan opgesplitst worden in twee luiken: </w:t>
      </w:r>
    </w:p>
    <w:p w14:paraId="55B838A6" w14:textId="77777777" w:rsidR="00361932" w:rsidRDefault="00361932" w:rsidP="00431602">
      <w:pPr>
        <w:pStyle w:val="Lijstalinea"/>
        <w:numPr>
          <w:ilvl w:val="1"/>
          <w:numId w:val="59"/>
        </w:numPr>
      </w:pPr>
      <w:r w:rsidRPr="00361932">
        <w:t xml:space="preserve">1. De keuze van een </w:t>
      </w:r>
      <w:proofErr w:type="spellStart"/>
      <w:r w:rsidRPr="00361932">
        <w:t>hashfunctie</w:t>
      </w:r>
      <w:proofErr w:type="spellEnd"/>
      <w:r w:rsidRPr="00361932">
        <w:t xml:space="preserve"> </w:t>
      </w:r>
      <w:r w:rsidRPr="00361932">
        <w:rPr>
          <w:rFonts w:ascii="Cambria Math" w:hAnsi="Cambria Math" w:cs="Cambria Math"/>
        </w:rPr>
        <w:t>ℎ</w:t>
      </w:r>
      <w:r w:rsidRPr="00361932">
        <w:t xml:space="preserve"> die alle mogelijke items afbeeldt op een positie uit de </w:t>
      </w:r>
      <w:proofErr w:type="spellStart"/>
      <w:r w:rsidRPr="00361932">
        <w:t>hashtabel</w:t>
      </w:r>
      <w:proofErr w:type="spellEnd"/>
      <w:r w:rsidRPr="00361932">
        <w:t xml:space="preserve">. </w:t>
      </w:r>
    </w:p>
    <w:p w14:paraId="23D13B57" w14:textId="0D1E127F" w:rsidR="00A447BF" w:rsidRDefault="00361932" w:rsidP="00431602">
      <w:pPr>
        <w:pStyle w:val="Lijstalinea"/>
        <w:numPr>
          <w:ilvl w:val="1"/>
          <w:numId w:val="59"/>
        </w:numPr>
      </w:pPr>
      <w:r w:rsidRPr="00361932">
        <w:t>2. Het selecteren van een methode om de waarden die overlappen of botsen (</w:t>
      </w:r>
      <w:proofErr w:type="spellStart"/>
      <w:r w:rsidRPr="00361932">
        <w:t>collisions</w:t>
      </w:r>
      <w:proofErr w:type="spellEnd"/>
      <w:r w:rsidRPr="00361932">
        <w:t>) te verwerken.</w:t>
      </w:r>
    </w:p>
    <w:p w14:paraId="2A758F0F" w14:textId="77777777" w:rsidR="00361932" w:rsidRDefault="00361932" w:rsidP="00361932"/>
    <w:p w14:paraId="7DEC4971" w14:textId="1FEB313C" w:rsidR="00361932" w:rsidRDefault="00361932" w:rsidP="00361932">
      <w:pPr>
        <w:pStyle w:val="Geenafstand"/>
      </w:pPr>
      <w:r w:rsidRPr="00361932">
        <w:t xml:space="preserve">Types </w:t>
      </w:r>
      <w:proofErr w:type="spellStart"/>
      <w:r w:rsidRPr="00361932">
        <w:t>hashing</w:t>
      </w:r>
      <w:proofErr w:type="spellEnd"/>
      <w:r>
        <w:t>:</w:t>
      </w:r>
    </w:p>
    <w:p w14:paraId="27567958" w14:textId="77777777" w:rsidR="00361932" w:rsidRDefault="00361932" w:rsidP="00431602">
      <w:pPr>
        <w:pStyle w:val="Lijstalinea"/>
        <w:numPr>
          <w:ilvl w:val="0"/>
          <w:numId w:val="59"/>
        </w:numPr>
      </w:pPr>
      <w:r w:rsidRPr="00361932">
        <w:t xml:space="preserve">Er zijn verschillende oplossingsmethodes voor het opvangen van de </w:t>
      </w:r>
      <w:proofErr w:type="spellStart"/>
      <w:r w:rsidRPr="00361932">
        <w:t>collisions</w:t>
      </w:r>
      <w:proofErr w:type="spellEnd"/>
      <w:r w:rsidRPr="00361932">
        <w:t xml:space="preserve">. We bespreken twee methodes. </w:t>
      </w:r>
    </w:p>
    <w:p w14:paraId="507950A8" w14:textId="70D1F73D" w:rsidR="00361932" w:rsidRDefault="00361932" w:rsidP="00431602">
      <w:pPr>
        <w:pStyle w:val="Lijstalinea"/>
        <w:numPr>
          <w:ilvl w:val="1"/>
          <w:numId w:val="59"/>
        </w:numPr>
      </w:pPr>
      <w:r w:rsidRPr="00361932">
        <w:t xml:space="preserve">1. </w:t>
      </w:r>
      <w:r w:rsidR="00EF74FC" w:rsidRPr="00361932">
        <w:rPr>
          <w:b/>
          <w:bCs/>
        </w:rPr>
        <w:t xml:space="preserve">Gesloten </w:t>
      </w:r>
      <w:proofErr w:type="spellStart"/>
      <w:r w:rsidRPr="00361932">
        <w:rPr>
          <w:b/>
          <w:bCs/>
        </w:rPr>
        <w:t>hashing</w:t>
      </w:r>
      <w:proofErr w:type="spellEnd"/>
      <w:r w:rsidRPr="00361932">
        <w:t xml:space="preserve">: zoek in de tabel zelf naar een goede positie om een element, dat botst met een ander element uit de tabel, op te slaan. </w:t>
      </w:r>
    </w:p>
    <w:p w14:paraId="6ED83549" w14:textId="18D4113A" w:rsidR="00361932" w:rsidRPr="00623AB3" w:rsidRDefault="00361932" w:rsidP="00431602">
      <w:pPr>
        <w:pStyle w:val="Lijstalinea"/>
        <w:numPr>
          <w:ilvl w:val="1"/>
          <w:numId w:val="59"/>
        </w:numPr>
      </w:pPr>
      <w:r w:rsidRPr="00361932">
        <w:t xml:space="preserve">2. </w:t>
      </w:r>
      <w:r w:rsidR="00EF74FC" w:rsidRPr="00361932">
        <w:rPr>
          <w:b/>
          <w:bCs/>
        </w:rPr>
        <w:t xml:space="preserve">Open </w:t>
      </w:r>
      <w:proofErr w:type="spellStart"/>
      <w:r w:rsidRPr="00361932">
        <w:rPr>
          <w:b/>
          <w:bCs/>
        </w:rPr>
        <w:t>hashing</w:t>
      </w:r>
      <w:proofErr w:type="spellEnd"/>
      <w:r w:rsidRPr="00361932">
        <w:t>: zoek buiten de tabel naar een plaats om de overlappende elementen op te slaan</w:t>
      </w:r>
      <w:r w:rsidR="00B20981">
        <w:t xml:space="preserve"> (steek het op de volgende positie)</w:t>
      </w:r>
    </w:p>
    <w:p w14:paraId="46071238" w14:textId="77777777" w:rsidR="00651052" w:rsidRDefault="00651052" w:rsidP="00651052">
      <w:pPr>
        <w:pStyle w:val="Kop2"/>
      </w:pPr>
      <w:bookmarkStart w:id="20" w:name="_Toc186124592"/>
      <w:r w:rsidRPr="00651052">
        <w:t xml:space="preserve">Gesloten </w:t>
      </w:r>
      <w:proofErr w:type="spellStart"/>
      <w:r w:rsidRPr="00651052">
        <w:t>hashing</w:t>
      </w:r>
      <w:bookmarkEnd w:id="20"/>
      <w:proofErr w:type="spellEnd"/>
      <w:r w:rsidRPr="00651052">
        <w:t xml:space="preserve"> </w:t>
      </w:r>
    </w:p>
    <w:p w14:paraId="50FC0EE4" w14:textId="7A2F1CB4" w:rsidR="00BC5FE6" w:rsidRPr="00BC5FE6" w:rsidRDefault="00BC5FE6" w:rsidP="00BC5FE6">
      <w:pPr>
        <w:pStyle w:val="Geenafstand"/>
      </w:pPr>
      <w:r>
        <w:t xml:space="preserve">Gesloten </w:t>
      </w:r>
      <w:proofErr w:type="spellStart"/>
      <w:r>
        <w:t>hashing</w:t>
      </w:r>
      <w:proofErr w:type="spellEnd"/>
      <w:r>
        <w:t>:</w:t>
      </w:r>
    </w:p>
    <w:p w14:paraId="17A73B24" w14:textId="77777777" w:rsidR="004C5CD3" w:rsidRDefault="004C5CD3" w:rsidP="00431602">
      <w:pPr>
        <w:pStyle w:val="Lijstalinea"/>
        <w:numPr>
          <w:ilvl w:val="0"/>
          <w:numId w:val="59"/>
        </w:numPr>
      </w:pPr>
      <w:r w:rsidRPr="004C5CD3">
        <w:t xml:space="preserve">In het geval van </w:t>
      </w:r>
      <w:r>
        <w:t>GESLOTEN HASHING</w:t>
      </w:r>
      <w:r w:rsidRPr="004C5CD3">
        <w:t xml:space="preserve"> worden alle woorden in de array zelf opgeslagen. </w:t>
      </w:r>
    </w:p>
    <w:p w14:paraId="3F158FBC" w14:textId="7D42471B" w:rsidR="004C5CD3" w:rsidRDefault="004C5CD3" w:rsidP="00431602">
      <w:pPr>
        <w:pStyle w:val="Lijstalinea"/>
        <w:numPr>
          <w:ilvl w:val="0"/>
          <w:numId w:val="59"/>
        </w:numPr>
      </w:pPr>
      <w:r w:rsidRPr="004C5CD3">
        <w:t xml:space="preserve">Er doet zich een </w:t>
      </w:r>
      <w:r>
        <w:t>BOTSING</w:t>
      </w:r>
      <w:r w:rsidRPr="004C5CD3">
        <w:t xml:space="preserve"> voor wanneer de positie die correspondeert met een bepaald woord reeds ingenomen is, of anders gezegd </w:t>
      </w:r>
      <w:r w:rsidRPr="004C5CD3">
        <w:rPr>
          <w:rFonts w:ascii="Cambria Math" w:hAnsi="Cambria Math" w:cs="Cambria Math"/>
        </w:rPr>
        <w:t>ℎ</w:t>
      </w:r>
      <w:r w:rsidRPr="004C5CD3">
        <w:t>(</w:t>
      </w:r>
      <w:r w:rsidRPr="004C5CD3">
        <w:rPr>
          <w:rFonts w:ascii="Cambria Math" w:hAnsi="Cambria Math" w:cs="Cambria Math"/>
        </w:rPr>
        <w:t>𝑤</w:t>
      </w:r>
      <w:r w:rsidRPr="004C5CD3">
        <w:t xml:space="preserve">) is reeds bezet. </w:t>
      </w:r>
    </w:p>
    <w:p w14:paraId="27A059BF" w14:textId="77777777" w:rsidR="004C5CD3" w:rsidRDefault="004C5CD3" w:rsidP="00431602">
      <w:pPr>
        <w:pStyle w:val="Lijstalinea"/>
        <w:numPr>
          <w:ilvl w:val="0"/>
          <w:numId w:val="59"/>
        </w:numPr>
      </w:pPr>
      <w:r w:rsidRPr="004C5CD3">
        <w:t xml:space="preserve">Het woord </w:t>
      </w:r>
      <w:r w:rsidRPr="004C5CD3">
        <w:rPr>
          <w:rFonts w:ascii="Cambria Math" w:hAnsi="Cambria Math" w:cs="Cambria Math"/>
        </w:rPr>
        <w:t>𝑤</w:t>
      </w:r>
      <w:r w:rsidRPr="004C5CD3">
        <w:t xml:space="preserve"> kan dan niet op die positie opgeslagen worden zonder informatie te verliezen</w:t>
      </w:r>
    </w:p>
    <w:p w14:paraId="50C43307" w14:textId="77777777" w:rsidR="00BC5FE6" w:rsidRDefault="004C5CD3" w:rsidP="00431602">
      <w:pPr>
        <w:pStyle w:val="Lijstalinea"/>
        <w:numPr>
          <w:ilvl w:val="0"/>
          <w:numId w:val="59"/>
        </w:numPr>
      </w:pPr>
      <w:r w:rsidRPr="004C5CD3">
        <w:t xml:space="preserve">Alternatieve positie om het woord op te slaan kan gekozen worden voor de eerstvolgende vrije positie in de tabel, waarbij de tabel als een circulaire structuur wordt opgevat </w:t>
      </w:r>
    </w:p>
    <w:p w14:paraId="4DBC9A9B" w14:textId="32ED32D7" w:rsidR="004C5CD3" w:rsidRDefault="004C5CD3" w:rsidP="00431602">
      <w:pPr>
        <w:pStyle w:val="Lijstalinea"/>
        <w:numPr>
          <w:ilvl w:val="1"/>
          <w:numId w:val="59"/>
        </w:numPr>
      </w:pPr>
      <w:r w:rsidRPr="004C5CD3">
        <w:rPr>
          <w:rFonts w:ascii="Cambria Math" w:hAnsi="Cambria Math" w:cs="Cambria Math"/>
        </w:rPr>
        <w:t>⟹</w:t>
      </w:r>
      <w:r w:rsidRPr="004C5CD3">
        <w:t xml:space="preserve"> </w:t>
      </w:r>
      <w:r>
        <w:t>LINEAIRE PEILING</w:t>
      </w:r>
      <w:r w:rsidRPr="004C5CD3">
        <w:t>.</w:t>
      </w:r>
    </w:p>
    <w:p w14:paraId="242FAA34" w14:textId="77777777" w:rsidR="00BC5FE6" w:rsidRDefault="00BC5FE6" w:rsidP="00BC5FE6"/>
    <w:p w14:paraId="0869FFBA" w14:textId="77777777" w:rsidR="00BC5FE6" w:rsidRDefault="00BC5FE6" w:rsidP="00BC5FE6"/>
    <w:p w14:paraId="1A8AAE03" w14:textId="77777777" w:rsidR="00BC5FE6" w:rsidRDefault="00BC5FE6" w:rsidP="00BC5FE6"/>
    <w:p w14:paraId="6D701DA6" w14:textId="77777777" w:rsidR="00BC5FE6" w:rsidRDefault="00BC5FE6" w:rsidP="00BC5FE6"/>
    <w:p w14:paraId="69147A1E" w14:textId="77777777" w:rsidR="00BC5FE6" w:rsidRDefault="00BC5FE6" w:rsidP="00BC5FE6"/>
    <w:p w14:paraId="2AF3778B" w14:textId="2515DA8C" w:rsidR="00BC5FE6" w:rsidRDefault="00C0374D" w:rsidP="00C0374D">
      <w:pPr>
        <w:pStyle w:val="Geenafstand"/>
      </w:pPr>
      <w:r w:rsidRPr="00C0374D">
        <w:lastRenderedPageBreak/>
        <w:t>Lineaire peiling: voorbeeld</w:t>
      </w:r>
      <w:r>
        <w:t>:</w:t>
      </w:r>
    </w:p>
    <w:p w14:paraId="18C793B1" w14:textId="611EF20C" w:rsidR="00C0374D" w:rsidRDefault="00C0374D" w:rsidP="00431602">
      <w:pPr>
        <w:pStyle w:val="Lijstalinea"/>
        <w:numPr>
          <w:ilvl w:val="0"/>
          <w:numId w:val="60"/>
        </w:numPr>
      </w:pPr>
      <w:r w:rsidRPr="00C0374D">
        <w:t xml:space="preserve">We bouwen een </w:t>
      </w:r>
      <w:proofErr w:type="spellStart"/>
      <w:r w:rsidRPr="00C0374D">
        <w:t>hashtabel</w:t>
      </w:r>
      <w:proofErr w:type="spellEnd"/>
      <w:r w:rsidRPr="00C0374D">
        <w:t xml:space="preserve"> op van lengte </w:t>
      </w:r>
      <w:r w:rsidRPr="00C0374D">
        <w:rPr>
          <w:rFonts w:ascii="Cambria Math" w:hAnsi="Cambria Math" w:cs="Cambria Math"/>
        </w:rPr>
        <w:t>𝑁</w:t>
      </w:r>
      <w:r w:rsidRPr="00C0374D">
        <w:t xml:space="preserve"> = 10. In de tabel moeten een aantal gehele getallen opgeslagen worden. Als bijhorende </w:t>
      </w:r>
      <w:proofErr w:type="spellStart"/>
      <w:r w:rsidRPr="00C0374D">
        <w:t>hashcode</w:t>
      </w:r>
      <w:proofErr w:type="spellEnd"/>
      <w:r w:rsidRPr="00C0374D">
        <w:t xml:space="preserve"> kiezen we voor het getal zelf. Als </w:t>
      </w:r>
      <w:proofErr w:type="spellStart"/>
      <w:r w:rsidRPr="00C0374D">
        <w:t>hashfunctie</w:t>
      </w:r>
      <w:proofErr w:type="spellEnd"/>
      <w:r w:rsidRPr="00C0374D">
        <w:t xml:space="preserve"> kiezen we voor </w:t>
      </w:r>
    </w:p>
    <w:p w14:paraId="43DA86CF" w14:textId="77777777" w:rsidR="00C0374D" w:rsidRDefault="00C0374D" w:rsidP="00431602">
      <w:pPr>
        <w:pStyle w:val="Lijstalinea"/>
        <w:numPr>
          <w:ilvl w:val="0"/>
          <w:numId w:val="60"/>
        </w:numPr>
      </w:pPr>
      <w:r w:rsidRPr="00C0374D">
        <w:rPr>
          <w:rFonts w:ascii="Cambria Math" w:hAnsi="Cambria Math" w:cs="Cambria Math"/>
        </w:rPr>
        <w:t>ℎ</w:t>
      </w:r>
      <w:r w:rsidRPr="00C0374D">
        <w:t>(</w:t>
      </w:r>
      <w:r w:rsidRPr="00C0374D">
        <w:rPr>
          <w:rFonts w:ascii="Cambria Math" w:hAnsi="Cambria Math" w:cs="Cambria Math"/>
        </w:rPr>
        <w:t>𝑤</w:t>
      </w:r>
      <w:r w:rsidRPr="00C0374D">
        <w:t xml:space="preserve">) = </w:t>
      </w:r>
      <w:r w:rsidRPr="00C0374D">
        <w:rPr>
          <w:rFonts w:ascii="Cambria Math" w:hAnsi="Cambria Math" w:cs="Cambria Math"/>
        </w:rPr>
        <w:t>𝑤</w:t>
      </w:r>
      <w:r w:rsidRPr="00C0374D">
        <w:t xml:space="preserve"> (</w:t>
      </w:r>
      <w:proofErr w:type="spellStart"/>
      <w:r w:rsidRPr="00C0374D">
        <w:t>mod</w:t>
      </w:r>
      <w:proofErr w:type="spellEnd"/>
      <w:r w:rsidRPr="00C0374D">
        <w:t xml:space="preserve"> </w:t>
      </w:r>
      <w:r w:rsidRPr="00C0374D">
        <w:rPr>
          <w:rFonts w:ascii="Cambria Math" w:hAnsi="Cambria Math" w:cs="Cambria Math"/>
        </w:rPr>
        <w:t>𝑁</w:t>
      </w:r>
      <w:r w:rsidRPr="00C0374D">
        <w:t xml:space="preserve">). </w:t>
      </w:r>
    </w:p>
    <w:p w14:paraId="5CFC0CA3" w14:textId="1A819EAF" w:rsidR="00C0374D" w:rsidRDefault="00C0374D" w:rsidP="00431602">
      <w:pPr>
        <w:pStyle w:val="Lijstalinea"/>
        <w:numPr>
          <w:ilvl w:val="0"/>
          <w:numId w:val="60"/>
        </w:numPr>
      </w:pPr>
      <w:r w:rsidRPr="00C0374D">
        <w:t>We voegen één voor één de elementen 10, 15, 29, 100, 115 en 129 toe. Indien een positie reeds ingenomen is, zoeken we naar de eerste vrije positie om het nieuwe element op te slaan. Hierbij beschouwen we de tabel als een circulaire structuur: de eerste positie volgt op de laatste positie.</w:t>
      </w:r>
      <w:r w:rsidR="00DE4389">
        <w:t xml:space="preserve"> (129 % 10 = 9</w:t>
      </w:r>
      <w:r w:rsidR="00DA221A">
        <w:t>. T9 is bezet, t0 ook, t1 ook, t2 niet dus daar komt 129)</w:t>
      </w:r>
    </w:p>
    <w:p w14:paraId="20DE339D" w14:textId="139D6B18" w:rsidR="00E05A77" w:rsidRDefault="00E05A77" w:rsidP="00B44C0F">
      <w:r w:rsidRPr="00B44C0F">
        <w:rPr>
          <w:noProof/>
        </w:rPr>
        <w:drawing>
          <wp:anchor distT="0" distB="0" distL="114300" distR="114300" simplePos="0" relativeHeight="251658261" behindDoc="1" locked="0" layoutInCell="1" allowOverlap="1" wp14:anchorId="406A249B" wp14:editId="1922292D">
            <wp:simplePos x="0" y="0"/>
            <wp:positionH relativeFrom="margin">
              <wp:align>center</wp:align>
            </wp:positionH>
            <wp:positionV relativeFrom="paragraph">
              <wp:posOffset>846</wp:posOffset>
            </wp:positionV>
            <wp:extent cx="5044877" cy="1104996"/>
            <wp:effectExtent l="0" t="0" r="3810" b="0"/>
            <wp:wrapTight wrapText="bothSides">
              <wp:wrapPolygon edited="0">
                <wp:start x="0" y="0"/>
                <wp:lineTo x="0" y="21228"/>
                <wp:lineTo x="21535" y="21228"/>
                <wp:lineTo x="21535" y="0"/>
                <wp:lineTo x="0" y="0"/>
              </wp:wrapPolygon>
            </wp:wrapTight>
            <wp:docPr id="840115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56" name="Afbeelding 1" descr="Afbeelding met tekst, schermopname, Lettertype, nummer&#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5044877" cy="1104996"/>
                    </a:xfrm>
                    <a:prstGeom prst="rect">
                      <a:avLst/>
                    </a:prstGeom>
                  </pic:spPr>
                </pic:pic>
              </a:graphicData>
            </a:graphic>
          </wp:anchor>
        </w:drawing>
      </w:r>
    </w:p>
    <w:p w14:paraId="7E125BD2" w14:textId="6D4942D3" w:rsidR="00B44C0F" w:rsidRDefault="00B44C0F" w:rsidP="00B44C0F"/>
    <w:p w14:paraId="5E6D3615" w14:textId="1B0E58A4" w:rsidR="00E05A77" w:rsidRDefault="00E05A77" w:rsidP="00B44C0F"/>
    <w:p w14:paraId="118FE255" w14:textId="77777777" w:rsidR="00E05A77" w:rsidRDefault="00E05A77" w:rsidP="00B44C0F"/>
    <w:p w14:paraId="5BED152D" w14:textId="6D0ABD74" w:rsidR="00E05A77" w:rsidRDefault="00E05A77" w:rsidP="00B44C0F"/>
    <w:p w14:paraId="3E6DC9D0" w14:textId="5B30B1BF" w:rsidR="00E05A77" w:rsidRDefault="00E05A77" w:rsidP="00B44C0F"/>
    <w:p w14:paraId="08BE0222" w14:textId="77777777" w:rsidR="00E05A77" w:rsidRDefault="00E05A77" w:rsidP="00B44C0F"/>
    <w:p w14:paraId="361BB6F3" w14:textId="15028AC0" w:rsidR="00E05A77" w:rsidRDefault="00E05A77" w:rsidP="00E05A77">
      <w:pPr>
        <w:pStyle w:val="Geenafstand"/>
      </w:pPr>
      <w:r>
        <w:t>Ook zoeken gaat eenvoudig:</w:t>
      </w:r>
    </w:p>
    <w:p w14:paraId="010276A7" w14:textId="444D83DD" w:rsidR="00E05A77" w:rsidRDefault="00E05A77" w:rsidP="00431602">
      <w:pPr>
        <w:pStyle w:val="Lijstalinea"/>
        <w:numPr>
          <w:ilvl w:val="0"/>
          <w:numId w:val="61"/>
        </w:numPr>
      </w:pPr>
      <w:r w:rsidRPr="00E05A77">
        <w:t xml:space="preserve">Bereken </w:t>
      </w:r>
      <w:proofErr w:type="spellStart"/>
      <w:r w:rsidRPr="00E05A77">
        <w:t>hashfunctie</w:t>
      </w:r>
      <w:proofErr w:type="spellEnd"/>
      <w:r w:rsidRPr="00E05A77">
        <w:t xml:space="preserve"> voor element </w:t>
      </w:r>
    </w:p>
    <w:p w14:paraId="3BA98B5B" w14:textId="77777777" w:rsidR="00E05A77" w:rsidRDefault="00E05A77" w:rsidP="00431602">
      <w:pPr>
        <w:pStyle w:val="Lijstalinea"/>
        <w:numPr>
          <w:ilvl w:val="0"/>
          <w:numId w:val="61"/>
        </w:numPr>
      </w:pPr>
      <w:r w:rsidRPr="00E05A77">
        <w:t xml:space="preserve">Indien leeg: element niet aanwezig </w:t>
      </w:r>
    </w:p>
    <w:p w14:paraId="2A3EE7DE" w14:textId="77777777" w:rsidR="00E05A77" w:rsidRDefault="00E05A77" w:rsidP="00431602">
      <w:pPr>
        <w:pStyle w:val="Lijstalinea"/>
        <w:numPr>
          <w:ilvl w:val="0"/>
          <w:numId w:val="61"/>
        </w:numPr>
      </w:pPr>
      <w:r w:rsidRPr="00E05A77">
        <w:t xml:space="preserve">Indien bezet: ofwel element gevonden </w:t>
      </w:r>
    </w:p>
    <w:p w14:paraId="13012767" w14:textId="77777777" w:rsidR="00E05A77" w:rsidRDefault="00E05A77" w:rsidP="00431602">
      <w:pPr>
        <w:pStyle w:val="Lijstalinea"/>
        <w:numPr>
          <w:ilvl w:val="0"/>
          <w:numId w:val="61"/>
        </w:numPr>
      </w:pPr>
      <w:r w:rsidRPr="00E05A77">
        <w:t>Indien bezet: element zoeken op volgende posities</w:t>
      </w:r>
    </w:p>
    <w:p w14:paraId="65C36C13" w14:textId="2C0E4159" w:rsidR="00E05A77" w:rsidRDefault="00E05A77" w:rsidP="00431602">
      <w:pPr>
        <w:pStyle w:val="Lijstalinea"/>
        <w:numPr>
          <w:ilvl w:val="1"/>
          <w:numId w:val="61"/>
        </w:numPr>
      </w:pPr>
      <w:r w:rsidRPr="00E05A77">
        <w:t xml:space="preserve">Tot gevonden </w:t>
      </w:r>
    </w:p>
    <w:p w14:paraId="3C1701F2" w14:textId="735D9D39" w:rsidR="00E05A77" w:rsidRDefault="00E05A77" w:rsidP="00431602">
      <w:pPr>
        <w:pStyle w:val="Lijstalinea"/>
        <w:numPr>
          <w:ilvl w:val="1"/>
          <w:numId w:val="61"/>
        </w:numPr>
      </w:pPr>
      <w:r w:rsidRPr="00E05A77">
        <w:t xml:space="preserve">Of lege positie </w:t>
      </w:r>
    </w:p>
    <w:p w14:paraId="77BA5DB2" w14:textId="30EBDC06" w:rsidR="00E05A77" w:rsidRDefault="00E05A77" w:rsidP="00431602">
      <w:pPr>
        <w:pStyle w:val="Lijstalinea"/>
        <w:numPr>
          <w:ilvl w:val="1"/>
          <w:numId w:val="61"/>
        </w:numPr>
      </w:pPr>
      <w:r w:rsidRPr="00E05A77">
        <w:t>Of terug bij beginpositie</w:t>
      </w:r>
    </w:p>
    <w:p w14:paraId="7E3B9B75" w14:textId="77777777" w:rsidR="00AD4FFF" w:rsidRDefault="00AD4FFF" w:rsidP="00AD4FFF"/>
    <w:p w14:paraId="77B35D8B" w14:textId="66B8279F" w:rsidR="00AD4FFF" w:rsidRDefault="00AD4FFF" w:rsidP="00AD4FFF">
      <w:pPr>
        <w:pStyle w:val="Geenafstand"/>
      </w:pPr>
      <w:r w:rsidRPr="00AD4FFF">
        <w:t>Efficiëntie van zoeken is afhankelijk van het aantal lege posities in de tabe</w:t>
      </w:r>
      <w:r>
        <w:t>l (lineaire peiling):</w:t>
      </w:r>
    </w:p>
    <w:p w14:paraId="5229DB8E" w14:textId="6D216AC4" w:rsidR="00AD4FFF" w:rsidRDefault="00AD4FFF" w:rsidP="00431602">
      <w:pPr>
        <w:pStyle w:val="Lijstalinea"/>
        <w:numPr>
          <w:ilvl w:val="0"/>
          <w:numId w:val="62"/>
        </w:numPr>
      </w:pPr>
      <w:r w:rsidRPr="00AD4FFF">
        <w:t xml:space="preserve">Bij toename aantal elementen </w:t>
      </w:r>
    </w:p>
    <w:p w14:paraId="37F83884" w14:textId="5F2BFE3E" w:rsidR="00AD4FFF" w:rsidRDefault="00EF74FC" w:rsidP="00431602">
      <w:pPr>
        <w:pStyle w:val="Lijstalinea"/>
        <w:numPr>
          <w:ilvl w:val="1"/>
          <w:numId w:val="62"/>
        </w:numPr>
      </w:pPr>
      <w:r w:rsidRPr="00AD4FFF">
        <w:t xml:space="preserve">Groeperen </w:t>
      </w:r>
      <w:r w:rsidR="00AD4FFF" w:rsidRPr="00AD4FFF">
        <w:t xml:space="preserve">: primaire clustering genoemd </w:t>
      </w:r>
    </w:p>
    <w:p w14:paraId="1CDAD11E" w14:textId="77777777" w:rsidR="00AD4FFF" w:rsidRPr="00AD4FFF" w:rsidRDefault="00AD4FFF" w:rsidP="00431602">
      <w:pPr>
        <w:pStyle w:val="Lijstalinea"/>
        <w:numPr>
          <w:ilvl w:val="0"/>
          <w:numId w:val="62"/>
        </w:numPr>
      </w:pPr>
      <w:r w:rsidRPr="00AD4FFF">
        <w:t xml:space="preserve">Wat als we elementen zomaar verwijderen? </w:t>
      </w:r>
    </w:p>
    <w:p w14:paraId="21E18251" w14:textId="44F7A906" w:rsidR="00AD4FFF" w:rsidRDefault="00EF74FC" w:rsidP="00431602">
      <w:pPr>
        <w:pStyle w:val="Lijstalinea"/>
        <w:numPr>
          <w:ilvl w:val="1"/>
          <w:numId w:val="62"/>
        </w:numPr>
      </w:pPr>
      <w:r w:rsidRPr="00AD4FFF">
        <w:t xml:space="preserve">Kan </w:t>
      </w:r>
      <w:r w:rsidR="00AD4FFF" w:rsidRPr="00AD4FFF">
        <w:t xml:space="preserve">gat creëren in sequentie vb. </w:t>
      </w:r>
      <w:r w:rsidRPr="00AD4FFF">
        <w:t xml:space="preserve">Verwijder </w:t>
      </w:r>
      <w:r w:rsidR="00AD4FFF" w:rsidRPr="00AD4FFF">
        <w:t xml:space="preserve">waarde 10 </w:t>
      </w:r>
    </w:p>
    <w:p w14:paraId="5132D239" w14:textId="6173CE7E" w:rsidR="00AD4FFF" w:rsidRPr="004C5CD3" w:rsidRDefault="00AD4FFF" w:rsidP="00431602">
      <w:pPr>
        <w:pStyle w:val="Lijstalinea"/>
        <w:numPr>
          <w:ilvl w:val="0"/>
          <w:numId w:val="62"/>
        </w:numPr>
      </w:pPr>
      <w:r w:rsidRPr="00AD4FFF">
        <w:t>Daarom plaatsen we een vlag om te duiden dat het element verwijderd is.</w:t>
      </w:r>
    </w:p>
    <w:p w14:paraId="38B17D73" w14:textId="77777777" w:rsidR="00651052" w:rsidRDefault="00651052" w:rsidP="00651052">
      <w:pPr>
        <w:pStyle w:val="Kop2"/>
      </w:pPr>
      <w:bookmarkStart w:id="21" w:name="_Toc186124593"/>
      <w:r w:rsidRPr="00651052">
        <w:t xml:space="preserve">Open </w:t>
      </w:r>
      <w:proofErr w:type="spellStart"/>
      <w:r w:rsidRPr="00651052">
        <w:t>hashing</w:t>
      </w:r>
      <w:bookmarkEnd w:id="21"/>
      <w:proofErr w:type="spellEnd"/>
      <w:r w:rsidRPr="00651052">
        <w:t xml:space="preserve"> </w:t>
      </w:r>
    </w:p>
    <w:p w14:paraId="6DF6187E" w14:textId="7245CB47" w:rsidR="00E151E1" w:rsidRDefault="00E151E1" w:rsidP="00E151E1">
      <w:pPr>
        <w:pStyle w:val="Geenafstand"/>
      </w:pPr>
      <w:r>
        <w:t xml:space="preserve">Open </w:t>
      </w:r>
      <w:proofErr w:type="spellStart"/>
      <w:r>
        <w:t>hashing</w:t>
      </w:r>
      <w:proofErr w:type="spellEnd"/>
      <w:r>
        <w:t>:</w:t>
      </w:r>
    </w:p>
    <w:p w14:paraId="7D057F89" w14:textId="7F83B2F3" w:rsidR="00E151E1" w:rsidRDefault="00E151E1" w:rsidP="00431602">
      <w:pPr>
        <w:pStyle w:val="Lijstalinea"/>
        <w:numPr>
          <w:ilvl w:val="0"/>
          <w:numId w:val="63"/>
        </w:numPr>
      </w:pPr>
      <w:r w:rsidRPr="00E151E1">
        <w:t xml:space="preserve">In het geval van </w:t>
      </w:r>
      <w:r w:rsidR="00F34988">
        <w:t xml:space="preserve">open </w:t>
      </w:r>
      <w:proofErr w:type="spellStart"/>
      <w:r w:rsidR="00F34988">
        <w:t>hashing</w:t>
      </w:r>
      <w:proofErr w:type="spellEnd"/>
      <w:r w:rsidRPr="00E151E1">
        <w:t xml:space="preserve"> wordt er buiten de tabel gezocht naar een goede positie om elementen op te slaan. </w:t>
      </w:r>
    </w:p>
    <w:p w14:paraId="166AA7F8" w14:textId="0DE7AC73" w:rsidR="00E151E1" w:rsidRDefault="00EF74FC" w:rsidP="00431602">
      <w:pPr>
        <w:pStyle w:val="Lijstalinea"/>
        <w:numPr>
          <w:ilvl w:val="1"/>
          <w:numId w:val="63"/>
        </w:numPr>
      </w:pPr>
      <w:r w:rsidRPr="00E151E1">
        <w:t xml:space="preserve">Mogelijke </w:t>
      </w:r>
      <w:r w:rsidR="00E151E1" w:rsidRPr="00E151E1">
        <w:t xml:space="preserve">oplossing : sla alle elementen op dezelfde positie in de </w:t>
      </w:r>
      <w:proofErr w:type="spellStart"/>
      <w:r w:rsidR="00E151E1" w:rsidRPr="00E151E1">
        <w:t>hashtabel</w:t>
      </w:r>
      <w:proofErr w:type="spellEnd"/>
      <w:r w:rsidR="00E151E1" w:rsidRPr="00E151E1">
        <w:t xml:space="preserve"> op in een gelinkte lijst. </w:t>
      </w:r>
    </w:p>
    <w:p w14:paraId="52559666" w14:textId="761FD2D0" w:rsidR="00E151E1" w:rsidRDefault="00DC3103" w:rsidP="00431602">
      <w:pPr>
        <w:pStyle w:val="Lijstalinea"/>
        <w:numPr>
          <w:ilvl w:val="1"/>
          <w:numId w:val="63"/>
        </w:numPr>
      </w:pPr>
      <w:r w:rsidRPr="00DC3103">
        <w:rPr>
          <w:noProof/>
        </w:rPr>
        <w:drawing>
          <wp:anchor distT="0" distB="0" distL="114300" distR="114300" simplePos="0" relativeHeight="251658262" behindDoc="1" locked="0" layoutInCell="1" allowOverlap="1" wp14:anchorId="2B40297D" wp14:editId="71CE2EAC">
            <wp:simplePos x="0" y="0"/>
            <wp:positionH relativeFrom="margin">
              <wp:align>right</wp:align>
            </wp:positionH>
            <wp:positionV relativeFrom="paragraph">
              <wp:posOffset>310939</wp:posOffset>
            </wp:positionV>
            <wp:extent cx="2049780" cy="1767840"/>
            <wp:effectExtent l="0" t="0" r="7620" b="3810"/>
            <wp:wrapTight wrapText="bothSides">
              <wp:wrapPolygon edited="0">
                <wp:start x="0" y="0"/>
                <wp:lineTo x="0" y="21414"/>
                <wp:lineTo x="21480" y="21414"/>
                <wp:lineTo x="21480" y="0"/>
                <wp:lineTo x="0" y="0"/>
              </wp:wrapPolygon>
            </wp:wrapTight>
            <wp:docPr id="1150947167" name="Afbeelding 1" descr="Afbeelding met diagram, schets, Technische tekening,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47167" name="Afbeelding 1" descr="Afbeelding met diagram, schets, Technische tekening, Plan&#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2049780" cy="1767840"/>
                    </a:xfrm>
                    <a:prstGeom prst="rect">
                      <a:avLst/>
                    </a:prstGeom>
                  </pic:spPr>
                </pic:pic>
              </a:graphicData>
            </a:graphic>
          </wp:anchor>
        </w:drawing>
      </w:r>
      <w:r w:rsidR="00E151E1" w:rsidRPr="00E151E1">
        <w:t xml:space="preserve">In praktijk bestaat zo’n </w:t>
      </w:r>
      <w:proofErr w:type="spellStart"/>
      <w:r w:rsidR="00E151E1" w:rsidRPr="00E151E1">
        <w:t>hashtabel</w:t>
      </w:r>
      <w:proofErr w:type="spellEnd"/>
      <w:r w:rsidR="00E151E1" w:rsidRPr="00E151E1">
        <w:t xml:space="preserve"> uit een array van lengte </w:t>
      </w:r>
      <w:r w:rsidR="00E151E1" w:rsidRPr="00E151E1">
        <w:rPr>
          <w:rFonts w:ascii="Cambria Math" w:hAnsi="Cambria Math" w:cs="Cambria Math"/>
        </w:rPr>
        <w:t>𝑁</w:t>
      </w:r>
      <w:r w:rsidR="00E151E1" w:rsidRPr="00E151E1">
        <w:t xml:space="preserve"> en op elke positie van de array wordt een referentie opgeslagen naar de gelinkte lijst met alle waarden</w:t>
      </w:r>
    </w:p>
    <w:p w14:paraId="64DDCA6C" w14:textId="47234AFE" w:rsidR="00D80C99" w:rsidRDefault="00D42B12" w:rsidP="00431602">
      <w:pPr>
        <w:pStyle w:val="Lijstalinea"/>
        <w:numPr>
          <w:ilvl w:val="1"/>
          <w:numId w:val="63"/>
        </w:numPr>
      </w:pPr>
      <w:r>
        <w:t xml:space="preserve">Je nieuwste woord moet altijd </w:t>
      </w:r>
      <w:r>
        <w:rPr>
          <w:b/>
          <w:bCs/>
        </w:rPr>
        <w:t>vooraan</w:t>
      </w:r>
      <w:r>
        <w:t xml:space="preserve"> staan</w:t>
      </w:r>
      <w:r w:rsidR="00D64FBD">
        <w:t xml:space="preserve"> wegens de efficiëntie</w:t>
      </w:r>
    </w:p>
    <w:p w14:paraId="2DD6B291" w14:textId="77777777" w:rsidR="00DC3103" w:rsidRDefault="00DC3103" w:rsidP="00DC3103"/>
    <w:p w14:paraId="7E4BC55A" w14:textId="4B1B30C4" w:rsidR="00DC3103" w:rsidRDefault="00DC3103" w:rsidP="00DC3103">
      <w:pPr>
        <w:pStyle w:val="Geenafstand"/>
      </w:pPr>
      <w:r>
        <w:t xml:space="preserve">Voorbeeld: </w:t>
      </w:r>
    </w:p>
    <w:p w14:paraId="23DCCDC2" w14:textId="74991686" w:rsidR="00150509" w:rsidRDefault="00DC3103" w:rsidP="00DC3103">
      <w:pPr>
        <w:rPr>
          <w:noProof/>
        </w:rPr>
      </w:pPr>
      <w:r w:rsidRPr="00DC3103">
        <w:t>Voorbeeld van de map interface voor de definitie van woorden. Om te kunnen achterhalen welke knoop van de gelinkte lijst bij welk woord hoort, zal in de knopen van de gelinkte lijst naast de definitie ook het woord zelf moeten bijgehouden worden</w:t>
      </w:r>
      <w:r w:rsidR="00150509">
        <w:rPr>
          <w:noProof/>
        </w:rPr>
        <w:t>.</w:t>
      </w:r>
    </w:p>
    <w:p w14:paraId="4F56FA03" w14:textId="477B0EDA" w:rsidR="00150509" w:rsidRDefault="00150509" w:rsidP="00150509">
      <w:pPr>
        <w:pStyle w:val="Geenafstand"/>
      </w:pPr>
      <w:r w:rsidRPr="00150509">
        <w:lastRenderedPageBreak/>
        <w:t xml:space="preserve">Implementatie van open </w:t>
      </w:r>
      <w:proofErr w:type="spellStart"/>
      <w:r w:rsidRPr="00150509">
        <w:t>hashing</w:t>
      </w:r>
      <w:proofErr w:type="spellEnd"/>
      <w:r>
        <w:t>:</w:t>
      </w:r>
    </w:p>
    <w:p w14:paraId="01E798D5" w14:textId="77777777" w:rsidR="005E3FF1" w:rsidRDefault="005E3FF1" w:rsidP="00431602">
      <w:pPr>
        <w:pStyle w:val="Lijstalinea"/>
        <w:numPr>
          <w:ilvl w:val="0"/>
          <w:numId w:val="63"/>
        </w:numPr>
      </w:pPr>
      <w:r w:rsidRPr="005E3FF1">
        <w:t xml:space="preserve">Veronderstel dat we een woordenboek willen opbouwen waarbij we met een groot aantal woorden </w:t>
      </w:r>
      <w:r w:rsidRPr="005E3FF1">
        <w:rPr>
          <w:rFonts w:ascii="Cambria Math" w:hAnsi="Cambria Math" w:cs="Cambria Math"/>
        </w:rPr>
        <w:t>𝑤</w:t>
      </w:r>
      <w:r w:rsidRPr="005E3FF1">
        <w:t xml:space="preserve"> een definitie willen associëren. In het geval van open </w:t>
      </w:r>
      <w:proofErr w:type="spellStart"/>
      <w:r w:rsidRPr="005E3FF1">
        <w:t>hashing</w:t>
      </w:r>
      <w:proofErr w:type="spellEnd"/>
      <w:r w:rsidRPr="005E3FF1">
        <w:t xml:space="preserve"> zijn basisfuncties voor een </w:t>
      </w:r>
      <w:proofErr w:type="spellStart"/>
      <w:r w:rsidRPr="005E3FF1">
        <w:t>hashtabel</w:t>
      </w:r>
      <w:proofErr w:type="spellEnd"/>
      <w:r w:rsidRPr="005E3FF1">
        <w:t xml:space="preserve"> als volgt: </w:t>
      </w:r>
    </w:p>
    <w:p w14:paraId="19CC8CC7" w14:textId="30D39CF5" w:rsidR="005E3FF1" w:rsidRDefault="00EF74FC" w:rsidP="00431602">
      <w:pPr>
        <w:pStyle w:val="Lijstalinea"/>
        <w:numPr>
          <w:ilvl w:val="1"/>
          <w:numId w:val="63"/>
        </w:numPr>
      </w:pPr>
      <w:proofErr w:type="spellStart"/>
      <w:r w:rsidRPr="001500C1">
        <w:rPr>
          <w:b/>
          <w:bCs/>
        </w:rPr>
        <w:t>Hashfunctie</w:t>
      </w:r>
      <w:proofErr w:type="spellEnd"/>
      <w:r w:rsidR="005E3FF1" w:rsidRPr="001500C1">
        <w:rPr>
          <w:b/>
          <w:bCs/>
        </w:rPr>
        <w:t>(</w:t>
      </w:r>
      <w:r w:rsidR="005E3FF1" w:rsidRPr="001500C1">
        <w:rPr>
          <w:rFonts w:ascii="Cambria Math" w:hAnsi="Cambria Math" w:cs="Cambria Math"/>
          <w:b/>
          <w:bCs/>
        </w:rPr>
        <w:t>𝑤</w:t>
      </w:r>
      <w:r w:rsidR="005E3FF1" w:rsidRPr="001500C1">
        <w:rPr>
          <w:b/>
          <w:bCs/>
        </w:rPr>
        <w:t>)</w:t>
      </w:r>
      <w:r w:rsidR="005E3FF1" w:rsidRPr="005E3FF1">
        <w:t xml:space="preserve"> voert achtereenvolgens uit: </w:t>
      </w:r>
    </w:p>
    <w:p w14:paraId="3C10411D" w14:textId="498A170A" w:rsidR="005E3FF1" w:rsidRDefault="00EF74FC" w:rsidP="00431602">
      <w:pPr>
        <w:pStyle w:val="Lijstalinea"/>
        <w:numPr>
          <w:ilvl w:val="2"/>
          <w:numId w:val="63"/>
        </w:numPr>
      </w:pPr>
      <w:r w:rsidRPr="005E3FF1">
        <w:t xml:space="preserve">Bereken </w:t>
      </w:r>
      <w:r w:rsidR="005E3FF1" w:rsidRPr="005E3FF1">
        <w:t xml:space="preserve">de </w:t>
      </w:r>
      <w:proofErr w:type="spellStart"/>
      <w:r w:rsidR="005E3FF1" w:rsidRPr="005E3FF1">
        <w:t>hashcode</w:t>
      </w:r>
      <w:proofErr w:type="spellEnd"/>
      <w:r w:rsidR="005E3FF1" w:rsidRPr="005E3FF1">
        <w:t xml:space="preserve"> van het woord </w:t>
      </w:r>
      <w:r w:rsidR="005E3FF1" w:rsidRPr="005E3FF1">
        <w:rPr>
          <w:rFonts w:ascii="Cambria Math" w:hAnsi="Cambria Math" w:cs="Cambria Math"/>
        </w:rPr>
        <w:t>𝑤</w:t>
      </w:r>
      <w:r w:rsidR="005E3FF1" w:rsidRPr="005E3FF1">
        <w:t xml:space="preserve">; </w:t>
      </w:r>
    </w:p>
    <w:p w14:paraId="51E5B50C" w14:textId="6BDB01A4" w:rsidR="005E3FF1" w:rsidRDefault="00EF74FC" w:rsidP="00431602">
      <w:pPr>
        <w:pStyle w:val="Lijstalinea"/>
        <w:numPr>
          <w:ilvl w:val="2"/>
          <w:numId w:val="63"/>
        </w:numPr>
      </w:pPr>
      <w:r w:rsidRPr="005E3FF1">
        <w:t xml:space="preserve">Bereken </w:t>
      </w:r>
      <w:r w:rsidR="005E3FF1" w:rsidRPr="005E3FF1">
        <w:t xml:space="preserve">de bijhorende positie; </w:t>
      </w:r>
    </w:p>
    <w:p w14:paraId="34C1B184" w14:textId="27C18C83" w:rsidR="005E3FF1" w:rsidRDefault="00EF74FC" w:rsidP="00431602">
      <w:pPr>
        <w:pStyle w:val="Lijstalinea"/>
        <w:numPr>
          <w:ilvl w:val="2"/>
          <w:numId w:val="63"/>
        </w:numPr>
      </w:pPr>
      <w:r w:rsidRPr="005E3FF1">
        <w:t xml:space="preserve">Geef </w:t>
      </w:r>
      <w:r w:rsidR="005E3FF1" w:rsidRPr="005E3FF1">
        <w:t xml:space="preserve">de berekende positie terug. </w:t>
      </w:r>
    </w:p>
    <w:p w14:paraId="4F461DE5" w14:textId="52F2BD02" w:rsidR="005E3FF1" w:rsidRDefault="00EF74FC" w:rsidP="00431602">
      <w:pPr>
        <w:pStyle w:val="Lijstalinea"/>
        <w:numPr>
          <w:ilvl w:val="1"/>
          <w:numId w:val="63"/>
        </w:numPr>
      </w:pPr>
      <w:proofErr w:type="spellStart"/>
      <w:r w:rsidRPr="001500C1">
        <w:rPr>
          <w:b/>
          <w:bCs/>
        </w:rPr>
        <w:t>Voegtoe</w:t>
      </w:r>
      <w:proofErr w:type="spellEnd"/>
      <w:r w:rsidR="005E3FF1" w:rsidRPr="001500C1">
        <w:rPr>
          <w:b/>
          <w:bCs/>
        </w:rPr>
        <w:t>(</w:t>
      </w:r>
      <w:r w:rsidR="005E3FF1" w:rsidRPr="001500C1">
        <w:rPr>
          <w:rFonts w:ascii="Cambria Math" w:hAnsi="Cambria Math" w:cs="Cambria Math"/>
          <w:b/>
          <w:bCs/>
        </w:rPr>
        <w:t>𝑤</w:t>
      </w:r>
      <w:r w:rsidR="005E3FF1" w:rsidRPr="001500C1">
        <w:rPr>
          <w:b/>
          <w:bCs/>
        </w:rPr>
        <w:t>,definitie)</w:t>
      </w:r>
      <w:r w:rsidR="005E3FF1" w:rsidRPr="005E3FF1">
        <w:t xml:space="preserve"> voert achtereenvolgens uit: </w:t>
      </w:r>
    </w:p>
    <w:p w14:paraId="20F94F35" w14:textId="3E83FEA1" w:rsidR="005E3FF1" w:rsidRDefault="00EF74FC" w:rsidP="00431602">
      <w:pPr>
        <w:pStyle w:val="Lijstalinea"/>
        <w:numPr>
          <w:ilvl w:val="2"/>
          <w:numId w:val="63"/>
        </w:numPr>
      </w:pPr>
      <w:r w:rsidRPr="005E3FF1">
        <w:t xml:space="preserve">Bereken </w:t>
      </w:r>
      <w:r w:rsidR="005E3FF1" w:rsidRPr="005E3FF1">
        <w:t xml:space="preserve">de juiste positie voor het woord </w:t>
      </w:r>
      <w:r w:rsidR="005E3FF1" w:rsidRPr="005E3FF1">
        <w:rPr>
          <w:rFonts w:ascii="Cambria Math" w:hAnsi="Cambria Math" w:cs="Cambria Math"/>
        </w:rPr>
        <w:t>𝑤</w:t>
      </w:r>
      <w:r w:rsidR="005E3FF1" w:rsidRPr="005E3FF1">
        <w:t xml:space="preserve"> met de </w:t>
      </w:r>
      <w:proofErr w:type="spellStart"/>
      <w:r w:rsidR="005E3FF1" w:rsidRPr="005E3FF1">
        <w:t>hashfunctie</w:t>
      </w:r>
      <w:proofErr w:type="spellEnd"/>
      <w:r w:rsidR="005E3FF1" w:rsidRPr="005E3FF1">
        <w:t xml:space="preserve">; </w:t>
      </w:r>
    </w:p>
    <w:p w14:paraId="23FA7A12" w14:textId="7DB5D4BB" w:rsidR="005E3FF1" w:rsidRDefault="00EF74FC" w:rsidP="00431602">
      <w:pPr>
        <w:pStyle w:val="Lijstalinea"/>
        <w:numPr>
          <w:ilvl w:val="2"/>
          <w:numId w:val="63"/>
        </w:numPr>
      </w:pPr>
      <w:r w:rsidRPr="005E3FF1">
        <w:t xml:space="preserve">Maak </w:t>
      </w:r>
      <w:r w:rsidR="005E3FF1" w:rsidRPr="005E3FF1">
        <w:t xml:space="preserve">een nieuwe knoop aan met drie velden: </w:t>
      </w:r>
    </w:p>
    <w:p w14:paraId="2F30C4D3" w14:textId="29BDB993" w:rsidR="005E3FF1" w:rsidRDefault="00EF74FC" w:rsidP="00431602">
      <w:pPr>
        <w:pStyle w:val="Lijstalinea"/>
        <w:numPr>
          <w:ilvl w:val="3"/>
          <w:numId w:val="63"/>
        </w:numPr>
      </w:pPr>
      <w:r w:rsidRPr="005E3FF1">
        <w:t xml:space="preserve">Een </w:t>
      </w:r>
      <w:r w:rsidR="005E3FF1" w:rsidRPr="005E3FF1">
        <w:t xml:space="preserve">veld voor het woord, </w:t>
      </w:r>
    </w:p>
    <w:p w14:paraId="559AB05D" w14:textId="0009D8DA" w:rsidR="005E3FF1" w:rsidRDefault="00EF74FC" w:rsidP="00431602">
      <w:pPr>
        <w:pStyle w:val="Lijstalinea"/>
        <w:numPr>
          <w:ilvl w:val="3"/>
          <w:numId w:val="63"/>
        </w:numPr>
      </w:pPr>
      <w:r w:rsidRPr="005E3FF1">
        <w:t xml:space="preserve">Een </w:t>
      </w:r>
      <w:r w:rsidR="005E3FF1" w:rsidRPr="005E3FF1">
        <w:t xml:space="preserve">veld voor de definitie, </w:t>
      </w:r>
    </w:p>
    <w:p w14:paraId="5EA8FF69" w14:textId="279DBAA1" w:rsidR="005E3FF1" w:rsidRDefault="00EF74FC" w:rsidP="00431602">
      <w:pPr>
        <w:pStyle w:val="Lijstalinea"/>
        <w:numPr>
          <w:ilvl w:val="3"/>
          <w:numId w:val="63"/>
        </w:numPr>
      </w:pPr>
      <w:r w:rsidRPr="005E3FF1">
        <w:t xml:space="preserve">Een </w:t>
      </w:r>
      <w:r w:rsidR="005E3FF1" w:rsidRPr="005E3FF1">
        <w:t xml:space="preserve">veld volgende; </w:t>
      </w:r>
    </w:p>
    <w:p w14:paraId="284C2E4E" w14:textId="45B75431" w:rsidR="00150509" w:rsidRDefault="00EF74FC" w:rsidP="00431602">
      <w:pPr>
        <w:pStyle w:val="Lijstalinea"/>
        <w:numPr>
          <w:ilvl w:val="2"/>
          <w:numId w:val="63"/>
        </w:numPr>
      </w:pPr>
      <w:r w:rsidRPr="005E3FF1">
        <w:t xml:space="preserve">Voeg </w:t>
      </w:r>
      <w:r w:rsidR="005E3FF1" w:rsidRPr="005E3FF1">
        <w:t>de knoop toe aan de gelinkte lijst die start op de gevonden positie.</w:t>
      </w:r>
    </w:p>
    <w:p w14:paraId="63E10AD0" w14:textId="321DCD1B" w:rsidR="001500C1" w:rsidRDefault="00EF74FC" w:rsidP="00431602">
      <w:pPr>
        <w:pStyle w:val="Lijstalinea"/>
        <w:numPr>
          <w:ilvl w:val="1"/>
          <w:numId w:val="63"/>
        </w:numPr>
      </w:pPr>
      <w:proofErr w:type="spellStart"/>
      <w:r w:rsidRPr="001500C1">
        <w:rPr>
          <w:b/>
          <w:bCs/>
        </w:rPr>
        <w:t>Zoekop</w:t>
      </w:r>
      <w:proofErr w:type="spellEnd"/>
      <w:r w:rsidR="001500C1" w:rsidRPr="001500C1">
        <w:rPr>
          <w:b/>
          <w:bCs/>
        </w:rPr>
        <w:t>(</w:t>
      </w:r>
      <w:r w:rsidR="001500C1" w:rsidRPr="001500C1">
        <w:rPr>
          <w:rFonts w:ascii="Cambria Math" w:hAnsi="Cambria Math" w:cs="Cambria Math"/>
          <w:b/>
          <w:bCs/>
        </w:rPr>
        <w:t>𝑤</w:t>
      </w:r>
      <w:r w:rsidR="001500C1" w:rsidRPr="001500C1">
        <w:rPr>
          <w:b/>
          <w:bCs/>
        </w:rPr>
        <w:t>)</w:t>
      </w:r>
      <w:r w:rsidR="001500C1" w:rsidRPr="001500C1">
        <w:t xml:space="preserve"> werkt als volgt: </w:t>
      </w:r>
    </w:p>
    <w:p w14:paraId="6AE0205F" w14:textId="3D314D0F" w:rsidR="001500C1" w:rsidRDefault="00EF74FC" w:rsidP="00431602">
      <w:pPr>
        <w:pStyle w:val="Lijstalinea"/>
        <w:numPr>
          <w:ilvl w:val="2"/>
          <w:numId w:val="63"/>
        </w:numPr>
      </w:pPr>
      <w:r w:rsidRPr="001500C1">
        <w:t xml:space="preserve">Bereken </w:t>
      </w:r>
      <w:r w:rsidR="001500C1" w:rsidRPr="001500C1">
        <w:t xml:space="preserve">de juiste positie van het woord </w:t>
      </w:r>
      <w:r w:rsidR="001500C1" w:rsidRPr="001500C1">
        <w:rPr>
          <w:rFonts w:ascii="Cambria Math" w:hAnsi="Cambria Math" w:cs="Cambria Math"/>
        </w:rPr>
        <w:t>𝑤</w:t>
      </w:r>
      <w:r w:rsidR="001500C1" w:rsidRPr="001500C1">
        <w:t xml:space="preserve"> met de </w:t>
      </w:r>
      <w:proofErr w:type="spellStart"/>
      <w:r w:rsidR="001500C1" w:rsidRPr="001500C1">
        <w:t>hashfunctie</w:t>
      </w:r>
      <w:proofErr w:type="spellEnd"/>
      <w:r w:rsidR="001500C1" w:rsidRPr="001500C1">
        <w:t xml:space="preserve">; </w:t>
      </w:r>
    </w:p>
    <w:p w14:paraId="475BD4CC" w14:textId="0EF5B3CB" w:rsidR="001500C1" w:rsidRDefault="00EF74FC" w:rsidP="00431602">
      <w:pPr>
        <w:pStyle w:val="Lijstalinea"/>
        <w:numPr>
          <w:ilvl w:val="2"/>
          <w:numId w:val="63"/>
        </w:numPr>
      </w:pPr>
      <w:r w:rsidRPr="001500C1">
        <w:t xml:space="preserve">Zoek </w:t>
      </w:r>
      <w:r w:rsidR="001500C1" w:rsidRPr="001500C1">
        <w:t xml:space="preserve">in de gelinkte lijst, waar de gevonden positie naar refereert, naar de knoop met het woord </w:t>
      </w:r>
      <w:r w:rsidR="001500C1" w:rsidRPr="001500C1">
        <w:rPr>
          <w:rFonts w:ascii="Cambria Math" w:hAnsi="Cambria Math" w:cs="Cambria Math"/>
        </w:rPr>
        <w:t>𝑤</w:t>
      </w:r>
      <w:r w:rsidR="001500C1" w:rsidRPr="001500C1">
        <w:t xml:space="preserve">; </w:t>
      </w:r>
    </w:p>
    <w:p w14:paraId="0612477E" w14:textId="14D6E2F0" w:rsidR="001500C1" w:rsidRDefault="00EF74FC" w:rsidP="00431602">
      <w:pPr>
        <w:pStyle w:val="Lijstalinea"/>
        <w:numPr>
          <w:ilvl w:val="2"/>
          <w:numId w:val="63"/>
        </w:numPr>
      </w:pPr>
      <w:r w:rsidRPr="001500C1">
        <w:t xml:space="preserve">Geef </w:t>
      </w:r>
      <w:r w:rsidR="001500C1" w:rsidRPr="001500C1">
        <w:t xml:space="preserve">de definitie van die knoop terug of geef aan dat het gegeven woord niet tot de </w:t>
      </w:r>
      <w:proofErr w:type="spellStart"/>
      <w:r w:rsidR="001500C1" w:rsidRPr="001500C1">
        <w:t>hashtabel</w:t>
      </w:r>
      <w:proofErr w:type="spellEnd"/>
      <w:r w:rsidR="001500C1" w:rsidRPr="001500C1">
        <w:t xml:space="preserve"> behoort. </w:t>
      </w:r>
    </w:p>
    <w:p w14:paraId="620CE481" w14:textId="55EC278F" w:rsidR="001500C1" w:rsidRDefault="00EF74FC" w:rsidP="00431602">
      <w:pPr>
        <w:pStyle w:val="Lijstalinea"/>
        <w:numPr>
          <w:ilvl w:val="1"/>
          <w:numId w:val="63"/>
        </w:numPr>
      </w:pPr>
      <w:r w:rsidRPr="001500C1">
        <w:rPr>
          <w:b/>
          <w:bCs/>
        </w:rPr>
        <w:t>Verwijder</w:t>
      </w:r>
      <w:r w:rsidR="001500C1" w:rsidRPr="001500C1">
        <w:rPr>
          <w:b/>
          <w:bCs/>
        </w:rPr>
        <w:t>(</w:t>
      </w:r>
      <w:r w:rsidR="001500C1" w:rsidRPr="001500C1">
        <w:rPr>
          <w:rFonts w:ascii="Cambria Math" w:hAnsi="Cambria Math" w:cs="Cambria Math"/>
          <w:b/>
          <w:bCs/>
        </w:rPr>
        <w:t>𝑤</w:t>
      </w:r>
      <w:r w:rsidR="001500C1" w:rsidRPr="001500C1">
        <w:rPr>
          <w:b/>
          <w:bCs/>
        </w:rPr>
        <w:t>)</w:t>
      </w:r>
      <w:r w:rsidR="001500C1" w:rsidRPr="001500C1">
        <w:t xml:space="preserve"> werkt als volgt: </w:t>
      </w:r>
    </w:p>
    <w:p w14:paraId="33CB501B" w14:textId="77A8E6AB" w:rsidR="001500C1" w:rsidRDefault="00EF74FC" w:rsidP="00431602">
      <w:pPr>
        <w:pStyle w:val="Lijstalinea"/>
        <w:numPr>
          <w:ilvl w:val="2"/>
          <w:numId w:val="63"/>
        </w:numPr>
      </w:pPr>
      <w:r w:rsidRPr="001500C1">
        <w:t xml:space="preserve">Bereken </w:t>
      </w:r>
      <w:r w:rsidR="001500C1" w:rsidRPr="001500C1">
        <w:t xml:space="preserve">de juiste positie van het woord </w:t>
      </w:r>
      <w:r w:rsidR="001500C1" w:rsidRPr="001500C1">
        <w:rPr>
          <w:rFonts w:ascii="Cambria Math" w:hAnsi="Cambria Math" w:cs="Cambria Math"/>
        </w:rPr>
        <w:t>𝑤</w:t>
      </w:r>
      <w:r w:rsidR="001500C1" w:rsidRPr="001500C1">
        <w:t xml:space="preserve"> met de </w:t>
      </w:r>
      <w:proofErr w:type="spellStart"/>
      <w:r w:rsidR="001500C1" w:rsidRPr="001500C1">
        <w:t>hashfunctie</w:t>
      </w:r>
      <w:proofErr w:type="spellEnd"/>
      <w:r w:rsidR="001500C1" w:rsidRPr="001500C1">
        <w:t xml:space="preserve">; </w:t>
      </w:r>
    </w:p>
    <w:p w14:paraId="4B0A0A63" w14:textId="73B932FB" w:rsidR="001500C1" w:rsidRDefault="00EF74FC" w:rsidP="00431602">
      <w:pPr>
        <w:pStyle w:val="Lijstalinea"/>
        <w:numPr>
          <w:ilvl w:val="2"/>
          <w:numId w:val="63"/>
        </w:numPr>
      </w:pPr>
      <w:r w:rsidRPr="001500C1">
        <w:t xml:space="preserve">Zoek </w:t>
      </w:r>
      <w:r w:rsidR="001500C1" w:rsidRPr="001500C1">
        <w:t xml:space="preserve">in de gelinkte lijst, waar de gevonden positie naar refereert, naar de knoop met het woord </w:t>
      </w:r>
      <w:r w:rsidR="001500C1" w:rsidRPr="001500C1">
        <w:rPr>
          <w:rFonts w:ascii="Cambria Math" w:hAnsi="Cambria Math" w:cs="Cambria Math"/>
        </w:rPr>
        <w:t>𝑤</w:t>
      </w:r>
      <w:r w:rsidR="001500C1" w:rsidRPr="001500C1">
        <w:t xml:space="preserve">; </w:t>
      </w:r>
    </w:p>
    <w:p w14:paraId="22DB93E4" w14:textId="64A04CD1" w:rsidR="001500C1" w:rsidRDefault="00EF74FC" w:rsidP="00431602">
      <w:pPr>
        <w:pStyle w:val="Lijstalinea"/>
        <w:numPr>
          <w:ilvl w:val="2"/>
          <w:numId w:val="63"/>
        </w:numPr>
      </w:pPr>
      <w:r w:rsidRPr="001500C1">
        <w:t xml:space="preserve">Verwijder </w:t>
      </w:r>
      <w:r w:rsidR="001500C1" w:rsidRPr="001500C1">
        <w:t>de gevonden knoop uit de</w:t>
      </w:r>
    </w:p>
    <w:p w14:paraId="2C639337" w14:textId="77777777" w:rsidR="00BA4D0E" w:rsidRDefault="00884A0D" w:rsidP="00884A0D">
      <w:pPr>
        <w:pStyle w:val="Lijstalinea"/>
        <w:numPr>
          <w:ilvl w:val="0"/>
          <w:numId w:val="63"/>
        </w:numPr>
      </w:pPr>
      <w:r>
        <w:t xml:space="preserve">Examenvraag: je hebt voor gesloten en </w:t>
      </w:r>
      <w:r w:rsidR="004E1EA5">
        <w:t xml:space="preserve">open </w:t>
      </w:r>
      <w:proofErr w:type="spellStart"/>
      <w:r w:rsidR="004E1EA5">
        <w:t>hashing</w:t>
      </w:r>
      <w:proofErr w:type="spellEnd"/>
      <w:r w:rsidR="004E1EA5">
        <w:t xml:space="preserve"> een </w:t>
      </w:r>
      <w:proofErr w:type="spellStart"/>
      <w:r w:rsidR="004E1EA5">
        <w:t>hashfunctie</w:t>
      </w:r>
      <w:proofErr w:type="spellEnd"/>
      <w:r w:rsidR="004E1EA5">
        <w:t xml:space="preserve"> nodig: </w:t>
      </w:r>
    </w:p>
    <w:p w14:paraId="37E1D6CD" w14:textId="54F093D1" w:rsidR="00884A0D" w:rsidRDefault="004E1EA5" w:rsidP="00BA4D0E">
      <w:pPr>
        <w:pStyle w:val="Lijstalinea"/>
        <w:numPr>
          <w:ilvl w:val="1"/>
          <w:numId w:val="63"/>
        </w:numPr>
      </w:pPr>
      <w:r>
        <w:t xml:space="preserve">waar, je hebt ze voor beide inderdaad nodig. </w:t>
      </w:r>
    </w:p>
    <w:p w14:paraId="074E3E85" w14:textId="700C8AF9" w:rsidR="00FC370C" w:rsidRPr="00E151E1" w:rsidRDefault="00FC370C" w:rsidP="00884A0D">
      <w:pPr>
        <w:pStyle w:val="Lijstalinea"/>
        <w:numPr>
          <w:ilvl w:val="0"/>
          <w:numId w:val="63"/>
        </w:numPr>
      </w:pPr>
      <w:r>
        <w:t xml:space="preserve">Probleem open </w:t>
      </w:r>
      <w:proofErr w:type="spellStart"/>
      <w:r>
        <w:t>hashing</w:t>
      </w:r>
      <w:proofErr w:type="spellEnd"/>
      <w:r>
        <w:t xml:space="preserve">: </w:t>
      </w:r>
    </w:p>
    <w:p w14:paraId="54BDE22D" w14:textId="27A7E163" w:rsidR="00AC163F" w:rsidRPr="00C44B5C" w:rsidRDefault="00651052" w:rsidP="00651052">
      <w:pPr>
        <w:pStyle w:val="Kop2"/>
      </w:pPr>
      <w:bookmarkStart w:id="22" w:name="_Toc186124594"/>
      <w:r w:rsidRPr="00651052">
        <w:t xml:space="preserve">Keuze van </w:t>
      </w:r>
      <w:proofErr w:type="spellStart"/>
      <w:r w:rsidRPr="00651052">
        <w:t>hashcode</w:t>
      </w:r>
      <w:proofErr w:type="spellEnd"/>
      <w:r w:rsidRPr="00651052">
        <w:t xml:space="preserve"> en </w:t>
      </w:r>
      <w:proofErr w:type="spellStart"/>
      <w:r w:rsidRPr="00651052">
        <w:t>hashfunctie</w:t>
      </w:r>
      <w:bookmarkEnd w:id="22"/>
      <w:proofErr w:type="spellEnd"/>
      <w:r w:rsidRPr="00651052">
        <w:t xml:space="preserve"> </w:t>
      </w:r>
    </w:p>
    <w:p w14:paraId="3028B351" w14:textId="6554B88A" w:rsidR="00AC163F" w:rsidRPr="00C44B5C" w:rsidRDefault="001500C1" w:rsidP="001500C1">
      <w:pPr>
        <w:pStyle w:val="Geenafstand"/>
      </w:pPr>
      <w:r w:rsidRPr="001500C1">
        <w:t xml:space="preserve">Keuze van </w:t>
      </w:r>
      <w:proofErr w:type="spellStart"/>
      <w:r w:rsidRPr="001500C1">
        <w:t>hashcode</w:t>
      </w:r>
      <w:proofErr w:type="spellEnd"/>
      <w:r w:rsidRPr="001500C1">
        <w:t xml:space="preserve"> en </w:t>
      </w:r>
      <w:proofErr w:type="spellStart"/>
      <w:r w:rsidRPr="001500C1">
        <w:t>hashfunctie</w:t>
      </w:r>
      <w:proofErr w:type="spellEnd"/>
      <w:r>
        <w:t>:</w:t>
      </w:r>
    </w:p>
    <w:p w14:paraId="749158D9" w14:textId="77777777" w:rsidR="002A7CF4" w:rsidRDefault="002A7CF4" w:rsidP="00431602">
      <w:pPr>
        <w:pStyle w:val="Lijstalinea"/>
        <w:numPr>
          <w:ilvl w:val="0"/>
          <w:numId w:val="64"/>
        </w:numPr>
      </w:pPr>
      <w:r w:rsidRPr="002A7CF4">
        <w:t xml:space="preserve">Om een efficiënte </w:t>
      </w:r>
      <w:proofErr w:type="spellStart"/>
      <w:r w:rsidRPr="002A7CF4">
        <w:t>hashtabel</w:t>
      </w:r>
      <w:proofErr w:type="spellEnd"/>
      <w:r w:rsidRPr="002A7CF4">
        <w:t xml:space="preserve"> op te bouwen is het niet alleen belangrijk dat de overlappingen goed worden opgevangen maar is het vooral belangrijk een efficiënte </w:t>
      </w:r>
      <w:proofErr w:type="spellStart"/>
      <w:r w:rsidRPr="002A7CF4">
        <w:t>hashcode</w:t>
      </w:r>
      <w:proofErr w:type="spellEnd"/>
      <w:r w:rsidRPr="002A7CF4">
        <w:t xml:space="preserve"> en </w:t>
      </w:r>
      <w:proofErr w:type="spellStart"/>
      <w:r w:rsidRPr="002A7CF4">
        <w:t>hashfunctie</w:t>
      </w:r>
      <w:proofErr w:type="spellEnd"/>
      <w:r w:rsidRPr="002A7CF4">
        <w:t xml:space="preserve"> te kiezen. Een goede combinatie van </w:t>
      </w:r>
      <w:proofErr w:type="spellStart"/>
      <w:r w:rsidRPr="002A7CF4">
        <w:t>hashcode</w:t>
      </w:r>
      <w:proofErr w:type="spellEnd"/>
      <w:r w:rsidRPr="002A7CF4">
        <w:t xml:space="preserve"> en </w:t>
      </w:r>
      <w:proofErr w:type="spellStart"/>
      <w:r w:rsidRPr="002A7CF4">
        <w:t>hashfunctie</w:t>
      </w:r>
      <w:proofErr w:type="spellEnd"/>
      <w:r w:rsidRPr="002A7CF4">
        <w:t xml:space="preserve"> moet aan twee voorwaarden voldoen: </w:t>
      </w:r>
    </w:p>
    <w:p w14:paraId="382F36CF" w14:textId="177291A9" w:rsidR="002A7CF4" w:rsidRDefault="002A7CF4" w:rsidP="00431602">
      <w:pPr>
        <w:pStyle w:val="Lijstalinea"/>
        <w:numPr>
          <w:ilvl w:val="1"/>
          <w:numId w:val="64"/>
        </w:numPr>
      </w:pPr>
      <w:r w:rsidRPr="002A7CF4">
        <w:t xml:space="preserve">1. </w:t>
      </w:r>
      <w:r w:rsidR="00EF74FC" w:rsidRPr="002A7CF4">
        <w:t xml:space="preserve">Snel </w:t>
      </w:r>
      <w:r w:rsidRPr="002A7CF4">
        <w:t xml:space="preserve">te berekenen </w:t>
      </w:r>
    </w:p>
    <w:p w14:paraId="3CC5F44D" w14:textId="4CC8E251" w:rsidR="002A7CF4" w:rsidRDefault="002A7CF4" w:rsidP="00431602">
      <w:pPr>
        <w:pStyle w:val="Lijstalinea"/>
        <w:numPr>
          <w:ilvl w:val="1"/>
          <w:numId w:val="64"/>
        </w:numPr>
      </w:pPr>
      <w:r w:rsidRPr="002A7CF4">
        <w:t xml:space="preserve">2. </w:t>
      </w:r>
      <w:r w:rsidR="00EF74FC" w:rsidRPr="002A7CF4">
        <w:t xml:space="preserve">Zo </w:t>
      </w:r>
      <w:r w:rsidRPr="002A7CF4">
        <w:t xml:space="preserve">groot mogelijke spreiding van de elementen over de verschillende posities </w:t>
      </w:r>
    </w:p>
    <w:p w14:paraId="12A92CCF" w14:textId="06566DFB" w:rsidR="00AC163F" w:rsidRPr="00C44B5C" w:rsidRDefault="002A7CF4" w:rsidP="00431602">
      <w:pPr>
        <w:pStyle w:val="Lijstalinea"/>
        <w:numPr>
          <w:ilvl w:val="0"/>
          <w:numId w:val="64"/>
        </w:numPr>
      </w:pPr>
      <w:r w:rsidRPr="002A7CF4">
        <w:t xml:space="preserve">Dit lijkt voor de hand liggend maar het gebeurt in de praktijk heel vaak dat er tegen de tweede voorwaarde wordt gezondigd. Dit leidt dan tot een teleurstellende </w:t>
      </w:r>
      <w:proofErr w:type="spellStart"/>
      <w:r w:rsidRPr="002A7CF4">
        <w:t>performantie</w:t>
      </w:r>
      <w:proofErr w:type="spellEnd"/>
      <w:r w:rsidRPr="002A7CF4">
        <w:t>.</w:t>
      </w:r>
    </w:p>
    <w:p w14:paraId="57E19FEF" w14:textId="77777777" w:rsidR="00AC163F" w:rsidRDefault="00AC163F" w:rsidP="002F1204"/>
    <w:p w14:paraId="7FDEE3BC" w14:textId="77777777" w:rsidR="00E91ECB" w:rsidRDefault="00E91ECB" w:rsidP="002F1204"/>
    <w:p w14:paraId="14C40C91" w14:textId="77777777" w:rsidR="00E91ECB" w:rsidRDefault="00E91ECB" w:rsidP="002F1204"/>
    <w:p w14:paraId="112DD1CB" w14:textId="77777777" w:rsidR="00E91ECB" w:rsidRDefault="00E91ECB" w:rsidP="002F1204"/>
    <w:p w14:paraId="1F383D09" w14:textId="77777777" w:rsidR="00E91ECB" w:rsidRDefault="00E91ECB" w:rsidP="002F1204"/>
    <w:p w14:paraId="1527B96B" w14:textId="77777777" w:rsidR="00E91ECB" w:rsidRDefault="00E91ECB" w:rsidP="002F1204"/>
    <w:p w14:paraId="2EDBB925" w14:textId="77777777" w:rsidR="00E91ECB" w:rsidRDefault="00E91ECB" w:rsidP="002F1204"/>
    <w:p w14:paraId="319073DA" w14:textId="77777777" w:rsidR="00E91ECB" w:rsidRDefault="00E91ECB" w:rsidP="002F1204"/>
    <w:p w14:paraId="162E6365" w14:textId="77777777" w:rsidR="00E91ECB" w:rsidRPr="00C44B5C" w:rsidRDefault="00E91ECB" w:rsidP="002F1204"/>
    <w:p w14:paraId="67B2EEC6" w14:textId="053865DC" w:rsidR="00AC163F" w:rsidRDefault="002A7CF4" w:rsidP="002A7CF4">
      <w:pPr>
        <w:pStyle w:val="Geenafstand"/>
      </w:pPr>
      <w:r w:rsidRPr="002A7CF4">
        <w:lastRenderedPageBreak/>
        <w:t xml:space="preserve">Problematische </w:t>
      </w:r>
      <w:proofErr w:type="spellStart"/>
      <w:r w:rsidRPr="002A7CF4">
        <w:t>hashcode</w:t>
      </w:r>
      <w:proofErr w:type="spellEnd"/>
      <w:r>
        <w:t>:</w:t>
      </w:r>
    </w:p>
    <w:p w14:paraId="4059D868" w14:textId="60DECB45" w:rsidR="00286585" w:rsidRDefault="00286585" w:rsidP="00431602">
      <w:pPr>
        <w:pStyle w:val="Lijstalinea"/>
        <w:numPr>
          <w:ilvl w:val="0"/>
          <w:numId w:val="65"/>
        </w:numPr>
      </w:pPr>
      <w:r w:rsidRPr="00286585">
        <w:t xml:space="preserve">Veronderstel dat we </w:t>
      </w:r>
      <w:proofErr w:type="spellStart"/>
      <w:r w:rsidRPr="00286585">
        <w:t>hashcode</w:t>
      </w:r>
      <w:proofErr w:type="spellEnd"/>
      <w:r w:rsidRPr="00286585">
        <w:t xml:space="preserve"> voor een string definiëren als de som van de waarden van de verschillende letters. Bv. </w:t>
      </w:r>
      <w:r w:rsidR="00EF74FC" w:rsidRPr="00286585">
        <w:t xml:space="preserve">Het </w:t>
      </w:r>
      <w:r w:rsidRPr="00286585">
        <w:t>woord “</w:t>
      </w:r>
      <w:proofErr w:type="spellStart"/>
      <w:r w:rsidRPr="00286585">
        <w:t>hashtabel</w:t>
      </w:r>
      <w:proofErr w:type="spellEnd"/>
      <w:r w:rsidRPr="00286585">
        <w:t xml:space="preserve">” zou in dit geval de volgende waarde krijgen: 7 + 0 + 18 + 7 + 19 + 0 + 1 + 4 + 11 = 67. </w:t>
      </w:r>
    </w:p>
    <w:p w14:paraId="2FD311FD" w14:textId="77777777" w:rsidR="00286585" w:rsidRDefault="00286585" w:rsidP="00431602">
      <w:pPr>
        <w:pStyle w:val="Lijstalinea"/>
        <w:numPr>
          <w:ilvl w:val="0"/>
          <w:numId w:val="65"/>
        </w:numPr>
      </w:pPr>
      <w:r w:rsidRPr="00286585">
        <w:t xml:space="preserve">Deze </w:t>
      </w:r>
      <w:proofErr w:type="spellStart"/>
      <w:r w:rsidRPr="00286585">
        <w:t>hashcode</w:t>
      </w:r>
      <w:proofErr w:type="spellEnd"/>
      <w:r w:rsidRPr="00286585">
        <w:t xml:space="preserve"> heeft twee problemen: </w:t>
      </w:r>
    </w:p>
    <w:p w14:paraId="25DBD624" w14:textId="0A560034" w:rsidR="00A073CC" w:rsidRDefault="00286585" w:rsidP="00B07966">
      <w:pPr>
        <w:pStyle w:val="Lijstalinea"/>
        <w:numPr>
          <w:ilvl w:val="1"/>
          <w:numId w:val="65"/>
        </w:numPr>
      </w:pPr>
      <w:r w:rsidRPr="00286585">
        <w:t xml:space="preserve">1. </w:t>
      </w:r>
      <w:r w:rsidR="00EF74FC" w:rsidRPr="00286585">
        <w:t xml:space="preserve">Waarden </w:t>
      </w:r>
      <w:r w:rsidRPr="00286585">
        <w:t xml:space="preserve">zijn (te) klein vb. </w:t>
      </w:r>
      <w:r w:rsidR="00EF74FC" w:rsidRPr="00286585">
        <w:t xml:space="preserve">Woorden </w:t>
      </w:r>
      <w:r w:rsidRPr="00286585">
        <w:t xml:space="preserve">met hoogstens 10 karakters lang geeft een maximumwaarde van 25 × 10 = 250. Zelfs als we een array alloceren met 10 000 posities dan zullen enkel de </w:t>
      </w:r>
    </w:p>
    <w:p w14:paraId="10AA3747" w14:textId="3E7B93A4" w:rsidR="00286585" w:rsidRDefault="00286585" w:rsidP="00431602">
      <w:pPr>
        <w:pStyle w:val="Lijstalinea"/>
        <w:numPr>
          <w:ilvl w:val="1"/>
          <w:numId w:val="65"/>
        </w:numPr>
      </w:pPr>
      <w:r w:rsidRPr="00286585">
        <w:t xml:space="preserve">eerste 250 posities gebruikt kunnen worden. </w:t>
      </w:r>
    </w:p>
    <w:p w14:paraId="2008D32B" w14:textId="6831C11D" w:rsidR="00E91ECB" w:rsidRDefault="00286585" w:rsidP="00E91ECB">
      <w:pPr>
        <w:pStyle w:val="Lijstalinea"/>
        <w:numPr>
          <w:ilvl w:val="1"/>
          <w:numId w:val="65"/>
        </w:numPr>
      </w:pPr>
      <w:r w:rsidRPr="00286585">
        <w:t xml:space="preserve">2. Alle permutaties van dezelfde letters worden op dezelfde </w:t>
      </w:r>
      <w:proofErr w:type="spellStart"/>
      <w:r w:rsidRPr="00286585">
        <w:t>hashcode</w:t>
      </w:r>
      <w:proofErr w:type="spellEnd"/>
      <w:r w:rsidRPr="00286585">
        <w:t xml:space="preserve"> afgebeeld, zo zal het Engelstalige woord “</w:t>
      </w:r>
      <w:proofErr w:type="spellStart"/>
      <w:r w:rsidRPr="00286585">
        <w:t>hashtable</w:t>
      </w:r>
      <w:proofErr w:type="spellEnd"/>
      <w:r w:rsidRPr="00286585">
        <w:t xml:space="preserve">” ook </w:t>
      </w:r>
      <w:proofErr w:type="spellStart"/>
      <w:r w:rsidRPr="00286585">
        <w:t>hashcode</w:t>
      </w:r>
      <w:proofErr w:type="spellEnd"/>
      <w:r w:rsidRPr="00286585">
        <w:t xml:space="preserve"> 67 hebben. Dit zorgt voor onnodig veel botsingen.</w:t>
      </w:r>
    </w:p>
    <w:p w14:paraId="0AEBBE2B" w14:textId="77777777" w:rsidR="00E91ECB" w:rsidRPr="00C44B5C" w:rsidRDefault="00E91ECB" w:rsidP="00E91ECB"/>
    <w:p w14:paraId="2C5A428D" w14:textId="77777777" w:rsidR="00286585" w:rsidRDefault="00286585" w:rsidP="00EF0336">
      <w:pPr>
        <w:pStyle w:val="Geenafstand"/>
      </w:pPr>
      <w:r w:rsidRPr="00286585">
        <w:t>Problematische tabelgrootte</w:t>
      </w:r>
      <w:r>
        <w:t>:</w:t>
      </w:r>
    </w:p>
    <w:p w14:paraId="7188677E" w14:textId="36BDA34B" w:rsidR="00EF0336" w:rsidRDefault="00286585" w:rsidP="00431602">
      <w:pPr>
        <w:pStyle w:val="Lijstalinea"/>
        <w:numPr>
          <w:ilvl w:val="0"/>
          <w:numId w:val="66"/>
        </w:numPr>
      </w:pPr>
      <w:r w:rsidRPr="00286585">
        <w:t xml:space="preserve">Ook de grootte van de </w:t>
      </w:r>
      <w:proofErr w:type="spellStart"/>
      <w:r w:rsidRPr="00286585">
        <w:t>hashtabel</w:t>
      </w:r>
      <w:proofErr w:type="spellEnd"/>
      <w:r w:rsidRPr="00286585">
        <w:t xml:space="preserve">, i.e. </w:t>
      </w:r>
      <w:r w:rsidR="00EF74FC" w:rsidRPr="005A784E">
        <w:rPr>
          <w:b/>
          <w:bCs/>
        </w:rPr>
        <w:t xml:space="preserve">De </w:t>
      </w:r>
      <w:r w:rsidRPr="005A784E">
        <w:rPr>
          <w:b/>
          <w:bCs/>
        </w:rPr>
        <w:t xml:space="preserve">waarde van </w:t>
      </w:r>
      <w:r w:rsidRPr="005A784E">
        <w:rPr>
          <w:rFonts w:ascii="Cambria Math" w:hAnsi="Cambria Math" w:cs="Cambria Math"/>
          <w:b/>
          <w:bCs/>
        </w:rPr>
        <w:t>𝑁</w:t>
      </w:r>
      <w:r w:rsidRPr="005A784E">
        <w:rPr>
          <w:b/>
          <w:bCs/>
        </w:rPr>
        <w:t xml:space="preserve"> kan een grote</w:t>
      </w:r>
      <w:r w:rsidR="00EF0336" w:rsidRPr="005A784E">
        <w:rPr>
          <w:b/>
          <w:bCs/>
        </w:rPr>
        <w:t xml:space="preserve"> invloed hebben</w:t>
      </w:r>
      <w:r w:rsidR="00EF0336" w:rsidRPr="00EF0336">
        <w:t xml:space="preserve"> op de </w:t>
      </w:r>
      <w:proofErr w:type="spellStart"/>
      <w:r w:rsidR="00EF0336" w:rsidRPr="00EF0336">
        <w:t>performantie</w:t>
      </w:r>
      <w:proofErr w:type="spellEnd"/>
      <w:r w:rsidR="00EF0336" w:rsidRPr="00EF0336">
        <w:t xml:space="preserve"> van de </w:t>
      </w:r>
      <w:proofErr w:type="spellStart"/>
      <w:r w:rsidR="00EF0336" w:rsidRPr="00EF0336">
        <w:t>hashtabel</w:t>
      </w:r>
      <w:proofErr w:type="spellEnd"/>
      <w:r w:rsidR="00EF0336" w:rsidRPr="00EF0336">
        <w:t xml:space="preserve">. </w:t>
      </w:r>
    </w:p>
    <w:p w14:paraId="7FE9FCD2" w14:textId="77777777" w:rsidR="00EF0336" w:rsidRDefault="00EF0336" w:rsidP="00431602">
      <w:pPr>
        <w:pStyle w:val="Lijstalinea"/>
        <w:numPr>
          <w:ilvl w:val="0"/>
          <w:numId w:val="66"/>
        </w:numPr>
      </w:pPr>
      <w:r w:rsidRPr="00EF0336">
        <w:t xml:space="preserve">Stel : alle HOGENT studenten in een </w:t>
      </w:r>
      <w:proofErr w:type="spellStart"/>
      <w:r w:rsidRPr="00EF0336">
        <w:t>hashtabel</w:t>
      </w:r>
      <w:proofErr w:type="spellEnd"/>
      <w:r w:rsidRPr="00EF0336">
        <w:t>. Als sleutelwaarde gebruiken we een uniek studentennummer voor elke student. Veronderstel dat dit studentennummer als volgt is opgebouwd. Eerst komen er 4 cijfers (een volgnummer) en daarna komt het jaar waarin deze student zich voor het eerst inschreef. Volgens deze werkwijze kan er jaarlijks aan maximaal 10</w:t>
      </w:r>
      <w:r w:rsidRPr="00EF0336">
        <w:rPr>
          <w:vertAlign w:val="superscript"/>
        </w:rPr>
        <w:t>4</w:t>
      </w:r>
      <w:r w:rsidRPr="00EF0336">
        <w:t xml:space="preserve"> = 10 000 studenten een nummer toegekend worden. We veronderstellen dat dit voldoende is aangezien er zich gemiddeld 5000 nieuwe studenten inschrijven </w:t>
      </w:r>
    </w:p>
    <w:p w14:paraId="63E61FB3" w14:textId="0DB550D0" w:rsidR="00AC163F" w:rsidRDefault="00EF0336" w:rsidP="00431602">
      <w:pPr>
        <w:pStyle w:val="Lijstalinea"/>
        <w:numPr>
          <w:ilvl w:val="0"/>
          <w:numId w:val="66"/>
        </w:numPr>
      </w:pPr>
      <w:r w:rsidRPr="00EF0336">
        <w:t xml:space="preserve">We wensen gegevens bij te houden voor de laatste 10 jaar, dus van ongeveer 50 000 studenten, en we gebruiken hiervoor een </w:t>
      </w:r>
      <w:proofErr w:type="spellStart"/>
      <w:r w:rsidRPr="00EF0336">
        <w:t>hashtabel</w:t>
      </w:r>
      <w:proofErr w:type="spellEnd"/>
      <w:r w:rsidRPr="00EF0336">
        <w:t xml:space="preserve"> met open </w:t>
      </w:r>
      <w:proofErr w:type="spellStart"/>
      <w:r w:rsidRPr="00EF0336">
        <w:t>hashing</w:t>
      </w:r>
      <w:proofErr w:type="spellEnd"/>
      <w:r w:rsidRPr="00EF0336">
        <w:t xml:space="preserve">. Wanneer de grootte van deze </w:t>
      </w:r>
      <w:proofErr w:type="spellStart"/>
      <w:r w:rsidRPr="00EF0336">
        <w:t>hashtabel</w:t>
      </w:r>
      <w:proofErr w:type="spellEnd"/>
      <w:r w:rsidRPr="00EF0336">
        <w:t xml:space="preserve"> gelijk aan 10 000 wordt gekozen dan zou, bij een ideale verdeling, elke lineair gelinkte lijst ongeveer 5 elementen bevatten.</w:t>
      </w:r>
    </w:p>
    <w:p w14:paraId="4641B512" w14:textId="77777777" w:rsidR="00D36C4D" w:rsidRDefault="00D36C4D" w:rsidP="00431602">
      <w:pPr>
        <w:pStyle w:val="Lijstalinea"/>
        <w:numPr>
          <w:ilvl w:val="0"/>
          <w:numId w:val="66"/>
        </w:numPr>
      </w:pPr>
      <w:r w:rsidRPr="00D36C4D">
        <w:t xml:space="preserve">Echter, door de gekozen tabelgrootte krijgen we het volgende: </w:t>
      </w:r>
    </w:p>
    <w:p w14:paraId="7440253D" w14:textId="77777777" w:rsidR="00D36C4D" w:rsidRDefault="00D36C4D" w:rsidP="00431602">
      <w:pPr>
        <w:pStyle w:val="Lijstalinea"/>
        <w:numPr>
          <w:ilvl w:val="1"/>
          <w:numId w:val="66"/>
        </w:numPr>
      </w:pPr>
      <w:r w:rsidRPr="00D36C4D">
        <w:rPr>
          <w:rFonts w:ascii="Cambria Math" w:hAnsi="Cambria Math" w:cs="Cambria Math"/>
        </w:rPr>
        <w:t>ℎ</w:t>
      </w:r>
      <w:r w:rsidRPr="00D36C4D">
        <w:t>(1234</w:t>
      </w:r>
      <w:r w:rsidRPr="00D36C4D">
        <w:rPr>
          <w:rFonts w:ascii="Calibri" w:hAnsi="Calibri" w:cs="Calibri"/>
        </w:rPr>
        <w:t>–</w:t>
      </w:r>
      <w:r w:rsidRPr="00D36C4D">
        <w:t xml:space="preserve">2019) = 2019 </w:t>
      </w:r>
    </w:p>
    <w:p w14:paraId="749F8B65" w14:textId="77777777" w:rsidR="00D36C4D" w:rsidRDefault="00D36C4D" w:rsidP="00431602">
      <w:pPr>
        <w:pStyle w:val="Lijstalinea"/>
        <w:numPr>
          <w:ilvl w:val="1"/>
          <w:numId w:val="66"/>
        </w:numPr>
      </w:pPr>
      <w:r w:rsidRPr="00D36C4D">
        <w:rPr>
          <w:rFonts w:ascii="Cambria Math" w:hAnsi="Cambria Math" w:cs="Cambria Math"/>
        </w:rPr>
        <w:t>ℎ</w:t>
      </w:r>
      <w:r w:rsidRPr="00D36C4D">
        <w:t>(5489</w:t>
      </w:r>
      <w:r w:rsidRPr="00D36C4D">
        <w:rPr>
          <w:rFonts w:ascii="Calibri" w:hAnsi="Calibri" w:cs="Calibri"/>
        </w:rPr>
        <w:t>–</w:t>
      </w:r>
      <w:r w:rsidRPr="00D36C4D">
        <w:t xml:space="preserve">2019) = 2019 </w:t>
      </w:r>
    </w:p>
    <w:p w14:paraId="32003862" w14:textId="77777777" w:rsidR="00D36C4D" w:rsidRDefault="00D36C4D" w:rsidP="00431602">
      <w:pPr>
        <w:pStyle w:val="Lijstalinea"/>
        <w:numPr>
          <w:ilvl w:val="1"/>
          <w:numId w:val="66"/>
        </w:numPr>
      </w:pPr>
      <w:r w:rsidRPr="00D36C4D">
        <w:rPr>
          <w:rFonts w:ascii="Cambria Math" w:hAnsi="Cambria Math" w:cs="Cambria Math"/>
        </w:rPr>
        <w:t>ℎ</w:t>
      </w:r>
      <w:r w:rsidRPr="00D36C4D">
        <w:t>(0358</w:t>
      </w:r>
      <w:r w:rsidRPr="00D36C4D">
        <w:rPr>
          <w:rFonts w:ascii="Calibri" w:hAnsi="Calibri" w:cs="Calibri"/>
        </w:rPr>
        <w:t>–</w:t>
      </w:r>
      <w:r w:rsidRPr="00D36C4D">
        <w:t xml:space="preserve">2019) = 2019 </w:t>
      </w:r>
    </w:p>
    <w:p w14:paraId="3E0C9CD1" w14:textId="77777777" w:rsidR="00D36C4D" w:rsidRDefault="00D36C4D" w:rsidP="00431602">
      <w:pPr>
        <w:pStyle w:val="Lijstalinea"/>
        <w:numPr>
          <w:ilvl w:val="1"/>
          <w:numId w:val="66"/>
        </w:numPr>
      </w:pPr>
      <w:r w:rsidRPr="00D36C4D">
        <w:rPr>
          <w:rFonts w:ascii="Cambria Math" w:hAnsi="Cambria Math" w:cs="Cambria Math"/>
        </w:rPr>
        <w:t>ℎ</w:t>
      </w:r>
      <w:r w:rsidRPr="00D36C4D">
        <w:t>(9786</w:t>
      </w:r>
      <w:r w:rsidRPr="00D36C4D">
        <w:rPr>
          <w:rFonts w:ascii="Calibri" w:hAnsi="Calibri" w:cs="Calibri"/>
        </w:rPr>
        <w:t>–</w:t>
      </w:r>
      <w:r w:rsidRPr="00D36C4D">
        <w:t xml:space="preserve">2020) = 2020. </w:t>
      </w:r>
    </w:p>
    <w:p w14:paraId="54F99A72" w14:textId="77777777" w:rsidR="00D36C4D" w:rsidRDefault="00D36C4D" w:rsidP="00431602">
      <w:pPr>
        <w:pStyle w:val="Lijstalinea"/>
        <w:numPr>
          <w:ilvl w:val="0"/>
          <w:numId w:val="66"/>
        </w:numPr>
      </w:pPr>
      <w:r w:rsidRPr="00D36C4D">
        <w:t xml:space="preserve">Dit betekent dat alle studenten die gestart zijn in hetzelfde academiejaar op dezelfde positie terechtkomen in de tabel. Al deze overlappingen worden bijgehouden in een gelinkte lijst, maar deze gelinkte lijst zal wel bijzonder lang worden </w:t>
      </w:r>
      <w:r w:rsidRPr="00D36C4D">
        <w:rPr>
          <w:rFonts w:ascii="Cambria Math" w:hAnsi="Cambria Math" w:cs="Cambria Math"/>
        </w:rPr>
        <w:t>⟹</w:t>
      </w:r>
      <w:r w:rsidRPr="00D36C4D">
        <w:t xml:space="preserve"> 5000 studenten </w:t>
      </w:r>
    </w:p>
    <w:p w14:paraId="02B8B12C" w14:textId="77777777" w:rsidR="00D36C4D" w:rsidRDefault="00D36C4D" w:rsidP="00431602">
      <w:pPr>
        <w:pStyle w:val="Lijstalinea"/>
        <w:numPr>
          <w:ilvl w:val="1"/>
          <w:numId w:val="66"/>
        </w:numPr>
      </w:pPr>
      <w:r w:rsidRPr="00D36C4D">
        <w:t xml:space="preserve">Hoe kunnen we dit oplossen? </w:t>
      </w:r>
    </w:p>
    <w:p w14:paraId="004A5244" w14:textId="77777777" w:rsidR="00D36C4D" w:rsidRDefault="00D36C4D" w:rsidP="00431602">
      <w:pPr>
        <w:pStyle w:val="Lijstalinea"/>
        <w:numPr>
          <w:ilvl w:val="1"/>
          <w:numId w:val="66"/>
        </w:numPr>
      </w:pPr>
      <w:r w:rsidRPr="00D36C4D">
        <w:t xml:space="preserve">Waarom priemgetallen gebruiken? </w:t>
      </w:r>
    </w:p>
    <w:p w14:paraId="155F8980" w14:textId="4D83AD78" w:rsidR="00B07966" w:rsidRDefault="00B07966" w:rsidP="00B07966">
      <w:pPr>
        <w:pStyle w:val="Lijstalinea"/>
        <w:numPr>
          <w:ilvl w:val="2"/>
          <w:numId w:val="66"/>
        </w:numPr>
      </w:pPr>
      <w:r>
        <w:t>Het vermijdt botsingen want priemgetallen hebben geen delers</w:t>
      </w:r>
    </w:p>
    <w:p w14:paraId="269CE8E7" w14:textId="0AD3F428" w:rsidR="00D36C4D" w:rsidRDefault="00D36C4D" w:rsidP="00431602">
      <w:pPr>
        <w:pStyle w:val="Lijstalinea"/>
        <w:numPr>
          <w:ilvl w:val="1"/>
          <w:numId w:val="66"/>
        </w:numPr>
      </w:pPr>
      <w:r w:rsidRPr="00D36C4D">
        <w:t>10 007 is het priemgetal het dichtste gelegen bij 10 000</w:t>
      </w:r>
    </w:p>
    <w:p w14:paraId="1F9A99FF" w14:textId="77777777" w:rsidR="00D36C4D" w:rsidRDefault="00D36C4D" w:rsidP="00431602">
      <w:pPr>
        <w:pStyle w:val="Lijstalinea"/>
        <w:numPr>
          <w:ilvl w:val="0"/>
          <w:numId w:val="66"/>
        </w:numPr>
      </w:pPr>
      <w:r w:rsidRPr="00D36C4D">
        <w:t xml:space="preserve">De </w:t>
      </w:r>
      <w:proofErr w:type="spellStart"/>
      <w:r w:rsidRPr="00D36C4D">
        <w:t>hashfunctie</w:t>
      </w:r>
      <w:proofErr w:type="spellEnd"/>
      <w:r w:rsidRPr="00D36C4D">
        <w:t xml:space="preserve"> wordt nu gegeven door </w:t>
      </w:r>
    </w:p>
    <w:p w14:paraId="4EEEBFE5" w14:textId="77777777" w:rsidR="009F6715" w:rsidRDefault="00D36C4D" w:rsidP="00431602">
      <w:pPr>
        <w:pStyle w:val="Lijstalinea"/>
        <w:numPr>
          <w:ilvl w:val="0"/>
          <w:numId w:val="66"/>
        </w:numPr>
      </w:pPr>
      <w:r w:rsidRPr="00D36C4D">
        <w:rPr>
          <w:rFonts w:ascii="Cambria Math" w:hAnsi="Cambria Math" w:cs="Cambria Math"/>
        </w:rPr>
        <w:t>ℎ</w:t>
      </w:r>
      <w:r w:rsidRPr="00D36C4D">
        <w:t xml:space="preserve"> </w:t>
      </w:r>
      <w:r w:rsidRPr="00D36C4D">
        <w:rPr>
          <w:rFonts w:ascii="Cambria Math" w:hAnsi="Cambria Math" w:cs="Cambria Math"/>
        </w:rPr>
        <w:t>∶</w:t>
      </w:r>
      <w:r w:rsidRPr="00D36C4D">
        <w:t xml:space="preserve"> student </w:t>
      </w:r>
      <w:r w:rsidRPr="00D36C4D">
        <w:rPr>
          <w:rFonts w:ascii="Cambria Math" w:hAnsi="Cambria Math" w:cs="Cambria Math"/>
        </w:rPr>
        <w:t>↦</w:t>
      </w:r>
      <w:r w:rsidRPr="00D36C4D">
        <w:t xml:space="preserve"> </w:t>
      </w:r>
      <w:proofErr w:type="spellStart"/>
      <w:r w:rsidRPr="00D36C4D">
        <w:t>student.hashcode</w:t>
      </w:r>
      <w:proofErr w:type="spellEnd"/>
      <w:r w:rsidRPr="00D36C4D">
        <w:t xml:space="preserve"> (</w:t>
      </w:r>
      <w:proofErr w:type="spellStart"/>
      <w:r w:rsidRPr="00D36C4D">
        <w:t>mod</w:t>
      </w:r>
      <w:proofErr w:type="spellEnd"/>
      <w:r w:rsidRPr="00D36C4D">
        <w:t xml:space="preserve"> 10 007). </w:t>
      </w:r>
    </w:p>
    <w:p w14:paraId="3C2E765E" w14:textId="77777777" w:rsidR="009F6715" w:rsidRDefault="00D36C4D" w:rsidP="00431602">
      <w:pPr>
        <w:pStyle w:val="Lijstalinea"/>
        <w:numPr>
          <w:ilvl w:val="0"/>
          <w:numId w:val="66"/>
        </w:numPr>
      </w:pPr>
      <w:r w:rsidRPr="00D36C4D">
        <w:t xml:space="preserve">Deze </w:t>
      </w:r>
      <w:proofErr w:type="spellStart"/>
      <w:r w:rsidRPr="00D36C4D">
        <w:t>hashfunctie</w:t>
      </w:r>
      <w:proofErr w:type="spellEnd"/>
      <w:r w:rsidRPr="00D36C4D">
        <w:t xml:space="preserve"> zorgt ervoor dat de verschillende studenten beter verdeeld worden over alle posities van de tabel. Bijvoorbeeld: </w:t>
      </w:r>
    </w:p>
    <w:p w14:paraId="0A89FA89" w14:textId="77777777" w:rsidR="009F6715" w:rsidRDefault="00D36C4D" w:rsidP="00431602">
      <w:pPr>
        <w:pStyle w:val="Lijstalinea"/>
        <w:numPr>
          <w:ilvl w:val="1"/>
          <w:numId w:val="66"/>
        </w:numPr>
      </w:pPr>
      <w:r w:rsidRPr="00D36C4D">
        <w:rPr>
          <w:rFonts w:ascii="Cambria Math" w:hAnsi="Cambria Math" w:cs="Cambria Math"/>
        </w:rPr>
        <w:t>ℎ</w:t>
      </w:r>
      <w:r w:rsidRPr="00D36C4D">
        <w:t>(1234</w:t>
      </w:r>
      <w:r w:rsidRPr="00D36C4D">
        <w:rPr>
          <w:rFonts w:ascii="Calibri" w:hAnsi="Calibri" w:cs="Calibri"/>
        </w:rPr>
        <w:t>–</w:t>
      </w:r>
      <w:r w:rsidRPr="00D36C4D">
        <w:t xml:space="preserve">2019) = 3388 </w:t>
      </w:r>
    </w:p>
    <w:p w14:paraId="0E6A8038" w14:textId="77777777" w:rsidR="009F6715" w:rsidRDefault="00D36C4D" w:rsidP="00431602">
      <w:pPr>
        <w:pStyle w:val="Lijstalinea"/>
        <w:numPr>
          <w:ilvl w:val="1"/>
          <w:numId w:val="66"/>
        </w:numPr>
      </w:pPr>
      <w:r w:rsidRPr="00D36C4D">
        <w:rPr>
          <w:rFonts w:ascii="Cambria Math" w:hAnsi="Cambria Math" w:cs="Cambria Math"/>
        </w:rPr>
        <w:t>ℎ</w:t>
      </w:r>
      <w:r w:rsidRPr="00D36C4D">
        <w:t>(5489</w:t>
      </w:r>
      <w:r w:rsidRPr="00D36C4D">
        <w:rPr>
          <w:rFonts w:ascii="Calibri" w:hAnsi="Calibri" w:cs="Calibri"/>
        </w:rPr>
        <w:t>–</w:t>
      </w:r>
      <w:r w:rsidRPr="00D36C4D">
        <w:t xml:space="preserve">2019) = 3624 </w:t>
      </w:r>
    </w:p>
    <w:p w14:paraId="04896E89" w14:textId="77777777" w:rsidR="009F6715" w:rsidRDefault="00D36C4D" w:rsidP="00431602">
      <w:pPr>
        <w:pStyle w:val="Lijstalinea"/>
        <w:numPr>
          <w:ilvl w:val="1"/>
          <w:numId w:val="66"/>
        </w:numPr>
      </w:pPr>
      <w:r w:rsidRPr="00D36C4D">
        <w:rPr>
          <w:rFonts w:ascii="Cambria Math" w:hAnsi="Cambria Math" w:cs="Cambria Math"/>
        </w:rPr>
        <w:t>ℎ</w:t>
      </w:r>
      <w:r w:rsidRPr="00D36C4D">
        <w:t>(0358</w:t>
      </w:r>
      <w:r w:rsidRPr="00D36C4D">
        <w:rPr>
          <w:rFonts w:ascii="Calibri" w:hAnsi="Calibri" w:cs="Calibri"/>
        </w:rPr>
        <w:t>–</w:t>
      </w:r>
      <w:r w:rsidRPr="00D36C4D">
        <w:t xml:space="preserve">2019) = 9520 </w:t>
      </w:r>
    </w:p>
    <w:p w14:paraId="7CAC13B2" w14:textId="77777777" w:rsidR="009F6715" w:rsidRDefault="00D36C4D" w:rsidP="00431602">
      <w:pPr>
        <w:pStyle w:val="Lijstalinea"/>
        <w:numPr>
          <w:ilvl w:val="1"/>
          <w:numId w:val="66"/>
        </w:numPr>
      </w:pPr>
      <w:r w:rsidRPr="00D36C4D">
        <w:rPr>
          <w:rFonts w:ascii="Cambria Math" w:hAnsi="Cambria Math" w:cs="Cambria Math"/>
        </w:rPr>
        <w:t>ℎ</w:t>
      </w:r>
      <w:r w:rsidRPr="00D36C4D">
        <w:t>(9786</w:t>
      </w:r>
      <w:r w:rsidRPr="00D36C4D">
        <w:rPr>
          <w:rFonts w:ascii="Calibri" w:hAnsi="Calibri" w:cs="Calibri"/>
        </w:rPr>
        <w:t>–</w:t>
      </w:r>
      <w:r w:rsidRPr="00D36C4D">
        <w:t xml:space="preserve">2020) = 3567. </w:t>
      </w:r>
    </w:p>
    <w:p w14:paraId="4F2FADA6" w14:textId="27622ED9" w:rsidR="00D36C4D" w:rsidRDefault="00D36C4D" w:rsidP="00431602">
      <w:pPr>
        <w:pStyle w:val="Lijstalinea"/>
        <w:numPr>
          <w:ilvl w:val="0"/>
          <w:numId w:val="66"/>
        </w:numPr>
      </w:pPr>
      <w:r w:rsidRPr="00D36C4D">
        <w:t>De studentengegevens worden op de corresponderende positie ingevuld in de tabel.</w:t>
      </w:r>
    </w:p>
    <w:p w14:paraId="343AA4FB" w14:textId="77777777" w:rsidR="00A66262" w:rsidRDefault="00A66262" w:rsidP="00A66262"/>
    <w:p w14:paraId="033E7783" w14:textId="77777777" w:rsidR="00A66262" w:rsidRDefault="00A66262" w:rsidP="00A66262"/>
    <w:p w14:paraId="6C3A360C" w14:textId="6626B5D7" w:rsidR="008145F7" w:rsidRDefault="008145F7" w:rsidP="008145F7">
      <w:pPr>
        <w:pStyle w:val="Kop2"/>
      </w:pPr>
      <w:bookmarkStart w:id="23" w:name="_Toc186124595"/>
      <w:r>
        <w:lastRenderedPageBreak/>
        <w:t>Oefeningen</w:t>
      </w:r>
      <w:bookmarkEnd w:id="23"/>
    </w:p>
    <w:p w14:paraId="08FF1731" w14:textId="0128E31D" w:rsidR="008145F7" w:rsidRDefault="00EA35C7" w:rsidP="00EA35C7">
      <w:pPr>
        <w:pStyle w:val="Geenafstand"/>
      </w:pPr>
      <w:r>
        <w:t>Oef 1:</w:t>
      </w:r>
    </w:p>
    <w:p w14:paraId="6DF9F8C9" w14:textId="71486C7D" w:rsidR="00EA35C7" w:rsidRPr="00EA35C7" w:rsidRDefault="00EA35C7" w:rsidP="008145F7">
      <w:pPr>
        <w:rPr>
          <w:b/>
          <w:bCs/>
        </w:rPr>
      </w:pPr>
      <w:r w:rsidRPr="00EA35C7">
        <w:rPr>
          <w:b/>
          <w:bCs/>
        </w:rPr>
        <w:t xml:space="preserve">Gesloten </w:t>
      </w:r>
      <w:proofErr w:type="spellStart"/>
      <w:r w:rsidRPr="00EA35C7">
        <w:rPr>
          <w:b/>
          <w:bCs/>
        </w:rPr>
        <w:t>hashing</w:t>
      </w:r>
      <w:proofErr w:type="spellEnd"/>
      <w:r w:rsidR="00970D4D">
        <w:rPr>
          <w:b/>
          <w:bCs/>
        </w:rPr>
        <w:t xml:space="preserve"> (</w:t>
      </w:r>
      <w:r w:rsidR="001148EB">
        <w:rPr>
          <w:b/>
          <w:bCs/>
        </w:rPr>
        <w:t>“</w:t>
      </w:r>
      <w:r w:rsidR="00970D4D">
        <w:rPr>
          <w:b/>
          <w:bCs/>
        </w:rPr>
        <w:t>democratisch</w:t>
      </w:r>
      <w:r w:rsidR="001148EB">
        <w:rPr>
          <w:b/>
          <w:bCs/>
        </w:rPr>
        <w:t>”</w:t>
      </w:r>
      <w:r w:rsidR="00970D4D">
        <w:rPr>
          <w:b/>
          <w:bCs/>
        </w:rPr>
        <w:t>)</w:t>
      </w:r>
      <w:r w:rsidRPr="00EA35C7">
        <w:rPr>
          <w:b/>
          <w:bCs/>
        </w:rPr>
        <w:t>:</w:t>
      </w:r>
    </w:p>
    <w:p w14:paraId="7AF7646C" w14:textId="6F3F5CE0" w:rsidR="008145F7" w:rsidRDefault="00970D4D" w:rsidP="008145F7">
      <w:r>
        <w:t>0</w:t>
      </w:r>
      <w:r>
        <w:tab/>
        <w:t>1</w:t>
      </w:r>
      <w:r>
        <w:tab/>
        <w:t>2</w:t>
      </w:r>
      <w:r>
        <w:tab/>
        <w:t>3</w:t>
      </w:r>
      <w:r>
        <w:tab/>
        <w:t>4</w:t>
      </w:r>
    </w:p>
    <w:p w14:paraId="4060CE34" w14:textId="0FE2A3B8" w:rsidR="00970D4D" w:rsidRDefault="00970D4D" w:rsidP="008145F7">
      <w:r>
        <w:t>o</w:t>
      </w:r>
      <w:r>
        <w:tab/>
        <w:t>c</w:t>
      </w:r>
      <w:r>
        <w:tab/>
        <w:t>m</w:t>
      </w:r>
      <w:r>
        <w:tab/>
        <w:t>d</w:t>
      </w:r>
      <w:r>
        <w:tab/>
        <w:t>e</w:t>
      </w:r>
    </w:p>
    <w:p w14:paraId="5EA63F16" w14:textId="77777777" w:rsidR="00970D4D" w:rsidRDefault="00970D4D" w:rsidP="008145F7"/>
    <w:p w14:paraId="36A89B06" w14:textId="16477002" w:rsidR="001148EB" w:rsidRDefault="001148EB" w:rsidP="008145F7">
      <w:r>
        <w:t xml:space="preserve">De tabel zit vol. Bij open </w:t>
      </w:r>
      <w:proofErr w:type="spellStart"/>
      <w:r>
        <w:t>hashing</w:t>
      </w:r>
      <w:proofErr w:type="spellEnd"/>
      <w:r>
        <w:t xml:space="preserve"> kunnen we nu niks meer doen.</w:t>
      </w:r>
    </w:p>
    <w:p w14:paraId="031DC756" w14:textId="77777777" w:rsidR="001148EB" w:rsidRDefault="001148EB" w:rsidP="008145F7"/>
    <w:p w14:paraId="633F48CD" w14:textId="15B2FEC4" w:rsidR="00970D4D" w:rsidRPr="009519BD" w:rsidRDefault="00970D4D" w:rsidP="008145F7">
      <w:pPr>
        <w:rPr>
          <w:b/>
          <w:bCs/>
          <w:lang w:val="en-GB"/>
        </w:rPr>
      </w:pPr>
      <w:r w:rsidRPr="009519BD">
        <w:rPr>
          <w:b/>
          <w:bCs/>
          <w:lang w:val="en-GB"/>
        </w:rPr>
        <w:t>Open hashing (</w:t>
      </w:r>
      <w:r w:rsidR="001148EB" w:rsidRPr="009519BD">
        <w:rPr>
          <w:b/>
          <w:bCs/>
          <w:lang w:val="en-GB"/>
        </w:rPr>
        <w:t>“</w:t>
      </w:r>
      <w:proofErr w:type="spellStart"/>
      <w:r w:rsidRPr="009519BD">
        <w:rPr>
          <w:b/>
          <w:bCs/>
          <w:lang w:val="en-GB"/>
        </w:rPr>
        <w:t>demo</w:t>
      </w:r>
      <w:r w:rsidR="001148EB" w:rsidRPr="009519BD">
        <w:rPr>
          <w:b/>
          <w:bCs/>
          <w:lang w:val="en-GB"/>
        </w:rPr>
        <w:t>cratisch</w:t>
      </w:r>
      <w:proofErr w:type="spellEnd"/>
      <w:r w:rsidR="001148EB" w:rsidRPr="009519BD">
        <w:rPr>
          <w:b/>
          <w:bCs/>
          <w:lang w:val="en-GB"/>
        </w:rPr>
        <w:t>”):</w:t>
      </w:r>
    </w:p>
    <w:p w14:paraId="61B3F336" w14:textId="1FFEC6A1" w:rsidR="00107131" w:rsidRPr="009519BD" w:rsidRDefault="001148EB" w:rsidP="008145F7">
      <w:pPr>
        <w:rPr>
          <w:lang w:val="en-GB"/>
        </w:rPr>
      </w:pPr>
      <w:r w:rsidRPr="009519BD">
        <w:rPr>
          <w:lang w:val="en-GB"/>
        </w:rPr>
        <w:t>0</w:t>
      </w:r>
      <w:r w:rsidRPr="009519BD">
        <w:rPr>
          <w:lang w:val="en-GB"/>
        </w:rPr>
        <w:tab/>
      </w:r>
      <w:r w:rsidR="00451BE6">
        <w:sym w:font="Wingdings" w:char="F0E0"/>
      </w:r>
      <w:r w:rsidR="00451BE6" w:rsidRPr="009519BD">
        <w:rPr>
          <w:lang w:val="en-GB"/>
        </w:rPr>
        <w:t xml:space="preserve"> a</w:t>
      </w:r>
    </w:p>
    <w:p w14:paraId="6BC62B73" w14:textId="274A4476" w:rsidR="00107131" w:rsidRPr="009519BD" w:rsidRDefault="001148EB" w:rsidP="008145F7">
      <w:pPr>
        <w:rPr>
          <w:lang w:val="en-GB"/>
        </w:rPr>
      </w:pPr>
      <w:r w:rsidRPr="009519BD">
        <w:rPr>
          <w:lang w:val="en-GB"/>
        </w:rPr>
        <w:t>1</w:t>
      </w:r>
      <w:r w:rsidRPr="009519BD">
        <w:rPr>
          <w:lang w:val="en-GB"/>
        </w:rPr>
        <w:tab/>
      </w:r>
      <w:r w:rsidR="00451BE6">
        <w:sym w:font="Wingdings" w:char="F0E0"/>
      </w:r>
      <w:r w:rsidR="00451BE6" w:rsidRPr="009519BD">
        <w:rPr>
          <w:lang w:val="en-GB"/>
        </w:rPr>
        <w:t xml:space="preserve"> r</w:t>
      </w:r>
    </w:p>
    <w:p w14:paraId="6FD70880" w14:textId="7206C825" w:rsidR="00107131" w:rsidRPr="009519BD" w:rsidRDefault="001148EB" w:rsidP="008145F7">
      <w:pPr>
        <w:rPr>
          <w:lang w:val="en-GB"/>
        </w:rPr>
      </w:pPr>
      <w:r w:rsidRPr="009519BD">
        <w:rPr>
          <w:lang w:val="en-GB"/>
        </w:rPr>
        <w:t>2</w:t>
      </w:r>
      <w:r w:rsidR="00107131" w:rsidRPr="009519BD">
        <w:rPr>
          <w:lang w:val="en-GB"/>
        </w:rPr>
        <w:tab/>
      </w:r>
      <w:r w:rsidR="008C7B10" w:rsidRPr="008C7B10">
        <w:rPr>
          <w:lang w:val="en-GB"/>
        </w:rPr>
        <w:sym w:font="Wingdings" w:char="F0E0"/>
      </w:r>
      <w:r w:rsidR="008C7B10">
        <w:rPr>
          <w:lang w:val="en-GB"/>
        </w:rPr>
        <w:t xml:space="preserve">h </w:t>
      </w:r>
      <w:r w:rsidR="00904AF4" w:rsidRPr="00904AF4">
        <w:rPr>
          <w:lang w:val="en-GB"/>
        </w:rPr>
        <w:sym w:font="Wingdings" w:char="F0E0"/>
      </w:r>
      <w:r w:rsidR="00904AF4">
        <w:rPr>
          <w:lang w:val="en-GB"/>
        </w:rPr>
        <w:t xml:space="preserve"> c </w:t>
      </w:r>
      <w:r w:rsidR="00904AF4" w:rsidRPr="00904AF4">
        <w:rPr>
          <w:lang w:val="en-GB"/>
        </w:rPr>
        <w:sym w:font="Wingdings" w:char="F0E0"/>
      </w:r>
      <w:r w:rsidR="00904AF4">
        <w:rPr>
          <w:lang w:val="en-GB"/>
        </w:rPr>
        <w:t xml:space="preserve"> s </w:t>
      </w:r>
      <w:r w:rsidR="008C0DFB">
        <w:sym w:font="Wingdings" w:char="F0E0"/>
      </w:r>
      <w:r w:rsidR="008C0DFB" w:rsidRPr="009519BD">
        <w:rPr>
          <w:lang w:val="en-GB"/>
        </w:rPr>
        <w:t xml:space="preserve"> c </w:t>
      </w:r>
      <w:r w:rsidR="008C0DFB">
        <w:sym w:font="Wingdings" w:char="F0E0"/>
      </w:r>
      <w:r w:rsidR="008C0DFB" w:rsidRPr="009519BD">
        <w:rPr>
          <w:lang w:val="en-GB"/>
        </w:rPr>
        <w:t xml:space="preserve"> m \</w:t>
      </w:r>
      <w:r w:rsidRPr="009519BD">
        <w:rPr>
          <w:lang w:val="en-GB"/>
        </w:rPr>
        <w:tab/>
      </w:r>
    </w:p>
    <w:p w14:paraId="45A62659" w14:textId="5274B693" w:rsidR="00107131" w:rsidRPr="009519BD" w:rsidRDefault="001148EB" w:rsidP="008145F7">
      <w:pPr>
        <w:rPr>
          <w:lang w:val="en-GB"/>
        </w:rPr>
      </w:pPr>
      <w:r w:rsidRPr="009519BD">
        <w:rPr>
          <w:lang w:val="en-GB"/>
        </w:rPr>
        <w:t>3</w:t>
      </w:r>
      <w:r w:rsidRPr="009519BD">
        <w:rPr>
          <w:lang w:val="en-GB"/>
        </w:rPr>
        <w:tab/>
      </w:r>
      <w:r w:rsidR="009451E2" w:rsidRPr="009451E2">
        <w:rPr>
          <w:lang w:val="en-GB"/>
        </w:rPr>
        <w:sym w:font="Wingdings" w:char="F0E0"/>
      </w:r>
      <w:r w:rsidR="009451E2">
        <w:rPr>
          <w:lang w:val="en-GB"/>
        </w:rPr>
        <w:t xml:space="preserve"> </w:t>
      </w:r>
      <w:proofErr w:type="spellStart"/>
      <w:r w:rsidR="009451E2">
        <w:rPr>
          <w:lang w:val="en-GB"/>
        </w:rPr>
        <w:t>i</w:t>
      </w:r>
      <w:proofErr w:type="spellEnd"/>
      <w:r w:rsidR="009451E2">
        <w:rPr>
          <w:lang w:val="en-GB"/>
        </w:rPr>
        <w:t xml:space="preserve"> </w:t>
      </w:r>
      <w:r w:rsidR="00107131">
        <w:sym w:font="Wingdings" w:char="F0E0"/>
      </w:r>
      <w:r w:rsidR="00107131" w:rsidRPr="009519BD">
        <w:rPr>
          <w:lang w:val="en-GB"/>
        </w:rPr>
        <w:t xml:space="preserve"> </w:t>
      </w:r>
      <w:r w:rsidR="009451E2">
        <w:rPr>
          <w:lang w:val="en-GB"/>
        </w:rPr>
        <w:t>t</w:t>
      </w:r>
      <w:r w:rsidR="00107131" w:rsidRPr="009519BD">
        <w:rPr>
          <w:lang w:val="en-GB"/>
        </w:rPr>
        <w:t xml:space="preserve"> </w:t>
      </w:r>
      <w:r w:rsidR="009519BD" w:rsidRPr="009519BD">
        <w:rPr>
          <w:lang w:val="en-GB"/>
        </w:rPr>
        <w:sym w:font="Wingdings" w:char="F0E0"/>
      </w:r>
      <w:r w:rsidR="009519BD">
        <w:rPr>
          <w:lang w:val="en-GB"/>
        </w:rPr>
        <w:t xml:space="preserve"> </w:t>
      </w:r>
      <w:r w:rsidR="009451E2">
        <w:rPr>
          <w:lang w:val="en-GB"/>
        </w:rPr>
        <w:t>d</w:t>
      </w:r>
    </w:p>
    <w:p w14:paraId="2711EA49" w14:textId="232EF69D" w:rsidR="001148EB" w:rsidRDefault="001148EB" w:rsidP="008145F7">
      <w:r>
        <w:t>4</w:t>
      </w:r>
      <w:r w:rsidR="00107131">
        <w:tab/>
      </w:r>
      <w:r w:rsidR="00107131">
        <w:sym w:font="Wingdings" w:char="F0E0"/>
      </w:r>
      <w:r w:rsidR="008C0DFB">
        <w:t xml:space="preserve"> o </w:t>
      </w:r>
      <w:r w:rsidR="008C0DFB">
        <w:sym w:font="Wingdings" w:char="F0E0"/>
      </w:r>
      <w:r w:rsidR="008C0DFB">
        <w:t xml:space="preserve"> e</w:t>
      </w:r>
    </w:p>
    <w:p w14:paraId="2C716013" w14:textId="062A0942" w:rsidR="001148EB" w:rsidRPr="008145F7" w:rsidRDefault="00107131" w:rsidP="008145F7">
      <w:r>
        <w:tab/>
      </w:r>
      <w:r>
        <w:tab/>
      </w:r>
      <w:r>
        <w:tab/>
      </w:r>
      <w:r>
        <w:tab/>
      </w:r>
    </w:p>
    <w:p w14:paraId="518E6ADF" w14:textId="6720906A" w:rsidR="00AC163F" w:rsidRDefault="00AD0216" w:rsidP="00AD0216">
      <w:pPr>
        <w:pStyle w:val="Kop1"/>
      </w:pPr>
      <w:bookmarkStart w:id="24" w:name="_Toc186124596"/>
      <w:r>
        <w:lastRenderedPageBreak/>
        <w:t>Hoofdstuk 4 Bomen:</w:t>
      </w:r>
      <w:bookmarkEnd w:id="24"/>
      <w:r>
        <w:t xml:space="preserve"> </w:t>
      </w:r>
    </w:p>
    <w:p w14:paraId="75DEEE59" w14:textId="7413DE6A" w:rsidR="00655526" w:rsidRPr="00655526" w:rsidRDefault="00655526" w:rsidP="00655526">
      <w:pPr>
        <w:pStyle w:val="Kop2"/>
      </w:pPr>
      <w:bookmarkStart w:id="25" w:name="_Toc186124597"/>
      <w:r>
        <w:t>Boom</w:t>
      </w:r>
      <w:bookmarkEnd w:id="25"/>
    </w:p>
    <w:p w14:paraId="3736C869" w14:textId="4EB7AB62" w:rsidR="00AD0216" w:rsidRDefault="000B5647" w:rsidP="000B5647">
      <w:pPr>
        <w:pStyle w:val="Geenafstand"/>
      </w:pPr>
      <w:r w:rsidRPr="000B5647">
        <w:t>Motivatie</w:t>
      </w:r>
      <w:r>
        <w:t>:</w:t>
      </w:r>
    </w:p>
    <w:p w14:paraId="14BA3581" w14:textId="20062D33" w:rsidR="004B6477" w:rsidRDefault="004B6477" w:rsidP="00431602">
      <w:pPr>
        <w:pStyle w:val="Lijstalinea"/>
        <w:numPr>
          <w:ilvl w:val="0"/>
          <w:numId w:val="67"/>
        </w:numPr>
      </w:pPr>
      <w:r w:rsidRPr="004B6477">
        <w:t xml:space="preserve">Er zijn veel situaties waarin informatie geordend is volgens één of andere hiërarchische structuur. Denken we bv. </w:t>
      </w:r>
      <w:r w:rsidR="00EF74FC" w:rsidRPr="004B6477">
        <w:t xml:space="preserve">Maar </w:t>
      </w:r>
      <w:r w:rsidRPr="004B6477">
        <w:t xml:space="preserve">aan </w:t>
      </w:r>
    </w:p>
    <w:p w14:paraId="16AD16F3" w14:textId="411F9C2B" w:rsidR="004B6477" w:rsidRDefault="00EF74FC" w:rsidP="00431602">
      <w:pPr>
        <w:pStyle w:val="Lijstalinea"/>
        <w:numPr>
          <w:ilvl w:val="1"/>
          <w:numId w:val="67"/>
        </w:numPr>
      </w:pPr>
      <w:r w:rsidRPr="004B6477">
        <w:t xml:space="preserve">Bestandsystemen </w:t>
      </w:r>
    </w:p>
    <w:p w14:paraId="724B4E02" w14:textId="2A7F78B2" w:rsidR="004B6477" w:rsidRDefault="00EF74FC" w:rsidP="00431602">
      <w:pPr>
        <w:pStyle w:val="Lijstalinea"/>
        <w:numPr>
          <w:ilvl w:val="1"/>
          <w:numId w:val="67"/>
        </w:numPr>
      </w:pPr>
      <w:r w:rsidRPr="004B6477">
        <w:t xml:space="preserve">De </w:t>
      </w:r>
      <w:r w:rsidR="004B6477" w:rsidRPr="004B6477">
        <w:t xml:space="preserve">structuur van </w:t>
      </w:r>
      <w:proofErr w:type="spellStart"/>
      <w:r w:rsidR="004B6477" w:rsidRPr="004B6477">
        <w:t>XML-bestanden</w:t>
      </w:r>
      <w:proofErr w:type="spellEnd"/>
      <w:r w:rsidR="004B6477" w:rsidRPr="004B6477">
        <w:t xml:space="preserve"> </w:t>
      </w:r>
    </w:p>
    <w:p w14:paraId="2A73AD95" w14:textId="55E5255D" w:rsidR="004B6477" w:rsidRDefault="00EF74FC" w:rsidP="00431602">
      <w:pPr>
        <w:pStyle w:val="Lijstalinea"/>
        <w:numPr>
          <w:ilvl w:val="1"/>
          <w:numId w:val="67"/>
        </w:numPr>
      </w:pPr>
      <w:r w:rsidRPr="004B6477">
        <w:t xml:space="preserve">Familiestambomen </w:t>
      </w:r>
    </w:p>
    <w:p w14:paraId="7C6BC46E" w14:textId="297D34EE" w:rsidR="004B6477" w:rsidRDefault="00EF74FC" w:rsidP="00431602">
      <w:pPr>
        <w:pStyle w:val="Lijstalinea"/>
        <w:numPr>
          <w:ilvl w:val="1"/>
          <w:numId w:val="67"/>
        </w:numPr>
      </w:pPr>
      <w:r w:rsidRPr="004B6477">
        <w:t xml:space="preserve">Organisatorische </w:t>
      </w:r>
      <w:r w:rsidR="004B6477" w:rsidRPr="004B6477">
        <w:t xml:space="preserve">structuren … </w:t>
      </w:r>
    </w:p>
    <w:p w14:paraId="08671787" w14:textId="1AC3FDD5" w:rsidR="000B5647" w:rsidRDefault="004B6477" w:rsidP="00431602">
      <w:pPr>
        <w:pStyle w:val="Lijstalinea"/>
        <w:numPr>
          <w:ilvl w:val="0"/>
          <w:numId w:val="67"/>
        </w:numPr>
      </w:pPr>
      <w:r>
        <w:t>D</w:t>
      </w:r>
      <w:r w:rsidRPr="004B6477">
        <w:t>e abstractie die zulke situaties modelleert is een boom, een fundamenteel begrip in de informatica.</w:t>
      </w:r>
    </w:p>
    <w:p w14:paraId="45B577AA" w14:textId="77777777" w:rsidR="004B6477" w:rsidRDefault="004B6477" w:rsidP="004B6477"/>
    <w:p w14:paraId="6ABBB4CC" w14:textId="62BEE308" w:rsidR="004B6477" w:rsidRDefault="004B6477" w:rsidP="00156224">
      <w:pPr>
        <w:pStyle w:val="Geenafstand"/>
      </w:pPr>
      <w:r>
        <w:t xml:space="preserve">Definitie: </w:t>
      </w:r>
    </w:p>
    <w:p w14:paraId="63A61653" w14:textId="7E4160CC" w:rsidR="00156224" w:rsidRDefault="00156224" w:rsidP="00431602">
      <w:pPr>
        <w:pStyle w:val="Lijstalinea"/>
        <w:numPr>
          <w:ilvl w:val="0"/>
          <w:numId w:val="68"/>
        </w:numPr>
      </w:pPr>
      <w:r w:rsidRPr="00156224">
        <w:t xml:space="preserve">Een </w:t>
      </w:r>
      <w:r>
        <w:t>G</w:t>
      </w:r>
      <w:r w:rsidRPr="00156224">
        <w:t>EWORTELDE BOO</w:t>
      </w:r>
      <w:r>
        <w:t>M</w:t>
      </w:r>
      <w:r w:rsidRPr="00156224">
        <w:t xml:space="preserve"> </w:t>
      </w:r>
      <w:r w:rsidRPr="00156224">
        <w:rPr>
          <w:rFonts w:ascii="Cambria Math" w:hAnsi="Cambria Math" w:cs="Cambria Math"/>
        </w:rPr>
        <w:t>𝑇</w:t>
      </w:r>
      <w:r w:rsidRPr="00156224">
        <w:t xml:space="preserve"> is een verzameling van </w:t>
      </w:r>
      <w:r w:rsidR="00EF74FC" w:rsidRPr="00156224">
        <w:t xml:space="preserve">toppen </w:t>
      </w:r>
      <w:r w:rsidRPr="00156224">
        <w:t xml:space="preserve">die aan de volgende eigenschappen voldoet: </w:t>
      </w:r>
    </w:p>
    <w:p w14:paraId="7C16D356" w14:textId="77777777" w:rsidR="00156224" w:rsidRDefault="00156224" w:rsidP="00431602">
      <w:pPr>
        <w:pStyle w:val="Lijstalinea"/>
        <w:numPr>
          <w:ilvl w:val="1"/>
          <w:numId w:val="68"/>
        </w:numPr>
      </w:pPr>
      <w:r w:rsidRPr="00156224">
        <w:t xml:space="preserve">1. Er is één speciale top </w:t>
      </w:r>
      <w:r w:rsidRPr="00156224">
        <w:rPr>
          <w:rFonts w:ascii="Cambria Math" w:hAnsi="Cambria Math" w:cs="Cambria Math"/>
        </w:rPr>
        <w:t>𝑡</w:t>
      </w:r>
      <w:r w:rsidRPr="00156224">
        <w:t xml:space="preserve"> die de WORTEL van de boom wordt genoemd. </w:t>
      </w:r>
    </w:p>
    <w:p w14:paraId="5CA4ACF5" w14:textId="57364CAB" w:rsidR="004B6477" w:rsidRDefault="00156224" w:rsidP="00431602">
      <w:pPr>
        <w:pStyle w:val="Lijstalinea"/>
        <w:numPr>
          <w:ilvl w:val="1"/>
          <w:numId w:val="68"/>
        </w:numPr>
      </w:pPr>
      <w:r w:rsidRPr="00156224">
        <w:t xml:space="preserve">2. De andere toppen zijn verdeeld in </w:t>
      </w:r>
      <w:r w:rsidRPr="00156224">
        <w:rPr>
          <w:rFonts w:ascii="Cambria Math" w:hAnsi="Cambria Math" w:cs="Cambria Math"/>
        </w:rPr>
        <w:t>𝑚</w:t>
      </w:r>
      <w:r w:rsidRPr="00156224">
        <w:t xml:space="preserve"> ≥ 0 disjuncte verzamelingen </w:t>
      </w:r>
      <w:r w:rsidRPr="00156224">
        <w:rPr>
          <w:rFonts w:ascii="Cambria Math" w:hAnsi="Cambria Math" w:cs="Cambria Math"/>
        </w:rPr>
        <w:t>𝑇</w:t>
      </w:r>
      <w:r w:rsidRPr="00156224">
        <w:t xml:space="preserve">1 , … , </w:t>
      </w:r>
      <w:r w:rsidRPr="00156224">
        <w:rPr>
          <w:rFonts w:ascii="Cambria Math" w:hAnsi="Cambria Math" w:cs="Cambria Math"/>
        </w:rPr>
        <w:t>𝑇𝑚</w:t>
      </w:r>
      <w:r w:rsidRPr="00156224">
        <w:t xml:space="preserve"> die op hun beurt elk weer een </w:t>
      </w:r>
      <w:r>
        <w:t>G</w:t>
      </w:r>
      <w:r w:rsidRPr="00156224">
        <w:t>EWORTELDE BOO</w:t>
      </w:r>
      <w:r>
        <w:t>M</w:t>
      </w:r>
      <w:r w:rsidRPr="00156224">
        <w:t xml:space="preserve"> zijn.</w:t>
      </w:r>
    </w:p>
    <w:p w14:paraId="5FED684F" w14:textId="21987F1E" w:rsidR="001031CE" w:rsidRDefault="001031CE" w:rsidP="00431602">
      <w:pPr>
        <w:pStyle w:val="Lijstalinea"/>
        <w:numPr>
          <w:ilvl w:val="0"/>
          <w:numId w:val="68"/>
        </w:numPr>
      </w:pPr>
      <w:r w:rsidRPr="001031CE">
        <w:t xml:space="preserve">Opmerking: </w:t>
      </w:r>
      <w:proofErr w:type="spellStart"/>
      <w:r w:rsidRPr="001031CE">
        <w:t>Één</w:t>
      </w:r>
      <w:proofErr w:type="spellEnd"/>
      <w:r w:rsidRPr="001031CE">
        <w:t xml:space="preserve"> enkele top is ook steeds een boom aangezien het toegelaten is dat het aantal verzamelingen </w:t>
      </w:r>
      <w:r w:rsidRPr="001031CE">
        <w:rPr>
          <w:rFonts w:ascii="Cambria Math" w:hAnsi="Cambria Math" w:cs="Cambria Math"/>
        </w:rPr>
        <w:t>𝑚</w:t>
      </w:r>
      <w:r w:rsidRPr="001031CE">
        <w:t xml:space="preserve"> nul is. Dit is het eindgeval van de recursie</w:t>
      </w:r>
    </w:p>
    <w:p w14:paraId="5E16099B" w14:textId="137B6880" w:rsidR="00156224" w:rsidRDefault="00261A1F" w:rsidP="00156224">
      <w:r w:rsidRPr="00261A1F">
        <w:rPr>
          <w:noProof/>
        </w:rPr>
        <w:drawing>
          <wp:anchor distT="0" distB="0" distL="114300" distR="114300" simplePos="0" relativeHeight="251658263" behindDoc="1" locked="0" layoutInCell="1" allowOverlap="1" wp14:anchorId="71499351" wp14:editId="0064B4FF">
            <wp:simplePos x="0" y="0"/>
            <wp:positionH relativeFrom="margin">
              <wp:align>right</wp:align>
            </wp:positionH>
            <wp:positionV relativeFrom="paragraph">
              <wp:posOffset>163407</wp:posOffset>
            </wp:positionV>
            <wp:extent cx="2328333" cy="953846"/>
            <wp:effectExtent l="0" t="0" r="0" b="0"/>
            <wp:wrapTight wrapText="bothSides">
              <wp:wrapPolygon edited="0">
                <wp:start x="0" y="0"/>
                <wp:lineTo x="0" y="21140"/>
                <wp:lineTo x="21388" y="21140"/>
                <wp:lineTo x="21388" y="0"/>
                <wp:lineTo x="0" y="0"/>
              </wp:wrapPolygon>
            </wp:wrapTight>
            <wp:docPr id="1555802657" name="Afbeelding 1" descr="Afbeelding met schets, diagram, cirk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02657" name="Afbeelding 1" descr="Afbeelding met schets, diagram, cirkel, lijn&#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2328333" cy="953846"/>
                    </a:xfrm>
                    <a:prstGeom prst="rect">
                      <a:avLst/>
                    </a:prstGeom>
                  </pic:spPr>
                </pic:pic>
              </a:graphicData>
            </a:graphic>
          </wp:anchor>
        </w:drawing>
      </w:r>
    </w:p>
    <w:p w14:paraId="5D4F486F" w14:textId="46E1BA0B" w:rsidR="00156224" w:rsidRDefault="00753881" w:rsidP="00753881">
      <w:pPr>
        <w:pStyle w:val="Geenafstand"/>
      </w:pPr>
      <w:r w:rsidRPr="00753881">
        <w:t>Grafische voorstelling</w:t>
      </w:r>
      <w:r>
        <w:t>:</w:t>
      </w:r>
    </w:p>
    <w:p w14:paraId="5AA828E3" w14:textId="790F32FB" w:rsidR="00261A1F" w:rsidRDefault="00261A1F" w:rsidP="00431602">
      <w:pPr>
        <w:pStyle w:val="Lijstalinea"/>
        <w:numPr>
          <w:ilvl w:val="0"/>
          <w:numId w:val="69"/>
        </w:numPr>
      </w:pPr>
      <w:r w:rsidRPr="00261A1F">
        <w:t xml:space="preserve">Voor deze boom is de wortel </w:t>
      </w:r>
      <w:r w:rsidRPr="00261A1F">
        <w:rPr>
          <w:rFonts w:ascii="Cambria Math" w:hAnsi="Cambria Math" w:cs="Cambria Math"/>
        </w:rPr>
        <w:t>𝑛</w:t>
      </w:r>
      <w:r w:rsidRPr="00261A1F">
        <w:t xml:space="preserve">1 . </w:t>
      </w:r>
    </w:p>
    <w:p w14:paraId="59172B3D" w14:textId="65D905D3" w:rsidR="00156224" w:rsidRDefault="00261A1F" w:rsidP="00431602">
      <w:pPr>
        <w:pStyle w:val="Lijstalinea"/>
        <w:numPr>
          <w:ilvl w:val="0"/>
          <w:numId w:val="69"/>
        </w:numPr>
      </w:pPr>
      <w:r w:rsidRPr="00261A1F">
        <w:t xml:space="preserve">We hebben verder: </w:t>
      </w:r>
      <w:r w:rsidRPr="00261A1F">
        <w:rPr>
          <w:rFonts w:ascii="Cambria Math" w:hAnsi="Cambria Math" w:cs="Cambria Math"/>
        </w:rPr>
        <w:t>𝑇</w:t>
      </w:r>
      <w:r w:rsidRPr="00261A1F">
        <w:t>1 = {</w:t>
      </w:r>
      <w:r w:rsidRPr="00261A1F">
        <w:rPr>
          <w:rFonts w:ascii="Cambria Math" w:hAnsi="Cambria Math" w:cs="Cambria Math"/>
        </w:rPr>
        <w:t>𝑛</w:t>
      </w:r>
      <w:r w:rsidRPr="00261A1F">
        <w:t xml:space="preserve">2 , </w:t>
      </w:r>
      <w:r w:rsidRPr="00261A1F">
        <w:rPr>
          <w:rFonts w:ascii="Cambria Math" w:hAnsi="Cambria Math" w:cs="Cambria Math"/>
        </w:rPr>
        <w:t>𝑛</w:t>
      </w:r>
      <w:r w:rsidRPr="00261A1F">
        <w:t xml:space="preserve">5 , </w:t>
      </w:r>
      <w:r w:rsidRPr="00261A1F">
        <w:rPr>
          <w:rFonts w:ascii="Cambria Math" w:hAnsi="Cambria Math" w:cs="Cambria Math"/>
        </w:rPr>
        <w:t>𝑛</w:t>
      </w:r>
      <w:r w:rsidRPr="00261A1F">
        <w:t xml:space="preserve">6 }, </w:t>
      </w:r>
      <w:r w:rsidRPr="00261A1F">
        <w:rPr>
          <w:rFonts w:ascii="Cambria Math" w:hAnsi="Cambria Math" w:cs="Cambria Math"/>
        </w:rPr>
        <w:t>𝑇</w:t>
      </w:r>
      <w:r w:rsidRPr="00261A1F">
        <w:t>2 = {</w:t>
      </w:r>
      <w:r w:rsidRPr="00261A1F">
        <w:rPr>
          <w:rFonts w:ascii="Cambria Math" w:hAnsi="Cambria Math" w:cs="Cambria Math"/>
        </w:rPr>
        <w:t>𝑛</w:t>
      </w:r>
      <w:r w:rsidRPr="00261A1F">
        <w:t xml:space="preserve">3 } en </w:t>
      </w:r>
      <w:r w:rsidRPr="00261A1F">
        <w:rPr>
          <w:rFonts w:ascii="Cambria Math" w:hAnsi="Cambria Math" w:cs="Cambria Math"/>
        </w:rPr>
        <w:t>𝑇</w:t>
      </w:r>
      <w:r w:rsidRPr="00261A1F">
        <w:t>3 = {</w:t>
      </w:r>
      <w:r w:rsidRPr="00261A1F">
        <w:rPr>
          <w:rFonts w:ascii="Cambria Math" w:hAnsi="Cambria Math" w:cs="Cambria Math"/>
        </w:rPr>
        <w:t>𝑛</w:t>
      </w:r>
      <w:r w:rsidRPr="00261A1F">
        <w:t xml:space="preserve">4 , </w:t>
      </w:r>
      <w:r w:rsidRPr="00261A1F">
        <w:rPr>
          <w:rFonts w:ascii="Cambria Math" w:hAnsi="Cambria Math" w:cs="Cambria Math"/>
        </w:rPr>
        <w:t>𝑛</w:t>
      </w:r>
      <w:r w:rsidRPr="00261A1F">
        <w:t>7 }.</w:t>
      </w:r>
    </w:p>
    <w:p w14:paraId="5A2F0957" w14:textId="0607F5BE" w:rsidR="00156224" w:rsidRDefault="00156224" w:rsidP="00156224"/>
    <w:p w14:paraId="0E3447C6" w14:textId="256487CD" w:rsidR="00156224" w:rsidRPr="00BF3167" w:rsidRDefault="00261A1F" w:rsidP="00BF3167">
      <w:pPr>
        <w:pStyle w:val="Geenafstand"/>
        <w:rPr>
          <w:b w:val="0"/>
          <w:bCs/>
        </w:rPr>
      </w:pPr>
      <w:r w:rsidRPr="00261A1F">
        <w:t>Begrippen</w:t>
      </w:r>
      <w:r>
        <w:t>:</w:t>
      </w:r>
    </w:p>
    <w:p w14:paraId="032918E0" w14:textId="32C92FD6" w:rsidR="00261A1F" w:rsidRPr="00BF3167" w:rsidRDefault="00BF3167" w:rsidP="00431602">
      <w:pPr>
        <w:pStyle w:val="Lijstalinea"/>
        <w:numPr>
          <w:ilvl w:val="0"/>
          <w:numId w:val="70"/>
        </w:numPr>
        <w:rPr>
          <w:b/>
          <w:bCs/>
        </w:rPr>
      </w:pPr>
      <w:r w:rsidRPr="00BF3167">
        <w:rPr>
          <w:b/>
          <w:bCs/>
        </w:rPr>
        <w:t xml:space="preserve">Deelboom </w:t>
      </w:r>
    </w:p>
    <w:p w14:paraId="577A1490" w14:textId="503EBAC7" w:rsidR="00261A1F" w:rsidRDefault="00BF3167" w:rsidP="00431602">
      <w:pPr>
        <w:pStyle w:val="Lijstalinea"/>
        <w:numPr>
          <w:ilvl w:val="0"/>
          <w:numId w:val="70"/>
        </w:numPr>
      </w:pPr>
      <w:r w:rsidRPr="00BF3167">
        <w:rPr>
          <w:b/>
          <w:bCs/>
        </w:rPr>
        <w:t>Kinderen</w:t>
      </w:r>
      <w:r w:rsidR="00261A1F" w:rsidRPr="00261A1F">
        <w:t>: wortels van de deelbomen</w:t>
      </w:r>
      <w:r>
        <w:t xml:space="preserve"> (</w:t>
      </w:r>
      <w:r w:rsidRPr="00261A1F">
        <w:t>ouder</w:t>
      </w:r>
      <w:r>
        <w:t>)</w:t>
      </w:r>
    </w:p>
    <w:p w14:paraId="79A96CC9" w14:textId="77777777" w:rsidR="00BF3167" w:rsidRDefault="00261A1F" w:rsidP="00431602">
      <w:pPr>
        <w:pStyle w:val="Lijstalinea"/>
        <w:numPr>
          <w:ilvl w:val="0"/>
          <w:numId w:val="70"/>
        </w:numPr>
      </w:pPr>
      <w:r w:rsidRPr="00BF3167">
        <w:rPr>
          <w:b/>
          <w:bCs/>
        </w:rPr>
        <w:t>BROERS</w:t>
      </w:r>
      <w:r w:rsidRPr="00261A1F">
        <w:t xml:space="preserve">: kinderen van dezelfde ouder </w:t>
      </w:r>
    </w:p>
    <w:p w14:paraId="0CB2B035" w14:textId="6E8FAE14" w:rsidR="00BF3167" w:rsidRDefault="00BF3167" w:rsidP="00431602">
      <w:pPr>
        <w:pStyle w:val="Lijstalinea"/>
        <w:numPr>
          <w:ilvl w:val="0"/>
          <w:numId w:val="70"/>
        </w:numPr>
      </w:pPr>
      <w:r w:rsidRPr="00BF3167">
        <w:rPr>
          <w:b/>
          <w:bCs/>
        </w:rPr>
        <w:t>Afstammeling</w:t>
      </w:r>
      <w:r w:rsidRPr="00261A1F">
        <w:t xml:space="preserve"> </w:t>
      </w:r>
      <w:r w:rsidR="00261A1F" w:rsidRPr="00261A1F">
        <w:t xml:space="preserve">en </w:t>
      </w:r>
      <w:r w:rsidRPr="00261A1F">
        <w:t xml:space="preserve">voorouder </w:t>
      </w:r>
    </w:p>
    <w:p w14:paraId="35C9A0C8" w14:textId="04DD0508" w:rsidR="00BF3167" w:rsidRDefault="00BF3167" w:rsidP="00431602">
      <w:pPr>
        <w:pStyle w:val="Lijstalinea"/>
        <w:numPr>
          <w:ilvl w:val="0"/>
          <w:numId w:val="70"/>
        </w:numPr>
      </w:pPr>
      <w:r w:rsidRPr="00BF3167">
        <w:rPr>
          <w:b/>
          <w:bCs/>
        </w:rPr>
        <w:t>Graad</w:t>
      </w:r>
      <w:r w:rsidR="00261A1F" w:rsidRPr="00261A1F">
        <w:t xml:space="preserve">: aantal kinderen van een top; </w:t>
      </w:r>
    </w:p>
    <w:p w14:paraId="44BAB0A7" w14:textId="3B06FF6F" w:rsidR="00BF3167" w:rsidRDefault="00BF3167" w:rsidP="00431602">
      <w:pPr>
        <w:pStyle w:val="Lijstalinea"/>
        <w:numPr>
          <w:ilvl w:val="1"/>
          <w:numId w:val="70"/>
        </w:numPr>
      </w:pPr>
      <w:r w:rsidRPr="00261A1F">
        <w:t xml:space="preserve">Graad </w:t>
      </w:r>
      <w:r w:rsidR="00261A1F" w:rsidRPr="00261A1F">
        <w:t xml:space="preserve">van een boom: maximum graad van zijn toppen </w:t>
      </w:r>
    </w:p>
    <w:p w14:paraId="2736AA95" w14:textId="19233DBC" w:rsidR="00261A1F" w:rsidRDefault="00261A1F" w:rsidP="00431602">
      <w:pPr>
        <w:pStyle w:val="Lijstalinea"/>
        <w:numPr>
          <w:ilvl w:val="0"/>
          <w:numId w:val="70"/>
        </w:numPr>
      </w:pPr>
      <w:r w:rsidRPr="00BF3167">
        <w:rPr>
          <w:b/>
          <w:bCs/>
        </w:rPr>
        <w:t>BLAD</w:t>
      </w:r>
      <w:r w:rsidRPr="00261A1F">
        <w:t xml:space="preserve">: top zonder kinderen (versus </w:t>
      </w:r>
      <w:r w:rsidR="00BF3167" w:rsidRPr="00261A1F">
        <w:t xml:space="preserve">interne </w:t>
      </w:r>
      <w:r w:rsidRPr="00261A1F">
        <w:t>top)</w:t>
      </w:r>
    </w:p>
    <w:p w14:paraId="7DFA5377" w14:textId="77777777" w:rsidR="00156224" w:rsidRDefault="00156224" w:rsidP="00156224"/>
    <w:p w14:paraId="2D2E922E" w14:textId="0DB6573E" w:rsidR="00156224" w:rsidRDefault="00BF3167" w:rsidP="00BF3167">
      <w:pPr>
        <w:pStyle w:val="Geenafstand"/>
      </w:pPr>
      <w:r w:rsidRPr="00BF3167">
        <w:t>Diepte en hoogte</w:t>
      </w:r>
      <w:r>
        <w:t>:</w:t>
      </w:r>
    </w:p>
    <w:p w14:paraId="675A6CA7" w14:textId="77777777" w:rsidR="000D5D37" w:rsidRDefault="000D5D37" w:rsidP="00431602">
      <w:pPr>
        <w:pStyle w:val="Lijstalinea"/>
        <w:numPr>
          <w:ilvl w:val="0"/>
          <w:numId w:val="71"/>
        </w:numPr>
      </w:pPr>
      <w:r w:rsidRPr="000D5D37">
        <w:t xml:space="preserve">De DIEPTE van een top </w:t>
      </w:r>
      <w:r w:rsidRPr="000D5D37">
        <w:rPr>
          <w:rFonts w:ascii="Cambria Math" w:hAnsi="Cambria Math" w:cs="Cambria Math"/>
        </w:rPr>
        <w:t>𝑛</w:t>
      </w:r>
      <w:r w:rsidRPr="000D5D37">
        <w:t xml:space="preserve"> in een boom </w:t>
      </w:r>
      <w:r w:rsidRPr="000D5D37">
        <w:rPr>
          <w:rFonts w:ascii="Cambria Math" w:hAnsi="Cambria Math" w:cs="Cambria Math"/>
        </w:rPr>
        <w:t>𝑇</w:t>
      </w:r>
      <w:r w:rsidRPr="000D5D37">
        <w:t xml:space="preserve">. </w:t>
      </w:r>
    </w:p>
    <w:p w14:paraId="16C8ABC4" w14:textId="77777777" w:rsidR="000D5D37" w:rsidRDefault="000D5D37" w:rsidP="00431602">
      <w:pPr>
        <w:pStyle w:val="Lijstalinea"/>
        <w:numPr>
          <w:ilvl w:val="1"/>
          <w:numId w:val="71"/>
        </w:numPr>
      </w:pPr>
      <w:r w:rsidRPr="000D5D37">
        <w:t xml:space="preserve">1. Diepte van de wortel is nul; </w:t>
      </w:r>
    </w:p>
    <w:p w14:paraId="49A607B4" w14:textId="77777777" w:rsidR="000D5D37" w:rsidRDefault="000D5D37" w:rsidP="00431602">
      <w:pPr>
        <w:pStyle w:val="Lijstalinea"/>
        <w:numPr>
          <w:ilvl w:val="1"/>
          <w:numId w:val="71"/>
        </w:numPr>
      </w:pPr>
      <w:r w:rsidRPr="000D5D37">
        <w:t xml:space="preserve">2. Diepte van elke andere top is één meer dan de diepte van zijn ouder. </w:t>
      </w:r>
    </w:p>
    <w:p w14:paraId="291209B9" w14:textId="77777777" w:rsidR="000D5D37" w:rsidRDefault="000D5D37" w:rsidP="00431602">
      <w:pPr>
        <w:pStyle w:val="Lijstalinea"/>
        <w:numPr>
          <w:ilvl w:val="0"/>
          <w:numId w:val="71"/>
        </w:numPr>
      </w:pPr>
      <w:r w:rsidRPr="000D5D37">
        <w:t xml:space="preserve">De DIEPTE van de boom is de maximale diepte van zijn toppen. </w:t>
      </w:r>
    </w:p>
    <w:p w14:paraId="54CC7680" w14:textId="15760A11" w:rsidR="000D5D37" w:rsidRDefault="000D5D37" w:rsidP="00431602">
      <w:pPr>
        <w:pStyle w:val="Lijstalinea"/>
        <w:numPr>
          <w:ilvl w:val="0"/>
          <w:numId w:val="71"/>
        </w:numPr>
      </w:pPr>
      <w:r w:rsidRPr="000D5D37">
        <w:t xml:space="preserve">De hoogte van een top is de diepte van de deelboom met die top als wortel. </w:t>
      </w:r>
    </w:p>
    <w:p w14:paraId="4C7E9C24" w14:textId="2B864DE6" w:rsidR="000D5D37" w:rsidRDefault="000D5D37" w:rsidP="00431602">
      <w:pPr>
        <w:pStyle w:val="Lijstalinea"/>
        <w:numPr>
          <w:ilvl w:val="0"/>
          <w:numId w:val="71"/>
        </w:numPr>
      </w:pPr>
      <w:r w:rsidRPr="000D5D37">
        <w:t xml:space="preserve">De hoogte van een boom is de hoogte van zijn wortel (is dus ook de diepte van de boom!) </w:t>
      </w:r>
    </w:p>
    <w:p w14:paraId="7FDBB569" w14:textId="42EB007D" w:rsidR="00BF3167" w:rsidRDefault="000D5D37" w:rsidP="00431602">
      <w:pPr>
        <w:pStyle w:val="Lijstalinea"/>
        <w:numPr>
          <w:ilvl w:val="0"/>
          <w:numId w:val="71"/>
        </w:numPr>
      </w:pPr>
      <w:r w:rsidRPr="000D5D37">
        <w:t>Samengevat: diepte is ’afstand’ tot wortel; hoogte is ’afstand’ tot verste blad.</w:t>
      </w:r>
    </w:p>
    <w:p w14:paraId="24506F46" w14:textId="77777777" w:rsidR="00156224" w:rsidRDefault="00156224" w:rsidP="00156224"/>
    <w:p w14:paraId="1CB04C1B" w14:textId="77777777" w:rsidR="00156224" w:rsidRDefault="00156224" w:rsidP="00156224"/>
    <w:p w14:paraId="5319A2A2" w14:textId="77777777" w:rsidR="00156224" w:rsidRDefault="00156224" w:rsidP="00156224"/>
    <w:p w14:paraId="57E25DB6" w14:textId="77777777" w:rsidR="00156224" w:rsidRDefault="00156224" w:rsidP="00156224"/>
    <w:p w14:paraId="704CCA77" w14:textId="38A6A828" w:rsidR="00156224" w:rsidRDefault="007667CD" w:rsidP="000D5D37">
      <w:pPr>
        <w:pStyle w:val="Geenafstand"/>
      </w:pPr>
      <w:r w:rsidRPr="007667CD">
        <w:rPr>
          <w:noProof/>
        </w:rPr>
        <w:lastRenderedPageBreak/>
        <w:drawing>
          <wp:anchor distT="0" distB="0" distL="114300" distR="114300" simplePos="0" relativeHeight="251658264" behindDoc="1" locked="0" layoutInCell="1" allowOverlap="1" wp14:anchorId="16A298C2" wp14:editId="6C8DE5D6">
            <wp:simplePos x="0" y="0"/>
            <wp:positionH relativeFrom="margin">
              <wp:align>right</wp:align>
            </wp:positionH>
            <wp:positionV relativeFrom="paragraph">
              <wp:posOffset>212</wp:posOffset>
            </wp:positionV>
            <wp:extent cx="2336800" cy="1173150"/>
            <wp:effectExtent l="0" t="0" r="6350" b="8255"/>
            <wp:wrapTight wrapText="bothSides">
              <wp:wrapPolygon edited="0">
                <wp:start x="0" y="0"/>
                <wp:lineTo x="0" y="21401"/>
                <wp:lineTo x="21483" y="21401"/>
                <wp:lineTo x="21483" y="0"/>
                <wp:lineTo x="0" y="0"/>
              </wp:wrapPolygon>
            </wp:wrapTight>
            <wp:docPr id="1118688134" name="Afbeelding 1" descr="Afbeelding met diagram, lijn,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88134" name="Afbeelding 1" descr="Afbeelding met diagram, lijn, Plan, Technische tekening&#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2336800" cy="1173150"/>
                    </a:xfrm>
                    <a:prstGeom prst="rect">
                      <a:avLst/>
                    </a:prstGeom>
                  </pic:spPr>
                </pic:pic>
              </a:graphicData>
            </a:graphic>
          </wp:anchor>
        </w:drawing>
      </w:r>
      <w:r w:rsidR="000D5D37" w:rsidRPr="000D5D37">
        <w:t>Array-van-kinderen voorstelling</w:t>
      </w:r>
      <w:r w:rsidR="000D5D37">
        <w:t>:</w:t>
      </w:r>
    </w:p>
    <w:p w14:paraId="08A0D2C1" w14:textId="47EAAB6D" w:rsidR="007667CD" w:rsidRDefault="007667CD" w:rsidP="00431602">
      <w:pPr>
        <w:pStyle w:val="Lijstalinea"/>
        <w:numPr>
          <w:ilvl w:val="0"/>
          <w:numId w:val="72"/>
        </w:numPr>
      </w:pPr>
      <w:r w:rsidRPr="007667CD">
        <w:t xml:space="preserve">Datastructuur Top met een array van referenties naar kinderen. </w:t>
      </w:r>
    </w:p>
    <w:p w14:paraId="1B643A32" w14:textId="4D481C9C" w:rsidR="00156224" w:rsidRDefault="007667CD" w:rsidP="00431602">
      <w:pPr>
        <w:pStyle w:val="Lijstalinea"/>
        <w:numPr>
          <w:ilvl w:val="0"/>
          <w:numId w:val="72"/>
        </w:numPr>
        <w:rPr>
          <w:b/>
          <w:bCs/>
          <w:color w:val="FF0000"/>
        </w:rPr>
      </w:pPr>
      <w:r w:rsidRPr="002627D3">
        <w:rPr>
          <w:b/>
          <w:bCs/>
          <w:color w:val="FF0000"/>
        </w:rPr>
        <w:t>De grootte van de array is graad van de boom.</w:t>
      </w:r>
    </w:p>
    <w:p w14:paraId="6C346DED" w14:textId="0B58D877" w:rsidR="00C128C3" w:rsidRPr="005A7E94" w:rsidRDefault="00C128C3" w:rsidP="00431602">
      <w:pPr>
        <w:pStyle w:val="Lijstalinea"/>
        <w:numPr>
          <w:ilvl w:val="0"/>
          <w:numId w:val="72"/>
        </w:numPr>
        <w:rPr>
          <w:b/>
          <w:bCs/>
        </w:rPr>
      </w:pPr>
      <w:r w:rsidRPr="005A7E94">
        <w:t xml:space="preserve">Geheugenplaatsen = </w:t>
      </w:r>
      <w:r w:rsidR="00325E2B" w:rsidRPr="005A7E94">
        <w:t>n(7) * graad (3) = 21</w:t>
      </w:r>
    </w:p>
    <w:p w14:paraId="6EACA5D5" w14:textId="0DDCAADE" w:rsidR="005A7E94" w:rsidRPr="005A7E94" w:rsidRDefault="005A7E94" w:rsidP="00431602">
      <w:pPr>
        <w:pStyle w:val="Lijstalinea"/>
        <w:numPr>
          <w:ilvl w:val="0"/>
          <w:numId w:val="72"/>
        </w:numPr>
        <w:rPr>
          <w:b/>
          <w:bCs/>
        </w:rPr>
      </w:pPr>
      <w:r w:rsidRPr="005A7E94">
        <w:t>Aantal toppen – 1 = geheugenefficiëntie</w:t>
      </w:r>
    </w:p>
    <w:p w14:paraId="57EB835A" w14:textId="7F9D72B2" w:rsidR="007667CD" w:rsidRDefault="007667CD" w:rsidP="007667CD"/>
    <w:p w14:paraId="3897EF45" w14:textId="29D26103" w:rsidR="007667CD" w:rsidRDefault="007667CD" w:rsidP="007667CD">
      <w:pPr>
        <w:pStyle w:val="Geenafstand"/>
      </w:pPr>
      <w:r w:rsidRPr="007667CD">
        <w:t>Geheugengebruik</w:t>
      </w:r>
      <w:r w:rsidR="009E26E2">
        <w:t xml:space="preserve"> (BREUK VAN MAKEN)</w:t>
      </w:r>
      <w:r>
        <w:t>:</w:t>
      </w:r>
    </w:p>
    <w:p w14:paraId="30A01842" w14:textId="77777777" w:rsidR="009E26E2" w:rsidRDefault="009E26E2" w:rsidP="00431602">
      <w:pPr>
        <w:pStyle w:val="Lijstalinea"/>
        <w:numPr>
          <w:ilvl w:val="0"/>
          <w:numId w:val="73"/>
        </w:numPr>
      </w:pPr>
      <w:r w:rsidRPr="009E26E2">
        <w:t xml:space="preserve">Aantal referenties: </w:t>
      </w:r>
      <w:r w:rsidRPr="009E26E2">
        <w:rPr>
          <w:rFonts w:ascii="Cambria Math" w:hAnsi="Cambria Math" w:cs="Cambria Math"/>
        </w:rPr>
        <w:t>𝑛</w:t>
      </w:r>
      <w:r w:rsidRPr="009E26E2">
        <w:t xml:space="preserve"> × </w:t>
      </w:r>
      <w:r w:rsidRPr="009E26E2">
        <w:rPr>
          <w:rFonts w:ascii="Cambria Math" w:hAnsi="Cambria Math" w:cs="Cambria Math"/>
        </w:rPr>
        <w:t>𝑘</w:t>
      </w:r>
      <w:r w:rsidRPr="009E26E2">
        <w:t xml:space="preserve"> </w:t>
      </w:r>
    </w:p>
    <w:p w14:paraId="5A3807AF" w14:textId="77777777" w:rsidR="009E26E2" w:rsidRDefault="009E26E2" w:rsidP="00431602">
      <w:pPr>
        <w:pStyle w:val="Lijstalinea"/>
        <w:numPr>
          <w:ilvl w:val="0"/>
          <w:numId w:val="73"/>
        </w:numPr>
      </w:pPr>
      <w:r w:rsidRPr="009E26E2">
        <w:t xml:space="preserve">Aantal gebruikte referenties: </w:t>
      </w:r>
      <w:r w:rsidRPr="009E26E2">
        <w:rPr>
          <w:rFonts w:ascii="Cambria Math" w:hAnsi="Cambria Math" w:cs="Cambria Math"/>
        </w:rPr>
        <w:t>𝑛</w:t>
      </w:r>
      <w:r w:rsidRPr="009E26E2">
        <w:t xml:space="preserve"> − 1 (waarom?) </w:t>
      </w:r>
    </w:p>
    <w:p w14:paraId="35316D2D" w14:textId="77777777" w:rsidR="009E26E2" w:rsidRDefault="009E26E2" w:rsidP="00431602">
      <w:pPr>
        <w:pStyle w:val="Lijstalinea"/>
        <w:numPr>
          <w:ilvl w:val="0"/>
          <w:numId w:val="73"/>
        </w:numPr>
      </w:pPr>
      <w:r w:rsidRPr="009E26E2">
        <w:t xml:space="preserve">Verhouding is dus slechts </w:t>
      </w:r>
    </w:p>
    <w:p w14:paraId="6BC52A3B" w14:textId="57308E9B" w:rsidR="009E26E2" w:rsidRDefault="009E26E2" w:rsidP="00431602">
      <w:pPr>
        <w:pStyle w:val="Lijstalinea"/>
        <w:numPr>
          <w:ilvl w:val="1"/>
          <w:numId w:val="73"/>
        </w:numPr>
      </w:pPr>
      <w:r>
        <w:rPr>
          <w:rFonts w:ascii="Cambria Math" w:hAnsi="Cambria Math" w:cs="Cambria Math"/>
        </w:rPr>
        <w:t>(</w:t>
      </w:r>
      <w:r w:rsidRPr="009E26E2">
        <w:rPr>
          <w:rFonts w:ascii="Cambria Math" w:hAnsi="Cambria Math" w:cs="Cambria Math"/>
        </w:rPr>
        <w:t>𝑛</w:t>
      </w:r>
      <w:r w:rsidRPr="009E26E2">
        <w:t xml:space="preserve"> </w:t>
      </w:r>
      <w:r>
        <w:t>–</w:t>
      </w:r>
      <w:r w:rsidRPr="009E26E2">
        <w:t xml:space="preserve"> 1</w:t>
      </w:r>
      <w:r>
        <w:t xml:space="preserve"> /</w:t>
      </w:r>
      <w:r w:rsidRPr="009E26E2">
        <w:t xml:space="preserve"> </w:t>
      </w:r>
      <w:r w:rsidRPr="009E26E2">
        <w:rPr>
          <w:rFonts w:ascii="Cambria Math" w:hAnsi="Cambria Math" w:cs="Cambria Math"/>
        </w:rPr>
        <w:t>𝑛</w:t>
      </w:r>
      <w:r w:rsidR="00420ABA">
        <w:rPr>
          <w:rFonts w:ascii="Cambria Math" w:hAnsi="Cambria Math" w:cs="Cambria Math"/>
        </w:rPr>
        <w:t>*</w:t>
      </w:r>
      <w:r w:rsidRPr="009E26E2">
        <w:rPr>
          <w:rFonts w:ascii="Cambria Math" w:hAnsi="Cambria Math" w:cs="Cambria Math"/>
        </w:rPr>
        <w:t>𝑘</w:t>
      </w:r>
      <w:r>
        <w:rPr>
          <w:rFonts w:ascii="Cambria Math" w:hAnsi="Cambria Math" w:cs="Cambria Math"/>
        </w:rPr>
        <w:t>)</w:t>
      </w:r>
      <w:r w:rsidRPr="009E26E2">
        <w:t xml:space="preserve"> ≈ 1 </w:t>
      </w:r>
      <w:r>
        <w:t xml:space="preserve">/ </w:t>
      </w:r>
      <w:r w:rsidRPr="009E26E2">
        <w:rPr>
          <w:rFonts w:ascii="Cambria Math" w:hAnsi="Cambria Math" w:cs="Cambria Math"/>
        </w:rPr>
        <w:t>𝑘</w:t>
      </w:r>
      <w:r w:rsidRPr="009E26E2">
        <w:t xml:space="preserve"> Opmerking: </w:t>
      </w:r>
    </w:p>
    <w:p w14:paraId="399D8139" w14:textId="74A551A3" w:rsidR="00156224" w:rsidRDefault="00EF74FC" w:rsidP="00431602">
      <w:pPr>
        <w:pStyle w:val="Lijstalinea"/>
        <w:numPr>
          <w:ilvl w:val="0"/>
          <w:numId w:val="73"/>
        </w:numPr>
      </w:pPr>
      <w:r w:rsidRPr="009E26E2">
        <w:t xml:space="preserve">We </w:t>
      </w:r>
      <w:r w:rsidR="009E26E2" w:rsidRPr="009E26E2">
        <w:t>gaan er hierbij van uit dat elke array steeds een vaste grootte heeft</w:t>
      </w:r>
    </w:p>
    <w:p w14:paraId="6000080D" w14:textId="7BACDED0" w:rsidR="00156224" w:rsidRDefault="00156224" w:rsidP="00156224"/>
    <w:p w14:paraId="01ACF37C" w14:textId="20DD808A" w:rsidR="00156224" w:rsidRDefault="00AE43CF" w:rsidP="009E26E2">
      <w:pPr>
        <w:pStyle w:val="Geenafstand"/>
      </w:pPr>
      <w:r w:rsidRPr="00AE43CF">
        <w:rPr>
          <w:noProof/>
        </w:rPr>
        <w:drawing>
          <wp:anchor distT="0" distB="0" distL="114300" distR="114300" simplePos="0" relativeHeight="251658265" behindDoc="1" locked="0" layoutInCell="1" allowOverlap="1" wp14:anchorId="7D782912" wp14:editId="4556759E">
            <wp:simplePos x="0" y="0"/>
            <wp:positionH relativeFrom="margin">
              <wp:align>right</wp:align>
            </wp:positionH>
            <wp:positionV relativeFrom="paragraph">
              <wp:posOffset>4657</wp:posOffset>
            </wp:positionV>
            <wp:extent cx="1910890" cy="1227667"/>
            <wp:effectExtent l="0" t="0" r="0" b="0"/>
            <wp:wrapTight wrapText="bothSides">
              <wp:wrapPolygon edited="0">
                <wp:start x="0" y="0"/>
                <wp:lineTo x="0" y="21120"/>
                <wp:lineTo x="21320" y="21120"/>
                <wp:lineTo x="21320" y="0"/>
                <wp:lineTo x="0" y="0"/>
              </wp:wrapPolygon>
            </wp:wrapTight>
            <wp:docPr id="455324851" name="Afbeelding 1" descr="Afbeelding met diagram, lijn,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24851" name="Afbeelding 1" descr="Afbeelding met diagram, lijn, Plan, Technische tekening&#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1910890" cy="1227667"/>
                    </a:xfrm>
                    <a:prstGeom prst="rect">
                      <a:avLst/>
                    </a:prstGeom>
                  </pic:spPr>
                </pic:pic>
              </a:graphicData>
            </a:graphic>
          </wp:anchor>
        </w:drawing>
      </w:r>
      <w:r w:rsidR="009E26E2" w:rsidRPr="009E26E2">
        <w:t>Eerste-kind-volgende-broer voorstelling</w:t>
      </w:r>
      <w:r w:rsidR="00D95968">
        <w:t xml:space="preserve"> (belangrijk)</w:t>
      </w:r>
      <w:r w:rsidR="009E26E2">
        <w:t>:</w:t>
      </w:r>
    </w:p>
    <w:p w14:paraId="6914C5B2" w14:textId="401EBE70" w:rsidR="00156224" w:rsidRDefault="00AE43CF" w:rsidP="00243F63">
      <w:pPr>
        <w:pStyle w:val="Lijstalinea"/>
        <w:numPr>
          <w:ilvl w:val="0"/>
          <w:numId w:val="138"/>
        </w:numPr>
      </w:pPr>
      <w:r w:rsidRPr="00AE43CF">
        <w:t>Elke Top heeft juist twee referenties: een referentie naar zijn eerste kind, en een referentie naar zijn volgende broer.</w:t>
      </w:r>
    </w:p>
    <w:p w14:paraId="5BBDCAD7" w14:textId="730A55C9" w:rsidR="00243F63" w:rsidRDefault="00243F63" w:rsidP="00243F63">
      <w:pPr>
        <w:pStyle w:val="Lijstalinea"/>
        <w:numPr>
          <w:ilvl w:val="0"/>
          <w:numId w:val="138"/>
        </w:numPr>
      </w:pPr>
      <w:r>
        <w:t>Kind = onder de n</w:t>
      </w:r>
      <w:r w:rsidR="004C07E4">
        <w:t xml:space="preserve"> (</w:t>
      </w:r>
      <w:proofErr w:type="spellStart"/>
      <w:r w:rsidR="004C07E4">
        <w:t>linkervak</w:t>
      </w:r>
      <w:proofErr w:type="spellEnd"/>
      <w:r w:rsidR="004C07E4">
        <w:t>)</w:t>
      </w:r>
    </w:p>
    <w:p w14:paraId="032A01DA" w14:textId="40B1243E" w:rsidR="00243F63" w:rsidRDefault="00243F63" w:rsidP="00243F63">
      <w:pPr>
        <w:pStyle w:val="Lijstalinea"/>
        <w:numPr>
          <w:ilvl w:val="0"/>
          <w:numId w:val="138"/>
        </w:numPr>
      </w:pPr>
      <w:r>
        <w:t>Broer = naast de n</w:t>
      </w:r>
      <w:r w:rsidR="004C07E4">
        <w:t xml:space="preserve"> (</w:t>
      </w:r>
      <w:proofErr w:type="spellStart"/>
      <w:r w:rsidR="004C07E4">
        <w:t>rechtervak</w:t>
      </w:r>
      <w:proofErr w:type="spellEnd"/>
      <w:r w:rsidR="004C07E4">
        <w:t>)</w:t>
      </w:r>
    </w:p>
    <w:p w14:paraId="299DD056" w14:textId="41E16AA7" w:rsidR="00156224" w:rsidRDefault="00156224" w:rsidP="009E26E2"/>
    <w:p w14:paraId="4FA94632" w14:textId="196461E8" w:rsidR="00586A34" w:rsidRDefault="00586A34" w:rsidP="00586A34">
      <w:pPr>
        <w:pStyle w:val="Geenafstand"/>
      </w:pPr>
      <w:r>
        <w:t>Geheugengebruik:</w:t>
      </w:r>
    </w:p>
    <w:p w14:paraId="24AA3150" w14:textId="77777777" w:rsidR="00586A34" w:rsidRDefault="00586A34" w:rsidP="00431602">
      <w:pPr>
        <w:pStyle w:val="Lijstalinea"/>
        <w:numPr>
          <w:ilvl w:val="0"/>
          <w:numId w:val="74"/>
        </w:numPr>
      </w:pPr>
      <w:r w:rsidRPr="00586A34">
        <w:t>Aantal referenties: 2</w:t>
      </w:r>
      <w:r w:rsidRPr="00586A34">
        <w:rPr>
          <w:rFonts w:ascii="Cambria Math" w:hAnsi="Cambria Math" w:cs="Cambria Math"/>
        </w:rPr>
        <w:t>𝑛</w:t>
      </w:r>
      <w:r w:rsidRPr="00586A34">
        <w:t xml:space="preserve"> (onafhankelijk van de graad van de boom </w:t>
      </w:r>
      <w:r w:rsidRPr="00586A34">
        <w:rPr>
          <w:rFonts w:ascii="Cambria Math" w:hAnsi="Cambria Math" w:cs="Cambria Math"/>
        </w:rPr>
        <w:t>𝑘</w:t>
      </w:r>
      <w:r w:rsidRPr="00586A34">
        <w:t xml:space="preserve">) </w:t>
      </w:r>
    </w:p>
    <w:p w14:paraId="764BB333" w14:textId="77777777" w:rsidR="00586A34" w:rsidRDefault="00586A34" w:rsidP="00431602">
      <w:pPr>
        <w:pStyle w:val="Lijstalinea"/>
        <w:numPr>
          <w:ilvl w:val="0"/>
          <w:numId w:val="74"/>
        </w:numPr>
      </w:pPr>
      <w:r w:rsidRPr="00586A34">
        <w:t xml:space="preserve">Aantal gebruikte referenties: </w:t>
      </w:r>
      <w:r w:rsidRPr="00586A34">
        <w:rPr>
          <w:rFonts w:ascii="Cambria Math" w:hAnsi="Cambria Math" w:cs="Cambria Math"/>
        </w:rPr>
        <w:t>𝑛</w:t>
      </w:r>
      <w:r w:rsidRPr="00586A34">
        <w:t xml:space="preserve"> − 1 (waarom?) </w:t>
      </w:r>
    </w:p>
    <w:p w14:paraId="545A6DE3" w14:textId="77777777" w:rsidR="00586A34" w:rsidRDefault="00586A34" w:rsidP="00431602">
      <w:pPr>
        <w:pStyle w:val="Lijstalinea"/>
        <w:numPr>
          <w:ilvl w:val="0"/>
          <w:numId w:val="74"/>
        </w:numPr>
      </w:pPr>
      <w:r w:rsidRPr="00586A34">
        <w:t xml:space="preserve">Verhouding wordt nu </w:t>
      </w:r>
    </w:p>
    <w:p w14:paraId="5A2AE222" w14:textId="771FE5F8" w:rsidR="00586A34" w:rsidRDefault="00B511FA" w:rsidP="00431602">
      <w:pPr>
        <w:pStyle w:val="Lijstalinea"/>
        <w:numPr>
          <w:ilvl w:val="1"/>
          <w:numId w:val="74"/>
        </w:numPr>
      </w:pPr>
      <w:r>
        <w:rPr>
          <w:rFonts w:ascii="Cambria Math" w:hAnsi="Cambria Math" w:cs="Cambria Math"/>
        </w:rPr>
        <w:t>(</w:t>
      </w:r>
      <w:r w:rsidR="00586A34" w:rsidRPr="00586A34">
        <w:rPr>
          <w:rFonts w:ascii="Cambria Math" w:hAnsi="Cambria Math" w:cs="Cambria Math"/>
        </w:rPr>
        <w:t>𝑛</w:t>
      </w:r>
      <w:r w:rsidR="00586A34" w:rsidRPr="00586A34">
        <w:t xml:space="preserve"> </w:t>
      </w:r>
      <w:r>
        <w:t>–</w:t>
      </w:r>
      <w:r w:rsidR="00586A34" w:rsidRPr="00586A34">
        <w:t xml:space="preserve"> 1</w:t>
      </w:r>
      <w:r>
        <w:t>) /</w:t>
      </w:r>
      <w:r w:rsidR="00586A34" w:rsidRPr="00586A34">
        <w:t xml:space="preserve"> </w:t>
      </w:r>
      <w:r>
        <w:t>(</w:t>
      </w:r>
      <w:r w:rsidR="00586A34" w:rsidRPr="00586A34">
        <w:t>2</w:t>
      </w:r>
      <w:r w:rsidR="00586A34" w:rsidRPr="00586A34">
        <w:rPr>
          <w:rFonts w:ascii="Cambria Math" w:hAnsi="Cambria Math" w:cs="Cambria Math"/>
        </w:rPr>
        <w:t>𝑛</w:t>
      </w:r>
      <w:r>
        <w:rPr>
          <w:rFonts w:ascii="Cambria Math" w:hAnsi="Cambria Math" w:cs="Cambria Math"/>
        </w:rPr>
        <w:t>)</w:t>
      </w:r>
      <w:r w:rsidR="00586A34" w:rsidRPr="00586A34">
        <w:t xml:space="preserve"> ≈ 1</w:t>
      </w:r>
      <w:r>
        <w:t>/</w:t>
      </w:r>
      <w:r w:rsidR="00586A34" w:rsidRPr="00586A34">
        <w:t xml:space="preserve">2 </w:t>
      </w:r>
    </w:p>
    <w:p w14:paraId="2CD9A7AC" w14:textId="164F3A46" w:rsidR="00586A34" w:rsidRDefault="00EF74FC" w:rsidP="00431602">
      <w:pPr>
        <w:pStyle w:val="Lijstalinea"/>
        <w:numPr>
          <w:ilvl w:val="0"/>
          <w:numId w:val="74"/>
        </w:numPr>
      </w:pPr>
      <w:r w:rsidRPr="00586A34">
        <w:t xml:space="preserve">En </w:t>
      </w:r>
      <w:r w:rsidR="00586A34" w:rsidRPr="00586A34">
        <w:t xml:space="preserve">is dus onafhankelijk van de graad van de boom. </w:t>
      </w:r>
    </w:p>
    <w:p w14:paraId="23382417" w14:textId="2F63062F" w:rsidR="00156224" w:rsidRDefault="00586A34" w:rsidP="00431602">
      <w:pPr>
        <w:pStyle w:val="Lijstalinea"/>
        <w:numPr>
          <w:ilvl w:val="0"/>
          <w:numId w:val="74"/>
        </w:numPr>
      </w:pPr>
      <w:r w:rsidRPr="00586A34">
        <w:t xml:space="preserve">Nadeel: bepalen/aanspreken van bv. </w:t>
      </w:r>
      <w:r w:rsidR="00EF74FC" w:rsidRPr="00586A34">
        <w:t xml:space="preserve">Derde </w:t>
      </w:r>
      <w:r w:rsidRPr="00586A34">
        <w:t>kind wordt iets moeilijker.</w:t>
      </w:r>
    </w:p>
    <w:p w14:paraId="4DA035FD" w14:textId="77777777" w:rsidR="00156224" w:rsidRDefault="00156224" w:rsidP="00156224"/>
    <w:p w14:paraId="489CC0C3" w14:textId="0F123653" w:rsidR="00156224" w:rsidRDefault="0099401D" w:rsidP="0099401D">
      <w:pPr>
        <w:pStyle w:val="Geenafstand"/>
      </w:pPr>
      <w:r w:rsidRPr="0099401D">
        <w:t>Alle toppen van een boom bezoeken</w:t>
      </w:r>
      <w:r>
        <w:t>:</w:t>
      </w:r>
    </w:p>
    <w:p w14:paraId="7CCC5893" w14:textId="77777777" w:rsidR="0099401D" w:rsidRDefault="0099401D" w:rsidP="00431602">
      <w:pPr>
        <w:pStyle w:val="Lijstalinea"/>
        <w:numPr>
          <w:ilvl w:val="0"/>
          <w:numId w:val="75"/>
        </w:numPr>
      </w:pPr>
      <w:r w:rsidRPr="0099401D">
        <w:t xml:space="preserve">Om een boom te doorlopen in PREORDE gaat men als volgt tewerk: </w:t>
      </w:r>
    </w:p>
    <w:p w14:paraId="18148C8A" w14:textId="2B5EDB7F" w:rsidR="0099401D" w:rsidRDefault="00ED2A63" w:rsidP="00431602">
      <w:pPr>
        <w:pStyle w:val="Lijstalinea"/>
        <w:numPr>
          <w:ilvl w:val="1"/>
          <w:numId w:val="75"/>
        </w:numPr>
      </w:pPr>
      <w:r>
        <w:t xml:space="preserve">1. </w:t>
      </w:r>
      <w:r w:rsidR="00EF74FC">
        <w:t>B</w:t>
      </w:r>
      <w:r w:rsidR="0099401D" w:rsidRPr="0099401D">
        <w:t xml:space="preserve">ezoek (eerst) de wortel van de boom. </w:t>
      </w:r>
    </w:p>
    <w:p w14:paraId="72E612CE" w14:textId="574E709A" w:rsidR="0099401D" w:rsidRDefault="00ED2A63" w:rsidP="00431602">
      <w:pPr>
        <w:pStyle w:val="Lijstalinea"/>
        <w:numPr>
          <w:ilvl w:val="1"/>
          <w:numId w:val="75"/>
        </w:numPr>
      </w:pPr>
      <w:r>
        <w:t xml:space="preserve">2. </w:t>
      </w:r>
      <w:r w:rsidR="0099401D" w:rsidRPr="0099401D">
        <w:t xml:space="preserve">Doorloop de deelbomen van de wortel in </w:t>
      </w:r>
      <w:proofErr w:type="spellStart"/>
      <w:r w:rsidR="0099401D" w:rsidRPr="0099401D">
        <w:t>preorde</w:t>
      </w:r>
      <w:proofErr w:type="spellEnd"/>
      <w:r w:rsidR="0099401D" w:rsidRPr="0099401D">
        <w:t xml:space="preserve"> (recursie!) </w:t>
      </w:r>
    </w:p>
    <w:p w14:paraId="65B2C1BF" w14:textId="2014C593" w:rsidR="006365C4" w:rsidRPr="00216C14" w:rsidRDefault="006365C4" w:rsidP="006365C4">
      <w:pPr>
        <w:pStyle w:val="Lijstalinea"/>
        <w:numPr>
          <w:ilvl w:val="1"/>
          <w:numId w:val="75"/>
        </w:numPr>
        <w:rPr>
          <w:b/>
          <w:bCs/>
        </w:rPr>
      </w:pPr>
      <w:r w:rsidRPr="00216C14">
        <w:rPr>
          <w:b/>
          <w:bCs/>
        </w:rPr>
        <w:t>Eigen wortel eerst</w:t>
      </w:r>
      <w:r w:rsidR="00104434">
        <w:rPr>
          <w:b/>
          <w:bCs/>
        </w:rPr>
        <w:t xml:space="preserve"> (printen)</w:t>
      </w:r>
    </w:p>
    <w:p w14:paraId="7C70FD1A" w14:textId="20FEB000" w:rsidR="0099401D" w:rsidRDefault="0099401D" w:rsidP="00431602">
      <w:pPr>
        <w:pStyle w:val="Lijstalinea"/>
        <w:numPr>
          <w:ilvl w:val="0"/>
          <w:numId w:val="75"/>
        </w:numPr>
      </w:pPr>
      <w:r w:rsidRPr="0099401D">
        <w:t xml:space="preserve">Om een boom te doorlopen in POSTORDE doet men het volgende: </w:t>
      </w:r>
    </w:p>
    <w:p w14:paraId="53621816" w14:textId="77777777" w:rsidR="0099401D" w:rsidRDefault="0099401D" w:rsidP="00431602">
      <w:pPr>
        <w:pStyle w:val="Lijstalinea"/>
        <w:numPr>
          <w:ilvl w:val="1"/>
          <w:numId w:val="75"/>
        </w:numPr>
      </w:pPr>
      <w:r w:rsidRPr="0099401D">
        <w:t xml:space="preserve">1. Doorloop de deelbomen van de wortel in postorde (recursie!). </w:t>
      </w:r>
    </w:p>
    <w:p w14:paraId="24168598" w14:textId="77777777" w:rsidR="0099401D" w:rsidRDefault="0099401D" w:rsidP="00431602">
      <w:pPr>
        <w:pStyle w:val="Lijstalinea"/>
        <w:numPr>
          <w:ilvl w:val="1"/>
          <w:numId w:val="75"/>
        </w:numPr>
      </w:pPr>
      <w:r w:rsidRPr="0099401D">
        <w:t xml:space="preserve">2. Bezoek de wortel van de boom (laatst) </w:t>
      </w:r>
    </w:p>
    <w:p w14:paraId="6CFF30A5" w14:textId="7BC29C37" w:rsidR="006365C4" w:rsidRPr="00216C14" w:rsidRDefault="00216C14" w:rsidP="00431602">
      <w:pPr>
        <w:pStyle w:val="Lijstalinea"/>
        <w:numPr>
          <w:ilvl w:val="1"/>
          <w:numId w:val="75"/>
        </w:numPr>
        <w:rPr>
          <w:b/>
          <w:bCs/>
        </w:rPr>
      </w:pPr>
      <w:r w:rsidRPr="00216C14">
        <w:rPr>
          <w:b/>
          <w:bCs/>
        </w:rPr>
        <w:t>Eigen kinderen eerst</w:t>
      </w:r>
      <w:r w:rsidR="00104434">
        <w:rPr>
          <w:b/>
          <w:bCs/>
        </w:rPr>
        <w:t xml:space="preserve"> (printen)</w:t>
      </w:r>
    </w:p>
    <w:p w14:paraId="3E3BBF54" w14:textId="7542F0A3" w:rsidR="0099401D" w:rsidRDefault="0099401D" w:rsidP="00431602">
      <w:pPr>
        <w:pStyle w:val="Lijstalinea"/>
        <w:numPr>
          <w:ilvl w:val="0"/>
          <w:numId w:val="75"/>
        </w:numPr>
      </w:pPr>
      <w:r w:rsidRPr="0099401D">
        <w:t>Eindgeval van de recursie: er zijn geen deelbomen (dus top is blad)</w:t>
      </w:r>
    </w:p>
    <w:p w14:paraId="3347A1E5" w14:textId="77777777" w:rsidR="00156224" w:rsidRDefault="00156224" w:rsidP="00156224"/>
    <w:p w14:paraId="53431E10" w14:textId="77777777" w:rsidR="00104434" w:rsidRDefault="00104434" w:rsidP="00156224"/>
    <w:p w14:paraId="0346B94F" w14:textId="77777777" w:rsidR="00104434" w:rsidRDefault="00104434" w:rsidP="00156224"/>
    <w:p w14:paraId="65AD4901" w14:textId="77777777" w:rsidR="00104434" w:rsidRDefault="00104434" w:rsidP="00156224"/>
    <w:p w14:paraId="1CA3554F" w14:textId="77777777" w:rsidR="00104434" w:rsidRDefault="00104434" w:rsidP="00156224"/>
    <w:p w14:paraId="15F6BDD2" w14:textId="77777777" w:rsidR="00104434" w:rsidRDefault="00104434" w:rsidP="00156224"/>
    <w:p w14:paraId="77E32672" w14:textId="77777777" w:rsidR="00104434" w:rsidRDefault="00104434" w:rsidP="00156224"/>
    <w:p w14:paraId="1746FC39" w14:textId="77777777" w:rsidR="00104434" w:rsidRDefault="00104434" w:rsidP="00156224"/>
    <w:p w14:paraId="4FACB1DF" w14:textId="77777777" w:rsidR="00104434" w:rsidRDefault="00104434" w:rsidP="00156224"/>
    <w:p w14:paraId="73B19CE0" w14:textId="77777777" w:rsidR="00104434" w:rsidRDefault="00104434" w:rsidP="00156224"/>
    <w:p w14:paraId="3E683B31" w14:textId="155F4184" w:rsidR="00156224" w:rsidRDefault="00ED2A63" w:rsidP="00ED2A63">
      <w:pPr>
        <w:pStyle w:val="Geenafstand"/>
      </w:pPr>
      <w:proofErr w:type="spellStart"/>
      <w:r w:rsidRPr="00ED2A63">
        <w:lastRenderedPageBreak/>
        <w:t>Preorde</w:t>
      </w:r>
      <w:proofErr w:type="spellEnd"/>
      <w:r w:rsidRPr="00ED2A63">
        <w:t>: pseudocode</w:t>
      </w:r>
      <w:r>
        <w:t>:</w:t>
      </w:r>
    </w:p>
    <w:p w14:paraId="278004D3" w14:textId="77777777" w:rsidR="004F3DE0" w:rsidRDefault="004F3DE0" w:rsidP="00431602">
      <w:pPr>
        <w:pStyle w:val="Lijstalinea"/>
        <w:numPr>
          <w:ilvl w:val="0"/>
          <w:numId w:val="76"/>
        </w:numPr>
      </w:pPr>
      <w:r w:rsidRPr="00907B0F">
        <w:rPr>
          <w:b/>
          <w:bCs/>
        </w:rPr>
        <w:t>Invoer</w:t>
      </w:r>
      <w:r w:rsidRPr="004F3DE0">
        <w:t xml:space="preserve"> Een boom </w:t>
      </w:r>
      <w:r w:rsidRPr="004F3DE0">
        <w:rPr>
          <w:rFonts w:ascii="Cambria Math" w:hAnsi="Cambria Math" w:cs="Cambria Math"/>
        </w:rPr>
        <w:t>𝑇</w:t>
      </w:r>
      <w:r w:rsidRPr="004F3DE0">
        <w:t xml:space="preserve">, en een </w:t>
      </w:r>
      <w:proofErr w:type="spellStart"/>
      <w:r w:rsidRPr="004F3DE0">
        <w:t>visit</w:t>
      </w:r>
      <w:proofErr w:type="spellEnd"/>
      <w:r w:rsidRPr="004F3DE0">
        <w:t xml:space="preserve"> functie. </w:t>
      </w:r>
    </w:p>
    <w:p w14:paraId="36474D9C" w14:textId="77777777" w:rsidR="00907B0F" w:rsidRDefault="004F3DE0" w:rsidP="00431602">
      <w:pPr>
        <w:pStyle w:val="Lijstalinea"/>
        <w:numPr>
          <w:ilvl w:val="0"/>
          <w:numId w:val="76"/>
        </w:numPr>
      </w:pPr>
      <w:r w:rsidRPr="00907B0F">
        <w:rPr>
          <w:b/>
          <w:bCs/>
        </w:rPr>
        <w:t>Uitvoer</w:t>
      </w:r>
      <w:r w:rsidRPr="004F3DE0">
        <w:t xml:space="preserve"> De </w:t>
      </w:r>
      <w:proofErr w:type="spellStart"/>
      <w:r w:rsidRPr="004F3DE0">
        <w:t>visit</w:t>
      </w:r>
      <w:proofErr w:type="spellEnd"/>
      <w:r w:rsidRPr="004F3DE0">
        <w:t xml:space="preserve"> functie is aangeroepen voor elke top van de boom. </w:t>
      </w:r>
    </w:p>
    <w:p w14:paraId="7526A6D8" w14:textId="77777777" w:rsidR="00907B0F" w:rsidRDefault="004F3DE0" w:rsidP="00907B0F">
      <w:r w:rsidRPr="004F3DE0">
        <w:t xml:space="preserve">1: </w:t>
      </w:r>
      <w:proofErr w:type="spellStart"/>
      <w:r w:rsidRPr="004F3DE0">
        <w:t>function</w:t>
      </w:r>
      <w:proofErr w:type="spellEnd"/>
      <w:r w:rsidRPr="004F3DE0">
        <w:t xml:space="preserve"> PREORDE(</w:t>
      </w:r>
      <w:r w:rsidRPr="00907B0F">
        <w:rPr>
          <w:rFonts w:ascii="Cambria Math" w:hAnsi="Cambria Math" w:cs="Cambria Math"/>
        </w:rPr>
        <w:t>𝑇</w:t>
      </w:r>
      <w:r w:rsidRPr="004F3DE0">
        <w:t>,</w:t>
      </w:r>
      <w:proofErr w:type="spellStart"/>
      <w:r w:rsidRPr="004F3DE0">
        <w:t>visit</w:t>
      </w:r>
      <w:proofErr w:type="spellEnd"/>
      <w:r w:rsidRPr="004F3DE0">
        <w:t xml:space="preserve">) </w:t>
      </w:r>
    </w:p>
    <w:p w14:paraId="1037C561" w14:textId="2A9E00C5" w:rsidR="00907B0F" w:rsidRDefault="004F3DE0" w:rsidP="00907B0F">
      <w:r w:rsidRPr="004F3DE0">
        <w:t xml:space="preserve">2: </w:t>
      </w:r>
      <w:r w:rsidR="00907B0F">
        <w:t xml:space="preserve">   </w:t>
      </w:r>
      <w:proofErr w:type="spellStart"/>
      <w:r w:rsidR="00EF74FC" w:rsidRPr="004F3DE0">
        <w:t>preorderecursief</w:t>
      </w:r>
      <w:proofErr w:type="spellEnd"/>
      <w:r w:rsidRPr="004F3DE0">
        <w:t>(</w:t>
      </w:r>
      <w:r w:rsidRPr="00907B0F">
        <w:rPr>
          <w:rFonts w:ascii="Cambria Math" w:hAnsi="Cambria Math" w:cs="Cambria Math"/>
        </w:rPr>
        <w:t>𝑇</w:t>
      </w:r>
      <w:r w:rsidRPr="004F3DE0">
        <w:t xml:space="preserve">.wortel, </w:t>
      </w:r>
      <w:proofErr w:type="spellStart"/>
      <w:r w:rsidRPr="004F3DE0">
        <w:t>visit</w:t>
      </w:r>
      <w:proofErr w:type="spellEnd"/>
      <w:r w:rsidRPr="004F3DE0">
        <w:t>)</w:t>
      </w:r>
      <w:r w:rsidR="00907B0F">
        <w:tab/>
      </w:r>
      <w:r w:rsidR="00907B0F">
        <w:tab/>
      </w:r>
      <w:r w:rsidRPr="004F3DE0">
        <w:t xml:space="preserve"> # start met de wortel </w:t>
      </w:r>
    </w:p>
    <w:p w14:paraId="622157CC" w14:textId="77777777" w:rsidR="00907B0F" w:rsidRDefault="004F3DE0" w:rsidP="00907B0F">
      <w:pPr>
        <w:rPr>
          <w:lang w:val="en-GB"/>
        </w:rPr>
      </w:pPr>
      <w:r w:rsidRPr="00907B0F">
        <w:rPr>
          <w:lang w:val="en-GB"/>
        </w:rPr>
        <w:t xml:space="preserve">3: end function </w:t>
      </w:r>
    </w:p>
    <w:p w14:paraId="0146A72A" w14:textId="5EE5733F" w:rsidR="00907B0F" w:rsidRDefault="004F3DE0" w:rsidP="00907B0F">
      <w:pPr>
        <w:rPr>
          <w:lang w:val="en-GB"/>
        </w:rPr>
      </w:pPr>
      <w:r w:rsidRPr="00907B0F">
        <w:rPr>
          <w:lang w:val="en-GB"/>
        </w:rPr>
        <w:t xml:space="preserve">4: function </w:t>
      </w:r>
      <w:proofErr w:type="spellStart"/>
      <w:r w:rsidR="00EF74FC" w:rsidRPr="00907B0F">
        <w:rPr>
          <w:lang w:val="en-GB"/>
        </w:rPr>
        <w:t>preorderecursief</w:t>
      </w:r>
      <w:proofErr w:type="spellEnd"/>
      <w:r w:rsidRPr="00907B0F">
        <w:rPr>
          <w:lang w:val="en-GB"/>
        </w:rPr>
        <w:t>(</w:t>
      </w:r>
      <w:r w:rsidRPr="00907B0F">
        <w:rPr>
          <w:rFonts w:ascii="Cambria Math" w:hAnsi="Cambria Math" w:cs="Cambria Math"/>
        </w:rPr>
        <w:t>𝑣</w:t>
      </w:r>
      <w:r w:rsidRPr="00907B0F">
        <w:rPr>
          <w:lang w:val="en-GB"/>
        </w:rPr>
        <w:t xml:space="preserve">, visit) </w:t>
      </w:r>
    </w:p>
    <w:p w14:paraId="060E7CE5" w14:textId="6843DEF1" w:rsidR="00907B0F" w:rsidRDefault="004F3DE0" w:rsidP="00907B0F">
      <w:pPr>
        <w:rPr>
          <w:lang w:val="en-GB"/>
        </w:rPr>
      </w:pPr>
      <w:r w:rsidRPr="00907B0F">
        <w:rPr>
          <w:lang w:val="en-GB"/>
        </w:rPr>
        <w:t xml:space="preserve">5: </w:t>
      </w:r>
      <w:r w:rsidR="00907B0F">
        <w:rPr>
          <w:lang w:val="en-GB"/>
        </w:rPr>
        <w:t xml:space="preserve">   </w:t>
      </w:r>
      <w:r w:rsidRPr="00907B0F">
        <w:rPr>
          <w:lang w:val="en-GB"/>
        </w:rPr>
        <w:t>visit(</w:t>
      </w:r>
      <w:r w:rsidRPr="00907B0F">
        <w:rPr>
          <w:rFonts w:ascii="Cambria Math" w:hAnsi="Cambria Math" w:cs="Cambria Math"/>
        </w:rPr>
        <w:t>𝑣</w:t>
      </w:r>
      <w:r w:rsidRPr="00907B0F">
        <w:rPr>
          <w:lang w:val="en-GB"/>
        </w:rPr>
        <w:t xml:space="preserve">) </w:t>
      </w:r>
    </w:p>
    <w:p w14:paraId="6E1E61F3" w14:textId="53A38144" w:rsidR="00907B0F" w:rsidRDefault="004F3DE0" w:rsidP="00907B0F">
      <w:pPr>
        <w:rPr>
          <w:lang w:val="en-GB"/>
        </w:rPr>
      </w:pPr>
      <w:r w:rsidRPr="00907B0F">
        <w:rPr>
          <w:lang w:val="en-GB"/>
        </w:rPr>
        <w:t xml:space="preserve">6: </w:t>
      </w:r>
      <w:r w:rsidR="00907B0F">
        <w:rPr>
          <w:lang w:val="en-GB"/>
        </w:rPr>
        <w:t xml:space="preserve">   </w:t>
      </w:r>
      <w:r w:rsidRPr="00907B0F">
        <w:rPr>
          <w:lang w:val="en-GB"/>
        </w:rPr>
        <w:t xml:space="preserve">for all </w:t>
      </w:r>
      <w:r w:rsidRPr="00907B0F">
        <w:rPr>
          <w:rFonts w:ascii="Cambria Math" w:hAnsi="Cambria Math" w:cs="Cambria Math"/>
        </w:rPr>
        <w:t>𝑤</w:t>
      </w:r>
      <w:r w:rsidRPr="00907B0F">
        <w:rPr>
          <w:lang w:val="en-GB"/>
        </w:rPr>
        <w:t xml:space="preserve"> </w:t>
      </w:r>
      <w:r w:rsidRPr="00907B0F">
        <w:rPr>
          <w:rFonts w:ascii="Cambria Math" w:hAnsi="Cambria Math" w:cs="Cambria Math"/>
          <w:lang w:val="en-GB"/>
        </w:rPr>
        <w:t>∈</w:t>
      </w:r>
      <w:r w:rsidRPr="00907B0F">
        <w:rPr>
          <w:lang w:val="en-GB"/>
        </w:rPr>
        <w:t xml:space="preserve"> </w:t>
      </w:r>
      <w:proofErr w:type="spellStart"/>
      <w:r w:rsidRPr="00907B0F">
        <w:rPr>
          <w:lang w:val="en-GB"/>
        </w:rPr>
        <w:t>kinderen</w:t>
      </w:r>
      <w:proofErr w:type="spellEnd"/>
      <w:r w:rsidRPr="00907B0F">
        <w:rPr>
          <w:lang w:val="en-GB"/>
        </w:rPr>
        <w:t>(</w:t>
      </w:r>
      <w:r w:rsidRPr="00907B0F">
        <w:rPr>
          <w:rFonts w:ascii="Cambria Math" w:hAnsi="Cambria Math" w:cs="Cambria Math"/>
        </w:rPr>
        <w:t>𝑣</w:t>
      </w:r>
      <w:r w:rsidRPr="00907B0F">
        <w:rPr>
          <w:lang w:val="en-GB"/>
        </w:rPr>
        <w:t xml:space="preserve">) do </w:t>
      </w:r>
      <w:r w:rsidR="00907B0F">
        <w:rPr>
          <w:lang w:val="en-GB"/>
        </w:rPr>
        <w:tab/>
      </w:r>
      <w:r w:rsidR="00907B0F">
        <w:rPr>
          <w:lang w:val="en-GB"/>
        </w:rPr>
        <w:tab/>
      </w:r>
      <w:r w:rsidR="00907B0F">
        <w:rPr>
          <w:lang w:val="en-GB"/>
        </w:rPr>
        <w:tab/>
      </w:r>
      <w:r w:rsidRPr="00907B0F">
        <w:rPr>
          <w:lang w:val="en-GB"/>
        </w:rPr>
        <w:t xml:space="preserve"># </w:t>
      </w:r>
      <w:proofErr w:type="spellStart"/>
      <w:r w:rsidRPr="00907B0F">
        <w:rPr>
          <w:lang w:val="en-GB"/>
        </w:rPr>
        <w:t>implementatie-onafhankelijk</w:t>
      </w:r>
      <w:proofErr w:type="spellEnd"/>
      <w:r w:rsidRPr="00907B0F">
        <w:rPr>
          <w:lang w:val="en-GB"/>
        </w:rPr>
        <w:t xml:space="preserve"> </w:t>
      </w:r>
    </w:p>
    <w:p w14:paraId="106ED7AA" w14:textId="77FB0AD7" w:rsidR="00907B0F" w:rsidRDefault="004F3DE0" w:rsidP="00907B0F">
      <w:pPr>
        <w:rPr>
          <w:lang w:val="en-GB"/>
        </w:rPr>
      </w:pPr>
      <w:r w:rsidRPr="00907B0F">
        <w:rPr>
          <w:lang w:val="en-GB"/>
        </w:rPr>
        <w:t xml:space="preserve">7: </w:t>
      </w:r>
      <w:r w:rsidR="00907B0F">
        <w:rPr>
          <w:lang w:val="en-GB"/>
        </w:rPr>
        <w:t xml:space="preserve">       </w:t>
      </w:r>
      <w:proofErr w:type="spellStart"/>
      <w:r w:rsidR="00EF74FC" w:rsidRPr="00907B0F">
        <w:rPr>
          <w:lang w:val="en-GB"/>
        </w:rPr>
        <w:t>preorderecursief</w:t>
      </w:r>
      <w:proofErr w:type="spellEnd"/>
      <w:r w:rsidRPr="00907B0F">
        <w:rPr>
          <w:lang w:val="en-GB"/>
        </w:rPr>
        <w:t>(</w:t>
      </w:r>
      <w:r w:rsidRPr="00907B0F">
        <w:rPr>
          <w:rFonts w:ascii="Cambria Math" w:hAnsi="Cambria Math" w:cs="Cambria Math"/>
        </w:rPr>
        <w:t>𝑤</w:t>
      </w:r>
      <w:r w:rsidRPr="00907B0F">
        <w:rPr>
          <w:lang w:val="en-GB"/>
        </w:rPr>
        <w:t xml:space="preserve">, visit) </w:t>
      </w:r>
    </w:p>
    <w:p w14:paraId="46DCDD8C" w14:textId="5921E6AA" w:rsidR="00907B0F" w:rsidRDefault="004F3DE0" w:rsidP="00907B0F">
      <w:pPr>
        <w:rPr>
          <w:lang w:val="en-GB"/>
        </w:rPr>
      </w:pPr>
      <w:r w:rsidRPr="00907B0F">
        <w:rPr>
          <w:lang w:val="en-GB"/>
        </w:rPr>
        <w:t xml:space="preserve">8: </w:t>
      </w:r>
      <w:r w:rsidR="00907B0F">
        <w:rPr>
          <w:lang w:val="en-GB"/>
        </w:rPr>
        <w:t xml:space="preserve">   </w:t>
      </w:r>
      <w:r w:rsidRPr="00907B0F">
        <w:rPr>
          <w:lang w:val="en-GB"/>
        </w:rPr>
        <w:t xml:space="preserve">end for </w:t>
      </w:r>
    </w:p>
    <w:p w14:paraId="63D0302A" w14:textId="075444B7" w:rsidR="00ED2A63" w:rsidRPr="001975EB" w:rsidRDefault="004F3DE0" w:rsidP="00907B0F">
      <w:r w:rsidRPr="001975EB">
        <w:t xml:space="preserve">9: end </w:t>
      </w:r>
      <w:proofErr w:type="spellStart"/>
      <w:r w:rsidRPr="001975EB">
        <w:t>function</w:t>
      </w:r>
      <w:proofErr w:type="spellEnd"/>
    </w:p>
    <w:p w14:paraId="599EFEED" w14:textId="77777777" w:rsidR="00FD5FEB" w:rsidRPr="001975EB" w:rsidRDefault="00FD5FEB" w:rsidP="00907B0F"/>
    <w:p w14:paraId="6A36E801" w14:textId="6F35415E" w:rsidR="00FD5FEB" w:rsidRDefault="006776C5" w:rsidP="006776C5">
      <w:pPr>
        <w:pStyle w:val="Geenafstand"/>
      </w:pPr>
      <w:r w:rsidRPr="006776C5">
        <w:t>Oefening preorder e</w:t>
      </w:r>
      <w:r>
        <w:t>n postorde op slide 19:</w:t>
      </w:r>
    </w:p>
    <w:p w14:paraId="7E578BDF" w14:textId="6A61EC57" w:rsidR="006776C5" w:rsidRDefault="006776C5" w:rsidP="00907B0F">
      <w:proofErr w:type="spellStart"/>
      <w:r>
        <w:t>Preorde</w:t>
      </w:r>
      <w:proofErr w:type="spellEnd"/>
      <w:r>
        <w:t>: n1</w:t>
      </w:r>
      <w:r w:rsidR="00534694">
        <w:t xml:space="preserve">, n2, </w:t>
      </w:r>
      <w:r w:rsidR="000D2BD4">
        <w:t xml:space="preserve">n5, n6, n3, </w:t>
      </w:r>
      <w:r w:rsidR="00ED6133">
        <w:t>, n4, n7</w:t>
      </w:r>
    </w:p>
    <w:p w14:paraId="176FFDB9" w14:textId="6161CA46" w:rsidR="00534694" w:rsidRPr="006776C5" w:rsidRDefault="00534694" w:rsidP="00907B0F">
      <w:r>
        <w:t>Postorde: n5, n6, n2, n3, n7, n4, n1</w:t>
      </w:r>
    </w:p>
    <w:p w14:paraId="51FF2031" w14:textId="77777777" w:rsidR="00907B0F" w:rsidRPr="006776C5" w:rsidRDefault="00907B0F" w:rsidP="00104434"/>
    <w:p w14:paraId="0E3560CB" w14:textId="47394EBA" w:rsidR="00907B0F" w:rsidRDefault="00907B0F" w:rsidP="00907B0F">
      <w:pPr>
        <w:pStyle w:val="Geenafstand"/>
      </w:pPr>
      <w:r w:rsidRPr="00907B0F">
        <w:t>Eenvoudige berekeningen</w:t>
      </w:r>
      <w:r>
        <w:t>:</w:t>
      </w:r>
    </w:p>
    <w:p w14:paraId="7BE9CFC6" w14:textId="77777777" w:rsidR="00907B0F" w:rsidRDefault="00907B0F" w:rsidP="00431602">
      <w:pPr>
        <w:pStyle w:val="Lijstalinea"/>
        <w:numPr>
          <w:ilvl w:val="0"/>
          <w:numId w:val="77"/>
        </w:numPr>
      </w:pPr>
      <w:r w:rsidRPr="00907B0F">
        <w:t xml:space="preserve">We wensen het aantal toppen van een boom te berekenen. </w:t>
      </w:r>
    </w:p>
    <w:p w14:paraId="2502F53F" w14:textId="77777777" w:rsidR="00907B0F" w:rsidRDefault="00907B0F" w:rsidP="00431602">
      <w:pPr>
        <w:pStyle w:val="Lijstalinea"/>
        <w:numPr>
          <w:ilvl w:val="0"/>
          <w:numId w:val="77"/>
        </w:numPr>
      </w:pPr>
      <w:r w:rsidRPr="00907B0F">
        <w:t>We weten: #(</w:t>
      </w:r>
      <w:r w:rsidRPr="00907B0F">
        <w:rPr>
          <w:rFonts w:ascii="Cambria Math" w:hAnsi="Cambria Math" w:cs="Cambria Math"/>
        </w:rPr>
        <w:t>𝑇</w:t>
      </w:r>
      <w:r w:rsidRPr="00907B0F">
        <w:t xml:space="preserve"> ) = 1 + #(</w:t>
      </w:r>
      <w:r w:rsidRPr="00907B0F">
        <w:rPr>
          <w:rFonts w:ascii="Cambria Math" w:hAnsi="Cambria Math" w:cs="Cambria Math"/>
        </w:rPr>
        <w:t>𝑇</w:t>
      </w:r>
      <w:r w:rsidRPr="00907B0F">
        <w:t>1 ) + #(</w:t>
      </w:r>
      <w:r w:rsidRPr="00907B0F">
        <w:rPr>
          <w:rFonts w:ascii="Cambria Math" w:hAnsi="Cambria Math" w:cs="Cambria Math"/>
        </w:rPr>
        <w:t>𝑇</w:t>
      </w:r>
      <w:r w:rsidRPr="00907B0F">
        <w:t xml:space="preserve">2 ) + </w:t>
      </w:r>
      <w:r w:rsidRPr="00907B0F">
        <w:rPr>
          <w:rFonts w:ascii="Cambria Math" w:hAnsi="Cambria Math" w:cs="Cambria Math"/>
        </w:rPr>
        <w:t>⋯</w:t>
      </w:r>
      <w:r w:rsidRPr="00907B0F">
        <w:t xml:space="preserve"> + #(</w:t>
      </w:r>
      <w:r w:rsidRPr="00907B0F">
        <w:rPr>
          <w:rFonts w:ascii="Cambria Math" w:hAnsi="Cambria Math" w:cs="Cambria Math"/>
        </w:rPr>
        <w:t>𝑇𝑚</w:t>
      </w:r>
      <w:r w:rsidRPr="00907B0F">
        <w:t xml:space="preserve"> ). </w:t>
      </w:r>
    </w:p>
    <w:p w14:paraId="6FE98CB6" w14:textId="53D4C7D4" w:rsidR="00907B0F" w:rsidRDefault="00907B0F" w:rsidP="00431602">
      <w:pPr>
        <w:pStyle w:val="Lijstalinea"/>
        <w:numPr>
          <w:ilvl w:val="0"/>
          <w:numId w:val="77"/>
        </w:numPr>
      </w:pPr>
      <w:r w:rsidRPr="00907B0F">
        <w:t>Dit kan nu eenvoudig vertaald worden in (pseudo)code.</w:t>
      </w:r>
    </w:p>
    <w:p w14:paraId="46F8B834" w14:textId="77777777" w:rsidR="00907B0F" w:rsidRDefault="00907B0F" w:rsidP="00907B0F"/>
    <w:p w14:paraId="79D55F2C" w14:textId="48CE2B7A" w:rsidR="00907B0F" w:rsidRDefault="00907B0F" w:rsidP="00907B0F">
      <w:pPr>
        <w:pStyle w:val="Geenafstand"/>
      </w:pPr>
      <w:r>
        <w:t xml:space="preserve">Pseudocode: aantal toppen: </w:t>
      </w:r>
    </w:p>
    <w:p w14:paraId="3BA317C1" w14:textId="77777777" w:rsidR="00907B0F" w:rsidRDefault="00907B0F" w:rsidP="00431602">
      <w:pPr>
        <w:pStyle w:val="Lijstalinea"/>
        <w:numPr>
          <w:ilvl w:val="0"/>
          <w:numId w:val="78"/>
        </w:numPr>
      </w:pPr>
      <w:r w:rsidRPr="00907B0F">
        <w:rPr>
          <w:b/>
          <w:bCs/>
        </w:rPr>
        <w:t>Invoer</w:t>
      </w:r>
      <w:r w:rsidRPr="00907B0F">
        <w:t xml:space="preserve"> Een boom </w:t>
      </w:r>
      <w:r w:rsidRPr="00907B0F">
        <w:rPr>
          <w:rFonts w:ascii="Cambria Math" w:hAnsi="Cambria Math" w:cs="Cambria Math"/>
        </w:rPr>
        <w:t>𝑇</w:t>
      </w:r>
      <w:r w:rsidRPr="00907B0F">
        <w:t xml:space="preserve"> </w:t>
      </w:r>
    </w:p>
    <w:p w14:paraId="0E50FD16" w14:textId="77777777" w:rsidR="00907B0F" w:rsidRDefault="00907B0F" w:rsidP="00431602">
      <w:pPr>
        <w:pStyle w:val="Lijstalinea"/>
        <w:numPr>
          <w:ilvl w:val="0"/>
          <w:numId w:val="78"/>
        </w:numPr>
      </w:pPr>
      <w:r w:rsidRPr="00907B0F">
        <w:rPr>
          <w:b/>
          <w:bCs/>
        </w:rPr>
        <w:t>Uitvoer</w:t>
      </w:r>
      <w:r w:rsidRPr="00907B0F">
        <w:t xml:space="preserve"> Het aantal toppen van de boom. </w:t>
      </w:r>
    </w:p>
    <w:p w14:paraId="6E5D95C9" w14:textId="309AE2B9" w:rsidR="00907B0F" w:rsidRPr="00C52227" w:rsidRDefault="00907B0F" w:rsidP="00907B0F">
      <w:pPr>
        <w:rPr>
          <w:lang w:val="en-GB"/>
        </w:rPr>
      </w:pPr>
      <w:r w:rsidRPr="00C52227">
        <w:rPr>
          <w:lang w:val="en-GB"/>
        </w:rPr>
        <w:t xml:space="preserve">1: function </w:t>
      </w:r>
      <w:proofErr w:type="spellStart"/>
      <w:r w:rsidR="00EF74FC" w:rsidRPr="00C52227">
        <w:rPr>
          <w:lang w:val="en-GB"/>
        </w:rPr>
        <w:t>aantal</w:t>
      </w:r>
      <w:proofErr w:type="spellEnd"/>
      <w:r w:rsidRPr="00C52227">
        <w:rPr>
          <w:lang w:val="en-GB"/>
        </w:rPr>
        <w:t>(</w:t>
      </w:r>
      <w:r w:rsidRPr="00907B0F">
        <w:rPr>
          <w:rFonts w:ascii="Cambria Math" w:hAnsi="Cambria Math" w:cs="Cambria Math"/>
        </w:rPr>
        <w:t>𝑇</w:t>
      </w:r>
      <w:r w:rsidRPr="00C52227">
        <w:rPr>
          <w:lang w:val="en-GB"/>
        </w:rPr>
        <w:t xml:space="preserve">) </w:t>
      </w:r>
    </w:p>
    <w:p w14:paraId="458D6DCD" w14:textId="1F5873EE" w:rsidR="00907B0F" w:rsidRPr="00C52227" w:rsidRDefault="00907B0F" w:rsidP="00907B0F">
      <w:pPr>
        <w:rPr>
          <w:lang w:val="en-GB"/>
        </w:rPr>
      </w:pPr>
      <w:r w:rsidRPr="00C52227">
        <w:rPr>
          <w:lang w:val="en-GB"/>
        </w:rPr>
        <w:t xml:space="preserve">2:    return </w:t>
      </w:r>
      <w:proofErr w:type="spellStart"/>
      <w:r w:rsidR="00EF74FC" w:rsidRPr="00C52227">
        <w:rPr>
          <w:lang w:val="en-GB"/>
        </w:rPr>
        <w:t>aantalrecursief</w:t>
      </w:r>
      <w:proofErr w:type="spellEnd"/>
      <w:r w:rsidRPr="00C52227">
        <w:rPr>
          <w:lang w:val="en-GB"/>
        </w:rPr>
        <w:t>(</w:t>
      </w:r>
      <w:r w:rsidRPr="00907B0F">
        <w:rPr>
          <w:rFonts w:ascii="Cambria Math" w:hAnsi="Cambria Math" w:cs="Cambria Math"/>
        </w:rPr>
        <w:t>𝑇</w:t>
      </w:r>
      <w:r w:rsidRPr="00C52227">
        <w:rPr>
          <w:lang w:val="en-GB"/>
        </w:rPr>
        <w:t>.</w:t>
      </w:r>
      <w:proofErr w:type="spellStart"/>
      <w:r w:rsidRPr="00C52227">
        <w:rPr>
          <w:lang w:val="en-GB"/>
        </w:rPr>
        <w:t>wortel</w:t>
      </w:r>
      <w:proofErr w:type="spellEnd"/>
      <w:r w:rsidRPr="00C52227">
        <w:rPr>
          <w:lang w:val="en-GB"/>
        </w:rPr>
        <w:t xml:space="preserve">) </w:t>
      </w:r>
    </w:p>
    <w:p w14:paraId="4BB77B3E" w14:textId="77777777" w:rsidR="00907B0F" w:rsidRPr="00C52227" w:rsidRDefault="00907B0F" w:rsidP="00907B0F">
      <w:pPr>
        <w:rPr>
          <w:lang w:val="en-GB"/>
        </w:rPr>
      </w:pPr>
      <w:r w:rsidRPr="00C52227">
        <w:rPr>
          <w:lang w:val="en-GB"/>
        </w:rPr>
        <w:t xml:space="preserve">3: end function </w:t>
      </w:r>
    </w:p>
    <w:p w14:paraId="67376128" w14:textId="624581B3" w:rsidR="00907B0F" w:rsidRDefault="00907B0F" w:rsidP="00907B0F">
      <w:r w:rsidRPr="00907B0F">
        <w:t xml:space="preserve">4: </w:t>
      </w:r>
      <w:proofErr w:type="spellStart"/>
      <w:r w:rsidRPr="00907B0F">
        <w:t>function</w:t>
      </w:r>
      <w:proofErr w:type="spellEnd"/>
      <w:r w:rsidRPr="00907B0F">
        <w:t xml:space="preserve"> </w:t>
      </w:r>
      <w:proofErr w:type="spellStart"/>
      <w:r w:rsidR="00EF74FC" w:rsidRPr="00907B0F">
        <w:t>aantalrecursief</w:t>
      </w:r>
      <w:proofErr w:type="spellEnd"/>
      <w:r w:rsidRPr="00907B0F">
        <w:t>(</w:t>
      </w:r>
      <w:r w:rsidRPr="00907B0F">
        <w:rPr>
          <w:rFonts w:ascii="Cambria Math" w:hAnsi="Cambria Math" w:cs="Cambria Math"/>
        </w:rPr>
        <w:t>𝑣</w:t>
      </w:r>
      <w:r w:rsidRPr="00907B0F">
        <w:t xml:space="preserve">) </w:t>
      </w:r>
    </w:p>
    <w:p w14:paraId="0C042DB1" w14:textId="6BCEE416" w:rsidR="00907B0F" w:rsidRDefault="00907B0F" w:rsidP="00907B0F">
      <w:r w:rsidRPr="00907B0F">
        <w:t xml:space="preserve">5: </w:t>
      </w:r>
      <w:r>
        <w:t xml:space="preserve">   </w:t>
      </w:r>
      <w:r w:rsidRPr="00907B0F">
        <w:rPr>
          <w:rFonts w:ascii="Cambria Math" w:hAnsi="Cambria Math" w:cs="Cambria Math"/>
        </w:rPr>
        <w:t>𝑛</w:t>
      </w:r>
      <w:r w:rsidRPr="00907B0F">
        <w:t xml:space="preserve"> ← 1 </w:t>
      </w:r>
      <w:r>
        <w:tab/>
      </w:r>
      <w:r>
        <w:tab/>
      </w:r>
      <w:r>
        <w:tab/>
      </w:r>
      <w:r>
        <w:tab/>
      </w:r>
      <w:r>
        <w:tab/>
      </w:r>
      <w:r w:rsidRPr="00907B0F">
        <w:t xml:space="preserve"># Top zelf niet vergeten </w:t>
      </w:r>
    </w:p>
    <w:p w14:paraId="635502F8" w14:textId="275B5422" w:rsidR="00907B0F" w:rsidRPr="00C52227" w:rsidRDefault="00907B0F" w:rsidP="00907B0F">
      <w:pPr>
        <w:rPr>
          <w:lang w:val="en-GB"/>
        </w:rPr>
      </w:pPr>
      <w:r w:rsidRPr="00C52227">
        <w:rPr>
          <w:lang w:val="en-GB"/>
        </w:rPr>
        <w:t xml:space="preserve">6:    for all </w:t>
      </w:r>
      <w:r w:rsidRPr="00907B0F">
        <w:rPr>
          <w:rFonts w:ascii="Cambria Math" w:hAnsi="Cambria Math" w:cs="Cambria Math"/>
        </w:rPr>
        <w:t>𝑤</w:t>
      </w:r>
      <w:r w:rsidRPr="00C52227">
        <w:rPr>
          <w:lang w:val="en-GB"/>
        </w:rPr>
        <w:t xml:space="preserve"> </w:t>
      </w:r>
      <w:r w:rsidRPr="00C52227">
        <w:rPr>
          <w:rFonts w:ascii="Cambria Math" w:hAnsi="Cambria Math" w:cs="Cambria Math"/>
          <w:lang w:val="en-GB"/>
        </w:rPr>
        <w:t>∈</w:t>
      </w:r>
      <w:r w:rsidRPr="00C52227">
        <w:rPr>
          <w:lang w:val="en-GB"/>
        </w:rPr>
        <w:t xml:space="preserve"> </w:t>
      </w:r>
      <w:proofErr w:type="spellStart"/>
      <w:r w:rsidRPr="00C52227">
        <w:rPr>
          <w:lang w:val="en-GB"/>
        </w:rPr>
        <w:t>kinderen</w:t>
      </w:r>
      <w:proofErr w:type="spellEnd"/>
      <w:r w:rsidRPr="00C52227">
        <w:rPr>
          <w:lang w:val="en-GB"/>
        </w:rPr>
        <w:t>(</w:t>
      </w:r>
      <w:r w:rsidRPr="00907B0F">
        <w:rPr>
          <w:rFonts w:ascii="Cambria Math" w:hAnsi="Cambria Math" w:cs="Cambria Math"/>
        </w:rPr>
        <w:t>𝑣</w:t>
      </w:r>
      <w:r w:rsidRPr="00C52227">
        <w:rPr>
          <w:lang w:val="en-GB"/>
        </w:rPr>
        <w:t xml:space="preserve">) do </w:t>
      </w:r>
    </w:p>
    <w:p w14:paraId="2BF432B9" w14:textId="16673EDF" w:rsidR="00907B0F" w:rsidRPr="00907B0F" w:rsidRDefault="00907B0F" w:rsidP="00907B0F">
      <w:pPr>
        <w:rPr>
          <w:lang w:val="en-GB"/>
        </w:rPr>
      </w:pPr>
      <w:r w:rsidRPr="00907B0F">
        <w:rPr>
          <w:lang w:val="en-GB"/>
        </w:rPr>
        <w:t xml:space="preserve">7:        </w:t>
      </w:r>
      <w:r w:rsidRPr="00907B0F">
        <w:rPr>
          <w:rFonts w:ascii="Cambria Math" w:hAnsi="Cambria Math" w:cs="Cambria Math"/>
        </w:rPr>
        <w:t>𝑛</w:t>
      </w:r>
      <w:r w:rsidRPr="00907B0F">
        <w:rPr>
          <w:lang w:val="en-GB"/>
        </w:rPr>
        <w:t xml:space="preserve"> ← </w:t>
      </w:r>
      <w:r w:rsidRPr="00907B0F">
        <w:rPr>
          <w:rFonts w:ascii="Cambria Math" w:hAnsi="Cambria Math" w:cs="Cambria Math"/>
        </w:rPr>
        <w:t>𝑛</w:t>
      </w:r>
      <w:r w:rsidRPr="00907B0F">
        <w:rPr>
          <w:lang w:val="en-GB"/>
        </w:rPr>
        <w:t xml:space="preserve"> + </w:t>
      </w:r>
      <w:proofErr w:type="spellStart"/>
      <w:r w:rsidR="00EF74FC" w:rsidRPr="00907B0F">
        <w:rPr>
          <w:lang w:val="en-GB"/>
        </w:rPr>
        <w:t>aantalrecursief</w:t>
      </w:r>
      <w:proofErr w:type="spellEnd"/>
      <w:r w:rsidRPr="00907B0F">
        <w:rPr>
          <w:lang w:val="en-GB"/>
        </w:rPr>
        <w:t>(</w:t>
      </w:r>
      <w:r w:rsidRPr="00907B0F">
        <w:rPr>
          <w:rFonts w:ascii="Cambria Math" w:hAnsi="Cambria Math" w:cs="Cambria Math"/>
        </w:rPr>
        <w:t>𝑤</w:t>
      </w:r>
      <w:r w:rsidRPr="00907B0F">
        <w:rPr>
          <w:lang w:val="en-GB"/>
        </w:rPr>
        <w:t xml:space="preserve">) </w:t>
      </w:r>
    </w:p>
    <w:p w14:paraId="17493249" w14:textId="2218BD1F" w:rsidR="00907B0F" w:rsidRDefault="00907B0F" w:rsidP="00907B0F">
      <w:pPr>
        <w:rPr>
          <w:lang w:val="en-GB"/>
        </w:rPr>
      </w:pPr>
      <w:r w:rsidRPr="00907B0F">
        <w:rPr>
          <w:lang w:val="en-GB"/>
        </w:rPr>
        <w:t xml:space="preserve">8: </w:t>
      </w:r>
      <w:r>
        <w:rPr>
          <w:lang w:val="en-GB"/>
        </w:rPr>
        <w:t xml:space="preserve">   </w:t>
      </w:r>
      <w:r w:rsidRPr="00907B0F">
        <w:rPr>
          <w:lang w:val="en-GB"/>
        </w:rPr>
        <w:t xml:space="preserve">end for </w:t>
      </w:r>
    </w:p>
    <w:p w14:paraId="17490B32" w14:textId="7445D74D" w:rsidR="00907B0F" w:rsidRDefault="00907B0F" w:rsidP="00907B0F">
      <w:pPr>
        <w:rPr>
          <w:lang w:val="en-GB"/>
        </w:rPr>
      </w:pPr>
      <w:r w:rsidRPr="00907B0F">
        <w:rPr>
          <w:lang w:val="en-GB"/>
        </w:rPr>
        <w:t xml:space="preserve">9: </w:t>
      </w:r>
      <w:r>
        <w:rPr>
          <w:lang w:val="en-GB"/>
        </w:rPr>
        <w:t xml:space="preserve">   </w:t>
      </w:r>
      <w:r w:rsidRPr="00907B0F">
        <w:rPr>
          <w:lang w:val="en-GB"/>
        </w:rPr>
        <w:t xml:space="preserve">return </w:t>
      </w:r>
      <w:r w:rsidRPr="00907B0F">
        <w:rPr>
          <w:rFonts w:ascii="Cambria Math" w:hAnsi="Cambria Math" w:cs="Cambria Math"/>
        </w:rPr>
        <w:t>𝑛</w:t>
      </w:r>
      <w:r w:rsidRPr="00907B0F">
        <w:rPr>
          <w:lang w:val="en-GB"/>
        </w:rPr>
        <w:t xml:space="preserve"> </w:t>
      </w:r>
    </w:p>
    <w:p w14:paraId="07E7E0C3" w14:textId="6E1ADACE" w:rsidR="00907B0F" w:rsidRDefault="00907B0F" w:rsidP="00907B0F">
      <w:pPr>
        <w:rPr>
          <w:lang w:val="en-GB"/>
        </w:rPr>
      </w:pPr>
      <w:r w:rsidRPr="00907B0F">
        <w:rPr>
          <w:lang w:val="en-GB"/>
        </w:rPr>
        <w:t>10: end function</w:t>
      </w:r>
    </w:p>
    <w:p w14:paraId="58D98942" w14:textId="724D0482" w:rsidR="00907B0F" w:rsidRDefault="00655526" w:rsidP="00655526">
      <w:pPr>
        <w:pStyle w:val="Kop2"/>
        <w:rPr>
          <w:lang w:val="en-GB"/>
        </w:rPr>
      </w:pPr>
      <w:bookmarkStart w:id="26" w:name="_Toc186124598"/>
      <w:proofErr w:type="spellStart"/>
      <w:r>
        <w:rPr>
          <w:lang w:val="en-GB"/>
        </w:rPr>
        <w:t>Binaire</w:t>
      </w:r>
      <w:proofErr w:type="spellEnd"/>
      <w:r>
        <w:rPr>
          <w:lang w:val="en-GB"/>
        </w:rPr>
        <w:t xml:space="preserve"> boom</w:t>
      </w:r>
      <w:bookmarkEnd w:id="26"/>
    </w:p>
    <w:p w14:paraId="67BBCE98" w14:textId="413AA5CE" w:rsidR="00907B0F" w:rsidRDefault="00BF1218" w:rsidP="00907B0F">
      <w:pPr>
        <w:pStyle w:val="Geenafstand"/>
        <w:rPr>
          <w:lang w:val="en-GB"/>
        </w:rPr>
      </w:pPr>
      <w:r w:rsidRPr="00BF1218">
        <w:rPr>
          <w:noProof/>
        </w:rPr>
        <w:drawing>
          <wp:anchor distT="0" distB="0" distL="114300" distR="114300" simplePos="0" relativeHeight="251658266" behindDoc="1" locked="0" layoutInCell="1" allowOverlap="1" wp14:anchorId="749A80EE" wp14:editId="01F799DF">
            <wp:simplePos x="0" y="0"/>
            <wp:positionH relativeFrom="margin">
              <wp:align>right</wp:align>
            </wp:positionH>
            <wp:positionV relativeFrom="paragraph">
              <wp:posOffset>5927</wp:posOffset>
            </wp:positionV>
            <wp:extent cx="1625600" cy="1277665"/>
            <wp:effectExtent l="0" t="0" r="0" b="0"/>
            <wp:wrapTight wrapText="bothSides">
              <wp:wrapPolygon edited="0">
                <wp:start x="0" y="0"/>
                <wp:lineTo x="0" y="21256"/>
                <wp:lineTo x="21263" y="21256"/>
                <wp:lineTo x="21263" y="0"/>
                <wp:lineTo x="0" y="0"/>
              </wp:wrapPolygon>
            </wp:wrapTight>
            <wp:docPr id="2035638691" name="Afbeelding 1" descr="Afbeelding met cirkel, schets, diagram,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38691" name="Afbeelding 1" descr="Afbeelding met cirkel, schets, diagram, tekening&#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1625600" cy="1277665"/>
                    </a:xfrm>
                    <a:prstGeom prst="rect">
                      <a:avLst/>
                    </a:prstGeom>
                  </pic:spPr>
                </pic:pic>
              </a:graphicData>
            </a:graphic>
          </wp:anchor>
        </w:drawing>
      </w:r>
      <w:proofErr w:type="spellStart"/>
      <w:r w:rsidR="00907B0F">
        <w:rPr>
          <w:lang w:val="en-GB"/>
        </w:rPr>
        <w:t>Binaire</w:t>
      </w:r>
      <w:proofErr w:type="spellEnd"/>
      <w:r w:rsidR="00907B0F">
        <w:rPr>
          <w:lang w:val="en-GB"/>
        </w:rPr>
        <w:t xml:space="preserve"> boom </w:t>
      </w:r>
      <w:proofErr w:type="spellStart"/>
      <w:r w:rsidR="00907B0F">
        <w:rPr>
          <w:lang w:val="en-GB"/>
        </w:rPr>
        <w:t>definitie</w:t>
      </w:r>
      <w:proofErr w:type="spellEnd"/>
      <w:r w:rsidR="00907B0F">
        <w:rPr>
          <w:lang w:val="en-GB"/>
        </w:rPr>
        <w:t xml:space="preserve">: </w:t>
      </w:r>
    </w:p>
    <w:p w14:paraId="072B07D7" w14:textId="4F691EF2" w:rsidR="00AE632B" w:rsidRDefault="00AE632B" w:rsidP="00431602">
      <w:pPr>
        <w:pStyle w:val="Lijstalinea"/>
        <w:numPr>
          <w:ilvl w:val="0"/>
          <w:numId w:val="79"/>
        </w:numPr>
      </w:pPr>
      <w:r w:rsidRPr="00AE632B">
        <w:t xml:space="preserve">Een </w:t>
      </w:r>
      <w:r w:rsidR="00EF74FC" w:rsidRPr="00AE632B">
        <w:t xml:space="preserve">binaire boom </w:t>
      </w:r>
      <w:r w:rsidRPr="00AE632B">
        <w:t xml:space="preserve">is een verzameling toppen die </w:t>
      </w:r>
    </w:p>
    <w:p w14:paraId="4113BD47" w14:textId="1C90B0B4" w:rsidR="00AE632B" w:rsidRDefault="00AE632B" w:rsidP="00431602">
      <w:pPr>
        <w:pStyle w:val="Lijstalinea"/>
        <w:numPr>
          <w:ilvl w:val="1"/>
          <w:numId w:val="79"/>
        </w:numPr>
      </w:pPr>
      <w:r w:rsidRPr="00AE632B">
        <w:t xml:space="preserve">1. </w:t>
      </w:r>
      <w:r w:rsidR="00EF74FC" w:rsidRPr="00AE632B">
        <w:t xml:space="preserve">Ofwel </w:t>
      </w:r>
      <w:r w:rsidRPr="00600186">
        <w:rPr>
          <w:b/>
          <w:bCs/>
        </w:rPr>
        <w:t>leeg</w:t>
      </w:r>
      <w:r w:rsidRPr="00AE632B">
        <w:t xml:space="preserve"> is, </w:t>
      </w:r>
    </w:p>
    <w:p w14:paraId="027F0C16" w14:textId="7E3389AB" w:rsidR="00AE632B" w:rsidRDefault="00AE632B" w:rsidP="00431602">
      <w:pPr>
        <w:pStyle w:val="Lijstalinea"/>
        <w:numPr>
          <w:ilvl w:val="1"/>
          <w:numId w:val="79"/>
        </w:numPr>
      </w:pPr>
      <w:r w:rsidRPr="00AE632B">
        <w:t xml:space="preserve">2. </w:t>
      </w:r>
      <w:r w:rsidR="00EF74FC" w:rsidRPr="00AE632B">
        <w:t xml:space="preserve">Ofwel </w:t>
      </w:r>
      <w:r w:rsidRPr="00AE632B">
        <w:t xml:space="preserve">bestaat uit een </w:t>
      </w:r>
      <w:r w:rsidRPr="00AE632B">
        <w:rPr>
          <w:b/>
          <w:bCs/>
        </w:rPr>
        <w:t>wortel</w:t>
      </w:r>
      <w:r w:rsidRPr="00AE632B">
        <w:t xml:space="preserve"> en twee disjuncte verzamelingen </w:t>
      </w:r>
      <w:r w:rsidRPr="00AE632B">
        <w:rPr>
          <w:rFonts w:ascii="Cambria Math" w:hAnsi="Cambria Math" w:cs="Cambria Math"/>
        </w:rPr>
        <w:t>𝑇𝑙</w:t>
      </w:r>
      <w:r w:rsidRPr="00AE632B">
        <w:t xml:space="preserve"> en </w:t>
      </w:r>
      <w:r w:rsidRPr="00AE632B">
        <w:rPr>
          <w:rFonts w:ascii="Cambria Math" w:hAnsi="Cambria Math" w:cs="Cambria Math"/>
        </w:rPr>
        <w:t>𝑇𝑟</w:t>
      </w:r>
      <w:r w:rsidRPr="00AE632B">
        <w:t xml:space="preserve"> , die op hun beurt ook een </w:t>
      </w:r>
      <w:r w:rsidR="00EF74FC" w:rsidRPr="00AE632B">
        <w:t xml:space="preserve">binaire boom </w:t>
      </w:r>
      <w:r w:rsidRPr="00AE632B">
        <w:t xml:space="preserve">zijn. We noemen </w:t>
      </w:r>
      <w:r w:rsidRPr="00AE632B">
        <w:rPr>
          <w:rFonts w:ascii="Cambria Math" w:hAnsi="Cambria Math" w:cs="Cambria Math"/>
        </w:rPr>
        <w:t>𝑇𝑙</w:t>
      </w:r>
      <w:r w:rsidRPr="00AE632B">
        <w:t xml:space="preserve"> en </w:t>
      </w:r>
      <w:r w:rsidRPr="00AE632B">
        <w:rPr>
          <w:rFonts w:ascii="Cambria Math" w:hAnsi="Cambria Math" w:cs="Cambria Math"/>
        </w:rPr>
        <w:t>𝑇𝑟</w:t>
      </w:r>
      <w:r w:rsidRPr="00AE632B">
        <w:t xml:space="preserve"> respectievelijk de </w:t>
      </w:r>
      <w:r w:rsidRPr="00AE632B">
        <w:rPr>
          <w:b/>
          <w:bCs/>
        </w:rPr>
        <w:t>linker</w:t>
      </w:r>
      <w:r w:rsidRPr="00AE632B">
        <w:t xml:space="preserve">- en </w:t>
      </w:r>
      <w:r w:rsidRPr="00AE632B">
        <w:rPr>
          <w:b/>
          <w:bCs/>
        </w:rPr>
        <w:t>rechterdeelboom</w:t>
      </w:r>
      <w:r w:rsidRPr="00AE632B">
        <w:t xml:space="preserve"> van de wortel. </w:t>
      </w:r>
    </w:p>
    <w:p w14:paraId="255676A7" w14:textId="61530EC8" w:rsidR="00AE632B" w:rsidRDefault="00AE632B" w:rsidP="00431602">
      <w:pPr>
        <w:pStyle w:val="Lijstalinea"/>
        <w:numPr>
          <w:ilvl w:val="0"/>
          <w:numId w:val="79"/>
        </w:numPr>
      </w:pPr>
      <w:r w:rsidRPr="00AE632B">
        <w:t xml:space="preserve">Opmerkingen: </w:t>
      </w:r>
    </w:p>
    <w:p w14:paraId="39F4F19D" w14:textId="77777777" w:rsidR="00AE632B" w:rsidRDefault="00AE632B" w:rsidP="00431602">
      <w:pPr>
        <w:pStyle w:val="Lijstalinea"/>
        <w:numPr>
          <w:ilvl w:val="1"/>
          <w:numId w:val="79"/>
        </w:numPr>
      </w:pPr>
      <w:r w:rsidRPr="00AE632B">
        <w:t>Binaire boom kan leeg zijn, ”</w:t>
      </w:r>
      <w:proofErr w:type="spellStart"/>
      <w:r w:rsidRPr="00AE632B">
        <w:t>gewone”gewortelde</w:t>
      </w:r>
      <w:proofErr w:type="spellEnd"/>
      <w:r w:rsidRPr="00AE632B">
        <w:t xml:space="preserve"> boom niet; </w:t>
      </w:r>
    </w:p>
    <w:p w14:paraId="2E82B7FD" w14:textId="148057CD" w:rsidR="00907B0F" w:rsidRDefault="00AE632B" w:rsidP="00431602">
      <w:pPr>
        <w:pStyle w:val="Lijstalinea"/>
        <w:numPr>
          <w:ilvl w:val="1"/>
          <w:numId w:val="79"/>
        </w:numPr>
      </w:pPr>
      <w:r w:rsidRPr="00AE632B">
        <w:t>Bij binaire bomen zijn deelbomen geordend: linker- en rechterdeelboom.</w:t>
      </w:r>
    </w:p>
    <w:p w14:paraId="2DBB4A62" w14:textId="2280ADFF" w:rsidR="00600186" w:rsidRPr="00600186" w:rsidRDefault="00600186" w:rsidP="00431602">
      <w:pPr>
        <w:pStyle w:val="Lijstalinea"/>
        <w:numPr>
          <w:ilvl w:val="1"/>
          <w:numId w:val="79"/>
        </w:numPr>
        <w:rPr>
          <w:b/>
          <w:bCs/>
          <w:color w:val="FF0000"/>
        </w:rPr>
      </w:pPr>
      <w:r w:rsidRPr="00600186">
        <w:rPr>
          <w:b/>
          <w:bCs/>
          <w:color w:val="FF0000"/>
        </w:rPr>
        <w:t>Graad is maximum 2</w:t>
      </w:r>
    </w:p>
    <w:p w14:paraId="060DCAA3" w14:textId="77777777" w:rsidR="006E12E4" w:rsidRDefault="006E12E4" w:rsidP="00BF1218"/>
    <w:p w14:paraId="1AE75B3E" w14:textId="5A50B970" w:rsidR="00BF1218" w:rsidRDefault="00BF1218" w:rsidP="00676157">
      <w:pPr>
        <w:pStyle w:val="Geenafstand"/>
      </w:pPr>
      <w:r w:rsidRPr="00BF1218">
        <w:lastRenderedPageBreak/>
        <w:t>Eigenschappen binaire bomen</w:t>
      </w:r>
      <w:r>
        <w:t>:</w:t>
      </w:r>
    </w:p>
    <w:p w14:paraId="3A9D973E" w14:textId="77777777" w:rsidR="00676157" w:rsidRDefault="00676157" w:rsidP="00431602">
      <w:pPr>
        <w:pStyle w:val="Lijstalinea"/>
        <w:numPr>
          <w:ilvl w:val="0"/>
          <w:numId w:val="80"/>
        </w:numPr>
      </w:pPr>
      <w:r w:rsidRPr="00676157">
        <w:t>Stelling</w:t>
      </w:r>
    </w:p>
    <w:p w14:paraId="68ED8519" w14:textId="5F223ABA" w:rsidR="00676157" w:rsidRDefault="00676157" w:rsidP="00431602">
      <w:pPr>
        <w:pStyle w:val="Lijstalinea"/>
        <w:numPr>
          <w:ilvl w:val="1"/>
          <w:numId w:val="80"/>
        </w:numPr>
      </w:pPr>
      <w:r w:rsidRPr="00676157">
        <w:t xml:space="preserve">In een binaire boom is het aantal toppen met diepte </w:t>
      </w:r>
      <w:r w:rsidRPr="00676157">
        <w:rPr>
          <w:rFonts w:ascii="Cambria Math" w:hAnsi="Cambria Math" w:cs="Cambria Math"/>
        </w:rPr>
        <w:t>𝑘</w:t>
      </w:r>
      <w:r w:rsidRPr="00676157">
        <w:t xml:space="preserve"> hoogstens 2</w:t>
      </w:r>
      <w:r w:rsidRPr="00600186">
        <w:rPr>
          <w:rFonts w:ascii="Cambria Math" w:hAnsi="Cambria Math" w:cs="Cambria Math"/>
          <w:vertAlign w:val="superscript"/>
        </w:rPr>
        <w:t>𝑘</w:t>
      </w:r>
      <w:r w:rsidRPr="00676157">
        <w:t xml:space="preserve"> . </w:t>
      </w:r>
    </w:p>
    <w:p w14:paraId="62A34FCE" w14:textId="77777777" w:rsidR="00676157" w:rsidRDefault="00676157" w:rsidP="00431602">
      <w:pPr>
        <w:pStyle w:val="Lijstalinea"/>
        <w:numPr>
          <w:ilvl w:val="0"/>
          <w:numId w:val="80"/>
        </w:numPr>
      </w:pPr>
      <w:proofErr w:type="spellStart"/>
      <w:r w:rsidRPr="00676157">
        <w:t>Bewĳs</w:t>
      </w:r>
      <w:proofErr w:type="spellEnd"/>
      <w:r w:rsidRPr="00676157">
        <w:t xml:space="preserve">. </w:t>
      </w:r>
    </w:p>
    <w:p w14:paraId="66038F66" w14:textId="436DD187" w:rsidR="00BF1218" w:rsidRPr="00600186" w:rsidRDefault="00676157" w:rsidP="00431602">
      <w:pPr>
        <w:pStyle w:val="Lijstalinea"/>
        <w:numPr>
          <w:ilvl w:val="1"/>
          <w:numId w:val="80"/>
        </w:numPr>
        <w:rPr>
          <w:rFonts w:cstheme="minorHAnsi"/>
        </w:rPr>
      </w:pPr>
      <w:r w:rsidRPr="00676157">
        <w:t xml:space="preserve">Door inductie op de diepte </w:t>
      </w:r>
      <w:r w:rsidR="00600186" w:rsidRPr="00600186">
        <w:rPr>
          <w:rFonts w:cstheme="minorHAnsi"/>
        </w:rPr>
        <w:t>k</w:t>
      </w:r>
    </w:p>
    <w:p w14:paraId="0126C896" w14:textId="77777777" w:rsidR="00676157" w:rsidRDefault="00676157" w:rsidP="00431602">
      <w:pPr>
        <w:pStyle w:val="Lijstalinea"/>
        <w:numPr>
          <w:ilvl w:val="0"/>
          <w:numId w:val="80"/>
        </w:numPr>
      </w:pPr>
      <w:r w:rsidRPr="00676157">
        <w:t xml:space="preserve">Als we de diepte van een binaire boom kennen dan kunnen we grenzen opstellen voor het aantal toppen in deze boom. </w:t>
      </w:r>
    </w:p>
    <w:p w14:paraId="7257AA87" w14:textId="77777777" w:rsidR="00676157" w:rsidRDefault="00676157" w:rsidP="00431602">
      <w:pPr>
        <w:pStyle w:val="Lijstalinea"/>
        <w:numPr>
          <w:ilvl w:val="1"/>
          <w:numId w:val="80"/>
        </w:numPr>
      </w:pPr>
      <w:r w:rsidRPr="00676157">
        <w:t xml:space="preserve">Stelling Voor een (niet-lege) binaire boom </w:t>
      </w:r>
      <w:r w:rsidRPr="00676157">
        <w:rPr>
          <w:rFonts w:ascii="Cambria Math" w:hAnsi="Cambria Math" w:cs="Cambria Math"/>
        </w:rPr>
        <w:t>𝑇</w:t>
      </w:r>
      <w:r w:rsidRPr="00676157">
        <w:t xml:space="preserve"> met diepte </w:t>
      </w:r>
      <w:r w:rsidRPr="00676157">
        <w:rPr>
          <w:rFonts w:ascii="Cambria Math" w:hAnsi="Cambria Math" w:cs="Cambria Math"/>
        </w:rPr>
        <w:t>𝑑</w:t>
      </w:r>
      <w:r w:rsidRPr="00676157">
        <w:t xml:space="preserve"> ≥ 0 geldt dat: </w:t>
      </w:r>
    </w:p>
    <w:p w14:paraId="6643D8F1" w14:textId="47E9E088" w:rsidR="00676157" w:rsidRDefault="00676157" w:rsidP="00431602">
      <w:pPr>
        <w:pStyle w:val="Lijstalinea"/>
        <w:numPr>
          <w:ilvl w:val="2"/>
          <w:numId w:val="80"/>
        </w:numPr>
      </w:pPr>
      <w:r w:rsidRPr="00676157">
        <w:rPr>
          <w:rFonts w:ascii="Cambria Math" w:hAnsi="Cambria Math" w:cs="Cambria Math"/>
        </w:rPr>
        <w:t>𝑑</w:t>
      </w:r>
      <w:r w:rsidRPr="00676157">
        <w:t xml:space="preserve"> + 1 ≤ #(</w:t>
      </w:r>
      <w:r w:rsidRPr="00676157">
        <w:rPr>
          <w:rFonts w:ascii="Cambria Math" w:hAnsi="Cambria Math" w:cs="Cambria Math"/>
        </w:rPr>
        <w:t>𝑇</w:t>
      </w:r>
      <w:r w:rsidRPr="00676157">
        <w:t xml:space="preserve"> ) ≤ 2</w:t>
      </w:r>
      <w:r w:rsidRPr="00676157">
        <w:rPr>
          <w:rFonts w:ascii="Cambria Math" w:hAnsi="Cambria Math" w:cs="Cambria Math"/>
        </w:rPr>
        <w:t>𝑑</w:t>
      </w:r>
      <w:r w:rsidRPr="00676157">
        <w:t>+1 − 1.</w:t>
      </w:r>
    </w:p>
    <w:p w14:paraId="37604446" w14:textId="33FBEFBA" w:rsidR="005D5D93" w:rsidRDefault="005D5D93" w:rsidP="00431602">
      <w:pPr>
        <w:pStyle w:val="Lijstalinea"/>
        <w:numPr>
          <w:ilvl w:val="2"/>
          <w:numId w:val="80"/>
        </w:numPr>
      </w:pPr>
      <w:r w:rsidRPr="00D40BA7">
        <w:t>2 n</w:t>
      </w:r>
      <w:r w:rsidR="00786753" w:rsidRPr="00D40BA7">
        <w:rPr>
          <w:vertAlign w:val="superscript"/>
        </w:rPr>
        <w:t xml:space="preserve"> (</w:t>
      </w:r>
      <w:proofErr w:type="spellStart"/>
      <w:r w:rsidR="00786753" w:rsidRPr="00D40BA7">
        <w:rPr>
          <w:vertAlign w:val="superscript"/>
        </w:rPr>
        <w:t>aantan</w:t>
      </w:r>
      <w:proofErr w:type="spellEnd"/>
      <w:r w:rsidR="00786753" w:rsidRPr="00D40BA7">
        <w:rPr>
          <w:vertAlign w:val="superscript"/>
        </w:rPr>
        <w:t xml:space="preserve"> toppen, hier 3)</w:t>
      </w:r>
      <w:r w:rsidR="00D40BA7" w:rsidRPr="00D40BA7">
        <w:rPr>
          <w:vertAlign w:val="superscript"/>
        </w:rPr>
        <w:t xml:space="preserve"> </w:t>
      </w:r>
      <w:r w:rsidR="00786753" w:rsidRPr="00D40BA7">
        <w:rPr>
          <w:vertAlign w:val="superscript"/>
        </w:rPr>
        <w:t>+1</w:t>
      </w:r>
      <w:r w:rsidR="00786753">
        <w:t xml:space="preserve"> = aantal toppen</w:t>
      </w:r>
    </w:p>
    <w:p w14:paraId="69EF067C" w14:textId="327BDFB6" w:rsidR="006171BD" w:rsidRDefault="006171BD" w:rsidP="006171BD">
      <w:r w:rsidRPr="006171BD">
        <w:rPr>
          <w:noProof/>
        </w:rPr>
        <w:drawing>
          <wp:anchor distT="0" distB="0" distL="114300" distR="114300" simplePos="0" relativeHeight="251658268" behindDoc="1" locked="0" layoutInCell="1" allowOverlap="1" wp14:anchorId="0BCDAAB6" wp14:editId="4973C932">
            <wp:simplePos x="0" y="0"/>
            <wp:positionH relativeFrom="column">
              <wp:posOffset>507577</wp:posOffset>
            </wp:positionH>
            <wp:positionV relativeFrom="paragraph">
              <wp:posOffset>4445</wp:posOffset>
            </wp:positionV>
            <wp:extent cx="3089275" cy="1510030"/>
            <wp:effectExtent l="0" t="0" r="0" b="0"/>
            <wp:wrapTight wrapText="bothSides">
              <wp:wrapPolygon edited="0">
                <wp:start x="0" y="0"/>
                <wp:lineTo x="0" y="21255"/>
                <wp:lineTo x="21445" y="21255"/>
                <wp:lineTo x="21445" y="0"/>
                <wp:lineTo x="0" y="0"/>
              </wp:wrapPolygon>
            </wp:wrapTight>
            <wp:docPr id="1659941296" name="Afbeelding 1" descr="Afbeelding met schets, diagram, tekening,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1296" name="Afbeelding 1" descr="Afbeelding met schets, diagram, tekening, wit&#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3089275" cy="1510030"/>
                    </a:xfrm>
                    <a:prstGeom prst="rect">
                      <a:avLst/>
                    </a:prstGeom>
                  </pic:spPr>
                </pic:pic>
              </a:graphicData>
            </a:graphic>
            <wp14:sizeRelH relativeFrom="margin">
              <wp14:pctWidth>0</wp14:pctWidth>
            </wp14:sizeRelH>
            <wp14:sizeRelV relativeFrom="margin">
              <wp14:pctHeight>0</wp14:pctHeight>
            </wp14:sizeRelV>
          </wp:anchor>
        </w:drawing>
      </w:r>
      <w:r w:rsidRPr="006171BD">
        <w:rPr>
          <w:noProof/>
        </w:rPr>
        <w:drawing>
          <wp:anchor distT="0" distB="0" distL="114300" distR="114300" simplePos="0" relativeHeight="251658267" behindDoc="1" locked="0" layoutInCell="1" allowOverlap="1" wp14:anchorId="107ED88B" wp14:editId="33347D7A">
            <wp:simplePos x="0" y="0"/>
            <wp:positionH relativeFrom="column">
              <wp:posOffset>4309533</wp:posOffset>
            </wp:positionH>
            <wp:positionV relativeFrom="paragraph">
              <wp:posOffset>47625</wp:posOffset>
            </wp:positionV>
            <wp:extent cx="1051651" cy="1699407"/>
            <wp:effectExtent l="0" t="0" r="0" b="0"/>
            <wp:wrapTight wrapText="bothSides">
              <wp:wrapPolygon edited="0">
                <wp:start x="0" y="0"/>
                <wp:lineTo x="0" y="21309"/>
                <wp:lineTo x="21130" y="21309"/>
                <wp:lineTo x="21130" y="0"/>
                <wp:lineTo x="0" y="0"/>
              </wp:wrapPolygon>
            </wp:wrapTight>
            <wp:docPr id="616968485" name="Afbeelding 1" descr="Afbeelding met cirkel, schets, tekening, illustrati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68485" name="Afbeelding 1" descr="Afbeelding met cirkel, schets, tekening, illustratie&#10;&#10;Automatisch gegenereerde beschrijving"/>
                    <pic:cNvPicPr/>
                  </pic:nvPicPr>
                  <pic:blipFill>
                    <a:blip r:embed="rId38">
                      <a:extLst>
                        <a:ext uri="{28A0092B-C50C-407E-A947-70E740481C1C}">
                          <a14:useLocalDpi xmlns:a14="http://schemas.microsoft.com/office/drawing/2010/main" val="0"/>
                        </a:ext>
                      </a:extLst>
                    </a:blip>
                    <a:stretch>
                      <a:fillRect/>
                    </a:stretch>
                  </pic:blipFill>
                  <pic:spPr>
                    <a:xfrm>
                      <a:off x="0" y="0"/>
                      <a:ext cx="1051651" cy="1699407"/>
                    </a:xfrm>
                    <a:prstGeom prst="rect">
                      <a:avLst/>
                    </a:prstGeom>
                  </pic:spPr>
                </pic:pic>
              </a:graphicData>
            </a:graphic>
          </wp:anchor>
        </w:drawing>
      </w:r>
    </w:p>
    <w:p w14:paraId="3A5FC31B" w14:textId="7EEF0410" w:rsidR="006171BD" w:rsidRDefault="006171BD" w:rsidP="006171BD"/>
    <w:p w14:paraId="780EF6BB" w14:textId="4AC10BD1" w:rsidR="006171BD" w:rsidRDefault="006171BD" w:rsidP="006171BD"/>
    <w:p w14:paraId="69122645" w14:textId="77777777" w:rsidR="006171BD" w:rsidRDefault="006171BD" w:rsidP="006171BD"/>
    <w:p w14:paraId="26EC6F35" w14:textId="4EC7C10F" w:rsidR="006171BD" w:rsidRDefault="006171BD" w:rsidP="006171BD"/>
    <w:p w14:paraId="754DDC49" w14:textId="77777777" w:rsidR="006171BD" w:rsidRDefault="006171BD" w:rsidP="006171BD"/>
    <w:p w14:paraId="394ABF7D" w14:textId="77777777" w:rsidR="006171BD" w:rsidRDefault="006171BD" w:rsidP="006171BD"/>
    <w:p w14:paraId="52DECFB8" w14:textId="77777777" w:rsidR="006171BD" w:rsidRDefault="006171BD" w:rsidP="006171BD"/>
    <w:p w14:paraId="7DA9BFD1" w14:textId="77777777" w:rsidR="006171BD" w:rsidRDefault="006171BD" w:rsidP="006171BD"/>
    <w:p w14:paraId="08518AD1" w14:textId="77777777" w:rsidR="006171BD" w:rsidRDefault="006171BD" w:rsidP="006171BD"/>
    <w:p w14:paraId="31E8014D" w14:textId="3DCD6637" w:rsidR="006171BD" w:rsidRDefault="00D74BFF" w:rsidP="00D74BFF">
      <w:pPr>
        <w:pStyle w:val="Geenafstand"/>
      </w:pPr>
      <w:r w:rsidRPr="00D74BFF">
        <w:rPr>
          <w:noProof/>
        </w:rPr>
        <w:drawing>
          <wp:anchor distT="0" distB="0" distL="114300" distR="114300" simplePos="0" relativeHeight="251658269" behindDoc="1" locked="0" layoutInCell="1" allowOverlap="1" wp14:anchorId="1BDFCB5D" wp14:editId="0BD72CCB">
            <wp:simplePos x="0" y="0"/>
            <wp:positionH relativeFrom="margin">
              <wp:align>right</wp:align>
            </wp:positionH>
            <wp:positionV relativeFrom="paragraph">
              <wp:posOffset>211</wp:posOffset>
            </wp:positionV>
            <wp:extent cx="1845733" cy="1370808"/>
            <wp:effectExtent l="0" t="0" r="2540" b="1270"/>
            <wp:wrapTight wrapText="bothSides">
              <wp:wrapPolygon edited="0">
                <wp:start x="0" y="0"/>
                <wp:lineTo x="0" y="21320"/>
                <wp:lineTo x="21407" y="21320"/>
                <wp:lineTo x="21407" y="0"/>
                <wp:lineTo x="0" y="0"/>
              </wp:wrapPolygon>
            </wp:wrapTight>
            <wp:docPr id="810890014" name="Afbeelding 1" descr="Afbeelding met diagram, schets, Technische tekening,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0014" name="Afbeelding 1" descr="Afbeelding met diagram, schets, Technische tekening, Plan&#10;&#10;Automatisch gegenereerde beschrijving"/>
                    <pic:cNvPicPr/>
                  </pic:nvPicPr>
                  <pic:blipFill>
                    <a:blip r:embed="rId39">
                      <a:extLst>
                        <a:ext uri="{28A0092B-C50C-407E-A947-70E740481C1C}">
                          <a14:useLocalDpi xmlns:a14="http://schemas.microsoft.com/office/drawing/2010/main" val="0"/>
                        </a:ext>
                      </a:extLst>
                    </a:blip>
                    <a:stretch>
                      <a:fillRect/>
                    </a:stretch>
                  </pic:blipFill>
                  <pic:spPr>
                    <a:xfrm>
                      <a:off x="0" y="0"/>
                      <a:ext cx="1845733" cy="1370808"/>
                    </a:xfrm>
                    <a:prstGeom prst="rect">
                      <a:avLst/>
                    </a:prstGeom>
                  </pic:spPr>
                </pic:pic>
              </a:graphicData>
            </a:graphic>
          </wp:anchor>
        </w:drawing>
      </w:r>
      <w:r w:rsidRPr="00D74BFF">
        <w:t>Datastructuur binaire boom</w:t>
      </w:r>
      <w:r>
        <w:t>:</w:t>
      </w:r>
    </w:p>
    <w:p w14:paraId="487E25FA" w14:textId="1A354988" w:rsidR="00D74BFF" w:rsidRDefault="00D74BFF" w:rsidP="00431602">
      <w:pPr>
        <w:pStyle w:val="Lijstalinea"/>
        <w:numPr>
          <w:ilvl w:val="0"/>
          <w:numId w:val="81"/>
        </w:numPr>
      </w:pPr>
      <w:r w:rsidRPr="00D74BFF">
        <w:t>We gebruiken een datastructuur Top met twee referentievelden links en rechts.</w:t>
      </w:r>
    </w:p>
    <w:p w14:paraId="49B0DD46" w14:textId="61F8E754" w:rsidR="00D74BFF" w:rsidRDefault="00D74BFF" w:rsidP="00431602">
      <w:pPr>
        <w:pStyle w:val="Lijstalinea"/>
        <w:numPr>
          <w:ilvl w:val="0"/>
          <w:numId w:val="81"/>
        </w:numPr>
      </w:pPr>
      <w:r w:rsidRPr="00D74BFF">
        <w:t>De boom zelf is eigenlijk een referentie naar zijn wortel.</w:t>
      </w:r>
    </w:p>
    <w:p w14:paraId="465B175C" w14:textId="77777777" w:rsidR="006171BD" w:rsidRDefault="006171BD" w:rsidP="006171BD"/>
    <w:p w14:paraId="0CAA36B5" w14:textId="3F362008" w:rsidR="006171BD" w:rsidRDefault="00D74BFF" w:rsidP="00D74BFF">
      <w:pPr>
        <w:pStyle w:val="Geenafstand"/>
      </w:pPr>
      <w:r w:rsidRPr="00D74BFF">
        <w:t>Alle toppen bezoeken: Pre- en Postorde</w:t>
      </w:r>
      <w:r>
        <w:t>:</w:t>
      </w:r>
    </w:p>
    <w:p w14:paraId="3D0E9C8E" w14:textId="77777777" w:rsidR="00D74BFF" w:rsidRDefault="00D74BFF" w:rsidP="00431602">
      <w:pPr>
        <w:pStyle w:val="Lijstalinea"/>
        <w:numPr>
          <w:ilvl w:val="0"/>
          <w:numId w:val="82"/>
        </w:numPr>
      </w:pPr>
      <w:r w:rsidRPr="00D74BFF">
        <w:t xml:space="preserve">Om een binaire boom in PREORDE te doorlopen gaan we als volgt te werk: </w:t>
      </w:r>
    </w:p>
    <w:p w14:paraId="2674F01B" w14:textId="77777777" w:rsidR="00D74BFF" w:rsidRDefault="00D74BFF" w:rsidP="00431602">
      <w:pPr>
        <w:pStyle w:val="Lijstalinea"/>
        <w:numPr>
          <w:ilvl w:val="1"/>
          <w:numId w:val="82"/>
        </w:numPr>
      </w:pPr>
      <w:r w:rsidRPr="00D74BFF">
        <w:t xml:space="preserve">1. Bezoek de wortel van boom. </w:t>
      </w:r>
    </w:p>
    <w:p w14:paraId="06C36FF3" w14:textId="77777777" w:rsidR="00D74BFF" w:rsidRDefault="00D74BFF" w:rsidP="00431602">
      <w:pPr>
        <w:pStyle w:val="Lijstalinea"/>
        <w:numPr>
          <w:ilvl w:val="1"/>
          <w:numId w:val="82"/>
        </w:numPr>
      </w:pPr>
      <w:r w:rsidRPr="00D74BFF">
        <w:t xml:space="preserve">2. Als de linkerdeelboom niet leeg is, doorloop de linkerdeelboom dan recursief in </w:t>
      </w:r>
      <w:proofErr w:type="spellStart"/>
      <w:r w:rsidRPr="00D74BFF">
        <w:t>preorde</w:t>
      </w:r>
      <w:proofErr w:type="spellEnd"/>
      <w:r w:rsidRPr="00D74BFF">
        <w:t xml:space="preserve">. </w:t>
      </w:r>
    </w:p>
    <w:p w14:paraId="3004EA2A" w14:textId="77777777" w:rsidR="00D74BFF" w:rsidRDefault="00D74BFF" w:rsidP="00431602">
      <w:pPr>
        <w:pStyle w:val="Lijstalinea"/>
        <w:numPr>
          <w:ilvl w:val="1"/>
          <w:numId w:val="82"/>
        </w:numPr>
      </w:pPr>
      <w:r w:rsidRPr="00D74BFF">
        <w:t xml:space="preserve">3. Als de rechterdeelboom niet leeg is, doorloop de rechterdeelboom dan recursief in </w:t>
      </w:r>
      <w:proofErr w:type="spellStart"/>
      <w:r w:rsidRPr="00D74BFF">
        <w:t>preorde</w:t>
      </w:r>
      <w:proofErr w:type="spellEnd"/>
      <w:r w:rsidRPr="00D74BFF">
        <w:t xml:space="preserve">. </w:t>
      </w:r>
    </w:p>
    <w:p w14:paraId="7AFD1AA2" w14:textId="12AA72DB" w:rsidR="00D74BFF" w:rsidRDefault="00D74BFF" w:rsidP="00431602">
      <w:pPr>
        <w:pStyle w:val="Lijstalinea"/>
        <w:numPr>
          <w:ilvl w:val="0"/>
          <w:numId w:val="82"/>
        </w:numPr>
      </w:pPr>
      <w:r w:rsidRPr="00D74BFF">
        <w:t>POSTORDE: idem maar bezoek aan wortel laatst.</w:t>
      </w:r>
    </w:p>
    <w:p w14:paraId="48646A77" w14:textId="77777777" w:rsidR="006171BD" w:rsidRDefault="006171BD" w:rsidP="006171BD"/>
    <w:p w14:paraId="37DEFF21" w14:textId="77777777" w:rsidR="000C49CF" w:rsidRDefault="000C49CF" w:rsidP="006171BD"/>
    <w:p w14:paraId="5338EE0D" w14:textId="77777777" w:rsidR="000C49CF" w:rsidRDefault="000C49CF" w:rsidP="006171BD"/>
    <w:p w14:paraId="173E3CE5" w14:textId="77777777" w:rsidR="000C49CF" w:rsidRDefault="000C49CF" w:rsidP="006171BD"/>
    <w:p w14:paraId="6C9A1AAD" w14:textId="77777777" w:rsidR="000C49CF" w:rsidRDefault="000C49CF" w:rsidP="006171BD"/>
    <w:p w14:paraId="30072218" w14:textId="77777777" w:rsidR="000C49CF" w:rsidRDefault="000C49CF" w:rsidP="006171BD"/>
    <w:p w14:paraId="3659F70A" w14:textId="77777777" w:rsidR="000C49CF" w:rsidRDefault="000C49CF" w:rsidP="006171BD"/>
    <w:p w14:paraId="702A8767" w14:textId="77777777" w:rsidR="000C49CF" w:rsidRDefault="000C49CF" w:rsidP="006171BD"/>
    <w:p w14:paraId="5D8BF14D" w14:textId="77777777" w:rsidR="000C49CF" w:rsidRDefault="000C49CF" w:rsidP="006171BD"/>
    <w:p w14:paraId="249B4C55" w14:textId="77777777" w:rsidR="000C49CF" w:rsidRDefault="000C49CF" w:rsidP="006171BD"/>
    <w:p w14:paraId="545EA115" w14:textId="77777777" w:rsidR="000C49CF" w:rsidRDefault="000C49CF" w:rsidP="006171BD"/>
    <w:p w14:paraId="09E659C9" w14:textId="77777777" w:rsidR="000C49CF" w:rsidRDefault="000C49CF" w:rsidP="006171BD"/>
    <w:p w14:paraId="13D22923" w14:textId="77777777" w:rsidR="000C49CF" w:rsidRDefault="000C49CF" w:rsidP="006171BD"/>
    <w:p w14:paraId="69CC4478" w14:textId="77777777" w:rsidR="000C49CF" w:rsidRDefault="000C49CF" w:rsidP="006171BD"/>
    <w:p w14:paraId="0F0E72A5" w14:textId="77777777" w:rsidR="000C49CF" w:rsidRDefault="000C49CF" w:rsidP="006171BD"/>
    <w:p w14:paraId="25035DC8" w14:textId="4D39EAFE" w:rsidR="00466E45" w:rsidRDefault="00466E45" w:rsidP="00466E45">
      <w:pPr>
        <w:pStyle w:val="Geenafstand"/>
      </w:pPr>
      <w:r w:rsidRPr="00466E45">
        <w:lastRenderedPageBreak/>
        <w:t xml:space="preserve">Alle toppen bezoeken: </w:t>
      </w:r>
      <w:proofErr w:type="spellStart"/>
      <w:r w:rsidRPr="00466E45">
        <w:t>Inorde</w:t>
      </w:r>
      <w:proofErr w:type="spellEnd"/>
      <w:r>
        <w:t>:</w:t>
      </w:r>
    </w:p>
    <w:p w14:paraId="75A41981" w14:textId="0D37F602" w:rsidR="00466E45" w:rsidRDefault="00466E45" w:rsidP="00431602">
      <w:pPr>
        <w:pStyle w:val="Lijstalinea"/>
        <w:numPr>
          <w:ilvl w:val="0"/>
          <w:numId w:val="83"/>
        </w:numPr>
      </w:pPr>
      <w:r w:rsidRPr="00466E45">
        <w:t xml:space="preserve">Derde mogelijkheid om een binaire boom in </w:t>
      </w:r>
      <w:proofErr w:type="spellStart"/>
      <w:r w:rsidR="00EF74FC" w:rsidRPr="00466E45">
        <w:t>inorde</w:t>
      </w:r>
      <w:proofErr w:type="spellEnd"/>
      <w:r w:rsidR="00EF74FC" w:rsidRPr="00466E45">
        <w:t xml:space="preserve"> </w:t>
      </w:r>
      <w:r w:rsidRPr="00466E45">
        <w:t xml:space="preserve">te doorlopen gaan we als volgt tewerk: </w:t>
      </w:r>
    </w:p>
    <w:p w14:paraId="6A5636E0" w14:textId="77777777" w:rsidR="00466E45" w:rsidRDefault="00466E45" w:rsidP="00610F38">
      <w:pPr>
        <w:pStyle w:val="Lijstalinea"/>
        <w:numPr>
          <w:ilvl w:val="1"/>
          <w:numId w:val="83"/>
        </w:numPr>
      </w:pPr>
      <w:r w:rsidRPr="00466E45">
        <w:t xml:space="preserve">1. Als de linkerdeelboom niet leeg is, doorloop de linkerdeelboom dan recursief in </w:t>
      </w:r>
      <w:proofErr w:type="spellStart"/>
      <w:r w:rsidRPr="00466E45">
        <w:t>inorde</w:t>
      </w:r>
      <w:proofErr w:type="spellEnd"/>
      <w:r w:rsidRPr="00466E45">
        <w:t xml:space="preserve">. </w:t>
      </w:r>
    </w:p>
    <w:p w14:paraId="4F1155BE" w14:textId="77777777" w:rsidR="00466E45" w:rsidRDefault="00466E45" w:rsidP="00610F38">
      <w:pPr>
        <w:pStyle w:val="Lijstalinea"/>
        <w:numPr>
          <w:ilvl w:val="1"/>
          <w:numId w:val="83"/>
        </w:numPr>
      </w:pPr>
      <w:r w:rsidRPr="00466E45">
        <w:t xml:space="preserve">2. Bezoek de wortel van boom. </w:t>
      </w:r>
    </w:p>
    <w:p w14:paraId="03B8267F" w14:textId="08841B20" w:rsidR="00466E45" w:rsidRDefault="00466E45" w:rsidP="00431602">
      <w:pPr>
        <w:pStyle w:val="Lijstalinea"/>
        <w:numPr>
          <w:ilvl w:val="1"/>
          <w:numId w:val="84"/>
        </w:numPr>
      </w:pPr>
      <w:r w:rsidRPr="00466E45">
        <w:t xml:space="preserve">3. Als de rechterdeelboom niet leeg is, doorloop de rechterdeelboom dan recursief in </w:t>
      </w:r>
      <w:proofErr w:type="spellStart"/>
      <w:r w:rsidRPr="00466E45">
        <w:t>inorde</w:t>
      </w:r>
      <w:proofErr w:type="spellEnd"/>
      <w:r w:rsidRPr="00466E45">
        <w:t>.</w:t>
      </w:r>
    </w:p>
    <w:p w14:paraId="13CD2C5D" w14:textId="77777777" w:rsidR="00466E45" w:rsidRDefault="00466E45" w:rsidP="00431602">
      <w:pPr>
        <w:pStyle w:val="Lijstalinea"/>
        <w:numPr>
          <w:ilvl w:val="0"/>
          <w:numId w:val="84"/>
        </w:numPr>
      </w:pPr>
      <w:r w:rsidRPr="00466E45">
        <w:rPr>
          <w:b/>
          <w:bCs/>
        </w:rPr>
        <w:t>Invoer</w:t>
      </w:r>
      <w:r w:rsidRPr="00466E45">
        <w:t xml:space="preserve"> Een binaire boom </w:t>
      </w:r>
      <w:r w:rsidRPr="00466E45">
        <w:rPr>
          <w:rFonts w:ascii="Cambria Math" w:hAnsi="Cambria Math" w:cs="Cambria Math"/>
        </w:rPr>
        <w:t>𝑇</w:t>
      </w:r>
      <w:r w:rsidRPr="00466E45">
        <w:t xml:space="preserve"> en een </w:t>
      </w:r>
      <w:proofErr w:type="spellStart"/>
      <w:r w:rsidRPr="00466E45">
        <w:t>visit</w:t>
      </w:r>
      <w:proofErr w:type="spellEnd"/>
      <w:r w:rsidRPr="00466E45">
        <w:t xml:space="preserve"> functie. </w:t>
      </w:r>
    </w:p>
    <w:p w14:paraId="4075AB6D" w14:textId="77777777" w:rsidR="00466E45" w:rsidRDefault="00466E45" w:rsidP="00431602">
      <w:pPr>
        <w:pStyle w:val="Lijstalinea"/>
        <w:numPr>
          <w:ilvl w:val="0"/>
          <w:numId w:val="84"/>
        </w:numPr>
      </w:pPr>
      <w:r w:rsidRPr="00466E45">
        <w:rPr>
          <w:b/>
          <w:bCs/>
        </w:rPr>
        <w:t>Uitvoer</w:t>
      </w:r>
      <w:r w:rsidRPr="00466E45">
        <w:t xml:space="preserve"> De </w:t>
      </w:r>
      <w:proofErr w:type="spellStart"/>
      <w:r w:rsidRPr="00466E45">
        <w:t>visit</w:t>
      </w:r>
      <w:proofErr w:type="spellEnd"/>
      <w:r w:rsidRPr="00466E45">
        <w:t xml:space="preserve"> functie is aangeroepen voor elke top van </w:t>
      </w:r>
      <w:r w:rsidRPr="00466E45">
        <w:rPr>
          <w:rFonts w:ascii="Cambria Math" w:hAnsi="Cambria Math" w:cs="Cambria Math"/>
        </w:rPr>
        <w:t>𝑇</w:t>
      </w:r>
      <w:r w:rsidRPr="00466E45">
        <w:t xml:space="preserve">. </w:t>
      </w:r>
    </w:p>
    <w:p w14:paraId="114B0254" w14:textId="16E8F340" w:rsidR="00466E45" w:rsidRDefault="00466E45" w:rsidP="006171BD">
      <w:r w:rsidRPr="00466E45">
        <w:t xml:space="preserve">1: </w:t>
      </w:r>
      <w:proofErr w:type="spellStart"/>
      <w:r w:rsidRPr="00466E45">
        <w:t>function</w:t>
      </w:r>
      <w:proofErr w:type="spellEnd"/>
      <w:r w:rsidRPr="00466E45">
        <w:t xml:space="preserve"> </w:t>
      </w:r>
      <w:proofErr w:type="spellStart"/>
      <w:r w:rsidR="00EF74FC" w:rsidRPr="00466E45">
        <w:t>inorde</w:t>
      </w:r>
      <w:proofErr w:type="spellEnd"/>
      <w:r w:rsidRPr="00466E45">
        <w:t>(</w:t>
      </w:r>
      <w:r w:rsidRPr="00466E45">
        <w:rPr>
          <w:rFonts w:ascii="Cambria Math" w:hAnsi="Cambria Math" w:cs="Cambria Math"/>
        </w:rPr>
        <w:t>𝑇</w:t>
      </w:r>
      <w:r w:rsidRPr="00466E45">
        <w:t>,</w:t>
      </w:r>
      <w:proofErr w:type="spellStart"/>
      <w:r w:rsidRPr="00466E45">
        <w:t>visit</w:t>
      </w:r>
      <w:proofErr w:type="spellEnd"/>
      <w:r w:rsidRPr="00466E45">
        <w:t xml:space="preserve">) </w:t>
      </w:r>
    </w:p>
    <w:p w14:paraId="61D3FC3E" w14:textId="52025548" w:rsidR="00466E45" w:rsidRDefault="00466E45" w:rsidP="006171BD">
      <w:r w:rsidRPr="00466E45">
        <w:t xml:space="preserve">2: </w:t>
      </w:r>
      <w:r>
        <w:t xml:space="preserve">   </w:t>
      </w:r>
      <w:proofErr w:type="spellStart"/>
      <w:r w:rsidRPr="00466E45">
        <w:t>if</w:t>
      </w:r>
      <w:proofErr w:type="spellEnd"/>
      <w:r w:rsidRPr="00466E45">
        <w:t xml:space="preserve"> </w:t>
      </w:r>
      <w:r w:rsidRPr="00466E45">
        <w:rPr>
          <w:rFonts w:ascii="Cambria Math" w:hAnsi="Cambria Math" w:cs="Cambria Math"/>
        </w:rPr>
        <w:t>𝑇</w:t>
      </w:r>
      <w:r w:rsidRPr="00466E45">
        <w:t xml:space="preserve"> ≠ </w:t>
      </w:r>
      <w:r w:rsidRPr="00466E45">
        <w:rPr>
          <w:rFonts w:ascii="Cambria Math" w:hAnsi="Cambria Math" w:cs="Cambria Math"/>
        </w:rPr>
        <w:t>∅</w:t>
      </w:r>
      <w:r w:rsidRPr="00466E45">
        <w:t xml:space="preserve"> </w:t>
      </w:r>
      <w:proofErr w:type="spellStart"/>
      <w:r w:rsidRPr="00466E45">
        <w:t>then</w:t>
      </w:r>
      <w:proofErr w:type="spellEnd"/>
      <w:r w:rsidRPr="00466E45">
        <w:t xml:space="preserve"> </w:t>
      </w:r>
      <w:r>
        <w:tab/>
      </w:r>
      <w:r>
        <w:tab/>
      </w:r>
      <w:r>
        <w:tab/>
      </w:r>
      <w:r>
        <w:tab/>
      </w:r>
      <w:r w:rsidRPr="00466E45">
        <w:t xml:space="preserve"># controleer dat boom niet leeg is </w:t>
      </w:r>
    </w:p>
    <w:p w14:paraId="2844687E" w14:textId="05A84876" w:rsidR="00466E45" w:rsidRDefault="00466E45" w:rsidP="006171BD">
      <w:r w:rsidRPr="00466E45">
        <w:t xml:space="preserve">3: </w:t>
      </w:r>
      <w:r>
        <w:t xml:space="preserve">       </w:t>
      </w:r>
      <w:proofErr w:type="spellStart"/>
      <w:r w:rsidR="00EF74FC" w:rsidRPr="00466E45">
        <w:t>inorderecursief</w:t>
      </w:r>
      <w:proofErr w:type="spellEnd"/>
      <w:r w:rsidRPr="00466E45">
        <w:t>(</w:t>
      </w:r>
      <w:r w:rsidRPr="00466E45">
        <w:rPr>
          <w:rFonts w:ascii="Cambria Math" w:hAnsi="Cambria Math" w:cs="Cambria Math"/>
        </w:rPr>
        <w:t>𝑇</w:t>
      </w:r>
      <w:r w:rsidRPr="00466E45">
        <w:t xml:space="preserve">.wortel, </w:t>
      </w:r>
      <w:proofErr w:type="spellStart"/>
      <w:r w:rsidRPr="00466E45">
        <w:t>visit</w:t>
      </w:r>
      <w:proofErr w:type="spellEnd"/>
      <w:r w:rsidRPr="00466E45">
        <w:t xml:space="preserve">) </w:t>
      </w:r>
      <w:r>
        <w:tab/>
      </w:r>
      <w:r w:rsidRPr="00466E45">
        <w:t xml:space="preserve"># start met de wortel </w:t>
      </w:r>
    </w:p>
    <w:p w14:paraId="368AB093" w14:textId="49588FF6" w:rsidR="00466E45" w:rsidRPr="00466E45" w:rsidRDefault="00466E45" w:rsidP="006171BD">
      <w:pPr>
        <w:rPr>
          <w:lang w:val="en-GB"/>
        </w:rPr>
      </w:pPr>
      <w:r w:rsidRPr="00466E45">
        <w:rPr>
          <w:lang w:val="en-GB"/>
        </w:rPr>
        <w:t xml:space="preserve">4:  </w:t>
      </w:r>
      <w:r>
        <w:rPr>
          <w:lang w:val="en-GB"/>
        </w:rPr>
        <w:t xml:space="preserve">  </w:t>
      </w:r>
      <w:r w:rsidRPr="00466E45">
        <w:rPr>
          <w:lang w:val="en-GB"/>
        </w:rPr>
        <w:t xml:space="preserve">end if </w:t>
      </w:r>
    </w:p>
    <w:p w14:paraId="1A58D06D" w14:textId="5C40A1C4" w:rsidR="00466E45" w:rsidRPr="00466E45" w:rsidRDefault="00466E45" w:rsidP="006171BD">
      <w:pPr>
        <w:rPr>
          <w:lang w:val="en-GB"/>
        </w:rPr>
      </w:pPr>
      <w:r w:rsidRPr="00466E45">
        <w:rPr>
          <w:lang w:val="en-GB"/>
        </w:rPr>
        <w:t xml:space="preserve">5: end function </w:t>
      </w:r>
    </w:p>
    <w:p w14:paraId="5263BD56" w14:textId="60B2BB35" w:rsidR="00466E45" w:rsidRPr="00466E45" w:rsidRDefault="00466E45" w:rsidP="006171BD">
      <w:pPr>
        <w:rPr>
          <w:lang w:val="en-GB"/>
        </w:rPr>
      </w:pPr>
      <w:r w:rsidRPr="00466E45">
        <w:rPr>
          <w:lang w:val="en-GB"/>
        </w:rPr>
        <w:t xml:space="preserve">6: function </w:t>
      </w:r>
      <w:proofErr w:type="spellStart"/>
      <w:r w:rsidR="00EF74FC" w:rsidRPr="00466E45">
        <w:rPr>
          <w:lang w:val="en-GB"/>
        </w:rPr>
        <w:t>inorderecursief</w:t>
      </w:r>
      <w:proofErr w:type="spellEnd"/>
      <w:r w:rsidRPr="00466E45">
        <w:rPr>
          <w:lang w:val="en-GB"/>
        </w:rPr>
        <w:t>(</w:t>
      </w:r>
      <w:r w:rsidRPr="00466E45">
        <w:rPr>
          <w:rFonts w:ascii="Cambria Math" w:hAnsi="Cambria Math" w:cs="Cambria Math"/>
        </w:rPr>
        <w:t>𝑣</w:t>
      </w:r>
      <w:r w:rsidRPr="00466E45">
        <w:rPr>
          <w:lang w:val="en-GB"/>
        </w:rPr>
        <w:t xml:space="preserve">, visit) </w:t>
      </w:r>
    </w:p>
    <w:p w14:paraId="192BD0A5" w14:textId="59D2894E" w:rsidR="00466E45" w:rsidRPr="00466E45" w:rsidRDefault="00466E45" w:rsidP="006171BD">
      <w:pPr>
        <w:rPr>
          <w:lang w:val="en-GB"/>
        </w:rPr>
      </w:pPr>
      <w:r w:rsidRPr="00466E45">
        <w:rPr>
          <w:lang w:val="en-GB"/>
        </w:rPr>
        <w:t xml:space="preserve">7: </w:t>
      </w:r>
      <w:r>
        <w:rPr>
          <w:lang w:val="en-GB"/>
        </w:rPr>
        <w:t xml:space="preserve">   </w:t>
      </w:r>
      <w:r w:rsidRPr="00466E45">
        <w:rPr>
          <w:lang w:val="en-GB"/>
        </w:rPr>
        <w:t xml:space="preserve">if </w:t>
      </w:r>
      <w:r w:rsidRPr="00466E45">
        <w:rPr>
          <w:rFonts w:ascii="Cambria Math" w:hAnsi="Cambria Math" w:cs="Cambria Math"/>
        </w:rPr>
        <w:t>𝑣</w:t>
      </w:r>
      <w:r w:rsidRPr="00466E45">
        <w:rPr>
          <w:lang w:val="en-GB"/>
        </w:rPr>
        <w:t xml:space="preserve">.links ≠ </w:t>
      </w:r>
      <w:r w:rsidRPr="00466E45">
        <w:rPr>
          <w:rFonts w:ascii="Cambria Math" w:hAnsi="Cambria Math" w:cs="Cambria Math"/>
          <w:lang w:val="en-GB"/>
        </w:rPr>
        <w:t>∅</w:t>
      </w:r>
      <w:r w:rsidRPr="00466E45">
        <w:rPr>
          <w:lang w:val="en-GB"/>
        </w:rPr>
        <w:t xml:space="preserve"> then </w:t>
      </w:r>
    </w:p>
    <w:p w14:paraId="5B90E465" w14:textId="6E955BBB" w:rsidR="00466E45" w:rsidRPr="00466E45" w:rsidRDefault="00466E45" w:rsidP="006171BD">
      <w:pPr>
        <w:rPr>
          <w:lang w:val="en-GB"/>
        </w:rPr>
      </w:pPr>
      <w:r w:rsidRPr="00466E45">
        <w:rPr>
          <w:lang w:val="en-GB"/>
        </w:rPr>
        <w:t>8:</w:t>
      </w:r>
      <w:r>
        <w:rPr>
          <w:lang w:val="en-GB"/>
        </w:rPr>
        <w:t xml:space="preserve">       </w:t>
      </w:r>
      <w:r w:rsidRPr="00466E45">
        <w:rPr>
          <w:lang w:val="en-GB"/>
        </w:rPr>
        <w:t xml:space="preserve"> </w:t>
      </w:r>
      <w:proofErr w:type="spellStart"/>
      <w:r w:rsidR="00EF74FC" w:rsidRPr="00466E45">
        <w:rPr>
          <w:lang w:val="en-GB"/>
        </w:rPr>
        <w:t>inorderecursief</w:t>
      </w:r>
      <w:proofErr w:type="spellEnd"/>
      <w:r w:rsidRPr="00466E45">
        <w:rPr>
          <w:lang w:val="en-GB"/>
        </w:rPr>
        <w:t>(</w:t>
      </w:r>
      <w:r w:rsidRPr="00466E45">
        <w:rPr>
          <w:rFonts w:ascii="Cambria Math" w:hAnsi="Cambria Math" w:cs="Cambria Math"/>
        </w:rPr>
        <w:t>𝑣</w:t>
      </w:r>
      <w:r w:rsidRPr="00466E45">
        <w:rPr>
          <w:lang w:val="en-GB"/>
        </w:rPr>
        <w:t xml:space="preserve">.links, visit) </w:t>
      </w:r>
    </w:p>
    <w:p w14:paraId="09262295" w14:textId="0C3C1B2C" w:rsidR="00466E45" w:rsidRPr="00466E45" w:rsidRDefault="00466E45" w:rsidP="006171BD">
      <w:r w:rsidRPr="00466E45">
        <w:t xml:space="preserve">9:    end </w:t>
      </w:r>
      <w:proofErr w:type="spellStart"/>
      <w:r w:rsidRPr="00466E45">
        <w:t>if</w:t>
      </w:r>
      <w:proofErr w:type="spellEnd"/>
      <w:r w:rsidRPr="00466E45">
        <w:t xml:space="preserve"> </w:t>
      </w:r>
    </w:p>
    <w:p w14:paraId="29AF32C1" w14:textId="7D1AF619" w:rsidR="00466E45" w:rsidRDefault="00466E45" w:rsidP="006171BD">
      <w:r w:rsidRPr="00466E45">
        <w:t>10:</w:t>
      </w:r>
      <w:r>
        <w:t xml:space="preserve">  </w:t>
      </w:r>
      <w:r w:rsidRPr="00466E45">
        <w:t xml:space="preserve"> </w:t>
      </w:r>
      <w:proofErr w:type="spellStart"/>
      <w:r w:rsidRPr="00466E45">
        <w:t>visit</w:t>
      </w:r>
      <w:proofErr w:type="spellEnd"/>
      <w:r w:rsidRPr="00466E45">
        <w:t>(</w:t>
      </w:r>
      <w:r w:rsidRPr="00466E45">
        <w:rPr>
          <w:rFonts w:ascii="Cambria Math" w:hAnsi="Cambria Math" w:cs="Cambria Math"/>
        </w:rPr>
        <w:t>𝑣</w:t>
      </w:r>
      <w:r w:rsidRPr="00466E45">
        <w:t xml:space="preserve">) </w:t>
      </w:r>
      <w:r>
        <w:tab/>
      </w:r>
      <w:r>
        <w:tab/>
      </w:r>
      <w:r>
        <w:tab/>
      </w:r>
      <w:r>
        <w:tab/>
      </w:r>
      <w:r>
        <w:tab/>
      </w:r>
      <w:r w:rsidRPr="00466E45">
        <w:t xml:space="preserve"># </w:t>
      </w:r>
      <w:proofErr w:type="spellStart"/>
      <w:r w:rsidRPr="00466E45">
        <w:t>visit</w:t>
      </w:r>
      <w:proofErr w:type="spellEnd"/>
      <w:r w:rsidRPr="00466E45">
        <w:t xml:space="preserve"> aanroepen tussen recursieve oproepen </w:t>
      </w:r>
    </w:p>
    <w:p w14:paraId="5F491248" w14:textId="3913EAFA" w:rsidR="00466E45" w:rsidRPr="00466E45" w:rsidRDefault="00466E45" w:rsidP="006171BD">
      <w:pPr>
        <w:rPr>
          <w:lang w:val="en-GB"/>
        </w:rPr>
      </w:pPr>
      <w:r w:rsidRPr="00466E45">
        <w:rPr>
          <w:lang w:val="en-GB"/>
        </w:rPr>
        <w:t xml:space="preserve">11: </w:t>
      </w:r>
      <w:r>
        <w:rPr>
          <w:lang w:val="en-GB"/>
        </w:rPr>
        <w:t xml:space="preserve"> </w:t>
      </w:r>
      <w:r w:rsidRPr="00466E45">
        <w:rPr>
          <w:lang w:val="en-GB"/>
        </w:rPr>
        <w:t xml:space="preserve"> if </w:t>
      </w:r>
      <w:r w:rsidRPr="00466E45">
        <w:rPr>
          <w:rFonts w:ascii="Cambria Math" w:hAnsi="Cambria Math" w:cs="Cambria Math"/>
        </w:rPr>
        <w:t>𝑣</w:t>
      </w:r>
      <w:r w:rsidRPr="00466E45">
        <w:rPr>
          <w:lang w:val="en-GB"/>
        </w:rPr>
        <w:t>.</w:t>
      </w:r>
      <w:proofErr w:type="spellStart"/>
      <w:r w:rsidRPr="00466E45">
        <w:rPr>
          <w:lang w:val="en-GB"/>
        </w:rPr>
        <w:t>rechts</w:t>
      </w:r>
      <w:proofErr w:type="spellEnd"/>
      <w:r w:rsidRPr="00466E45">
        <w:rPr>
          <w:lang w:val="en-GB"/>
        </w:rPr>
        <w:t xml:space="preserve"> ≠ </w:t>
      </w:r>
      <w:r w:rsidRPr="00466E45">
        <w:rPr>
          <w:rFonts w:ascii="Cambria Math" w:hAnsi="Cambria Math" w:cs="Cambria Math"/>
          <w:lang w:val="en-GB"/>
        </w:rPr>
        <w:t>∅</w:t>
      </w:r>
      <w:r w:rsidRPr="00466E45">
        <w:rPr>
          <w:lang w:val="en-GB"/>
        </w:rPr>
        <w:t xml:space="preserve"> then </w:t>
      </w:r>
    </w:p>
    <w:p w14:paraId="57E48303" w14:textId="0CDAAB42" w:rsidR="00466E45" w:rsidRPr="00466E45" w:rsidRDefault="00466E45" w:rsidP="006171BD">
      <w:pPr>
        <w:rPr>
          <w:lang w:val="en-GB"/>
        </w:rPr>
      </w:pPr>
      <w:r w:rsidRPr="00466E45">
        <w:rPr>
          <w:lang w:val="en-GB"/>
        </w:rPr>
        <w:t xml:space="preserve">12: </w:t>
      </w:r>
      <w:r>
        <w:rPr>
          <w:lang w:val="en-GB"/>
        </w:rPr>
        <w:t xml:space="preserve">       </w:t>
      </w:r>
      <w:proofErr w:type="spellStart"/>
      <w:r w:rsidR="00EF74FC" w:rsidRPr="00466E45">
        <w:rPr>
          <w:lang w:val="en-GB"/>
        </w:rPr>
        <w:t>inorderecursief</w:t>
      </w:r>
      <w:proofErr w:type="spellEnd"/>
      <w:r w:rsidRPr="00466E45">
        <w:rPr>
          <w:lang w:val="en-GB"/>
        </w:rPr>
        <w:t>(</w:t>
      </w:r>
      <w:r w:rsidRPr="00466E45">
        <w:rPr>
          <w:rFonts w:ascii="Cambria Math" w:hAnsi="Cambria Math" w:cs="Cambria Math"/>
        </w:rPr>
        <w:t>𝑣</w:t>
      </w:r>
      <w:r w:rsidRPr="00466E45">
        <w:rPr>
          <w:lang w:val="en-GB"/>
        </w:rPr>
        <w:t>.</w:t>
      </w:r>
      <w:proofErr w:type="spellStart"/>
      <w:r w:rsidRPr="00466E45">
        <w:rPr>
          <w:lang w:val="en-GB"/>
        </w:rPr>
        <w:t>rechts</w:t>
      </w:r>
      <w:proofErr w:type="spellEnd"/>
      <w:r w:rsidRPr="00466E45">
        <w:rPr>
          <w:lang w:val="en-GB"/>
        </w:rPr>
        <w:t xml:space="preserve">, visit) </w:t>
      </w:r>
    </w:p>
    <w:p w14:paraId="5C0E9C71" w14:textId="54397A61" w:rsidR="00466E45" w:rsidRPr="00466E45" w:rsidRDefault="00466E45" w:rsidP="006171BD">
      <w:pPr>
        <w:rPr>
          <w:lang w:val="en-GB"/>
        </w:rPr>
      </w:pPr>
      <w:r w:rsidRPr="00466E45">
        <w:rPr>
          <w:lang w:val="en-GB"/>
        </w:rPr>
        <w:t xml:space="preserve">13: </w:t>
      </w:r>
      <w:r>
        <w:rPr>
          <w:lang w:val="en-GB"/>
        </w:rPr>
        <w:t xml:space="preserve">  </w:t>
      </w:r>
      <w:r w:rsidRPr="00466E45">
        <w:rPr>
          <w:lang w:val="en-GB"/>
        </w:rPr>
        <w:t xml:space="preserve">end if </w:t>
      </w:r>
    </w:p>
    <w:p w14:paraId="141FBC01" w14:textId="7D3E59F9" w:rsidR="006171BD" w:rsidRDefault="00466E45" w:rsidP="006171BD">
      <w:pPr>
        <w:rPr>
          <w:lang w:val="en-GB"/>
        </w:rPr>
      </w:pPr>
      <w:r w:rsidRPr="00466E45">
        <w:rPr>
          <w:lang w:val="en-GB"/>
        </w:rPr>
        <w:t>14: end function</w:t>
      </w:r>
    </w:p>
    <w:p w14:paraId="15B501F2" w14:textId="77777777" w:rsidR="003A352D" w:rsidRDefault="003A352D" w:rsidP="006171BD">
      <w:pPr>
        <w:rPr>
          <w:lang w:val="en-GB"/>
        </w:rPr>
      </w:pPr>
    </w:p>
    <w:p w14:paraId="2FAECC5E" w14:textId="4F29899A" w:rsidR="003A352D" w:rsidRDefault="003A352D" w:rsidP="00FD7B66">
      <w:pPr>
        <w:pStyle w:val="Geenafstand"/>
        <w:rPr>
          <w:lang w:val="en-GB"/>
        </w:rPr>
      </w:pPr>
      <w:proofErr w:type="spellStart"/>
      <w:r>
        <w:rPr>
          <w:lang w:val="en-GB"/>
        </w:rPr>
        <w:t>Oefening</w:t>
      </w:r>
      <w:proofErr w:type="spellEnd"/>
      <w:r>
        <w:rPr>
          <w:lang w:val="en-GB"/>
        </w:rPr>
        <w:t xml:space="preserve"> slide 33:</w:t>
      </w:r>
    </w:p>
    <w:p w14:paraId="57D3C760" w14:textId="0A3829B8" w:rsidR="003A352D" w:rsidRPr="001975EB" w:rsidRDefault="003A352D" w:rsidP="006171BD">
      <w:pPr>
        <w:rPr>
          <w:lang w:val="en-GB"/>
        </w:rPr>
      </w:pPr>
      <w:proofErr w:type="spellStart"/>
      <w:r w:rsidRPr="001975EB">
        <w:rPr>
          <w:lang w:val="en-GB"/>
        </w:rPr>
        <w:t>Inorde</w:t>
      </w:r>
      <w:proofErr w:type="spellEnd"/>
      <w:r w:rsidRPr="001975EB">
        <w:rPr>
          <w:lang w:val="en-GB"/>
        </w:rPr>
        <w:t>: n4</w:t>
      </w:r>
      <w:r w:rsidR="00B844D6" w:rsidRPr="001975EB">
        <w:rPr>
          <w:lang w:val="en-GB"/>
        </w:rPr>
        <w:t>, n2, n7, n5, n8</w:t>
      </w:r>
      <w:r w:rsidR="00F33551" w:rsidRPr="001975EB">
        <w:rPr>
          <w:lang w:val="en-GB"/>
        </w:rPr>
        <w:t>, n1, n3, n6, n9</w:t>
      </w:r>
    </w:p>
    <w:p w14:paraId="7AB0732C" w14:textId="77777777" w:rsidR="00FD7B66" w:rsidRPr="001975EB" w:rsidRDefault="00FD7B66" w:rsidP="006171BD">
      <w:pPr>
        <w:rPr>
          <w:lang w:val="en-GB"/>
        </w:rPr>
      </w:pPr>
    </w:p>
    <w:p w14:paraId="3FB50BE0" w14:textId="348651C8" w:rsidR="00FD7B66" w:rsidRPr="001975EB" w:rsidRDefault="00FD7B66" w:rsidP="00B03894">
      <w:pPr>
        <w:pStyle w:val="Geenafstand"/>
        <w:rPr>
          <w:lang w:val="en-GB"/>
        </w:rPr>
      </w:pPr>
      <w:proofErr w:type="spellStart"/>
      <w:r w:rsidRPr="001975EB">
        <w:rPr>
          <w:lang w:val="en-GB"/>
        </w:rPr>
        <w:t>Oefening</w:t>
      </w:r>
      <w:proofErr w:type="spellEnd"/>
      <w:r w:rsidRPr="001975EB">
        <w:rPr>
          <w:lang w:val="en-GB"/>
        </w:rPr>
        <w:t xml:space="preserve"> slide 34 :</w:t>
      </w:r>
    </w:p>
    <w:p w14:paraId="03D122B1" w14:textId="1AD76A90" w:rsidR="00AC0D4D" w:rsidRPr="001975EB" w:rsidRDefault="00FD7B66" w:rsidP="006171BD">
      <w:pPr>
        <w:rPr>
          <w:lang w:val="en-GB"/>
        </w:rPr>
      </w:pPr>
      <w:r w:rsidRPr="001975EB">
        <w:rPr>
          <w:lang w:val="en-GB"/>
        </w:rPr>
        <w:t xml:space="preserve">Boom : </w:t>
      </w:r>
      <w:r w:rsidR="00AC0D4D" w:rsidRPr="001975EB">
        <w:rPr>
          <w:lang w:val="en-GB"/>
        </w:rPr>
        <w:t xml:space="preserve">9, 3, 1, 0, 4, </w:t>
      </w:r>
      <w:r w:rsidR="00AC0D4D" w:rsidRPr="001975EB">
        <w:rPr>
          <w:b/>
          <w:bCs/>
          <w:color w:val="FF0000"/>
          <w:lang w:val="en-GB"/>
        </w:rPr>
        <w:t>2</w:t>
      </w:r>
      <w:r w:rsidR="00AC0D4D" w:rsidRPr="001975EB">
        <w:rPr>
          <w:lang w:val="en-GB"/>
        </w:rPr>
        <w:t xml:space="preserve">, </w:t>
      </w:r>
      <w:r w:rsidR="000931EE" w:rsidRPr="001975EB">
        <w:rPr>
          <w:lang w:val="en-GB"/>
        </w:rPr>
        <w:t>7, 6, 8, 5</w:t>
      </w:r>
    </w:p>
    <w:p w14:paraId="6E8E257E" w14:textId="28436BEA" w:rsidR="0016072B" w:rsidRPr="001975EB" w:rsidRDefault="0016072B" w:rsidP="006171BD">
      <w:pPr>
        <w:rPr>
          <w:lang w:val="en-GB"/>
        </w:rPr>
      </w:pPr>
      <w:r w:rsidRPr="001975EB">
        <w:rPr>
          <w:lang w:val="en-GB"/>
        </w:rPr>
        <w:tab/>
        <w:t xml:space="preserve"> 2</w:t>
      </w:r>
    </w:p>
    <w:p w14:paraId="434A50FD" w14:textId="175C0725" w:rsidR="000931EE" w:rsidRPr="001975EB" w:rsidRDefault="000931EE" w:rsidP="006171BD">
      <w:pPr>
        <w:rPr>
          <w:lang w:val="en-GB"/>
        </w:rPr>
      </w:pPr>
      <w:r w:rsidRPr="001975EB">
        <w:rPr>
          <w:lang w:val="en-GB"/>
        </w:rPr>
        <w:t xml:space="preserve">3 </w:t>
      </w:r>
      <w:r w:rsidRPr="001975EB">
        <w:rPr>
          <w:lang w:val="en-GB"/>
        </w:rPr>
        <w:tab/>
      </w:r>
      <w:r w:rsidRPr="001975EB">
        <w:rPr>
          <w:lang w:val="en-GB"/>
        </w:rPr>
        <w:tab/>
        <w:t>8</w:t>
      </w:r>
    </w:p>
    <w:p w14:paraId="37D1D068" w14:textId="0D74D048" w:rsidR="000931EE" w:rsidRPr="001975EB" w:rsidRDefault="000931EE" w:rsidP="006171BD">
      <w:pPr>
        <w:rPr>
          <w:lang w:val="en-GB"/>
        </w:rPr>
      </w:pPr>
      <w:r w:rsidRPr="001975EB">
        <w:rPr>
          <w:lang w:val="en-GB"/>
        </w:rPr>
        <w:t xml:space="preserve">9 </w:t>
      </w:r>
      <w:r w:rsidR="0016072B" w:rsidRPr="001975EB">
        <w:rPr>
          <w:lang w:val="en-GB"/>
        </w:rPr>
        <w:t xml:space="preserve">  </w:t>
      </w:r>
      <w:r w:rsidRPr="001975EB">
        <w:rPr>
          <w:lang w:val="en-GB"/>
        </w:rPr>
        <w:t>0</w:t>
      </w:r>
      <w:r w:rsidRPr="001975EB">
        <w:rPr>
          <w:lang w:val="en-GB"/>
        </w:rPr>
        <w:tab/>
      </w:r>
      <w:r w:rsidRPr="001975EB">
        <w:rPr>
          <w:lang w:val="en-GB"/>
        </w:rPr>
        <w:tab/>
        <w:t xml:space="preserve">7 </w:t>
      </w:r>
      <w:r w:rsidR="0016072B" w:rsidRPr="001975EB">
        <w:rPr>
          <w:lang w:val="en-GB"/>
        </w:rPr>
        <w:t xml:space="preserve"> </w:t>
      </w:r>
      <w:r w:rsidRPr="001975EB">
        <w:rPr>
          <w:lang w:val="en-GB"/>
        </w:rPr>
        <w:t>5</w:t>
      </w:r>
    </w:p>
    <w:p w14:paraId="62101BB7" w14:textId="64C5A5C1" w:rsidR="000931EE" w:rsidRPr="001975EB" w:rsidRDefault="0016072B" w:rsidP="006171BD">
      <w:pPr>
        <w:rPr>
          <w:lang w:val="en-GB"/>
        </w:rPr>
      </w:pPr>
      <w:r w:rsidRPr="001975EB">
        <w:rPr>
          <w:lang w:val="en-GB"/>
        </w:rPr>
        <w:t xml:space="preserve">    1 4</w:t>
      </w:r>
      <w:r w:rsidRPr="001975EB">
        <w:rPr>
          <w:lang w:val="en-GB"/>
        </w:rPr>
        <w:tab/>
      </w:r>
      <w:r w:rsidRPr="001975EB">
        <w:rPr>
          <w:lang w:val="en-GB"/>
        </w:rPr>
        <w:tab/>
        <w:t>6</w:t>
      </w:r>
    </w:p>
    <w:p w14:paraId="57E6A234" w14:textId="77777777" w:rsidR="006171BD" w:rsidRPr="001975EB" w:rsidRDefault="006171BD" w:rsidP="006171BD">
      <w:pPr>
        <w:rPr>
          <w:lang w:val="en-GB"/>
        </w:rPr>
      </w:pPr>
    </w:p>
    <w:p w14:paraId="2D027754" w14:textId="134997C8" w:rsidR="006171BD" w:rsidRPr="001975EB" w:rsidRDefault="002F7333" w:rsidP="002F7333">
      <w:pPr>
        <w:pStyle w:val="Geenafstand"/>
        <w:rPr>
          <w:lang w:val="en-GB"/>
        </w:rPr>
      </w:pPr>
      <w:r w:rsidRPr="001975EB">
        <w:rPr>
          <w:lang w:val="en-GB"/>
        </w:rPr>
        <w:t>Collection:</w:t>
      </w:r>
    </w:p>
    <w:p w14:paraId="1B48C535" w14:textId="77777777" w:rsidR="0012568F" w:rsidRDefault="0012568F" w:rsidP="00431602">
      <w:pPr>
        <w:pStyle w:val="Lijstalinea"/>
        <w:numPr>
          <w:ilvl w:val="0"/>
          <w:numId w:val="85"/>
        </w:numPr>
      </w:pPr>
      <w:r w:rsidRPr="0012568F">
        <w:t xml:space="preserve">Vaak wensen we </w:t>
      </w:r>
    </w:p>
    <w:p w14:paraId="2368CF0A" w14:textId="69C350C7" w:rsidR="0012568F" w:rsidRDefault="0012568F" w:rsidP="00431602">
      <w:pPr>
        <w:pStyle w:val="Lijstalinea"/>
        <w:numPr>
          <w:ilvl w:val="1"/>
          <w:numId w:val="85"/>
        </w:numPr>
      </w:pPr>
      <w:r w:rsidRPr="0012568F">
        <w:t xml:space="preserve">1. </w:t>
      </w:r>
      <w:r w:rsidR="00EF74FC" w:rsidRPr="0012568F">
        <w:t xml:space="preserve">Gegevens </w:t>
      </w:r>
      <w:r w:rsidRPr="0012568F">
        <w:t xml:space="preserve">toe te voegen aan de verzameling, </w:t>
      </w:r>
    </w:p>
    <w:p w14:paraId="2A228F42" w14:textId="3C41ED7D" w:rsidR="0012568F" w:rsidRDefault="0012568F" w:rsidP="00431602">
      <w:pPr>
        <w:pStyle w:val="Lijstalinea"/>
        <w:numPr>
          <w:ilvl w:val="1"/>
          <w:numId w:val="85"/>
        </w:numPr>
      </w:pPr>
      <w:r w:rsidRPr="0012568F">
        <w:t xml:space="preserve">2. </w:t>
      </w:r>
      <w:r w:rsidR="00EF74FC" w:rsidRPr="0012568F">
        <w:t xml:space="preserve">Gegevens </w:t>
      </w:r>
      <w:r w:rsidRPr="0012568F">
        <w:t xml:space="preserve">te verwijderen uit de verzameling, en </w:t>
      </w:r>
    </w:p>
    <w:p w14:paraId="1B465E34" w14:textId="73D425A5" w:rsidR="0012568F" w:rsidRDefault="0012568F" w:rsidP="00431602">
      <w:pPr>
        <w:pStyle w:val="Lijstalinea"/>
        <w:numPr>
          <w:ilvl w:val="1"/>
          <w:numId w:val="85"/>
        </w:numPr>
      </w:pPr>
      <w:r w:rsidRPr="0012568F">
        <w:t xml:space="preserve">3. </w:t>
      </w:r>
      <w:r w:rsidR="00EF74FC" w:rsidRPr="0012568F">
        <w:t xml:space="preserve">Te </w:t>
      </w:r>
      <w:r w:rsidRPr="0012568F">
        <w:t xml:space="preserve">controleren of een element aanwezig is in de verzameling. </w:t>
      </w:r>
    </w:p>
    <w:p w14:paraId="007B470F" w14:textId="77777777" w:rsidR="0012568F" w:rsidRDefault="0012568F" w:rsidP="00431602">
      <w:pPr>
        <w:pStyle w:val="Lijstalinea"/>
        <w:numPr>
          <w:ilvl w:val="0"/>
          <w:numId w:val="85"/>
        </w:numPr>
      </w:pPr>
      <w:r w:rsidRPr="0012568F">
        <w:t xml:space="preserve">Mogelijke datastructuren: (lineair gelinkte) lijsten, </w:t>
      </w:r>
      <w:proofErr w:type="spellStart"/>
      <w:r w:rsidRPr="0012568F">
        <w:t>hash</w:t>
      </w:r>
      <w:proofErr w:type="spellEnd"/>
      <w:r w:rsidRPr="0012568F">
        <w:t>-tabellen, etc.</w:t>
      </w:r>
    </w:p>
    <w:p w14:paraId="71CFEFD9" w14:textId="0A25C7CC" w:rsidR="002F7333" w:rsidRDefault="0012568F" w:rsidP="00431602">
      <w:pPr>
        <w:pStyle w:val="Lijstalinea"/>
        <w:numPr>
          <w:ilvl w:val="0"/>
          <w:numId w:val="85"/>
        </w:numPr>
      </w:pPr>
      <w:r w:rsidRPr="0012568F">
        <w:t>Een andere mogelijke datastructuur is de binaire zoekboo</w:t>
      </w:r>
      <w:r w:rsidR="008D47BD">
        <w:t>m</w:t>
      </w:r>
    </w:p>
    <w:p w14:paraId="0DD5A755" w14:textId="77777777" w:rsidR="008D47BD" w:rsidRDefault="008D47BD" w:rsidP="008D47BD"/>
    <w:p w14:paraId="57C2160F" w14:textId="77777777" w:rsidR="00DF6BC9" w:rsidRDefault="00DF6BC9" w:rsidP="008D47BD"/>
    <w:p w14:paraId="4AF94BE3" w14:textId="77777777" w:rsidR="00DF6BC9" w:rsidRDefault="00DF6BC9" w:rsidP="008D47BD"/>
    <w:p w14:paraId="5113D527" w14:textId="77777777" w:rsidR="00DF6BC9" w:rsidRDefault="00DF6BC9" w:rsidP="008D47BD"/>
    <w:p w14:paraId="6E22B063" w14:textId="77777777" w:rsidR="00DF6BC9" w:rsidRDefault="00DF6BC9" w:rsidP="008D47BD"/>
    <w:p w14:paraId="7BCF94F1" w14:textId="77777777" w:rsidR="00DF6BC9" w:rsidRDefault="00DF6BC9" w:rsidP="008D47BD"/>
    <w:p w14:paraId="252781F9" w14:textId="77777777" w:rsidR="00DF6BC9" w:rsidRDefault="00DF6BC9" w:rsidP="008D47BD"/>
    <w:p w14:paraId="7212BAA2" w14:textId="77777777" w:rsidR="00D31DB6" w:rsidRDefault="00D31DB6" w:rsidP="008D47BD"/>
    <w:p w14:paraId="6B510BBF" w14:textId="37BF101C" w:rsidR="008D47BD" w:rsidRDefault="008D47BD" w:rsidP="008D47BD">
      <w:pPr>
        <w:pStyle w:val="Geenafstand"/>
      </w:pPr>
      <w:r w:rsidRPr="008D47BD">
        <w:lastRenderedPageBreak/>
        <w:t>Totaal geordende verzameling</w:t>
      </w:r>
      <w:r>
        <w:t>:</w:t>
      </w:r>
    </w:p>
    <w:p w14:paraId="18686786" w14:textId="77777777" w:rsidR="008D47BD" w:rsidRDefault="008D47BD" w:rsidP="00431602">
      <w:pPr>
        <w:pStyle w:val="Lijstalinea"/>
        <w:numPr>
          <w:ilvl w:val="0"/>
          <w:numId w:val="86"/>
        </w:numPr>
      </w:pPr>
      <w:r w:rsidRPr="008D47BD">
        <w:t xml:space="preserve">Een noodzakelijke voorwaarde om een binaire zoekboom te kunnen gebruiken is dat de labels een totaal geordende verzameling vormen. Voor elke paar (mogelijke) labels </w:t>
      </w:r>
      <w:r w:rsidRPr="008D47BD">
        <w:rPr>
          <w:rFonts w:ascii="Cambria Math" w:hAnsi="Cambria Math" w:cs="Cambria Math"/>
        </w:rPr>
        <w:t>𝑥</w:t>
      </w:r>
      <w:r w:rsidRPr="008D47BD">
        <w:t xml:space="preserve"> en </w:t>
      </w:r>
      <w:r w:rsidRPr="008D47BD">
        <w:rPr>
          <w:rFonts w:ascii="Cambria Math" w:hAnsi="Cambria Math" w:cs="Cambria Math"/>
        </w:rPr>
        <w:t>𝑦</w:t>
      </w:r>
      <w:r w:rsidRPr="008D47BD">
        <w:t xml:space="preserve"> geldt dat </w:t>
      </w:r>
    </w:p>
    <w:p w14:paraId="6DF6B170" w14:textId="77777777" w:rsidR="008D47BD" w:rsidRPr="00302FF7" w:rsidRDefault="008D47BD" w:rsidP="00431602">
      <w:pPr>
        <w:pStyle w:val="Lijstalinea"/>
        <w:numPr>
          <w:ilvl w:val="0"/>
          <w:numId w:val="86"/>
        </w:numPr>
        <w:rPr>
          <w:lang w:val="en-GB"/>
        </w:rPr>
      </w:pPr>
      <w:r w:rsidRPr="008D47BD">
        <w:rPr>
          <w:rFonts w:ascii="Cambria Math" w:hAnsi="Cambria Math" w:cs="Cambria Math"/>
        </w:rPr>
        <w:t>𝑥</w:t>
      </w:r>
      <w:r w:rsidRPr="008D47BD">
        <w:rPr>
          <w:lang w:val="en-GB"/>
        </w:rPr>
        <w:t xml:space="preserve"> &lt; </w:t>
      </w:r>
      <w:r w:rsidRPr="008D47BD">
        <w:rPr>
          <w:rFonts w:ascii="Cambria Math" w:hAnsi="Cambria Math" w:cs="Cambria Math"/>
        </w:rPr>
        <w:t>𝑦</w:t>
      </w:r>
      <w:r w:rsidRPr="008D47BD">
        <w:rPr>
          <w:lang w:val="en-GB"/>
        </w:rPr>
        <w:t xml:space="preserve"> of </w:t>
      </w:r>
      <w:r w:rsidRPr="008D47BD">
        <w:rPr>
          <w:rFonts w:ascii="Cambria Math" w:hAnsi="Cambria Math" w:cs="Cambria Math"/>
        </w:rPr>
        <w:t>𝑦</w:t>
      </w:r>
      <w:r w:rsidRPr="008D47BD">
        <w:rPr>
          <w:lang w:val="en-GB"/>
        </w:rPr>
        <w:t xml:space="preserve"> &lt; </w:t>
      </w:r>
      <w:r w:rsidRPr="008D47BD">
        <w:rPr>
          <w:rFonts w:ascii="Cambria Math" w:hAnsi="Cambria Math" w:cs="Cambria Math"/>
        </w:rPr>
        <w:t>𝑥</w:t>
      </w:r>
      <w:r w:rsidRPr="008D47BD">
        <w:rPr>
          <w:lang w:val="en-GB"/>
        </w:rPr>
        <w:t xml:space="preserve"> of </w:t>
      </w:r>
      <w:r w:rsidRPr="008D47BD">
        <w:rPr>
          <w:rFonts w:ascii="Cambria Math" w:hAnsi="Cambria Math" w:cs="Cambria Math"/>
        </w:rPr>
        <w:t>𝑥</w:t>
      </w:r>
      <w:r w:rsidRPr="008D47BD">
        <w:rPr>
          <w:lang w:val="en-GB"/>
        </w:rPr>
        <w:t xml:space="preserve"> = </w:t>
      </w:r>
      <w:r w:rsidRPr="008D47BD">
        <w:rPr>
          <w:rFonts w:ascii="Cambria Math" w:hAnsi="Cambria Math" w:cs="Cambria Math"/>
        </w:rPr>
        <w:t>𝑦</w:t>
      </w:r>
      <w:r w:rsidRPr="008D47BD">
        <w:rPr>
          <w:lang w:val="en-GB"/>
        </w:rPr>
        <w:t xml:space="preserve">. </w:t>
      </w:r>
    </w:p>
    <w:p w14:paraId="3CFC83B3" w14:textId="78584908" w:rsidR="008D47BD" w:rsidRDefault="008D47BD" w:rsidP="00431602">
      <w:pPr>
        <w:pStyle w:val="Lijstalinea"/>
        <w:numPr>
          <w:ilvl w:val="0"/>
          <w:numId w:val="86"/>
        </w:numPr>
      </w:pPr>
      <w:r w:rsidRPr="008D47BD">
        <w:t>Opmerking: Vaak is er met het label andere data geassocieerd. Dit wordt in de theorie niet bekeken of vermeld.</w:t>
      </w:r>
    </w:p>
    <w:p w14:paraId="45EF2EE1" w14:textId="55A2A90F" w:rsidR="00FD7B66" w:rsidRDefault="00A14578" w:rsidP="00A14578">
      <w:pPr>
        <w:pStyle w:val="Kop2"/>
      </w:pPr>
      <w:bookmarkStart w:id="27" w:name="_Toc186124599"/>
      <w:r>
        <w:t>Binaire zoekboom</w:t>
      </w:r>
      <w:bookmarkEnd w:id="27"/>
    </w:p>
    <w:p w14:paraId="298E5160" w14:textId="2051C73B" w:rsidR="00D2284B" w:rsidRDefault="00403A88" w:rsidP="00D2284B">
      <w:pPr>
        <w:pStyle w:val="Geenafstand"/>
      </w:pPr>
      <w:r w:rsidRPr="00387C61">
        <w:rPr>
          <w:noProof/>
        </w:rPr>
        <w:drawing>
          <wp:anchor distT="0" distB="0" distL="114300" distR="114300" simplePos="0" relativeHeight="251658281" behindDoc="1" locked="0" layoutInCell="1" allowOverlap="1" wp14:anchorId="25816901" wp14:editId="7C54E125">
            <wp:simplePos x="0" y="0"/>
            <wp:positionH relativeFrom="margin">
              <wp:align>right</wp:align>
            </wp:positionH>
            <wp:positionV relativeFrom="paragraph">
              <wp:posOffset>8890</wp:posOffset>
            </wp:positionV>
            <wp:extent cx="1401445" cy="1127760"/>
            <wp:effectExtent l="0" t="0" r="8255" b="0"/>
            <wp:wrapTight wrapText="bothSides">
              <wp:wrapPolygon edited="0">
                <wp:start x="0" y="0"/>
                <wp:lineTo x="0" y="21162"/>
                <wp:lineTo x="21434" y="21162"/>
                <wp:lineTo x="21434" y="0"/>
                <wp:lineTo x="0" y="0"/>
              </wp:wrapPolygon>
            </wp:wrapTight>
            <wp:docPr id="1448442515" name="Afbeelding 1" descr="Afbeelding met cirkel, schets, diagram,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42515" name="Afbeelding 1" descr="Afbeelding met cirkel, schets, diagram, tekening&#10;&#10;Automatisch gegenereerde beschrijv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1445" cy="1127760"/>
                    </a:xfrm>
                    <a:prstGeom prst="rect">
                      <a:avLst/>
                    </a:prstGeom>
                  </pic:spPr>
                </pic:pic>
              </a:graphicData>
            </a:graphic>
            <wp14:sizeRelH relativeFrom="margin">
              <wp14:pctWidth>0</wp14:pctWidth>
            </wp14:sizeRelH>
            <wp14:sizeRelV relativeFrom="margin">
              <wp14:pctHeight>0</wp14:pctHeight>
            </wp14:sizeRelV>
          </wp:anchor>
        </w:drawing>
      </w:r>
      <w:r w:rsidR="00D2284B" w:rsidRPr="00D2284B">
        <w:t>Binaire zoekboom: definitie</w:t>
      </w:r>
      <w:r w:rsidR="00D2284B">
        <w:t>:</w:t>
      </w:r>
    </w:p>
    <w:p w14:paraId="0E8A342D" w14:textId="5C576886" w:rsidR="00D919F6" w:rsidRDefault="00D919F6" w:rsidP="00431602">
      <w:pPr>
        <w:pStyle w:val="Lijstalinea"/>
        <w:numPr>
          <w:ilvl w:val="0"/>
          <w:numId w:val="87"/>
        </w:numPr>
      </w:pPr>
      <w:r w:rsidRPr="00D919F6">
        <w:t>Ee</w:t>
      </w:r>
      <w:r>
        <w:t xml:space="preserve">n BINAIRE ZOEKBOOM </w:t>
      </w:r>
      <w:r w:rsidRPr="00D919F6">
        <w:t xml:space="preserve">is een gelabelde binaire boom die aan een bijzondere voorwaarde, de binaire zoekboomeigenschap, voldoet. Definitie </w:t>
      </w:r>
    </w:p>
    <w:p w14:paraId="1596D79B" w14:textId="7E5F6F2E" w:rsidR="00D2284B" w:rsidRPr="00DF6BC9" w:rsidRDefault="00D919F6" w:rsidP="00431602">
      <w:pPr>
        <w:pStyle w:val="Lijstalinea"/>
        <w:numPr>
          <w:ilvl w:val="0"/>
          <w:numId w:val="87"/>
        </w:numPr>
        <w:rPr>
          <w:b/>
          <w:bCs/>
          <w:color w:val="FF0000"/>
        </w:rPr>
      </w:pPr>
      <w:r w:rsidRPr="00D919F6">
        <w:t xml:space="preserve">De </w:t>
      </w:r>
      <w:r>
        <w:t xml:space="preserve">BINAIRE </w:t>
      </w:r>
      <w:proofErr w:type="spellStart"/>
      <w:r w:rsidR="00EF74FC">
        <w:t>zoekboom</w:t>
      </w:r>
      <w:r w:rsidRPr="00D919F6">
        <w:t>is</w:t>
      </w:r>
      <w:proofErr w:type="spellEnd"/>
      <w:r w:rsidRPr="00D919F6">
        <w:t xml:space="preserve"> de volgende: voor elke top </w:t>
      </w:r>
      <w:r w:rsidRPr="00D919F6">
        <w:rPr>
          <w:rFonts w:ascii="Cambria Math" w:hAnsi="Cambria Math" w:cs="Cambria Math"/>
        </w:rPr>
        <w:t>𝑥</w:t>
      </w:r>
      <w:r w:rsidRPr="00D919F6">
        <w:t xml:space="preserve"> van de binaire zoekboom </w:t>
      </w:r>
      <w:r w:rsidRPr="00DF6BC9">
        <w:rPr>
          <w:b/>
          <w:bCs/>
          <w:color w:val="FF0000"/>
        </w:rPr>
        <w:t xml:space="preserve">geldt dat alle toppen in de linkerdeelboom van </w:t>
      </w:r>
      <w:r w:rsidRPr="00DF6BC9">
        <w:rPr>
          <w:rFonts w:ascii="Cambria Math" w:hAnsi="Cambria Math" w:cs="Cambria Math"/>
          <w:b/>
          <w:bCs/>
          <w:color w:val="FF0000"/>
        </w:rPr>
        <w:t>𝑥</w:t>
      </w:r>
      <w:r w:rsidRPr="00DF6BC9">
        <w:rPr>
          <w:b/>
          <w:bCs/>
          <w:color w:val="FF0000"/>
        </w:rPr>
        <w:t xml:space="preserve"> een label hebben dat kleiner is dan het label van </w:t>
      </w:r>
      <w:r w:rsidRPr="00DF6BC9">
        <w:rPr>
          <w:rFonts w:ascii="Cambria Math" w:hAnsi="Cambria Math" w:cs="Cambria Math"/>
          <w:b/>
          <w:bCs/>
          <w:color w:val="FF0000"/>
        </w:rPr>
        <w:t>𝑥</w:t>
      </w:r>
      <w:r w:rsidRPr="00DF6BC9">
        <w:rPr>
          <w:b/>
          <w:bCs/>
          <w:color w:val="FF0000"/>
        </w:rPr>
        <w:t xml:space="preserve">, terwijl voor alle toppen in de rechterdeelboom van </w:t>
      </w:r>
      <w:r w:rsidRPr="00DF6BC9">
        <w:rPr>
          <w:rFonts w:ascii="Cambria Math" w:hAnsi="Cambria Math" w:cs="Cambria Math"/>
          <w:b/>
          <w:bCs/>
          <w:color w:val="FF0000"/>
        </w:rPr>
        <w:t>𝑥</w:t>
      </w:r>
      <w:r w:rsidRPr="00DF6BC9">
        <w:rPr>
          <w:b/>
          <w:bCs/>
          <w:color w:val="FF0000"/>
        </w:rPr>
        <w:t xml:space="preserve"> geldt dat hun label groter is dan het label van </w:t>
      </w:r>
      <w:r w:rsidRPr="00DF6BC9">
        <w:rPr>
          <w:rFonts w:ascii="Cambria Math" w:hAnsi="Cambria Math" w:cs="Cambria Math"/>
          <w:b/>
          <w:bCs/>
          <w:color w:val="FF0000"/>
        </w:rPr>
        <w:t>𝑥</w:t>
      </w:r>
      <w:r w:rsidRPr="00DF6BC9">
        <w:rPr>
          <w:b/>
          <w:bCs/>
          <w:color w:val="FF0000"/>
        </w:rPr>
        <w:t>.</w:t>
      </w:r>
      <w:r w:rsidR="00387C61" w:rsidRPr="00DF6BC9">
        <w:rPr>
          <w:b/>
          <w:bCs/>
          <w:noProof/>
          <w:color w:val="FF0000"/>
        </w:rPr>
        <w:t xml:space="preserve"> </w:t>
      </w:r>
    </w:p>
    <w:p w14:paraId="0C5AA771" w14:textId="7D26BA44" w:rsidR="000C49CF" w:rsidRPr="00DF6BC9" w:rsidRDefault="000C49CF" w:rsidP="00D919F6">
      <w:pPr>
        <w:rPr>
          <w:b/>
          <w:bCs/>
        </w:rPr>
      </w:pPr>
    </w:p>
    <w:p w14:paraId="08C48B43" w14:textId="2F8DCBF2" w:rsidR="00D919F6" w:rsidRDefault="00A053F7" w:rsidP="002416CE">
      <w:pPr>
        <w:pStyle w:val="Geenafstand"/>
      </w:pPr>
      <w:r w:rsidRPr="00A053F7">
        <w:rPr>
          <w:noProof/>
        </w:rPr>
        <w:drawing>
          <wp:anchor distT="0" distB="0" distL="114300" distR="114300" simplePos="0" relativeHeight="251658282" behindDoc="1" locked="0" layoutInCell="1" allowOverlap="1" wp14:anchorId="6723F594" wp14:editId="3D9F2B4D">
            <wp:simplePos x="0" y="0"/>
            <wp:positionH relativeFrom="margin">
              <wp:align>right</wp:align>
            </wp:positionH>
            <wp:positionV relativeFrom="paragraph">
              <wp:posOffset>8890</wp:posOffset>
            </wp:positionV>
            <wp:extent cx="2491105" cy="1324610"/>
            <wp:effectExtent l="0" t="0" r="4445" b="8890"/>
            <wp:wrapTight wrapText="bothSides">
              <wp:wrapPolygon edited="0">
                <wp:start x="0" y="0"/>
                <wp:lineTo x="0" y="21434"/>
                <wp:lineTo x="21473" y="21434"/>
                <wp:lineTo x="21473" y="0"/>
                <wp:lineTo x="0" y="0"/>
              </wp:wrapPolygon>
            </wp:wrapTight>
            <wp:docPr id="1211896662" name="Afbeelding 1" descr="Afbeelding met diagram, lijn,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96662" name="Afbeelding 1" descr="Afbeelding met diagram, lijn, schermopname, cirkel&#10;&#10;Automatisch gegenereerde beschrijving"/>
                    <pic:cNvPicPr/>
                  </pic:nvPicPr>
                  <pic:blipFill>
                    <a:blip r:embed="rId41">
                      <a:extLst>
                        <a:ext uri="{28A0092B-C50C-407E-A947-70E740481C1C}">
                          <a14:useLocalDpi xmlns:a14="http://schemas.microsoft.com/office/drawing/2010/main" val="0"/>
                        </a:ext>
                      </a:extLst>
                    </a:blip>
                    <a:stretch>
                      <a:fillRect/>
                    </a:stretch>
                  </pic:blipFill>
                  <pic:spPr>
                    <a:xfrm>
                      <a:off x="0" y="0"/>
                      <a:ext cx="2491105" cy="1324610"/>
                    </a:xfrm>
                    <a:prstGeom prst="rect">
                      <a:avLst/>
                    </a:prstGeom>
                  </pic:spPr>
                </pic:pic>
              </a:graphicData>
            </a:graphic>
            <wp14:sizeRelH relativeFrom="margin">
              <wp14:pctWidth>0</wp14:pctWidth>
            </wp14:sizeRelH>
            <wp14:sizeRelV relativeFrom="margin">
              <wp14:pctHeight>0</wp14:pctHeight>
            </wp14:sizeRelV>
          </wp:anchor>
        </w:drawing>
      </w:r>
      <w:r w:rsidR="00D919F6" w:rsidRPr="00D919F6">
        <w:t>Opzoeken van een sleutel</w:t>
      </w:r>
      <w:r w:rsidR="00D919F6">
        <w:t>:</w:t>
      </w:r>
    </w:p>
    <w:p w14:paraId="15382241" w14:textId="10F86433" w:rsidR="00D919F6" w:rsidRDefault="00D919F6" w:rsidP="00431602">
      <w:pPr>
        <w:pStyle w:val="Lijstalinea"/>
        <w:numPr>
          <w:ilvl w:val="0"/>
          <w:numId w:val="88"/>
        </w:numPr>
      </w:pPr>
      <w:r w:rsidRPr="00D919F6">
        <w:t xml:space="preserve">Om een sleutel op te zoeken in een binaire zoekboom maken we gebruik van de binaire zoekboomeigenschap om die (snel) te vinden. </w:t>
      </w:r>
    </w:p>
    <w:p w14:paraId="40AB31B3" w14:textId="77777777" w:rsidR="00D919F6" w:rsidRDefault="00D919F6" w:rsidP="00431602">
      <w:pPr>
        <w:pStyle w:val="Lijstalinea"/>
        <w:numPr>
          <w:ilvl w:val="1"/>
          <w:numId w:val="88"/>
        </w:numPr>
      </w:pPr>
      <w:r w:rsidRPr="00D919F6">
        <w:t xml:space="preserve">1. Wanneer de boom leeg is, geef dan ’niet gevonden’ terug. </w:t>
      </w:r>
    </w:p>
    <w:p w14:paraId="12602639" w14:textId="1A318367" w:rsidR="00D919F6" w:rsidRDefault="00D919F6" w:rsidP="00431602">
      <w:pPr>
        <w:pStyle w:val="Lijstalinea"/>
        <w:numPr>
          <w:ilvl w:val="1"/>
          <w:numId w:val="88"/>
        </w:numPr>
      </w:pPr>
      <w:r w:rsidRPr="00D919F6">
        <w:t xml:space="preserve">2. Vergelijk </w:t>
      </w:r>
      <w:r w:rsidRPr="00D919F6">
        <w:rPr>
          <w:rFonts w:ascii="Cambria Math" w:hAnsi="Cambria Math" w:cs="Cambria Math"/>
        </w:rPr>
        <w:t>𝑥</w:t>
      </w:r>
      <w:r w:rsidRPr="00D919F6">
        <w:t xml:space="preserve"> met de sleutel van de wortel. </w:t>
      </w:r>
    </w:p>
    <w:p w14:paraId="5E73F9C3" w14:textId="610481D0" w:rsidR="00D919F6" w:rsidRDefault="00D919F6" w:rsidP="00431602">
      <w:pPr>
        <w:pStyle w:val="Lijstalinea"/>
        <w:numPr>
          <w:ilvl w:val="2"/>
          <w:numId w:val="88"/>
        </w:numPr>
      </w:pPr>
      <w:r w:rsidRPr="00D919F6">
        <w:t xml:space="preserve">2.1 Wanneer </w:t>
      </w:r>
      <w:r w:rsidRPr="00D919F6">
        <w:rPr>
          <w:rFonts w:ascii="Cambria Math" w:hAnsi="Cambria Math" w:cs="Cambria Math"/>
        </w:rPr>
        <w:t>𝑥</w:t>
      </w:r>
      <w:r w:rsidRPr="00D919F6">
        <w:t xml:space="preserve"> kleiner is dan dit label, zoek dan (recursief) in de linkerdeelboom. </w:t>
      </w:r>
    </w:p>
    <w:p w14:paraId="49D06F6C" w14:textId="12CD3E58" w:rsidR="00D919F6" w:rsidRDefault="00D919F6" w:rsidP="00431602">
      <w:pPr>
        <w:pStyle w:val="Lijstalinea"/>
        <w:numPr>
          <w:ilvl w:val="2"/>
          <w:numId w:val="88"/>
        </w:numPr>
      </w:pPr>
      <w:r w:rsidRPr="00D919F6">
        <w:t xml:space="preserve">2.2 Wanneer </w:t>
      </w:r>
      <w:r w:rsidRPr="00D919F6">
        <w:rPr>
          <w:rFonts w:ascii="Cambria Math" w:hAnsi="Cambria Math" w:cs="Cambria Math"/>
        </w:rPr>
        <w:t>𝑥</w:t>
      </w:r>
      <w:r w:rsidRPr="00D919F6">
        <w:t xml:space="preserve"> groter is dan dit label, zoek dan (recursief) in de rechterdeelboom. </w:t>
      </w:r>
    </w:p>
    <w:p w14:paraId="56606EE7" w14:textId="5690772D" w:rsidR="002416CE" w:rsidRDefault="00D919F6" w:rsidP="00431602">
      <w:pPr>
        <w:pStyle w:val="Lijstalinea"/>
        <w:numPr>
          <w:ilvl w:val="2"/>
          <w:numId w:val="88"/>
        </w:numPr>
      </w:pPr>
      <w:r w:rsidRPr="00D919F6">
        <w:t>2.3 Geef de wortel van de boom terug (</w:t>
      </w:r>
      <w:r w:rsidRPr="00D919F6">
        <w:rPr>
          <w:rFonts w:ascii="Cambria Math" w:hAnsi="Cambria Math" w:cs="Cambria Math"/>
        </w:rPr>
        <w:t>𝑥</w:t>
      </w:r>
      <w:r w:rsidRPr="00D919F6">
        <w:t xml:space="preserve"> werd gevonden). </w:t>
      </w:r>
    </w:p>
    <w:p w14:paraId="5120EF64" w14:textId="09C7F075" w:rsidR="00D919F6" w:rsidRDefault="00D919F6" w:rsidP="00431602">
      <w:pPr>
        <w:pStyle w:val="Lijstalinea"/>
        <w:numPr>
          <w:ilvl w:val="0"/>
          <w:numId w:val="88"/>
        </w:numPr>
      </w:pPr>
      <w:r w:rsidRPr="00D919F6">
        <w:t>Dit is dus een recursieve procedure.</w:t>
      </w:r>
    </w:p>
    <w:p w14:paraId="283CEA13" w14:textId="355F14FA" w:rsidR="00B76A16" w:rsidRDefault="00B76A16" w:rsidP="00431602">
      <w:pPr>
        <w:pStyle w:val="Lijstalinea"/>
        <w:numPr>
          <w:ilvl w:val="0"/>
          <w:numId w:val="88"/>
        </w:numPr>
      </w:pPr>
      <w:r>
        <w:t>2 Dezelfde waarden kunnen niet in een binaire zoekboom</w:t>
      </w:r>
    </w:p>
    <w:p w14:paraId="631BFEA1" w14:textId="77777777" w:rsidR="006C2AE5" w:rsidRDefault="006C2AE5" w:rsidP="006C2AE5"/>
    <w:p w14:paraId="46FC1A8D" w14:textId="437848BA" w:rsidR="006C2AE5" w:rsidRDefault="006C2AE5" w:rsidP="006C2AE5">
      <w:pPr>
        <w:pStyle w:val="Geenafstand"/>
      </w:pPr>
      <w:r w:rsidRPr="006C2AE5">
        <w:t>Opzoeken van kleinste/grootste element</w:t>
      </w:r>
      <w:r>
        <w:t>:</w:t>
      </w:r>
    </w:p>
    <w:p w14:paraId="79B8DDBE" w14:textId="77777777" w:rsidR="00E614C7" w:rsidRDefault="006C2AE5" w:rsidP="006C2AE5">
      <w:pPr>
        <w:pStyle w:val="Lijstalinea"/>
        <w:numPr>
          <w:ilvl w:val="0"/>
          <w:numId w:val="139"/>
        </w:numPr>
      </w:pPr>
      <w:r w:rsidRPr="006C2AE5">
        <w:t xml:space="preserve">Door de binaire zoekboomeigenschap weten we waar het kleinste element zich bevindt. Waar? </w:t>
      </w:r>
    </w:p>
    <w:p w14:paraId="638E1E5D" w14:textId="77777777" w:rsidR="00E614C7" w:rsidRDefault="006C2AE5" w:rsidP="006C2AE5">
      <w:pPr>
        <w:pStyle w:val="Lijstalinea"/>
        <w:numPr>
          <w:ilvl w:val="0"/>
          <w:numId w:val="139"/>
        </w:numPr>
      </w:pPr>
      <w:r w:rsidRPr="006C2AE5">
        <w:t xml:space="preserve">We vinden het kleinste element als volgt: </w:t>
      </w:r>
    </w:p>
    <w:p w14:paraId="6BACE287" w14:textId="77777777" w:rsidR="00E614C7" w:rsidRDefault="006C2AE5" w:rsidP="00E614C7">
      <w:pPr>
        <w:pStyle w:val="Lijstalinea"/>
        <w:numPr>
          <w:ilvl w:val="1"/>
          <w:numId w:val="139"/>
        </w:numPr>
      </w:pPr>
      <w:r w:rsidRPr="006C2AE5">
        <w:t xml:space="preserve">1. Wanneer de linkerdeelboom van de wortel leeg is, geef dan (de sleutel van) de wortel terug. </w:t>
      </w:r>
    </w:p>
    <w:p w14:paraId="49A9AFC1" w14:textId="5E2FD28A" w:rsidR="006C2AE5" w:rsidRDefault="006C2AE5" w:rsidP="00E614C7">
      <w:pPr>
        <w:pStyle w:val="Lijstalinea"/>
        <w:numPr>
          <w:ilvl w:val="1"/>
          <w:numId w:val="139"/>
        </w:numPr>
      </w:pPr>
      <w:r w:rsidRPr="006C2AE5">
        <w:t>2. In het andere geval zoek je recursief naar het kleinste element van de linkerdeelboom.</w:t>
      </w:r>
    </w:p>
    <w:p w14:paraId="66A99122" w14:textId="3A537A76" w:rsidR="000C49CF" w:rsidRDefault="000C49CF" w:rsidP="002416CE">
      <w:pPr>
        <w:pStyle w:val="Geenafstand"/>
      </w:pPr>
    </w:p>
    <w:p w14:paraId="291B8BFE" w14:textId="77777777" w:rsidR="00D31DB6" w:rsidRDefault="00D31DB6" w:rsidP="002416CE">
      <w:pPr>
        <w:pStyle w:val="Geenafstand"/>
      </w:pPr>
    </w:p>
    <w:p w14:paraId="58555FB4" w14:textId="77777777" w:rsidR="00D31DB6" w:rsidRDefault="00D31DB6" w:rsidP="002416CE">
      <w:pPr>
        <w:pStyle w:val="Geenafstand"/>
      </w:pPr>
    </w:p>
    <w:p w14:paraId="26997522" w14:textId="77777777" w:rsidR="00D31DB6" w:rsidRDefault="00D31DB6" w:rsidP="002416CE">
      <w:pPr>
        <w:pStyle w:val="Geenafstand"/>
      </w:pPr>
    </w:p>
    <w:p w14:paraId="79F68EEF" w14:textId="77777777" w:rsidR="00D31DB6" w:rsidRDefault="00D31DB6" w:rsidP="002416CE">
      <w:pPr>
        <w:pStyle w:val="Geenafstand"/>
      </w:pPr>
    </w:p>
    <w:p w14:paraId="758071C5" w14:textId="77777777" w:rsidR="00D31DB6" w:rsidRDefault="00D31DB6" w:rsidP="002416CE">
      <w:pPr>
        <w:pStyle w:val="Geenafstand"/>
      </w:pPr>
    </w:p>
    <w:p w14:paraId="29CC446B" w14:textId="77777777" w:rsidR="00D31DB6" w:rsidRDefault="00D31DB6" w:rsidP="002416CE">
      <w:pPr>
        <w:pStyle w:val="Geenafstand"/>
      </w:pPr>
    </w:p>
    <w:p w14:paraId="174692A2" w14:textId="77777777" w:rsidR="00D31DB6" w:rsidRDefault="00D31DB6" w:rsidP="002416CE">
      <w:pPr>
        <w:pStyle w:val="Geenafstand"/>
      </w:pPr>
    </w:p>
    <w:p w14:paraId="7EF26E20" w14:textId="7A6F9DA7" w:rsidR="002416CE" w:rsidRDefault="00920B8E" w:rsidP="002416CE">
      <w:pPr>
        <w:pStyle w:val="Geenafstand"/>
      </w:pPr>
      <w:r w:rsidRPr="00920B8E">
        <w:rPr>
          <w:noProof/>
        </w:rPr>
        <w:lastRenderedPageBreak/>
        <w:drawing>
          <wp:anchor distT="0" distB="0" distL="114300" distR="114300" simplePos="0" relativeHeight="251658283" behindDoc="1" locked="0" layoutInCell="1" allowOverlap="1" wp14:anchorId="741B6452" wp14:editId="55A2BBEB">
            <wp:simplePos x="0" y="0"/>
            <wp:positionH relativeFrom="margin">
              <wp:align>right</wp:align>
            </wp:positionH>
            <wp:positionV relativeFrom="paragraph">
              <wp:posOffset>7620</wp:posOffset>
            </wp:positionV>
            <wp:extent cx="2183765" cy="1242695"/>
            <wp:effectExtent l="0" t="0" r="6985" b="0"/>
            <wp:wrapTight wrapText="bothSides">
              <wp:wrapPolygon edited="0">
                <wp:start x="0" y="0"/>
                <wp:lineTo x="0" y="21192"/>
                <wp:lineTo x="21481" y="21192"/>
                <wp:lineTo x="21481" y="0"/>
                <wp:lineTo x="0" y="0"/>
              </wp:wrapPolygon>
            </wp:wrapTight>
            <wp:docPr id="1521563370" name="Afbeelding 1" descr="Afbeelding met diagram, lijn,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63370" name="Afbeelding 1" descr="Afbeelding met diagram, lijn, schermopname, cirkel&#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83765" cy="1242695"/>
                    </a:xfrm>
                    <a:prstGeom prst="rect">
                      <a:avLst/>
                    </a:prstGeom>
                  </pic:spPr>
                </pic:pic>
              </a:graphicData>
            </a:graphic>
            <wp14:sizeRelH relativeFrom="margin">
              <wp14:pctWidth>0</wp14:pctWidth>
            </wp14:sizeRelH>
            <wp14:sizeRelV relativeFrom="margin">
              <wp14:pctHeight>0</wp14:pctHeight>
            </wp14:sizeRelV>
          </wp:anchor>
        </w:drawing>
      </w:r>
      <w:r w:rsidR="002416CE" w:rsidRPr="002416CE">
        <w:t>Toevoegen van een element</w:t>
      </w:r>
      <w:r w:rsidR="002416CE">
        <w:t>:</w:t>
      </w:r>
    </w:p>
    <w:p w14:paraId="54370960" w14:textId="03B51D9A" w:rsidR="00A4442C" w:rsidRDefault="00A4442C" w:rsidP="00431602">
      <w:pPr>
        <w:pStyle w:val="Lijstalinea"/>
        <w:numPr>
          <w:ilvl w:val="0"/>
          <w:numId w:val="89"/>
        </w:numPr>
      </w:pPr>
      <w:r w:rsidRPr="00A4442C">
        <w:t xml:space="preserve">Na toevoegen van sleutel </w:t>
      </w:r>
      <w:r w:rsidRPr="00A4442C">
        <w:rPr>
          <w:rFonts w:ascii="Cambria Math" w:hAnsi="Cambria Math" w:cs="Cambria Math"/>
        </w:rPr>
        <w:t>𝑥</w:t>
      </w:r>
      <w:r w:rsidRPr="00A4442C">
        <w:t xml:space="preserve"> moet nieuwe boom nog steeds binaire zoekboom zijn! </w:t>
      </w:r>
    </w:p>
    <w:p w14:paraId="71FE7225" w14:textId="3A169BC9" w:rsidR="00A4442C" w:rsidRDefault="00A4442C" w:rsidP="00431602">
      <w:pPr>
        <w:pStyle w:val="Lijstalinea"/>
        <w:numPr>
          <w:ilvl w:val="0"/>
          <w:numId w:val="89"/>
        </w:numPr>
      </w:pPr>
      <w:r w:rsidRPr="00A4442C">
        <w:t xml:space="preserve">Toevoegen van een sleutel </w:t>
      </w:r>
      <w:r w:rsidRPr="00A4442C">
        <w:rPr>
          <w:rFonts w:ascii="Cambria Math" w:hAnsi="Cambria Math" w:cs="Cambria Math"/>
        </w:rPr>
        <w:t>𝑥</w:t>
      </w:r>
      <w:r w:rsidRPr="00A4442C">
        <w:t xml:space="preserve"> aan een (niet-lege) binaire zoekboom: </w:t>
      </w:r>
    </w:p>
    <w:p w14:paraId="39F6A0B1" w14:textId="6F85F16D" w:rsidR="00A4442C" w:rsidRDefault="00A4442C" w:rsidP="00431602">
      <w:pPr>
        <w:pStyle w:val="Lijstalinea"/>
        <w:numPr>
          <w:ilvl w:val="0"/>
          <w:numId w:val="89"/>
        </w:numPr>
      </w:pPr>
      <w:r w:rsidRPr="00A4442C">
        <w:t xml:space="preserve">1. Vergelijk </w:t>
      </w:r>
      <w:r w:rsidRPr="00A4442C">
        <w:rPr>
          <w:rFonts w:ascii="Cambria Math" w:hAnsi="Cambria Math" w:cs="Cambria Math"/>
        </w:rPr>
        <w:t>𝑥</w:t>
      </w:r>
      <w:r w:rsidRPr="00A4442C">
        <w:t xml:space="preserve"> met het label van de wortel</w:t>
      </w:r>
      <w:r>
        <w:t xml:space="preserve">: </w:t>
      </w:r>
    </w:p>
    <w:p w14:paraId="45F0E76F" w14:textId="68681B9E" w:rsidR="00A4442C" w:rsidRDefault="00A4442C" w:rsidP="00431602">
      <w:pPr>
        <w:pStyle w:val="Lijstalinea"/>
        <w:numPr>
          <w:ilvl w:val="1"/>
          <w:numId w:val="89"/>
        </w:numPr>
      </w:pPr>
      <w:r w:rsidRPr="00A4442C">
        <w:t xml:space="preserve">1.1 Wanneer </w:t>
      </w:r>
      <w:r w:rsidRPr="00A4442C">
        <w:rPr>
          <w:rFonts w:ascii="Cambria Math" w:hAnsi="Cambria Math" w:cs="Cambria Math"/>
        </w:rPr>
        <w:t>𝑥</w:t>
      </w:r>
      <w:r w:rsidRPr="00A4442C">
        <w:t xml:space="preserve"> kleiner is dan het label van de wortel, voeg dan </w:t>
      </w:r>
      <w:r w:rsidRPr="00A4442C">
        <w:rPr>
          <w:rFonts w:ascii="Cambria Math" w:hAnsi="Cambria Math" w:cs="Cambria Math"/>
        </w:rPr>
        <w:t>𝑥</w:t>
      </w:r>
      <w:r w:rsidRPr="00A4442C">
        <w:t xml:space="preserve"> toe aan de linkerdeelboom wanneer die niet leeg is (recursie!). Wanneer de linkerdeelboom leeg is vervang dan de (</w:t>
      </w:r>
      <w:proofErr w:type="spellStart"/>
      <w:r w:rsidRPr="00A4442C">
        <w:t>null</w:t>
      </w:r>
      <w:proofErr w:type="spellEnd"/>
      <w:r w:rsidRPr="00A4442C">
        <w:t xml:space="preserve">)-referentie naar de linkerdeelboom door de referentie naar een nieuwe top met </w:t>
      </w:r>
      <w:r w:rsidRPr="00A4442C">
        <w:rPr>
          <w:rFonts w:ascii="Cambria Math" w:hAnsi="Cambria Math" w:cs="Cambria Math"/>
        </w:rPr>
        <w:t>𝑥</w:t>
      </w:r>
      <w:r w:rsidRPr="00A4442C">
        <w:t xml:space="preserve"> als label. </w:t>
      </w:r>
    </w:p>
    <w:p w14:paraId="17704F8E" w14:textId="7EFE436D" w:rsidR="00A4442C" w:rsidRDefault="00A4442C" w:rsidP="00431602">
      <w:pPr>
        <w:pStyle w:val="Lijstalinea"/>
        <w:numPr>
          <w:ilvl w:val="1"/>
          <w:numId w:val="89"/>
        </w:numPr>
      </w:pPr>
      <w:r w:rsidRPr="00A4442C">
        <w:t xml:space="preserve">1.2 Wanneer </w:t>
      </w:r>
      <w:r w:rsidRPr="00A4442C">
        <w:rPr>
          <w:rFonts w:ascii="Cambria Math" w:hAnsi="Cambria Math" w:cs="Cambria Math"/>
        </w:rPr>
        <w:t>𝑥</w:t>
      </w:r>
      <w:r w:rsidRPr="00A4442C">
        <w:t xml:space="preserve"> groter is dan het label van de wortel, voeg dan </w:t>
      </w:r>
      <w:r w:rsidRPr="00A4442C">
        <w:rPr>
          <w:rFonts w:ascii="Cambria Math" w:hAnsi="Cambria Math" w:cs="Cambria Math"/>
        </w:rPr>
        <w:t>𝑥</w:t>
      </w:r>
      <w:r w:rsidRPr="00A4442C">
        <w:t xml:space="preserve"> toe aan de rechterdeelboom wanneer die niet leeg is (recursie!). Wanneer de rechterdeelboom leeg is vervang dan de (</w:t>
      </w:r>
      <w:proofErr w:type="spellStart"/>
      <w:r w:rsidRPr="00A4442C">
        <w:t>null</w:t>
      </w:r>
      <w:proofErr w:type="spellEnd"/>
      <w:r w:rsidRPr="00A4442C">
        <w:t xml:space="preserve">)-referentie naar de rechterdeelboom door de referentie naar een nieuwe top met </w:t>
      </w:r>
      <w:r w:rsidRPr="00A4442C">
        <w:rPr>
          <w:rFonts w:ascii="Cambria Math" w:hAnsi="Cambria Math" w:cs="Cambria Math"/>
        </w:rPr>
        <w:t>𝑥</w:t>
      </w:r>
      <w:r w:rsidRPr="00A4442C">
        <w:t xml:space="preserve"> als label. </w:t>
      </w:r>
    </w:p>
    <w:p w14:paraId="62B3890E" w14:textId="441B61C5" w:rsidR="002416CE" w:rsidRDefault="00A4442C" w:rsidP="00431602">
      <w:pPr>
        <w:pStyle w:val="Lijstalinea"/>
        <w:numPr>
          <w:ilvl w:val="1"/>
          <w:numId w:val="89"/>
        </w:numPr>
      </w:pPr>
      <w:r w:rsidRPr="00A4442C">
        <w:t xml:space="preserve">1.3 Doe niets, want </w:t>
      </w:r>
      <w:r w:rsidRPr="00A4442C">
        <w:rPr>
          <w:rFonts w:ascii="Cambria Math" w:hAnsi="Cambria Math" w:cs="Cambria Math"/>
        </w:rPr>
        <w:t>𝑥</w:t>
      </w:r>
      <w:r w:rsidRPr="00A4442C">
        <w:t xml:space="preserve"> behoort reeds tot de boom</w:t>
      </w:r>
    </w:p>
    <w:p w14:paraId="11ADA2DF" w14:textId="77777777" w:rsidR="00A053F7" w:rsidRDefault="00A053F7" w:rsidP="00910381"/>
    <w:p w14:paraId="424CEC74" w14:textId="72A2C8F2" w:rsidR="00910381" w:rsidRDefault="00910381" w:rsidP="00F86A8A">
      <w:pPr>
        <w:pStyle w:val="Geenafstand"/>
      </w:pPr>
      <w:r w:rsidRPr="00910381">
        <w:t>Verwijderen van een sleutel</w:t>
      </w:r>
      <w:r>
        <w:t>:</w:t>
      </w:r>
    </w:p>
    <w:p w14:paraId="0ADDDC2C" w14:textId="77777777" w:rsidR="00920B8E" w:rsidRDefault="00F86A8A" w:rsidP="00431602">
      <w:pPr>
        <w:pStyle w:val="Lijstalinea"/>
        <w:numPr>
          <w:ilvl w:val="0"/>
          <w:numId w:val="90"/>
        </w:numPr>
      </w:pPr>
      <w:r w:rsidRPr="00F86A8A">
        <w:t xml:space="preserve">Verwijderen is de moeilijkste bewerking! </w:t>
      </w:r>
    </w:p>
    <w:p w14:paraId="43F53C26" w14:textId="128B7395" w:rsidR="00F86A8A" w:rsidRDefault="00F86A8A" w:rsidP="00431602">
      <w:pPr>
        <w:pStyle w:val="Lijstalinea"/>
        <w:numPr>
          <w:ilvl w:val="0"/>
          <w:numId w:val="90"/>
        </w:numPr>
      </w:pPr>
      <w:r w:rsidRPr="00F86A8A">
        <w:t xml:space="preserve">Het verwijderen van een sleutel </w:t>
      </w:r>
      <w:r w:rsidRPr="00F86A8A">
        <w:rPr>
          <w:rFonts w:ascii="Cambria Math" w:hAnsi="Cambria Math" w:cs="Cambria Math"/>
        </w:rPr>
        <w:t>𝑥</w:t>
      </w:r>
      <w:r w:rsidRPr="00F86A8A">
        <w:t xml:space="preserve"> start met het opzoeken van deze sleutel in de boom. Er kunnen zich nu drie gevallen voordien: </w:t>
      </w:r>
    </w:p>
    <w:p w14:paraId="5F3F3C65" w14:textId="77777777" w:rsidR="00F86A8A" w:rsidRDefault="00F86A8A" w:rsidP="00431602">
      <w:pPr>
        <w:pStyle w:val="Lijstalinea"/>
        <w:numPr>
          <w:ilvl w:val="0"/>
          <w:numId w:val="90"/>
        </w:numPr>
      </w:pPr>
      <w:r w:rsidRPr="00F86A8A">
        <w:t xml:space="preserve">1. De sleutel </w:t>
      </w:r>
      <w:r w:rsidRPr="00F86A8A">
        <w:rPr>
          <w:rFonts w:ascii="Cambria Math" w:hAnsi="Cambria Math" w:cs="Cambria Math"/>
        </w:rPr>
        <w:t>𝑥</w:t>
      </w:r>
      <w:r w:rsidRPr="00F86A8A">
        <w:t xml:space="preserve"> bevindt zich in een blad. </w:t>
      </w:r>
    </w:p>
    <w:p w14:paraId="5A8899D7" w14:textId="77777777" w:rsidR="00F86A8A" w:rsidRDefault="00F86A8A" w:rsidP="00431602">
      <w:pPr>
        <w:pStyle w:val="Lijstalinea"/>
        <w:numPr>
          <w:ilvl w:val="0"/>
          <w:numId w:val="90"/>
        </w:numPr>
      </w:pPr>
      <w:r w:rsidRPr="00F86A8A">
        <w:t xml:space="preserve">2. De sleutel </w:t>
      </w:r>
      <w:r w:rsidRPr="00F86A8A">
        <w:rPr>
          <w:rFonts w:ascii="Cambria Math" w:hAnsi="Cambria Math" w:cs="Cambria Math"/>
        </w:rPr>
        <w:t>𝑥</w:t>
      </w:r>
      <w:r w:rsidRPr="00F86A8A">
        <w:t xml:space="preserve"> bevindt zich in een top met één kind. </w:t>
      </w:r>
    </w:p>
    <w:p w14:paraId="2F3EDDFF" w14:textId="17FCDBCA" w:rsidR="00910381" w:rsidRDefault="00F86A8A" w:rsidP="00431602">
      <w:pPr>
        <w:pStyle w:val="Lijstalinea"/>
        <w:numPr>
          <w:ilvl w:val="0"/>
          <w:numId w:val="90"/>
        </w:numPr>
      </w:pPr>
      <w:r w:rsidRPr="00F86A8A">
        <w:t xml:space="preserve">3. De sleutel </w:t>
      </w:r>
      <w:r w:rsidRPr="00F86A8A">
        <w:rPr>
          <w:rFonts w:ascii="Cambria Math" w:hAnsi="Cambria Math" w:cs="Cambria Math"/>
        </w:rPr>
        <w:t>𝑥</w:t>
      </w:r>
      <w:r w:rsidRPr="00F86A8A">
        <w:t xml:space="preserve"> bevindt zich in een top met twee kinderen.</w:t>
      </w:r>
    </w:p>
    <w:p w14:paraId="1FD9A3AE" w14:textId="77777777" w:rsidR="00F86A8A" w:rsidRDefault="00F86A8A" w:rsidP="00F86A8A"/>
    <w:p w14:paraId="6CB41941" w14:textId="57F92722" w:rsidR="002148AA" w:rsidRDefault="002148AA" w:rsidP="002148AA">
      <w:pPr>
        <w:pStyle w:val="Geenafstand"/>
      </w:pPr>
      <w:r w:rsidRPr="002148AA">
        <w:rPr>
          <w:noProof/>
        </w:rPr>
        <w:drawing>
          <wp:anchor distT="0" distB="0" distL="114300" distR="114300" simplePos="0" relativeHeight="251658270" behindDoc="1" locked="0" layoutInCell="1" allowOverlap="1" wp14:anchorId="7858269C" wp14:editId="601E030C">
            <wp:simplePos x="0" y="0"/>
            <wp:positionH relativeFrom="margin">
              <wp:posOffset>4714875</wp:posOffset>
            </wp:positionH>
            <wp:positionV relativeFrom="paragraph">
              <wp:posOffset>7620</wp:posOffset>
            </wp:positionV>
            <wp:extent cx="1400810" cy="1162685"/>
            <wp:effectExtent l="0" t="0" r="8890" b="0"/>
            <wp:wrapTight wrapText="bothSides">
              <wp:wrapPolygon edited="0">
                <wp:start x="0" y="0"/>
                <wp:lineTo x="0" y="21234"/>
                <wp:lineTo x="21443" y="21234"/>
                <wp:lineTo x="21443" y="0"/>
                <wp:lineTo x="0" y="0"/>
              </wp:wrapPolygon>
            </wp:wrapTight>
            <wp:docPr id="1879841173" name="Afbeelding 1" descr="Afbeelding met cirkel, diagram, lijn,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41173" name="Afbeelding 1" descr="Afbeelding met cirkel, diagram, lijn, wit&#10;&#10;Automatisch gegenereerde beschrijving"/>
                    <pic:cNvPicPr/>
                  </pic:nvPicPr>
                  <pic:blipFill>
                    <a:blip r:embed="rId43">
                      <a:extLst>
                        <a:ext uri="{28A0092B-C50C-407E-A947-70E740481C1C}">
                          <a14:useLocalDpi xmlns:a14="http://schemas.microsoft.com/office/drawing/2010/main" val="0"/>
                        </a:ext>
                      </a:extLst>
                    </a:blip>
                    <a:stretch>
                      <a:fillRect/>
                    </a:stretch>
                  </pic:blipFill>
                  <pic:spPr>
                    <a:xfrm>
                      <a:off x="0" y="0"/>
                      <a:ext cx="1400810" cy="1162685"/>
                    </a:xfrm>
                    <a:prstGeom prst="rect">
                      <a:avLst/>
                    </a:prstGeom>
                  </pic:spPr>
                </pic:pic>
              </a:graphicData>
            </a:graphic>
            <wp14:sizeRelH relativeFrom="margin">
              <wp14:pctWidth>0</wp14:pctWidth>
            </wp14:sizeRelH>
            <wp14:sizeRelV relativeFrom="margin">
              <wp14:pctHeight>0</wp14:pctHeight>
            </wp14:sizeRelV>
          </wp:anchor>
        </w:drawing>
      </w:r>
      <w:r w:rsidRPr="002148AA">
        <w:t>Verwijderen van een blad</w:t>
      </w:r>
      <w:r>
        <w:t>:</w:t>
      </w:r>
    </w:p>
    <w:p w14:paraId="47512528" w14:textId="77777777" w:rsidR="002148AA" w:rsidRDefault="002148AA" w:rsidP="00431602">
      <w:pPr>
        <w:pStyle w:val="Lijstalinea"/>
        <w:numPr>
          <w:ilvl w:val="0"/>
          <w:numId w:val="91"/>
        </w:numPr>
      </w:pPr>
      <w:r w:rsidRPr="002148AA">
        <w:t xml:space="preserve">Laat eenvoudigweg dit blad weg. (Stel de gepaste wijzer van de ouder op </w:t>
      </w:r>
      <w:proofErr w:type="spellStart"/>
      <w:r w:rsidRPr="002148AA">
        <w:t>null</w:t>
      </w:r>
      <w:proofErr w:type="spellEnd"/>
      <w:r w:rsidRPr="002148AA">
        <w:t xml:space="preserve">). </w:t>
      </w:r>
    </w:p>
    <w:p w14:paraId="700DC939" w14:textId="2F96FC36" w:rsidR="00F86A8A" w:rsidRDefault="002148AA" w:rsidP="00431602">
      <w:pPr>
        <w:pStyle w:val="Lijstalinea"/>
        <w:numPr>
          <w:ilvl w:val="0"/>
          <w:numId w:val="91"/>
        </w:numPr>
      </w:pPr>
      <w:r w:rsidRPr="002148AA">
        <w:t>Verwijder sleutel 4 uit onderstaande boom.</w:t>
      </w:r>
    </w:p>
    <w:p w14:paraId="23559B10" w14:textId="52270FA9" w:rsidR="00046DC9" w:rsidRDefault="00046DC9" w:rsidP="00431602">
      <w:pPr>
        <w:pStyle w:val="Lijstalinea"/>
        <w:numPr>
          <w:ilvl w:val="0"/>
          <w:numId w:val="91"/>
        </w:numPr>
      </w:pPr>
      <w:r>
        <w:t>Dit is geen probleem want hij heeft geen kinderen</w:t>
      </w:r>
    </w:p>
    <w:p w14:paraId="16A90B8D" w14:textId="77777777" w:rsidR="00FD7B66" w:rsidRDefault="00FD7B66" w:rsidP="00F86A8A"/>
    <w:p w14:paraId="622485CF" w14:textId="74BA1C7A" w:rsidR="002148AA" w:rsidRDefault="002148AA" w:rsidP="002148AA">
      <w:pPr>
        <w:pStyle w:val="Geenafstand"/>
      </w:pPr>
      <w:r w:rsidRPr="002148AA">
        <w:t>Verwijderen top met één kind</w:t>
      </w:r>
      <w:r>
        <w:t>:</w:t>
      </w:r>
    </w:p>
    <w:p w14:paraId="419D7988" w14:textId="22E35AE6" w:rsidR="00F86A8A" w:rsidRDefault="00511CA0" w:rsidP="002C3EF6">
      <w:r w:rsidRPr="002C3EF6">
        <w:rPr>
          <w:noProof/>
        </w:rPr>
        <w:drawing>
          <wp:anchor distT="0" distB="0" distL="114300" distR="114300" simplePos="0" relativeHeight="251658271" behindDoc="1" locked="0" layoutInCell="1" allowOverlap="1" wp14:anchorId="36A0AF0B" wp14:editId="106C76C4">
            <wp:simplePos x="0" y="0"/>
            <wp:positionH relativeFrom="margin">
              <wp:align>left</wp:align>
            </wp:positionH>
            <wp:positionV relativeFrom="paragraph">
              <wp:posOffset>10160</wp:posOffset>
            </wp:positionV>
            <wp:extent cx="1407160" cy="1117600"/>
            <wp:effectExtent l="0" t="0" r="2540" b="6350"/>
            <wp:wrapTight wrapText="bothSides">
              <wp:wrapPolygon edited="0">
                <wp:start x="0" y="0"/>
                <wp:lineTo x="0" y="21355"/>
                <wp:lineTo x="21347" y="21355"/>
                <wp:lineTo x="21347" y="0"/>
                <wp:lineTo x="0" y="0"/>
              </wp:wrapPolygon>
            </wp:wrapTight>
            <wp:docPr id="661509860" name="Afbeelding 1" descr="Afbeelding met cirkel, schets, diagram,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09860" name="Afbeelding 1" descr="Afbeelding met cirkel, schets, diagram, tekening&#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1407160" cy="1117600"/>
                    </a:xfrm>
                    <a:prstGeom prst="rect">
                      <a:avLst/>
                    </a:prstGeom>
                  </pic:spPr>
                </pic:pic>
              </a:graphicData>
            </a:graphic>
            <wp14:sizeRelH relativeFrom="margin">
              <wp14:pctWidth>0</wp14:pctWidth>
            </wp14:sizeRelH>
            <wp14:sizeRelV relativeFrom="margin">
              <wp14:pctHeight>0</wp14:pctHeight>
            </wp14:sizeRelV>
          </wp:anchor>
        </w:drawing>
      </w:r>
      <w:r w:rsidR="002148AA" w:rsidRPr="002148AA">
        <w:t xml:space="preserve">Wanneer de top </w:t>
      </w:r>
      <w:r w:rsidR="002148AA" w:rsidRPr="002148AA">
        <w:rPr>
          <w:rFonts w:ascii="Cambria Math" w:hAnsi="Cambria Math" w:cs="Cambria Math"/>
        </w:rPr>
        <w:t>𝑛</w:t>
      </w:r>
      <w:r w:rsidR="002148AA" w:rsidRPr="002148AA">
        <w:t xml:space="preserve"> die </w:t>
      </w:r>
      <w:r w:rsidR="002148AA" w:rsidRPr="002148AA">
        <w:rPr>
          <w:rFonts w:ascii="Cambria Math" w:hAnsi="Cambria Math" w:cs="Cambria Math"/>
        </w:rPr>
        <w:t>𝑥</w:t>
      </w:r>
      <w:r w:rsidR="002148AA" w:rsidRPr="002148AA">
        <w:t xml:space="preserve"> bevat slechts één kind heeft, dan kunnen we </w:t>
      </w:r>
      <w:r w:rsidR="002148AA" w:rsidRPr="002148AA">
        <w:rPr>
          <w:rFonts w:ascii="Cambria Math" w:hAnsi="Cambria Math" w:cs="Cambria Math"/>
        </w:rPr>
        <w:t>𝑛</w:t>
      </w:r>
      <w:r w:rsidR="002C3EF6">
        <w:t xml:space="preserve"> </w:t>
      </w:r>
      <w:r w:rsidR="002C3EF6" w:rsidRPr="002C3EF6">
        <w:t xml:space="preserve">vervangen door dit ene kind. Anders gezegd: het nieuwe linker- of rechterkind van de ouder van </w:t>
      </w:r>
      <w:r w:rsidR="002C3EF6" w:rsidRPr="002C3EF6">
        <w:rPr>
          <w:rFonts w:ascii="Cambria Math" w:hAnsi="Cambria Math" w:cs="Cambria Math"/>
        </w:rPr>
        <w:t>𝑛</w:t>
      </w:r>
      <w:r w:rsidR="002C3EF6" w:rsidRPr="002C3EF6">
        <w:t xml:space="preserve"> is zijn vroegere kleinkind. De binaire zoekboomeigenschap zal in dit geval nog steeds geldig zijn. Verwijder 10 uit onderstaande boom</w:t>
      </w:r>
    </w:p>
    <w:p w14:paraId="72AD1503" w14:textId="3B33D3CA" w:rsidR="00F86A8A" w:rsidRDefault="00F86A8A" w:rsidP="002C3EF6"/>
    <w:p w14:paraId="6B9E7120" w14:textId="2C519156" w:rsidR="00F86A8A" w:rsidRDefault="00F86A8A" w:rsidP="00F86A8A"/>
    <w:p w14:paraId="5B1D9FD5" w14:textId="0B661235" w:rsidR="00F86A8A" w:rsidRDefault="006B42AA" w:rsidP="006B42AA">
      <w:pPr>
        <w:pStyle w:val="Geenafstand"/>
      </w:pPr>
      <w:r w:rsidRPr="006B42AA">
        <w:rPr>
          <w:noProof/>
        </w:rPr>
        <w:drawing>
          <wp:anchor distT="0" distB="0" distL="114300" distR="114300" simplePos="0" relativeHeight="251658272" behindDoc="1" locked="0" layoutInCell="1" allowOverlap="1" wp14:anchorId="51B97E0B" wp14:editId="75D9C47B">
            <wp:simplePos x="0" y="0"/>
            <wp:positionH relativeFrom="margin">
              <wp:posOffset>3547110</wp:posOffset>
            </wp:positionH>
            <wp:positionV relativeFrom="paragraph">
              <wp:posOffset>12065</wp:posOffset>
            </wp:positionV>
            <wp:extent cx="2562225" cy="1120775"/>
            <wp:effectExtent l="0" t="0" r="9525" b="3175"/>
            <wp:wrapTight wrapText="bothSides">
              <wp:wrapPolygon edited="0">
                <wp:start x="0" y="0"/>
                <wp:lineTo x="0" y="21294"/>
                <wp:lineTo x="21520" y="21294"/>
                <wp:lineTo x="21520" y="0"/>
                <wp:lineTo x="0" y="0"/>
              </wp:wrapPolygon>
            </wp:wrapTight>
            <wp:docPr id="1102564745" name="Afbeelding 1" descr="Afbeelding met diagram, cirkel,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4745" name="Afbeelding 1" descr="Afbeelding met diagram, cirkel, lijn&#10;&#10;Automatisch gegenereerde beschrijving"/>
                    <pic:cNvPicPr/>
                  </pic:nvPicPr>
                  <pic:blipFill>
                    <a:blip r:embed="rId45">
                      <a:extLst>
                        <a:ext uri="{28A0092B-C50C-407E-A947-70E740481C1C}">
                          <a14:useLocalDpi xmlns:a14="http://schemas.microsoft.com/office/drawing/2010/main" val="0"/>
                        </a:ext>
                      </a:extLst>
                    </a:blip>
                    <a:stretch>
                      <a:fillRect/>
                    </a:stretch>
                  </pic:blipFill>
                  <pic:spPr>
                    <a:xfrm>
                      <a:off x="0" y="0"/>
                      <a:ext cx="2562225" cy="1120775"/>
                    </a:xfrm>
                    <a:prstGeom prst="rect">
                      <a:avLst/>
                    </a:prstGeom>
                  </pic:spPr>
                </pic:pic>
              </a:graphicData>
            </a:graphic>
            <wp14:sizeRelH relativeFrom="margin">
              <wp14:pctWidth>0</wp14:pctWidth>
            </wp14:sizeRelH>
            <wp14:sizeRelV relativeFrom="margin">
              <wp14:pctHeight>0</wp14:pctHeight>
            </wp14:sizeRelV>
          </wp:anchor>
        </w:drawing>
      </w:r>
      <w:r w:rsidR="00511CA0" w:rsidRPr="00511CA0">
        <w:t>Verwijderen van een top met twee kinderen</w:t>
      </w:r>
      <w:r w:rsidR="00511CA0">
        <w:t>:</w:t>
      </w:r>
    </w:p>
    <w:p w14:paraId="056F5F1B" w14:textId="6E378E0C" w:rsidR="00511CA0" w:rsidRDefault="00511CA0" w:rsidP="00431602">
      <w:pPr>
        <w:pStyle w:val="Lijstalinea"/>
        <w:numPr>
          <w:ilvl w:val="0"/>
          <w:numId w:val="92"/>
        </w:numPr>
      </w:pPr>
      <w:r w:rsidRPr="00511CA0">
        <w:t xml:space="preserve">We herleiden dit probleem naar een eenvoudiger probleem: </w:t>
      </w:r>
    </w:p>
    <w:p w14:paraId="48E8558A" w14:textId="30CB7FCC" w:rsidR="00511CA0" w:rsidRDefault="00511CA0" w:rsidP="00431602">
      <w:pPr>
        <w:pStyle w:val="Lijstalinea"/>
        <w:numPr>
          <w:ilvl w:val="0"/>
          <w:numId w:val="92"/>
        </w:numPr>
      </w:pPr>
      <w:r w:rsidRPr="00511CA0">
        <w:t xml:space="preserve">Eerst vervangen we de inhoud van de top door zijn opvolger, i.e. </w:t>
      </w:r>
      <w:r w:rsidR="00EF74FC" w:rsidRPr="00511CA0">
        <w:t xml:space="preserve">De </w:t>
      </w:r>
      <w:r w:rsidRPr="00511CA0">
        <w:t>inhoud van de kleinste top in zijn rechterdeelboom</w:t>
      </w:r>
      <w:r w:rsidR="00CC7B03">
        <w:t xml:space="preserve"> (voor 8 is dit 13</w:t>
      </w:r>
      <w:r w:rsidR="006B3A3B">
        <w:t xml:space="preserve"> bv.</w:t>
      </w:r>
      <w:r w:rsidR="00CC7B03">
        <w:t>)</w:t>
      </w:r>
    </w:p>
    <w:p w14:paraId="78D46D57" w14:textId="7F2D2515" w:rsidR="00511CA0" w:rsidRDefault="00511CA0" w:rsidP="00431602">
      <w:pPr>
        <w:pStyle w:val="Lijstalinea"/>
        <w:numPr>
          <w:ilvl w:val="0"/>
          <w:numId w:val="92"/>
        </w:numPr>
      </w:pPr>
      <w:r w:rsidRPr="00511CA0">
        <w:t>Vervolgens verwijderen we deze kleinste top van de rechterdeelboom. (Waarom is dit eenvoudiger?!)</w:t>
      </w:r>
    </w:p>
    <w:p w14:paraId="746795E1" w14:textId="0A5078E9" w:rsidR="006B42AA" w:rsidRDefault="006B42AA" w:rsidP="00431602">
      <w:pPr>
        <w:pStyle w:val="Lijstalinea"/>
        <w:numPr>
          <w:ilvl w:val="0"/>
          <w:numId w:val="92"/>
        </w:numPr>
      </w:pPr>
      <w:r w:rsidRPr="006B42AA">
        <w:t>Verwijder de top met sleutel 3.</w:t>
      </w:r>
    </w:p>
    <w:p w14:paraId="3486AB40" w14:textId="568D55DD" w:rsidR="0003621B" w:rsidRDefault="0003621B" w:rsidP="00431602">
      <w:pPr>
        <w:pStyle w:val="Lijstalinea"/>
        <w:numPr>
          <w:ilvl w:val="0"/>
          <w:numId w:val="92"/>
        </w:numPr>
      </w:pPr>
      <w:r>
        <w:t>Hiervoor gebruiken we sleutel 4, want 4 is kleiner dan 6 en 6 staat recht</w:t>
      </w:r>
      <w:r w:rsidR="00735DF5">
        <w:t>s.</w:t>
      </w:r>
    </w:p>
    <w:p w14:paraId="2ECCB558" w14:textId="77777777" w:rsidR="000342BB" w:rsidRDefault="000342BB" w:rsidP="00F86A8A"/>
    <w:p w14:paraId="01CCB8FE" w14:textId="07C028C5" w:rsidR="00F86A8A" w:rsidRDefault="001302E6" w:rsidP="001302E6">
      <w:pPr>
        <w:pStyle w:val="Geenafstand"/>
      </w:pPr>
      <w:r w:rsidRPr="001302E6">
        <w:lastRenderedPageBreak/>
        <w:t>Tijdscomplexiteit</w:t>
      </w:r>
      <w:r>
        <w:t>:</w:t>
      </w:r>
    </w:p>
    <w:p w14:paraId="2CB2BA02" w14:textId="47FE61CD" w:rsidR="001302E6" w:rsidRDefault="001302E6" w:rsidP="00431602">
      <w:pPr>
        <w:pStyle w:val="Lijstalinea"/>
        <w:numPr>
          <w:ilvl w:val="0"/>
          <w:numId w:val="93"/>
        </w:numPr>
      </w:pPr>
      <w:r w:rsidRPr="001302E6">
        <w:t xml:space="preserve">Al deze bewerkingen hebben een tijdscomplexiteit die lineair is in de diepte </w:t>
      </w:r>
      <w:r w:rsidR="003D2CFF">
        <w:t xml:space="preserve">(d) </w:t>
      </w:r>
      <w:r w:rsidRPr="001302E6">
        <w:t xml:space="preserve">van de boom. </w:t>
      </w:r>
    </w:p>
    <w:p w14:paraId="346A01E4" w14:textId="77777777" w:rsidR="001302E6" w:rsidRDefault="001302E6" w:rsidP="00431602">
      <w:pPr>
        <w:pStyle w:val="Lijstalinea"/>
        <w:numPr>
          <w:ilvl w:val="0"/>
          <w:numId w:val="93"/>
        </w:numPr>
      </w:pPr>
      <w:r w:rsidRPr="001302E6">
        <w:t xml:space="preserve">1. Voor ’perfect’ gebalanceerde bomen: </w:t>
      </w:r>
      <w:r w:rsidRPr="001302E6">
        <w:rPr>
          <w:rFonts w:ascii="Cambria Math" w:hAnsi="Cambria Math" w:cs="Cambria Math"/>
        </w:rPr>
        <w:t>𝛩</w:t>
      </w:r>
      <w:r w:rsidRPr="001302E6">
        <w:t>(</w:t>
      </w:r>
      <w:r w:rsidRPr="001302E6">
        <w:rPr>
          <w:rFonts w:ascii="Cambria Math" w:hAnsi="Cambria Math" w:cs="Cambria Math"/>
        </w:rPr>
        <w:t>𝑑</w:t>
      </w:r>
      <w:r w:rsidRPr="001302E6">
        <w:t xml:space="preserve">) = </w:t>
      </w:r>
      <w:r w:rsidRPr="001302E6">
        <w:rPr>
          <w:rFonts w:ascii="Cambria Math" w:hAnsi="Cambria Math" w:cs="Cambria Math"/>
        </w:rPr>
        <w:t>𝛩</w:t>
      </w:r>
      <w:r w:rsidRPr="001302E6">
        <w:t>(</w:t>
      </w:r>
      <w:proofErr w:type="spellStart"/>
      <w:r w:rsidRPr="001302E6">
        <w:t>lg</w:t>
      </w:r>
      <w:proofErr w:type="spellEnd"/>
      <w:r w:rsidRPr="001302E6">
        <w:t>(</w:t>
      </w:r>
      <w:r w:rsidRPr="001302E6">
        <w:rPr>
          <w:rFonts w:ascii="Cambria Math" w:hAnsi="Cambria Math" w:cs="Cambria Math"/>
        </w:rPr>
        <w:t>𝑛</w:t>
      </w:r>
      <w:r w:rsidRPr="001302E6">
        <w:t xml:space="preserve">)). </w:t>
      </w:r>
    </w:p>
    <w:p w14:paraId="00BFA595" w14:textId="78A601A1" w:rsidR="00427357" w:rsidRPr="0079662F" w:rsidRDefault="00427357" w:rsidP="00427357">
      <w:pPr>
        <w:pStyle w:val="Lijstalinea"/>
        <w:numPr>
          <w:ilvl w:val="1"/>
          <w:numId w:val="93"/>
        </w:numPr>
      </w:pPr>
      <w:r>
        <w:t xml:space="preserve">Indien je elke laag </w:t>
      </w:r>
      <w:proofErr w:type="spellStart"/>
      <w:r>
        <w:t>volsteekt</w:t>
      </w:r>
      <w:proofErr w:type="spellEnd"/>
      <w:r w:rsidR="003D2CFF">
        <w:t xml:space="preserve"> is de diept </w:t>
      </w:r>
      <w:r w:rsidR="003D2CFF" w:rsidRPr="0079662F">
        <w:rPr>
          <w:b/>
          <w:bCs/>
        </w:rPr>
        <w:t>log n</w:t>
      </w:r>
      <w:r w:rsidR="002D1E47">
        <w:rPr>
          <w:b/>
          <w:bCs/>
        </w:rPr>
        <w:t xml:space="preserve"> (beter)</w:t>
      </w:r>
    </w:p>
    <w:p w14:paraId="70248D9C" w14:textId="3C7156BE" w:rsidR="0079662F" w:rsidRPr="002D1E47" w:rsidRDefault="0079662F" w:rsidP="00427357">
      <w:pPr>
        <w:pStyle w:val="Lijstalinea"/>
        <w:numPr>
          <w:ilvl w:val="1"/>
          <w:numId w:val="93"/>
        </w:numPr>
        <w:rPr>
          <w:b/>
          <w:bCs/>
        </w:rPr>
      </w:pPr>
      <w:r>
        <w:t>Als hij heel slecht gebalanceerd is</w:t>
      </w:r>
      <w:r w:rsidR="002D1E47">
        <w:t xml:space="preserve"> </w:t>
      </w:r>
      <w:r w:rsidR="002D1E47" w:rsidRPr="002D1E47">
        <w:rPr>
          <w:b/>
          <w:bCs/>
        </w:rPr>
        <w:t xml:space="preserve">n </w:t>
      </w:r>
      <w:r w:rsidR="002D1E47">
        <w:rPr>
          <w:b/>
          <w:bCs/>
        </w:rPr>
        <w:t>(slechter)</w:t>
      </w:r>
    </w:p>
    <w:p w14:paraId="1E7D1249" w14:textId="77777777" w:rsidR="001302E6" w:rsidRDefault="001302E6" w:rsidP="00431602">
      <w:pPr>
        <w:pStyle w:val="Lijstalinea"/>
        <w:numPr>
          <w:ilvl w:val="0"/>
          <w:numId w:val="93"/>
        </w:numPr>
      </w:pPr>
      <w:r w:rsidRPr="001302E6">
        <w:t xml:space="preserve">2. In het slechtste geval: </w:t>
      </w:r>
      <w:r w:rsidRPr="001302E6">
        <w:rPr>
          <w:rFonts w:ascii="Cambria Math" w:hAnsi="Cambria Math" w:cs="Cambria Math"/>
        </w:rPr>
        <w:t>𝛩</w:t>
      </w:r>
      <w:r w:rsidRPr="001302E6">
        <w:t>(</w:t>
      </w:r>
      <w:r w:rsidRPr="001302E6">
        <w:rPr>
          <w:rFonts w:ascii="Cambria Math" w:hAnsi="Cambria Math" w:cs="Cambria Math"/>
        </w:rPr>
        <w:t>𝑑</w:t>
      </w:r>
      <w:r w:rsidRPr="001302E6">
        <w:t xml:space="preserve">) = </w:t>
      </w:r>
      <w:r w:rsidRPr="001302E6">
        <w:rPr>
          <w:rFonts w:ascii="Cambria Math" w:hAnsi="Cambria Math" w:cs="Cambria Math"/>
        </w:rPr>
        <w:t>𝛩</w:t>
      </w:r>
      <w:r w:rsidRPr="001302E6">
        <w:t>(</w:t>
      </w:r>
      <w:r w:rsidRPr="001302E6">
        <w:rPr>
          <w:rFonts w:ascii="Cambria Math" w:hAnsi="Cambria Math" w:cs="Cambria Math"/>
        </w:rPr>
        <w:t>𝑛</w:t>
      </w:r>
      <w:r w:rsidRPr="001302E6">
        <w:t xml:space="preserve">) </w:t>
      </w:r>
    </w:p>
    <w:p w14:paraId="08DB1954" w14:textId="71C20B10" w:rsidR="001302E6" w:rsidRDefault="001302E6" w:rsidP="00431602">
      <w:pPr>
        <w:pStyle w:val="Lijstalinea"/>
        <w:numPr>
          <w:ilvl w:val="0"/>
          <w:numId w:val="93"/>
        </w:numPr>
      </w:pPr>
      <w:r w:rsidRPr="001302E6">
        <w:t xml:space="preserve">3. Gemiddelde geval </w:t>
      </w:r>
      <w:r w:rsidR="005110DB">
        <w:t xml:space="preserve">(want er zijn </w:t>
      </w:r>
      <w:proofErr w:type="spellStart"/>
      <w:r w:rsidR="005110DB">
        <w:t>weining</w:t>
      </w:r>
      <w:proofErr w:type="spellEnd"/>
      <w:r w:rsidR="005110DB">
        <w:t xml:space="preserve"> bomen die slecht zullen gebalanceerd zijn) + </w:t>
      </w:r>
      <w:r w:rsidRPr="001302E6">
        <w:t xml:space="preserve">(bij random toevoegen sleutels): </w:t>
      </w:r>
      <w:r w:rsidRPr="001302E6">
        <w:rPr>
          <w:rFonts w:ascii="Cambria Math" w:hAnsi="Cambria Math" w:cs="Cambria Math"/>
        </w:rPr>
        <w:t>𝛩</w:t>
      </w:r>
      <w:r w:rsidRPr="001302E6">
        <w:t>(</w:t>
      </w:r>
      <w:r w:rsidRPr="001302E6">
        <w:rPr>
          <w:rFonts w:ascii="Cambria Math" w:hAnsi="Cambria Math" w:cs="Cambria Math"/>
        </w:rPr>
        <w:t>𝑑</w:t>
      </w:r>
      <w:r w:rsidRPr="001302E6">
        <w:t xml:space="preserve">) = </w:t>
      </w:r>
      <w:r w:rsidRPr="001302E6">
        <w:rPr>
          <w:rFonts w:ascii="Cambria Math" w:hAnsi="Cambria Math" w:cs="Cambria Math"/>
        </w:rPr>
        <w:t>𝛩</w:t>
      </w:r>
      <w:r w:rsidRPr="001302E6">
        <w:t>(</w:t>
      </w:r>
      <w:proofErr w:type="spellStart"/>
      <w:r w:rsidRPr="001302E6">
        <w:t>lg</w:t>
      </w:r>
      <w:proofErr w:type="spellEnd"/>
      <w:r w:rsidRPr="001302E6">
        <w:t>(</w:t>
      </w:r>
      <w:r w:rsidRPr="001302E6">
        <w:rPr>
          <w:rFonts w:ascii="Cambria Math" w:hAnsi="Cambria Math" w:cs="Cambria Math"/>
        </w:rPr>
        <w:t>𝑛</w:t>
      </w:r>
      <w:r w:rsidRPr="001302E6">
        <w:t>))</w:t>
      </w:r>
    </w:p>
    <w:p w14:paraId="5C48F91A" w14:textId="77777777" w:rsidR="00F86A8A" w:rsidRDefault="00F86A8A" w:rsidP="00F86A8A"/>
    <w:p w14:paraId="0BAA0389" w14:textId="4F6D9A91" w:rsidR="00F86A8A" w:rsidRDefault="001302E6" w:rsidP="001302E6">
      <w:pPr>
        <w:pStyle w:val="Geenafstand"/>
      </w:pPr>
      <w:r w:rsidRPr="001302E6">
        <w:t>Prioriteitswachtrij</w:t>
      </w:r>
      <w:r>
        <w:t>:</w:t>
      </w:r>
    </w:p>
    <w:p w14:paraId="1BB86399" w14:textId="77777777" w:rsidR="00E47AE9" w:rsidRDefault="00E47AE9" w:rsidP="00431602">
      <w:pPr>
        <w:pStyle w:val="Lijstalinea"/>
        <w:numPr>
          <w:ilvl w:val="0"/>
          <w:numId w:val="94"/>
        </w:numPr>
      </w:pPr>
      <w:r w:rsidRPr="00E47AE9">
        <w:t xml:space="preserve">Een PRIORITEITSWACHTRIJ is een uitbreiding van de “gewone” FIFO wachtrij. </w:t>
      </w:r>
    </w:p>
    <w:p w14:paraId="0663BF5A" w14:textId="77777777" w:rsidR="00E47AE9" w:rsidRDefault="00E47AE9" w:rsidP="00431602">
      <w:pPr>
        <w:pStyle w:val="Lijstalinea"/>
        <w:numPr>
          <w:ilvl w:val="0"/>
          <w:numId w:val="94"/>
        </w:numPr>
      </w:pPr>
      <w:r w:rsidRPr="00E47AE9">
        <w:t xml:space="preserve">Elementen: sleutel en waarde. Hoe kleiner de sleutel, hoe groter de prioriteit. </w:t>
      </w:r>
    </w:p>
    <w:p w14:paraId="3C4929AD" w14:textId="77777777" w:rsidR="00E47AE9" w:rsidRDefault="00E47AE9" w:rsidP="00431602">
      <w:pPr>
        <w:pStyle w:val="Lijstalinea"/>
        <w:numPr>
          <w:ilvl w:val="0"/>
          <w:numId w:val="94"/>
        </w:numPr>
      </w:pPr>
      <w:r w:rsidRPr="00E47AE9">
        <w:t xml:space="preserve">Bij een prioriteitswachtrij kan men </w:t>
      </w:r>
    </w:p>
    <w:p w14:paraId="26C7EE19" w14:textId="6475F006" w:rsidR="00E47AE9" w:rsidRDefault="00E47AE9" w:rsidP="00431602">
      <w:pPr>
        <w:pStyle w:val="Lijstalinea"/>
        <w:numPr>
          <w:ilvl w:val="1"/>
          <w:numId w:val="94"/>
        </w:numPr>
      </w:pPr>
      <w:r w:rsidRPr="00E47AE9">
        <w:t xml:space="preserve">1. </w:t>
      </w:r>
      <w:r w:rsidR="00EF74FC" w:rsidRPr="00E47AE9">
        <w:t xml:space="preserve">Het </w:t>
      </w:r>
      <w:r w:rsidRPr="00E47AE9">
        <w:t xml:space="preserve">element met de kleinste sleutel opzoeken; </w:t>
      </w:r>
    </w:p>
    <w:p w14:paraId="26D44BDC" w14:textId="7C58A15B" w:rsidR="00407F17" w:rsidRDefault="00E47AE9" w:rsidP="00431602">
      <w:pPr>
        <w:pStyle w:val="Lijstalinea"/>
        <w:numPr>
          <w:ilvl w:val="1"/>
          <w:numId w:val="94"/>
        </w:numPr>
      </w:pPr>
      <w:r w:rsidRPr="00E47AE9">
        <w:t xml:space="preserve">2. </w:t>
      </w:r>
      <w:r w:rsidR="00EF74FC" w:rsidRPr="00E47AE9">
        <w:t xml:space="preserve">Het </w:t>
      </w:r>
      <w:r w:rsidRPr="00E47AE9">
        <w:t xml:space="preserve">element met de kleinste sleutel verwijderen; </w:t>
      </w:r>
    </w:p>
    <w:p w14:paraId="702B90D3" w14:textId="16BA240E" w:rsidR="00407F17" w:rsidRDefault="00E47AE9" w:rsidP="00431602">
      <w:pPr>
        <w:pStyle w:val="Lijstalinea"/>
        <w:numPr>
          <w:ilvl w:val="1"/>
          <w:numId w:val="94"/>
        </w:numPr>
      </w:pPr>
      <w:r w:rsidRPr="00E47AE9">
        <w:t xml:space="preserve">3. </w:t>
      </w:r>
      <w:r w:rsidR="00EF74FC" w:rsidRPr="00E47AE9">
        <w:t xml:space="preserve">Een </w:t>
      </w:r>
      <w:r w:rsidRPr="00E47AE9">
        <w:t xml:space="preserve">nieuw element toevoegen aan de prioriteitswachtrij. </w:t>
      </w:r>
    </w:p>
    <w:p w14:paraId="452C15DA" w14:textId="41FACC31" w:rsidR="001302E6" w:rsidRDefault="00E47AE9" w:rsidP="00431602">
      <w:pPr>
        <w:pStyle w:val="Lijstalinea"/>
        <w:numPr>
          <w:ilvl w:val="0"/>
          <w:numId w:val="94"/>
        </w:numPr>
      </w:pPr>
      <w:r w:rsidRPr="00E47AE9">
        <w:t xml:space="preserve">Opmerking: In een prioriteitswachtrij kan enkel het element met de kleinste sleutel efficiënt bereikt worden. M.a.w. </w:t>
      </w:r>
      <w:r w:rsidR="00EF74FC" w:rsidRPr="00E47AE9">
        <w:t xml:space="preserve">Invoegen </w:t>
      </w:r>
      <w:r w:rsidRPr="00E47AE9">
        <w:t>is flexibel, verwijderen niet.</w:t>
      </w:r>
    </w:p>
    <w:p w14:paraId="4FC8FF1C" w14:textId="01EB49D4" w:rsidR="00F86A8A" w:rsidRDefault="00A14578" w:rsidP="00A14578">
      <w:pPr>
        <w:pStyle w:val="Kop2"/>
      </w:pPr>
      <w:bookmarkStart w:id="28" w:name="_Toc186124600"/>
      <w:proofErr w:type="spellStart"/>
      <w:r>
        <w:t>Biniare</w:t>
      </w:r>
      <w:proofErr w:type="spellEnd"/>
      <w:r>
        <w:t xml:space="preserve"> hoop</w:t>
      </w:r>
      <w:bookmarkEnd w:id="28"/>
    </w:p>
    <w:p w14:paraId="45F65252" w14:textId="7BBADE5C" w:rsidR="00407F17" w:rsidRDefault="00407F17" w:rsidP="00407F17">
      <w:pPr>
        <w:pStyle w:val="Geenafstand"/>
      </w:pPr>
      <w:r w:rsidRPr="00407F17">
        <w:t>Binaire hoop</w:t>
      </w:r>
      <w:r>
        <w:t>:</w:t>
      </w:r>
    </w:p>
    <w:p w14:paraId="557C8ACC" w14:textId="7ADCA307" w:rsidR="00407F17" w:rsidRDefault="00407F17" w:rsidP="00431602">
      <w:pPr>
        <w:pStyle w:val="Lijstalinea"/>
        <w:numPr>
          <w:ilvl w:val="0"/>
          <w:numId w:val="95"/>
        </w:numPr>
      </w:pPr>
      <w:r w:rsidRPr="00407F17">
        <w:t xml:space="preserve">Een </w:t>
      </w:r>
      <w:r>
        <w:t>COMPLETE BINAIRE BOOM</w:t>
      </w:r>
      <w:r w:rsidRPr="00407F17">
        <w:t xml:space="preserve"> is een binaire boom van diepte </w:t>
      </w:r>
      <w:r w:rsidRPr="00407F17">
        <w:rPr>
          <w:rFonts w:ascii="Cambria Math" w:hAnsi="Cambria Math" w:cs="Cambria Math"/>
        </w:rPr>
        <w:t>𝑑</w:t>
      </w:r>
      <w:r w:rsidRPr="00407F17">
        <w:t xml:space="preserve"> waarbij het aantal toppen met diepte </w:t>
      </w:r>
      <w:r w:rsidRPr="00407F17">
        <w:rPr>
          <w:rFonts w:ascii="Cambria Math" w:hAnsi="Cambria Math" w:cs="Cambria Math"/>
        </w:rPr>
        <w:t>𝑘</w:t>
      </w:r>
      <w:r w:rsidRPr="00407F17">
        <w:t xml:space="preserve"> &lt; </w:t>
      </w:r>
      <w:r w:rsidRPr="00407F17">
        <w:rPr>
          <w:rFonts w:ascii="Cambria Math" w:hAnsi="Cambria Math" w:cs="Cambria Math"/>
        </w:rPr>
        <w:t>𝑑</w:t>
      </w:r>
      <w:r w:rsidRPr="00407F17">
        <w:t xml:space="preserve"> maximaal (dus 2 </w:t>
      </w:r>
      <w:r w:rsidRPr="00407F17">
        <w:rPr>
          <w:rFonts w:ascii="Cambria Math" w:hAnsi="Cambria Math" w:cs="Cambria Math"/>
        </w:rPr>
        <w:t>𝑘</w:t>
      </w:r>
      <w:r w:rsidRPr="00407F17">
        <w:t xml:space="preserve"> , zie Eigenschap 1) is. De toppen met diepte </w:t>
      </w:r>
      <w:r w:rsidRPr="00407F17">
        <w:rPr>
          <w:rFonts w:ascii="Cambria Math" w:hAnsi="Cambria Math" w:cs="Cambria Math"/>
        </w:rPr>
        <w:t>𝑑</w:t>
      </w:r>
      <w:r w:rsidRPr="00407F17">
        <w:t xml:space="preserve"> komen voor van “links naar rechts”. </w:t>
      </w:r>
    </w:p>
    <w:p w14:paraId="2AE9C3BC" w14:textId="6C986393" w:rsidR="00407F17" w:rsidRDefault="00407F17" w:rsidP="00431602">
      <w:pPr>
        <w:pStyle w:val="Lijstalinea"/>
        <w:numPr>
          <w:ilvl w:val="0"/>
          <w:numId w:val="95"/>
        </w:numPr>
      </w:pPr>
      <w:r w:rsidRPr="00407F17">
        <w:t xml:space="preserve">De </w:t>
      </w:r>
      <w:r>
        <w:t>ORDENINGSEIGENSCHAP</w:t>
      </w:r>
      <w:r w:rsidRPr="00407F17">
        <w:t xml:space="preserve"> VOOR </w:t>
      </w:r>
      <w:r>
        <w:t>BINAIRE HOPEN</w:t>
      </w:r>
      <w:r w:rsidRPr="00407F17">
        <w:t xml:space="preserve"> zegt dat de sleutel van elke top hoogstens gelijk is aan de sleutel van zijn kinderen.</w:t>
      </w:r>
    </w:p>
    <w:p w14:paraId="5D4A5D51" w14:textId="3BE9B0C9" w:rsidR="00F86A8A" w:rsidRDefault="00F86A8A" w:rsidP="00F86A8A"/>
    <w:p w14:paraId="33F29749" w14:textId="2D30EAE6" w:rsidR="00F86A8A" w:rsidRDefault="000C49CF" w:rsidP="000A686C">
      <w:pPr>
        <w:pStyle w:val="Geenafstand"/>
      </w:pPr>
      <w:r w:rsidRPr="000A686C">
        <w:rPr>
          <w:noProof/>
        </w:rPr>
        <w:drawing>
          <wp:anchor distT="0" distB="0" distL="114300" distR="114300" simplePos="0" relativeHeight="251658273" behindDoc="1" locked="0" layoutInCell="1" allowOverlap="1" wp14:anchorId="00C704B2" wp14:editId="2D893739">
            <wp:simplePos x="0" y="0"/>
            <wp:positionH relativeFrom="margin">
              <wp:align>right</wp:align>
            </wp:positionH>
            <wp:positionV relativeFrom="paragraph">
              <wp:posOffset>6985</wp:posOffset>
            </wp:positionV>
            <wp:extent cx="1864995" cy="833120"/>
            <wp:effectExtent l="0" t="0" r="1905" b="5080"/>
            <wp:wrapTight wrapText="bothSides">
              <wp:wrapPolygon edited="0">
                <wp:start x="0" y="0"/>
                <wp:lineTo x="0" y="21238"/>
                <wp:lineTo x="21401" y="21238"/>
                <wp:lineTo x="21401" y="0"/>
                <wp:lineTo x="0" y="0"/>
              </wp:wrapPolygon>
            </wp:wrapTight>
            <wp:docPr id="620328520" name="Afbeelding 1" descr="Afbeelding met diagram, schets, tekening,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28520" name="Afbeelding 1" descr="Afbeelding met diagram, schets, tekening, cirkel&#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64995" cy="833120"/>
                    </a:xfrm>
                    <a:prstGeom prst="rect">
                      <a:avLst/>
                    </a:prstGeom>
                  </pic:spPr>
                </pic:pic>
              </a:graphicData>
            </a:graphic>
            <wp14:sizeRelH relativeFrom="margin">
              <wp14:pctWidth>0</wp14:pctWidth>
            </wp14:sizeRelH>
            <wp14:sizeRelV relativeFrom="margin">
              <wp14:pctHeight>0</wp14:pctHeight>
            </wp14:sizeRelV>
          </wp:anchor>
        </w:drawing>
      </w:r>
      <w:r w:rsidR="00407F17" w:rsidRPr="00407F17">
        <w:t xml:space="preserve">Binaire hoop m.b.v. </w:t>
      </w:r>
      <w:r w:rsidR="00EF74FC" w:rsidRPr="00407F17">
        <w:t>Arrays</w:t>
      </w:r>
      <w:r w:rsidR="00407F17">
        <w:t>:</w:t>
      </w:r>
    </w:p>
    <w:p w14:paraId="06FB7D24" w14:textId="0BA7C846" w:rsidR="000A686C" w:rsidRDefault="000A686C" w:rsidP="00431602">
      <w:pPr>
        <w:pStyle w:val="Lijstalinea"/>
        <w:numPr>
          <w:ilvl w:val="0"/>
          <w:numId w:val="96"/>
        </w:numPr>
      </w:pPr>
      <w:r w:rsidRPr="000A686C">
        <w:t xml:space="preserve">Omdat de binaire boom compleet is, is het niet nodig om effectief referenties naar kinderen e.d. </w:t>
      </w:r>
      <w:r w:rsidR="00EF74FC" w:rsidRPr="000A686C">
        <w:t xml:space="preserve">Te </w:t>
      </w:r>
      <w:r w:rsidRPr="000A686C">
        <w:t xml:space="preserve">gaan bijhouden. </w:t>
      </w:r>
    </w:p>
    <w:p w14:paraId="0289AFA6" w14:textId="5413B2CD" w:rsidR="00FD7B66" w:rsidRDefault="000A686C" w:rsidP="00F86A8A">
      <w:pPr>
        <w:pStyle w:val="Lijstalinea"/>
        <w:numPr>
          <w:ilvl w:val="0"/>
          <w:numId w:val="96"/>
        </w:numPr>
      </w:pPr>
      <w:r w:rsidRPr="000A686C">
        <w:t>We ’nummeren’ de toppen niveau per niveau, en van links naar rechts. Bv.</w:t>
      </w:r>
    </w:p>
    <w:p w14:paraId="4ED84AF5" w14:textId="77777777" w:rsidR="00A14578" w:rsidRDefault="00A14578" w:rsidP="00A14578">
      <w:pPr>
        <w:pStyle w:val="Lijstalinea"/>
      </w:pPr>
    </w:p>
    <w:p w14:paraId="6C0BE58C" w14:textId="1DFAD10F" w:rsidR="00F86A8A" w:rsidRDefault="000A686C" w:rsidP="000C49CF">
      <w:pPr>
        <w:pStyle w:val="Geenafstand"/>
      </w:pPr>
      <w:r w:rsidRPr="000A686C">
        <w:t>Verband rangnummer ouder/kind (eigen</w:t>
      </w:r>
      <w:r>
        <w:t>schap):</w:t>
      </w:r>
    </w:p>
    <w:p w14:paraId="0E9194FF" w14:textId="77777777" w:rsidR="00540259" w:rsidRDefault="00540259" w:rsidP="00431602">
      <w:pPr>
        <w:pStyle w:val="Lijstalinea"/>
        <w:numPr>
          <w:ilvl w:val="0"/>
          <w:numId w:val="97"/>
        </w:numPr>
      </w:pPr>
      <w:r w:rsidRPr="00540259">
        <w:t xml:space="preserve">Wanneer een top rangnummer </w:t>
      </w:r>
      <w:r w:rsidRPr="00540259">
        <w:rPr>
          <w:rFonts w:ascii="Cambria Math" w:hAnsi="Cambria Math" w:cs="Cambria Math"/>
        </w:rPr>
        <w:t>𝑖</w:t>
      </w:r>
      <w:r w:rsidRPr="00540259">
        <w:t xml:space="preserve"> heeft, dan hebben zijn linker- en rechterkind (als die bestaan) respectievelijk rangnummer 2</w:t>
      </w:r>
      <w:r w:rsidRPr="00540259">
        <w:rPr>
          <w:rFonts w:ascii="Cambria Math" w:hAnsi="Cambria Math" w:cs="Cambria Math"/>
        </w:rPr>
        <w:t>𝑖</w:t>
      </w:r>
      <w:r w:rsidRPr="00540259">
        <w:t xml:space="preserve"> en 2</w:t>
      </w:r>
      <w:r w:rsidRPr="00540259">
        <w:rPr>
          <w:rFonts w:ascii="Cambria Math" w:hAnsi="Cambria Math" w:cs="Cambria Math"/>
        </w:rPr>
        <w:t>𝑖</w:t>
      </w:r>
      <w:r w:rsidRPr="00540259">
        <w:t xml:space="preserve"> + 1. </w:t>
      </w:r>
    </w:p>
    <w:p w14:paraId="626D19BD" w14:textId="77777777" w:rsidR="00540259" w:rsidRDefault="00540259" w:rsidP="00431602">
      <w:pPr>
        <w:pStyle w:val="Lijstalinea"/>
        <w:numPr>
          <w:ilvl w:val="0"/>
          <w:numId w:val="97"/>
        </w:numPr>
      </w:pPr>
      <w:r w:rsidRPr="00540259">
        <w:t xml:space="preserve">Omgekeerd geldt: wanneer een top rangnummer </w:t>
      </w:r>
      <w:r w:rsidRPr="00540259">
        <w:rPr>
          <w:rFonts w:ascii="Cambria Math" w:hAnsi="Cambria Math" w:cs="Cambria Math"/>
        </w:rPr>
        <w:t>𝑖</w:t>
      </w:r>
      <w:r w:rsidRPr="00540259">
        <w:t xml:space="preserve"> heeft (en deze top is niet de wortel van de boom), dan heeft zijn ouder </w:t>
      </w:r>
      <w:proofErr w:type="spellStart"/>
      <w:r w:rsidRPr="00540259">
        <w:t>rangummer</w:t>
      </w:r>
      <w:proofErr w:type="spellEnd"/>
      <w:r w:rsidRPr="00540259">
        <w:t xml:space="preserve"> floor(</w:t>
      </w:r>
      <w:r w:rsidRPr="00540259">
        <w:rPr>
          <w:rFonts w:ascii="Cambria Math" w:hAnsi="Cambria Math" w:cs="Cambria Math"/>
        </w:rPr>
        <w:t>𝑖</w:t>
      </w:r>
      <w:r w:rsidRPr="00540259">
        <w:t xml:space="preserve">/2). </w:t>
      </w:r>
    </w:p>
    <w:p w14:paraId="13470B50" w14:textId="77777777" w:rsidR="00540259" w:rsidRDefault="00540259" w:rsidP="00431602">
      <w:pPr>
        <w:pStyle w:val="Lijstalinea"/>
        <w:numPr>
          <w:ilvl w:val="0"/>
          <w:numId w:val="97"/>
        </w:numPr>
      </w:pPr>
      <w:r w:rsidRPr="00540259">
        <w:t>We kunnen dus stellen dat:</w:t>
      </w:r>
    </w:p>
    <w:p w14:paraId="67037F9B" w14:textId="569422CC" w:rsidR="00540259" w:rsidRDefault="00540259" w:rsidP="00431602">
      <w:pPr>
        <w:pStyle w:val="Lijstalinea"/>
        <w:numPr>
          <w:ilvl w:val="1"/>
          <w:numId w:val="97"/>
        </w:numPr>
      </w:pPr>
      <w:r w:rsidRPr="00540259">
        <w:t xml:space="preserve"> </w:t>
      </w:r>
      <w:proofErr w:type="spellStart"/>
      <w:r w:rsidR="00EF74FC" w:rsidRPr="00540259">
        <w:t>Left</w:t>
      </w:r>
      <w:proofErr w:type="spellEnd"/>
      <w:r w:rsidRPr="00540259">
        <w:t>(</w:t>
      </w:r>
      <w:r w:rsidRPr="00540259">
        <w:rPr>
          <w:rFonts w:ascii="Cambria Math" w:hAnsi="Cambria Math" w:cs="Cambria Math"/>
        </w:rPr>
        <w:t>𝑖</w:t>
      </w:r>
      <w:r w:rsidRPr="00540259">
        <w:t>) = 2</w:t>
      </w:r>
      <w:r w:rsidRPr="00540259">
        <w:rPr>
          <w:rFonts w:ascii="Cambria Math" w:hAnsi="Cambria Math" w:cs="Cambria Math"/>
        </w:rPr>
        <w:t>𝑖</w:t>
      </w:r>
    </w:p>
    <w:p w14:paraId="27909BB9" w14:textId="21B1E7E8" w:rsidR="00540259" w:rsidRDefault="00EF74FC" w:rsidP="00431602">
      <w:pPr>
        <w:pStyle w:val="Lijstalinea"/>
        <w:numPr>
          <w:ilvl w:val="1"/>
          <w:numId w:val="97"/>
        </w:numPr>
        <w:rPr>
          <w:lang w:val="en-GB"/>
        </w:rPr>
      </w:pPr>
      <w:r w:rsidRPr="00540259">
        <w:rPr>
          <w:lang w:val="en-GB"/>
        </w:rPr>
        <w:t>Right</w:t>
      </w:r>
      <w:r w:rsidR="00540259" w:rsidRPr="00540259">
        <w:rPr>
          <w:lang w:val="en-GB"/>
        </w:rPr>
        <w:t>(</w:t>
      </w:r>
      <w:r w:rsidR="00540259" w:rsidRPr="00540259">
        <w:rPr>
          <w:rFonts w:ascii="Cambria Math" w:hAnsi="Cambria Math" w:cs="Cambria Math"/>
        </w:rPr>
        <w:t>𝑖</w:t>
      </w:r>
      <w:r w:rsidR="00540259" w:rsidRPr="00540259">
        <w:rPr>
          <w:lang w:val="en-GB"/>
        </w:rPr>
        <w:t>) = 2</w:t>
      </w:r>
      <w:r w:rsidR="00540259" w:rsidRPr="00540259">
        <w:rPr>
          <w:rFonts w:ascii="Cambria Math" w:hAnsi="Cambria Math" w:cs="Cambria Math"/>
        </w:rPr>
        <w:t>𝑖</w:t>
      </w:r>
      <w:r w:rsidR="00540259" w:rsidRPr="00540259">
        <w:rPr>
          <w:lang w:val="en-GB"/>
        </w:rPr>
        <w:t xml:space="preserve"> + 1 </w:t>
      </w:r>
    </w:p>
    <w:p w14:paraId="4E634625" w14:textId="30E32941" w:rsidR="000A686C" w:rsidRPr="00540259" w:rsidRDefault="00EF74FC" w:rsidP="00431602">
      <w:pPr>
        <w:pStyle w:val="Lijstalinea"/>
        <w:numPr>
          <w:ilvl w:val="1"/>
          <w:numId w:val="97"/>
        </w:numPr>
        <w:rPr>
          <w:lang w:val="en-GB"/>
        </w:rPr>
      </w:pPr>
      <w:r w:rsidRPr="00540259">
        <w:rPr>
          <w:lang w:val="en-GB"/>
        </w:rPr>
        <w:t>Parent</w:t>
      </w:r>
      <w:r w:rsidR="00540259" w:rsidRPr="00540259">
        <w:rPr>
          <w:lang w:val="en-GB"/>
        </w:rPr>
        <w:t>(</w:t>
      </w:r>
      <w:r w:rsidR="00540259" w:rsidRPr="00540259">
        <w:rPr>
          <w:rFonts w:ascii="Cambria Math" w:hAnsi="Cambria Math" w:cs="Cambria Math"/>
        </w:rPr>
        <w:t>𝑖</w:t>
      </w:r>
      <w:r w:rsidR="00540259" w:rsidRPr="00540259">
        <w:rPr>
          <w:lang w:val="en-GB"/>
        </w:rPr>
        <w:t>) = floor(</w:t>
      </w:r>
      <w:r w:rsidR="00540259" w:rsidRPr="00540259">
        <w:rPr>
          <w:rFonts w:ascii="Cambria Math" w:hAnsi="Cambria Math" w:cs="Cambria Math"/>
        </w:rPr>
        <w:t>𝑖</w:t>
      </w:r>
      <w:r w:rsidR="00540259" w:rsidRPr="00540259">
        <w:rPr>
          <w:lang w:val="en-GB"/>
        </w:rPr>
        <w:t>/2).</w:t>
      </w:r>
    </w:p>
    <w:p w14:paraId="76DB188B" w14:textId="77777777" w:rsidR="00F86A8A" w:rsidRPr="00540259" w:rsidRDefault="00F86A8A" w:rsidP="00F86A8A">
      <w:pPr>
        <w:rPr>
          <w:lang w:val="en-GB"/>
        </w:rPr>
      </w:pPr>
    </w:p>
    <w:p w14:paraId="760967CF" w14:textId="3296B0C0" w:rsidR="00F86A8A" w:rsidRDefault="00540259" w:rsidP="00540259">
      <w:pPr>
        <w:pStyle w:val="Geenafstand"/>
      </w:pPr>
      <w:r w:rsidRPr="00540259">
        <w:t>Opzoeken van element met kleinste sleutel</w:t>
      </w:r>
      <w:r>
        <w:t>:</w:t>
      </w:r>
    </w:p>
    <w:p w14:paraId="6F36AFBE" w14:textId="77777777" w:rsidR="008B6380" w:rsidRDefault="008B6380" w:rsidP="00431602">
      <w:pPr>
        <w:pStyle w:val="Lijstalinea"/>
        <w:numPr>
          <w:ilvl w:val="0"/>
          <w:numId w:val="98"/>
        </w:numPr>
      </w:pPr>
      <w:r w:rsidRPr="008B6380">
        <w:t xml:space="preserve">Uit de ordeningseigenschap volgt dat het kleinste element steeds in de wortel zit. </w:t>
      </w:r>
    </w:p>
    <w:p w14:paraId="6BA14D9E" w14:textId="77937684" w:rsidR="00540259" w:rsidRPr="00540259" w:rsidRDefault="008B6380" w:rsidP="00431602">
      <w:pPr>
        <w:pStyle w:val="Lijstalinea"/>
        <w:numPr>
          <w:ilvl w:val="0"/>
          <w:numId w:val="98"/>
        </w:numPr>
      </w:pPr>
      <w:r w:rsidRPr="008B6380">
        <w:t>Het opzoeken van het kleinste element is dus een triviale bewerking</w:t>
      </w:r>
    </w:p>
    <w:p w14:paraId="7272F2D4" w14:textId="77777777" w:rsidR="00614915" w:rsidRDefault="00614915" w:rsidP="00F86A8A"/>
    <w:p w14:paraId="235621E7" w14:textId="77777777" w:rsidR="00A14578" w:rsidRDefault="00A14578" w:rsidP="00F86A8A"/>
    <w:p w14:paraId="77CD6DA6" w14:textId="77777777" w:rsidR="00A14578" w:rsidRDefault="00A14578" w:rsidP="00F86A8A"/>
    <w:p w14:paraId="63785C3B" w14:textId="66AF243F" w:rsidR="008B6380" w:rsidRDefault="008B6380" w:rsidP="008B6380">
      <w:pPr>
        <w:pStyle w:val="Geenafstand"/>
      </w:pPr>
      <w:r w:rsidRPr="008B6380">
        <w:lastRenderedPageBreak/>
        <w:t>Toevoegen van een element</w:t>
      </w:r>
      <w:r>
        <w:t>:</w:t>
      </w:r>
    </w:p>
    <w:p w14:paraId="41E3F568" w14:textId="77777777" w:rsidR="008B6380" w:rsidRDefault="008B6380" w:rsidP="00431602">
      <w:pPr>
        <w:pStyle w:val="Lijstalinea"/>
        <w:numPr>
          <w:ilvl w:val="0"/>
          <w:numId w:val="99"/>
        </w:numPr>
      </w:pPr>
      <w:r w:rsidRPr="008B6380">
        <w:t xml:space="preserve">1. Creëer een nieuw element. </w:t>
      </w:r>
    </w:p>
    <w:p w14:paraId="7D513224" w14:textId="77777777" w:rsidR="008B6380" w:rsidRDefault="008B6380" w:rsidP="00431602">
      <w:pPr>
        <w:pStyle w:val="Lijstalinea"/>
        <w:numPr>
          <w:ilvl w:val="0"/>
          <w:numId w:val="99"/>
        </w:numPr>
      </w:pPr>
      <w:r w:rsidRPr="008B6380">
        <w:t xml:space="preserve">2. Voeg dit element toe op de eerste beschikbare plaats. Dit betekent dus als een nieuw blad, met rangnummer </w:t>
      </w:r>
      <w:r w:rsidRPr="008B6380">
        <w:rPr>
          <w:rFonts w:ascii="Cambria Math" w:hAnsi="Cambria Math" w:cs="Cambria Math"/>
        </w:rPr>
        <w:t>𝑖</w:t>
      </w:r>
      <w:r w:rsidRPr="008B6380">
        <w:t xml:space="preserve">, waarbij we er steeds voor zorgen dat het diepste niveau gevuld is van links naar rechts. </w:t>
      </w:r>
    </w:p>
    <w:p w14:paraId="0F9BDA76" w14:textId="614A5FFC" w:rsidR="008B6380" w:rsidRPr="00540259" w:rsidRDefault="008B6380" w:rsidP="00431602">
      <w:pPr>
        <w:pStyle w:val="Lijstalinea"/>
        <w:numPr>
          <w:ilvl w:val="0"/>
          <w:numId w:val="99"/>
        </w:numPr>
      </w:pPr>
      <w:r w:rsidRPr="008B6380">
        <w:t xml:space="preserve">3. Op dit moment is het in het algemeen zo dat de ordeningseigenschap voor binaire bomen nu kan geschonden zijn tussen </w:t>
      </w:r>
      <w:r w:rsidRPr="008B6380">
        <w:rPr>
          <w:rFonts w:ascii="Cambria Math" w:hAnsi="Cambria Math" w:cs="Cambria Math"/>
        </w:rPr>
        <w:t>𝑖</w:t>
      </w:r>
      <w:r w:rsidRPr="008B6380">
        <w:t xml:space="preserve"> en </w:t>
      </w:r>
      <w:proofErr w:type="spellStart"/>
      <w:r w:rsidRPr="008B6380">
        <w:t>parent</w:t>
      </w:r>
      <w:proofErr w:type="spellEnd"/>
      <w:r w:rsidRPr="008B6380">
        <w:t>(</w:t>
      </w:r>
      <w:r w:rsidRPr="008B6380">
        <w:rPr>
          <w:rFonts w:ascii="Cambria Math" w:hAnsi="Cambria Math" w:cs="Cambria Math"/>
        </w:rPr>
        <w:t>𝑖</w:t>
      </w:r>
      <w:r w:rsidRPr="008B6380">
        <w:t xml:space="preserve">). Indien dit zo is, verwissel dan </w:t>
      </w:r>
      <w:r w:rsidRPr="008B6380">
        <w:rPr>
          <w:rFonts w:ascii="Cambria Math" w:hAnsi="Cambria Math" w:cs="Cambria Math"/>
        </w:rPr>
        <w:t>𝑖</w:t>
      </w:r>
      <w:r w:rsidRPr="008B6380">
        <w:t xml:space="preserve"> en </w:t>
      </w:r>
      <w:proofErr w:type="spellStart"/>
      <w:r w:rsidRPr="008B6380">
        <w:t>parent</w:t>
      </w:r>
      <w:proofErr w:type="spellEnd"/>
      <w:r w:rsidRPr="008B6380">
        <w:t>(</w:t>
      </w:r>
      <w:r w:rsidRPr="008B6380">
        <w:rPr>
          <w:rFonts w:ascii="Cambria Math" w:hAnsi="Cambria Math" w:cs="Cambria Math"/>
        </w:rPr>
        <w:t>𝑖</w:t>
      </w:r>
      <w:r w:rsidRPr="008B6380">
        <w:t xml:space="preserve">). Dit herstelt de ordeningseigenschap tussen </w:t>
      </w:r>
      <w:r w:rsidRPr="008B6380">
        <w:rPr>
          <w:rFonts w:ascii="Cambria Math" w:hAnsi="Cambria Math" w:cs="Cambria Math"/>
        </w:rPr>
        <w:t>𝑖</w:t>
      </w:r>
      <w:r w:rsidRPr="008B6380">
        <w:t xml:space="preserve"> en zijn ouder. Eventueel is nu de ordeningseigenschap tussen </w:t>
      </w:r>
      <w:proofErr w:type="spellStart"/>
      <w:r w:rsidRPr="008B6380">
        <w:t>parent</w:t>
      </w:r>
      <w:proofErr w:type="spellEnd"/>
      <w:r w:rsidRPr="008B6380">
        <w:t>(</w:t>
      </w:r>
      <w:r w:rsidRPr="008B6380">
        <w:rPr>
          <w:rFonts w:ascii="Cambria Math" w:hAnsi="Cambria Math" w:cs="Cambria Math"/>
        </w:rPr>
        <w:t>𝑖</w:t>
      </w:r>
      <w:r w:rsidRPr="008B6380">
        <w:t xml:space="preserve">) en </w:t>
      </w:r>
      <w:proofErr w:type="spellStart"/>
      <w:r w:rsidRPr="008B6380">
        <w:t>parent</w:t>
      </w:r>
      <w:proofErr w:type="spellEnd"/>
      <w:r w:rsidRPr="008B6380">
        <w:t>(</w:t>
      </w:r>
      <w:proofErr w:type="spellStart"/>
      <w:r w:rsidRPr="008B6380">
        <w:t>parent</w:t>
      </w:r>
      <w:proofErr w:type="spellEnd"/>
      <w:r w:rsidRPr="008B6380">
        <w:t>(</w:t>
      </w:r>
      <w:r w:rsidRPr="008B6380">
        <w:rPr>
          <w:rFonts w:ascii="Cambria Math" w:hAnsi="Cambria Math" w:cs="Cambria Math"/>
        </w:rPr>
        <w:t>𝑖</w:t>
      </w:r>
      <w:r w:rsidRPr="008B6380">
        <w:t>)) geschonden. Indien dit zo is wissel dan beide elementen. Ga zo verder tot de binaire hoop is hersteld.</w:t>
      </w:r>
    </w:p>
    <w:p w14:paraId="077E6AFC" w14:textId="77777777" w:rsidR="00540259" w:rsidRPr="00540259" w:rsidRDefault="00540259" w:rsidP="00F86A8A"/>
    <w:p w14:paraId="670D7600" w14:textId="77777777" w:rsidR="00240F0D" w:rsidRDefault="00240F0D" w:rsidP="00240F0D">
      <w:pPr>
        <w:pStyle w:val="Geenafstand"/>
      </w:pPr>
      <w:r w:rsidRPr="00240F0D">
        <w:t>Verwijderen kleinste element</w:t>
      </w:r>
      <w:r>
        <w:t>:</w:t>
      </w:r>
      <w:r w:rsidRPr="00240F0D">
        <w:t xml:space="preserve"> </w:t>
      </w:r>
    </w:p>
    <w:p w14:paraId="79D0BCDE" w14:textId="77777777" w:rsidR="00240F0D" w:rsidRDefault="00240F0D" w:rsidP="00431602">
      <w:pPr>
        <w:pStyle w:val="Lijstalinea"/>
        <w:numPr>
          <w:ilvl w:val="0"/>
          <w:numId w:val="100"/>
        </w:numPr>
      </w:pPr>
      <w:r w:rsidRPr="00240F0D">
        <w:t xml:space="preserve">Wanneer we het kleinste element verwijderen, dan hebben we een ’gat’ in de wortel. We vullen dit op met het laatste element. Dan moet de ordeningseigenschap hersteld worden: </w:t>
      </w:r>
    </w:p>
    <w:p w14:paraId="5DD200C9" w14:textId="77777777" w:rsidR="00240F0D" w:rsidRDefault="00240F0D" w:rsidP="00431602">
      <w:pPr>
        <w:pStyle w:val="Lijstalinea"/>
        <w:numPr>
          <w:ilvl w:val="0"/>
          <w:numId w:val="100"/>
        </w:numPr>
      </w:pPr>
      <w:r w:rsidRPr="00240F0D">
        <w:t>1. Verwissel de wortel met het meest rechtse blad met de grootste diepte.</w:t>
      </w:r>
    </w:p>
    <w:p w14:paraId="31B7AB90" w14:textId="77777777" w:rsidR="00240F0D" w:rsidRDefault="00240F0D" w:rsidP="00431602">
      <w:pPr>
        <w:pStyle w:val="Lijstalinea"/>
        <w:numPr>
          <w:ilvl w:val="0"/>
          <w:numId w:val="100"/>
        </w:numPr>
      </w:pPr>
      <w:r w:rsidRPr="00240F0D">
        <w:t xml:space="preserve">2. Verwijder het meest rechtse blad; de binaire hoop heeft nu een element minder. </w:t>
      </w:r>
    </w:p>
    <w:p w14:paraId="494AAD6D" w14:textId="0EE63CD0" w:rsidR="00540259" w:rsidRPr="00540259" w:rsidRDefault="00240F0D" w:rsidP="00431602">
      <w:pPr>
        <w:pStyle w:val="Lijstalinea"/>
        <w:numPr>
          <w:ilvl w:val="0"/>
          <w:numId w:val="100"/>
        </w:numPr>
      </w:pPr>
      <w:r w:rsidRPr="00240F0D">
        <w:t xml:space="preserve">3. Indien de ordeningseigenschap geschonden is in de wortel, herstel deze dan door de wortel en zijn kleinste kind </w:t>
      </w:r>
      <w:r w:rsidRPr="00240F0D">
        <w:rPr>
          <w:rFonts w:ascii="Cambria Math" w:hAnsi="Cambria Math" w:cs="Cambria Math"/>
        </w:rPr>
        <w:t>𝑖</w:t>
      </w:r>
      <w:r w:rsidRPr="00240F0D">
        <w:t xml:space="preserve"> van plaats te verwisselen. Indien de ordeningseigenschap nu geschonden is in </w:t>
      </w:r>
      <w:r w:rsidRPr="00240F0D">
        <w:rPr>
          <w:rFonts w:ascii="Cambria Math" w:hAnsi="Cambria Math" w:cs="Cambria Math"/>
        </w:rPr>
        <w:t>𝑖</w:t>
      </w:r>
      <w:r w:rsidRPr="00240F0D">
        <w:t xml:space="preserve">, herstel ze dan door </w:t>
      </w:r>
      <w:r w:rsidRPr="00240F0D">
        <w:rPr>
          <w:rFonts w:ascii="Cambria Math" w:hAnsi="Cambria Math" w:cs="Cambria Math"/>
        </w:rPr>
        <w:t>𝑖</w:t>
      </w:r>
      <w:r w:rsidRPr="00240F0D">
        <w:t xml:space="preserve"> te verwisselen met de kleinste van zijn kinderen. Ga zo verder tot de binaire hoop hersteld is</w:t>
      </w:r>
    </w:p>
    <w:p w14:paraId="0962E9FE" w14:textId="77777777" w:rsidR="00540259" w:rsidRDefault="00540259" w:rsidP="00F86A8A"/>
    <w:p w14:paraId="76A76517" w14:textId="1898DE35" w:rsidR="00DB0AD3" w:rsidRDefault="00DB0AD3" w:rsidP="00DB0AD3">
      <w:pPr>
        <w:pStyle w:val="Geenafstand"/>
      </w:pPr>
      <w:r w:rsidRPr="00DB0AD3">
        <w:t>Tijdscomplexiteit</w:t>
      </w:r>
      <w:r>
        <w:t>:</w:t>
      </w:r>
      <w:r w:rsidRPr="00DB0AD3">
        <w:t xml:space="preserve"> </w:t>
      </w:r>
    </w:p>
    <w:p w14:paraId="381C6AD0" w14:textId="58B74D46" w:rsidR="00DB0AD3" w:rsidRDefault="00DB0AD3" w:rsidP="00431602">
      <w:pPr>
        <w:pStyle w:val="Lijstalinea"/>
        <w:numPr>
          <w:ilvl w:val="0"/>
          <w:numId w:val="101"/>
        </w:numPr>
      </w:pPr>
      <w:r>
        <w:t xml:space="preserve">1. </w:t>
      </w:r>
      <w:r w:rsidRPr="00DB0AD3">
        <w:t xml:space="preserve">Opzoeken van het kleinste element gebeurt in constante tijd. </w:t>
      </w:r>
    </w:p>
    <w:p w14:paraId="153C8D50" w14:textId="1D4625D1" w:rsidR="00DB0AD3" w:rsidRPr="00540259" w:rsidRDefault="00DB0AD3" w:rsidP="00431602">
      <w:pPr>
        <w:pStyle w:val="Lijstalinea"/>
        <w:numPr>
          <w:ilvl w:val="0"/>
          <w:numId w:val="101"/>
        </w:numPr>
      </w:pPr>
      <w:r>
        <w:t xml:space="preserve">2. </w:t>
      </w:r>
      <w:r w:rsidRPr="00DB0AD3">
        <w:t xml:space="preserve">Toevoegen en verwijderen neemt tijd </w:t>
      </w:r>
      <w:r w:rsidRPr="00DB0AD3">
        <w:rPr>
          <w:rFonts w:ascii="Cambria Math" w:hAnsi="Cambria Math" w:cs="Cambria Math"/>
        </w:rPr>
        <w:t>𝛩</w:t>
      </w:r>
      <w:r w:rsidRPr="00DB0AD3">
        <w:t>(</w:t>
      </w:r>
      <w:proofErr w:type="spellStart"/>
      <w:r w:rsidRPr="00DB0AD3">
        <w:t>lg</w:t>
      </w:r>
      <w:proofErr w:type="spellEnd"/>
      <w:r w:rsidRPr="00DB0AD3">
        <w:t xml:space="preserve"> </w:t>
      </w:r>
      <w:r w:rsidRPr="00DB0AD3">
        <w:rPr>
          <w:rFonts w:ascii="Cambria Math" w:hAnsi="Cambria Math" w:cs="Cambria Math"/>
        </w:rPr>
        <w:t>𝑛</w:t>
      </w:r>
      <w:r w:rsidRPr="00DB0AD3">
        <w:t>). (</w:t>
      </w:r>
      <w:proofErr w:type="spellStart"/>
      <w:r w:rsidRPr="00DB0AD3">
        <w:t>Waa</w:t>
      </w:r>
      <w:proofErr w:type="spellEnd"/>
    </w:p>
    <w:p w14:paraId="431A69D3" w14:textId="77777777" w:rsidR="00540259" w:rsidRPr="00540259" w:rsidRDefault="00540259" w:rsidP="00F86A8A"/>
    <w:p w14:paraId="1AA09937" w14:textId="1E2E6BCD" w:rsidR="00540259" w:rsidRPr="00540259" w:rsidRDefault="00AB576F" w:rsidP="0039479A">
      <w:pPr>
        <w:pStyle w:val="Geenafstand"/>
      </w:pPr>
      <w:r>
        <w:t>Oefeningen</w:t>
      </w:r>
      <w:r w:rsidR="0039479A">
        <w:t>:</w:t>
      </w:r>
    </w:p>
    <w:p w14:paraId="2F4A9422" w14:textId="23F3CCEC" w:rsidR="00540259" w:rsidRPr="0039479A" w:rsidRDefault="0039479A" w:rsidP="00F86A8A">
      <w:pPr>
        <w:rPr>
          <w:b/>
          <w:bCs/>
        </w:rPr>
      </w:pPr>
      <w:r w:rsidRPr="0039479A">
        <w:rPr>
          <w:b/>
          <w:bCs/>
        </w:rPr>
        <w:t xml:space="preserve">Oef 1, geef de binaire </w:t>
      </w:r>
      <w:r w:rsidRPr="00803069">
        <w:rPr>
          <w:b/>
          <w:bCs/>
          <w:color w:val="FF0000"/>
        </w:rPr>
        <w:t xml:space="preserve">zoekboom </w:t>
      </w:r>
      <w:r w:rsidRPr="0039479A">
        <w:rPr>
          <w:b/>
          <w:bCs/>
        </w:rPr>
        <w:t>(4, 7, 5, 8, 11, 3, 2, 9, 10, 6):</w:t>
      </w:r>
    </w:p>
    <w:p w14:paraId="0AC79A67" w14:textId="74B46021" w:rsidR="0039479A" w:rsidRPr="00540259" w:rsidRDefault="008646DC" w:rsidP="00F86A8A">
      <w:r>
        <w:tab/>
      </w:r>
      <w:r>
        <w:tab/>
        <w:t>4</w:t>
      </w:r>
    </w:p>
    <w:p w14:paraId="5CF52BB2" w14:textId="203104BF" w:rsidR="002A15C3" w:rsidRDefault="00B476C0" w:rsidP="00F86A8A">
      <w:r>
        <w:tab/>
        <w:t>3</w:t>
      </w:r>
      <w:r>
        <w:tab/>
      </w:r>
      <w:r>
        <w:tab/>
      </w:r>
      <w:r w:rsidR="002A15C3">
        <w:tab/>
      </w:r>
      <w:r w:rsidR="007B5B95">
        <w:t>7</w:t>
      </w:r>
    </w:p>
    <w:p w14:paraId="4B8B4BE3" w14:textId="0546BB1F" w:rsidR="00B476C0" w:rsidRDefault="00B476C0" w:rsidP="00F86A8A">
      <w:r>
        <w:t>2</w:t>
      </w:r>
      <w:r w:rsidR="002A15C3">
        <w:tab/>
      </w:r>
      <w:r w:rsidR="002A15C3">
        <w:tab/>
      </w:r>
      <w:r w:rsidR="002A15C3">
        <w:tab/>
      </w:r>
      <w:r w:rsidR="007B5B95" w:rsidRPr="007B5B95">
        <w:rPr>
          <w:b/>
          <w:bCs/>
        </w:rPr>
        <w:t>5</w:t>
      </w:r>
      <w:r w:rsidR="002A15C3">
        <w:tab/>
      </w:r>
      <w:r w:rsidR="002A15C3">
        <w:tab/>
      </w:r>
      <w:r w:rsidR="007B5B95">
        <w:t>8</w:t>
      </w:r>
      <w:r w:rsidR="002A15C3">
        <w:tab/>
      </w:r>
      <w:r w:rsidR="002A15C3">
        <w:tab/>
      </w:r>
    </w:p>
    <w:p w14:paraId="164FB6B1" w14:textId="763D5B7B" w:rsidR="002A15C3" w:rsidRDefault="007B5B95" w:rsidP="00F86A8A">
      <w:r>
        <w:tab/>
      </w:r>
      <w:r>
        <w:tab/>
      </w:r>
      <w:r>
        <w:tab/>
      </w:r>
      <w:r>
        <w:tab/>
      </w:r>
      <w:r w:rsidRPr="007B5B95">
        <w:rPr>
          <w:b/>
          <w:bCs/>
        </w:rPr>
        <w:t>6</w:t>
      </w:r>
      <w:r>
        <w:tab/>
      </w:r>
      <w:r>
        <w:tab/>
        <w:t>11</w:t>
      </w:r>
    </w:p>
    <w:p w14:paraId="272F6074" w14:textId="2A36FA08" w:rsidR="007B5B95" w:rsidRDefault="007B5B95" w:rsidP="00F86A8A">
      <w:r>
        <w:tab/>
      </w:r>
      <w:r>
        <w:tab/>
      </w:r>
      <w:r>
        <w:tab/>
      </w:r>
      <w:r>
        <w:tab/>
      </w:r>
      <w:r>
        <w:tab/>
        <w:t>9</w:t>
      </w:r>
    </w:p>
    <w:p w14:paraId="41DA2FD5" w14:textId="70924589" w:rsidR="007B5B95" w:rsidRDefault="007B5B95" w:rsidP="00F86A8A">
      <w:r>
        <w:tab/>
      </w:r>
      <w:r>
        <w:tab/>
      </w:r>
      <w:r>
        <w:tab/>
      </w:r>
      <w:r>
        <w:tab/>
      </w:r>
      <w:r>
        <w:tab/>
      </w:r>
      <w:r>
        <w:tab/>
        <w:t>10</w:t>
      </w:r>
    </w:p>
    <w:p w14:paraId="70981EEF" w14:textId="77777777" w:rsidR="00616927" w:rsidRDefault="00616927" w:rsidP="00F86A8A"/>
    <w:p w14:paraId="530931D8" w14:textId="6209D432" w:rsidR="00616927" w:rsidRDefault="00616927" w:rsidP="00F86A8A">
      <w:pPr>
        <w:rPr>
          <w:b/>
          <w:bCs/>
        </w:rPr>
      </w:pPr>
      <w:r w:rsidRPr="00616927">
        <w:rPr>
          <w:b/>
          <w:bCs/>
        </w:rPr>
        <w:t>Oef 2: Veronderstel dat men een binaire zoekboom opbouwt door sleutels één voor één toe te voegen aan een initieel lege boom.</w:t>
      </w:r>
    </w:p>
    <w:p w14:paraId="7F70F7C3" w14:textId="6A69CD27" w:rsidR="00616927" w:rsidRDefault="00066359" w:rsidP="00F86A8A">
      <w:r w:rsidRPr="00066359">
        <w:t>2.1 Geef een rij van lengte 7 die een binaire zoekboom van minimale diepte oplevert</w:t>
      </w:r>
      <w:r>
        <w:t>:</w:t>
      </w:r>
    </w:p>
    <w:p w14:paraId="5501EE23" w14:textId="3760613C" w:rsidR="00066359" w:rsidRDefault="00D75918" w:rsidP="00F86A8A">
      <w:r>
        <w:t xml:space="preserve">Rij = </w:t>
      </w:r>
      <w:r w:rsidR="009C43B7">
        <w:t>[4, 2, 6, 1, 3, 5, 7]</w:t>
      </w:r>
    </w:p>
    <w:p w14:paraId="708B3484" w14:textId="2DE8A1C8" w:rsidR="00D75918" w:rsidRDefault="009C43B7" w:rsidP="00F86A8A">
      <w:r>
        <w:tab/>
      </w:r>
      <w:r>
        <w:tab/>
      </w:r>
      <w:r>
        <w:tab/>
      </w:r>
      <w:r>
        <w:tab/>
        <w:t>4</w:t>
      </w:r>
    </w:p>
    <w:p w14:paraId="3E54ED32" w14:textId="0FDB4702" w:rsidR="009C43B7" w:rsidRDefault="009C43B7" w:rsidP="00F86A8A">
      <w:r>
        <w:tab/>
      </w:r>
      <w:r>
        <w:tab/>
      </w:r>
      <w:r>
        <w:tab/>
      </w:r>
      <w:r w:rsidRPr="00190A94">
        <w:rPr>
          <w:b/>
          <w:bCs/>
        </w:rPr>
        <w:t>2</w:t>
      </w:r>
      <w:r>
        <w:tab/>
      </w:r>
      <w:r>
        <w:tab/>
        <w:t>6</w:t>
      </w:r>
    </w:p>
    <w:p w14:paraId="6EF11078" w14:textId="07B06662" w:rsidR="009C43B7" w:rsidRDefault="009C43B7" w:rsidP="00F86A8A">
      <w:r>
        <w:tab/>
      </w:r>
      <w:r>
        <w:tab/>
      </w:r>
      <w:r w:rsidRPr="00190A94">
        <w:rPr>
          <w:b/>
          <w:bCs/>
        </w:rPr>
        <w:t>1</w:t>
      </w:r>
      <w:r w:rsidR="00190A94">
        <w:tab/>
      </w:r>
      <w:r w:rsidR="00190A94">
        <w:tab/>
      </w:r>
      <w:r w:rsidR="00190A94" w:rsidRPr="00190A94">
        <w:rPr>
          <w:b/>
          <w:bCs/>
        </w:rPr>
        <w:t>3</w:t>
      </w:r>
      <w:r w:rsidR="00190A94">
        <w:t xml:space="preserve"> 5</w:t>
      </w:r>
      <w:r w:rsidR="00190A94">
        <w:tab/>
        <w:t xml:space="preserve"> </w:t>
      </w:r>
      <w:r w:rsidR="00190A94">
        <w:tab/>
        <w:t>7</w:t>
      </w:r>
    </w:p>
    <w:p w14:paraId="2994B085" w14:textId="77777777" w:rsidR="008A0CEC" w:rsidRDefault="008A0CEC" w:rsidP="00F86A8A"/>
    <w:p w14:paraId="57A3BA22" w14:textId="306F6D85" w:rsidR="008A0CEC" w:rsidRDefault="008A0CEC" w:rsidP="00F86A8A">
      <w:r>
        <w:t>2.2 Voor lengte 15 beginnen we bij (15 / 2</w:t>
      </w:r>
      <w:r w:rsidR="00716E7C">
        <w:t xml:space="preserve">) = 7.5 </w:t>
      </w:r>
      <w:r w:rsidR="00716E7C">
        <w:sym w:font="Wingdings" w:char="F0E0"/>
      </w:r>
      <w:r w:rsidR="00716E7C">
        <w:t xml:space="preserve"> 8</w:t>
      </w:r>
    </w:p>
    <w:p w14:paraId="575865E5" w14:textId="77777777" w:rsidR="00D1318E" w:rsidRDefault="00D1318E" w:rsidP="00F86A8A"/>
    <w:p w14:paraId="3C7DA759" w14:textId="77777777" w:rsidR="00EF0804" w:rsidRDefault="00EF0804" w:rsidP="00F86A8A"/>
    <w:p w14:paraId="33B26CC2" w14:textId="77777777" w:rsidR="00EF0804" w:rsidRDefault="00EF0804" w:rsidP="00F86A8A"/>
    <w:p w14:paraId="24B538AA" w14:textId="77777777" w:rsidR="00A14578" w:rsidRDefault="00A14578" w:rsidP="00F86A8A"/>
    <w:p w14:paraId="17C9B61E" w14:textId="77777777" w:rsidR="00EF0804" w:rsidRDefault="00EF0804" w:rsidP="00F86A8A"/>
    <w:p w14:paraId="61983821" w14:textId="77777777" w:rsidR="00EF0804" w:rsidRDefault="00EF0804" w:rsidP="00F86A8A"/>
    <w:p w14:paraId="2CBED9C3" w14:textId="34A48CDE" w:rsidR="00D1318E" w:rsidRPr="00EF0804" w:rsidRDefault="00D1318E" w:rsidP="00F86A8A">
      <w:pPr>
        <w:rPr>
          <w:b/>
          <w:bCs/>
        </w:rPr>
      </w:pPr>
      <w:r w:rsidRPr="00EF0804">
        <w:rPr>
          <w:b/>
          <w:bCs/>
        </w:rPr>
        <w:lastRenderedPageBreak/>
        <w:t>2.3</w:t>
      </w:r>
      <w:r w:rsidR="00EF0804" w:rsidRPr="00EF0804">
        <w:rPr>
          <w:b/>
          <w:bCs/>
        </w:rPr>
        <w:t xml:space="preserve"> voor lengte 5: </w:t>
      </w:r>
    </w:p>
    <w:p w14:paraId="17894318" w14:textId="11B69F55" w:rsidR="00EF0804" w:rsidRDefault="00EF0804" w:rsidP="00F86A8A">
      <w:r>
        <w:t>1</w:t>
      </w:r>
      <w:r>
        <w:tab/>
      </w:r>
      <w:r>
        <w:tab/>
      </w:r>
      <w:r>
        <w:tab/>
      </w:r>
      <w:r>
        <w:tab/>
      </w:r>
      <w:r>
        <w:tab/>
      </w:r>
      <w:r>
        <w:tab/>
      </w:r>
      <w:r>
        <w:tab/>
      </w:r>
      <w:r>
        <w:tab/>
      </w:r>
      <w:r>
        <w:tab/>
      </w:r>
      <w:r>
        <w:tab/>
      </w:r>
      <w:r>
        <w:tab/>
      </w:r>
      <w:r>
        <w:tab/>
      </w:r>
      <w:r>
        <w:tab/>
        <w:t>5</w:t>
      </w:r>
    </w:p>
    <w:p w14:paraId="20D339E7" w14:textId="5773BAC9" w:rsidR="009C43B7" w:rsidRDefault="00EF0804" w:rsidP="00F86A8A">
      <w:r>
        <w:tab/>
        <w:t>2</w:t>
      </w:r>
      <w:r>
        <w:tab/>
      </w:r>
      <w:r>
        <w:tab/>
      </w:r>
      <w:r>
        <w:tab/>
      </w:r>
      <w:r>
        <w:tab/>
      </w:r>
      <w:r>
        <w:tab/>
      </w:r>
      <w:r>
        <w:tab/>
      </w:r>
      <w:r>
        <w:tab/>
      </w:r>
      <w:r>
        <w:tab/>
      </w:r>
      <w:r>
        <w:tab/>
      </w:r>
      <w:r>
        <w:tab/>
      </w:r>
      <w:r>
        <w:tab/>
        <w:t>4</w:t>
      </w:r>
    </w:p>
    <w:p w14:paraId="6283E0F0" w14:textId="26DD5DFB" w:rsidR="00EF0804" w:rsidRDefault="00EF0804" w:rsidP="00F86A8A">
      <w:r>
        <w:tab/>
      </w:r>
      <w:r>
        <w:tab/>
        <w:t>3</w:t>
      </w:r>
      <w:r>
        <w:tab/>
      </w:r>
      <w:r>
        <w:tab/>
      </w:r>
      <w:r>
        <w:tab/>
      </w:r>
      <w:r>
        <w:tab/>
      </w:r>
      <w:r>
        <w:tab/>
      </w:r>
      <w:r>
        <w:tab/>
      </w:r>
      <w:r>
        <w:tab/>
      </w:r>
      <w:r>
        <w:tab/>
      </w:r>
      <w:r>
        <w:tab/>
        <w:t>3</w:t>
      </w:r>
    </w:p>
    <w:p w14:paraId="1571F4E7" w14:textId="783FDAC0" w:rsidR="00EF0804" w:rsidRDefault="00EF0804" w:rsidP="00EF0804">
      <w:pPr>
        <w:ind w:left="1416" w:firstLine="708"/>
      </w:pPr>
      <w:r>
        <w:t>4</w:t>
      </w:r>
      <w:r>
        <w:tab/>
      </w:r>
      <w:r>
        <w:tab/>
      </w:r>
      <w:r>
        <w:tab/>
      </w:r>
      <w:r>
        <w:tab/>
      </w:r>
      <w:r>
        <w:tab/>
      </w:r>
      <w:r>
        <w:tab/>
      </w:r>
      <w:r>
        <w:tab/>
        <w:t>2</w:t>
      </w:r>
    </w:p>
    <w:p w14:paraId="26396CF1" w14:textId="39D594E4" w:rsidR="009C43B7" w:rsidRDefault="00EF0804" w:rsidP="00EF0804">
      <w:pPr>
        <w:ind w:left="2124" w:firstLine="708"/>
      </w:pPr>
      <w:r>
        <w:t>5</w:t>
      </w:r>
      <w:r>
        <w:tab/>
      </w:r>
      <w:r>
        <w:tab/>
      </w:r>
      <w:r>
        <w:tab/>
      </w:r>
      <w:r>
        <w:tab/>
      </w:r>
      <w:r>
        <w:tab/>
        <w:t>1</w:t>
      </w:r>
    </w:p>
    <w:p w14:paraId="327672E1" w14:textId="26736545" w:rsidR="009C43B7" w:rsidRDefault="00EF0804" w:rsidP="00F86A8A">
      <w:r>
        <w:t>Je krijgt een slecht gebalan</w:t>
      </w:r>
      <w:r w:rsidR="00B34837">
        <w:t>ceerde boom als je de sleutelwaarden die je moet toevoegen in volgorde zet.</w:t>
      </w:r>
    </w:p>
    <w:p w14:paraId="217BCB32" w14:textId="79B8AFEB" w:rsidR="005765BE" w:rsidRDefault="001B3BA8" w:rsidP="001B3BA8">
      <w:pPr>
        <w:pStyle w:val="Kop2"/>
      </w:pPr>
      <w:bookmarkStart w:id="29" w:name="_Toc186124601"/>
      <w:r>
        <w:t>Binaire hoop</w:t>
      </w:r>
      <w:bookmarkEnd w:id="29"/>
    </w:p>
    <w:p w14:paraId="7440CB7E" w14:textId="5E08A69F" w:rsidR="001B3BA8" w:rsidRDefault="001B3BA8" w:rsidP="001B3BA8">
      <w:pPr>
        <w:pStyle w:val="Geenafstand"/>
      </w:pPr>
      <w:r w:rsidRPr="001B3BA8">
        <w:t>Prioriteitswachtrij</w:t>
      </w:r>
      <w:r>
        <w:t>:</w:t>
      </w:r>
      <w:r w:rsidRPr="001B3BA8">
        <w:t xml:space="preserve"> </w:t>
      </w:r>
    </w:p>
    <w:p w14:paraId="766BBFA8" w14:textId="77777777" w:rsidR="001B3BA8" w:rsidRDefault="001B3BA8" w:rsidP="001B3BA8">
      <w:pPr>
        <w:pStyle w:val="Lijstalinea"/>
        <w:numPr>
          <w:ilvl w:val="0"/>
          <w:numId w:val="140"/>
        </w:numPr>
      </w:pPr>
      <w:r w:rsidRPr="001B3BA8">
        <w:t xml:space="preserve">Een PRIORITEITSWACHTRIJ is een uitbreiding van de “gewone” FIFO wachtrij. </w:t>
      </w:r>
    </w:p>
    <w:p w14:paraId="78F99819" w14:textId="77777777" w:rsidR="0099323F" w:rsidRDefault="001B3BA8" w:rsidP="001B3BA8">
      <w:pPr>
        <w:pStyle w:val="Lijstalinea"/>
        <w:numPr>
          <w:ilvl w:val="0"/>
          <w:numId w:val="140"/>
        </w:numPr>
      </w:pPr>
      <w:r w:rsidRPr="001B3BA8">
        <w:t xml:space="preserve">Elementen: sleutel en waarde. </w:t>
      </w:r>
    </w:p>
    <w:p w14:paraId="120E676E" w14:textId="77777777" w:rsidR="0099323F" w:rsidRPr="0099323F" w:rsidRDefault="001B3BA8" w:rsidP="001B3BA8">
      <w:pPr>
        <w:pStyle w:val="Lijstalinea"/>
        <w:numPr>
          <w:ilvl w:val="0"/>
          <w:numId w:val="140"/>
        </w:numPr>
        <w:rPr>
          <w:b/>
          <w:bCs/>
        </w:rPr>
      </w:pPr>
      <w:r w:rsidRPr="0099323F">
        <w:rPr>
          <w:b/>
          <w:bCs/>
        </w:rPr>
        <w:t xml:space="preserve">Hoe kleiner de sleutel, hoe groter de prioriteit. </w:t>
      </w:r>
    </w:p>
    <w:p w14:paraId="73225FD0" w14:textId="77777777" w:rsidR="0099323F" w:rsidRDefault="001B3BA8" w:rsidP="001B3BA8">
      <w:pPr>
        <w:pStyle w:val="Lijstalinea"/>
        <w:numPr>
          <w:ilvl w:val="0"/>
          <w:numId w:val="140"/>
        </w:numPr>
      </w:pPr>
      <w:r w:rsidRPr="001B3BA8">
        <w:t xml:space="preserve">Bij een prioriteitswachtrij kan men </w:t>
      </w:r>
    </w:p>
    <w:p w14:paraId="2D3C239B" w14:textId="77777777" w:rsidR="0099323F" w:rsidRDefault="001B3BA8" w:rsidP="0099323F">
      <w:pPr>
        <w:pStyle w:val="Lijstalinea"/>
        <w:numPr>
          <w:ilvl w:val="1"/>
          <w:numId w:val="140"/>
        </w:numPr>
      </w:pPr>
      <w:r w:rsidRPr="001B3BA8">
        <w:t xml:space="preserve">1. het element met de kleinste sleutel opzoeken; </w:t>
      </w:r>
    </w:p>
    <w:p w14:paraId="59BB5C66" w14:textId="77777777" w:rsidR="0099323F" w:rsidRDefault="001B3BA8" w:rsidP="0099323F">
      <w:pPr>
        <w:pStyle w:val="Lijstalinea"/>
        <w:numPr>
          <w:ilvl w:val="1"/>
          <w:numId w:val="140"/>
        </w:numPr>
      </w:pPr>
      <w:r w:rsidRPr="001B3BA8">
        <w:t xml:space="preserve">2. het element met de kleinste sleutel verwijderen; </w:t>
      </w:r>
    </w:p>
    <w:p w14:paraId="0C247CBF" w14:textId="77777777" w:rsidR="0099323F" w:rsidRDefault="001B3BA8" w:rsidP="0099323F">
      <w:pPr>
        <w:pStyle w:val="Lijstalinea"/>
        <w:numPr>
          <w:ilvl w:val="1"/>
          <w:numId w:val="140"/>
        </w:numPr>
      </w:pPr>
      <w:r w:rsidRPr="001B3BA8">
        <w:t xml:space="preserve">3. een nieuw element toevoegen aan de prioriteitswachtrij. </w:t>
      </w:r>
    </w:p>
    <w:p w14:paraId="58427BDA" w14:textId="1489FDCA" w:rsidR="0099323F" w:rsidRPr="00FB3DED" w:rsidRDefault="001B3BA8" w:rsidP="0099323F">
      <w:pPr>
        <w:pStyle w:val="Lijstalinea"/>
        <w:numPr>
          <w:ilvl w:val="0"/>
          <w:numId w:val="140"/>
        </w:numPr>
      </w:pPr>
      <w:r w:rsidRPr="001B3BA8">
        <w:t xml:space="preserve">Opmerking: In een prioriteitswachtrij kan enkel het element met de kleinste sleutel efficiënt bereikt worden. </w:t>
      </w:r>
      <w:r w:rsidRPr="0099323F">
        <w:rPr>
          <w:b/>
          <w:bCs/>
        </w:rPr>
        <w:t>M.a.w. invoegen is flexibel, verwijderen niet.</w:t>
      </w:r>
    </w:p>
    <w:p w14:paraId="59CC0F93" w14:textId="793A7C72" w:rsidR="00FB3DED" w:rsidRDefault="00F8170E" w:rsidP="0099323F">
      <w:pPr>
        <w:pStyle w:val="Lijstalinea"/>
        <w:numPr>
          <w:ilvl w:val="0"/>
          <w:numId w:val="140"/>
        </w:numPr>
      </w:pPr>
      <w:r>
        <w:t>Onder een ouder moeten waarden die groter (dus 5 heeft als kinderen 10 en 13 bv)</w:t>
      </w:r>
    </w:p>
    <w:p w14:paraId="77B43D22" w14:textId="6AA6065C" w:rsidR="000145B0" w:rsidRDefault="000145B0" w:rsidP="000145B0">
      <w:pPr>
        <w:pStyle w:val="Lijstalinea"/>
        <w:numPr>
          <w:ilvl w:val="1"/>
          <w:numId w:val="140"/>
        </w:numPr>
      </w:pPr>
      <w:r>
        <w:t xml:space="preserve">De </w:t>
      </w:r>
      <w:proofErr w:type="spellStart"/>
      <w:r>
        <w:t>parent</w:t>
      </w:r>
      <w:proofErr w:type="spellEnd"/>
      <w:r>
        <w:t xml:space="preserve"> is altijd kleiner dan zijn kinderen</w:t>
      </w:r>
    </w:p>
    <w:p w14:paraId="48E1A799" w14:textId="152BA26E" w:rsidR="00F8170E" w:rsidRDefault="00F8170E" w:rsidP="0099323F">
      <w:pPr>
        <w:pStyle w:val="Lijstalinea"/>
        <w:numPr>
          <w:ilvl w:val="0"/>
          <w:numId w:val="140"/>
        </w:numPr>
      </w:pPr>
      <w:r>
        <w:t>Je begint met vullen helemaal links en gaat zo door naar rechts en naar de andere broers</w:t>
      </w:r>
      <w:r w:rsidR="00A775FF">
        <w:t xml:space="preserve"> van rechts)</w:t>
      </w:r>
    </w:p>
    <w:p w14:paraId="18C487FE" w14:textId="35B28C7B" w:rsidR="0099323F" w:rsidRDefault="0099323F" w:rsidP="0099323F"/>
    <w:p w14:paraId="4CD87C11" w14:textId="1FFAE394" w:rsidR="0099323F" w:rsidRDefault="00FB3439" w:rsidP="0099323F">
      <w:pPr>
        <w:pStyle w:val="Geenafstand"/>
      </w:pPr>
      <w:r w:rsidRPr="00FB3439">
        <w:rPr>
          <w:noProof/>
        </w:rPr>
        <w:drawing>
          <wp:anchor distT="0" distB="0" distL="114300" distR="114300" simplePos="0" relativeHeight="251658284" behindDoc="1" locked="0" layoutInCell="1" allowOverlap="1" wp14:anchorId="2B849395" wp14:editId="0BE119AD">
            <wp:simplePos x="0" y="0"/>
            <wp:positionH relativeFrom="margin">
              <wp:align>right</wp:align>
            </wp:positionH>
            <wp:positionV relativeFrom="paragraph">
              <wp:posOffset>8467</wp:posOffset>
            </wp:positionV>
            <wp:extent cx="2260600" cy="903437"/>
            <wp:effectExtent l="0" t="0" r="6350" b="0"/>
            <wp:wrapTight wrapText="bothSides">
              <wp:wrapPolygon edited="0">
                <wp:start x="0" y="0"/>
                <wp:lineTo x="0" y="20962"/>
                <wp:lineTo x="21479" y="20962"/>
                <wp:lineTo x="21479" y="0"/>
                <wp:lineTo x="0" y="0"/>
              </wp:wrapPolygon>
            </wp:wrapTight>
            <wp:docPr id="109084216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42168"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60600" cy="903437"/>
                    </a:xfrm>
                    <a:prstGeom prst="rect">
                      <a:avLst/>
                    </a:prstGeom>
                  </pic:spPr>
                </pic:pic>
              </a:graphicData>
            </a:graphic>
          </wp:anchor>
        </w:drawing>
      </w:r>
      <w:r w:rsidR="0099323F">
        <w:t xml:space="preserve">Binaire hoop: </w:t>
      </w:r>
    </w:p>
    <w:p w14:paraId="5158E900" w14:textId="4D378686" w:rsidR="007830F1" w:rsidRDefault="007830F1" w:rsidP="007830F1">
      <w:pPr>
        <w:pStyle w:val="Lijstalinea"/>
        <w:numPr>
          <w:ilvl w:val="0"/>
          <w:numId w:val="141"/>
        </w:numPr>
      </w:pPr>
      <w:r w:rsidRPr="007830F1">
        <w:t xml:space="preserve">Een Complete Binaire Boom is een binaire boom van diepte </w:t>
      </w:r>
      <w:r w:rsidRPr="007830F1">
        <w:rPr>
          <w:rFonts w:ascii="Cambria Math" w:hAnsi="Cambria Math" w:cs="Cambria Math"/>
        </w:rPr>
        <w:t>𝑑</w:t>
      </w:r>
      <w:r w:rsidRPr="007830F1">
        <w:t xml:space="preserve"> waarbij het aantal toppen met diepte </w:t>
      </w:r>
      <w:r w:rsidRPr="007830F1">
        <w:rPr>
          <w:rFonts w:ascii="Cambria Math" w:hAnsi="Cambria Math" w:cs="Cambria Math"/>
        </w:rPr>
        <w:t>𝑘</w:t>
      </w:r>
      <w:r w:rsidRPr="007830F1">
        <w:t xml:space="preserve"> &lt; </w:t>
      </w:r>
      <w:r w:rsidRPr="007830F1">
        <w:rPr>
          <w:rFonts w:ascii="Cambria Math" w:hAnsi="Cambria Math" w:cs="Cambria Math"/>
        </w:rPr>
        <w:t>𝑑</w:t>
      </w:r>
      <w:r w:rsidRPr="007830F1">
        <w:t xml:space="preserve"> maximaal (dus 2 </w:t>
      </w:r>
      <w:r w:rsidRPr="007830F1">
        <w:rPr>
          <w:rFonts w:ascii="Cambria Math" w:hAnsi="Cambria Math" w:cs="Cambria Math"/>
        </w:rPr>
        <w:t>𝑘</w:t>
      </w:r>
      <w:r w:rsidRPr="007830F1">
        <w:t xml:space="preserve"> , zie Eigenschap 1) is. De toppen met diepte </w:t>
      </w:r>
      <w:r w:rsidRPr="007830F1">
        <w:rPr>
          <w:rFonts w:ascii="Cambria Math" w:hAnsi="Cambria Math" w:cs="Cambria Math"/>
        </w:rPr>
        <w:t>𝑑</w:t>
      </w:r>
      <w:r w:rsidRPr="007830F1">
        <w:t xml:space="preserve"> komen voor van “links naar rechts”. </w:t>
      </w:r>
    </w:p>
    <w:p w14:paraId="5BB54D8F" w14:textId="5D0A213E" w:rsidR="007830F1" w:rsidRDefault="007830F1" w:rsidP="007830F1">
      <w:pPr>
        <w:pStyle w:val="Lijstalinea"/>
        <w:numPr>
          <w:ilvl w:val="1"/>
          <w:numId w:val="141"/>
        </w:numPr>
      </w:pPr>
      <w:r w:rsidRPr="00670579">
        <w:rPr>
          <w:b/>
          <w:bCs/>
        </w:rPr>
        <w:t>Je boom is goed gevuld</w:t>
      </w:r>
      <w:r w:rsidR="00FB3439">
        <w:t>, enkel de onderste is niet volledig gevuld, al de rest wel.</w:t>
      </w:r>
    </w:p>
    <w:p w14:paraId="4E8BB4E6" w14:textId="30D913F0" w:rsidR="0099323F" w:rsidRDefault="007830F1" w:rsidP="007830F1">
      <w:pPr>
        <w:pStyle w:val="Lijstalinea"/>
        <w:numPr>
          <w:ilvl w:val="0"/>
          <w:numId w:val="141"/>
        </w:numPr>
      </w:pPr>
      <w:r w:rsidRPr="007830F1">
        <w:t>De Ordening</w:t>
      </w:r>
      <w:r w:rsidR="00670579">
        <w:t>s</w:t>
      </w:r>
      <w:r>
        <w:t>e</w:t>
      </w:r>
      <w:r w:rsidRPr="007830F1">
        <w:t xml:space="preserve">igenschap </w:t>
      </w:r>
      <w:r>
        <w:t>voor</w:t>
      </w:r>
      <w:r w:rsidRPr="007830F1">
        <w:t xml:space="preserve"> Binaire Hopen zegt dat de sleutel van elke top hoogstens gelijk is aan de sleutel van zijn kinderen.</w:t>
      </w:r>
    </w:p>
    <w:p w14:paraId="2517CA37" w14:textId="59CCC6FE" w:rsidR="00FB3439" w:rsidRDefault="00FB3439" w:rsidP="00FB3439"/>
    <w:p w14:paraId="7A29130D" w14:textId="7AB5AF63" w:rsidR="009E6F4F" w:rsidRDefault="009E6F4F" w:rsidP="009E6F4F">
      <w:pPr>
        <w:pStyle w:val="Geenafstand"/>
      </w:pPr>
      <w:r w:rsidRPr="009E6F4F">
        <w:rPr>
          <w:noProof/>
        </w:rPr>
        <w:drawing>
          <wp:anchor distT="0" distB="0" distL="114300" distR="114300" simplePos="0" relativeHeight="251658285" behindDoc="1" locked="0" layoutInCell="1" allowOverlap="1" wp14:anchorId="50087CE4" wp14:editId="0F371044">
            <wp:simplePos x="0" y="0"/>
            <wp:positionH relativeFrom="margin">
              <wp:posOffset>3699510</wp:posOffset>
            </wp:positionH>
            <wp:positionV relativeFrom="paragraph">
              <wp:posOffset>11430</wp:posOffset>
            </wp:positionV>
            <wp:extent cx="2413000" cy="1081405"/>
            <wp:effectExtent l="0" t="0" r="6350" b="4445"/>
            <wp:wrapTight wrapText="bothSides">
              <wp:wrapPolygon edited="0">
                <wp:start x="0" y="0"/>
                <wp:lineTo x="0" y="21308"/>
                <wp:lineTo x="21486" y="21308"/>
                <wp:lineTo x="21486" y="0"/>
                <wp:lineTo x="0" y="0"/>
              </wp:wrapPolygon>
            </wp:wrapTight>
            <wp:docPr id="16773763" name="Afbeelding 1" descr="Afbeelding met diagram, schets, tekening,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63" name="Afbeelding 1" descr="Afbeelding met diagram, schets, tekening, lijn&#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2413000" cy="1081405"/>
                    </a:xfrm>
                    <a:prstGeom prst="rect">
                      <a:avLst/>
                    </a:prstGeom>
                  </pic:spPr>
                </pic:pic>
              </a:graphicData>
            </a:graphic>
            <wp14:sizeRelH relativeFrom="margin">
              <wp14:pctWidth>0</wp14:pctWidth>
            </wp14:sizeRelH>
            <wp14:sizeRelV relativeFrom="margin">
              <wp14:pctHeight>0</wp14:pctHeight>
            </wp14:sizeRelV>
          </wp:anchor>
        </w:drawing>
      </w:r>
      <w:r w:rsidRPr="009E6F4F">
        <w:t>Binaire hoop m.b.v. arrays</w:t>
      </w:r>
      <w:r>
        <w:t>:</w:t>
      </w:r>
      <w:r w:rsidRPr="009E6F4F">
        <w:t xml:space="preserve"> </w:t>
      </w:r>
    </w:p>
    <w:p w14:paraId="64369592" w14:textId="5693AF37" w:rsidR="009E6F4F" w:rsidRDefault="009E6F4F" w:rsidP="009E6F4F">
      <w:pPr>
        <w:pStyle w:val="Lijstalinea"/>
        <w:numPr>
          <w:ilvl w:val="0"/>
          <w:numId w:val="142"/>
        </w:numPr>
      </w:pPr>
      <w:r w:rsidRPr="009E6F4F">
        <w:t xml:space="preserve">Omdat de binaire boom compleet is, is het niet nodig om effectief referenties naar kinderen e.d. te gaan bijhouden. </w:t>
      </w:r>
    </w:p>
    <w:p w14:paraId="17C754B1" w14:textId="1DB5D845" w:rsidR="00FB3439" w:rsidRDefault="009E6F4F" w:rsidP="009E6F4F">
      <w:pPr>
        <w:pStyle w:val="Lijstalinea"/>
        <w:numPr>
          <w:ilvl w:val="0"/>
          <w:numId w:val="142"/>
        </w:numPr>
      </w:pPr>
      <w:r w:rsidRPr="009E6F4F">
        <w:t>We ’nummeren’ de toppen niveau per niveau, en van links naar rechts. Bv.</w:t>
      </w:r>
    </w:p>
    <w:p w14:paraId="342F243E" w14:textId="08065E06" w:rsidR="00903C8D" w:rsidRDefault="00903C8D" w:rsidP="009E6F4F">
      <w:pPr>
        <w:pStyle w:val="Lijstalinea"/>
        <w:numPr>
          <w:ilvl w:val="0"/>
          <w:numId w:val="142"/>
        </w:numPr>
      </w:pPr>
      <w:r>
        <w:t>Dit is een complete binaire boom, want</w:t>
      </w:r>
    </w:p>
    <w:p w14:paraId="164F206A" w14:textId="282DB593" w:rsidR="00903C8D" w:rsidRDefault="00467E4B" w:rsidP="00903C8D">
      <w:pPr>
        <w:pStyle w:val="Lijstalinea"/>
        <w:numPr>
          <w:ilvl w:val="1"/>
          <w:numId w:val="142"/>
        </w:numPr>
      </w:pPr>
      <w:r>
        <w:t>Diepte 4 is niet volledig gevuld</w:t>
      </w:r>
    </w:p>
    <w:p w14:paraId="75F1A121" w14:textId="4AC8E5D3" w:rsidR="00467E4B" w:rsidRDefault="00467E4B" w:rsidP="00903C8D">
      <w:pPr>
        <w:pStyle w:val="Lijstalinea"/>
        <w:numPr>
          <w:ilvl w:val="1"/>
          <w:numId w:val="142"/>
        </w:numPr>
      </w:pPr>
      <w:r>
        <w:t>Diepte 1 – 3 is wel volledig gevuld</w:t>
      </w:r>
    </w:p>
    <w:p w14:paraId="0598D10C" w14:textId="77777777" w:rsidR="009E6F4F" w:rsidRDefault="009E6F4F" w:rsidP="009E6F4F"/>
    <w:p w14:paraId="64482BCA" w14:textId="77777777" w:rsidR="00FC0330" w:rsidRDefault="00FC0330" w:rsidP="009E6F4F"/>
    <w:p w14:paraId="7E6B4CB5" w14:textId="77777777" w:rsidR="00FC0330" w:rsidRDefault="00FC0330" w:rsidP="009E6F4F"/>
    <w:p w14:paraId="17527EDD" w14:textId="77777777" w:rsidR="00FC0330" w:rsidRDefault="00FC0330" w:rsidP="009E6F4F"/>
    <w:p w14:paraId="03B941D2" w14:textId="77777777" w:rsidR="00FC0330" w:rsidRDefault="00FC0330" w:rsidP="009E6F4F"/>
    <w:p w14:paraId="3AFD025F" w14:textId="77777777" w:rsidR="00FC0330" w:rsidRDefault="00FC0330" w:rsidP="009E6F4F"/>
    <w:p w14:paraId="52CCEC60" w14:textId="77777777" w:rsidR="000138C3" w:rsidRDefault="000138C3" w:rsidP="00B616C1">
      <w:pPr>
        <w:pStyle w:val="Geenafstand"/>
      </w:pPr>
      <w:r w:rsidRPr="000138C3">
        <w:lastRenderedPageBreak/>
        <w:t xml:space="preserve">Verband rangnummer ouder/kind </w:t>
      </w:r>
    </w:p>
    <w:p w14:paraId="6786A3DC" w14:textId="2574B790" w:rsidR="000138C3" w:rsidRDefault="000138C3" w:rsidP="00B616C1">
      <w:pPr>
        <w:pStyle w:val="Lijstalinea"/>
        <w:numPr>
          <w:ilvl w:val="0"/>
          <w:numId w:val="143"/>
        </w:numPr>
      </w:pPr>
      <w:r w:rsidRPr="000138C3">
        <w:t xml:space="preserve">Wanneer een top rangnummer </w:t>
      </w:r>
      <w:r w:rsidRPr="00B616C1">
        <w:rPr>
          <w:rFonts w:ascii="Cambria Math" w:hAnsi="Cambria Math" w:cs="Cambria Math"/>
        </w:rPr>
        <w:t>𝑖</w:t>
      </w:r>
      <w:r w:rsidRPr="000138C3">
        <w:t xml:space="preserve"> heeft, dan hebben zijn linker- en rechterkind (als die bestaan) respectievelijk rangnummer </w:t>
      </w:r>
      <w:r w:rsidRPr="00542A88">
        <w:rPr>
          <w:b/>
          <w:bCs/>
        </w:rPr>
        <w:t>2</w:t>
      </w:r>
      <w:r w:rsidRPr="00542A88">
        <w:rPr>
          <w:rFonts w:ascii="Cambria Math" w:hAnsi="Cambria Math" w:cs="Cambria Math"/>
          <w:b/>
          <w:bCs/>
        </w:rPr>
        <w:t>𝑖</w:t>
      </w:r>
      <w:r w:rsidRPr="00542A88">
        <w:rPr>
          <w:b/>
          <w:bCs/>
        </w:rPr>
        <w:t xml:space="preserve"> en 2</w:t>
      </w:r>
      <w:r w:rsidRPr="00542A88">
        <w:rPr>
          <w:rFonts w:ascii="Cambria Math" w:hAnsi="Cambria Math" w:cs="Cambria Math"/>
          <w:b/>
          <w:bCs/>
        </w:rPr>
        <w:t>𝑖</w:t>
      </w:r>
      <w:r w:rsidRPr="00542A88">
        <w:rPr>
          <w:b/>
          <w:bCs/>
        </w:rPr>
        <w:t xml:space="preserve"> + 1. </w:t>
      </w:r>
      <w:r w:rsidR="00542A88" w:rsidRPr="00542A88">
        <w:rPr>
          <w:b/>
          <w:bCs/>
        </w:rPr>
        <w:t>Wanneer we starten op 1</w:t>
      </w:r>
    </w:p>
    <w:p w14:paraId="35273DD6" w14:textId="77777777" w:rsidR="00B616C1" w:rsidRDefault="000138C3" w:rsidP="00B616C1">
      <w:pPr>
        <w:pStyle w:val="Lijstalinea"/>
        <w:numPr>
          <w:ilvl w:val="0"/>
          <w:numId w:val="143"/>
        </w:numPr>
      </w:pPr>
      <w:r w:rsidRPr="000138C3">
        <w:t xml:space="preserve">Omgekeerd geldt: wanneer een top rangnummer </w:t>
      </w:r>
      <w:r w:rsidRPr="00B616C1">
        <w:rPr>
          <w:rFonts w:ascii="Cambria Math" w:hAnsi="Cambria Math" w:cs="Cambria Math"/>
        </w:rPr>
        <w:t>𝑖</w:t>
      </w:r>
      <w:r w:rsidRPr="000138C3">
        <w:t xml:space="preserve"> heeft (en deze top is niet de wortel van de boom), dan heeft zijn ouder </w:t>
      </w:r>
      <w:proofErr w:type="spellStart"/>
      <w:r w:rsidRPr="000138C3">
        <w:t>rangummer</w:t>
      </w:r>
      <w:proofErr w:type="spellEnd"/>
      <w:r w:rsidRPr="000138C3">
        <w:t xml:space="preserve"> floor(</w:t>
      </w:r>
      <w:r w:rsidRPr="00B616C1">
        <w:rPr>
          <w:rFonts w:ascii="Cambria Math" w:hAnsi="Cambria Math" w:cs="Cambria Math"/>
        </w:rPr>
        <w:t>𝑖</w:t>
      </w:r>
      <w:r w:rsidRPr="000138C3">
        <w:t xml:space="preserve">/2). We kunnen dus stellen dat: </w:t>
      </w:r>
    </w:p>
    <w:p w14:paraId="74F652A3" w14:textId="77777777" w:rsidR="00B616C1" w:rsidRPr="00B616C1" w:rsidRDefault="000138C3" w:rsidP="00BC4F69">
      <w:pPr>
        <w:pStyle w:val="Lijstalinea"/>
        <w:numPr>
          <w:ilvl w:val="1"/>
          <w:numId w:val="143"/>
        </w:numPr>
        <w:rPr>
          <w:lang w:val="en-GB"/>
        </w:rPr>
      </w:pPr>
      <w:r w:rsidRPr="00B616C1">
        <w:rPr>
          <w:lang w:val="en-GB"/>
        </w:rPr>
        <w:t>left(</w:t>
      </w:r>
      <w:r w:rsidRPr="00B616C1">
        <w:rPr>
          <w:rFonts w:ascii="Cambria Math" w:hAnsi="Cambria Math" w:cs="Cambria Math"/>
        </w:rPr>
        <w:t>𝑖</w:t>
      </w:r>
      <w:r w:rsidRPr="00B616C1">
        <w:rPr>
          <w:lang w:val="en-GB"/>
        </w:rPr>
        <w:t>) = 2</w:t>
      </w:r>
      <w:r w:rsidRPr="00B616C1">
        <w:rPr>
          <w:rFonts w:ascii="Cambria Math" w:hAnsi="Cambria Math" w:cs="Cambria Math"/>
        </w:rPr>
        <w:t>𝑖</w:t>
      </w:r>
    </w:p>
    <w:p w14:paraId="17CE0E43" w14:textId="77777777" w:rsidR="00B616C1" w:rsidRPr="00B616C1" w:rsidRDefault="000138C3" w:rsidP="00BC4F69">
      <w:pPr>
        <w:pStyle w:val="Lijstalinea"/>
        <w:numPr>
          <w:ilvl w:val="1"/>
          <w:numId w:val="143"/>
        </w:numPr>
        <w:rPr>
          <w:lang w:val="en-GB"/>
        </w:rPr>
      </w:pPr>
      <w:r w:rsidRPr="00B616C1">
        <w:rPr>
          <w:lang w:val="en-GB"/>
        </w:rPr>
        <w:t>right(</w:t>
      </w:r>
      <w:r w:rsidRPr="00B616C1">
        <w:rPr>
          <w:rFonts w:ascii="Cambria Math" w:hAnsi="Cambria Math" w:cs="Cambria Math"/>
        </w:rPr>
        <w:t>𝑖</w:t>
      </w:r>
      <w:r w:rsidRPr="00B616C1">
        <w:rPr>
          <w:lang w:val="en-GB"/>
        </w:rPr>
        <w:t>) = 2</w:t>
      </w:r>
      <w:r w:rsidRPr="00B616C1">
        <w:rPr>
          <w:rFonts w:ascii="Cambria Math" w:hAnsi="Cambria Math" w:cs="Cambria Math"/>
        </w:rPr>
        <w:t>𝑖</w:t>
      </w:r>
      <w:r w:rsidRPr="00B616C1">
        <w:rPr>
          <w:lang w:val="en-GB"/>
        </w:rPr>
        <w:t xml:space="preserve"> + 1</w:t>
      </w:r>
    </w:p>
    <w:p w14:paraId="08046D4D" w14:textId="21BE2CEC" w:rsidR="000138C3" w:rsidRDefault="000138C3" w:rsidP="00BC4F69">
      <w:pPr>
        <w:pStyle w:val="Lijstalinea"/>
        <w:numPr>
          <w:ilvl w:val="1"/>
          <w:numId w:val="143"/>
        </w:numPr>
      </w:pPr>
      <w:proofErr w:type="spellStart"/>
      <w:r w:rsidRPr="000138C3">
        <w:t>parent</w:t>
      </w:r>
      <w:proofErr w:type="spellEnd"/>
      <w:r w:rsidRPr="000138C3">
        <w:t>(</w:t>
      </w:r>
      <w:r w:rsidRPr="00B616C1">
        <w:rPr>
          <w:rFonts w:ascii="Cambria Math" w:hAnsi="Cambria Math" w:cs="Cambria Math"/>
        </w:rPr>
        <w:t>𝑖</w:t>
      </w:r>
      <w:r w:rsidRPr="000138C3">
        <w:t>) = floor(</w:t>
      </w:r>
      <w:r w:rsidRPr="00B616C1">
        <w:rPr>
          <w:rFonts w:ascii="Cambria Math" w:hAnsi="Cambria Math" w:cs="Cambria Math"/>
        </w:rPr>
        <w:t>𝑖</w:t>
      </w:r>
      <w:r w:rsidRPr="000138C3">
        <w:t>/2).</w:t>
      </w:r>
    </w:p>
    <w:p w14:paraId="6B8F3A80" w14:textId="77777777" w:rsidR="009E6F4F" w:rsidRDefault="009E6F4F" w:rsidP="009E6F4F"/>
    <w:p w14:paraId="1F8B727B" w14:textId="77777777" w:rsidR="00542A88" w:rsidRDefault="00542A88" w:rsidP="00542A88">
      <w:pPr>
        <w:pStyle w:val="Geenafstand"/>
      </w:pPr>
      <w:r w:rsidRPr="00542A88">
        <w:t xml:space="preserve">Opzoeken van element met kleinste sleutel </w:t>
      </w:r>
    </w:p>
    <w:p w14:paraId="5A2EB167" w14:textId="77777777" w:rsidR="00542A88" w:rsidRDefault="00542A88" w:rsidP="00542A88">
      <w:pPr>
        <w:pStyle w:val="Lijstalinea"/>
        <w:numPr>
          <w:ilvl w:val="0"/>
          <w:numId w:val="144"/>
        </w:numPr>
      </w:pPr>
      <w:r w:rsidRPr="00542A88">
        <w:t xml:space="preserve">Uit de ordeningseigenschap volgt dat het kleinste element steeds in de wortel zit. </w:t>
      </w:r>
    </w:p>
    <w:p w14:paraId="331AAB66" w14:textId="43B38CD5" w:rsidR="009E6F4F" w:rsidRDefault="00542A88" w:rsidP="00542A88">
      <w:pPr>
        <w:pStyle w:val="Lijstalinea"/>
        <w:numPr>
          <w:ilvl w:val="0"/>
          <w:numId w:val="144"/>
        </w:numPr>
      </w:pPr>
      <w:r w:rsidRPr="00542A88">
        <w:t>Het opzoeken van het kleinste element is dus een triviale bewerking.</w:t>
      </w:r>
    </w:p>
    <w:p w14:paraId="7DA8D239" w14:textId="77D3BCFE" w:rsidR="00542A88" w:rsidRDefault="00542A88" w:rsidP="00542A88">
      <w:pPr>
        <w:pStyle w:val="Lijstalinea"/>
        <w:numPr>
          <w:ilvl w:val="0"/>
          <w:numId w:val="144"/>
        </w:numPr>
      </w:pPr>
      <w:r>
        <w:t>Kleinste sleutel = top ofwel 1</w:t>
      </w:r>
    </w:p>
    <w:p w14:paraId="4CF813E8" w14:textId="77777777" w:rsidR="005B04F9" w:rsidRDefault="005B04F9" w:rsidP="005B04F9"/>
    <w:p w14:paraId="50A27630" w14:textId="77777777" w:rsidR="005B04F9" w:rsidRDefault="005B04F9" w:rsidP="005B04F9">
      <w:pPr>
        <w:pStyle w:val="Geenafstand"/>
      </w:pPr>
      <w:r w:rsidRPr="005B04F9">
        <w:t xml:space="preserve">Toevoegen van een element </w:t>
      </w:r>
    </w:p>
    <w:p w14:paraId="00829F35" w14:textId="77777777" w:rsidR="005B04F9" w:rsidRDefault="005B04F9" w:rsidP="005B04F9">
      <w:pPr>
        <w:pStyle w:val="Lijstalinea"/>
        <w:numPr>
          <w:ilvl w:val="0"/>
          <w:numId w:val="145"/>
        </w:numPr>
      </w:pPr>
      <w:r w:rsidRPr="005B04F9">
        <w:t xml:space="preserve">Creëer een nieuw element. </w:t>
      </w:r>
    </w:p>
    <w:p w14:paraId="679B35FA" w14:textId="77777777" w:rsidR="005B04F9" w:rsidRDefault="005B04F9" w:rsidP="005B04F9">
      <w:pPr>
        <w:pStyle w:val="Lijstalinea"/>
        <w:numPr>
          <w:ilvl w:val="0"/>
          <w:numId w:val="145"/>
        </w:numPr>
      </w:pPr>
      <w:r w:rsidRPr="005B04F9">
        <w:t xml:space="preserve">Voeg dit element toe op de eerste beschikbare plaats. Dit betekent dus als een nieuw blad, met rangnummer </w:t>
      </w:r>
      <w:r w:rsidRPr="005B04F9">
        <w:rPr>
          <w:rFonts w:ascii="Cambria Math" w:hAnsi="Cambria Math" w:cs="Cambria Math"/>
        </w:rPr>
        <w:t>𝑖</w:t>
      </w:r>
      <w:r w:rsidRPr="005B04F9">
        <w:t xml:space="preserve">, waarbij we er steeds voor zorgen dat het diepste niveau gevuld is van links naar rechts. </w:t>
      </w:r>
    </w:p>
    <w:p w14:paraId="592A13CA" w14:textId="464F346E" w:rsidR="005B04F9" w:rsidRDefault="005B04F9" w:rsidP="005B04F9">
      <w:pPr>
        <w:pStyle w:val="Lijstalinea"/>
        <w:numPr>
          <w:ilvl w:val="0"/>
          <w:numId w:val="145"/>
        </w:numPr>
      </w:pPr>
      <w:r w:rsidRPr="005B04F9">
        <w:t xml:space="preserve">Op dit moment is het in het algemeen zo dat de ordeningseigenschap voor binaire bomen nu kan geschonden zijn tussen </w:t>
      </w:r>
      <w:r w:rsidRPr="005B04F9">
        <w:rPr>
          <w:rFonts w:ascii="Cambria Math" w:hAnsi="Cambria Math" w:cs="Cambria Math"/>
        </w:rPr>
        <w:t>𝑖</w:t>
      </w:r>
      <w:r w:rsidRPr="005B04F9">
        <w:t xml:space="preserve"> en </w:t>
      </w:r>
      <w:proofErr w:type="spellStart"/>
      <w:r w:rsidRPr="005B04F9">
        <w:t>parent</w:t>
      </w:r>
      <w:proofErr w:type="spellEnd"/>
      <w:r w:rsidRPr="005B04F9">
        <w:t>(</w:t>
      </w:r>
      <w:r w:rsidRPr="005B04F9">
        <w:rPr>
          <w:rFonts w:ascii="Cambria Math" w:hAnsi="Cambria Math" w:cs="Cambria Math"/>
        </w:rPr>
        <w:t>𝑖</w:t>
      </w:r>
      <w:r w:rsidRPr="005B04F9">
        <w:t xml:space="preserve">). Indien dit zo is, verwissel dan </w:t>
      </w:r>
      <w:r w:rsidRPr="005B04F9">
        <w:rPr>
          <w:rFonts w:ascii="Cambria Math" w:hAnsi="Cambria Math" w:cs="Cambria Math"/>
        </w:rPr>
        <w:t>𝑖</w:t>
      </w:r>
      <w:r w:rsidRPr="005B04F9">
        <w:t xml:space="preserve"> en </w:t>
      </w:r>
      <w:proofErr w:type="spellStart"/>
      <w:r w:rsidRPr="005B04F9">
        <w:t>parent</w:t>
      </w:r>
      <w:proofErr w:type="spellEnd"/>
      <w:r w:rsidRPr="005B04F9">
        <w:t>(</w:t>
      </w:r>
      <w:r w:rsidRPr="005B04F9">
        <w:rPr>
          <w:rFonts w:ascii="Cambria Math" w:hAnsi="Cambria Math" w:cs="Cambria Math"/>
        </w:rPr>
        <w:t>𝑖</w:t>
      </w:r>
      <w:r w:rsidRPr="005B04F9">
        <w:t xml:space="preserve">). Dit herstelt de ordeningseigenschap tussen </w:t>
      </w:r>
      <w:r w:rsidRPr="005B04F9">
        <w:rPr>
          <w:rFonts w:ascii="Cambria Math" w:hAnsi="Cambria Math" w:cs="Cambria Math"/>
        </w:rPr>
        <w:t>𝑖</w:t>
      </w:r>
      <w:r w:rsidRPr="005B04F9">
        <w:t xml:space="preserve"> en zijn ouder. Eventueel is nu de ordeningseigenschap tussen </w:t>
      </w:r>
      <w:proofErr w:type="spellStart"/>
      <w:r w:rsidRPr="005B04F9">
        <w:t>parent</w:t>
      </w:r>
      <w:proofErr w:type="spellEnd"/>
      <w:r w:rsidRPr="005B04F9">
        <w:t>(</w:t>
      </w:r>
      <w:r w:rsidRPr="005B04F9">
        <w:rPr>
          <w:rFonts w:ascii="Cambria Math" w:hAnsi="Cambria Math" w:cs="Cambria Math"/>
        </w:rPr>
        <w:t>𝑖</w:t>
      </w:r>
      <w:r w:rsidRPr="005B04F9">
        <w:t xml:space="preserve">) en </w:t>
      </w:r>
      <w:proofErr w:type="spellStart"/>
      <w:r w:rsidRPr="005B04F9">
        <w:t>parent</w:t>
      </w:r>
      <w:proofErr w:type="spellEnd"/>
      <w:r w:rsidRPr="005B04F9">
        <w:t>(</w:t>
      </w:r>
      <w:proofErr w:type="spellStart"/>
      <w:r w:rsidRPr="005B04F9">
        <w:t>parent</w:t>
      </w:r>
      <w:proofErr w:type="spellEnd"/>
      <w:r w:rsidRPr="005B04F9">
        <w:t>(</w:t>
      </w:r>
      <w:r w:rsidRPr="005B04F9">
        <w:rPr>
          <w:rFonts w:ascii="Cambria Math" w:hAnsi="Cambria Math" w:cs="Cambria Math"/>
        </w:rPr>
        <w:t>𝑖</w:t>
      </w:r>
      <w:r w:rsidRPr="005B04F9">
        <w:t>)) geschonden. Indien dit zo is wissel dan beide elementen. Ga zo verder tot de binaire hoop is hersteld</w:t>
      </w:r>
    </w:p>
    <w:p w14:paraId="2E22C005" w14:textId="483A9009" w:rsidR="009E6F4F" w:rsidRDefault="009E6F4F" w:rsidP="009E6F4F"/>
    <w:p w14:paraId="644C86AB" w14:textId="3F496026" w:rsidR="00490C0E" w:rsidRDefault="00490C0E" w:rsidP="00185485">
      <w:pPr>
        <w:pStyle w:val="Geenafstand"/>
      </w:pPr>
      <w:r w:rsidRPr="00490C0E">
        <w:t xml:space="preserve">Hoeveel verwisselingen kunnen maximaal nodig zijn bij het </w:t>
      </w:r>
      <w:r w:rsidR="00185485" w:rsidRPr="00800098">
        <w:rPr>
          <w:color w:val="auto"/>
        </w:rPr>
        <w:t>Omhoog</w:t>
      </w:r>
      <w:r w:rsidRPr="00800098">
        <w:rPr>
          <w:color w:val="auto"/>
        </w:rPr>
        <w:t xml:space="preserve"> </w:t>
      </w:r>
      <w:r w:rsidR="00185485" w:rsidRPr="00490C0E">
        <w:t>Bubbelen</w:t>
      </w:r>
      <w:r w:rsidRPr="00490C0E">
        <w:t>?</w:t>
      </w:r>
    </w:p>
    <w:p w14:paraId="302B31A8" w14:textId="6A335F1E" w:rsidR="00185485" w:rsidRDefault="00185485" w:rsidP="009E6F4F">
      <w:r>
        <w:t>Het resultaat van de diepte tot aan de hoogte van de boom.</w:t>
      </w:r>
    </w:p>
    <w:p w14:paraId="5B9F3E3F" w14:textId="51F310E5" w:rsidR="00185485" w:rsidRDefault="00185485" w:rsidP="009E6F4F"/>
    <w:p w14:paraId="0244A590" w14:textId="77777777" w:rsidR="00185485" w:rsidRDefault="00185485" w:rsidP="00185485">
      <w:pPr>
        <w:pStyle w:val="Geenafstand"/>
      </w:pPr>
      <w:r w:rsidRPr="00185485">
        <w:t xml:space="preserve">Verwijderen kleinste element </w:t>
      </w:r>
    </w:p>
    <w:p w14:paraId="7A3FA92F" w14:textId="77777777" w:rsidR="00185485" w:rsidRDefault="00185485" w:rsidP="00753EFB">
      <w:pPr>
        <w:pStyle w:val="Lijstalinea"/>
        <w:numPr>
          <w:ilvl w:val="0"/>
          <w:numId w:val="146"/>
        </w:numPr>
      </w:pPr>
      <w:r w:rsidRPr="00185485">
        <w:t xml:space="preserve">Wanneer we het kleinste element verwijderen, dan hebben we een ’gat’ in de wortel. We vullen dit op met het laatste element. Dan moet de ordeningseigenschap hersteld worden: </w:t>
      </w:r>
    </w:p>
    <w:p w14:paraId="435E5091" w14:textId="77777777" w:rsidR="00185485" w:rsidRDefault="00185485" w:rsidP="00753EFB">
      <w:pPr>
        <w:pStyle w:val="Lijstalinea"/>
        <w:numPr>
          <w:ilvl w:val="0"/>
          <w:numId w:val="146"/>
        </w:numPr>
      </w:pPr>
      <w:r w:rsidRPr="00185485">
        <w:t xml:space="preserve">Verwissel de wortel met het meest rechtse blad met de grootste diepte. </w:t>
      </w:r>
    </w:p>
    <w:p w14:paraId="3CAAE2D9" w14:textId="77777777" w:rsidR="00185485" w:rsidRDefault="00185485" w:rsidP="00753EFB">
      <w:pPr>
        <w:pStyle w:val="Lijstalinea"/>
        <w:numPr>
          <w:ilvl w:val="0"/>
          <w:numId w:val="146"/>
        </w:numPr>
      </w:pPr>
      <w:r w:rsidRPr="00185485">
        <w:t xml:space="preserve">Verwijder het meest rechtse blad; de binaire hoop heeft nu een element minder. </w:t>
      </w:r>
    </w:p>
    <w:p w14:paraId="3995ACE9" w14:textId="19C88534" w:rsidR="00185485" w:rsidRDefault="00185485" w:rsidP="00753EFB">
      <w:pPr>
        <w:pStyle w:val="Lijstalinea"/>
        <w:numPr>
          <w:ilvl w:val="0"/>
          <w:numId w:val="146"/>
        </w:numPr>
      </w:pPr>
      <w:r w:rsidRPr="00185485">
        <w:t xml:space="preserve">Indien de ordeningseigenschap geschonden is in de wortel, herstel deze dan door de wortel en zijn kleinste kind </w:t>
      </w:r>
      <w:r w:rsidRPr="00185485">
        <w:rPr>
          <w:rFonts w:ascii="Cambria Math" w:hAnsi="Cambria Math" w:cs="Cambria Math"/>
        </w:rPr>
        <w:t>𝑖</w:t>
      </w:r>
      <w:r w:rsidRPr="00185485">
        <w:t xml:space="preserve"> van plaats te verwisselen. Indien de ordeningseigenschap nu geschonden is in </w:t>
      </w:r>
      <w:r w:rsidRPr="00185485">
        <w:rPr>
          <w:rFonts w:ascii="Cambria Math" w:hAnsi="Cambria Math" w:cs="Cambria Math"/>
        </w:rPr>
        <w:t>𝑖</w:t>
      </w:r>
      <w:r w:rsidRPr="00185485">
        <w:t xml:space="preserve">, herstel ze dan door </w:t>
      </w:r>
      <w:r w:rsidRPr="00185485">
        <w:rPr>
          <w:rFonts w:ascii="Cambria Math" w:hAnsi="Cambria Math" w:cs="Cambria Math"/>
        </w:rPr>
        <w:t>𝑖</w:t>
      </w:r>
      <w:r w:rsidRPr="00185485">
        <w:t xml:space="preserve"> te verwisselen met de kleinste van zijn kinderen. Ga zo verder tot de binaire hoop hersteld is.</w:t>
      </w:r>
    </w:p>
    <w:p w14:paraId="0A253D36" w14:textId="47EB3838" w:rsidR="000E5C99" w:rsidRDefault="000E5C99" w:rsidP="00753EFB">
      <w:pPr>
        <w:pStyle w:val="Lijstalinea"/>
        <w:numPr>
          <w:ilvl w:val="0"/>
          <w:numId w:val="146"/>
        </w:numPr>
      </w:pPr>
      <w:r>
        <w:t>In het voorbeeld komt element 3 op plaats 2 en 4 komt op plaats 3. Want 3 is het kleinste kind van 2 en bij</w:t>
      </w:r>
      <w:r w:rsidR="00551B12">
        <w:t xml:space="preserve"> plaats 3 exact hetzelfde</w:t>
      </w:r>
    </w:p>
    <w:p w14:paraId="24E94D24" w14:textId="77777777" w:rsidR="00800098" w:rsidRDefault="00800098" w:rsidP="00800098"/>
    <w:p w14:paraId="004B8328" w14:textId="77777777" w:rsidR="00551B12" w:rsidRDefault="00551B12" w:rsidP="00800098"/>
    <w:p w14:paraId="4AFFBAF8" w14:textId="77777777" w:rsidR="00551B12" w:rsidRDefault="00551B12" w:rsidP="00551B12">
      <w:pPr>
        <w:pStyle w:val="Geenafstand"/>
      </w:pPr>
      <w:r w:rsidRPr="00551B12">
        <w:t>Tijdscomplexiteit</w:t>
      </w:r>
    </w:p>
    <w:p w14:paraId="78D8F36B" w14:textId="77777777" w:rsidR="00551B12" w:rsidRDefault="00551B12" w:rsidP="00753EFB">
      <w:pPr>
        <w:pStyle w:val="Lijstalinea"/>
        <w:numPr>
          <w:ilvl w:val="0"/>
          <w:numId w:val="147"/>
        </w:numPr>
      </w:pPr>
      <w:r w:rsidRPr="00551B12">
        <w:t xml:space="preserve">Opzoeken van het kleinste element gebeurt in constante tijd. </w:t>
      </w:r>
    </w:p>
    <w:p w14:paraId="49047508" w14:textId="454A64AF" w:rsidR="00747C7F" w:rsidRDefault="00551B12" w:rsidP="00753EFB">
      <w:pPr>
        <w:pStyle w:val="Lijstalinea"/>
        <w:numPr>
          <w:ilvl w:val="0"/>
          <w:numId w:val="147"/>
        </w:numPr>
      </w:pPr>
      <w:r w:rsidRPr="00551B12">
        <w:t xml:space="preserve">Toevoegen en verwijderen neemt tijd </w:t>
      </w:r>
      <w:r w:rsidRPr="00551B12">
        <w:rPr>
          <w:rFonts w:ascii="Cambria Math" w:hAnsi="Cambria Math" w:cs="Cambria Math"/>
        </w:rPr>
        <w:t>𝛩</w:t>
      </w:r>
      <w:r w:rsidRPr="00551B12">
        <w:t>(</w:t>
      </w:r>
      <w:proofErr w:type="spellStart"/>
      <w:r w:rsidRPr="00551B12">
        <w:t>lg</w:t>
      </w:r>
      <w:proofErr w:type="spellEnd"/>
      <w:r w:rsidRPr="00551B12">
        <w:t xml:space="preserve"> </w:t>
      </w:r>
      <w:r w:rsidRPr="00551B12">
        <w:rPr>
          <w:rFonts w:ascii="Cambria Math" w:hAnsi="Cambria Math" w:cs="Cambria Math"/>
        </w:rPr>
        <w:t>𝑛</w:t>
      </w:r>
      <w:r w:rsidRPr="00551B12">
        <w:t>). (Waarom?)</w:t>
      </w:r>
    </w:p>
    <w:p w14:paraId="31CADCCC" w14:textId="77777777" w:rsidR="00FC0330" w:rsidRDefault="00FC0330" w:rsidP="00FC0330"/>
    <w:p w14:paraId="2C01E3C8" w14:textId="77777777" w:rsidR="00800098" w:rsidRDefault="00800098" w:rsidP="00800098"/>
    <w:p w14:paraId="140ACAB6" w14:textId="77777777" w:rsidR="00FC0330" w:rsidRDefault="00FC0330" w:rsidP="00800098"/>
    <w:p w14:paraId="33B7A984" w14:textId="2293AC34" w:rsidR="00800098" w:rsidRDefault="001422BE" w:rsidP="00655526">
      <w:pPr>
        <w:pStyle w:val="Kop2"/>
      </w:pPr>
      <w:bookmarkStart w:id="30" w:name="_Toc186124602"/>
      <w:r>
        <w:lastRenderedPageBreak/>
        <w:t>Oefeningen:</w:t>
      </w:r>
      <w:bookmarkEnd w:id="30"/>
    </w:p>
    <w:p w14:paraId="586D995E" w14:textId="6CA4B95B" w:rsidR="00EF3D41" w:rsidRDefault="007C2F06" w:rsidP="00800098">
      <w:pPr>
        <w:rPr>
          <w:b/>
          <w:bCs/>
        </w:rPr>
      </w:pPr>
      <w:r w:rsidRPr="005715A3">
        <w:rPr>
          <w:b/>
          <w:bCs/>
        </w:rPr>
        <w:t>Start met een lege binaire hoop. Voeg achtereenvolgens de volgende elementen toe aan de binaire hoop: 11, 13, 1, 15, 6, 5, 9, 16, 3, 10, 7, 4, 12, 14, 2. Teken de resulterende hoop na elke toevoeging.</w:t>
      </w:r>
    </w:p>
    <w:p w14:paraId="1909E6D1" w14:textId="128D022C" w:rsidR="006F66F8" w:rsidRDefault="006F66F8" w:rsidP="00800098"/>
    <w:p w14:paraId="1455BEEA" w14:textId="7DE4A630" w:rsidR="00D11AD3" w:rsidRDefault="00A03050" w:rsidP="00800098">
      <w:r>
        <w:t>Een binaire hoop met 5 element waarbij het kleinste element helemaal beneden zit:</w:t>
      </w:r>
    </w:p>
    <w:p w14:paraId="6EC202B0" w14:textId="7774F210" w:rsidR="00A03050" w:rsidRDefault="00A03050" w:rsidP="00800098">
      <w:r>
        <w:t>Alle sleutels hebben dezelfde waarde</w:t>
      </w:r>
    </w:p>
    <w:p w14:paraId="6503E0B4" w14:textId="77777777" w:rsidR="00A03050" w:rsidRDefault="00A03050" w:rsidP="00800098"/>
    <w:p w14:paraId="774D1D87" w14:textId="5624A754" w:rsidR="00A03050" w:rsidRDefault="00A03050" w:rsidP="00800098">
      <w:r>
        <w:t>Met 1 element is dit:</w:t>
      </w:r>
    </w:p>
    <w:p w14:paraId="06B0D0B9" w14:textId="6390EFC4" w:rsidR="00A03050" w:rsidRPr="006F66F8" w:rsidRDefault="00A03050" w:rsidP="00800098">
      <w:r>
        <w:t>1 element</w:t>
      </w:r>
    </w:p>
    <w:p w14:paraId="4B2F6193" w14:textId="77777777" w:rsidR="00800098" w:rsidRDefault="00800098" w:rsidP="00800098"/>
    <w:p w14:paraId="4ED19807" w14:textId="77777777" w:rsidR="00800098" w:rsidRDefault="00800098" w:rsidP="00800098"/>
    <w:p w14:paraId="21493A43" w14:textId="77777777" w:rsidR="00800098" w:rsidRDefault="00800098" w:rsidP="00800098"/>
    <w:p w14:paraId="370B2C3D" w14:textId="77777777" w:rsidR="00800098" w:rsidRDefault="00800098" w:rsidP="00800098"/>
    <w:p w14:paraId="3AEDD22C" w14:textId="77777777" w:rsidR="00800098" w:rsidRDefault="00800098" w:rsidP="00800098"/>
    <w:p w14:paraId="3EC9AA58" w14:textId="77777777" w:rsidR="00800098" w:rsidRDefault="00800098" w:rsidP="00800098"/>
    <w:p w14:paraId="0F563148" w14:textId="77777777" w:rsidR="00800098" w:rsidRDefault="00800098" w:rsidP="00800098"/>
    <w:p w14:paraId="75B91EDE" w14:textId="77777777" w:rsidR="00800098" w:rsidRPr="001B3BA8" w:rsidRDefault="00800098" w:rsidP="00800098"/>
    <w:p w14:paraId="0C80DDD3" w14:textId="0494CFA5" w:rsidR="00540259" w:rsidRPr="00540259" w:rsidRDefault="00EA62C4" w:rsidP="00EA62C4">
      <w:pPr>
        <w:pStyle w:val="Kop1"/>
      </w:pPr>
      <w:bookmarkStart w:id="31" w:name="_Toc186124603"/>
      <w:r>
        <w:lastRenderedPageBreak/>
        <w:t xml:space="preserve">Hoofdstuk 5: </w:t>
      </w:r>
      <w:proofErr w:type="spellStart"/>
      <w:r>
        <w:t>Grafen</w:t>
      </w:r>
      <w:bookmarkEnd w:id="31"/>
      <w:proofErr w:type="spellEnd"/>
    </w:p>
    <w:p w14:paraId="64410315" w14:textId="1BAB97CF" w:rsidR="00540259" w:rsidRDefault="00353E12" w:rsidP="004E2781">
      <w:pPr>
        <w:pStyle w:val="Geenafstand"/>
      </w:pPr>
      <w:r>
        <w:t>Motivatie:</w:t>
      </w:r>
    </w:p>
    <w:p w14:paraId="6F1445CE" w14:textId="77777777" w:rsidR="00353E12" w:rsidRDefault="00353E12" w:rsidP="00431602">
      <w:pPr>
        <w:pStyle w:val="Lijstalinea"/>
        <w:numPr>
          <w:ilvl w:val="0"/>
          <w:numId w:val="102"/>
        </w:numPr>
      </w:pPr>
      <w:r w:rsidRPr="00353E12">
        <w:t xml:space="preserve">In heel wat praktische situaties heeft men te maken met de situatie waarin ’objecten’ verbonden zijn door een bepaalde relatie: </w:t>
      </w:r>
    </w:p>
    <w:p w14:paraId="13E851B0" w14:textId="108CBF58" w:rsidR="00353E12" w:rsidRDefault="00EF74FC" w:rsidP="00431602">
      <w:pPr>
        <w:pStyle w:val="Lijstalinea"/>
        <w:numPr>
          <w:ilvl w:val="0"/>
          <w:numId w:val="102"/>
        </w:numPr>
      </w:pPr>
      <w:r w:rsidRPr="00353E12">
        <w:t xml:space="preserve">Steden </w:t>
      </w:r>
      <w:r w:rsidR="00353E12" w:rsidRPr="00353E12">
        <w:t xml:space="preserve">zijn met elkaar verbonden m.b.v. </w:t>
      </w:r>
      <w:r w:rsidRPr="00353E12">
        <w:t>Wegen</w:t>
      </w:r>
      <w:r w:rsidR="00353E12" w:rsidRPr="00353E12">
        <w:t xml:space="preserve">; kost: de afstand in kilometer, </w:t>
      </w:r>
    </w:p>
    <w:p w14:paraId="37CFC4D3" w14:textId="6EA382D9" w:rsidR="00353E12" w:rsidRDefault="00EF74FC" w:rsidP="00431602">
      <w:pPr>
        <w:pStyle w:val="Lijstalinea"/>
        <w:numPr>
          <w:ilvl w:val="0"/>
          <w:numId w:val="102"/>
        </w:numPr>
      </w:pPr>
      <w:r w:rsidRPr="00353E12">
        <w:t xml:space="preserve">Computers </w:t>
      </w:r>
      <w:r w:rsidR="00353E12" w:rsidRPr="00353E12">
        <w:t xml:space="preserve">zijn verbonden m.b.v. </w:t>
      </w:r>
      <w:r w:rsidRPr="00353E12">
        <w:t>Netwerkkabels</w:t>
      </w:r>
      <w:r w:rsidR="00353E12" w:rsidRPr="00353E12">
        <w:t xml:space="preserve">; kost: de communicatiesnelheid van de verbinding, </w:t>
      </w:r>
    </w:p>
    <w:p w14:paraId="0ACEEB87" w14:textId="4AC586A9" w:rsidR="00353E12" w:rsidRPr="00540259" w:rsidRDefault="00EF74FC" w:rsidP="00431602">
      <w:pPr>
        <w:pStyle w:val="Lijstalinea"/>
        <w:numPr>
          <w:ilvl w:val="0"/>
          <w:numId w:val="102"/>
        </w:numPr>
      </w:pPr>
      <w:r w:rsidRPr="00353E12">
        <w:t xml:space="preserve">Luchthavens </w:t>
      </w:r>
      <w:r w:rsidR="00353E12" w:rsidRPr="00353E12">
        <w:t>zijn met elkaar verbonden door directe vluchten; kost: de duur van de rechtstreekse vlucht.</w:t>
      </w:r>
    </w:p>
    <w:p w14:paraId="46AB417E" w14:textId="77777777" w:rsidR="00540259" w:rsidRPr="00540259" w:rsidRDefault="00540259" w:rsidP="00F86A8A"/>
    <w:p w14:paraId="178C9D71" w14:textId="6AD0B724" w:rsidR="00540259" w:rsidRDefault="004E2781" w:rsidP="004E2781">
      <w:pPr>
        <w:pStyle w:val="Geenafstand"/>
      </w:pPr>
      <w:r>
        <w:t xml:space="preserve">Definitie: </w:t>
      </w:r>
    </w:p>
    <w:p w14:paraId="28591C0B" w14:textId="2072EAF0" w:rsidR="004E2781" w:rsidRDefault="004E2781" w:rsidP="00431602">
      <w:pPr>
        <w:pStyle w:val="Lijstalinea"/>
        <w:numPr>
          <w:ilvl w:val="0"/>
          <w:numId w:val="103"/>
        </w:numPr>
      </w:pPr>
      <w:r w:rsidRPr="004E2781">
        <w:t xml:space="preserve">Een </w:t>
      </w:r>
      <w:r>
        <w:t>G</w:t>
      </w:r>
      <w:r w:rsidRPr="004E2781">
        <w:t xml:space="preserve">RAAF </w:t>
      </w:r>
      <w:r w:rsidRPr="00581AC8">
        <w:rPr>
          <w:rFonts w:ascii="Cambria Math" w:hAnsi="Cambria Math" w:cs="Cambria Math"/>
        </w:rPr>
        <w:t>𝐺</w:t>
      </w:r>
      <w:r w:rsidRPr="004E2781">
        <w:t xml:space="preserve"> bestaat uit een verzameling </w:t>
      </w:r>
      <w:r w:rsidR="00EF74FC" w:rsidRPr="004E2781">
        <w:t xml:space="preserve">knopen </w:t>
      </w:r>
      <w:r w:rsidRPr="00581AC8">
        <w:rPr>
          <w:rFonts w:ascii="Cambria Math" w:hAnsi="Cambria Math" w:cs="Cambria Math"/>
        </w:rPr>
        <w:t>𝑉</w:t>
      </w:r>
      <w:r w:rsidR="007353D3">
        <w:rPr>
          <w:rFonts w:ascii="Cambria Math" w:hAnsi="Cambria Math" w:cs="Cambria Math"/>
        </w:rPr>
        <w:t xml:space="preserve"> (Vertex)</w:t>
      </w:r>
      <w:r w:rsidRPr="004E2781">
        <w:t xml:space="preserve">, en een verzameling </w:t>
      </w:r>
      <w:r w:rsidR="00EF74FC" w:rsidRPr="004E2781">
        <w:t xml:space="preserve">bogen </w:t>
      </w:r>
      <w:r w:rsidRPr="00581AC8">
        <w:rPr>
          <w:rFonts w:ascii="Cambria Math" w:hAnsi="Cambria Math" w:cs="Cambria Math"/>
        </w:rPr>
        <w:t>𝐸</w:t>
      </w:r>
      <w:r w:rsidRPr="004E2781">
        <w:t xml:space="preserve">. Elke boog verbindt twee knopen, en we noteren </w:t>
      </w:r>
      <w:r w:rsidRPr="00581AC8">
        <w:rPr>
          <w:rFonts w:ascii="Cambria Math" w:hAnsi="Cambria Math" w:cs="Cambria Math"/>
        </w:rPr>
        <w:t>𝑒</w:t>
      </w:r>
      <w:r w:rsidRPr="004E2781">
        <w:t xml:space="preserve"> = (</w:t>
      </w:r>
      <w:r w:rsidRPr="00581AC8">
        <w:rPr>
          <w:rFonts w:ascii="Cambria Math" w:hAnsi="Cambria Math" w:cs="Cambria Math"/>
        </w:rPr>
        <w:t>𝑣</w:t>
      </w:r>
      <w:r w:rsidRPr="004E2781">
        <w:t xml:space="preserve">, </w:t>
      </w:r>
      <w:r w:rsidRPr="00581AC8">
        <w:rPr>
          <w:rFonts w:ascii="Cambria Math" w:hAnsi="Cambria Math" w:cs="Cambria Math"/>
        </w:rPr>
        <w:t>𝑤</w:t>
      </w:r>
      <w:r w:rsidRPr="004E2781">
        <w:t xml:space="preserve">). De graaf </w:t>
      </w:r>
      <w:r w:rsidRPr="00581AC8">
        <w:rPr>
          <w:rFonts w:ascii="Cambria Math" w:hAnsi="Cambria Math" w:cs="Cambria Math"/>
        </w:rPr>
        <w:t>𝐺</w:t>
      </w:r>
      <w:r w:rsidRPr="004E2781">
        <w:t xml:space="preserve"> wordt genoteerd als het koppel (</w:t>
      </w:r>
      <w:r w:rsidRPr="00581AC8">
        <w:rPr>
          <w:rFonts w:ascii="Cambria Math" w:hAnsi="Cambria Math" w:cs="Cambria Math"/>
        </w:rPr>
        <w:t>𝑉</w:t>
      </w:r>
      <w:r w:rsidRPr="004E2781">
        <w:t xml:space="preserve">, </w:t>
      </w:r>
      <w:r w:rsidRPr="00581AC8">
        <w:rPr>
          <w:rFonts w:ascii="Cambria Math" w:hAnsi="Cambria Math" w:cs="Cambria Math"/>
        </w:rPr>
        <w:t>𝐸</w:t>
      </w:r>
      <w:r w:rsidRPr="004E2781">
        <w:t xml:space="preserve">), dus </w:t>
      </w:r>
      <w:r w:rsidRPr="00581AC8">
        <w:rPr>
          <w:rFonts w:ascii="Cambria Math" w:hAnsi="Cambria Math" w:cs="Cambria Math"/>
        </w:rPr>
        <w:t>𝐺</w:t>
      </w:r>
      <w:r w:rsidRPr="004E2781">
        <w:t xml:space="preserve"> = (</w:t>
      </w:r>
      <w:r w:rsidRPr="00581AC8">
        <w:rPr>
          <w:rFonts w:ascii="Cambria Math" w:hAnsi="Cambria Math" w:cs="Cambria Math"/>
        </w:rPr>
        <w:t>𝑉</w:t>
      </w:r>
      <w:r w:rsidRPr="004E2781">
        <w:t xml:space="preserve">, </w:t>
      </w:r>
      <w:r w:rsidRPr="00581AC8">
        <w:rPr>
          <w:rFonts w:ascii="Cambria Math" w:hAnsi="Cambria Math" w:cs="Cambria Math"/>
        </w:rPr>
        <w:t>𝐸</w:t>
      </w:r>
      <w:r w:rsidRPr="004E2781">
        <w:t>).</w:t>
      </w:r>
    </w:p>
    <w:p w14:paraId="76BBEAC5" w14:textId="6F004242" w:rsidR="00581AC8" w:rsidRDefault="00EF74FC" w:rsidP="00431602">
      <w:pPr>
        <w:pStyle w:val="Lijstalinea"/>
        <w:numPr>
          <w:ilvl w:val="0"/>
          <w:numId w:val="103"/>
        </w:numPr>
      </w:pPr>
      <w:r w:rsidRPr="00581AC8">
        <w:t xml:space="preserve">Als </w:t>
      </w:r>
      <w:r w:rsidR="00581AC8" w:rsidRPr="00581AC8">
        <w:t>(</w:t>
      </w:r>
      <w:r w:rsidR="00581AC8" w:rsidRPr="00581AC8">
        <w:rPr>
          <w:rFonts w:ascii="Cambria Math" w:hAnsi="Cambria Math" w:cs="Cambria Math"/>
        </w:rPr>
        <w:t>𝑣</w:t>
      </w:r>
      <w:r w:rsidR="00581AC8" w:rsidRPr="00581AC8">
        <w:t xml:space="preserve">, </w:t>
      </w:r>
      <w:r w:rsidR="00581AC8" w:rsidRPr="00581AC8">
        <w:rPr>
          <w:rFonts w:ascii="Cambria Math" w:hAnsi="Cambria Math" w:cs="Cambria Math"/>
        </w:rPr>
        <w:t>𝑤</w:t>
      </w:r>
      <w:r w:rsidR="00581AC8" w:rsidRPr="00581AC8">
        <w:t xml:space="preserve">) </w:t>
      </w:r>
      <w:r w:rsidR="00581AC8" w:rsidRPr="00581AC8">
        <w:rPr>
          <w:rFonts w:ascii="Cambria Math" w:hAnsi="Cambria Math" w:cs="Cambria Math"/>
        </w:rPr>
        <w:t>∈</w:t>
      </w:r>
      <w:r w:rsidR="00581AC8" w:rsidRPr="00581AC8">
        <w:t xml:space="preserve"> </w:t>
      </w:r>
      <w:r w:rsidR="00581AC8" w:rsidRPr="00581AC8">
        <w:rPr>
          <w:rFonts w:ascii="Cambria Math" w:hAnsi="Cambria Math" w:cs="Cambria Math"/>
        </w:rPr>
        <w:t>𝐸</w:t>
      </w:r>
      <w:r w:rsidR="00D775FB">
        <w:rPr>
          <w:rFonts w:ascii="Cambria Math" w:hAnsi="Cambria Math" w:cs="Cambria Math"/>
        </w:rPr>
        <w:t xml:space="preserve"> (bestaat het)</w:t>
      </w:r>
      <w:r w:rsidR="00581AC8" w:rsidRPr="00581AC8">
        <w:t xml:space="preserve">, dan zijn </w:t>
      </w:r>
      <w:r w:rsidR="00581AC8" w:rsidRPr="00581AC8">
        <w:rPr>
          <w:rFonts w:ascii="Cambria Math" w:hAnsi="Cambria Math" w:cs="Cambria Math"/>
        </w:rPr>
        <w:t>𝑣</w:t>
      </w:r>
      <w:r w:rsidR="00581AC8" w:rsidRPr="00581AC8">
        <w:t xml:space="preserve"> en </w:t>
      </w:r>
      <w:r w:rsidR="00581AC8" w:rsidRPr="00581AC8">
        <w:rPr>
          <w:rFonts w:ascii="Cambria Math" w:hAnsi="Cambria Math" w:cs="Cambria Math"/>
        </w:rPr>
        <w:t>𝑤</w:t>
      </w:r>
      <w:r w:rsidR="00581AC8" w:rsidRPr="00581AC8">
        <w:t xml:space="preserve"> </w:t>
      </w:r>
      <w:proofErr w:type="spellStart"/>
      <w:r w:rsidRPr="00581AC8">
        <w:t>adjacent</w:t>
      </w:r>
      <w:proofErr w:type="spellEnd"/>
      <w:r w:rsidR="00581AC8" w:rsidRPr="00581AC8">
        <w:t xml:space="preserve">; </w:t>
      </w:r>
      <w:r w:rsidR="00581AC8" w:rsidRPr="00581AC8">
        <w:rPr>
          <w:rFonts w:ascii="Cambria Math" w:hAnsi="Cambria Math" w:cs="Cambria Math"/>
        </w:rPr>
        <w:t>𝑣</w:t>
      </w:r>
      <w:r w:rsidR="00581AC8" w:rsidRPr="00581AC8">
        <w:t xml:space="preserve"> en </w:t>
      </w:r>
      <w:r w:rsidR="00581AC8" w:rsidRPr="00581AC8">
        <w:rPr>
          <w:rFonts w:ascii="Cambria Math" w:hAnsi="Cambria Math" w:cs="Cambria Math"/>
        </w:rPr>
        <w:t>𝑤</w:t>
      </w:r>
      <w:r w:rsidR="00581AC8" w:rsidRPr="00581AC8">
        <w:t xml:space="preserve"> zijn </w:t>
      </w:r>
      <w:r w:rsidRPr="00581AC8">
        <w:t xml:space="preserve">incident </w:t>
      </w:r>
      <w:r w:rsidR="00BE1814">
        <w:t xml:space="preserve">(liggen op de boog) </w:t>
      </w:r>
      <w:r w:rsidR="00581AC8" w:rsidRPr="00581AC8">
        <w:t xml:space="preserve">met </w:t>
      </w:r>
      <w:r w:rsidR="00581AC8" w:rsidRPr="00581AC8">
        <w:rPr>
          <w:rFonts w:ascii="Cambria Math" w:hAnsi="Cambria Math" w:cs="Cambria Math"/>
        </w:rPr>
        <w:t>𝑒</w:t>
      </w:r>
      <w:r w:rsidR="00581AC8" w:rsidRPr="00581AC8">
        <w:t xml:space="preserve"> (en omgekeerd) </w:t>
      </w:r>
    </w:p>
    <w:p w14:paraId="5CC630D4" w14:textId="5862645D" w:rsidR="00581AC8" w:rsidRDefault="00581AC8" w:rsidP="00431602">
      <w:pPr>
        <w:pStyle w:val="Lijstalinea"/>
        <w:numPr>
          <w:ilvl w:val="0"/>
          <w:numId w:val="103"/>
        </w:numPr>
      </w:pPr>
      <w:r w:rsidRPr="00581AC8">
        <w:t xml:space="preserve">De </w:t>
      </w:r>
      <w:r w:rsidR="00EF74FC" w:rsidRPr="00581AC8">
        <w:t xml:space="preserve">buren </w:t>
      </w:r>
      <w:r w:rsidRPr="00581AC8">
        <w:t xml:space="preserve">van een knoop </w:t>
      </w:r>
      <w:r w:rsidRPr="00581AC8">
        <w:rPr>
          <w:rFonts w:ascii="Cambria Math" w:hAnsi="Cambria Math" w:cs="Cambria Math"/>
        </w:rPr>
        <w:t>𝑣</w:t>
      </w:r>
      <w:r w:rsidRPr="00581AC8">
        <w:t xml:space="preserve"> zijn alle knopen </w:t>
      </w:r>
      <w:r w:rsidRPr="00581AC8">
        <w:rPr>
          <w:rFonts w:ascii="Cambria Math" w:hAnsi="Cambria Math" w:cs="Cambria Math"/>
        </w:rPr>
        <w:t>𝑤</w:t>
      </w:r>
      <w:r w:rsidRPr="00581AC8">
        <w:t xml:space="preserve"> die </w:t>
      </w:r>
      <w:proofErr w:type="spellStart"/>
      <w:r w:rsidRPr="00581AC8">
        <w:t>adjacent</w:t>
      </w:r>
      <w:proofErr w:type="spellEnd"/>
      <w:r w:rsidRPr="00581AC8">
        <w:t xml:space="preserve"> zijn met </w:t>
      </w:r>
      <w:r w:rsidRPr="00581AC8">
        <w:rPr>
          <w:rFonts w:ascii="Cambria Math" w:hAnsi="Cambria Math" w:cs="Cambria Math"/>
        </w:rPr>
        <w:t>𝑣</w:t>
      </w:r>
      <w:r w:rsidRPr="00581AC8">
        <w:t xml:space="preserve">; </w:t>
      </w:r>
    </w:p>
    <w:p w14:paraId="291BAA07" w14:textId="13F33133" w:rsidR="00581AC8" w:rsidRDefault="00EF74FC" w:rsidP="00431602">
      <w:pPr>
        <w:pStyle w:val="Lijstalinea"/>
        <w:numPr>
          <w:ilvl w:val="0"/>
          <w:numId w:val="103"/>
        </w:numPr>
      </w:pPr>
      <w:r w:rsidRPr="00581AC8">
        <w:t xml:space="preserve">Aantal </w:t>
      </w:r>
      <w:r w:rsidR="00581AC8" w:rsidRPr="00581AC8">
        <w:t xml:space="preserve">buren van een knoop: </w:t>
      </w:r>
      <w:r w:rsidRPr="008C13E3">
        <w:rPr>
          <w:b/>
          <w:bCs/>
        </w:rPr>
        <w:t>graad</w:t>
      </w:r>
      <w:r w:rsidRPr="00581AC8">
        <w:t xml:space="preserve"> </w:t>
      </w:r>
      <w:r w:rsidR="00581AC8" w:rsidRPr="00581AC8">
        <w:t xml:space="preserve">van die knoop </w:t>
      </w:r>
      <w:r w:rsidR="00EB2370">
        <w:t>(aantal buren van de knop van v naar w)</w:t>
      </w:r>
    </w:p>
    <w:p w14:paraId="0C65750A" w14:textId="77777777" w:rsidR="00581AC8" w:rsidRDefault="00581AC8" w:rsidP="00431602">
      <w:pPr>
        <w:pStyle w:val="Lijstalinea"/>
        <w:numPr>
          <w:ilvl w:val="0"/>
          <w:numId w:val="103"/>
        </w:numPr>
      </w:pPr>
      <w:r w:rsidRPr="00581AC8">
        <w:t>#</w:t>
      </w:r>
      <w:r w:rsidRPr="00581AC8">
        <w:rPr>
          <w:rFonts w:ascii="Cambria Math" w:hAnsi="Cambria Math" w:cs="Cambria Math"/>
        </w:rPr>
        <w:t>𝑉</w:t>
      </w:r>
      <w:r w:rsidRPr="00581AC8">
        <w:t xml:space="preserve">, wordt de ORDE van de graaf genoemd; notatie </w:t>
      </w:r>
      <w:r w:rsidRPr="00581AC8">
        <w:rPr>
          <w:rFonts w:ascii="Cambria Math" w:hAnsi="Cambria Math" w:cs="Cambria Math"/>
        </w:rPr>
        <w:t>𝑛</w:t>
      </w:r>
      <w:r w:rsidRPr="00581AC8">
        <w:t xml:space="preserve"> </w:t>
      </w:r>
    </w:p>
    <w:p w14:paraId="2BB38045" w14:textId="11929043" w:rsidR="00581AC8" w:rsidRPr="00540259" w:rsidRDefault="00581AC8" w:rsidP="00431602">
      <w:pPr>
        <w:pStyle w:val="Lijstalinea"/>
        <w:numPr>
          <w:ilvl w:val="0"/>
          <w:numId w:val="103"/>
        </w:numPr>
      </w:pPr>
      <w:r w:rsidRPr="00581AC8">
        <w:t>#</w:t>
      </w:r>
      <w:r w:rsidRPr="00581AC8">
        <w:rPr>
          <w:rFonts w:ascii="Cambria Math" w:hAnsi="Cambria Math" w:cs="Cambria Math"/>
        </w:rPr>
        <w:t>𝐸</w:t>
      </w:r>
      <w:r w:rsidRPr="00581AC8">
        <w:t xml:space="preserve">, noemt men de </w:t>
      </w:r>
      <w:r w:rsidR="00EF74FC" w:rsidRPr="00581AC8">
        <w:t>grootte</w:t>
      </w:r>
      <w:r w:rsidRPr="00581AC8">
        <w:t xml:space="preserve">; notatie </w:t>
      </w:r>
      <w:r w:rsidRPr="00581AC8">
        <w:rPr>
          <w:rFonts w:ascii="Cambria Math" w:hAnsi="Cambria Math" w:cs="Cambria Math"/>
        </w:rPr>
        <w:t>𝑚</w:t>
      </w:r>
      <w:r w:rsidRPr="00581AC8">
        <w:t xml:space="preserve"> </w:t>
      </w:r>
    </w:p>
    <w:p w14:paraId="4B274CE1" w14:textId="6690803B" w:rsidR="00540259" w:rsidRPr="00540259" w:rsidRDefault="00540259" w:rsidP="00F86A8A"/>
    <w:p w14:paraId="5A38C540" w14:textId="6640EE06" w:rsidR="007879F4" w:rsidRDefault="00C863FC" w:rsidP="007879F4">
      <w:pPr>
        <w:pStyle w:val="Geenafstand"/>
      </w:pPr>
      <w:r w:rsidRPr="00C863FC">
        <w:rPr>
          <w:noProof/>
        </w:rPr>
        <w:drawing>
          <wp:anchor distT="0" distB="0" distL="114300" distR="114300" simplePos="0" relativeHeight="251658274" behindDoc="1" locked="0" layoutInCell="1" allowOverlap="1" wp14:anchorId="0F16BE30" wp14:editId="1EE8A8BC">
            <wp:simplePos x="0" y="0"/>
            <wp:positionH relativeFrom="margin">
              <wp:align>right</wp:align>
            </wp:positionH>
            <wp:positionV relativeFrom="paragraph">
              <wp:posOffset>6985</wp:posOffset>
            </wp:positionV>
            <wp:extent cx="1818005" cy="1463040"/>
            <wp:effectExtent l="0" t="0" r="0" b="3810"/>
            <wp:wrapTight wrapText="bothSides">
              <wp:wrapPolygon edited="0">
                <wp:start x="0" y="0"/>
                <wp:lineTo x="0" y="21375"/>
                <wp:lineTo x="21276" y="21375"/>
                <wp:lineTo x="21276" y="0"/>
                <wp:lineTo x="0" y="0"/>
              </wp:wrapPolygon>
            </wp:wrapTight>
            <wp:docPr id="41708360" name="Afbeelding 1" descr="Afbeelding met diagram, lijn, cirk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8360" name="Afbeelding 1" descr="Afbeelding met diagram, lijn, cirkel, ontwerp&#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1818005" cy="1463040"/>
                    </a:xfrm>
                    <a:prstGeom prst="rect">
                      <a:avLst/>
                    </a:prstGeom>
                  </pic:spPr>
                </pic:pic>
              </a:graphicData>
            </a:graphic>
            <wp14:sizeRelH relativeFrom="margin">
              <wp14:pctWidth>0</wp14:pctWidth>
            </wp14:sizeRelH>
            <wp14:sizeRelV relativeFrom="margin">
              <wp14:pctHeight>0</wp14:pctHeight>
            </wp14:sizeRelV>
          </wp:anchor>
        </w:drawing>
      </w:r>
      <w:r w:rsidR="007879F4" w:rsidRPr="007879F4">
        <w:t>Gerichte versus ongerichte graaf</w:t>
      </w:r>
      <w:r w:rsidR="007879F4">
        <w:t>:</w:t>
      </w:r>
    </w:p>
    <w:p w14:paraId="48B2BB8F" w14:textId="42924017" w:rsidR="007879F4" w:rsidRDefault="007879F4" w:rsidP="00431602">
      <w:pPr>
        <w:pStyle w:val="Lijstalinea"/>
        <w:numPr>
          <w:ilvl w:val="0"/>
          <w:numId w:val="104"/>
        </w:numPr>
      </w:pPr>
      <w:r w:rsidRPr="007879F4">
        <w:t xml:space="preserve">Wanneer de boogparen niet geordend zijn dan spreekt men van een </w:t>
      </w:r>
      <w:r w:rsidR="00EF74FC" w:rsidRPr="007879F4">
        <w:t xml:space="preserve">ongerichte </w:t>
      </w:r>
      <w:r w:rsidRPr="007879F4">
        <w:t xml:space="preserve">graaf. </w:t>
      </w:r>
    </w:p>
    <w:p w14:paraId="6BC8ACF9" w14:textId="58B85335" w:rsidR="007879F4" w:rsidRDefault="007879F4" w:rsidP="00431602">
      <w:pPr>
        <w:pStyle w:val="Lijstalinea"/>
        <w:numPr>
          <w:ilvl w:val="0"/>
          <w:numId w:val="104"/>
        </w:numPr>
      </w:pPr>
      <w:r w:rsidRPr="007879F4">
        <w:t xml:space="preserve">Wanneer de boogparen wel geordend zijn dan heeft men een </w:t>
      </w:r>
      <w:r w:rsidR="00EF74FC" w:rsidRPr="007879F4">
        <w:t xml:space="preserve">gerichte </w:t>
      </w:r>
      <w:r w:rsidRPr="007879F4">
        <w:t>graaf. In een gerichte graaf heeft een boog (</w:t>
      </w:r>
      <w:r w:rsidRPr="007879F4">
        <w:rPr>
          <w:rFonts w:ascii="Cambria Math" w:hAnsi="Cambria Math" w:cs="Cambria Math"/>
        </w:rPr>
        <w:t>𝑣</w:t>
      </w:r>
      <w:r w:rsidRPr="007879F4">
        <w:t xml:space="preserve">, </w:t>
      </w:r>
      <w:r w:rsidRPr="007879F4">
        <w:rPr>
          <w:rFonts w:ascii="Cambria Math" w:hAnsi="Cambria Math" w:cs="Cambria Math"/>
        </w:rPr>
        <w:t>𝑤</w:t>
      </w:r>
      <w:r w:rsidRPr="007879F4">
        <w:t xml:space="preserve">) een STAART </w:t>
      </w:r>
      <w:r w:rsidRPr="007879F4">
        <w:rPr>
          <w:rFonts w:ascii="Cambria Math" w:hAnsi="Cambria Math" w:cs="Cambria Math"/>
        </w:rPr>
        <w:t>𝑣</w:t>
      </w:r>
      <w:r w:rsidRPr="007879F4">
        <w:t xml:space="preserve"> en een KOP </w:t>
      </w:r>
      <w:r w:rsidRPr="007879F4">
        <w:rPr>
          <w:rFonts w:ascii="Cambria Math" w:hAnsi="Cambria Math" w:cs="Cambria Math"/>
        </w:rPr>
        <w:t>𝑤</w:t>
      </w:r>
      <w:r w:rsidRPr="007879F4">
        <w:t xml:space="preserve">. </w:t>
      </w:r>
    </w:p>
    <w:p w14:paraId="3E9EBAFF" w14:textId="77777777" w:rsidR="00EB2370" w:rsidRDefault="00EF74FC" w:rsidP="00431602">
      <w:pPr>
        <w:pStyle w:val="Lijstalinea"/>
        <w:numPr>
          <w:ilvl w:val="0"/>
          <w:numId w:val="104"/>
        </w:numPr>
      </w:pPr>
      <w:r w:rsidRPr="007879F4">
        <w:t xml:space="preserve">Gewogen </w:t>
      </w:r>
      <w:r w:rsidR="007879F4" w:rsidRPr="007879F4">
        <w:t xml:space="preserve">graaf: associeer getal met de bogen </w:t>
      </w:r>
    </w:p>
    <w:p w14:paraId="51D3B317" w14:textId="3582A6B0" w:rsidR="002264D5" w:rsidRDefault="002264D5" w:rsidP="00431602">
      <w:pPr>
        <w:pStyle w:val="Lijstalinea"/>
        <w:numPr>
          <w:ilvl w:val="0"/>
          <w:numId w:val="104"/>
        </w:numPr>
      </w:pPr>
      <w:r>
        <w:t>Bogenverzameling:</w:t>
      </w:r>
    </w:p>
    <w:p w14:paraId="1C929403" w14:textId="6AD4B83C" w:rsidR="002264D5" w:rsidRPr="00753EFB" w:rsidRDefault="002264D5" w:rsidP="002264D5">
      <w:pPr>
        <w:pStyle w:val="Lijstalinea"/>
        <w:numPr>
          <w:ilvl w:val="1"/>
          <w:numId w:val="104"/>
        </w:numPr>
        <w:rPr>
          <w:lang w:val="de-DE"/>
        </w:rPr>
      </w:pPr>
      <w:r w:rsidRPr="00753EFB">
        <w:rPr>
          <w:lang w:val="de-DE"/>
        </w:rPr>
        <w:t>{(a, b), (a, c), (</w:t>
      </w:r>
      <w:proofErr w:type="spellStart"/>
      <w:r w:rsidRPr="00753EFB">
        <w:rPr>
          <w:lang w:val="de-DE"/>
        </w:rPr>
        <w:t>c,d</w:t>
      </w:r>
      <w:proofErr w:type="spellEnd"/>
      <w:r w:rsidRPr="00753EFB">
        <w:rPr>
          <w:lang w:val="de-DE"/>
        </w:rPr>
        <w:t>), (</w:t>
      </w:r>
      <w:proofErr w:type="spellStart"/>
      <w:r w:rsidRPr="00753EFB">
        <w:rPr>
          <w:lang w:val="de-DE"/>
        </w:rPr>
        <w:t>c,e</w:t>
      </w:r>
      <w:proofErr w:type="spellEnd"/>
      <w:r w:rsidRPr="00753EFB">
        <w:rPr>
          <w:lang w:val="de-DE"/>
        </w:rPr>
        <w:t>), (e, f), (e, d), (b, d)}</w:t>
      </w:r>
    </w:p>
    <w:p w14:paraId="3F2188D7" w14:textId="73B33FAD" w:rsidR="007879F4" w:rsidRDefault="007879F4" w:rsidP="00431602">
      <w:pPr>
        <w:pStyle w:val="Lijstalinea"/>
        <w:numPr>
          <w:ilvl w:val="0"/>
          <w:numId w:val="104"/>
        </w:numPr>
      </w:pPr>
      <w:r w:rsidRPr="007879F4">
        <w:t xml:space="preserve">Voorbeelden </w:t>
      </w:r>
    </w:p>
    <w:p w14:paraId="7045992E" w14:textId="4CB90F58" w:rsidR="007879F4" w:rsidRPr="00EB2370" w:rsidRDefault="00EF74FC" w:rsidP="00EB2370">
      <w:pPr>
        <w:pStyle w:val="Lijstalinea"/>
        <w:numPr>
          <w:ilvl w:val="1"/>
          <w:numId w:val="104"/>
        </w:numPr>
        <w:rPr>
          <w:b/>
          <w:bCs/>
        </w:rPr>
      </w:pPr>
      <w:r w:rsidRPr="00EB2370">
        <w:rPr>
          <w:b/>
          <w:bCs/>
        </w:rPr>
        <w:t xml:space="preserve">Vriendschapsgraaf </w:t>
      </w:r>
      <w:r w:rsidR="007879F4" w:rsidRPr="00EB2370">
        <w:rPr>
          <w:b/>
          <w:bCs/>
        </w:rPr>
        <w:t xml:space="preserve">Facebook: ongericht </w:t>
      </w:r>
      <w:r w:rsidR="00EB2370" w:rsidRPr="00EB2370">
        <w:rPr>
          <w:b/>
          <w:bCs/>
        </w:rPr>
        <w:t>(geen pijl)</w:t>
      </w:r>
    </w:p>
    <w:p w14:paraId="1D483B6A" w14:textId="6C004378" w:rsidR="00540259" w:rsidRPr="00EB2370" w:rsidRDefault="00EF74FC" w:rsidP="00EB2370">
      <w:pPr>
        <w:pStyle w:val="Lijstalinea"/>
        <w:numPr>
          <w:ilvl w:val="1"/>
          <w:numId w:val="104"/>
        </w:numPr>
        <w:rPr>
          <w:b/>
          <w:bCs/>
        </w:rPr>
      </w:pPr>
      <w:r w:rsidRPr="00EB2370">
        <w:rPr>
          <w:b/>
          <w:bCs/>
        </w:rPr>
        <w:t xml:space="preserve">Volgersgraaf </w:t>
      </w:r>
      <w:r w:rsidR="007879F4" w:rsidRPr="00EB2370">
        <w:rPr>
          <w:b/>
          <w:bCs/>
        </w:rPr>
        <w:t>Twitter</w:t>
      </w:r>
      <w:r w:rsidR="008C13E3">
        <w:rPr>
          <w:b/>
          <w:bCs/>
        </w:rPr>
        <w:t xml:space="preserve">, vriendschap op </w:t>
      </w:r>
      <w:proofErr w:type="spellStart"/>
      <w:r w:rsidR="008C13E3">
        <w:rPr>
          <w:b/>
          <w:bCs/>
        </w:rPr>
        <w:t>isntagram</w:t>
      </w:r>
      <w:proofErr w:type="spellEnd"/>
      <w:r w:rsidR="007879F4" w:rsidRPr="00EB2370">
        <w:rPr>
          <w:b/>
          <w:bCs/>
        </w:rPr>
        <w:t>: gericht</w:t>
      </w:r>
      <w:r w:rsidR="00EB2370" w:rsidRPr="00EB2370">
        <w:rPr>
          <w:b/>
          <w:bCs/>
        </w:rPr>
        <w:t xml:space="preserve"> (wel pijl)</w:t>
      </w:r>
    </w:p>
    <w:p w14:paraId="0B9B8AD5" w14:textId="77777777" w:rsidR="00540259" w:rsidRPr="00540259" w:rsidRDefault="00540259" w:rsidP="00F86A8A"/>
    <w:p w14:paraId="394621FD" w14:textId="77777777" w:rsidR="00A14770" w:rsidRDefault="00A14770" w:rsidP="00A14770">
      <w:pPr>
        <w:pStyle w:val="Geenafstand"/>
      </w:pPr>
      <w:r w:rsidRPr="00A14770">
        <w:t xml:space="preserve">Paden en </w:t>
      </w:r>
      <w:proofErr w:type="spellStart"/>
      <w:r w:rsidRPr="00A14770">
        <w:t>cykels</w:t>
      </w:r>
      <w:proofErr w:type="spellEnd"/>
      <w:r>
        <w:t>:</w:t>
      </w:r>
    </w:p>
    <w:p w14:paraId="0700A667" w14:textId="77777777" w:rsidR="00A14770" w:rsidRDefault="00A14770" w:rsidP="00431602">
      <w:pPr>
        <w:pStyle w:val="Lijstalinea"/>
        <w:numPr>
          <w:ilvl w:val="0"/>
          <w:numId w:val="105"/>
        </w:numPr>
      </w:pPr>
      <w:r w:rsidRPr="00A14770">
        <w:t xml:space="preserve">Definitie Een PAD in een graaf </w:t>
      </w:r>
      <w:r w:rsidRPr="00A14770">
        <w:rPr>
          <w:rFonts w:ascii="Cambria Math" w:hAnsi="Cambria Math" w:cs="Cambria Math"/>
        </w:rPr>
        <w:t>𝐺</w:t>
      </w:r>
      <w:r w:rsidRPr="00A14770">
        <w:t xml:space="preserve"> is een opsomming van knopen (</w:t>
      </w:r>
      <w:r w:rsidRPr="00A14770">
        <w:rPr>
          <w:rFonts w:ascii="Cambria Math" w:hAnsi="Cambria Math" w:cs="Cambria Math"/>
        </w:rPr>
        <w:t>𝑣</w:t>
      </w:r>
      <w:r w:rsidRPr="00A14770">
        <w:t xml:space="preserve">1 , </w:t>
      </w:r>
      <w:r w:rsidRPr="00A14770">
        <w:rPr>
          <w:rFonts w:ascii="Cambria Math" w:hAnsi="Cambria Math" w:cs="Cambria Math"/>
        </w:rPr>
        <w:t>𝑣</w:t>
      </w:r>
      <w:r w:rsidRPr="00A14770">
        <w:t xml:space="preserve">2 , … , </w:t>
      </w:r>
      <w:r w:rsidRPr="00A14770">
        <w:rPr>
          <w:rFonts w:ascii="Cambria Math" w:hAnsi="Cambria Math" w:cs="Cambria Math"/>
        </w:rPr>
        <w:t>𝑣𝑘</w:t>
      </w:r>
      <w:r w:rsidRPr="00A14770">
        <w:t xml:space="preserve"> ) zodanig dat er een boog bestaat tussen </w:t>
      </w:r>
      <w:r w:rsidRPr="00A14770">
        <w:rPr>
          <w:rFonts w:ascii="Cambria Math" w:hAnsi="Cambria Math" w:cs="Cambria Math"/>
        </w:rPr>
        <w:t>𝑣𝑖</w:t>
      </w:r>
      <w:r w:rsidRPr="00A14770">
        <w:t xml:space="preserve"> en </w:t>
      </w:r>
      <w:r w:rsidRPr="00A14770">
        <w:rPr>
          <w:rFonts w:ascii="Cambria Math" w:hAnsi="Cambria Math" w:cs="Cambria Math"/>
        </w:rPr>
        <w:t>𝑣𝑖</w:t>
      </w:r>
      <w:r w:rsidRPr="00A14770">
        <w:t xml:space="preserve">+1 voor </w:t>
      </w:r>
      <w:r w:rsidRPr="00A14770">
        <w:rPr>
          <w:rFonts w:ascii="Cambria Math" w:hAnsi="Cambria Math" w:cs="Cambria Math"/>
        </w:rPr>
        <w:t>𝑖</w:t>
      </w:r>
      <w:r w:rsidRPr="00A14770">
        <w:t xml:space="preserve"> </w:t>
      </w:r>
      <w:r w:rsidRPr="00A14770">
        <w:rPr>
          <w:rFonts w:ascii="Cambria Math" w:hAnsi="Cambria Math" w:cs="Cambria Math"/>
        </w:rPr>
        <w:t>∈</w:t>
      </w:r>
      <w:r w:rsidRPr="00A14770">
        <w:t xml:space="preserve"> {1, 2, </w:t>
      </w:r>
      <w:r w:rsidRPr="00A14770">
        <w:rPr>
          <w:rFonts w:ascii="Calibri" w:hAnsi="Calibri" w:cs="Calibri"/>
        </w:rPr>
        <w:t>…</w:t>
      </w:r>
      <w:r w:rsidRPr="00A14770">
        <w:t xml:space="preserve"> , </w:t>
      </w:r>
      <w:r w:rsidRPr="00A14770">
        <w:rPr>
          <w:rFonts w:ascii="Cambria Math" w:hAnsi="Cambria Math" w:cs="Cambria Math"/>
        </w:rPr>
        <w:t>𝑘</w:t>
      </w:r>
      <w:r w:rsidRPr="00A14770">
        <w:t xml:space="preserve"> − 1}. </w:t>
      </w:r>
    </w:p>
    <w:p w14:paraId="77BFD920" w14:textId="0FD29EEB" w:rsidR="00A14770" w:rsidRDefault="00A14770" w:rsidP="00431602">
      <w:pPr>
        <w:pStyle w:val="Lijstalinea"/>
        <w:numPr>
          <w:ilvl w:val="0"/>
          <w:numId w:val="105"/>
        </w:numPr>
      </w:pPr>
      <w:r w:rsidRPr="00A14770">
        <w:t xml:space="preserve">De </w:t>
      </w:r>
      <w:r w:rsidR="00EF74FC" w:rsidRPr="00A14770">
        <w:t xml:space="preserve">lengte </w:t>
      </w:r>
      <w:r w:rsidRPr="00A14770">
        <w:t xml:space="preserve">van dit pad is </w:t>
      </w:r>
      <w:r w:rsidRPr="00A14770">
        <w:rPr>
          <w:rFonts w:ascii="Cambria Math" w:hAnsi="Cambria Math" w:cs="Cambria Math"/>
        </w:rPr>
        <w:t>𝑘</w:t>
      </w:r>
      <w:r w:rsidRPr="00A14770">
        <w:t xml:space="preserve"> − 1, zijnde het aantal bogen op dit pad. </w:t>
      </w:r>
    </w:p>
    <w:p w14:paraId="4C000716" w14:textId="77777777" w:rsidR="00A14770" w:rsidRDefault="00A14770" w:rsidP="00431602">
      <w:pPr>
        <w:pStyle w:val="Lijstalinea"/>
        <w:numPr>
          <w:ilvl w:val="0"/>
          <w:numId w:val="105"/>
        </w:numPr>
      </w:pPr>
      <w:r w:rsidRPr="00A14770">
        <w:t xml:space="preserve">Opmerking: </w:t>
      </w:r>
      <w:r w:rsidRPr="00A14770">
        <w:rPr>
          <w:rFonts w:ascii="Cambria Math" w:hAnsi="Cambria Math" w:cs="Cambria Math"/>
        </w:rPr>
        <w:t>𝑘</w:t>
      </w:r>
      <w:r w:rsidRPr="00A14770">
        <w:t xml:space="preserve"> = 1 is toegestaan: (</w:t>
      </w:r>
      <w:r w:rsidRPr="00A14770">
        <w:rPr>
          <w:rFonts w:ascii="Cambria Math" w:hAnsi="Cambria Math" w:cs="Cambria Math"/>
        </w:rPr>
        <w:t>𝑣</w:t>
      </w:r>
      <w:r w:rsidRPr="00A14770">
        <w:t xml:space="preserve">) is een pad van lengte nul. </w:t>
      </w:r>
    </w:p>
    <w:p w14:paraId="0062B40C" w14:textId="66131DF7" w:rsidR="00540259" w:rsidRPr="00540259" w:rsidRDefault="00A14770" w:rsidP="00431602">
      <w:pPr>
        <w:pStyle w:val="Lijstalinea"/>
        <w:numPr>
          <w:ilvl w:val="0"/>
          <w:numId w:val="105"/>
        </w:numPr>
      </w:pPr>
      <w:r w:rsidRPr="00A14770">
        <w:t xml:space="preserve">Een </w:t>
      </w:r>
      <w:r w:rsidR="00EF74FC" w:rsidRPr="00A14770">
        <w:t xml:space="preserve">enkelvoudige </w:t>
      </w:r>
      <w:r w:rsidRPr="00A14770">
        <w:t>CYKEL in een graaf is een pad waarvan de lengte strikt positief is en dat begint en eindigt in dezelfde knoop, waarbij alle knopen (behalve de start- en eindknoop) verschillend zijn en waarbij bovendien geen boog méér dan een keer wordt doorlopen.</w:t>
      </w:r>
    </w:p>
    <w:p w14:paraId="0C5863DC" w14:textId="6BD16CD9" w:rsidR="00753EFB" w:rsidRDefault="00753EFB" w:rsidP="00F86A8A"/>
    <w:p w14:paraId="1414ECE1" w14:textId="77777777" w:rsidR="00753EFB" w:rsidRDefault="00753EFB" w:rsidP="00F86A8A"/>
    <w:p w14:paraId="2B5D450E" w14:textId="77777777" w:rsidR="00753EFB" w:rsidRDefault="00753EFB" w:rsidP="00F86A8A"/>
    <w:p w14:paraId="0AFE608B" w14:textId="77777777" w:rsidR="00753EFB" w:rsidRDefault="00753EFB" w:rsidP="00F86A8A"/>
    <w:p w14:paraId="7F6548BA" w14:textId="77777777" w:rsidR="00753EFB" w:rsidRDefault="00753EFB" w:rsidP="00F86A8A"/>
    <w:p w14:paraId="10B97270" w14:textId="77777777" w:rsidR="00753EFB" w:rsidRPr="00540259" w:rsidRDefault="00753EFB" w:rsidP="00F86A8A"/>
    <w:p w14:paraId="50B84115" w14:textId="55B41268" w:rsidR="00540259" w:rsidRDefault="00D15D47" w:rsidP="00DA5760">
      <w:pPr>
        <w:pStyle w:val="Geenafstand"/>
      </w:pPr>
      <w:r>
        <w:lastRenderedPageBreak/>
        <w:t xml:space="preserve">De </w:t>
      </w:r>
      <w:proofErr w:type="spellStart"/>
      <w:r w:rsidR="00930925" w:rsidRPr="00930925">
        <w:t>Adjacentiematrix</w:t>
      </w:r>
      <w:proofErr w:type="spellEnd"/>
      <w:r w:rsidR="00930925">
        <w:t>:</w:t>
      </w:r>
    </w:p>
    <w:p w14:paraId="47FA99FD" w14:textId="63181DE4" w:rsidR="00D15D47" w:rsidRDefault="00753EFB" w:rsidP="00431602">
      <w:pPr>
        <w:pStyle w:val="Lijstalinea"/>
        <w:numPr>
          <w:ilvl w:val="0"/>
          <w:numId w:val="106"/>
        </w:numPr>
      </w:pPr>
      <w:r w:rsidRPr="00753EFB">
        <w:rPr>
          <w:noProof/>
        </w:rPr>
        <w:drawing>
          <wp:anchor distT="0" distB="0" distL="114300" distR="114300" simplePos="0" relativeHeight="251658242" behindDoc="1" locked="0" layoutInCell="1" allowOverlap="1" wp14:anchorId="2F6F43CF" wp14:editId="5502FFB6">
            <wp:simplePos x="0" y="0"/>
            <wp:positionH relativeFrom="margin">
              <wp:align>right</wp:align>
            </wp:positionH>
            <wp:positionV relativeFrom="paragraph">
              <wp:posOffset>434975</wp:posOffset>
            </wp:positionV>
            <wp:extent cx="1638300" cy="974725"/>
            <wp:effectExtent l="0" t="0" r="0" b="0"/>
            <wp:wrapTight wrapText="bothSides">
              <wp:wrapPolygon edited="0">
                <wp:start x="0" y="0"/>
                <wp:lineTo x="0" y="21107"/>
                <wp:lineTo x="21349" y="21107"/>
                <wp:lineTo x="21349" y="0"/>
                <wp:lineTo x="0" y="0"/>
              </wp:wrapPolygon>
            </wp:wrapTight>
            <wp:docPr id="844596836" name="Afbeelding 1" descr="Afbeelding met diagram, lijn,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96836" name="Afbeelding 1" descr="Afbeelding met diagram, lijn, ontwerp&#10;&#10;Automatisch gegenereerde beschrijvi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38300" cy="974725"/>
                    </a:xfrm>
                    <a:prstGeom prst="rect">
                      <a:avLst/>
                    </a:prstGeom>
                  </pic:spPr>
                </pic:pic>
              </a:graphicData>
            </a:graphic>
            <wp14:sizeRelH relativeFrom="margin">
              <wp14:pctWidth>0</wp14:pctWidth>
            </wp14:sizeRelH>
            <wp14:sizeRelV relativeFrom="margin">
              <wp14:pctHeight>0</wp14:pctHeight>
            </wp14:sizeRelV>
          </wp:anchor>
        </w:drawing>
      </w:r>
      <w:r w:rsidR="00D15D47" w:rsidRPr="00D15D47">
        <w:t xml:space="preserve">We veronderstellen dat de knopen van de graaf </w:t>
      </w:r>
      <w:r w:rsidR="00D15D47" w:rsidRPr="00D15D47">
        <w:rPr>
          <w:rFonts w:ascii="Cambria Math" w:hAnsi="Cambria Math" w:cs="Cambria Math"/>
        </w:rPr>
        <w:t>𝐺</w:t>
      </w:r>
      <w:r w:rsidR="00D15D47" w:rsidRPr="00D15D47">
        <w:t xml:space="preserve"> = (</w:t>
      </w:r>
      <w:r w:rsidR="00D15D47" w:rsidRPr="00D15D47">
        <w:rPr>
          <w:rFonts w:ascii="Cambria Math" w:hAnsi="Cambria Math" w:cs="Cambria Math"/>
        </w:rPr>
        <w:t>𝑉</w:t>
      </w:r>
      <w:r w:rsidR="00D15D47" w:rsidRPr="00D15D47">
        <w:t xml:space="preserve">, </w:t>
      </w:r>
      <w:r w:rsidR="00D15D47" w:rsidRPr="00D15D47">
        <w:rPr>
          <w:rFonts w:ascii="Cambria Math" w:hAnsi="Cambria Math" w:cs="Cambria Math"/>
        </w:rPr>
        <w:t>𝐸</w:t>
      </w:r>
      <w:r w:rsidR="00D15D47" w:rsidRPr="00D15D47">
        <w:t xml:space="preserve">) genummerd zijn van 1 t.e.m. </w:t>
      </w:r>
      <w:r w:rsidR="00D15D47" w:rsidRPr="00D15D47">
        <w:rPr>
          <w:rFonts w:ascii="Cambria Math" w:hAnsi="Cambria Math" w:cs="Cambria Math"/>
        </w:rPr>
        <w:t>𝑛</w:t>
      </w:r>
      <w:r w:rsidR="00D15D47" w:rsidRPr="00D15D47">
        <w:t xml:space="preserve">. Wanneer we te maken hebben met een (ongewogen) graaf dan kunnen we deze voorstellen door een </w:t>
      </w:r>
      <w:proofErr w:type="spellStart"/>
      <w:r w:rsidR="00EF74FC" w:rsidRPr="00D15D47">
        <w:t>adjacentiematrix</w:t>
      </w:r>
      <w:proofErr w:type="spellEnd"/>
      <w:r w:rsidR="00EF74FC" w:rsidRPr="00D15D47">
        <w:t xml:space="preserve"> </w:t>
      </w:r>
      <w:r w:rsidR="00D15D47" w:rsidRPr="00D15D47">
        <w:rPr>
          <w:rFonts w:ascii="Cambria Math" w:hAnsi="Cambria Math" w:cs="Cambria Math"/>
        </w:rPr>
        <w:t>𝐴</w:t>
      </w:r>
      <w:r w:rsidR="00D15D47" w:rsidRPr="00D15D47">
        <w:t xml:space="preserve">. Voor deze </w:t>
      </w:r>
      <w:proofErr w:type="spellStart"/>
      <w:r w:rsidR="00D15D47" w:rsidRPr="00D15D47">
        <w:t>adjacentiematrix</w:t>
      </w:r>
      <w:proofErr w:type="spellEnd"/>
      <w:r w:rsidR="00D15D47" w:rsidRPr="00D15D47">
        <w:t xml:space="preserve"> geldt: </w:t>
      </w:r>
    </w:p>
    <w:p w14:paraId="06148661" w14:textId="77777777" w:rsidR="00753EFB" w:rsidRDefault="00D15D47" w:rsidP="00431602">
      <w:pPr>
        <w:pStyle w:val="Lijstalinea"/>
        <w:numPr>
          <w:ilvl w:val="0"/>
          <w:numId w:val="106"/>
        </w:numPr>
      </w:pPr>
      <w:r w:rsidRPr="00D15D47">
        <w:rPr>
          <w:rFonts w:ascii="Cambria Math" w:hAnsi="Cambria Math" w:cs="Cambria Math"/>
        </w:rPr>
        <w:t>𝐴</w:t>
      </w:r>
      <w:r w:rsidRPr="00753EFB">
        <w:rPr>
          <w:rFonts w:ascii="Cambria Math" w:hAnsi="Cambria Math" w:cs="Cambria Math"/>
          <w:vertAlign w:val="subscript"/>
        </w:rPr>
        <w:t>𝑖</w:t>
      </w:r>
      <w:r w:rsidRPr="00753EFB">
        <w:rPr>
          <w:vertAlign w:val="subscript"/>
        </w:rPr>
        <w:t>,</w:t>
      </w:r>
      <w:r w:rsidRPr="00753EFB">
        <w:rPr>
          <w:rFonts w:ascii="Cambria Math" w:hAnsi="Cambria Math" w:cs="Cambria Math"/>
          <w:vertAlign w:val="subscript"/>
        </w:rPr>
        <w:t>𝑗</w:t>
      </w:r>
      <w:r w:rsidRPr="00753EFB">
        <w:rPr>
          <w:vertAlign w:val="subscript"/>
        </w:rPr>
        <w:t xml:space="preserve"> </w:t>
      </w:r>
      <w:r w:rsidRPr="00D15D47">
        <w:t xml:space="preserve">= </w:t>
      </w:r>
    </w:p>
    <w:p w14:paraId="3722AADD" w14:textId="6749E10B" w:rsidR="00753EFB" w:rsidRDefault="00D15D47" w:rsidP="00753EFB">
      <w:pPr>
        <w:pStyle w:val="Lijstalinea"/>
        <w:numPr>
          <w:ilvl w:val="1"/>
          <w:numId w:val="106"/>
        </w:numPr>
      </w:pPr>
      <w:r w:rsidRPr="00D15D47">
        <w:t>{ 1 als (</w:t>
      </w:r>
      <w:r w:rsidRPr="00D15D47">
        <w:rPr>
          <w:rFonts w:ascii="Cambria Math" w:hAnsi="Cambria Math" w:cs="Cambria Math"/>
        </w:rPr>
        <w:t>𝑖</w:t>
      </w:r>
      <w:r w:rsidRPr="00D15D47">
        <w:t xml:space="preserve">, </w:t>
      </w:r>
      <w:r w:rsidRPr="00D15D47">
        <w:rPr>
          <w:rFonts w:ascii="Cambria Math" w:hAnsi="Cambria Math" w:cs="Cambria Math"/>
        </w:rPr>
        <w:t>𝑗</w:t>
      </w:r>
      <w:r w:rsidRPr="00D15D47">
        <w:t xml:space="preserve">) </w:t>
      </w:r>
      <w:r w:rsidRPr="00D15D47">
        <w:rPr>
          <w:rFonts w:ascii="Cambria Math" w:hAnsi="Cambria Math" w:cs="Cambria Math"/>
        </w:rPr>
        <w:t>∈</w:t>
      </w:r>
      <w:r w:rsidRPr="00D15D47">
        <w:t xml:space="preserve"> </w:t>
      </w:r>
      <w:r w:rsidRPr="00D15D47">
        <w:rPr>
          <w:rFonts w:ascii="Cambria Math" w:hAnsi="Cambria Math" w:cs="Cambria Math"/>
        </w:rPr>
        <w:t>𝐸</w:t>
      </w:r>
      <w:r w:rsidRPr="00D15D47">
        <w:t xml:space="preserve"> </w:t>
      </w:r>
    </w:p>
    <w:p w14:paraId="30F929CE" w14:textId="51C2BEE8" w:rsidR="00D15D47" w:rsidRDefault="00D15D47" w:rsidP="00753EFB">
      <w:pPr>
        <w:pStyle w:val="Lijstalinea"/>
        <w:numPr>
          <w:ilvl w:val="1"/>
          <w:numId w:val="106"/>
        </w:numPr>
      </w:pPr>
      <w:r w:rsidRPr="00D15D47">
        <w:t xml:space="preserve">0 anders. </w:t>
      </w:r>
    </w:p>
    <w:p w14:paraId="3E051ECC" w14:textId="65E55313" w:rsidR="00F86A8A" w:rsidRDefault="00D15D47" w:rsidP="00F86A8A">
      <w:pPr>
        <w:pStyle w:val="Lijstalinea"/>
        <w:numPr>
          <w:ilvl w:val="0"/>
          <w:numId w:val="106"/>
        </w:numPr>
      </w:pPr>
      <w:r w:rsidRPr="00D15D47">
        <w:t xml:space="preserve">Opmerking: Voor een ongerichte graaf is de </w:t>
      </w:r>
      <w:proofErr w:type="spellStart"/>
      <w:r w:rsidRPr="00D15D47">
        <w:t>adjacentiematrix</w:t>
      </w:r>
      <w:proofErr w:type="spellEnd"/>
      <w:r w:rsidRPr="00D15D47">
        <w:t xml:space="preserve"> steeds symmetrisch, i.e. </w:t>
      </w:r>
      <w:r w:rsidRPr="00D15D47">
        <w:rPr>
          <w:rFonts w:ascii="Cambria Math" w:hAnsi="Cambria Math" w:cs="Cambria Math"/>
        </w:rPr>
        <w:t>𝐴</w:t>
      </w:r>
      <w:r w:rsidRPr="00D15D47">
        <w:t xml:space="preserve"> </w:t>
      </w:r>
      <w:r w:rsidRPr="00D15D47">
        <w:rPr>
          <w:rFonts w:ascii="Cambria Math" w:hAnsi="Cambria Math" w:cs="Cambria Math"/>
        </w:rPr>
        <w:t>𝑇</w:t>
      </w:r>
      <w:r w:rsidRPr="00D15D47">
        <w:t xml:space="preserve"> is steeds gelijk aan </w:t>
      </w:r>
      <w:r w:rsidRPr="00D15D47">
        <w:rPr>
          <w:rFonts w:ascii="Cambria Math" w:hAnsi="Cambria Math" w:cs="Cambria Math"/>
        </w:rPr>
        <w:t>𝐴</w:t>
      </w:r>
      <w:r w:rsidRPr="00D15D47">
        <w:t>.</w:t>
      </w:r>
    </w:p>
    <w:p w14:paraId="6C353F1A" w14:textId="230A7430" w:rsidR="00753EFB" w:rsidRPr="00540259" w:rsidRDefault="00753EFB" w:rsidP="00753EFB">
      <w:pPr>
        <w:pStyle w:val="Lijstalinea"/>
      </w:pPr>
    </w:p>
    <w:p w14:paraId="49C11D2C" w14:textId="77777777" w:rsidR="00D15D47" w:rsidRDefault="00D15D47" w:rsidP="00D15D47">
      <w:pPr>
        <w:pStyle w:val="Geenafstand"/>
      </w:pPr>
      <w:r w:rsidRPr="00D15D47">
        <w:t>Geheugen- en tijdsgebruik</w:t>
      </w:r>
      <w:r>
        <w:t>:</w:t>
      </w:r>
    </w:p>
    <w:p w14:paraId="429B5DC7" w14:textId="77777777" w:rsidR="00D15D47" w:rsidRDefault="00D15D47" w:rsidP="00431602">
      <w:pPr>
        <w:pStyle w:val="Lijstalinea"/>
        <w:numPr>
          <w:ilvl w:val="0"/>
          <w:numId w:val="107"/>
        </w:numPr>
      </w:pPr>
      <w:r w:rsidRPr="00D15D47">
        <w:t xml:space="preserve">Geheugenruimte steeds </w:t>
      </w:r>
      <w:r w:rsidRPr="00D15D47">
        <w:rPr>
          <w:rFonts w:ascii="Cambria Math" w:hAnsi="Cambria Math" w:cs="Cambria Math"/>
        </w:rPr>
        <w:t>𝛩</w:t>
      </w:r>
      <w:r w:rsidRPr="00D15D47">
        <w:t>(</w:t>
      </w:r>
      <w:r w:rsidRPr="00D15D47">
        <w:rPr>
          <w:rFonts w:ascii="Cambria Math" w:hAnsi="Cambria Math" w:cs="Cambria Math"/>
        </w:rPr>
        <w:t>𝑛</w:t>
      </w:r>
      <w:r w:rsidRPr="00040611">
        <w:rPr>
          <w:vertAlign w:val="superscript"/>
        </w:rPr>
        <w:t>2</w:t>
      </w:r>
      <w:r w:rsidRPr="00D15D47">
        <w:t xml:space="preserve"> ). </w:t>
      </w:r>
    </w:p>
    <w:p w14:paraId="77DEFA7A" w14:textId="77777777" w:rsidR="00D15D47" w:rsidRDefault="00D15D47" w:rsidP="00431602">
      <w:pPr>
        <w:pStyle w:val="Lijstalinea"/>
        <w:numPr>
          <w:ilvl w:val="0"/>
          <w:numId w:val="107"/>
        </w:numPr>
      </w:pPr>
      <w:r w:rsidRPr="00D15D47">
        <w:t xml:space="preserve">Maximaal aantal bogen in een graaf is </w:t>
      </w:r>
      <w:r w:rsidRPr="00D15D47">
        <w:rPr>
          <w:rFonts w:ascii="Cambria Math" w:hAnsi="Cambria Math" w:cs="Cambria Math"/>
        </w:rPr>
        <w:t>𝛩</w:t>
      </w:r>
      <w:r w:rsidRPr="00D15D47">
        <w:t>(</w:t>
      </w:r>
      <w:r w:rsidRPr="00D15D47">
        <w:rPr>
          <w:rFonts w:ascii="Cambria Math" w:hAnsi="Cambria Math" w:cs="Cambria Math"/>
        </w:rPr>
        <w:t>𝑛</w:t>
      </w:r>
      <w:r w:rsidRPr="00040611">
        <w:rPr>
          <w:vertAlign w:val="superscript"/>
        </w:rPr>
        <w:t>2</w:t>
      </w:r>
      <w:r w:rsidRPr="00D15D47">
        <w:t xml:space="preserve"> ) (waarom?) </w:t>
      </w:r>
    </w:p>
    <w:p w14:paraId="33D0C06C" w14:textId="77777777" w:rsidR="00D15D47" w:rsidRDefault="00D15D47" w:rsidP="00431602">
      <w:pPr>
        <w:pStyle w:val="Lijstalinea"/>
        <w:numPr>
          <w:ilvl w:val="0"/>
          <w:numId w:val="107"/>
        </w:numPr>
      </w:pPr>
      <w:r w:rsidRPr="00D15D47">
        <w:t xml:space="preserve">In een IJLE graaf wordt zo heel wat geheugen verspild. </w:t>
      </w:r>
    </w:p>
    <w:p w14:paraId="3269B186" w14:textId="77777777" w:rsidR="00D15D47" w:rsidRDefault="00D15D47" w:rsidP="00431602">
      <w:pPr>
        <w:pStyle w:val="Lijstalinea"/>
        <w:numPr>
          <w:ilvl w:val="0"/>
          <w:numId w:val="107"/>
        </w:numPr>
      </w:pPr>
      <w:r w:rsidRPr="00D15D47">
        <w:t xml:space="preserve">Bepalen of twee knopen </w:t>
      </w:r>
      <w:proofErr w:type="spellStart"/>
      <w:r w:rsidRPr="00D15D47">
        <w:t>adjacent</w:t>
      </w:r>
      <w:proofErr w:type="spellEnd"/>
      <w:r w:rsidRPr="00D15D47">
        <w:t xml:space="preserve"> zijn: </w:t>
      </w:r>
      <w:r w:rsidRPr="00D15D47">
        <w:rPr>
          <w:rFonts w:ascii="Cambria Math" w:hAnsi="Cambria Math" w:cs="Cambria Math"/>
        </w:rPr>
        <w:t>𝛩</w:t>
      </w:r>
      <w:r w:rsidRPr="00D15D47">
        <w:t xml:space="preserve">(1). </w:t>
      </w:r>
    </w:p>
    <w:p w14:paraId="5FA80A41" w14:textId="77777777" w:rsidR="0020249C" w:rsidRDefault="0020249C" w:rsidP="0020249C">
      <w:pPr>
        <w:pStyle w:val="Lijstalinea"/>
        <w:numPr>
          <w:ilvl w:val="1"/>
          <w:numId w:val="107"/>
        </w:numPr>
      </w:pPr>
    </w:p>
    <w:p w14:paraId="465730B5" w14:textId="4037A960" w:rsidR="00F86A8A" w:rsidRPr="00540259" w:rsidRDefault="00D15D47" w:rsidP="00431602">
      <w:pPr>
        <w:pStyle w:val="Lijstalinea"/>
        <w:numPr>
          <w:ilvl w:val="0"/>
          <w:numId w:val="107"/>
        </w:numPr>
      </w:pPr>
      <w:r w:rsidRPr="00D15D47">
        <w:t xml:space="preserve">Alle buren bepalen/overlopen: </w:t>
      </w:r>
      <w:r w:rsidRPr="00D15D47">
        <w:rPr>
          <w:rFonts w:ascii="Cambria Math" w:hAnsi="Cambria Math" w:cs="Cambria Math"/>
        </w:rPr>
        <w:t>𝛩</w:t>
      </w:r>
      <w:r w:rsidRPr="00D15D47">
        <w:t>(</w:t>
      </w:r>
      <w:r w:rsidRPr="00D15D47">
        <w:rPr>
          <w:rFonts w:ascii="Cambria Math" w:hAnsi="Cambria Math" w:cs="Cambria Math"/>
        </w:rPr>
        <w:t>𝑛</w:t>
      </w:r>
      <w:r w:rsidRPr="00D15D47">
        <w:t>), onafhankelijk van de graad van de knoop</w:t>
      </w:r>
    </w:p>
    <w:p w14:paraId="5301E12E" w14:textId="77777777" w:rsidR="00F86A8A" w:rsidRDefault="00F86A8A" w:rsidP="00F86A8A"/>
    <w:p w14:paraId="4F73660A" w14:textId="096A0A9C" w:rsidR="00DA5760" w:rsidRDefault="00DA5760" w:rsidP="00DA5760">
      <w:pPr>
        <w:pStyle w:val="Geenafstand"/>
      </w:pPr>
      <w:r w:rsidRPr="00DA5760">
        <w:t>Voorbeeld gelabelde en gewogen graaf</w:t>
      </w:r>
      <w:r>
        <w:t>:</w:t>
      </w:r>
    </w:p>
    <w:p w14:paraId="77BDCAF9" w14:textId="194A901C" w:rsidR="00DA5760" w:rsidRDefault="00DA5760" w:rsidP="00F86A8A">
      <w:r w:rsidRPr="00DA5760">
        <w:rPr>
          <w:noProof/>
        </w:rPr>
        <w:drawing>
          <wp:inline distT="0" distB="0" distL="0" distR="0" wp14:anchorId="5C873E6A" wp14:editId="21FC1F20">
            <wp:extent cx="4067175" cy="1568960"/>
            <wp:effectExtent l="0" t="0" r="0" b="0"/>
            <wp:docPr id="113873071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30710" name="Afbeelding 1" descr="Afbeelding met tekst, schermopname, Lettertype, nummer&#10;&#10;Automatisch gegenereerde beschrijving"/>
                    <pic:cNvPicPr/>
                  </pic:nvPicPr>
                  <pic:blipFill>
                    <a:blip r:embed="rId51"/>
                    <a:stretch>
                      <a:fillRect/>
                    </a:stretch>
                  </pic:blipFill>
                  <pic:spPr>
                    <a:xfrm>
                      <a:off x="0" y="0"/>
                      <a:ext cx="4072353" cy="1570958"/>
                    </a:xfrm>
                    <a:prstGeom prst="rect">
                      <a:avLst/>
                    </a:prstGeom>
                  </pic:spPr>
                </pic:pic>
              </a:graphicData>
            </a:graphic>
          </wp:inline>
        </w:drawing>
      </w:r>
    </w:p>
    <w:p w14:paraId="00645FD9" w14:textId="77777777" w:rsidR="00DA5760" w:rsidRDefault="00DA5760" w:rsidP="00F86A8A"/>
    <w:p w14:paraId="7B20B35C" w14:textId="548CD4F0" w:rsidR="00DA5760" w:rsidRDefault="00E63EE2" w:rsidP="00404402">
      <w:pPr>
        <w:pStyle w:val="Geenafstand"/>
      </w:pPr>
      <w:r w:rsidRPr="00E63EE2">
        <w:rPr>
          <w:noProof/>
        </w:rPr>
        <w:drawing>
          <wp:anchor distT="0" distB="0" distL="114300" distR="114300" simplePos="0" relativeHeight="251658275" behindDoc="1" locked="0" layoutInCell="1" allowOverlap="1" wp14:anchorId="45F9CF46" wp14:editId="39D1D660">
            <wp:simplePos x="0" y="0"/>
            <wp:positionH relativeFrom="margin">
              <wp:align>right</wp:align>
            </wp:positionH>
            <wp:positionV relativeFrom="paragraph">
              <wp:posOffset>6350</wp:posOffset>
            </wp:positionV>
            <wp:extent cx="2216300" cy="1019175"/>
            <wp:effectExtent l="0" t="0" r="0" b="0"/>
            <wp:wrapTight wrapText="bothSides">
              <wp:wrapPolygon edited="0">
                <wp:start x="0" y="0"/>
                <wp:lineTo x="0" y="20994"/>
                <wp:lineTo x="21352" y="20994"/>
                <wp:lineTo x="21352" y="0"/>
                <wp:lineTo x="0" y="0"/>
              </wp:wrapPolygon>
            </wp:wrapTight>
            <wp:docPr id="331331671" name="Afbeelding 1" descr="Afbeelding met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31671" name="Afbeelding 1" descr="Afbeelding met diagram, lijn&#10;&#10;Automatisch gegenereerde beschrijving"/>
                    <pic:cNvPicPr/>
                  </pic:nvPicPr>
                  <pic:blipFill>
                    <a:blip r:embed="rId52">
                      <a:extLst>
                        <a:ext uri="{28A0092B-C50C-407E-A947-70E740481C1C}">
                          <a14:useLocalDpi xmlns:a14="http://schemas.microsoft.com/office/drawing/2010/main" val="0"/>
                        </a:ext>
                      </a:extLst>
                    </a:blip>
                    <a:stretch>
                      <a:fillRect/>
                    </a:stretch>
                  </pic:blipFill>
                  <pic:spPr>
                    <a:xfrm>
                      <a:off x="0" y="0"/>
                      <a:ext cx="2216300" cy="1019175"/>
                    </a:xfrm>
                    <a:prstGeom prst="rect">
                      <a:avLst/>
                    </a:prstGeom>
                  </pic:spPr>
                </pic:pic>
              </a:graphicData>
            </a:graphic>
          </wp:anchor>
        </w:drawing>
      </w:r>
      <w:proofErr w:type="spellStart"/>
      <w:r w:rsidR="00404402" w:rsidRPr="00404402">
        <w:t>Adjacentielijst</w:t>
      </w:r>
      <w:proofErr w:type="spellEnd"/>
      <w:r w:rsidR="00404402" w:rsidRPr="00404402">
        <w:t>-voorstelling</w:t>
      </w:r>
      <w:r w:rsidR="00404402">
        <w:t>:</w:t>
      </w:r>
    </w:p>
    <w:p w14:paraId="4709C0EC" w14:textId="7CA75B21" w:rsidR="00404402" w:rsidRDefault="00404402" w:rsidP="00F86A8A">
      <w:r w:rsidRPr="00404402">
        <w:t xml:space="preserve">De </w:t>
      </w:r>
      <w:proofErr w:type="spellStart"/>
      <w:r w:rsidR="00EF74FC" w:rsidRPr="00404402">
        <w:t>adjacentielijst</w:t>
      </w:r>
      <w:proofErr w:type="spellEnd"/>
      <w:r w:rsidRPr="00404402">
        <w:t>-</w:t>
      </w:r>
      <w:r w:rsidR="00EF74FC" w:rsidRPr="00404402">
        <w:t xml:space="preserve">voorstelling </w:t>
      </w:r>
      <w:r w:rsidRPr="00404402">
        <w:t xml:space="preserve">van een graaf </w:t>
      </w:r>
      <w:r w:rsidRPr="00404402">
        <w:rPr>
          <w:rFonts w:ascii="Cambria Math" w:hAnsi="Cambria Math" w:cs="Cambria Math"/>
        </w:rPr>
        <w:t>𝐺</w:t>
      </w:r>
      <w:r w:rsidRPr="00404402">
        <w:t xml:space="preserve"> bestaat uit een array van toppen, genummerd 1 t.e.m. </w:t>
      </w:r>
      <w:r w:rsidRPr="00404402">
        <w:rPr>
          <w:rFonts w:ascii="Cambria Math" w:hAnsi="Cambria Math" w:cs="Cambria Math"/>
        </w:rPr>
        <w:t>𝑛</w:t>
      </w:r>
      <w:r w:rsidRPr="00404402">
        <w:t xml:space="preserve">. Op de plaats </w:t>
      </w:r>
      <w:r w:rsidRPr="00404402">
        <w:rPr>
          <w:rFonts w:ascii="Cambria Math" w:hAnsi="Cambria Math" w:cs="Cambria Math"/>
        </w:rPr>
        <w:t>𝑖</w:t>
      </w:r>
      <w:r w:rsidRPr="00404402">
        <w:t xml:space="preserve"> van deze array worden, in een lineair gelinkte lijst, de buren van top </w:t>
      </w:r>
      <w:r w:rsidRPr="00404402">
        <w:rPr>
          <w:rFonts w:ascii="Cambria Math" w:hAnsi="Cambria Math" w:cs="Cambria Math"/>
        </w:rPr>
        <w:t>𝑖</w:t>
      </w:r>
      <w:r w:rsidRPr="00404402">
        <w:t xml:space="preserve"> bijgehouden. Voor de voorbeeldgraaf:</w:t>
      </w:r>
    </w:p>
    <w:p w14:paraId="5F4C5C26" w14:textId="7EBE8EB5" w:rsidR="00404402" w:rsidRDefault="00404402" w:rsidP="00F86A8A"/>
    <w:p w14:paraId="090DDEFD" w14:textId="3FD3D0ED" w:rsidR="00404402" w:rsidRDefault="00E63EE2" w:rsidP="00AD7F3E">
      <w:pPr>
        <w:pStyle w:val="Geenafstand"/>
      </w:pPr>
      <w:r w:rsidRPr="00E63EE2">
        <w:t>Geheugen- en tijdsgebruik</w:t>
      </w:r>
      <w:r>
        <w:t>:</w:t>
      </w:r>
    </w:p>
    <w:p w14:paraId="22DB8573" w14:textId="77777777" w:rsidR="00AD7F3E" w:rsidRDefault="00AD7F3E" w:rsidP="00431602">
      <w:pPr>
        <w:pStyle w:val="Lijstalinea"/>
        <w:numPr>
          <w:ilvl w:val="0"/>
          <w:numId w:val="108"/>
        </w:numPr>
      </w:pPr>
      <w:r w:rsidRPr="00AD7F3E">
        <w:t xml:space="preserve">De </w:t>
      </w:r>
      <w:proofErr w:type="spellStart"/>
      <w:r w:rsidRPr="00AD7F3E">
        <w:t>adjacentielijst</w:t>
      </w:r>
      <w:proofErr w:type="spellEnd"/>
      <w:r w:rsidRPr="00AD7F3E">
        <w:t xml:space="preserve">-voorstelling gebruikt </w:t>
      </w:r>
      <w:r w:rsidRPr="00AD7F3E">
        <w:rPr>
          <w:rFonts w:ascii="Cambria Math" w:hAnsi="Cambria Math" w:cs="Cambria Math"/>
        </w:rPr>
        <w:t>𝛩</w:t>
      </w:r>
      <w:r w:rsidRPr="00AD7F3E">
        <w:t>(</w:t>
      </w:r>
      <w:r w:rsidRPr="00AD7F3E">
        <w:rPr>
          <w:rFonts w:ascii="Cambria Math" w:hAnsi="Cambria Math" w:cs="Cambria Math"/>
        </w:rPr>
        <w:t>𝑛</w:t>
      </w:r>
      <w:r w:rsidRPr="00AD7F3E">
        <w:t xml:space="preserve"> + </w:t>
      </w:r>
      <w:r w:rsidRPr="00AD7F3E">
        <w:rPr>
          <w:rFonts w:ascii="Cambria Math" w:hAnsi="Cambria Math" w:cs="Cambria Math"/>
        </w:rPr>
        <w:t>𝑚</w:t>
      </w:r>
      <w:r w:rsidRPr="00AD7F3E">
        <w:t xml:space="preserve">) geheugenruimte. </w:t>
      </w:r>
    </w:p>
    <w:p w14:paraId="7B655DFE" w14:textId="77777777" w:rsidR="00AD7F3E" w:rsidRDefault="00AD7F3E" w:rsidP="00431602">
      <w:pPr>
        <w:pStyle w:val="Lijstalinea"/>
        <w:numPr>
          <w:ilvl w:val="0"/>
          <w:numId w:val="108"/>
        </w:numPr>
      </w:pPr>
      <w:r w:rsidRPr="00AD7F3E">
        <w:t xml:space="preserve">Het bepalen of twee knopen </w:t>
      </w:r>
      <w:proofErr w:type="spellStart"/>
      <w:r w:rsidRPr="00AD7F3E">
        <w:t>adjacent</w:t>
      </w:r>
      <w:proofErr w:type="spellEnd"/>
      <w:r w:rsidRPr="00AD7F3E">
        <w:t xml:space="preserve"> zijn kan nu niet langer in constante tijd gebeuren. Om te weten of </w:t>
      </w:r>
      <w:r w:rsidRPr="00AD7F3E">
        <w:rPr>
          <w:rFonts w:ascii="Cambria Math" w:hAnsi="Cambria Math" w:cs="Cambria Math"/>
        </w:rPr>
        <w:t>𝑖</w:t>
      </w:r>
      <w:r w:rsidRPr="00AD7F3E">
        <w:t xml:space="preserve"> en </w:t>
      </w:r>
      <w:r w:rsidRPr="00AD7F3E">
        <w:rPr>
          <w:rFonts w:ascii="Cambria Math" w:hAnsi="Cambria Math" w:cs="Cambria Math"/>
        </w:rPr>
        <w:t>𝑗</w:t>
      </w:r>
      <w:r w:rsidRPr="00AD7F3E">
        <w:t xml:space="preserve"> </w:t>
      </w:r>
      <w:proofErr w:type="spellStart"/>
      <w:r w:rsidRPr="00AD7F3E">
        <w:t>adjacent</w:t>
      </w:r>
      <w:proofErr w:type="spellEnd"/>
      <w:r w:rsidRPr="00AD7F3E">
        <w:t xml:space="preserve"> zijn moeten we immers de gelinkte lijst horend bij </w:t>
      </w:r>
      <w:r w:rsidRPr="00AD7F3E">
        <w:rPr>
          <w:rFonts w:ascii="Cambria Math" w:hAnsi="Cambria Math" w:cs="Cambria Math"/>
        </w:rPr>
        <w:t>𝑖</w:t>
      </w:r>
      <w:r w:rsidRPr="00AD7F3E">
        <w:t xml:space="preserve"> overlopen om na te gaan of </w:t>
      </w:r>
      <w:r w:rsidRPr="00AD7F3E">
        <w:rPr>
          <w:rFonts w:ascii="Cambria Math" w:hAnsi="Cambria Math" w:cs="Cambria Math"/>
        </w:rPr>
        <w:t>𝑗</w:t>
      </w:r>
      <w:r w:rsidRPr="00AD7F3E">
        <w:t xml:space="preserve"> in deze lijst aanwezig is. </w:t>
      </w:r>
    </w:p>
    <w:p w14:paraId="789375C8" w14:textId="300999FD" w:rsidR="00404402" w:rsidRDefault="00AD7F3E" w:rsidP="00431602">
      <w:pPr>
        <w:pStyle w:val="Lijstalinea"/>
        <w:numPr>
          <w:ilvl w:val="0"/>
          <w:numId w:val="108"/>
        </w:numPr>
      </w:pPr>
      <w:r w:rsidRPr="00AD7F3E">
        <w:t xml:space="preserve">Als we alle buren van een knoop </w:t>
      </w:r>
      <w:r w:rsidRPr="00AD7F3E">
        <w:rPr>
          <w:rFonts w:ascii="Cambria Math" w:hAnsi="Cambria Math" w:cs="Cambria Math"/>
        </w:rPr>
        <w:t>𝑖</w:t>
      </w:r>
      <w:r w:rsidRPr="00AD7F3E">
        <w:t xml:space="preserve"> willen overlopen dan gebeurt dit nu in een tijd die lineair is in het aantal buren van de knoop </w:t>
      </w:r>
      <w:r w:rsidRPr="00AD7F3E">
        <w:rPr>
          <w:rFonts w:ascii="Cambria Math" w:hAnsi="Cambria Math" w:cs="Cambria Math"/>
        </w:rPr>
        <w:t>𝑖</w:t>
      </w:r>
      <w:r w:rsidRPr="00AD7F3E">
        <w:t>. Dit is theoretisch de best mogelijke uitvoeringstijd.</w:t>
      </w:r>
    </w:p>
    <w:p w14:paraId="3003B02F" w14:textId="77777777" w:rsidR="00404402" w:rsidRDefault="00404402" w:rsidP="00F86A8A"/>
    <w:p w14:paraId="38DAE3CF" w14:textId="77777777" w:rsidR="00AD7F3E" w:rsidRPr="00AD7F3E" w:rsidRDefault="00AD7F3E" w:rsidP="00AD7F3E">
      <w:pPr>
        <w:pStyle w:val="Geenafstand"/>
        <w:rPr>
          <w:lang w:val="fr-FR"/>
        </w:rPr>
      </w:pPr>
      <w:proofErr w:type="spellStart"/>
      <w:r w:rsidRPr="00AD7F3E">
        <w:rPr>
          <w:lang w:val="fr-FR"/>
        </w:rPr>
        <w:t>Implementatie</w:t>
      </w:r>
      <w:proofErr w:type="spellEnd"/>
      <w:r w:rsidRPr="00AD7F3E">
        <w:rPr>
          <w:lang w:val="fr-FR"/>
        </w:rPr>
        <w:t xml:space="preserve"> </w:t>
      </w:r>
      <w:proofErr w:type="spellStart"/>
      <w:r w:rsidRPr="00AD7F3E">
        <w:rPr>
          <w:lang w:val="fr-FR"/>
        </w:rPr>
        <w:t>m.b.v</w:t>
      </w:r>
      <w:proofErr w:type="spellEnd"/>
      <w:r w:rsidRPr="00AD7F3E">
        <w:rPr>
          <w:lang w:val="fr-FR"/>
        </w:rPr>
        <w:t>. “moderne” collections:</w:t>
      </w:r>
    </w:p>
    <w:p w14:paraId="5D13C913" w14:textId="77777777" w:rsidR="00AD7F3E" w:rsidRDefault="00AD7F3E" w:rsidP="00431602">
      <w:pPr>
        <w:pStyle w:val="Lijstalinea"/>
        <w:numPr>
          <w:ilvl w:val="0"/>
          <w:numId w:val="109"/>
        </w:numPr>
      </w:pPr>
      <w:r w:rsidRPr="00AD7F3E">
        <w:t xml:space="preserve">Graaf geeft relaties/verbanden tussen knopen. </w:t>
      </w:r>
    </w:p>
    <w:p w14:paraId="21E2FD80" w14:textId="6B0F5E15" w:rsidR="00404402" w:rsidRDefault="00AD7F3E" w:rsidP="00431602">
      <w:pPr>
        <w:pStyle w:val="Lijstalinea"/>
        <w:numPr>
          <w:ilvl w:val="0"/>
          <w:numId w:val="109"/>
        </w:numPr>
      </w:pPr>
      <w:r w:rsidRPr="00AD7F3E">
        <w:t xml:space="preserve">Map, of </w:t>
      </w:r>
      <w:proofErr w:type="spellStart"/>
      <w:r w:rsidRPr="00AD7F3E">
        <w:t>dictionary</w:t>
      </w:r>
      <w:proofErr w:type="spellEnd"/>
      <w:r w:rsidRPr="00AD7F3E">
        <w:t xml:space="preserve"> datastructuren zijn uitstekend geschikt voor het aangeven van dergelijke relaties. Bv. </w:t>
      </w:r>
      <w:r w:rsidR="00EF74FC" w:rsidRPr="00AD7F3E">
        <w:t xml:space="preserve">Beeld </w:t>
      </w:r>
      <w:r w:rsidRPr="00AD7F3E">
        <w:t xml:space="preserve">elke knoop (of zijn label) af op de verzameling van zijn buren (bij ongewogen graaf) of op een verzameling van </w:t>
      </w:r>
      <w:proofErr w:type="spellStart"/>
      <w:r w:rsidRPr="00AD7F3E">
        <w:t>tupels</w:t>
      </w:r>
      <w:proofErr w:type="spellEnd"/>
      <w:r w:rsidRPr="00AD7F3E">
        <w:t xml:space="preserve"> (bij gewogen graaf).</w:t>
      </w:r>
    </w:p>
    <w:p w14:paraId="26427292" w14:textId="77777777" w:rsidR="00404402" w:rsidRDefault="00404402" w:rsidP="00F86A8A"/>
    <w:p w14:paraId="49326427" w14:textId="12E6E799" w:rsidR="00A92B8A" w:rsidRDefault="00A92B8A" w:rsidP="00A92B8A">
      <w:pPr>
        <w:pStyle w:val="Geenafstand"/>
      </w:pPr>
      <w:r w:rsidRPr="00A92B8A">
        <w:lastRenderedPageBreak/>
        <w:t xml:space="preserve">Zoeken in </w:t>
      </w:r>
      <w:proofErr w:type="spellStart"/>
      <w:r w:rsidRPr="00A92B8A">
        <w:t>Grafen</w:t>
      </w:r>
      <w:proofErr w:type="spellEnd"/>
      <w:r w:rsidRPr="00A92B8A">
        <w:t>: Inleiding</w:t>
      </w:r>
      <w:r>
        <w:t>:</w:t>
      </w:r>
    </w:p>
    <w:p w14:paraId="69C375D3" w14:textId="77777777" w:rsidR="00A92B8A" w:rsidRDefault="00A92B8A" w:rsidP="00431602">
      <w:pPr>
        <w:pStyle w:val="Lijstalinea"/>
        <w:numPr>
          <w:ilvl w:val="0"/>
          <w:numId w:val="110"/>
        </w:numPr>
      </w:pPr>
      <w:r w:rsidRPr="00A92B8A">
        <w:t xml:space="preserve">Veronderstel dat een graaf </w:t>
      </w:r>
      <w:r w:rsidRPr="00A92B8A">
        <w:rPr>
          <w:rFonts w:ascii="Cambria Math" w:hAnsi="Cambria Math" w:cs="Cambria Math"/>
        </w:rPr>
        <w:t>𝐺</w:t>
      </w:r>
      <w:r w:rsidRPr="00A92B8A">
        <w:t xml:space="preserve"> = (</w:t>
      </w:r>
      <w:r w:rsidRPr="00A92B8A">
        <w:rPr>
          <w:rFonts w:ascii="Cambria Math" w:hAnsi="Cambria Math" w:cs="Cambria Math"/>
        </w:rPr>
        <w:t>𝑉</w:t>
      </w:r>
      <w:r w:rsidRPr="00A92B8A">
        <w:t xml:space="preserve">, </w:t>
      </w:r>
      <w:r w:rsidRPr="00A92B8A">
        <w:rPr>
          <w:rFonts w:ascii="Cambria Math" w:hAnsi="Cambria Math" w:cs="Cambria Math"/>
        </w:rPr>
        <w:t>𝐸</w:t>
      </w:r>
      <w:r w:rsidRPr="00A92B8A">
        <w:t xml:space="preserve">) gegeven is. Dan kunnen we geïnteresseerd zijn om algoritmes te vinden die de volgende vragen kunnen beantwoorden: </w:t>
      </w:r>
    </w:p>
    <w:p w14:paraId="3919EF7C" w14:textId="77777777" w:rsidR="00A92B8A" w:rsidRDefault="00A92B8A" w:rsidP="00431602">
      <w:pPr>
        <w:pStyle w:val="Lijstalinea"/>
        <w:numPr>
          <w:ilvl w:val="0"/>
          <w:numId w:val="110"/>
        </w:numPr>
      </w:pPr>
      <w:r w:rsidRPr="00A92B8A">
        <w:t xml:space="preserve">1. Welke knopen kunnen we bereiken vanuit een knoop </w:t>
      </w:r>
      <w:r w:rsidRPr="00A92B8A">
        <w:rPr>
          <w:rFonts w:ascii="Cambria Math" w:hAnsi="Cambria Math" w:cs="Cambria Math"/>
        </w:rPr>
        <w:t>𝑣</w:t>
      </w:r>
      <w:r w:rsidRPr="00A92B8A">
        <w:t xml:space="preserve">? </w:t>
      </w:r>
    </w:p>
    <w:p w14:paraId="6D360231" w14:textId="77777777" w:rsidR="00A92B8A" w:rsidRDefault="00A92B8A" w:rsidP="00431602">
      <w:pPr>
        <w:pStyle w:val="Lijstalinea"/>
        <w:numPr>
          <w:ilvl w:val="0"/>
          <w:numId w:val="110"/>
        </w:numPr>
      </w:pPr>
      <w:r w:rsidRPr="00A92B8A">
        <w:t xml:space="preserve">2. Bestaat er een pad van </w:t>
      </w:r>
      <w:r w:rsidRPr="00A92B8A">
        <w:rPr>
          <w:rFonts w:ascii="Cambria Math" w:hAnsi="Cambria Math" w:cs="Cambria Math"/>
        </w:rPr>
        <w:t>𝑣</w:t>
      </w:r>
      <w:r w:rsidRPr="00A92B8A">
        <w:t xml:space="preserve"> naar een specifieke knoop </w:t>
      </w:r>
      <w:r w:rsidRPr="00A92B8A">
        <w:rPr>
          <w:rFonts w:ascii="Cambria Math" w:hAnsi="Cambria Math" w:cs="Cambria Math"/>
        </w:rPr>
        <w:t>𝑤</w:t>
      </w:r>
      <w:r w:rsidRPr="00A92B8A">
        <w:t xml:space="preserve">? </w:t>
      </w:r>
    </w:p>
    <w:p w14:paraId="3FA777FF" w14:textId="33054BB4" w:rsidR="00404402" w:rsidRDefault="00A92B8A" w:rsidP="00431602">
      <w:pPr>
        <w:pStyle w:val="Lijstalinea"/>
        <w:numPr>
          <w:ilvl w:val="0"/>
          <w:numId w:val="110"/>
        </w:numPr>
      </w:pPr>
      <w:r w:rsidRPr="00A92B8A">
        <w:t xml:space="preserve">3. Wat is het kortste pad van </w:t>
      </w:r>
      <w:r w:rsidRPr="00A92B8A">
        <w:rPr>
          <w:rFonts w:ascii="Cambria Math" w:hAnsi="Cambria Math" w:cs="Cambria Math"/>
        </w:rPr>
        <w:t>𝑣</w:t>
      </w:r>
      <w:r w:rsidRPr="00A92B8A">
        <w:t xml:space="preserve"> naar </w:t>
      </w:r>
      <w:r w:rsidRPr="00A92B8A">
        <w:rPr>
          <w:rFonts w:ascii="Cambria Math" w:hAnsi="Cambria Math" w:cs="Cambria Math"/>
        </w:rPr>
        <w:t>𝑤</w:t>
      </w:r>
      <w:r w:rsidRPr="00A92B8A">
        <w:t>?</w:t>
      </w:r>
    </w:p>
    <w:p w14:paraId="4FFDDA27" w14:textId="77777777" w:rsidR="00A92B8A" w:rsidRDefault="00A92B8A" w:rsidP="00F86A8A"/>
    <w:p w14:paraId="35D5531B" w14:textId="0797B380" w:rsidR="00A92B8A" w:rsidRDefault="00A92B8A" w:rsidP="00A92B8A">
      <w:pPr>
        <w:pStyle w:val="Geenafstand"/>
      </w:pPr>
      <w:r w:rsidRPr="00A92B8A">
        <w:t>Generiek zoeken</w:t>
      </w:r>
      <w:r>
        <w:t>:</w:t>
      </w:r>
      <w:r w:rsidRPr="00A92B8A">
        <w:t xml:space="preserve"> </w:t>
      </w:r>
    </w:p>
    <w:p w14:paraId="6B603AFE" w14:textId="77777777" w:rsidR="00A92B8A" w:rsidRDefault="00A92B8A" w:rsidP="00431602">
      <w:pPr>
        <w:pStyle w:val="Lijstalinea"/>
        <w:numPr>
          <w:ilvl w:val="0"/>
          <w:numId w:val="111"/>
        </w:numPr>
      </w:pPr>
      <w:r w:rsidRPr="00A92B8A">
        <w:t xml:space="preserve">Doel van het algoritme: Start vanaf knoop </w:t>
      </w:r>
      <w:r w:rsidRPr="00A92B8A">
        <w:rPr>
          <w:rFonts w:ascii="Cambria Math" w:hAnsi="Cambria Math" w:cs="Cambria Math"/>
        </w:rPr>
        <w:t>𝑠</w:t>
      </w:r>
      <w:r w:rsidRPr="00A92B8A">
        <w:t xml:space="preserve">; vind alle knopen </w:t>
      </w:r>
      <w:r w:rsidRPr="00A92B8A">
        <w:rPr>
          <w:rFonts w:ascii="Cambria Math" w:hAnsi="Cambria Math" w:cs="Cambria Math"/>
        </w:rPr>
        <w:t>𝑣</w:t>
      </w:r>
      <w:r w:rsidRPr="00A92B8A">
        <w:t xml:space="preserve"> waarvoor er een pad is van </w:t>
      </w:r>
      <w:r w:rsidRPr="00A92B8A">
        <w:rPr>
          <w:rFonts w:ascii="Cambria Math" w:hAnsi="Cambria Math" w:cs="Cambria Math"/>
        </w:rPr>
        <w:t>𝑠</w:t>
      </w:r>
      <w:r w:rsidRPr="00A92B8A">
        <w:t xml:space="preserve"> naar </w:t>
      </w:r>
      <w:r w:rsidRPr="00A92B8A">
        <w:rPr>
          <w:rFonts w:ascii="Cambria Math" w:hAnsi="Cambria Math" w:cs="Cambria Math"/>
        </w:rPr>
        <w:t>𝑣</w:t>
      </w:r>
      <w:r w:rsidRPr="00A92B8A">
        <w:t>.</w:t>
      </w:r>
    </w:p>
    <w:p w14:paraId="74AC9516" w14:textId="77777777" w:rsidR="00A92B8A" w:rsidRDefault="00A92B8A" w:rsidP="00431602">
      <w:pPr>
        <w:pStyle w:val="Lijstalinea"/>
        <w:numPr>
          <w:ilvl w:val="0"/>
          <w:numId w:val="111"/>
        </w:numPr>
      </w:pPr>
      <w:r w:rsidRPr="00A92B8A">
        <w:t xml:space="preserve">Idee: initieel ontdekte gebied = knoop </w:t>
      </w:r>
      <w:r w:rsidRPr="00A92B8A">
        <w:rPr>
          <w:rFonts w:ascii="Cambria Math" w:hAnsi="Cambria Math" w:cs="Cambria Math"/>
        </w:rPr>
        <w:t>𝑠</w:t>
      </w:r>
      <w:r w:rsidRPr="00A92B8A">
        <w:t xml:space="preserve"> </w:t>
      </w:r>
    </w:p>
    <w:p w14:paraId="684C1BB6" w14:textId="77777777" w:rsidR="00A92B8A" w:rsidRDefault="00A92B8A" w:rsidP="00431602">
      <w:pPr>
        <w:pStyle w:val="Lijstalinea"/>
        <w:numPr>
          <w:ilvl w:val="0"/>
          <w:numId w:val="111"/>
        </w:numPr>
      </w:pPr>
      <w:r w:rsidRPr="00A92B8A">
        <w:t>Breid in elke stap het ontdekte gebied uit door een boog (</w:t>
      </w:r>
      <w:r w:rsidRPr="00A92B8A">
        <w:rPr>
          <w:rFonts w:ascii="Cambria Math" w:hAnsi="Cambria Math" w:cs="Cambria Math"/>
        </w:rPr>
        <w:t>𝑢</w:t>
      </w:r>
      <w:r w:rsidRPr="00A92B8A">
        <w:t xml:space="preserve">, </w:t>
      </w:r>
      <w:r w:rsidRPr="00A92B8A">
        <w:rPr>
          <w:rFonts w:ascii="Cambria Math" w:hAnsi="Cambria Math" w:cs="Cambria Math"/>
        </w:rPr>
        <w:t>𝑣</w:t>
      </w:r>
      <w:r w:rsidRPr="00A92B8A">
        <w:t xml:space="preserve">) te volgen die de “grens” oversteekt. </w:t>
      </w:r>
    </w:p>
    <w:p w14:paraId="0C1E128E" w14:textId="77777777" w:rsidR="00A92B8A" w:rsidRDefault="00A92B8A" w:rsidP="00431602">
      <w:pPr>
        <w:pStyle w:val="Lijstalinea"/>
        <w:numPr>
          <w:ilvl w:val="0"/>
          <w:numId w:val="111"/>
        </w:numPr>
      </w:pPr>
      <w:r w:rsidRPr="00A92B8A">
        <w:t xml:space="preserve">Op deze manier voeg je </w:t>
      </w:r>
      <w:r w:rsidRPr="00A92B8A">
        <w:rPr>
          <w:rFonts w:ascii="Cambria Math" w:hAnsi="Cambria Math" w:cs="Cambria Math"/>
        </w:rPr>
        <w:t>𝑣</w:t>
      </w:r>
      <w:r w:rsidRPr="00A92B8A">
        <w:t xml:space="preserve"> toe aan het ontdekte gebied. </w:t>
      </w:r>
    </w:p>
    <w:p w14:paraId="79D6F0D6" w14:textId="5D63EE8B" w:rsidR="00404402" w:rsidRDefault="00A92B8A" w:rsidP="00431602">
      <w:pPr>
        <w:pStyle w:val="Lijstalinea"/>
        <w:numPr>
          <w:ilvl w:val="0"/>
          <w:numId w:val="111"/>
        </w:numPr>
      </w:pPr>
      <w:r w:rsidRPr="00A92B8A">
        <w:t xml:space="preserve">Stop wanneer je geen bogen meer kan volgen, i.e. </w:t>
      </w:r>
      <w:r w:rsidR="00EF74FC" w:rsidRPr="00A92B8A">
        <w:t xml:space="preserve">Wanneer </w:t>
      </w:r>
      <w:r w:rsidRPr="00A92B8A">
        <w:t>er geen bogen meer zijn die de grens tussen ontdekt en onontdekt gebied oversteken.</w:t>
      </w:r>
    </w:p>
    <w:p w14:paraId="10BE78A2" w14:textId="77777777" w:rsidR="00404402" w:rsidRDefault="00404402" w:rsidP="00F86A8A"/>
    <w:p w14:paraId="3FC89DB3" w14:textId="3E358278" w:rsidR="00404402" w:rsidRDefault="00426464" w:rsidP="00426464">
      <w:pPr>
        <w:pStyle w:val="Geenafstand"/>
      </w:pPr>
      <w:r w:rsidRPr="00426464">
        <w:t xml:space="preserve">Generiek zoeken: </w:t>
      </w:r>
      <w:r>
        <w:t>pseudocode:</w:t>
      </w:r>
    </w:p>
    <w:p w14:paraId="4569DB3C" w14:textId="77777777" w:rsidR="00426464" w:rsidRDefault="00426464" w:rsidP="00431602">
      <w:pPr>
        <w:pStyle w:val="Lijstalinea"/>
        <w:numPr>
          <w:ilvl w:val="0"/>
          <w:numId w:val="112"/>
        </w:numPr>
      </w:pPr>
      <w:r w:rsidRPr="00426464">
        <w:rPr>
          <w:b/>
          <w:bCs/>
        </w:rPr>
        <w:t>Invoer</w:t>
      </w:r>
      <w:r w:rsidRPr="00426464">
        <w:t xml:space="preserve"> Een gerichte of ongerichte graaf </w:t>
      </w:r>
      <w:r w:rsidRPr="00426464">
        <w:rPr>
          <w:rFonts w:ascii="Cambria Math" w:hAnsi="Cambria Math" w:cs="Cambria Math"/>
        </w:rPr>
        <w:t>𝐺</w:t>
      </w:r>
      <w:r w:rsidRPr="00426464">
        <w:t xml:space="preserve"> = (</w:t>
      </w:r>
      <w:r w:rsidRPr="00426464">
        <w:rPr>
          <w:rFonts w:ascii="Cambria Math" w:hAnsi="Cambria Math" w:cs="Cambria Math"/>
        </w:rPr>
        <w:t>𝑉</w:t>
      </w:r>
      <w:r w:rsidRPr="00426464">
        <w:t xml:space="preserve">, </w:t>
      </w:r>
      <w:r w:rsidRPr="00426464">
        <w:rPr>
          <w:rFonts w:ascii="Cambria Math" w:hAnsi="Cambria Math" w:cs="Cambria Math"/>
        </w:rPr>
        <w:t>𝐸</w:t>
      </w:r>
      <w:r w:rsidRPr="00426464">
        <w:t xml:space="preserve">) met orde </w:t>
      </w:r>
      <w:r w:rsidRPr="00426464">
        <w:rPr>
          <w:rFonts w:ascii="Cambria Math" w:hAnsi="Cambria Math" w:cs="Cambria Math"/>
        </w:rPr>
        <w:t>𝑛</w:t>
      </w:r>
      <w:r w:rsidRPr="00426464">
        <w:t xml:space="preserve"> &gt; 0. Een knoop </w:t>
      </w:r>
      <w:r w:rsidRPr="00426464">
        <w:rPr>
          <w:rFonts w:ascii="Cambria Math" w:hAnsi="Cambria Math" w:cs="Cambria Math"/>
        </w:rPr>
        <w:t>𝑠</w:t>
      </w:r>
      <w:r w:rsidRPr="00426464">
        <w:t xml:space="preserve"> waarvan het zoeken vertrekt. De knopen zijn genummerd van 1 tot </w:t>
      </w:r>
      <w:r w:rsidRPr="00426464">
        <w:rPr>
          <w:rFonts w:ascii="Cambria Math" w:hAnsi="Cambria Math" w:cs="Cambria Math"/>
        </w:rPr>
        <w:t>𝑛</w:t>
      </w:r>
      <w:r w:rsidRPr="00426464">
        <w:t xml:space="preserve">, i.e. </w:t>
      </w:r>
      <w:r w:rsidRPr="00426464">
        <w:rPr>
          <w:rFonts w:ascii="Cambria Math" w:hAnsi="Cambria Math" w:cs="Cambria Math"/>
        </w:rPr>
        <w:t>𝑉</w:t>
      </w:r>
      <w:r w:rsidRPr="00426464">
        <w:t xml:space="preserve"> = {1, 2, … , </w:t>
      </w:r>
      <w:r w:rsidRPr="00426464">
        <w:rPr>
          <w:rFonts w:ascii="Cambria Math" w:hAnsi="Cambria Math" w:cs="Cambria Math"/>
        </w:rPr>
        <w:t>𝑛</w:t>
      </w:r>
      <w:r w:rsidRPr="00426464">
        <w:t xml:space="preserve">}. </w:t>
      </w:r>
    </w:p>
    <w:p w14:paraId="3B547231" w14:textId="77777777" w:rsidR="00426464" w:rsidRDefault="00426464" w:rsidP="00431602">
      <w:pPr>
        <w:pStyle w:val="Lijstalinea"/>
        <w:numPr>
          <w:ilvl w:val="0"/>
          <w:numId w:val="112"/>
        </w:numPr>
      </w:pPr>
      <w:r w:rsidRPr="00426464">
        <w:rPr>
          <w:b/>
          <w:bCs/>
        </w:rPr>
        <w:t>Uitvoer</w:t>
      </w:r>
      <w:r w:rsidRPr="00426464">
        <w:t xml:space="preserve"> Een array </w:t>
      </w:r>
      <w:r w:rsidRPr="00426464">
        <w:rPr>
          <w:rFonts w:ascii="Cambria Math" w:hAnsi="Cambria Math" w:cs="Cambria Math"/>
        </w:rPr>
        <w:t>𝐷</w:t>
      </w:r>
      <w:r w:rsidRPr="00426464">
        <w:t xml:space="preserve"> met </w:t>
      </w:r>
      <w:r w:rsidRPr="00426464">
        <w:rPr>
          <w:rFonts w:ascii="Cambria Math" w:hAnsi="Cambria Math" w:cs="Cambria Math"/>
        </w:rPr>
        <w:t>𝐷</w:t>
      </w:r>
      <w:r w:rsidRPr="00426464">
        <w:t>[</w:t>
      </w:r>
      <w:r w:rsidRPr="00426464">
        <w:rPr>
          <w:rFonts w:ascii="Cambria Math" w:hAnsi="Cambria Math" w:cs="Cambria Math"/>
        </w:rPr>
        <w:t>𝑣</w:t>
      </w:r>
      <w:r w:rsidRPr="00426464">
        <w:t xml:space="preserve">] = </w:t>
      </w:r>
      <w:proofErr w:type="spellStart"/>
      <w:r w:rsidRPr="00426464">
        <w:t>true</w:t>
      </w:r>
      <w:proofErr w:type="spellEnd"/>
      <w:r w:rsidRPr="00426464">
        <w:t xml:space="preserve"> als en slechts als er een pad bestaat van </w:t>
      </w:r>
      <w:r w:rsidRPr="00426464">
        <w:rPr>
          <w:rFonts w:ascii="Cambria Math" w:hAnsi="Cambria Math" w:cs="Cambria Math"/>
        </w:rPr>
        <w:t>𝑠</w:t>
      </w:r>
      <w:r w:rsidRPr="00426464">
        <w:t xml:space="preserve"> naar </w:t>
      </w:r>
      <w:r w:rsidRPr="00426464">
        <w:rPr>
          <w:rFonts w:ascii="Cambria Math" w:hAnsi="Cambria Math" w:cs="Cambria Math"/>
        </w:rPr>
        <w:t>𝑣</w:t>
      </w:r>
      <w:r w:rsidRPr="00426464">
        <w:t xml:space="preserve">. </w:t>
      </w:r>
    </w:p>
    <w:p w14:paraId="06B4DB72" w14:textId="245851C4" w:rsidR="00426464" w:rsidRDefault="00426464" w:rsidP="00426464">
      <w:r w:rsidRPr="00426464">
        <w:t xml:space="preserve">1: </w:t>
      </w:r>
      <w:proofErr w:type="spellStart"/>
      <w:r w:rsidRPr="00426464">
        <w:t>function</w:t>
      </w:r>
      <w:proofErr w:type="spellEnd"/>
      <w:r w:rsidRPr="00426464">
        <w:t xml:space="preserve"> </w:t>
      </w:r>
      <w:r w:rsidR="00EF74FC" w:rsidRPr="00426464">
        <w:t>zoekgeneriek</w:t>
      </w:r>
      <w:r w:rsidRPr="00426464">
        <w:t>(</w:t>
      </w:r>
      <w:r w:rsidRPr="00426464">
        <w:rPr>
          <w:rFonts w:ascii="Cambria Math" w:hAnsi="Cambria Math" w:cs="Cambria Math"/>
        </w:rPr>
        <w:t>𝐺</w:t>
      </w:r>
      <w:r w:rsidRPr="00426464">
        <w:t xml:space="preserve">, </w:t>
      </w:r>
      <w:r w:rsidRPr="00426464">
        <w:rPr>
          <w:rFonts w:ascii="Cambria Math" w:hAnsi="Cambria Math" w:cs="Cambria Math"/>
        </w:rPr>
        <w:t>𝑠</w:t>
      </w:r>
      <w:r w:rsidRPr="00426464">
        <w:t xml:space="preserve">) </w:t>
      </w:r>
    </w:p>
    <w:p w14:paraId="0D93AC32" w14:textId="44F628EE" w:rsidR="00426464" w:rsidRDefault="00426464" w:rsidP="00426464">
      <w:r w:rsidRPr="00426464">
        <w:t xml:space="preserve">2: </w:t>
      </w:r>
      <w:r w:rsidR="005933B0">
        <w:t xml:space="preserve">   </w:t>
      </w:r>
      <w:r w:rsidRPr="00426464">
        <w:rPr>
          <w:rFonts w:ascii="Cambria Math" w:hAnsi="Cambria Math" w:cs="Cambria Math"/>
        </w:rPr>
        <w:t>𝐷</w:t>
      </w:r>
      <w:r w:rsidRPr="00426464">
        <w:t xml:space="preserve"> ← [</w:t>
      </w:r>
      <w:proofErr w:type="spellStart"/>
      <w:r w:rsidRPr="00426464">
        <w:t>false</w:t>
      </w:r>
      <w:proofErr w:type="spellEnd"/>
      <w:r w:rsidRPr="00426464">
        <w:t xml:space="preserve">, </w:t>
      </w:r>
      <w:proofErr w:type="spellStart"/>
      <w:r w:rsidRPr="00426464">
        <w:t>false</w:t>
      </w:r>
      <w:proofErr w:type="spellEnd"/>
      <w:r w:rsidRPr="00426464">
        <w:t xml:space="preserve">, … , </w:t>
      </w:r>
      <w:proofErr w:type="spellStart"/>
      <w:r w:rsidRPr="00426464">
        <w:t>false</w:t>
      </w:r>
      <w:proofErr w:type="spellEnd"/>
      <w:r w:rsidRPr="00426464">
        <w:t xml:space="preserve">] </w:t>
      </w:r>
      <w:r w:rsidR="005933B0">
        <w:tab/>
      </w:r>
      <w:r w:rsidR="005933B0">
        <w:tab/>
      </w:r>
      <w:r w:rsidR="005933B0">
        <w:tab/>
      </w:r>
      <w:r w:rsidR="005933B0">
        <w:tab/>
      </w:r>
      <w:r w:rsidR="005933B0">
        <w:tab/>
      </w:r>
      <w:r w:rsidRPr="00426464">
        <w:t xml:space="preserve"># </w:t>
      </w:r>
      <w:r w:rsidRPr="00426464">
        <w:rPr>
          <w:rFonts w:ascii="Cambria Math" w:hAnsi="Cambria Math" w:cs="Cambria Math"/>
        </w:rPr>
        <w:t>𝑛</w:t>
      </w:r>
      <w:r w:rsidRPr="00426464">
        <w:t xml:space="preserve"> keer </w:t>
      </w:r>
      <w:proofErr w:type="spellStart"/>
      <w:r w:rsidRPr="00426464">
        <w:t>false</w:t>
      </w:r>
      <w:proofErr w:type="spellEnd"/>
      <w:r w:rsidRPr="00426464">
        <w:t xml:space="preserve"> </w:t>
      </w:r>
    </w:p>
    <w:p w14:paraId="3D0CC150" w14:textId="5360D5C8" w:rsidR="00426464" w:rsidRDefault="00426464" w:rsidP="00426464">
      <w:r w:rsidRPr="00426464">
        <w:t xml:space="preserve">3: </w:t>
      </w:r>
      <w:r w:rsidR="005933B0">
        <w:t xml:space="preserve">   </w:t>
      </w:r>
      <w:r w:rsidRPr="00426464">
        <w:rPr>
          <w:rFonts w:ascii="Cambria Math" w:hAnsi="Cambria Math" w:cs="Cambria Math"/>
        </w:rPr>
        <w:t>𝐷</w:t>
      </w:r>
      <w:r w:rsidRPr="00426464">
        <w:t>[</w:t>
      </w:r>
      <w:r w:rsidRPr="00426464">
        <w:rPr>
          <w:rFonts w:ascii="Cambria Math" w:hAnsi="Cambria Math" w:cs="Cambria Math"/>
        </w:rPr>
        <w:t>𝑠</w:t>
      </w:r>
      <w:r w:rsidRPr="00426464">
        <w:t xml:space="preserve">] ← </w:t>
      </w:r>
      <w:proofErr w:type="spellStart"/>
      <w:r w:rsidRPr="00426464">
        <w:t>true</w:t>
      </w:r>
      <w:proofErr w:type="spellEnd"/>
      <w:r w:rsidRPr="00426464">
        <w:t xml:space="preserve"> </w:t>
      </w:r>
      <w:r w:rsidR="005933B0">
        <w:tab/>
      </w:r>
      <w:r w:rsidR="005933B0">
        <w:tab/>
      </w:r>
      <w:r w:rsidR="005933B0">
        <w:tab/>
      </w:r>
      <w:r w:rsidR="005933B0">
        <w:tab/>
      </w:r>
      <w:r w:rsidR="005933B0">
        <w:tab/>
      </w:r>
      <w:r w:rsidR="005933B0">
        <w:tab/>
      </w:r>
      <w:r w:rsidR="005933B0">
        <w:tab/>
      </w:r>
      <w:r w:rsidRPr="00426464">
        <w:t xml:space="preserve"># markeer </w:t>
      </w:r>
      <w:r w:rsidRPr="00426464">
        <w:rPr>
          <w:rFonts w:ascii="Cambria Math" w:hAnsi="Cambria Math" w:cs="Cambria Math"/>
        </w:rPr>
        <w:t>𝑠</w:t>
      </w:r>
      <w:r w:rsidRPr="00426464">
        <w:t xml:space="preserve"> </w:t>
      </w:r>
    </w:p>
    <w:p w14:paraId="78211D20" w14:textId="1ABAAC16" w:rsidR="00426464" w:rsidRDefault="00426464" w:rsidP="00426464">
      <w:r w:rsidRPr="00426464">
        <w:t xml:space="preserve">4: </w:t>
      </w:r>
      <w:r w:rsidR="005933B0">
        <w:t xml:space="preserve">   </w:t>
      </w:r>
      <w:proofErr w:type="spellStart"/>
      <w:r w:rsidRPr="00426464">
        <w:t>while</w:t>
      </w:r>
      <w:proofErr w:type="spellEnd"/>
      <w:r w:rsidRPr="00426464">
        <w:t xml:space="preserve"> </w:t>
      </w:r>
      <w:r w:rsidRPr="00426464">
        <w:rPr>
          <w:rFonts w:ascii="Cambria Math" w:hAnsi="Cambria Math" w:cs="Cambria Math"/>
        </w:rPr>
        <w:t>∃</w:t>
      </w:r>
      <w:r w:rsidRPr="00426464">
        <w:t>(</w:t>
      </w:r>
      <w:r w:rsidRPr="00426464">
        <w:rPr>
          <w:rFonts w:ascii="Cambria Math" w:hAnsi="Cambria Math" w:cs="Cambria Math"/>
        </w:rPr>
        <w:t>𝑢</w:t>
      </w:r>
      <w:r w:rsidRPr="00426464">
        <w:t xml:space="preserve">, </w:t>
      </w:r>
      <w:r w:rsidRPr="00426464">
        <w:rPr>
          <w:rFonts w:ascii="Cambria Math" w:hAnsi="Cambria Math" w:cs="Cambria Math"/>
        </w:rPr>
        <w:t>𝑣</w:t>
      </w:r>
      <w:r w:rsidRPr="00426464">
        <w:t xml:space="preserve">) </w:t>
      </w:r>
      <w:r w:rsidRPr="00426464">
        <w:rPr>
          <w:rFonts w:ascii="Cambria Math" w:hAnsi="Cambria Math" w:cs="Cambria Math"/>
        </w:rPr>
        <w:t>∶</w:t>
      </w:r>
      <w:r w:rsidRPr="00426464">
        <w:t xml:space="preserve"> </w:t>
      </w:r>
      <w:r w:rsidRPr="00426464">
        <w:rPr>
          <w:rFonts w:ascii="Cambria Math" w:hAnsi="Cambria Math" w:cs="Cambria Math"/>
        </w:rPr>
        <w:t>𝐷</w:t>
      </w:r>
      <w:r w:rsidRPr="00426464">
        <w:t>[</w:t>
      </w:r>
      <w:r w:rsidRPr="00426464">
        <w:rPr>
          <w:rFonts w:ascii="Cambria Math" w:hAnsi="Cambria Math" w:cs="Cambria Math"/>
        </w:rPr>
        <w:t>𝑢</w:t>
      </w:r>
      <w:r w:rsidRPr="00426464">
        <w:t xml:space="preserve">] = </w:t>
      </w:r>
      <w:proofErr w:type="spellStart"/>
      <w:r w:rsidRPr="00426464">
        <w:t>true</w:t>
      </w:r>
      <w:proofErr w:type="spellEnd"/>
      <w:r w:rsidRPr="00426464">
        <w:t xml:space="preserve"> </w:t>
      </w:r>
      <w:r w:rsidRPr="00426464">
        <w:rPr>
          <w:rFonts w:ascii="Cambria Math" w:hAnsi="Cambria Math" w:cs="Cambria Math"/>
        </w:rPr>
        <w:t>∧</w:t>
      </w:r>
      <w:r w:rsidRPr="00426464">
        <w:t xml:space="preserve"> </w:t>
      </w:r>
      <w:r w:rsidRPr="00426464">
        <w:rPr>
          <w:rFonts w:ascii="Cambria Math" w:hAnsi="Cambria Math" w:cs="Cambria Math"/>
        </w:rPr>
        <w:t>𝐷</w:t>
      </w:r>
      <w:r w:rsidRPr="00426464">
        <w:t>[</w:t>
      </w:r>
      <w:r w:rsidRPr="00426464">
        <w:rPr>
          <w:rFonts w:ascii="Cambria Math" w:hAnsi="Cambria Math" w:cs="Cambria Math"/>
        </w:rPr>
        <w:t>𝑣</w:t>
      </w:r>
      <w:r w:rsidRPr="00426464">
        <w:t xml:space="preserve">] = </w:t>
      </w:r>
      <w:proofErr w:type="spellStart"/>
      <w:r w:rsidRPr="00426464">
        <w:t>false</w:t>
      </w:r>
      <w:proofErr w:type="spellEnd"/>
      <w:r w:rsidRPr="00426464">
        <w:t xml:space="preserve"> do </w:t>
      </w:r>
    </w:p>
    <w:p w14:paraId="7C2E1AC2" w14:textId="2AEE01BC" w:rsidR="00426464" w:rsidRDefault="00426464" w:rsidP="00426464">
      <w:r w:rsidRPr="00426464">
        <w:t xml:space="preserve">5: </w:t>
      </w:r>
      <w:r w:rsidR="005933B0">
        <w:t xml:space="preserve">       </w:t>
      </w:r>
      <w:r w:rsidRPr="00426464">
        <w:t>kies een boog (</w:t>
      </w:r>
      <w:r w:rsidRPr="00426464">
        <w:rPr>
          <w:rFonts w:ascii="Cambria Math" w:hAnsi="Cambria Math" w:cs="Cambria Math"/>
        </w:rPr>
        <w:t>𝑢</w:t>
      </w:r>
      <w:r w:rsidRPr="00426464">
        <w:t xml:space="preserve">, </w:t>
      </w:r>
      <w:r w:rsidRPr="00426464">
        <w:rPr>
          <w:rFonts w:ascii="Cambria Math" w:hAnsi="Cambria Math" w:cs="Cambria Math"/>
        </w:rPr>
        <w:t>𝑣</w:t>
      </w:r>
      <w:r w:rsidRPr="00426464">
        <w:t xml:space="preserve">) met </w:t>
      </w:r>
      <w:r w:rsidRPr="00426464">
        <w:rPr>
          <w:rFonts w:ascii="Cambria Math" w:hAnsi="Cambria Math" w:cs="Cambria Math"/>
        </w:rPr>
        <w:t>𝐷</w:t>
      </w:r>
      <w:r w:rsidRPr="00426464">
        <w:t>[</w:t>
      </w:r>
      <w:r w:rsidRPr="00426464">
        <w:rPr>
          <w:rFonts w:ascii="Cambria Math" w:hAnsi="Cambria Math" w:cs="Cambria Math"/>
        </w:rPr>
        <w:t>𝑢</w:t>
      </w:r>
      <w:r w:rsidRPr="00426464">
        <w:t xml:space="preserve">] = </w:t>
      </w:r>
      <w:proofErr w:type="spellStart"/>
      <w:r w:rsidRPr="00426464">
        <w:t>true</w:t>
      </w:r>
      <w:proofErr w:type="spellEnd"/>
      <w:r w:rsidRPr="00426464">
        <w:t xml:space="preserve"> </w:t>
      </w:r>
      <w:r w:rsidRPr="00426464">
        <w:rPr>
          <w:rFonts w:ascii="Cambria Math" w:hAnsi="Cambria Math" w:cs="Cambria Math"/>
        </w:rPr>
        <w:t>∧</w:t>
      </w:r>
      <w:r w:rsidRPr="00426464">
        <w:t xml:space="preserve"> </w:t>
      </w:r>
      <w:r w:rsidRPr="00426464">
        <w:rPr>
          <w:rFonts w:ascii="Cambria Math" w:hAnsi="Cambria Math" w:cs="Cambria Math"/>
        </w:rPr>
        <w:t>𝐷</w:t>
      </w:r>
      <w:r w:rsidRPr="00426464">
        <w:t>[</w:t>
      </w:r>
      <w:r w:rsidRPr="00426464">
        <w:rPr>
          <w:rFonts w:ascii="Cambria Math" w:hAnsi="Cambria Math" w:cs="Cambria Math"/>
        </w:rPr>
        <w:t>𝑣</w:t>
      </w:r>
      <w:r w:rsidRPr="00426464">
        <w:t xml:space="preserve">] = </w:t>
      </w:r>
      <w:proofErr w:type="spellStart"/>
      <w:r w:rsidRPr="00426464">
        <w:t>false</w:t>
      </w:r>
      <w:proofErr w:type="spellEnd"/>
      <w:r w:rsidRPr="00426464">
        <w:t xml:space="preserve"> </w:t>
      </w:r>
    </w:p>
    <w:p w14:paraId="2879EDC8" w14:textId="15720CC6" w:rsidR="00426464" w:rsidRDefault="00426464" w:rsidP="00426464">
      <w:pPr>
        <w:rPr>
          <w:lang w:val="en-GB"/>
        </w:rPr>
      </w:pPr>
      <w:r w:rsidRPr="00426464">
        <w:rPr>
          <w:lang w:val="en-GB"/>
        </w:rPr>
        <w:t xml:space="preserve">6: </w:t>
      </w:r>
      <w:r w:rsidR="005933B0">
        <w:rPr>
          <w:lang w:val="en-GB"/>
        </w:rPr>
        <w:t xml:space="preserve">       </w:t>
      </w:r>
      <w:r w:rsidRPr="00426464">
        <w:rPr>
          <w:rFonts w:ascii="Cambria Math" w:hAnsi="Cambria Math" w:cs="Cambria Math"/>
        </w:rPr>
        <w:t>𝐷</w:t>
      </w:r>
      <w:r w:rsidRPr="00426464">
        <w:rPr>
          <w:lang w:val="en-GB"/>
        </w:rPr>
        <w:t>[</w:t>
      </w:r>
      <w:r w:rsidRPr="00426464">
        <w:rPr>
          <w:rFonts w:ascii="Cambria Math" w:hAnsi="Cambria Math" w:cs="Cambria Math"/>
        </w:rPr>
        <w:t>𝑣</w:t>
      </w:r>
      <w:r w:rsidRPr="00426464">
        <w:rPr>
          <w:lang w:val="en-GB"/>
        </w:rPr>
        <w:t xml:space="preserve">] ← true </w:t>
      </w:r>
      <w:r w:rsidR="005933B0">
        <w:rPr>
          <w:lang w:val="en-GB"/>
        </w:rPr>
        <w:tab/>
      </w:r>
      <w:r w:rsidR="005933B0">
        <w:rPr>
          <w:lang w:val="en-GB"/>
        </w:rPr>
        <w:tab/>
      </w:r>
      <w:r w:rsidR="005933B0">
        <w:rPr>
          <w:lang w:val="en-GB"/>
        </w:rPr>
        <w:tab/>
      </w:r>
      <w:r w:rsidR="005933B0">
        <w:rPr>
          <w:lang w:val="en-GB"/>
        </w:rPr>
        <w:tab/>
      </w:r>
      <w:r w:rsidR="005933B0">
        <w:rPr>
          <w:lang w:val="en-GB"/>
        </w:rPr>
        <w:tab/>
      </w:r>
      <w:r w:rsidR="005933B0">
        <w:rPr>
          <w:lang w:val="en-GB"/>
        </w:rPr>
        <w:tab/>
      </w:r>
      <w:r w:rsidR="005933B0">
        <w:rPr>
          <w:lang w:val="en-GB"/>
        </w:rPr>
        <w:tab/>
      </w:r>
      <w:r w:rsidRPr="00426464">
        <w:rPr>
          <w:lang w:val="en-GB"/>
        </w:rPr>
        <w:t xml:space="preserve"># </w:t>
      </w:r>
      <w:proofErr w:type="spellStart"/>
      <w:r w:rsidRPr="00426464">
        <w:rPr>
          <w:lang w:val="en-GB"/>
        </w:rPr>
        <w:t>markeer</w:t>
      </w:r>
      <w:proofErr w:type="spellEnd"/>
      <w:r w:rsidRPr="00426464">
        <w:rPr>
          <w:lang w:val="en-GB"/>
        </w:rPr>
        <w:t xml:space="preserve"> </w:t>
      </w:r>
      <w:r w:rsidRPr="00426464">
        <w:rPr>
          <w:rFonts w:ascii="Cambria Math" w:hAnsi="Cambria Math" w:cs="Cambria Math"/>
        </w:rPr>
        <w:t>𝑣</w:t>
      </w:r>
      <w:r w:rsidRPr="00426464">
        <w:rPr>
          <w:lang w:val="en-GB"/>
        </w:rPr>
        <w:t xml:space="preserve"> </w:t>
      </w:r>
    </w:p>
    <w:p w14:paraId="7396D86B" w14:textId="408F3AEE" w:rsidR="00426464" w:rsidRDefault="00426464" w:rsidP="00426464">
      <w:pPr>
        <w:rPr>
          <w:lang w:val="en-GB"/>
        </w:rPr>
      </w:pPr>
      <w:r w:rsidRPr="00426464">
        <w:rPr>
          <w:lang w:val="en-GB"/>
        </w:rPr>
        <w:t xml:space="preserve">7: </w:t>
      </w:r>
      <w:r w:rsidR="005933B0">
        <w:rPr>
          <w:lang w:val="en-GB"/>
        </w:rPr>
        <w:t xml:space="preserve">   </w:t>
      </w:r>
      <w:r w:rsidRPr="00426464">
        <w:rPr>
          <w:lang w:val="en-GB"/>
        </w:rPr>
        <w:t xml:space="preserve">end while </w:t>
      </w:r>
    </w:p>
    <w:p w14:paraId="08EDFDB1" w14:textId="331B4EBD" w:rsidR="00426464" w:rsidRPr="0059020C" w:rsidRDefault="00426464" w:rsidP="00426464">
      <w:r w:rsidRPr="0059020C">
        <w:t xml:space="preserve">8: </w:t>
      </w:r>
      <w:r w:rsidR="005933B0" w:rsidRPr="0059020C">
        <w:t xml:space="preserve">   </w:t>
      </w:r>
      <w:r w:rsidRPr="0059020C">
        <w:t xml:space="preserve">return </w:t>
      </w:r>
      <w:r w:rsidRPr="00426464">
        <w:rPr>
          <w:rFonts w:ascii="Cambria Math" w:hAnsi="Cambria Math" w:cs="Cambria Math"/>
        </w:rPr>
        <w:t>𝐷</w:t>
      </w:r>
      <w:r w:rsidRPr="0059020C">
        <w:t xml:space="preserve"> </w:t>
      </w:r>
    </w:p>
    <w:p w14:paraId="2CF6B511" w14:textId="77777777" w:rsidR="00404402" w:rsidRPr="0059020C" w:rsidRDefault="00404402" w:rsidP="00F86A8A"/>
    <w:p w14:paraId="0CF34C28" w14:textId="77777777" w:rsidR="008A7F5B" w:rsidRDefault="008A7F5B" w:rsidP="008A7F5B">
      <w:pPr>
        <w:pStyle w:val="Geenafstand"/>
      </w:pPr>
      <w:r w:rsidRPr="008A7F5B">
        <w:t xml:space="preserve">Generiek Zoeken: eigenschap </w:t>
      </w:r>
    </w:p>
    <w:p w14:paraId="335E2A4D" w14:textId="6CBD5A25" w:rsidR="00404402" w:rsidRPr="008A7F5B" w:rsidRDefault="008A7F5B" w:rsidP="00F86A8A">
      <w:r w:rsidRPr="008A7F5B">
        <w:t xml:space="preserve">Wanneer het algoritme voor generiek zoeken eindigt dan geldt voor elke knoop </w:t>
      </w:r>
      <w:r w:rsidRPr="008A7F5B">
        <w:rPr>
          <w:rFonts w:ascii="Cambria Math" w:hAnsi="Cambria Math" w:cs="Cambria Math"/>
        </w:rPr>
        <w:t>𝑣</w:t>
      </w:r>
      <w:r w:rsidRPr="008A7F5B">
        <w:t xml:space="preserve"> van </w:t>
      </w:r>
      <w:r w:rsidRPr="008A7F5B">
        <w:rPr>
          <w:rFonts w:ascii="Cambria Math" w:hAnsi="Cambria Math" w:cs="Cambria Math"/>
        </w:rPr>
        <w:t>𝐺</w:t>
      </w:r>
      <w:r w:rsidRPr="008A7F5B">
        <w:t xml:space="preserve"> dat </w:t>
      </w:r>
      <w:r w:rsidRPr="008A7F5B">
        <w:rPr>
          <w:rFonts w:ascii="Cambria Math" w:hAnsi="Cambria Math" w:cs="Cambria Math"/>
        </w:rPr>
        <w:t>𝑣</w:t>
      </w:r>
      <w:r w:rsidRPr="008A7F5B">
        <w:t xml:space="preserve"> gemarkeerd is als “ontdekt” (i.e. </w:t>
      </w:r>
      <w:r w:rsidRPr="008A7F5B">
        <w:rPr>
          <w:rFonts w:ascii="Cambria Math" w:hAnsi="Cambria Math" w:cs="Cambria Math"/>
        </w:rPr>
        <w:t>𝐷</w:t>
      </w:r>
      <w:r w:rsidRPr="008A7F5B">
        <w:t>[</w:t>
      </w:r>
      <w:r w:rsidRPr="008A7F5B">
        <w:rPr>
          <w:rFonts w:ascii="Cambria Math" w:hAnsi="Cambria Math" w:cs="Cambria Math"/>
        </w:rPr>
        <w:t>𝑣</w:t>
      </w:r>
      <w:r w:rsidRPr="008A7F5B">
        <w:t xml:space="preserve">] = </w:t>
      </w:r>
      <w:proofErr w:type="spellStart"/>
      <w:r w:rsidRPr="008A7F5B">
        <w:t>true</w:t>
      </w:r>
      <w:proofErr w:type="spellEnd"/>
      <w:r w:rsidRPr="008A7F5B">
        <w:t xml:space="preserve">) als en slechts als er een pad bestaat van </w:t>
      </w:r>
      <w:r w:rsidRPr="008A7F5B">
        <w:rPr>
          <w:rFonts w:ascii="Cambria Math" w:hAnsi="Cambria Math" w:cs="Cambria Math"/>
        </w:rPr>
        <w:t>𝑠</w:t>
      </w:r>
      <w:r w:rsidRPr="008A7F5B">
        <w:t xml:space="preserve"> naar </w:t>
      </w:r>
      <w:r w:rsidRPr="008A7F5B">
        <w:rPr>
          <w:rFonts w:ascii="Cambria Math" w:hAnsi="Cambria Math" w:cs="Cambria Math"/>
        </w:rPr>
        <w:t>𝑣</w:t>
      </w:r>
      <w:r w:rsidRPr="008A7F5B">
        <w:t xml:space="preserve"> in </w:t>
      </w:r>
      <w:r w:rsidRPr="008A7F5B">
        <w:rPr>
          <w:rFonts w:ascii="Cambria Math" w:hAnsi="Cambria Math" w:cs="Cambria Math"/>
        </w:rPr>
        <w:t>𝐺</w:t>
      </w:r>
      <w:r w:rsidRPr="008A7F5B">
        <w:t>.</w:t>
      </w:r>
    </w:p>
    <w:p w14:paraId="40353F0C" w14:textId="77777777" w:rsidR="00404402" w:rsidRPr="008A7F5B" w:rsidRDefault="00404402" w:rsidP="00F86A8A"/>
    <w:p w14:paraId="1D610B66" w14:textId="77777777" w:rsidR="008A7F5B" w:rsidRDefault="008A7F5B" w:rsidP="008A7F5B">
      <w:pPr>
        <w:pStyle w:val="Geenafstand"/>
      </w:pPr>
      <w:r w:rsidRPr="008A7F5B">
        <w:t>Breedte-Eerst Zoeken</w:t>
      </w:r>
      <w:r>
        <w:t>:</w:t>
      </w:r>
    </w:p>
    <w:p w14:paraId="31052A8C" w14:textId="77777777" w:rsidR="00085638" w:rsidRDefault="008A7F5B" w:rsidP="00431602">
      <w:pPr>
        <w:pStyle w:val="Lijstalinea"/>
        <w:numPr>
          <w:ilvl w:val="0"/>
          <w:numId w:val="113"/>
        </w:numPr>
      </w:pPr>
      <w:r w:rsidRPr="008A7F5B">
        <w:t xml:space="preserve">Idee: bezoek de knopen in “lagen”. </w:t>
      </w:r>
    </w:p>
    <w:p w14:paraId="1D58D574" w14:textId="77777777" w:rsidR="00085638" w:rsidRDefault="008A7F5B" w:rsidP="00431602">
      <w:pPr>
        <w:pStyle w:val="Lijstalinea"/>
        <w:numPr>
          <w:ilvl w:val="0"/>
          <w:numId w:val="113"/>
        </w:numPr>
      </w:pPr>
      <w:r w:rsidRPr="008A7F5B">
        <w:t xml:space="preserve">Eerst </w:t>
      </w:r>
      <w:r w:rsidRPr="00085638">
        <w:rPr>
          <w:rFonts w:ascii="Cambria Math" w:hAnsi="Cambria Math" w:cs="Cambria Math"/>
        </w:rPr>
        <w:t>𝑠</w:t>
      </w:r>
      <w:r w:rsidRPr="008A7F5B">
        <w:t xml:space="preserve"> zelf, dan de knopen die één boog verwijderd zijn van </w:t>
      </w:r>
      <w:r w:rsidRPr="00085638">
        <w:rPr>
          <w:rFonts w:ascii="Cambria Math" w:hAnsi="Cambria Math" w:cs="Cambria Math"/>
        </w:rPr>
        <w:t>𝑠</w:t>
      </w:r>
      <w:r w:rsidRPr="008A7F5B">
        <w:t xml:space="preserve">, dan de knopen die twee bogen verwijderd zijn van </w:t>
      </w:r>
      <w:r w:rsidRPr="00085638">
        <w:rPr>
          <w:rFonts w:ascii="Cambria Math" w:hAnsi="Cambria Math" w:cs="Cambria Math"/>
        </w:rPr>
        <w:t>𝑠</w:t>
      </w:r>
      <w:r w:rsidRPr="008A7F5B">
        <w:t xml:space="preserve">, enzovoort. </w:t>
      </w:r>
    </w:p>
    <w:p w14:paraId="56173E4D" w14:textId="2E3E0BD6" w:rsidR="00404402" w:rsidRPr="008A7F5B" w:rsidRDefault="008A7F5B" w:rsidP="00431602">
      <w:pPr>
        <w:pStyle w:val="Lijstalinea"/>
        <w:numPr>
          <w:ilvl w:val="0"/>
          <w:numId w:val="113"/>
        </w:numPr>
      </w:pPr>
      <w:r w:rsidRPr="008A7F5B">
        <w:t>Gebruikte datastructuur: wachtrij (FIFO)</w:t>
      </w:r>
    </w:p>
    <w:p w14:paraId="18013CBC" w14:textId="77777777" w:rsidR="00404402" w:rsidRDefault="00404402" w:rsidP="00F86A8A"/>
    <w:p w14:paraId="0852B3B3" w14:textId="77777777" w:rsidR="002968AE" w:rsidRDefault="002968AE" w:rsidP="00F86A8A"/>
    <w:p w14:paraId="791C6F0D" w14:textId="77777777" w:rsidR="002968AE" w:rsidRDefault="002968AE" w:rsidP="00F86A8A"/>
    <w:p w14:paraId="0D1E2EDE" w14:textId="77777777" w:rsidR="002968AE" w:rsidRDefault="002968AE" w:rsidP="00F86A8A"/>
    <w:p w14:paraId="3342BE8D" w14:textId="77777777" w:rsidR="002968AE" w:rsidRDefault="002968AE" w:rsidP="00F86A8A"/>
    <w:p w14:paraId="45826096" w14:textId="77777777" w:rsidR="002968AE" w:rsidRDefault="002968AE" w:rsidP="00F86A8A"/>
    <w:p w14:paraId="2773EBC5" w14:textId="77777777" w:rsidR="002968AE" w:rsidRDefault="002968AE" w:rsidP="00F86A8A"/>
    <w:p w14:paraId="26BE91B9" w14:textId="77777777" w:rsidR="002968AE" w:rsidRDefault="002968AE" w:rsidP="00F86A8A"/>
    <w:p w14:paraId="479BDCF1" w14:textId="77777777" w:rsidR="002968AE" w:rsidRDefault="002968AE" w:rsidP="00F86A8A"/>
    <w:p w14:paraId="2D6CDB3F" w14:textId="77777777" w:rsidR="002968AE" w:rsidRPr="008A7F5B" w:rsidRDefault="002968AE" w:rsidP="00F86A8A"/>
    <w:p w14:paraId="12ECDF68" w14:textId="015E7F00" w:rsidR="00085638" w:rsidRDefault="00085638" w:rsidP="00085638">
      <w:pPr>
        <w:pStyle w:val="Geenafstand"/>
      </w:pPr>
      <w:r w:rsidRPr="008A7F5B">
        <w:lastRenderedPageBreak/>
        <w:t>Breedte-Eerst Zoeken</w:t>
      </w:r>
      <w:r>
        <w:t xml:space="preserve"> Pseudocode:</w:t>
      </w:r>
    </w:p>
    <w:p w14:paraId="15693377" w14:textId="77777777" w:rsidR="006D2BB8" w:rsidRDefault="006D2BB8" w:rsidP="00431602">
      <w:pPr>
        <w:pStyle w:val="Lijstalinea"/>
        <w:numPr>
          <w:ilvl w:val="0"/>
          <w:numId w:val="114"/>
        </w:numPr>
      </w:pPr>
      <w:r w:rsidRPr="006D2BB8">
        <w:t xml:space="preserve">Invoer Een gerichte of ongerichte graaf </w:t>
      </w:r>
      <w:r w:rsidRPr="006D2BB8">
        <w:rPr>
          <w:rFonts w:ascii="Cambria Math" w:hAnsi="Cambria Math" w:cs="Cambria Math"/>
        </w:rPr>
        <w:t>𝐺</w:t>
      </w:r>
      <w:r w:rsidRPr="006D2BB8">
        <w:t xml:space="preserve"> = (</w:t>
      </w:r>
      <w:r w:rsidRPr="006D2BB8">
        <w:rPr>
          <w:rFonts w:ascii="Cambria Math" w:hAnsi="Cambria Math" w:cs="Cambria Math"/>
        </w:rPr>
        <w:t>𝑉</w:t>
      </w:r>
      <w:r w:rsidRPr="006D2BB8">
        <w:t xml:space="preserve">, </w:t>
      </w:r>
      <w:r w:rsidRPr="006D2BB8">
        <w:rPr>
          <w:rFonts w:ascii="Cambria Math" w:hAnsi="Cambria Math" w:cs="Cambria Math"/>
        </w:rPr>
        <w:t>𝐸</w:t>
      </w:r>
      <w:r w:rsidRPr="006D2BB8">
        <w:t xml:space="preserve">) met orde </w:t>
      </w:r>
      <w:r w:rsidRPr="006D2BB8">
        <w:rPr>
          <w:rFonts w:ascii="Cambria Math" w:hAnsi="Cambria Math" w:cs="Cambria Math"/>
        </w:rPr>
        <w:t>𝑛</w:t>
      </w:r>
      <w:r w:rsidRPr="006D2BB8">
        <w:t xml:space="preserve"> &gt; 0. Een startknoop </w:t>
      </w:r>
      <w:r w:rsidRPr="006D2BB8">
        <w:rPr>
          <w:rFonts w:ascii="Cambria Math" w:hAnsi="Cambria Math" w:cs="Cambria Math"/>
        </w:rPr>
        <w:t>𝑠</w:t>
      </w:r>
      <w:r w:rsidRPr="006D2BB8">
        <w:t xml:space="preserve">; </w:t>
      </w:r>
      <w:r w:rsidRPr="006D2BB8">
        <w:rPr>
          <w:rFonts w:ascii="Cambria Math" w:hAnsi="Cambria Math" w:cs="Cambria Math"/>
        </w:rPr>
        <w:t>𝑉</w:t>
      </w:r>
      <w:r w:rsidRPr="006D2BB8">
        <w:t xml:space="preserve"> = {1, 2, … , </w:t>
      </w:r>
      <w:r w:rsidRPr="006D2BB8">
        <w:rPr>
          <w:rFonts w:ascii="Cambria Math" w:hAnsi="Cambria Math" w:cs="Cambria Math"/>
        </w:rPr>
        <w:t>𝑛</w:t>
      </w:r>
      <w:r w:rsidRPr="006D2BB8">
        <w:t xml:space="preserve">}. </w:t>
      </w:r>
    </w:p>
    <w:p w14:paraId="056FFBC4" w14:textId="77777777" w:rsidR="006D2BB8" w:rsidRDefault="006D2BB8" w:rsidP="00431602">
      <w:pPr>
        <w:pStyle w:val="Lijstalinea"/>
        <w:numPr>
          <w:ilvl w:val="0"/>
          <w:numId w:val="114"/>
        </w:numPr>
      </w:pPr>
      <w:r w:rsidRPr="006D2BB8">
        <w:t xml:space="preserve">Uitvoer Een array </w:t>
      </w:r>
      <w:r w:rsidRPr="006D2BB8">
        <w:rPr>
          <w:rFonts w:ascii="Cambria Math" w:hAnsi="Cambria Math" w:cs="Cambria Math"/>
        </w:rPr>
        <w:t>𝐷</w:t>
      </w:r>
      <w:r w:rsidRPr="006D2BB8">
        <w:t xml:space="preserve"> met </w:t>
      </w:r>
      <w:r w:rsidRPr="006D2BB8">
        <w:rPr>
          <w:rFonts w:ascii="Cambria Math" w:hAnsi="Cambria Math" w:cs="Cambria Math"/>
        </w:rPr>
        <w:t>𝐷</w:t>
      </w:r>
      <w:r w:rsidRPr="006D2BB8">
        <w:t>[</w:t>
      </w:r>
      <w:r w:rsidRPr="006D2BB8">
        <w:rPr>
          <w:rFonts w:ascii="Cambria Math" w:hAnsi="Cambria Math" w:cs="Cambria Math"/>
        </w:rPr>
        <w:t>𝑣</w:t>
      </w:r>
      <w:r w:rsidRPr="006D2BB8">
        <w:t xml:space="preserve">] = </w:t>
      </w:r>
      <w:proofErr w:type="spellStart"/>
      <w:r w:rsidRPr="006D2BB8">
        <w:t>true</w:t>
      </w:r>
      <w:proofErr w:type="spellEnd"/>
      <w:r w:rsidRPr="006D2BB8">
        <w:t xml:space="preserve"> </w:t>
      </w:r>
      <w:proofErr w:type="spellStart"/>
      <w:r w:rsidRPr="006D2BB8">
        <w:t>asa</w:t>
      </w:r>
      <w:proofErr w:type="spellEnd"/>
      <w:r w:rsidRPr="006D2BB8">
        <w:t xml:space="preserve"> </w:t>
      </w:r>
      <w:r w:rsidRPr="006D2BB8">
        <w:rPr>
          <w:rFonts w:ascii="Cambria Math" w:hAnsi="Cambria Math" w:cs="Cambria Math"/>
        </w:rPr>
        <w:t>∃</w:t>
      </w:r>
      <w:r w:rsidRPr="006D2BB8">
        <w:t xml:space="preserve"> pad van </w:t>
      </w:r>
      <w:r w:rsidRPr="006D2BB8">
        <w:rPr>
          <w:rFonts w:ascii="Cambria Math" w:hAnsi="Cambria Math" w:cs="Cambria Math"/>
        </w:rPr>
        <w:t>𝑠</w:t>
      </w:r>
      <w:r w:rsidRPr="006D2BB8">
        <w:t xml:space="preserve"> naar </w:t>
      </w:r>
      <w:r w:rsidRPr="006D2BB8">
        <w:rPr>
          <w:rFonts w:ascii="Cambria Math" w:hAnsi="Cambria Math" w:cs="Cambria Math"/>
        </w:rPr>
        <w:t>𝑣</w:t>
      </w:r>
      <w:r w:rsidRPr="006D2BB8">
        <w:t xml:space="preserve">. </w:t>
      </w:r>
    </w:p>
    <w:p w14:paraId="617F8033" w14:textId="77777777" w:rsidR="006D2BB8" w:rsidRDefault="006D2BB8" w:rsidP="006D2BB8">
      <w:r w:rsidRPr="006D2BB8">
        <w:t xml:space="preserve">1: </w:t>
      </w:r>
      <w:proofErr w:type="spellStart"/>
      <w:r w:rsidRPr="006D2BB8">
        <w:t>function</w:t>
      </w:r>
      <w:proofErr w:type="spellEnd"/>
      <w:r w:rsidRPr="006D2BB8">
        <w:t xml:space="preserve"> BREEDTEEERST(</w:t>
      </w:r>
      <w:r w:rsidRPr="006D2BB8">
        <w:rPr>
          <w:rFonts w:ascii="Cambria Math" w:hAnsi="Cambria Math" w:cs="Cambria Math"/>
        </w:rPr>
        <w:t>𝐺</w:t>
      </w:r>
      <w:r w:rsidRPr="006D2BB8">
        <w:t xml:space="preserve">, </w:t>
      </w:r>
      <w:r w:rsidRPr="006D2BB8">
        <w:rPr>
          <w:rFonts w:ascii="Cambria Math" w:hAnsi="Cambria Math" w:cs="Cambria Math"/>
        </w:rPr>
        <w:t>𝑠</w:t>
      </w:r>
      <w:r w:rsidRPr="006D2BB8">
        <w:t xml:space="preserve">) </w:t>
      </w:r>
    </w:p>
    <w:p w14:paraId="2AFEAC45" w14:textId="4EECD7F0" w:rsidR="006D2BB8" w:rsidRDefault="006D2BB8" w:rsidP="006D2BB8">
      <w:r w:rsidRPr="006D2BB8">
        <w:t xml:space="preserve">2: </w:t>
      </w:r>
      <w:r w:rsidR="000F3AA9">
        <w:t xml:space="preserve">   </w:t>
      </w:r>
      <w:r w:rsidRPr="006D2BB8">
        <w:rPr>
          <w:rFonts w:ascii="Cambria Math" w:hAnsi="Cambria Math" w:cs="Cambria Math"/>
        </w:rPr>
        <w:t>𝐷</w:t>
      </w:r>
      <w:r w:rsidRPr="006D2BB8">
        <w:t xml:space="preserve"> ← [</w:t>
      </w:r>
      <w:proofErr w:type="spellStart"/>
      <w:r w:rsidRPr="006D2BB8">
        <w:t>false</w:t>
      </w:r>
      <w:proofErr w:type="spellEnd"/>
      <w:r w:rsidRPr="006D2BB8">
        <w:t xml:space="preserve">, </w:t>
      </w:r>
      <w:proofErr w:type="spellStart"/>
      <w:r w:rsidRPr="006D2BB8">
        <w:t>false</w:t>
      </w:r>
      <w:proofErr w:type="spellEnd"/>
      <w:r w:rsidRPr="006D2BB8">
        <w:t xml:space="preserve">, … , </w:t>
      </w:r>
      <w:proofErr w:type="spellStart"/>
      <w:r w:rsidRPr="006D2BB8">
        <w:t>false</w:t>
      </w:r>
      <w:proofErr w:type="spellEnd"/>
      <w:r w:rsidRPr="006D2BB8">
        <w:t xml:space="preserve">] </w:t>
      </w:r>
      <w:r>
        <w:tab/>
      </w:r>
      <w:r>
        <w:tab/>
      </w:r>
      <w:r>
        <w:tab/>
      </w:r>
      <w:r w:rsidRPr="006D2BB8">
        <w:t xml:space="preserve"># </w:t>
      </w:r>
      <w:r w:rsidRPr="006D2BB8">
        <w:rPr>
          <w:rFonts w:ascii="Cambria Math" w:hAnsi="Cambria Math" w:cs="Cambria Math"/>
        </w:rPr>
        <w:t>𝑛</w:t>
      </w:r>
      <w:r w:rsidRPr="006D2BB8">
        <w:t xml:space="preserve"> keer </w:t>
      </w:r>
      <w:proofErr w:type="spellStart"/>
      <w:r w:rsidRPr="006D2BB8">
        <w:t>false</w:t>
      </w:r>
      <w:proofErr w:type="spellEnd"/>
      <w:r w:rsidRPr="006D2BB8">
        <w:t xml:space="preserve"> </w:t>
      </w:r>
    </w:p>
    <w:p w14:paraId="7CF8259B" w14:textId="53A9EC64" w:rsidR="006D2BB8" w:rsidRDefault="006D2BB8" w:rsidP="006D2BB8">
      <w:r w:rsidRPr="006D2BB8">
        <w:t xml:space="preserve">3: </w:t>
      </w:r>
      <w:r w:rsidR="000F3AA9">
        <w:t xml:space="preserve">   </w:t>
      </w:r>
      <w:r w:rsidRPr="006D2BB8">
        <w:rPr>
          <w:rFonts w:ascii="Cambria Math" w:hAnsi="Cambria Math" w:cs="Cambria Math"/>
        </w:rPr>
        <w:t>𝐷</w:t>
      </w:r>
      <w:r w:rsidRPr="006D2BB8">
        <w:t>[</w:t>
      </w:r>
      <w:r w:rsidRPr="006D2BB8">
        <w:rPr>
          <w:rFonts w:ascii="Cambria Math" w:hAnsi="Cambria Math" w:cs="Cambria Math"/>
        </w:rPr>
        <w:t>𝑠</w:t>
      </w:r>
      <w:r w:rsidRPr="006D2BB8">
        <w:t xml:space="preserve">] ← </w:t>
      </w:r>
      <w:proofErr w:type="spellStart"/>
      <w:r w:rsidRPr="006D2BB8">
        <w:t>true</w:t>
      </w:r>
      <w:proofErr w:type="spellEnd"/>
      <w:r w:rsidRPr="006D2BB8">
        <w:t xml:space="preserve"> </w:t>
      </w:r>
      <w:r>
        <w:tab/>
      </w:r>
      <w:r>
        <w:tab/>
      </w:r>
      <w:r>
        <w:tab/>
      </w:r>
      <w:r>
        <w:tab/>
      </w:r>
      <w:r>
        <w:tab/>
      </w:r>
      <w:r w:rsidRPr="006D2BB8">
        <w:t xml:space="preserve"># markeer </w:t>
      </w:r>
      <w:r w:rsidRPr="006D2BB8">
        <w:rPr>
          <w:rFonts w:ascii="Cambria Math" w:hAnsi="Cambria Math" w:cs="Cambria Math"/>
        </w:rPr>
        <w:t>𝑠</w:t>
      </w:r>
      <w:r w:rsidRPr="006D2BB8">
        <w:t xml:space="preserve"> </w:t>
      </w:r>
    </w:p>
    <w:p w14:paraId="46DD3D63" w14:textId="2F49D315" w:rsidR="006D2BB8" w:rsidRDefault="006D2BB8" w:rsidP="006D2BB8">
      <w:r w:rsidRPr="006D2BB8">
        <w:t xml:space="preserve">4: </w:t>
      </w:r>
      <w:r w:rsidR="000F3AA9">
        <w:t xml:space="preserve">   </w:t>
      </w:r>
      <w:r w:rsidRPr="006D2BB8">
        <w:rPr>
          <w:rFonts w:ascii="Cambria Math" w:hAnsi="Cambria Math" w:cs="Cambria Math"/>
        </w:rPr>
        <w:t>𝑄</w:t>
      </w:r>
      <w:r w:rsidRPr="006D2BB8">
        <w:t>.</w:t>
      </w:r>
      <w:proofErr w:type="spellStart"/>
      <w:r w:rsidRPr="006D2BB8">
        <w:t>init</w:t>
      </w:r>
      <w:proofErr w:type="spellEnd"/>
      <w:r w:rsidRPr="006D2BB8">
        <w:t xml:space="preserve">() </w:t>
      </w:r>
      <w:r>
        <w:tab/>
      </w:r>
      <w:r>
        <w:tab/>
      </w:r>
      <w:r>
        <w:tab/>
      </w:r>
      <w:r>
        <w:tab/>
      </w:r>
      <w:r>
        <w:tab/>
      </w:r>
      <w:r>
        <w:tab/>
      </w:r>
      <w:r w:rsidRPr="006D2BB8">
        <w:t xml:space="preserve"># wachtrij van knopen </w:t>
      </w:r>
    </w:p>
    <w:p w14:paraId="0B9C17E7" w14:textId="6613FD39" w:rsidR="006D2BB8" w:rsidRDefault="006D2BB8" w:rsidP="006D2BB8">
      <w:r w:rsidRPr="006D2BB8">
        <w:t xml:space="preserve">5: </w:t>
      </w:r>
      <w:r w:rsidR="000F3AA9">
        <w:t xml:space="preserve">   </w:t>
      </w:r>
      <w:r w:rsidRPr="006D2BB8">
        <w:rPr>
          <w:rFonts w:ascii="Cambria Math" w:hAnsi="Cambria Math" w:cs="Cambria Math"/>
        </w:rPr>
        <w:t>𝑄</w:t>
      </w:r>
      <w:r w:rsidRPr="006D2BB8">
        <w:t>.</w:t>
      </w:r>
      <w:proofErr w:type="spellStart"/>
      <w:r w:rsidRPr="006D2BB8">
        <w:t>enqueue</w:t>
      </w:r>
      <w:proofErr w:type="spellEnd"/>
      <w:r w:rsidRPr="006D2BB8">
        <w:t>(</w:t>
      </w:r>
      <w:r w:rsidRPr="006D2BB8">
        <w:rPr>
          <w:rFonts w:ascii="Cambria Math" w:hAnsi="Cambria Math" w:cs="Cambria Math"/>
        </w:rPr>
        <w:t>𝑠</w:t>
      </w:r>
      <w:r w:rsidRPr="006D2BB8">
        <w:t xml:space="preserve">) </w:t>
      </w:r>
    </w:p>
    <w:p w14:paraId="038B1F80" w14:textId="6784BB75" w:rsidR="006D2BB8" w:rsidRDefault="006D2BB8" w:rsidP="006D2BB8">
      <w:r w:rsidRPr="006D2BB8">
        <w:t xml:space="preserve">6: </w:t>
      </w:r>
      <w:r w:rsidR="000F3AA9">
        <w:t xml:space="preserve">   </w:t>
      </w:r>
      <w:proofErr w:type="spellStart"/>
      <w:r w:rsidRPr="006D2BB8">
        <w:t>while</w:t>
      </w:r>
      <w:proofErr w:type="spellEnd"/>
      <w:r w:rsidRPr="006D2BB8">
        <w:t xml:space="preserve"> </w:t>
      </w:r>
      <w:r w:rsidRPr="006D2BB8">
        <w:rPr>
          <w:rFonts w:ascii="Cambria Math" w:hAnsi="Cambria Math" w:cs="Cambria Math"/>
        </w:rPr>
        <w:t>𝑄</w:t>
      </w:r>
      <w:r w:rsidRPr="006D2BB8">
        <w:t xml:space="preserve"> ≠ </w:t>
      </w:r>
      <w:r w:rsidRPr="006D2BB8">
        <w:rPr>
          <w:rFonts w:ascii="Cambria Math" w:hAnsi="Cambria Math" w:cs="Cambria Math"/>
        </w:rPr>
        <w:t>∅</w:t>
      </w:r>
      <w:r w:rsidRPr="006D2BB8">
        <w:t xml:space="preserve"> do </w:t>
      </w:r>
    </w:p>
    <w:p w14:paraId="4DC1B9B8" w14:textId="1F59A248" w:rsidR="006D2BB8" w:rsidRPr="000F3AA9" w:rsidRDefault="006D2BB8" w:rsidP="006D2BB8">
      <w:pPr>
        <w:rPr>
          <w:lang w:val="en-GB"/>
        </w:rPr>
      </w:pPr>
      <w:r w:rsidRPr="000F3AA9">
        <w:rPr>
          <w:lang w:val="en-GB"/>
        </w:rPr>
        <w:t xml:space="preserve">7: </w:t>
      </w:r>
      <w:r w:rsidR="000F3AA9" w:rsidRPr="000F3AA9">
        <w:rPr>
          <w:lang w:val="en-GB"/>
        </w:rPr>
        <w:t xml:space="preserve">       </w:t>
      </w:r>
      <w:r w:rsidRPr="006D2BB8">
        <w:rPr>
          <w:rFonts w:ascii="Cambria Math" w:hAnsi="Cambria Math" w:cs="Cambria Math"/>
        </w:rPr>
        <w:t>𝑣</w:t>
      </w:r>
      <w:r w:rsidRPr="000F3AA9">
        <w:rPr>
          <w:lang w:val="en-GB"/>
        </w:rPr>
        <w:t xml:space="preserve"> ← </w:t>
      </w:r>
      <w:r w:rsidRPr="006D2BB8">
        <w:rPr>
          <w:rFonts w:ascii="Cambria Math" w:hAnsi="Cambria Math" w:cs="Cambria Math"/>
        </w:rPr>
        <w:t>𝑄</w:t>
      </w:r>
      <w:r w:rsidRPr="000F3AA9">
        <w:rPr>
          <w:lang w:val="en-GB"/>
        </w:rPr>
        <w:t xml:space="preserve">.dequeue() </w:t>
      </w:r>
    </w:p>
    <w:p w14:paraId="141476A9" w14:textId="58914055" w:rsidR="006D2BB8" w:rsidRPr="000F3AA9" w:rsidRDefault="006D2BB8" w:rsidP="006D2BB8">
      <w:pPr>
        <w:rPr>
          <w:lang w:val="en-GB"/>
        </w:rPr>
      </w:pPr>
      <w:r w:rsidRPr="000F3AA9">
        <w:rPr>
          <w:lang w:val="en-GB"/>
        </w:rPr>
        <w:t xml:space="preserve">8: </w:t>
      </w:r>
      <w:r w:rsidR="000F3AA9" w:rsidRPr="000F3AA9">
        <w:rPr>
          <w:lang w:val="en-GB"/>
        </w:rPr>
        <w:t xml:space="preserve"> </w:t>
      </w:r>
      <w:r w:rsidR="000F3AA9">
        <w:rPr>
          <w:lang w:val="en-GB"/>
        </w:rPr>
        <w:t xml:space="preserve">      </w:t>
      </w:r>
      <w:r w:rsidRPr="000F3AA9">
        <w:rPr>
          <w:lang w:val="en-GB"/>
        </w:rPr>
        <w:t xml:space="preserve">for all </w:t>
      </w:r>
      <w:r w:rsidRPr="006D2BB8">
        <w:rPr>
          <w:rFonts w:ascii="Cambria Math" w:hAnsi="Cambria Math" w:cs="Cambria Math"/>
        </w:rPr>
        <w:t>𝑤</w:t>
      </w:r>
      <w:r w:rsidRPr="000F3AA9">
        <w:rPr>
          <w:lang w:val="en-GB"/>
        </w:rPr>
        <w:t xml:space="preserve"> </w:t>
      </w:r>
      <w:r w:rsidRPr="000F3AA9">
        <w:rPr>
          <w:rFonts w:ascii="Cambria Math" w:hAnsi="Cambria Math" w:cs="Cambria Math"/>
          <w:lang w:val="en-GB"/>
        </w:rPr>
        <w:t>∈</w:t>
      </w:r>
      <w:r w:rsidRPr="000F3AA9">
        <w:rPr>
          <w:lang w:val="en-GB"/>
        </w:rPr>
        <w:t xml:space="preserve"> </w:t>
      </w:r>
      <w:proofErr w:type="spellStart"/>
      <w:r w:rsidRPr="000F3AA9">
        <w:rPr>
          <w:lang w:val="en-GB"/>
        </w:rPr>
        <w:t>buren</w:t>
      </w:r>
      <w:proofErr w:type="spellEnd"/>
      <w:r w:rsidRPr="000F3AA9">
        <w:rPr>
          <w:lang w:val="en-GB"/>
        </w:rPr>
        <w:t>(</w:t>
      </w:r>
      <w:r w:rsidRPr="006D2BB8">
        <w:rPr>
          <w:rFonts w:ascii="Cambria Math" w:hAnsi="Cambria Math" w:cs="Cambria Math"/>
        </w:rPr>
        <w:t>𝑣</w:t>
      </w:r>
      <w:r w:rsidRPr="000F3AA9">
        <w:rPr>
          <w:lang w:val="en-GB"/>
        </w:rPr>
        <w:t xml:space="preserve">) do </w:t>
      </w:r>
    </w:p>
    <w:p w14:paraId="083EB799" w14:textId="067CF3C9" w:rsidR="006D2BB8" w:rsidRDefault="006D2BB8" w:rsidP="006D2BB8">
      <w:r w:rsidRPr="006D2BB8">
        <w:t>9:</w:t>
      </w:r>
      <w:r w:rsidR="000F3AA9">
        <w:t xml:space="preserve">           </w:t>
      </w:r>
      <w:r w:rsidRPr="006D2BB8">
        <w:t xml:space="preserve"> </w:t>
      </w:r>
      <w:proofErr w:type="spellStart"/>
      <w:r w:rsidRPr="006D2BB8">
        <w:t>if</w:t>
      </w:r>
      <w:proofErr w:type="spellEnd"/>
      <w:r w:rsidRPr="006D2BB8">
        <w:t xml:space="preserve"> </w:t>
      </w:r>
      <w:r w:rsidRPr="006D2BB8">
        <w:rPr>
          <w:rFonts w:ascii="Cambria Math" w:hAnsi="Cambria Math" w:cs="Cambria Math"/>
        </w:rPr>
        <w:t>𝐷</w:t>
      </w:r>
      <w:r w:rsidRPr="006D2BB8">
        <w:t>[</w:t>
      </w:r>
      <w:r w:rsidRPr="006D2BB8">
        <w:rPr>
          <w:rFonts w:ascii="Cambria Math" w:hAnsi="Cambria Math" w:cs="Cambria Math"/>
        </w:rPr>
        <w:t>𝑤</w:t>
      </w:r>
      <w:r w:rsidRPr="006D2BB8">
        <w:t xml:space="preserve">] = </w:t>
      </w:r>
      <w:proofErr w:type="spellStart"/>
      <w:r w:rsidRPr="006D2BB8">
        <w:t>false</w:t>
      </w:r>
      <w:proofErr w:type="spellEnd"/>
      <w:r w:rsidRPr="006D2BB8">
        <w:t xml:space="preserve"> </w:t>
      </w:r>
      <w:proofErr w:type="spellStart"/>
      <w:r w:rsidRPr="006D2BB8">
        <w:t>then</w:t>
      </w:r>
      <w:proofErr w:type="spellEnd"/>
      <w:r w:rsidRPr="006D2BB8">
        <w:t xml:space="preserve"> </w:t>
      </w:r>
      <w:r>
        <w:tab/>
      </w:r>
      <w:r>
        <w:tab/>
      </w:r>
      <w:r>
        <w:tab/>
      </w:r>
      <w:r>
        <w:tab/>
      </w:r>
      <w:r w:rsidRPr="006D2BB8">
        <w:t xml:space="preserve"># </w:t>
      </w:r>
      <w:r w:rsidRPr="006D2BB8">
        <w:rPr>
          <w:rFonts w:ascii="Cambria Math" w:hAnsi="Cambria Math" w:cs="Cambria Math"/>
        </w:rPr>
        <w:t>𝑤</w:t>
      </w:r>
      <w:r w:rsidRPr="006D2BB8">
        <w:t xml:space="preserve"> nog niet ontdekt </w:t>
      </w:r>
    </w:p>
    <w:p w14:paraId="1119B34C" w14:textId="49231355" w:rsidR="006D2BB8" w:rsidRPr="00F15C2F" w:rsidRDefault="006D2BB8" w:rsidP="006D2BB8">
      <w:r w:rsidRPr="00F15C2F">
        <w:t>10:</w:t>
      </w:r>
      <w:r w:rsidR="000F3AA9" w:rsidRPr="00F15C2F">
        <w:t xml:space="preserve">           </w:t>
      </w:r>
      <w:r w:rsidR="00F15C2F" w:rsidRPr="00F15C2F">
        <w:t xml:space="preserve"> </w:t>
      </w:r>
      <w:r w:rsidRPr="00F15C2F">
        <w:t xml:space="preserve"> </w:t>
      </w:r>
      <w:r w:rsidRPr="006D2BB8">
        <w:rPr>
          <w:rFonts w:ascii="Cambria Math" w:hAnsi="Cambria Math" w:cs="Cambria Math"/>
        </w:rPr>
        <w:t>𝐷</w:t>
      </w:r>
      <w:r w:rsidRPr="00F15C2F">
        <w:t>[</w:t>
      </w:r>
      <w:r w:rsidRPr="006D2BB8">
        <w:rPr>
          <w:rFonts w:ascii="Cambria Math" w:hAnsi="Cambria Math" w:cs="Cambria Math"/>
        </w:rPr>
        <w:t>𝑤</w:t>
      </w:r>
      <w:r w:rsidRPr="00F15C2F">
        <w:t xml:space="preserve">] ← </w:t>
      </w:r>
      <w:proofErr w:type="spellStart"/>
      <w:r w:rsidRPr="00F15C2F">
        <w:t>true</w:t>
      </w:r>
      <w:proofErr w:type="spellEnd"/>
      <w:r w:rsidRPr="00F15C2F">
        <w:t xml:space="preserve"> </w:t>
      </w:r>
    </w:p>
    <w:p w14:paraId="788C4F4D" w14:textId="0FF3F893" w:rsidR="006D2BB8" w:rsidRPr="00F15C2F" w:rsidRDefault="006D2BB8" w:rsidP="006D2BB8">
      <w:r w:rsidRPr="00F15C2F">
        <w:t xml:space="preserve">11: </w:t>
      </w:r>
      <w:r w:rsidR="00F15C2F">
        <w:t xml:space="preserve">            </w:t>
      </w:r>
      <w:r w:rsidRPr="006D2BB8">
        <w:rPr>
          <w:rFonts w:ascii="Cambria Math" w:hAnsi="Cambria Math" w:cs="Cambria Math"/>
        </w:rPr>
        <w:t>𝑄</w:t>
      </w:r>
      <w:r w:rsidRPr="00F15C2F">
        <w:t>.</w:t>
      </w:r>
      <w:proofErr w:type="spellStart"/>
      <w:r w:rsidRPr="00F15C2F">
        <w:t>enqueue</w:t>
      </w:r>
      <w:proofErr w:type="spellEnd"/>
      <w:r w:rsidRPr="00F15C2F">
        <w:t>(</w:t>
      </w:r>
      <w:r w:rsidRPr="006D2BB8">
        <w:rPr>
          <w:rFonts w:ascii="Cambria Math" w:hAnsi="Cambria Math" w:cs="Cambria Math"/>
        </w:rPr>
        <w:t>𝑤</w:t>
      </w:r>
      <w:r w:rsidRPr="00F15C2F">
        <w:t xml:space="preserve">) </w:t>
      </w:r>
    </w:p>
    <w:p w14:paraId="0F702778" w14:textId="77BEE151" w:rsidR="00404402" w:rsidRDefault="006D2BB8" w:rsidP="006D2BB8">
      <w:r w:rsidRPr="0059020C">
        <w:t xml:space="preserve">12: return </w:t>
      </w:r>
      <w:r w:rsidRPr="006D2BB8">
        <w:rPr>
          <w:rFonts w:ascii="Cambria Math" w:hAnsi="Cambria Math" w:cs="Cambria Math"/>
        </w:rPr>
        <w:t>𝐷</w:t>
      </w:r>
      <w:r w:rsidRPr="0059020C">
        <w:t xml:space="preserve"> </w:t>
      </w:r>
    </w:p>
    <w:p w14:paraId="2B50E9AE" w14:textId="77777777" w:rsidR="002968AE" w:rsidRPr="0059020C" w:rsidRDefault="002968AE" w:rsidP="006D2BB8"/>
    <w:p w14:paraId="081A0C71" w14:textId="2F3E6586" w:rsidR="00404402" w:rsidRDefault="00955394" w:rsidP="00955394">
      <w:pPr>
        <w:pStyle w:val="Geenafstand"/>
      </w:pPr>
      <w:r w:rsidRPr="00955394">
        <w:t>Breedte-Eerst Zoeken: uitvoeringstijd</w:t>
      </w:r>
      <w:r>
        <w:t>:</w:t>
      </w:r>
    </w:p>
    <w:p w14:paraId="5D1081F4" w14:textId="24CE091F" w:rsidR="00955394" w:rsidRPr="00955394" w:rsidRDefault="00955394" w:rsidP="00F86A8A">
      <w:r w:rsidRPr="00955394">
        <w:t xml:space="preserve">Wanneer een </w:t>
      </w:r>
      <w:proofErr w:type="spellStart"/>
      <w:r w:rsidRPr="00955394">
        <w:t>adjacentielijst</w:t>
      </w:r>
      <w:proofErr w:type="spellEnd"/>
      <w:r w:rsidRPr="00955394">
        <w:t xml:space="preserve">-voorstelling gebruikt wordt voor een graaf </w:t>
      </w:r>
      <w:r w:rsidRPr="00955394">
        <w:rPr>
          <w:rFonts w:ascii="Cambria Math" w:hAnsi="Cambria Math" w:cs="Cambria Math"/>
        </w:rPr>
        <w:t>𝐺</w:t>
      </w:r>
      <w:r w:rsidRPr="00955394">
        <w:t xml:space="preserve">, dan is de uitvoeringstijd </w:t>
      </w:r>
      <w:r w:rsidRPr="00955394">
        <w:rPr>
          <w:rFonts w:ascii="Cambria Math" w:hAnsi="Cambria Math" w:cs="Cambria Math"/>
        </w:rPr>
        <w:t>𝑇</w:t>
      </w:r>
      <w:r w:rsidRPr="00955394">
        <w:t xml:space="preserve"> (</w:t>
      </w:r>
      <w:r w:rsidRPr="00955394">
        <w:rPr>
          <w:rFonts w:ascii="Cambria Math" w:hAnsi="Cambria Math" w:cs="Cambria Math"/>
        </w:rPr>
        <w:t>𝑛</w:t>
      </w:r>
      <w:r w:rsidRPr="00955394">
        <w:t xml:space="preserve">, </w:t>
      </w:r>
      <w:r w:rsidRPr="00955394">
        <w:rPr>
          <w:rFonts w:ascii="Cambria Math" w:hAnsi="Cambria Math" w:cs="Cambria Math"/>
        </w:rPr>
        <w:t>𝑚</w:t>
      </w:r>
      <w:r w:rsidRPr="00955394">
        <w:t xml:space="preserve">) van Algoritme 5.2 van de </w:t>
      </w:r>
      <w:proofErr w:type="spellStart"/>
      <w:r w:rsidRPr="00955394">
        <w:t>grootte-orde</w:t>
      </w:r>
      <w:proofErr w:type="spellEnd"/>
      <w:r w:rsidRPr="00955394">
        <w:t xml:space="preserve"> </w:t>
      </w:r>
      <w:r w:rsidRPr="00955394">
        <w:rPr>
          <w:rFonts w:ascii="Cambria Math" w:hAnsi="Cambria Math" w:cs="Cambria Math"/>
        </w:rPr>
        <w:t>𝛩</w:t>
      </w:r>
      <w:r w:rsidRPr="00955394">
        <w:t>(</w:t>
      </w:r>
      <w:r w:rsidRPr="00955394">
        <w:rPr>
          <w:rFonts w:ascii="Cambria Math" w:hAnsi="Cambria Math" w:cs="Cambria Math"/>
        </w:rPr>
        <w:t>𝑛</w:t>
      </w:r>
      <w:r w:rsidRPr="00955394">
        <w:t xml:space="preserve"> + </w:t>
      </w:r>
      <w:r w:rsidRPr="00955394">
        <w:rPr>
          <w:rFonts w:ascii="Cambria Math" w:hAnsi="Cambria Math" w:cs="Cambria Math"/>
        </w:rPr>
        <w:t>𝑚</w:t>
      </w:r>
      <w:r w:rsidRPr="00955394">
        <w:t>).</w:t>
      </w:r>
    </w:p>
    <w:p w14:paraId="66DE6B9A" w14:textId="77777777" w:rsidR="00404402" w:rsidRPr="00955394" w:rsidRDefault="00404402" w:rsidP="00F86A8A"/>
    <w:p w14:paraId="0AF8EC2F" w14:textId="77777777" w:rsidR="00955394" w:rsidRDefault="00955394" w:rsidP="00F86A8A">
      <w:r w:rsidRPr="00955394">
        <w:t>Diepte-Eerst Zoeken</w:t>
      </w:r>
      <w:r>
        <w:t>:</w:t>
      </w:r>
    </w:p>
    <w:p w14:paraId="22C755AC" w14:textId="77777777" w:rsidR="00955394" w:rsidRDefault="00955394" w:rsidP="00431602">
      <w:pPr>
        <w:pStyle w:val="Lijstalinea"/>
        <w:numPr>
          <w:ilvl w:val="0"/>
          <w:numId w:val="115"/>
        </w:numPr>
      </w:pPr>
      <w:r w:rsidRPr="00955394">
        <w:t xml:space="preserve">Idee: zo snel mogelijk zo diep mogelijk in de graaf. (zie: http://xkcd.com/761/ ) </w:t>
      </w:r>
    </w:p>
    <w:p w14:paraId="15FEEC05" w14:textId="77777777" w:rsidR="00955394" w:rsidRDefault="00955394" w:rsidP="00431602">
      <w:pPr>
        <w:pStyle w:val="Lijstalinea"/>
        <w:numPr>
          <w:ilvl w:val="0"/>
          <w:numId w:val="115"/>
        </w:numPr>
      </w:pPr>
      <w:r w:rsidRPr="00955394">
        <w:t xml:space="preserve">We bezoeken steeds de meest recent ontdekte knoop. </w:t>
      </w:r>
    </w:p>
    <w:p w14:paraId="7B1FA589" w14:textId="21AB68BF" w:rsidR="00955394" w:rsidRDefault="00955394" w:rsidP="00431602">
      <w:pPr>
        <w:pStyle w:val="Lijstalinea"/>
        <w:numPr>
          <w:ilvl w:val="0"/>
          <w:numId w:val="115"/>
        </w:numPr>
      </w:pPr>
      <w:r w:rsidRPr="00955394">
        <w:t xml:space="preserve">We gebruiken m.a.w. </w:t>
      </w:r>
      <w:r w:rsidR="00EF74FC" w:rsidRPr="00955394">
        <w:t xml:space="preserve">Een </w:t>
      </w:r>
      <w:r w:rsidRPr="00955394">
        <w:t xml:space="preserve">LIFO structuur (stapel) i.p.v. </w:t>
      </w:r>
      <w:r w:rsidR="00EF74FC" w:rsidRPr="00955394">
        <w:t xml:space="preserve">Een </w:t>
      </w:r>
      <w:r w:rsidRPr="00955394">
        <w:t xml:space="preserve">wachtrij. </w:t>
      </w:r>
    </w:p>
    <w:p w14:paraId="1B7CE764" w14:textId="6FB12D31" w:rsidR="00404402" w:rsidRPr="00955394" w:rsidRDefault="00955394" w:rsidP="00431602">
      <w:pPr>
        <w:pStyle w:val="Lijstalinea"/>
        <w:numPr>
          <w:ilvl w:val="0"/>
          <w:numId w:val="115"/>
        </w:numPr>
      </w:pPr>
      <w:r w:rsidRPr="00955394">
        <w:t>We gebruiken de impliciete call-stack</w:t>
      </w:r>
    </w:p>
    <w:p w14:paraId="382EFBB6" w14:textId="77777777" w:rsidR="00404402" w:rsidRPr="00955394" w:rsidRDefault="00404402" w:rsidP="00F86A8A"/>
    <w:p w14:paraId="1CD5F5BA" w14:textId="3CAA916A" w:rsidR="00404402" w:rsidRDefault="00F15C2F" w:rsidP="00F15C2F">
      <w:pPr>
        <w:pStyle w:val="Geenafstand"/>
      </w:pPr>
      <w:r>
        <w:t xml:space="preserve">Diepte-Eerst Zoeken: </w:t>
      </w:r>
    </w:p>
    <w:p w14:paraId="074F5E8C" w14:textId="77777777" w:rsidR="00384D34" w:rsidRDefault="00384D34" w:rsidP="00431602">
      <w:pPr>
        <w:pStyle w:val="Lijstalinea"/>
        <w:numPr>
          <w:ilvl w:val="0"/>
          <w:numId w:val="116"/>
        </w:numPr>
      </w:pPr>
      <w:r w:rsidRPr="00384D34">
        <w:t xml:space="preserve">Invoer Een gerichte of ongerichte graaf </w:t>
      </w:r>
      <w:r w:rsidRPr="00384D34">
        <w:rPr>
          <w:rFonts w:ascii="Cambria Math" w:hAnsi="Cambria Math" w:cs="Cambria Math"/>
        </w:rPr>
        <w:t>𝐺</w:t>
      </w:r>
      <w:r w:rsidRPr="00384D34">
        <w:t xml:space="preserve"> = (</w:t>
      </w:r>
      <w:r w:rsidRPr="00384D34">
        <w:rPr>
          <w:rFonts w:ascii="Cambria Math" w:hAnsi="Cambria Math" w:cs="Cambria Math"/>
        </w:rPr>
        <w:t>𝑉</w:t>
      </w:r>
      <w:r w:rsidRPr="00384D34">
        <w:t xml:space="preserve">, </w:t>
      </w:r>
      <w:r w:rsidRPr="00384D34">
        <w:rPr>
          <w:rFonts w:ascii="Cambria Math" w:hAnsi="Cambria Math" w:cs="Cambria Math"/>
        </w:rPr>
        <w:t>𝐸</w:t>
      </w:r>
      <w:r w:rsidRPr="00384D34">
        <w:t xml:space="preserve">) met orde </w:t>
      </w:r>
      <w:r w:rsidRPr="00384D34">
        <w:rPr>
          <w:rFonts w:ascii="Cambria Math" w:hAnsi="Cambria Math" w:cs="Cambria Math"/>
        </w:rPr>
        <w:t>𝑛</w:t>
      </w:r>
      <w:r w:rsidRPr="00384D34">
        <w:t xml:space="preserve"> &gt; 0. Een startknoop </w:t>
      </w:r>
      <w:r w:rsidRPr="00384D34">
        <w:rPr>
          <w:rFonts w:ascii="Cambria Math" w:hAnsi="Cambria Math" w:cs="Cambria Math"/>
        </w:rPr>
        <w:t>𝑠</w:t>
      </w:r>
      <w:r w:rsidRPr="00384D34">
        <w:t xml:space="preserve">; </w:t>
      </w:r>
      <w:r w:rsidRPr="00384D34">
        <w:rPr>
          <w:rFonts w:ascii="Cambria Math" w:hAnsi="Cambria Math" w:cs="Cambria Math"/>
        </w:rPr>
        <w:t>𝑉</w:t>
      </w:r>
      <w:r w:rsidRPr="00384D34">
        <w:t xml:space="preserve"> = {1, 2, … , </w:t>
      </w:r>
      <w:r w:rsidRPr="00384D34">
        <w:rPr>
          <w:rFonts w:ascii="Cambria Math" w:hAnsi="Cambria Math" w:cs="Cambria Math"/>
        </w:rPr>
        <w:t>𝑛</w:t>
      </w:r>
      <w:r w:rsidRPr="00384D34">
        <w:t xml:space="preserve">}. </w:t>
      </w:r>
    </w:p>
    <w:p w14:paraId="04E1C79E" w14:textId="67537228" w:rsidR="00384D34" w:rsidRDefault="00384D34" w:rsidP="00431602">
      <w:pPr>
        <w:pStyle w:val="Lijstalinea"/>
        <w:numPr>
          <w:ilvl w:val="0"/>
          <w:numId w:val="116"/>
        </w:numPr>
      </w:pPr>
      <w:r w:rsidRPr="00384D34">
        <w:t xml:space="preserve">Uitvoer Een array </w:t>
      </w:r>
      <w:r w:rsidRPr="00384D34">
        <w:rPr>
          <w:rFonts w:ascii="Cambria Math" w:hAnsi="Cambria Math" w:cs="Cambria Math"/>
        </w:rPr>
        <w:t>𝐷</w:t>
      </w:r>
      <w:r w:rsidRPr="00384D34">
        <w:t xml:space="preserve"> met </w:t>
      </w:r>
      <w:r w:rsidRPr="00384D34">
        <w:rPr>
          <w:rFonts w:ascii="Cambria Math" w:hAnsi="Cambria Math" w:cs="Cambria Math"/>
        </w:rPr>
        <w:t>𝐷</w:t>
      </w:r>
      <w:r w:rsidRPr="00384D34">
        <w:t>[</w:t>
      </w:r>
      <w:r w:rsidRPr="00384D34">
        <w:rPr>
          <w:rFonts w:ascii="Cambria Math" w:hAnsi="Cambria Math" w:cs="Cambria Math"/>
        </w:rPr>
        <w:t>𝑣</w:t>
      </w:r>
      <w:r w:rsidRPr="00384D34">
        <w:t xml:space="preserve">] = </w:t>
      </w:r>
      <w:proofErr w:type="spellStart"/>
      <w:r w:rsidRPr="00384D34">
        <w:t>true</w:t>
      </w:r>
      <w:proofErr w:type="spellEnd"/>
      <w:r w:rsidRPr="00384D34">
        <w:t xml:space="preserve"> </w:t>
      </w:r>
      <w:proofErr w:type="spellStart"/>
      <w:r w:rsidRPr="00384D34">
        <w:t>asa</w:t>
      </w:r>
      <w:proofErr w:type="spellEnd"/>
      <w:r w:rsidRPr="00384D34">
        <w:t xml:space="preserve"> </w:t>
      </w:r>
      <w:r w:rsidRPr="00384D34">
        <w:rPr>
          <w:rFonts w:ascii="Cambria Math" w:hAnsi="Cambria Math" w:cs="Cambria Math"/>
        </w:rPr>
        <w:t>∃</w:t>
      </w:r>
      <w:r w:rsidRPr="00384D34">
        <w:t xml:space="preserve"> pad van </w:t>
      </w:r>
      <w:r w:rsidRPr="00384D34">
        <w:rPr>
          <w:rFonts w:ascii="Cambria Math" w:hAnsi="Cambria Math" w:cs="Cambria Math"/>
        </w:rPr>
        <w:t>𝑠</w:t>
      </w:r>
      <w:r w:rsidRPr="00384D34">
        <w:t xml:space="preserve"> naar </w:t>
      </w:r>
      <w:r w:rsidRPr="00384D34">
        <w:rPr>
          <w:rFonts w:ascii="Cambria Math" w:hAnsi="Cambria Math" w:cs="Cambria Math"/>
        </w:rPr>
        <w:t>𝑣</w:t>
      </w:r>
      <w:r w:rsidRPr="00384D34">
        <w:t xml:space="preserve">. 1: </w:t>
      </w:r>
      <w:proofErr w:type="spellStart"/>
      <w:r w:rsidRPr="00384D34">
        <w:t>function</w:t>
      </w:r>
      <w:proofErr w:type="spellEnd"/>
      <w:r w:rsidRPr="00384D34">
        <w:t xml:space="preserve"> DIEPTEEERST(</w:t>
      </w:r>
      <w:r w:rsidRPr="00384D34">
        <w:rPr>
          <w:rFonts w:ascii="Cambria Math" w:hAnsi="Cambria Math" w:cs="Cambria Math"/>
        </w:rPr>
        <w:t>𝐺</w:t>
      </w:r>
      <w:r w:rsidRPr="00384D34">
        <w:t xml:space="preserve">, </w:t>
      </w:r>
      <w:r w:rsidRPr="00384D34">
        <w:rPr>
          <w:rFonts w:ascii="Cambria Math" w:hAnsi="Cambria Math" w:cs="Cambria Math"/>
        </w:rPr>
        <w:t>𝑠</w:t>
      </w:r>
      <w:r w:rsidRPr="00384D34">
        <w:t>)</w:t>
      </w:r>
    </w:p>
    <w:p w14:paraId="384012A0" w14:textId="77777777" w:rsidR="004155F2" w:rsidRDefault="004155F2" w:rsidP="00F86A8A">
      <w:r w:rsidRPr="004155F2">
        <w:t xml:space="preserve">1: </w:t>
      </w:r>
      <w:proofErr w:type="spellStart"/>
      <w:r w:rsidRPr="004155F2">
        <w:t>function</w:t>
      </w:r>
      <w:proofErr w:type="spellEnd"/>
      <w:r w:rsidRPr="004155F2">
        <w:t xml:space="preserve"> DIEPTEEERST(</w:t>
      </w:r>
      <w:r w:rsidRPr="004155F2">
        <w:rPr>
          <w:rFonts w:ascii="Cambria Math" w:hAnsi="Cambria Math" w:cs="Cambria Math"/>
        </w:rPr>
        <w:t>𝐺</w:t>
      </w:r>
      <w:r w:rsidRPr="004155F2">
        <w:t xml:space="preserve">, </w:t>
      </w:r>
      <w:r w:rsidRPr="004155F2">
        <w:rPr>
          <w:rFonts w:ascii="Cambria Math" w:hAnsi="Cambria Math" w:cs="Cambria Math"/>
        </w:rPr>
        <w:t>𝑠</w:t>
      </w:r>
      <w:r w:rsidRPr="004155F2">
        <w:t xml:space="preserve">) </w:t>
      </w:r>
    </w:p>
    <w:p w14:paraId="5085EC0E" w14:textId="63A35073" w:rsidR="004155F2" w:rsidRDefault="004155F2" w:rsidP="00F86A8A">
      <w:r w:rsidRPr="004155F2">
        <w:t xml:space="preserve">2: </w:t>
      </w:r>
      <w:r>
        <w:t xml:space="preserve">   </w:t>
      </w:r>
      <w:r w:rsidRPr="004155F2">
        <w:rPr>
          <w:rFonts w:ascii="Cambria Math" w:hAnsi="Cambria Math" w:cs="Cambria Math"/>
        </w:rPr>
        <w:t>𝐷</w:t>
      </w:r>
      <w:r w:rsidRPr="004155F2">
        <w:t xml:space="preserve"> ← [</w:t>
      </w:r>
      <w:proofErr w:type="spellStart"/>
      <w:r w:rsidRPr="004155F2">
        <w:t>false</w:t>
      </w:r>
      <w:proofErr w:type="spellEnd"/>
      <w:r w:rsidRPr="004155F2">
        <w:t xml:space="preserve">, </w:t>
      </w:r>
      <w:proofErr w:type="spellStart"/>
      <w:r w:rsidRPr="004155F2">
        <w:t>false</w:t>
      </w:r>
      <w:proofErr w:type="spellEnd"/>
      <w:r w:rsidRPr="004155F2">
        <w:t xml:space="preserve">, … , </w:t>
      </w:r>
      <w:proofErr w:type="spellStart"/>
      <w:r w:rsidRPr="004155F2">
        <w:t>false</w:t>
      </w:r>
      <w:proofErr w:type="spellEnd"/>
      <w:r w:rsidRPr="004155F2">
        <w:t xml:space="preserve">] # </w:t>
      </w:r>
      <w:r w:rsidRPr="004155F2">
        <w:rPr>
          <w:rFonts w:ascii="Cambria Math" w:hAnsi="Cambria Math" w:cs="Cambria Math"/>
        </w:rPr>
        <w:t>𝑛</w:t>
      </w:r>
      <w:r w:rsidRPr="004155F2">
        <w:t xml:space="preserve"> keer </w:t>
      </w:r>
      <w:proofErr w:type="spellStart"/>
      <w:r w:rsidRPr="004155F2">
        <w:t>false</w:t>
      </w:r>
      <w:proofErr w:type="spellEnd"/>
      <w:r w:rsidRPr="004155F2">
        <w:t xml:space="preserve"> </w:t>
      </w:r>
    </w:p>
    <w:p w14:paraId="536571D9" w14:textId="336AEBE6" w:rsidR="004155F2" w:rsidRDefault="004155F2" w:rsidP="00F86A8A">
      <w:r w:rsidRPr="004155F2">
        <w:t xml:space="preserve">3: </w:t>
      </w:r>
      <w:r>
        <w:t xml:space="preserve">   </w:t>
      </w:r>
      <w:proofErr w:type="spellStart"/>
      <w:r w:rsidR="00EF74FC" w:rsidRPr="004155F2">
        <w:t>diepteeerstrecursief</w:t>
      </w:r>
      <w:proofErr w:type="spellEnd"/>
      <w:r w:rsidRPr="004155F2">
        <w:t>(</w:t>
      </w:r>
      <w:r w:rsidRPr="004155F2">
        <w:rPr>
          <w:rFonts w:ascii="Cambria Math" w:hAnsi="Cambria Math" w:cs="Cambria Math"/>
        </w:rPr>
        <w:t>𝐺</w:t>
      </w:r>
      <w:r w:rsidRPr="004155F2">
        <w:t xml:space="preserve">, </w:t>
      </w:r>
      <w:r w:rsidRPr="004155F2">
        <w:rPr>
          <w:rFonts w:ascii="Cambria Math" w:hAnsi="Cambria Math" w:cs="Cambria Math"/>
        </w:rPr>
        <w:t>𝑠</w:t>
      </w:r>
      <w:r w:rsidRPr="004155F2">
        <w:t xml:space="preserve">, </w:t>
      </w:r>
      <w:r w:rsidRPr="004155F2">
        <w:rPr>
          <w:rFonts w:ascii="Cambria Math" w:hAnsi="Cambria Math" w:cs="Cambria Math"/>
        </w:rPr>
        <w:t>𝐷</w:t>
      </w:r>
      <w:r w:rsidRPr="004155F2">
        <w:t xml:space="preserve">) </w:t>
      </w:r>
    </w:p>
    <w:p w14:paraId="64DF14B2" w14:textId="3D0171C7" w:rsidR="004155F2" w:rsidRDefault="004155F2" w:rsidP="00F86A8A">
      <w:r w:rsidRPr="004155F2">
        <w:t>4:</w:t>
      </w:r>
      <w:r>
        <w:t xml:space="preserve">   </w:t>
      </w:r>
      <w:r w:rsidRPr="004155F2">
        <w:t xml:space="preserve"> return </w:t>
      </w:r>
      <w:r w:rsidRPr="004155F2">
        <w:rPr>
          <w:rFonts w:ascii="Cambria Math" w:hAnsi="Cambria Math" w:cs="Cambria Math"/>
        </w:rPr>
        <w:t>𝐷</w:t>
      </w:r>
      <w:r w:rsidRPr="004155F2">
        <w:t xml:space="preserve"> </w:t>
      </w:r>
    </w:p>
    <w:p w14:paraId="2CBF89AF" w14:textId="77777777" w:rsidR="004155F2" w:rsidRDefault="004155F2" w:rsidP="00F86A8A">
      <w:r w:rsidRPr="004155F2">
        <w:t xml:space="preserve">5: end </w:t>
      </w:r>
      <w:proofErr w:type="spellStart"/>
      <w:r w:rsidRPr="004155F2">
        <w:t>function</w:t>
      </w:r>
      <w:proofErr w:type="spellEnd"/>
      <w:r w:rsidRPr="004155F2">
        <w:t xml:space="preserve"> </w:t>
      </w:r>
    </w:p>
    <w:p w14:paraId="05663AAB" w14:textId="25425EAD" w:rsidR="004155F2" w:rsidRDefault="004155F2" w:rsidP="00F86A8A">
      <w:r w:rsidRPr="004155F2">
        <w:t xml:space="preserve">6: </w:t>
      </w:r>
      <w:proofErr w:type="spellStart"/>
      <w:r w:rsidRPr="004155F2">
        <w:t>function</w:t>
      </w:r>
      <w:proofErr w:type="spellEnd"/>
      <w:r w:rsidRPr="004155F2">
        <w:t xml:space="preserve"> </w:t>
      </w:r>
      <w:proofErr w:type="spellStart"/>
      <w:r w:rsidR="00EF74FC" w:rsidRPr="004155F2">
        <w:t>diepteeerstrecursief</w:t>
      </w:r>
      <w:proofErr w:type="spellEnd"/>
      <w:r w:rsidRPr="004155F2">
        <w:t>(</w:t>
      </w:r>
      <w:r w:rsidRPr="004155F2">
        <w:rPr>
          <w:rFonts w:ascii="Cambria Math" w:hAnsi="Cambria Math" w:cs="Cambria Math"/>
        </w:rPr>
        <w:t>𝐺</w:t>
      </w:r>
      <w:r w:rsidRPr="004155F2">
        <w:t xml:space="preserve">, </w:t>
      </w:r>
      <w:r w:rsidRPr="004155F2">
        <w:rPr>
          <w:rFonts w:ascii="Cambria Math" w:hAnsi="Cambria Math" w:cs="Cambria Math"/>
        </w:rPr>
        <w:t>𝑣</w:t>
      </w:r>
      <w:r w:rsidRPr="004155F2">
        <w:t xml:space="preserve">, </w:t>
      </w:r>
      <w:r w:rsidRPr="004155F2">
        <w:rPr>
          <w:rFonts w:ascii="Cambria Math" w:hAnsi="Cambria Math" w:cs="Cambria Math"/>
        </w:rPr>
        <w:t>𝐷</w:t>
      </w:r>
      <w:r w:rsidRPr="004155F2">
        <w:t xml:space="preserve">) </w:t>
      </w:r>
    </w:p>
    <w:p w14:paraId="24942EF6" w14:textId="20D651F6" w:rsidR="004155F2" w:rsidRPr="002968AE" w:rsidRDefault="002968AE" w:rsidP="00F86A8A">
      <w:pPr>
        <w:rPr>
          <w:lang w:val="en-GB"/>
        </w:rPr>
      </w:pPr>
      <w:r w:rsidRPr="00B97889">
        <w:rPr>
          <w:noProof/>
        </w:rPr>
        <w:drawing>
          <wp:anchor distT="0" distB="0" distL="114300" distR="114300" simplePos="0" relativeHeight="251681839" behindDoc="1" locked="0" layoutInCell="1" allowOverlap="1" wp14:anchorId="45808A18" wp14:editId="4B3AEB34">
            <wp:simplePos x="0" y="0"/>
            <wp:positionH relativeFrom="margin">
              <wp:posOffset>3699510</wp:posOffset>
            </wp:positionH>
            <wp:positionV relativeFrom="paragraph">
              <wp:posOffset>128905</wp:posOffset>
            </wp:positionV>
            <wp:extent cx="1935480" cy="1711960"/>
            <wp:effectExtent l="0" t="0" r="7620" b="2540"/>
            <wp:wrapTight wrapText="bothSides">
              <wp:wrapPolygon edited="0">
                <wp:start x="0" y="0"/>
                <wp:lineTo x="0" y="21392"/>
                <wp:lineTo x="21472" y="21392"/>
                <wp:lineTo x="21472" y="0"/>
                <wp:lineTo x="0" y="0"/>
              </wp:wrapPolygon>
            </wp:wrapTight>
            <wp:docPr id="308160636" name="Afbeelding 1" descr="Afbeelding met schets, tekening,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60636" name="Afbeelding 1" descr="Afbeelding met schets, tekening, diagram, cirkel&#10;&#10;Automatisch gegenereerde beschrijving"/>
                    <pic:cNvPicPr/>
                  </pic:nvPicPr>
                  <pic:blipFill>
                    <a:blip r:embed="rId53">
                      <a:extLst>
                        <a:ext uri="{28A0092B-C50C-407E-A947-70E740481C1C}">
                          <a14:useLocalDpi xmlns:a14="http://schemas.microsoft.com/office/drawing/2010/main" val="0"/>
                        </a:ext>
                      </a:extLst>
                    </a:blip>
                    <a:stretch>
                      <a:fillRect/>
                    </a:stretch>
                  </pic:blipFill>
                  <pic:spPr>
                    <a:xfrm>
                      <a:off x="0" y="0"/>
                      <a:ext cx="1935480" cy="1711960"/>
                    </a:xfrm>
                    <a:prstGeom prst="rect">
                      <a:avLst/>
                    </a:prstGeom>
                  </pic:spPr>
                </pic:pic>
              </a:graphicData>
            </a:graphic>
            <wp14:sizeRelH relativeFrom="margin">
              <wp14:pctWidth>0</wp14:pctWidth>
            </wp14:sizeRelH>
            <wp14:sizeRelV relativeFrom="margin">
              <wp14:pctHeight>0</wp14:pctHeight>
            </wp14:sizeRelV>
          </wp:anchor>
        </w:drawing>
      </w:r>
      <w:r w:rsidR="004155F2" w:rsidRPr="002968AE">
        <w:rPr>
          <w:lang w:val="en-GB"/>
        </w:rPr>
        <w:t xml:space="preserve">7:    </w:t>
      </w:r>
      <w:r w:rsidR="004155F2" w:rsidRPr="004155F2">
        <w:rPr>
          <w:rFonts w:ascii="Cambria Math" w:hAnsi="Cambria Math" w:cs="Cambria Math"/>
        </w:rPr>
        <w:t>𝐷</w:t>
      </w:r>
      <w:r w:rsidR="004155F2" w:rsidRPr="002968AE">
        <w:rPr>
          <w:lang w:val="en-GB"/>
        </w:rPr>
        <w:t>[</w:t>
      </w:r>
      <w:r w:rsidR="004155F2" w:rsidRPr="004155F2">
        <w:rPr>
          <w:rFonts w:ascii="Cambria Math" w:hAnsi="Cambria Math" w:cs="Cambria Math"/>
        </w:rPr>
        <w:t>𝑣</w:t>
      </w:r>
      <w:r w:rsidR="004155F2" w:rsidRPr="002968AE">
        <w:rPr>
          <w:lang w:val="en-GB"/>
        </w:rPr>
        <w:t xml:space="preserve">] ← true # </w:t>
      </w:r>
      <w:proofErr w:type="spellStart"/>
      <w:r w:rsidR="004155F2" w:rsidRPr="002968AE">
        <w:rPr>
          <w:lang w:val="en-GB"/>
        </w:rPr>
        <w:t>markeer</w:t>
      </w:r>
      <w:proofErr w:type="spellEnd"/>
      <w:r w:rsidR="004155F2" w:rsidRPr="002968AE">
        <w:rPr>
          <w:lang w:val="en-GB"/>
        </w:rPr>
        <w:t xml:space="preserve"> </w:t>
      </w:r>
      <w:r w:rsidR="004155F2" w:rsidRPr="004155F2">
        <w:rPr>
          <w:rFonts w:ascii="Cambria Math" w:hAnsi="Cambria Math" w:cs="Cambria Math"/>
        </w:rPr>
        <w:t>𝑣</w:t>
      </w:r>
      <w:r w:rsidR="004155F2" w:rsidRPr="002968AE">
        <w:rPr>
          <w:lang w:val="en-GB"/>
        </w:rPr>
        <w:t xml:space="preserve"> </w:t>
      </w:r>
    </w:p>
    <w:p w14:paraId="4D1DE19E" w14:textId="76DB74E8" w:rsidR="004155F2" w:rsidRPr="002968AE" w:rsidRDefault="004155F2" w:rsidP="00F86A8A">
      <w:pPr>
        <w:rPr>
          <w:lang w:val="en-GB"/>
        </w:rPr>
      </w:pPr>
      <w:r w:rsidRPr="002968AE">
        <w:rPr>
          <w:lang w:val="en-GB"/>
        </w:rPr>
        <w:t xml:space="preserve">8:    for all </w:t>
      </w:r>
      <w:r w:rsidRPr="004155F2">
        <w:rPr>
          <w:rFonts w:ascii="Cambria Math" w:hAnsi="Cambria Math" w:cs="Cambria Math"/>
        </w:rPr>
        <w:t>𝑤</w:t>
      </w:r>
      <w:r w:rsidRPr="002968AE">
        <w:rPr>
          <w:lang w:val="en-GB"/>
        </w:rPr>
        <w:t xml:space="preserve"> </w:t>
      </w:r>
      <w:r w:rsidRPr="002968AE">
        <w:rPr>
          <w:rFonts w:ascii="Cambria Math" w:hAnsi="Cambria Math" w:cs="Cambria Math"/>
          <w:lang w:val="en-GB"/>
        </w:rPr>
        <w:t>∈</w:t>
      </w:r>
      <w:r w:rsidRPr="002968AE">
        <w:rPr>
          <w:lang w:val="en-GB"/>
        </w:rPr>
        <w:t xml:space="preserve"> </w:t>
      </w:r>
      <w:proofErr w:type="spellStart"/>
      <w:r w:rsidRPr="002968AE">
        <w:rPr>
          <w:lang w:val="en-GB"/>
        </w:rPr>
        <w:t>buren</w:t>
      </w:r>
      <w:proofErr w:type="spellEnd"/>
      <w:r w:rsidRPr="002968AE">
        <w:rPr>
          <w:lang w:val="en-GB"/>
        </w:rPr>
        <w:t>(</w:t>
      </w:r>
      <w:r w:rsidRPr="004155F2">
        <w:rPr>
          <w:rFonts w:ascii="Cambria Math" w:hAnsi="Cambria Math" w:cs="Cambria Math"/>
        </w:rPr>
        <w:t>𝑣</w:t>
      </w:r>
      <w:r w:rsidRPr="002968AE">
        <w:rPr>
          <w:lang w:val="en-GB"/>
        </w:rPr>
        <w:t xml:space="preserve">) do </w:t>
      </w:r>
    </w:p>
    <w:p w14:paraId="5C53FCB6" w14:textId="6329C595" w:rsidR="004155F2" w:rsidRPr="004155F2" w:rsidRDefault="004155F2" w:rsidP="00F86A8A">
      <w:r w:rsidRPr="004155F2">
        <w:t xml:space="preserve">9:  </w:t>
      </w:r>
      <w:r>
        <w:t xml:space="preserve">      </w:t>
      </w:r>
      <w:proofErr w:type="spellStart"/>
      <w:r w:rsidRPr="004155F2">
        <w:t>if</w:t>
      </w:r>
      <w:proofErr w:type="spellEnd"/>
      <w:r w:rsidRPr="004155F2">
        <w:t xml:space="preserve"> </w:t>
      </w:r>
      <w:r w:rsidRPr="004155F2">
        <w:rPr>
          <w:rFonts w:ascii="Cambria Math" w:hAnsi="Cambria Math" w:cs="Cambria Math"/>
        </w:rPr>
        <w:t>𝐷</w:t>
      </w:r>
      <w:r w:rsidRPr="004155F2">
        <w:t>[</w:t>
      </w:r>
      <w:r w:rsidRPr="004155F2">
        <w:rPr>
          <w:rFonts w:ascii="Cambria Math" w:hAnsi="Cambria Math" w:cs="Cambria Math"/>
        </w:rPr>
        <w:t>𝑤</w:t>
      </w:r>
      <w:r w:rsidRPr="004155F2">
        <w:t xml:space="preserve">] = </w:t>
      </w:r>
      <w:proofErr w:type="spellStart"/>
      <w:r w:rsidRPr="004155F2">
        <w:t>false</w:t>
      </w:r>
      <w:proofErr w:type="spellEnd"/>
      <w:r w:rsidRPr="004155F2">
        <w:t xml:space="preserve"> </w:t>
      </w:r>
      <w:proofErr w:type="spellStart"/>
      <w:r w:rsidRPr="004155F2">
        <w:t>then</w:t>
      </w:r>
      <w:proofErr w:type="spellEnd"/>
      <w:r w:rsidRPr="004155F2">
        <w:t xml:space="preserve"> # </w:t>
      </w:r>
      <w:r w:rsidRPr="004155F2">
        <w:rPr>
          <w:rFonts w:ascii="Cambria Math" w:hAnsi="Cambria Math" w:cs="Cambria Math"/>
        </w:rPr>
        <w:t>𝑤</w:t>
      </w:r>
      <w:r w:rsidRPr="004155F2">
        <w:t xml:space="preserve"> nog niet ontdekt </w:t>
      </w:r>
    </w:p>
    <w:p w14:paraId="1A0D44D2" w14:textId="591BF6C2" w:rsidR="002968AE" w:rsidRDefault="004155F2" w:rsidP="002968AE">
      <w:pPr>
        <w:rPr>
          <w:lang w:val="en-GB"/>
        </w:rPr>
      </w:pPr>
      <w:r w:rsidRPr="004155F2">
        <w:rPr>
          <w:lang w:val="en-GB"/>
        </w:rPr>
        <w:t xml:space="preserve">10: </w:t>
      </w:r>
      <w:r>
        <w:rPr>
          <w:lang w:val="en-GB"/>
        </w:rPr>
        <w:t xml:space="preserve">          </w:t>
      </w:r>
      <w:r w:rsidR="00EF74FC" w:rsidRPr="004155F2">
        <w:rPr>
          <w:lang w:val="en-GB"/>
        </w:rPr>
        <w:t>diepteeerstrecursief</w:t>
      </w:r>
      <w:r w:rsidRPr="004155F2">
        <w:rPr>
          <w:lang w:val="en-GB"/>
        </w:rPr>
        <w:t>(</w:t>
      </w:r>
      <w:r w:rsidRPr="004155F2">
        <w:rPr>
          <w:rFonts w:ascii="Cambria Math" w:hAnsi="Cambria Math" w:cs="Cambria Math"/>
        </w:rPr>
        <w:t>𝐺</w:t>
      </w:r>
      <w:r w:rsidRPr="004155F2">
        <w:rPr>
          <w:lang w:val="en-GB"/>
        </w:rPr>
        <w:t xml:space="preserve">, </w:t>
      </w:r>
      <w:r w:rsidRPr="004155F2">
        <w:rPr>
          <w:rFonts w:ascii="Cambria Math" w:hAnsi="Cambria Math" w:cs="Cambria Math"/>
        </w:rPr>
        <w:t>𝑤</w:t>
      </w:r>
      <w:r w:rsidRPr="004155F2">
        <w:rPr>
          <w:lang w:val="en-GB"/>
        </w:rPr>
        <w:t xml:space="preserve">, </w:t>
      </w:r>
      <w:r w:rsidRPr="004155F2">
        <w:rPr>
          <w:rFonts w:ascii="Cambria Math" w:hAnsi="Cambria Math" w:cs="Cambria Math"/>
        </w:rPr>
        <w:t>𝐷</w:t>
      </w:r>
      <w:r w:rsidRPr="004155F2">
        <w:rPr>
          <w:lang w:val="en-GB"/>
        </w:rPr>
        <w:t xml:space="preserve">) </w:t>
      </w:r>
    </w:p>
    <w:p w14:paraId="702C67C3" w14:textId="32063C69" w:rsidR="002968AE" w:rsidRDefault="002968AE" w:rsidP="002968AE">
      <w:pPr>
        <w:rPr>
          <w:lang w:val="en-GB"/>
        </w:rPr>
      </w:pPr>
      <w:r w:rsidRPr="004155F2">
        <w:rPr>
          <w:lang w:val="en-GB"/>
        </w:rPr>
        <w:t xml:space="preserve">11: </w:t>
      </w:r>
      <w:r>
        <w:rPr>
          <w:lang w:val="en-GB"/>
        </w:rPr>
        <w:t xml:space="preserve">     </w:t>
      </w:r>
      <w:r w:rsidRPr="004155F2">
        <w:rPr>
          <w:lang w:val="en-GB"/>
        </w:rPr>
        <w:t xml:space="preserve">end if </w:t>
      </w:r>
    </w:p>
    <w:p w14:paraId="729593EE" w14:textId="77777777" w:rsidR="002968AE" w:rsidRDefault="002968AE" w:rsidP="002968AE">
      <w:pPr>
        <w:rPr>
          <w:lang w:val="en-GB"/>
        </w:rPr>
      </w:pPr>
      <w:r w:rsidRPr="004155F2">
        <w:rPr>
          <w:lang w:val="en-GB"/>
        </w:rPr>
        <w:t xml:space="preserve">12: </w:t>
      </w:r>
      <w:r>
        <w:rPr>
          <w:lang w:val="en-GB"/>
        </w:rPr>
        <w:t xml:space="preserve"> </w:t>
      </w:r>
      <w:r w:rsidRPr="004155F2">
        <w:rPr>
          <w:lang w:val="en-GB"/>
        </w:rPr>
        <w:t xml:space="preserve">end for  </w:t>
      </w:r>
    </w:p>
    <w:p w14:paraId="6F590778" w14:textId="77777777" w:rsidR="002968AE" w:rsidRDefault="002968AE" w:rsidP="002968AE">
      <w:pPr>
        <w:rPr>
          <w:lang w:val="en-GB"/>
        </w:rPr>
      </w:pPr>
      <w:r w:rsidRPr="004155F2">
        <w:rPr>
          <w:lang w:val="en-GB"/>
        </w:rPr>
        <w:t>13: end function</w:t>
      </w:r>
      <w:r>
        <w:rPr>
          <w:lang w:val="en-GB"/>
        </w:rPr>
        <w:t>+</w:t>
      </w:r>
    </w:p>
    <w:p w14:paraId="7D15E472" w14:textId="77777777" w:rsidR="002968AE" w:rsidRDefault="002968AE" w:rsidP="00F86A8A">
      <w:pPr>
        <w:rPr>
          <w:lang w:val="en-GB"/>
        </w:rPr>
      </w:pPr>
    </w:p>
    <w:p w14:paraId="6594DCA9" w14:textId="77777777" w:rsidR="002968AE" w:rsidRDefault="002968AE" w:rsidP="00F86A8A">
      <w:pPr>
        <w:rPr>
          <w:lang w:val="en-GB"/>
        </w:rPr>
      </w:pPr>
    </w:p>
    <w:p w14:paraId="72B1D924" w14:textId="77777777" w:rsidR="002968AE" w:rsidRDefault="002968AE" w:rsidP="00F86A8A">
      <w:pPr>
        <w:rPr>
          <w:lang w:val="en-GB"/>
        </w:rPr>
      </w:pPr>
    </w:p>
    <w:p w14:paraId="6D9F8DB2" w14:textId="77777777" w:rsidR="002968AE" w:rsidRDefault="002968AE" w:rsidP="00F86A8A">
      <w:pPr>
        <w:rPr>
          <w:lang w:val="en-GB"/>
        </w:rPr>
      </w:pPr>
    </w:p>
    <w:p w14:paraId="2C77DAE8" w14:textId="1235E7D1" w:rsidR="003D5482" w:rsidRDefault="003D5482" w:rsidP="00F86A8A">
      <w:pPr>
        <w:rPr>
          <w:lang w:val="en-GB"/>
        </w:rPr>
      </w:pPr>
    </w:p>
    <w:p w14:paraId="08FE802A" w14:textId="31A17258" w:rsidR="003D5482" w:rsidRPr="0059020C" w:rsidRDefault="003D5482" w:rsidP="00B97889">
      <w:pPr>
        <w:pStyle w:val="Geenafstand"/>
        <w:rPr>
          <w:lang w:val="en-GB"/>
        </w:rPr>
      </w:pPr>
      <w:proofErr w:type="spellStart"/>
      <w:r w:rsidRPr="0059020C">
        <w:rPr>
          <w:lang w:val="en-GB"/>
        </w:rPr>
        <w:lastRenderedPageBreak/>
        <w:t>Topologisch</w:t>
      </w:r>
      <w:proofErr w:type="spellEnd"/>
      <w:r w:rsidRPr="0059020C">
        <w:rPr>
          <w:lang w:val="en-GB"/>
        </w:rPr>
        <w:t xml:space="preserve"> </w:t>
      </w:r>
      <w:proofErr w:type="spellStart"/>
      <w:r w:rsidRPr="0059020C">
        <w:rPr>
          <w:lang w:val="en-GB"/>
        </w:rPr>
        <w:t>Sorteren</w:t>
      </w:r>
      <w:proofErr w:type="spellEnd"/>
      <w:r w:rsidRPr="0059020C">
        <w:rPr>
          <w:lang w:val="en-GB"/>
        </w:rPr>
        <w:t xml:space="preserve"> </w:t>
      </w:r>
    </w:p>
    <w:p w14:paraId="69B51191" w14:textId="37756BE4" w:rsidR="00B97889" w:rsidRDefault="003D5482" w:rsidP="00431602">
      <w:pPr>
        <w:pStyle w:val="Lijstalinea"/>
        <w:numPr>
          <w:ilvl w:val="0"/>
          <w:numId w:val="117"/>
        </w:numPr>
      </w:pPr>
      <w:r w:rsidRPr="003D5482">
        <w:t>Precedentiegraaf van software modules. 10 1 3 2 5 4 7 6 9 8</w:t>
      </w:r>
    </w:p>
    <w:p w14:paraId="14323CBC" w14:textId="06ACEAAC" w:rsidR="003D5482" w:rsidRDefault="003D5482" w:rsidP="00431602">
      <w:pPr>
        <w:pStyle w:val="Lijstalinea"/>
        <w:numPr>
          <w:ilvl w:val="0"/>
          <w:numId w:val="117"/>
        </w:numPr>
      </w:pPr>
      <w:r w:rsidRPr="003D5482">
        <w:t>In welke volgorde kunnen de modules gecompileerd worden?</w:t>
      </w:r>
    </w:p>
    <w:p w14:paraId="42E49F50" w14:textId="5EAE8DA0" w:rsidR="00AC7A94" w:rsidRDefault="00731457" w:rsidP="00AC7A94">
      <w:pPr>
        <w:pStyle w:val="Lijstalinea"/>
        <w:numPr>
          <w:ilvl w:val="1"/>
          <w:numId w:val="117"/>
        </w:numPr>
      </w:pPr>
      <w:r>
        <w:t xml:space="preserve">1, 7, 2, 9, 4, 6, </w:t>
      </w:r>
      <w:r w:rsidR="00807279">
        <w:t>3, 5, 8, 10</w:t>
      </w:r>
    </w:p>
    <w:p w14:paraId="6B23B715" w14:textId="77777777" w:rsidR="00CE1012" w:rsidRPr="003D5482" w:rsidRDefault="00CE1012" w:rsidP="002968AE">
      <w:pPr>
        <w:ind w:left="1080"/>
      </w:pPr>
    </w:p>
    <w:p w14:paraId="20DC34B6" w14:textId="77777777" w:rsidR="003106FE" w:rsidRDefault="003106FE" w:rsidP="003106FE">
      <w:pPr>
        <w:pStyle w:val="Geenafstand"/>
      </w:pPr>
      <w:r w:rsidRPr="003106FE">
        <w:t xml:space="preserve">Topologische Sortering: definitie </w:t>
      </w:r>
    </w:p>
    <w:p w14:paraId="1831C4FB" w14:textId="34A7894F" w:rsidR="003106FE" w:rsidRDefault="003106FE" w:rsidP="00431602">
      <w:pPr>
        <w:pStyle w:val="Lijstalinea"/>
        <w:numPr>
          <w:ilvl w:val="0"/>
          <w:numId w:val="118"/>
        </w:numPr>
      </w:pPr>
      <w:r w:rsidRPr="003106FE">
        <w:t xml:space="preserve">Een </w:t>
      </w:r>
      <w:r w:rsidR="00EF74FC" w:rsidRPr="003106FE">
        <w:t>topologische sortering</w:t>
      </w:r>
      <w:r w:rsidRPr="003106FE">
        <w:t xml:space="preserve"> van een gerichte graaf </w:t>
      </w:r>
      <w:r w:rsidRPr="003106FE">
        <w:rPr>
          <w:rFonts w:ascii="Cambria Math" w:hAnsi="Cambria Math" w:cs="Cambria Math"/>
        </w:rPr>
        <w:t>𝐺</w:t>
      </w:r>
      <w:r w:rsidRPr="003106FE">
        <w:t xml:space="preserve"> kent aan elke knoop </w:t>
      </w:r>
      <w:r w:rsidRPr="003106FE">
        <w:rPr>
          <w:rFonts w:ascii="Cambria Math" w:hAnsi="Cambria Math" w:cs="Cambria Math"/>
        </w:rPr>
        <w:t>𝑣</w:t>
      </w:r>
      <w:r w:rsidRPr="003106FE">
        <w:t xml:space="preserve"> een verschillend rangnummer </w:t>
      </w:r>
      <w:r w:rsidRPr="003106FE">
        <w:rPr>
          <w:rFonts w:ascii="Cambria Math" w:hAnsi="Cambria Math" w:cs="Cambria Math"/>
        </w:rPr>
        <w:t>𝑓</w:t>
      </w:r>
      <w:r w:rsidRPr="003106FE">
        <w:t>(</w:t>
      </w:r>
      <w:r w:rsidRPr="003106FE">
        <w:rPr>
          <w:rFonts w:ascii="Cambria Math" w:hAnsi="Cambria Math" w:cs="Cambria Math"/>
        </w:rPr>
        <w:t>𝑣</w:t>
      </w:r>
      <w:r w:rsidRPr="003106FE">
        <w:t xml:space="preserve">) toe van 1 t.e.m. </w:t>
      </w:r>
      <w:r w:rsidRPr="003106FE">
        <w:rPr>
          <w:rFonts w:ascii="Cambria Math" w:hAnsi="Cambria Math" w:cs="Cambria Math"/>
        </w:rPr>
        <w:t>𝑛</w:t>
      </w:r>
      <w:r w:rsidRPr="003106FE">
        <w:t xml:space="preserve"> zodanig dat de volgende eigenschap geldt: </w:t>
      </w:r>
    </w:p>
    <w:p w14:paraId="6F55DF12" w14:textId="70E3B475" w:rsidR="003106FE" w:rsidRDefault="000631C9" w:rsidP="00431602">
      <w:pPr>
        <w:pStyle w:val="Lijstalinea"/>
        <w:numPr>
          <w:ilvl w:val="0"/>
          <w:numId w:val="118"/>
        </w:numPr>
      </w:pPr>
      <w:r w:rsidRPr="000631C9">
        <w:rPr>
          <w:noProof/>
        </w:rPr>
        <w:drawing>
          <wp:anchor distT="0" distB="0" distL="114300" distR="114300" simplePos="0" relativeHeight="251658277" behindDoc="1" locked="0" layoutInCell="1" allowOverlap="1" wp14:anchorId="056F4114" wp14:editId="6A8ECEBC">
            <wp:simplePos x="0" y="0"/>
            <wp:positionH relativeFrom="margin">
              <wp:align>right</wp:align>
            </wp:positionH>
            <wp:positionV relativeFrom="paragraph">
              <wp:posOffset>5715</wp:posOffset>
            </wp:positionV>
            <wp:extent cx="1762125" cy="1059180"/>
            <wp:effectExtent l="0" t="0" r="9525" b="7620"/>
            <wp:wrapTight wrapText="bothSides">
              <wp:wrapPolygon edited="0">
                <wp:start x="0" y="0"/>
                <wp:lineTo x="0" y="21367"/>
                <wp:lineTo x="21483" y="21367"/>
                <wp:lineTo x="21483" y="0"/>
                <wp:lineTo x="0" y="0"/>
              </wp:wrapPolygon>
            </wp:wrapTight>
            <wp:docPr id="1587638539" name="Afbeelding 1" descr="Afbeelding met schets, tekening,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38539" name="Afbeelding 1" descr="Afbeelding met schets, tekening, cirkel, diagram&#10;&#10;Automatisch gegenereerde beschrijving"/>
                    <pic:cNvPicPr/>
                  </pic:nvPicPr>
                  <pic:blipFill>
                    <a:blip r:embed="rId54">
                      <a:extLst>
                        <a:ext uri="{28A0092B-C50C-407E-A947-70E740481C1C}">
                          <a14:useLocalDpi xmlns:a14="http://schemas.microsoft.com/office/drawing/2010/main" val="0"/>
                        </a:ext>
                      </a:extLst>
                    </a:blip>
                    <a:stretch>
                      <a:fillRect/>
                    </a:stretch>
                  </pic:blipFill>
                  <pic:spPr>
                    <a:xfrm>
                      <a:off x="0" y="0"/>
                      <a:ext cx="1762125" cy="1059180"/>
                    </a:xfrm>
                    <a:prstGeom prst="rect">
                      <a:avLst/>
                    </a:prstGeom>
                  </pic:spPr>
                </pic:pic>
              </a:graphicData>
            </a:graphic>
          </wp:anchor>
        </w:drawing>
      </w:r>
      <w:r w:rsidR="003106FE" w:rsidRPr="003106FE">
        <w:rPr>
          <w:rFonts w:ascii="Cambria Math" w:hAnsi="Cambria Math" w:cs="Cambria Math"/>
        </w:rPr>
        <w:t>∀</w:t>
      </w:r>
      <w:r w:rsidR="003106FE" w:rsidRPr="003106FE">
        <w:t>(</w:t>
      </w:r>
      <w:r w:rsidR="003106FE" w:rsidRPr="003106FE">
        <w:rPr>
          <w:rFonts w:ascii="Cambria Math" w:hAnsi="Cambria Math" w:cs="Cambria Math"/>
        </w:rPr>
        <w:t>𝑢</w:t>
      </w:r>
      <w:r w:rsidR="003106FE" w:rsidRPr="003106FE">
        <w:t xml:space="preserve">, </w:t>
      </w:r>
      <w:r w:rsidR="003106FE" w:rsidRPr="003106FE">
        <w:rPr>
          <w:rFonts w:ascii="Cambria Math" w:hAnsi="Cambria Math" w:cs="Cambria Math"/>
        </w:rPr>
        <w:t>𝑣</w:t>
      </w:r>
      <w:r w:rsidR="003106FE" w:rsidRPr="003106FE">
        <w:t xml:space="preserve">) </w:t>
      </w:r>
      <w:r w:rsidR="003106FE" w:rsidRPr="003106FE">
        <w:rPr>
          <w:rFonts w:ascii="Cambria Math" w:hAnsi="Cambria Math" w:cs="Cambria Math"/>
        </w:rPr>
        <w:t>∈</w:t>
      </w:r>
      <w:r w:rsidR="003106FE" w:rsidRPr="003106FE">
        <w:t xml:space="preserve"> </w:t>
      </w:r>
      <w:r w:rsidR="003106FE" w:rsidRPr="003106FE">
        <w:rPr>
          <w:rFonts w:ascii="Cambria Math" w:hAnsi="Cambria Math" w:cs="Cambria Math"/>
        </w:rPr>
        <w:t>𝐸</w:t>
      </w:r>
      <w:r w:rsidR="003106FE" w:rsidRPr="003106FE">
        <w:t xml:space="preserve"> </w:t>
      </w:r>
      <w:r w:rsidR="003106FE" w:rsidRPr="003106FE">
        <w:rPr>
          <w:rFonts w:ascii="Cambria Math" w:hAnsi="Cambria Math" w:cs="Cambria Math"/>
        </w:rPr>
        <w:t>∶</w:t>
      </w:r>
      <w:r w:rsidR="003106FE" w:rsidRPr="003106FE">
        <w:t xml:space="preserve"> </w:t>
      </w:r>
      <w:r w:rsidR="003106FE" w:rsidRPr="003106FE">
        <w:rPr>
          <w:rFonts w:ascii="Cambria Math" w:hAnsi="Cambria Math" w:cs="Cambria Math"/>
        </w:rPr>
        <w:t>𝑓</w:t>
      </w:r>
      <w:r w:rsidR="003106FE" w:rsidRPr="003106FE">
        <w:t>(</w:t>
      </w:r>
      <w:r w:rsidR="003106FE" w:rsidRPr="003106FE">
        <w:rPr>
          <w:rFonts w:ascii="Cambria Math" w:hAnsi="Cambria Math" w:cs="Cambria Math"/>
        </w:rPr>
        <w:t>𝑢</w:t>
      </w:r>
      <w:r w:rsidR="003106FE" w:rsidRPr="003106FE">
        <w:t xml:space="preserve">) &lt; </w:t>
      </w:r>
      <w:r w:rsidR="003106FE" w:rsidRPr="003106FE">
        <w:rPr>
          <w:rFonts w:ascii="Cambria Math" w:hAnsi="Cambria Math" w:cs="Cambria Math"/>
        </w:rPr>
        <w:t>𝑓</w:t>
      </w:r>
      <w:r w:rsidR="003106FE" w:rsidRPr="003106FE">
        <w:t>(</w:t>
      </w:r>
      <w:r w:rsidR="003106FE" w:rsidRPr="003106FE">
        <w:rPr>
          <w:rFonts w:ascii="Cambria Math" w:hAnsi="Cambria Math" w:cs="Cambria Math"/>
        </w:rPr>
        <w:t>𝑣</w:t>
      </w:r>
      <w:r w:rsidR="003106FE" w:rsidRPr="003106FE">
        <w:t>), (1)</w:t>
      </w:r>
    </w:p>
    <w:p w14:paraId="5AA83CEE" w14:textId="587C7AE8" w:rsidR="003106FE" w:rsidRDefault="00EF74FC" w:rsidP="00431602">
      <w:pPr>
        <w:pStyle w:val="Lijstalinea"/>
        <w:numPr>
          <w:ilvl w:val="0"/>
          <w:numId w:val="118"/>
        </w:numPr>
      </w:pPr>
      <w:r w:rsidRPr="003106FE">
        <w:t>M</w:t>
      </w:r>
      <w:r w:rsidR="003106FE" w:rsidRPr="003106FE">
        <w:t xml:space="preserve">.a.w. </w:t>
      </w:r>
      <w:r w:rsidRPr="003106FE">
        <w:t xml:space="preserve">Als </w:t>
      </w:r>
      <w:r w:rsidR="003106FE" w:rsidRPr="003106FE">
        <w:t>(</w:t>
      </w:r>
      <w:r w:rsidR="003106FE" w:rsidRPr="003106FE">
        <w:rPr>
          <w:rFonts w:ascii="Cambria Math" w:hAnsi="Cambria Math" w:cs="Cambria Math"/>
        </w:rPr>
        <w:t>𝑢</w:t>
      </w:r>
      <w:r w:rsidR="003106FE" w:rsidRPr="003106FE">
        <w:t xml:space="preserve">, </w:t>
      </w:r>
      <w:r w:rsidR="003106FE" w:rsidRPr="003106FE">
        <w:rPr>
          <w:rFonts w:ascii="Cambria Math" w:hAnsi="Cambria Math" w:cs="Cambria Math"/>
        </w:rPr>
        <w:t>𝑣</w:t>
      </w:r>
      <w:r w:rsidR="003106FE" w:rsidRPr="003106FE">
        <w:t xml:space="preserve">) een boog is in de graaf dan is het rangnummer van de kop </w:t>
      </w:r>
      <w:r w:rsidR="003106FE" w:rsidRPr="003106FE">
        <w:rPr>
          <w:rFonts w:ascii="Cambria Math" w:hAnsi="Cambria Math" w:cs="Cambria Math"/>
        </w:rPr>
        <w:t>𝑣</w:t>
      </w:r>
      <w:r w:rsidR="003106FE" w:rsidRPr="003106FE">
        <w:t xml:space="preserve"> groter dan het rangnummer van de staart </w:t>
      </w:r>
      <w:r w:rsidR="003106FE" w:rsidRPr="003106FE">
        <w:rPr>
          <w:rFonts w:ascii="Cambria Math" w:hAnsi="Cambria Math" w:cs="Cambria Math"/>
        </w:rPr>
        <w:t>𝑢</w:t>
      </w:r>
      <w:r w:rsidR="003106FE" w:rsidRPr="003106FE">
        <w:t xml:space="preserve">. </w:t>
      </w:r>
    </w:p>
    <w:p w14:paraId="2D49ACA0" w14:textId="2086873F" w:rsidR="003D5482" w:rsidRPr="003D5482" w:rsidRDefault="003106FE" w:rsidP="00431602">
      <w:pPr>
        <w:pStyle w:val="Lijstalinea"/>
        <w:numPr>
          <w:ilvl w:val="0"/>
          <w:numId w:val="118"/>
        </w:numPr>
      </w:pPr>
      <w:r w:rsidRPr="003106FE">
        <w:t>Wanneer we alle knopen op een rechte lijn tekenen, gesorteerd volgens het rangnummer van hun topologische sortering, dan zullen alle bogen vooruit wijzen.</w:t>
      </w:r>
    </w:p>
    <w:p w14:paraId="5DCEA30D" w14:textId="77777777" w:rsidR="003D5482" w:rsidRPr="003D5482" w:rsidRDefault="003D5482" w:rsidP="00F86A8A"/>
    <w:p w14:paraId="25D55C05" w14:textId="77777777" w:rsidR="00265C90" w:rsidRDefault="00265C90" w:rsidP="0061602C">
      <w:pPr>
        <w:pStyle w:val="Geenafstand"/>
      </w:pPr>
      <w:r w:rsidRPr="00265C90">
        <w:t>Eigenschap Topologisch Sorteren</w:t>
      </w:r>
      <w:r>
        <w:t>:</w:t>
      </w:r>
    </w:p>
    <w:p w14:paraId="3B032CD6" w14:textId="69A61BE8" w:rsidR="00265C90" w:rsidRDefault="00265C90" w:rsidP="00431602">
      <w:pPr>
        <w:pStyle w:val="Lijstalinea"/>
        <w:numPr>
          <w:ilvl w:val="0"/>
          <w:numId w:val="119"/>
        </w:numPr>
      </w:pPr>
      <w:r>
        <w:t>Eigenschap</w:t>
      </w:r>
    </w:p>
    <w:p w14:paraId="7136B94D" w14:textId="52C13424" w:rsidR="00265C90" w:rsidRDefault="00265C90" w:rsidP="00431602">
      <w:pPr>
        <w:pStyle w:val="Lijstalinea"/>
        <w:numPr>
          <w:ilvl w:val="1"/>
          <w:numId w:val="119"/>
        </w:numPr>
      </w:pPr>
      <w:r w:rsidRPr="00265C90">
        <w:t xml:space="preserve">Wanneer een gerichte graaf </w:t>
      </w:r>
      <w:r w:rsidRPr="00265C90">
        <w:rPr>
          <w:rFonts w:ascii="Cambria Math" w:hAnsi="Cambria Math" w:cs="Cambria Math"/>
        </w:rPr>
        <w:t>𝐺</w:t>
      </w:r>
      <w:r w:rsidRPr="00265C90">
        <w:t xml:space="preserve"> </w:t>
      </w:r>
      <w:r w:rsidRPr="00A047E2">
        <w:rPr>
          <w:b/>
          <w:bCs/>
        </w:rPr>
        <w:t xml:space="preserve">geen enkelvoudige </w:t>
      </w:r>
      <w:proofErr w:type="spellStart"/>
      <w:r w:rsidRPr="00A047E2">
        <w:rPr>
          <w:b/>
          <w:bCs/>
        </w:rPr>
        <w:t>cykels</w:t>
      </w:r>
      <w:proofErr w:type="spellEnd"/>
      <w:r w:rsidRPr="00A047E2">
        <w:rPr>
          <w:b/>
          <w:bCs/>
        </w:rPr>
        <w:t xml:space="preserve"> heeft</w:t>
      </w:r>
      <w:r w:rsidRPr="00265C90">
        <w:t xml:space="preserve">, dan bestaat er een topologische sortering van </w:t>
      </w:r>
      <w:r w:rsidRPr="00265C90">
        <w:rPr>
          <w:rFonts w:ascii="Cambria Math" w:hAnsi="Cambria Math" w:cs="Cambria Math"/>
        </w:rPr>
        <w:t>𝐺</w:t>
      </w:r>
      <w:r w:rsidRPr="00265C90">
        <w:t xml:space="preserve">. </w:t>
      </w:r>
      <w:r w:rsidR="00A047E2">
        <w:t xml:space="preserve">(als er een </w:t>
      </w:r>
      <w:proofErr w:type="spellStart"/>
      <w:r w:rsidR="00A047E2">
        <w:t>cykel</w:t>
      </w:r>
      <w:proofErr w:type="spellEnd"/>
      <w:r w:rsidR="00A047E2">
        <w:t xml:space="preserve"> is heeft iedereen een buur, in een graaf zonder </w:t>
      </w:r>
      <w:proofErr w:type="spellStart"/>
      <w:r w:rsidR="00A047E2">
        <w:t>cykel</w:t>
      </w:r>
      <w:proofErr w:type="spellEnd"/>
      <w:r w:rsidR="00A047E2">
        <w:t xml:space="preserve"> is er altijd iemand zonder buur, meestal de laatste)</w:t>
      </w:r>
    </w:p>
    <w:p w14:paraId="1AEDFCB8" w14:textId="07C37A47" w:rsidR="00265C90" w:rsidRDefault="00265C90" w:rsidP="00431602">
      <w:pPr>
        <w:pStyle w:val="Lijstalinea"/>
        <w:numPr>
          <w:ilvl w:val="0"/>
          <w:numId w:val="119"/>
        </w:numPr>
      </w:pPr>
      <w:proofErr w:type="spellStart"/>
      <w:r w:rsidRPr="00265C90">
        <w:t>Bewĳs</w:t>
      </w:r>
      <w:proofErr w:type="spellEnd"/>
      <w:r w:rsidRPr="00265C90">
        <w:t xml:space="preserve">. </w:t>
      </w:r>
    </w:p>
    <w:p w14:paraId="49F5DD81" w14:textId="77777777" w:rsidR="00265C90" w:rsidRDefault="00265C90" w:rsidP="00431602">
      <w:pPr>
        <w:pStyle w:val="Lijstalinea"/>
        <w:numPr>
          <w:ilvl w:val="1"/>
          <w:numId w:val="119"/>
        </w:numPr>
      </w:pPr>
      <w:r w:rsidRPr="00265C90">
        <w:t xml:space="preserve">Een gerichte graaf </w:t>
      </w:r>
      <w:r w:rsidRPr="00265C90">
        <w:rPr>
          <w:rFonts w:ascii="Cambria Math" w:hAnsi="Cambria Math" w:cs="Cambria Math"/>
        </w:rPr>
        <w:t>𝐺</w:t>
      </w:r>
      <w:r w:rsidRPr="00265C90">
        <w:t xml:space="preserve"> zonder </w:t>
      </w:r>
      <w:proofErr w:type="spellStart"/>
      <w:r w:rsidRPr="00265C90">
        <w:t>cykels</w:t>
      </w:r>
      <w:proofErr w:type="spellEnd"/>
      <w:r w:rsidRPr="00265C90">
        <w:t xml:space="preserve"> heeft een knoop zonder buren. </w:t>
      </w:r>
    </w:p>
    <w:p w14:paraId="6C9769D1" w14:textId="77777777" w:rsidR="00265C90" w:rsidRDefault="00265C90" w:rsidP="00431602">
      <w:pPr>
        <w:pStyle w:val="Lijstalinea"/>
        <w:numPr>
          <w:ilvl w:val="1"/>
          <w:numId w:val="119"/>
        </w:numPr>
      </w:pPr>
      <w:r w:rsidRPr="00265C90">
        <w:t xml:space="preserve">De knoop zonder buren is een goede kandidaat om rangnummer </w:t>
      </w:r>
      <w:r w:rsidRPr="00265C90">
        <w:rPr>
          <w:rFonts w:ascii="Cambria Math" w:hAnsi="Cambria Math" w:cs="Cambria Math"/>
        </w:rPr>
        <w:t>𝑛</w:t>
      </w:r>
      <w:r w:rsidRPr="00265C90">
        <w:t xml:space="preserve"> te krijgen. </w:t>
      </w:r>
    </w:p>
    <w:p w14:paraId="77D4D526" w14:textId="523F972D" w:rsidR="003D5482" w:rsidRPr="003D5482" w:rsidRDefault="00265C90" w:rsidP="00431602">
      <w:pPr>
        <w:pStyle w:val="Lijstalinea"/>
        <w:numPr>
          <w:ilvl w:val="1"/>
          <w:numId w:val="119"/>
        </w:numPr>
      </w:pPr>
      <w:r w:rsidRPr="00265C90">
        <w:t>Eenvoudig algoritme om topologische sortering te vinden.</w:t>
      </w:r>
    </w:p>
    <w:p w14:paraId="59104BF0" w14:textId="77777777" w:rsidR="003D5482" w:rsidRPr="003D5482" w:rsidRDefault="003D5482" w:rsidP="00F86A8A"/>
    <w:p w14:paraId="42553263" w14:textId="77777777" w:rsidR="0061602C" w:rsidRDefault="0061602C" w:rsidP="0061602C">
      <w:pPr>
        <w:pStyle w:val="Geenafstand"/>
      </w:pPr>
      <w:r w:rsidRPr="0061602C">
        <w:t xml:space="preserve">Topologisch Sorteren: Algoritme </w:t>
      </w:r>
    </w:p>
    <w:p w14:paraId="0118BB8C" w14:textId="77777777" w:rsidR="0061602C" w:rsidRDefault="0061602C" w:rsidP="00431602">
      <w:pPr>
        <w:pStyle w:val="Lijstalinea"/>
        <w:numPr>
          <w:ilvl w:val="0"/>
          <w:numId w:val="120"/>
        </w:numPr>
      </w:pPr>
      <w:r w:rsidRPr="0061602C">
        <w:t xml:space="preserve">We kunnen </w:t>
      </w:r>
      <w:r w:rsidRPr="00B93EDA">
        <w:rPr>
          <w:b/>
          <w:bCs/>
        </w:rPr>
        <w:t>diepte-eerst</w:t>
      </w:r>
      <w:r w:rsidRPr="0061602C">
        <w:t xml:space="preserve"> zoeken aanpassen om een topologische sortering te geven. </w:t>
      </w:r>
    </w:p>
    <w:p w14:paraId="18256F1E" w14:textId="77777777" w:rsidR="0061602C" w:rsidRDefault="0061602C" w:rsidP="00431602">
      <w:pPr>
        <w:pStyle w:val="Lijstalinea"/>
        <w:numPr>
          <w:ilvl w:val="0"/>
          <w:numId w:val="120"/>
        </w:numPr>
      </w:pPr>
      <w:r w:rsidRPr="0061602C">
        <w:t xml:space="preserve">Idee: DFS zoekt vanuit elke knoop </w:t>
      </w:r>
      <w:r w:rsidRPr="0061602C">
        <w:rPr>
          <w:rFonts w:ascii="Cambria Math" w:hAnsi="Cambria Math" w:cs="Cambria Math"/>
        </w:rPr>
        <w:t>𝑣</w:t>
      </w:r>
      <w:r w:rsidRPr="0061602C">
        <w:t xml:space="preserve"> alle knopen </w:t>
      </w:r>
      <w:r w:rsidRPr="0061602C">
        <w:rPr>
          <w:rFonts w:ascii="Cambria Math" w:hAnsi="Cambria Math" w:cs="Cambria Math"/>
        </w:rPr>
        <w:t>𝑤</w:t>
      </w:r>
      <w:r w:rsidRPr="0061602C">
        <w:t xml:space="preserve"> waarvoor er een pad van </w:t>
      </w:r>
      <w:r w:rsidRPr="0061602C">
        <w:rPr>
          <w:rFonts w:ascii="Cambria Math" w:hAnsi="Cambria Math" w:cs="Cambria Math"/>
        </w:rPr>
        <w:t>𝑣</w:t>
      </w:r>
      <w:r w:rsidRPr="0061602C">
        <w:t xml:space="preserve"> naar </w:t>
      </w:r>
      <w:r w:rsidRPr="0061602C">
        <w:rPr>
          <w:rFonts w:ascii="Cambria Math" w:hAnsi="Cambria Math" w:cs="Cambria Math"/>
        </w:rPr>
        <w:t>𝑤</w:t>
      </w:r>
      <w:r w:rsidRPr="0061602C">
        <w:t xml:space="preserve"> bestaat. In een topologische sortering moet </w:t>
      </w:r>
      <w:r w:rsidRPr="0061602C">
        <w:rPr>
          <w:rFonts w:ascii="Cambria Math" w:hAnsi="Cambria Math" w:cs="Cambria Math"/>
        </w:rPr>
        <w:t>𝑣</w:t>
      </w:r>
      <w:r w:rsidRPr="0061602C">
        <w:t xml:space="preserve"> dus vóór </w:t>
      </w:r>
      <w:r w:rsidRPr="0061602C">
        <w:rPr>
          <w:rFonts w:ascii="Cambria Math" w:hAnsi="Cambria Math" w:cs="Cambria Math"/>
        </w:rPr>
        <w:t>𝑤</w:t>
      </w:r>
      <w:r w:rsidRPr="0061602C">
        <w:t xml:space="preserve"> komen. </w:t>
      </w:r>
    </w:p>
    <w:p w14:paraId="6A6C0F75" w14:textId="77777777" w:rsidR="0061602C" w:rsidRDefault="0061602C" w:rsidP="00431602">
      <w:pPr>
        <w:pStyle w:val="Lijstalinea"/>
        <w:numPr>
          <w:ilvl w:val="0"/>
          <w:numId w:val="120"/>
        </w:numPr>
      </w:pPr>
      <w:r w:rsidRPr="0061602C">
        <w:t xml:space="preserve">Hou een lijst </w:t>
      </w:r>
      <w:r w:rsidRPr="0061602C">
        <w:rPr>
          <w:rFonts w:ascii="Cambria Math" w:hAnsi="Cambria Math" w:cs="Cambria Math"/>
        </w:rPr>
        <w:t>𝑆</w:t>
      </w:r>
      <w:r w:rsidRPr="0061602C">
        <w:t xml:space="preserve"> bij; wanneer </w:t>
      </w:r>
      <w:r w:rsidRPr="0061602C">
        <w:rPr>
          <w:rFonts w:ascii="Cambria Math" w:hAnsi="Cambria Math" w:cs="Cambria Math"/>
        </w:rPr>
        <w:t>𝑣</w:t>
      </w:r>
      <w:r w:rsidRPr="0061602C">
        <w:t xml:space="preserve"> is ’afgewerkt’ met DFS, voeg dan </w:t>
      </w:r>
      <w:r w:rsidRPr="0061602C">
        <w:rPr>
          <w:rFonts w:ascii="Cambria Math" w:hAnsi="Cambria Math" w:cs="Cambria Math"/>
        </w:rPr>
        <w:t>𝑣</w:t>
      </w:r>
      <w:r w:rsidRPr="0061602C">
        <w:t xml:space="preserve"> vooraan toe. </w:t>
      </w:r>
    </w:p>
    <w:p w14:paraId="2815EA65" w14:textId="6F249B70" w:rsidR="003D5482" w:rsidRDefault="0061602C" w:rsidP="00431602">
      <w:pPr>
        <w:pStyle w:val="Lijstalinea"/>
        <w:numPr>
          <w:ilvl w:val="0"/>
          <w:numId w:val="120"/>
        </w:numPr>
      </w:pPr>
      <w:r w:rsidRPr="0061602C">
        <w:t>DFS moet eventueel meerdere malen worden opgeroepen!</w:t>
      </w:r>
    </w:p>
    <w:p w14:paraId="717477D3" w14:textId="67764707" w:rsidR="00B93EDA" w:rsidRPr="003D5482" w:rsidRDefault="00B93EDA" w:rsidP="00431602">
      <w:pPr>
        <w:pStyle w:val="Lijstalinea"/>
        <w:numPr>
          <w:ilvl w:val="0"/>
          <w:numId w:val="120"/>
        </w:numPr>
      </w:pPr>
      <w:r>
        <w:t>Je zoekt naar e</w:t>
      </w:r>
      <w:r w:rsidR="00397A0F">
        <w:t>lementen zonder buren en zet ze volledig achteraan</w:t>
      </w:r>
    </w:p>
    <w:p w14:paraId="5440CBE7" w14:textId="77777777" w:rsidR="003D5482" w:rsidRPr="003D5482" w:rsidRDefault="003D5482" w:rsidP="00F86A8A"/>
    <w:p w14:paraId="38F1904D" w14:textId="77777777" w:rsidR="00B071CC" w:rsidRDefault="00B071CC" w:rsidP="00B071CC">
      <w:pPr>
        <w:pStyle w:val="Geenafstand"/>
      </w:pPr>
      <w:r w:rsidRPr="00B071CC">
        <w:t xml:space="preserve">Topologisch Sorteren: Ontdekken </w:t>
      </w:r>
      <w:proofErr w:type="spellStart"/>
      <w:r w:rsidRPr="00B071CC">
        <w:t>Cykel</w:t>
      </w:r>
      <w:proofErr w:type="spellEnd"/>
      <w:r w:rsidRPr="00B071CC">
        <w:t xml:space="preserve"> </w:t>
      </w:r>
    </w:p>
    <w:p w14:paraId="060EE01A" w14:textId="77777777" w:rsidR="00B071CC" w:rsidRDefault="00B071CC" w:rsidP="00431602">
      <w:pPr>
        <w:pStyle w:val="Lijstalinea"/>
        <w:numPr>
          <w:ilvl w:val="0"/>
          <w:numId w:val="121"/>
        </w:numPr>
      </w:pPr>
      <w:r w:rsidRPr="00B071CC">
        <w:t xml:space="preserve">Initieel alle knopen op 0 (onontdekt) </w:t>
      </w:r>
    </w:p>
    <w:p w14:paraId="3F4735D0" w14:textId="77777777" w:rsidR="00B071CC" w:rsidRDefault="00B071CC" w:rsidP="00431602">
      <w:pPr>
        <w:pStyle w:val="Lijstalinea"/>
        <w:numPr>
          <w:ilvl w:val="0"/>
          <w:numId w:val="121"/>
        </w:numPr>
      </w:pPr>
      <w:r w:rsidRPr="00B071CC">
        <w:t xml:space="preserve">Volledig afgewerkte knopen op 2 (afgewerkt) (deze knopen hebben al een plaats in de sortering) </w:t>
      </w:r>
    </w:p>
    <w:p w14:paraId="5034DFD4" w14:textId="77777777" w:rsidR="00B071CC" w:rsidRDefault="00B071CC" w:rsidP="00431602">
      <w:pPr>
        <w:pStyle w:val="Lijstalinea"/>
        <w:numPr>
          <w:ilvl w:val="0"/>
          <w:numId w:val="121"/>
        </w:numPr>
      </w:pPr>
      <w:r w:rsidRPr="00B071CC">
        <w:t xml:space="preserve">Knopen waarvoor we nog zoeken naar opvolgers op 1 (bezig) </w:t>
      </w:r>
    </w:p>
    <w:p w14:paraId="7A013470" w14:textId="29E84F3F" w:rsidR="003D5482" w:rsidRPr="003D5482" w:rsidRDefault="00B071CC" w:rsidP="00431602">
      <w:pPr>
        <w:pStyle w:val="Lijstalinea"/>
        <w:numPr>
          <w:ilvl w:val="0"/>
          <w:numId w:val="121"/>
        </w:numPr>
      </w:pPr>
      <w:r w:rsidRPr="00B071CC">
        <w:t xml:space="preserve">Stel we zijn bezig met de buren van knoop </w:t>
      </w:r>
      <w:r w:rsidRPr="00B071CC">
        <w:rPr>
          <w:rFonts w:ascii="Cambria Math" w:hAnsi="Cambria Math" w:cs="Cambria Math"/>
        </w:rPr>
        <w:t>𝑣</w:t>
      </w:r>
      <w:r w:rsidRPr="00B071CC">
        <w:t xml:space="preserve"> (dus </w:t>
      </w:r>
      <w:r w:rsidRPr="00B071CC">
        <w:rPr>
          <w:rFonts w:ascii="Cambria Math" w:hAnsi="Cambria Math" w:cs="Cambria Math"/>
        </w:rPr>
        <w:t>𝑣</w:t>
      </w:r>
      <w:r w:rsidRPr="00B071CC">
        <w:t xml:space="preserve"> op 1). We vinden buur </w:t>
      </w:r>
      <w:r w:rsidRPr="00B071CC">
        <w:rPr>
          <w:rFonts w:ascii="Cambria Math" w:hAnsi="Cambria Math" w:cs="Cambria Math"/>
        </w:rPr>
        <w:t>𝑤</w:t>
      </w:r>
      <w:r w:rsidRPr="00B071CC">
        <w:t xml:space="preserve"> met toestand ’bezig’. Dit betekent dat er een pad is van </w:t>
      </w:r>
      <w:r w:rsidRPr="00B071CC">
        <w:rPr>
          <w:rFonts w:ascii="Cambria Math" w:hAnsi="Cambria Math" w:cs="Cambria Math"/>
        </w:rPr>
        <w:t>𝑤</w:t>
      </w:r>
      <w:r w:rsidRPr="00B071CC">
        <w:t xml:space="preserve"> naar </w:t>
      </w:r>
      <w:r w:rsidRPr="00B071CC">
        <w:rPr>
          <w:rFonts w:ascii="Cambria Math" w:hAnsi="Cambria Math" w:cs="Cambria Math"/>
        </w:rPr>
        <w:t>𝑣</w:t>
      </w:r>
      <w:r w:rsidRPr="00B071CC">
        <w:t>; samen met de boog (</w:t>
      </w:r>
      <w:r w:rsidRPr="00B071CC">
        <w:rPr>
          <w:rFonts w:ascii="Cambria Math" w:hAnsi="Cambria Math" w:cs="Cambria Math"/>
        </w:rPr>
        <w:t>𝑣</w:t>
      </w:r>
      <w:r w:rsidRPr="00B071CC">
        <w:t xml:space="preserve">, </w:t>
      </w:r>
      <w:r w:rsidRPr="00B071CC">
        <w:rPr>
          <w:rFonts w:ascii="Cambria Math" w:hAnsi="Cambria Math" w:cs="Cambria Math"/>
        </w:rPr>
        <w:t>𝑤</w:t>
      </w:r>
      <w:r w:rsidRPr="00B071CC">
        <w:t xml:space="preserve">) wordt dit een </w:t>
      </w:r>
      <w:proofErr w:type="spellStart"/>
      <w:r w:rsidRPr="00B071CC">
        <w:t>cykel</w:t>
      </w:r>
      <w:proofErr w:type="spellEnd"/>
      <w:r w:rsidRPr="00B071CC">
        <w:t>!</w:t>
      </w:r>
    </w:p>
    <w:p w14:paraId="58BC12F5" w14:textId="77777777" w:rsidR="003D5482" w:rsidRDefault="003D5482" w:rsidP="00F86A8A"/>
    <w:p w14:paraId="6E6C5177" w14:textId="77777777" w:rsidR="005F0921" w:rsidRDefault="005F0921" w:rsidP="00F86A8A"/>
    <w:p w14:paraId="1FE78F2E" w14:textId="77777777" w:rsidR="005F0921" w:rsidRDefault="005F0921" w:rsidP="00F86A8A"/>
    <w:p w14:paraId="0FFE75C1" w14:textId="77777777" w:rsidR="005F0921" w:rsidRDefault="005F0921" w:rsidP="00F86A8A"/>
    <w:p w14:paraId="5DD8E916" w14:textId="77777777" w:rsidR="005F0921" w:rsidRDefault="005F0921" w:rsidP="00F86A8A"/>
    <w:p w14:paraId="7FF6C85B" w14:textId="77777777" w:rsidR="005F0921" w:rsidRPr="003D5482" w:rsidRDefault="005F0921" w:rsidP="00F86A8A"/>
    <w:p w14:paraId="62DEDE46" w14:textId="3ACD7EA8" w:rsidR="00B071CC" w:rsidRDefault="00B071CC" w:rsidP="00B071CC">
      <w:pPr>
        <w:pStyle w:val="Geenafstand"/>
      </w:pPr>
      <w:r w:rsidRPr="00B071CC">
        <w:lastRenderedPageBreak/>
        <w:t xml:space="preserve">Topologisch Sorteren: </w:t>
      </w:r>
      <w:r>
        <w:t>pseudo</w:t>
      </w:r>
      <w:r w:rsidRPr="00B071CC">
        <w:t>code</w:t>
      </w:r>
      <w:r>
        <w:t>:</w:t>
      </w:r>
    </w:p>
    <w:p w14:paraId="76D61627" w14:textId="77777777" w:rsidR="00B071CC" w:rsidRDefault="00B071CC" w:rsidP="00431602">
      <w:pPr>
        <w:pStyle w:val="Lijstalinea"/>
        <w:numPr>
          <w:ilvl w:val="0"/>
          <w:numId w:val="122"/>
        </w:numPr>
      </w:pPr>
      <w:r w:rsidRPr="00C91FC6">
        <w:rPr>
          <w:b/>
          <w:bCs/>
        </w:rPr>
        <w:t>Invoer</w:t>
      </w:r>
      <w:r w:rsidRPr="00B071CC">
        <w:t xml:space="preserve"> Een gerichte graaf </w:t>
      </w:r>
      <w:r w:rsidRPr="00B071CC">
        <w:rPr>
          <w:rFonts w:ascii="Cambria Math" w:hAnsi="Cambria Math" w:cs="Cambria Math"/>
        </w:rPr>
        <w:t>𝐺</w:t>
      </w:r>
      <w:r w:rsidRPr="00B071CC">
        <w:t xml:space="preserve"> = (</w:t>
      </w:r>
      <w:r w:rsidRPr="00B071CC">
        <w:rPr>
          <w:rFonts w:ascii="Cambria Math" w:hAnsi="Cambria Math" w:cs="Cambria Math"/>
        </w:rPr>
        <w:t>𝑉</w:t>
      </w:r>
      <w:r w:rsidRPr="00B071CC">
        <w:t xml:space="preserve">, </w:t>
      </w:r>
      <w:r w:rsidRPr="00B071CC">
        <w:rPr>
          <w:rFonts w:ascii="Cambria Math" w:hAnsi="Cambria Math" w:cs="Cambria Math"/>
        </w:rPr>
        <w:t>𝐸</w:t>
      </w:r>
      <w:r w:rsidRPr="00B071CC">
        <w:t xml:space="preserve">) met orde </w:t>
      </w:r>
      <w:r w:rsidRPr="00B071CC">
        <w:rPr>
          <w:rFonts w:ascii="Cambria Math" w:hAnsi="Cambria Math" w:cs="Cambria Math"/>
        </w:rPr>
        <w:t>𝑛</w:t>
      </w:r>
      <w:r w:rsidRPr="00B071CC">
        <w:t xml:space="preserve"> &gt; 0. De knopen zijn genummerd van 1 tot </w:t>
      </w:r>
      <w:r w:rsidRPr="00B071CC">
        <w:rPr>
          <w:rFonts w:ascii="Cambria Math" w:hAnsi="Cambria Math" w:cs="Cambria Math"/>
        </w:rPr>
        <w:t>𝑛</w:t>
      </w:r>
      <w:r w:rsidRPr="00B071CC">
        <w:t xml:space="preserve">, i.e. </w:t>
      </w:r>
      <w:r w:rsidRPr="00B071CC">
        <w:rPr>
          <w:rFonts w:ascii="Cambria Math" w:hAnsi="Cambria Math" w:cs="Cambria Math"/>
        </w:rPr>
        <w:t>𝑉</w:t>
      </w:r>
      <w:r w:rsidRPr="00B071CC">
        <w:t xml:space="preserve"> = {1, 2, … , </w:t>
      </w:r>
      <w:r w:rsidRPr="00B071CC">
        <w:rPr>
          <w:rFonts w:ascii="Cambria Math" w:hAnsi="Cambria Math" w:cs="Cambria Math"/>
        </w:rPr>
        <w:t>𝑛</w:t>
      </w:r>
      <w:r w:rsidRPr="00B071CC">
        <w:t xml:space="preserve">}. </w:t>
      </w:r>
    </w:p>
    <w:p w14:paraId="04D71AFD" w14:textId="77777777" w:rsidR="00B071CC" w:rsidRDefault="00B071CC" w:rsidP="00431602">
      <w:pPr>
        <w:pStyle w:val="Lijstalinea"/>
        <w:numPr>
          <w:ilvl w:val="0"/>
          <w:numId w:val="122"/>
        </w:numPr>
      </w:pPr>
      <w:r w:rsidRPr="00C91FC6">
        <w:rPr>
          <w:b/>
          <w:bCs/>
        </w:rPr>
        <w:t>Uitvoer</w:t>
      </w:r>
      <w:r w:rsidRPr="00B071CC">
        <w:t xml:space="preserve"> Een topologische sortering van </w:t>
      </w:r>
      <w:r w:rsidRPr="00B071CC">
        <w:rPr>
          <w:rFonts w:ascii="Cambria Math" w:hAnsi="Cambria Math" w:cs="Cambria Math"/>
        </w:rPr>
        <w:t>𝐺</w:t>
      </w:r>
      <w:r w:rsidRPr="00B071CC">
        <w:t xml:space="preserve"> </w:t>
      </w:r>
      <w:r w:rsidRPr="00D000B5">
        <w:rPr>
          <w:b/>
          <w:bCs/>
        </w:rPr>
        <w:t>indien mogelijk</w:t>
      </w:r>
      <w:r w:rsidRPr="00B071CC">
        <w:t xml:space="preserve">, </w:t>
      </w:r>
      <w:proofErr w:type="spellStart"/>
      <w:r w:rsidRPr="00B071CC">
        <w:t>false</w:t>
      </w:r>
      <w:proofErr w:type="spellEnd"/>
      <w:r w:rsidRPr="00B071CC">
        <w:t xml:space="preserve"> anders. </w:t>
      </w:r>
    </w:p>
    <w:p w14:paraId="77048429" w14:textId="756886DC" w:rsidR="00B071CC" w:rsidRDefault="00B071CC" w:rsidP="00B071CC">
      <w:r w:rsidRPr="00B071CC">
        <w:t xml:space="preserve">1: </w:t>
      </w:r>
      <w:proofErr w:type="spellStart"/>
      <w:r w:rsidRPr="00B071CC">
        <w:t>function</w:t>
      </w:r>
      <w:proofErr w:type="spellEnd"/>
      <w:r w:rsidRPr="00B071CC">
        <w:t xml:space="preserve"> </w:t>
      </w:r>
      <w:proofErr w:type="spellStart"/>
      <w:r w:rsidR="00EF74FC" w:rsidRPr="00B071CC">
        <w:t>sorteertopologisch</w:t>
      </w:r>
      <w:proofErr w:type="spellEnd"/>
      <w:r w:rsidRPr="00B071CC">
        <w:t>(</w:t>
      </w:r>
      <w:r w:rsidRPr="00B071CC">
        <w:rPr>
          <w:rFonts w:ascii="Cambria Math" w:hAnsi="Cambria Math" w:cs="Cambria Math"/>
        </w:rPr>
        <w:t>𝐺</w:t>
      </w:r>
      <w:r w:rsidRPr="00B071CC">
        <w:t xml:space="preserve">) </w:t>
      </w:r>
    </w:p>
    <w:p w14:paraId="0A9FBB8F" w14:textId="1DD3D692" w:rsidR="00B071CC" w:rsidRPr="00C91FC6" w:rsidRDefault="00B071CC" w:rsidP="00B071CC">
      <w:r w:rsidRPr="00C91FC6">
        <w:t xml:space="preserve">2: </w:t>
      </w:r>
      <w:r w:rsidR="00C91FC6" w:rsidRPr="00C91FC6">
        <w:t xml:space="preserve">   </w:t>
      </w:r>
      <w:proofErr w:type="spellStart"/>
      <w:r w:rsidRPr="00C91FC6">
        <w:t>global</w:t>
      </w:r>
      <w:proofErr w:type="spellEnd"/>
      <w:r w:rsidRPr="00C91FC6">
        <w:t xml:space="preserve"> </w:t>
      </w:r>
      <w:proofErr w:type="spellStart"/>
      <w:r w:rsidR="00EF74FC" w:rsidRPr="00C91FC6">
        <w:t>cycledetected</w:t>
      </w:r>
      <w:proofErr w:type="spellEnd"/>
      <w:r w:rsidR="00EF74FC" w:rsidRPr="00C91FC6">
        <w:t xml:space="preserve"> </w:t>
      </w:r>
      <w:r w:rsidRPr="00C91FC6">
        <w:t xml:space="preserve">← </w:t>
      </w:r>
      <w:proofErr w:type="spellStart"/>
      <w:r w:rsidRPr="00C91FC6">
        <w:t>false</w:t>
      </w:r>
      <w:proofErr w:type="spellEnd"/>
      <w:r w:rsidRPr="00C91FC6">
        <w:t xml:space="preserve"> </w:t>
      </w:r>
      <w:r w:rsidR="006555CA">
        <w:tab/>
      </w:r>
      <w:r w:rsidR="006555CA">
        <w:tab/>
      </w:r>
      <w:r w:rsidR="006555CA">
        <w:tab/>
      </w:r>
      <w:r w:rsidRPr="00C91FC6">
        <w:t xml:space="preserve"># globale variabele </w:t>
      </w:r>
    </w:p>
    <w:p w14:paraId="52211FE8" w14:textId="47455D8C" w:rsidR="00B071CC" w:rsidRDefault="00B071CC" w:rsidP="00B071CC">
      <w:r w:rsidRPr="00B071CC">
        <w:t>3:</w:t>
      </w:r>
      <w:r w:rsidR="00C91FC6">
        <w:t xml:space="preserve">   </w:t>
      </w:r>
      <w:r w:rsidRPr="00B071CC">
        <w:t xml:space="preserve"> </w:t>
      </w:r>
      <w:r w:rsidRPr="00B071CC">
        <w:rPr>
          <w:rFonts w:ascii="Cambria Math" w:hAnsi="Cambria Math" w:cs="Cambria Math"/>
        </w:rPr>
        <w:t>𝐷</w:t>
      </w:r>
      <w:r w:rsidRPr="00B071CC">
        <w:t xml:space="preserve"> ← [0, 0, … , 0] </w:t>
      </w:r>
      <w:r w:rsidR="006555CA">
        <w:tab/>
      </w:r>
      <w:r w:rsidR="006555CA">
        <w:tab/>
      </w:r>
      <w:r w:rsidR="006555CA">
        <w:tab/>
      </w:r>
      <w:r w:rsidR="006555CA">
        <w:tab/>
      </w:r>
      <w:r w:rsidR="006555CA">
        <w:tab/>
      </w:r>
      <w:r w:rsidRPr="00B071CC">
        <w:t xml:space="preserve"># </w:t>
      </w:r>
      <w:r w:rsidRPr="00B071CC">
        <w:rPr>
          <w:rFonts w:ascii="Cambria Math" w:hAnsi="Cambria Math" w:cs="Cambria Math"/>
        </w:rPr>
        <w:t>𝑛</w:t>
      </w:r>
      <w:r w:rsidRPr="00B071CC">
        <w:t xml:space="preserve"> keer 0 </w:t>
      </w:r>
    </w:p>
    <w:p w14:paraId="20300762" w14:textId="673C0199" w:rsidR="00B071CC" w:rsidRDefault="00B071CC" w:rsidP="00B071CC">
      <w:r w:rsidRPr="00B071CC">
        <w:t xml:space="preserve">4: </w:t>
      </w:r>
      <w:r w:rsidR="00C91FC6">
        <w:t xml:space="preserve">   </w:t>
      </w:r>
      <w:r w:rsidRPr="00B071CC">
        <w:rPr>
          <w:rFonts w:ascii="Cambria Math" w:hAnsi="Cambria Math" w:cs="Cambria Math"/>
        </w:rPr>
        <w:t>𝑆</w:t>
      </w:r>
      <w:r w:rsidRPr="00B071CC">
        <w:t xml:space="preserve"> ← </w:t>
      </w:r>
      <w:r w:rsidRPr="00B071CC">
        <w:rPr>
          <w:rFonts w:ascii="Cambria Math" w:hAnsi="Cambria Math" w:cs="Cambria Math"/>
        </w:rPr>
        <w:t>∅</w:t>
      </w:r>
      <w:r w:rsidRPr="00B071CC">
        <w:t xml:space="preserve"> # </w:t>
      </w:r>
      <w:r w:rsidRPr="00B071CC">
        <w:rPr>
          <w:rFonts w:ascii="Cambria Math" w:hAnsi="Cambria Math" w:cs="Cambria Math"/>
        </w:rPr>
        <w:t>𝑆</w:t>
      </w:r>
      <w:r w:rsidRPr="00B071CC">
        <w:t xml:space="preserve"> is lege lijst </w:t>
      </w:r>
    </w:p>
    <w:p w14:paraId="79CBB8F8" w14:textId="6101D840" w:rsidR="00B071CC" w:rsidRDefault="00B071CC" w:rsidP="00B071CC">
      <w:pPr>
        <w:rPr>
          <w:lang w:val="en-GB"/>
        </w:rPr>
      </w:pPr>
      <w:r w:rsidRPr="00B071CC">
        <w:rPr>
          <w:lang w:val="en-GB"/>
        </w:rPr>
        <w:t xml:space="preserve">5: </w:t>
      </w:r>
      <w:r w:rsidR="00C91FC6">
        <w:rPr>
          <w:lang w:val="en-GB"/>
        </w:rPr>
        <w:t xml:space="preserve">   </w:t>
      </w:r>
      <w:r w:rsidRPr="00B071CC">
        <w:rPr>
          <w:lang w:val="en-GB"/>
        </w:rPr>
        <w:t xml:space="preserve">for all </w:t>
      </w:r>
      <w:r w:rsidRPr="00B071CC">
        <w:rPr>
          <w:rFonts w:ascii="Cambria Math" w:hAnsi="Cambria Math" w:cs="Cambria Math"/>
        </w:rPr>
        <w:t>𝑠</w:t>
      </w:r>
      <w:r w:rsidRPr="00B071CC">
        <w:rPr>
          <w:lang w:val="en-GB"/>
        </w:rPr>
        <w:t xml:space="preserve"> </w:t>
      </w:r>
      <w:r w:rsidRPr="00B071CC">
        <w:rPr>
          <w:rFonts w:ascii="Cambria Math" w:hAnsi="Cambria Math" w:cs="Cambria Math"/>
          <w:lang w:val="en-GB"/>
        </w:rPr>
        <w:t>∈</w:t>
      </w:r>
      <w:r w:rsidRPr="00B071CC">
        <w:rPr>
          <w:lang w:val="en-GB"/>
        </w:rPr>
        <w:t xml:space="preserve"> </w:t>
      </w:r>
      <w:r w:rsidRPr="00B071CC">
        <w:rPr>
          <w:rFonts w:ascii="Cambria Math" w:hAnsi="Cambria Math" w:cs="Cambria Math"/>
        </w:rPr>
        <w:t>𝑉</w:t>
      </w:r>
      <w:r w:rsidRPr="00B071CC">
        <w:rPr>
          <w:lang w:val="en-GB"/>
        </w:rPr>
        <w:t xml:space="preserve"> do </w:t>
      </w:r>
    </w:p>
    <w:p w14:paraId="3AD817B5" w14:textId="2080F6AE" w:rsidR="00B071CC" w:rsidRPr="0059020C" w:rsidRDefault="00B071CC" w:rsidP="00B071CC">
      <w:pPr>
        <w:rPr>
          <w:lang w:val="en-GB"/>
        </w:rPr>
      </w:pPr>
      <w:r w:rsidRPr="0059020C">
        <w:rPr>
          <w:lang w:val="en-GB"/>
        </w:rPr>
        <w:t xml:space="preserve">6: </w:t>
      </w:r>
      <w:r w:rsidR="00C91FC6" w:rsidRPr="0059020C">
        <w:rPr>
          <w:lang w:val="en-GB"/>
        </w:rPr>
        <w:t xml:space="preserve">       </w:t>
      </w:r>
      <w:r w:rsidRPr="0059020C">
        <w:rPr>
          <w:lang w:val="en-GB"/>
        </w:rPr>
        <w:t xml:space="preserve">if </w:t>
      </w:r>
      <w:r w:rsidRPr="00B071CC">
        <w:rPr>
          <w:rFonts w:ascii="Cambria Math" w:hAnsi="Cambria Math" w:cs="Cambria Math"/>
        </w:rPr>
        <w:t>𝐷</w:t>
      </w:r>
      <w:r w:rsidRPr="0059020C">
        <w:rPr>
          <w:lang w:val="en-GB"/>
        </w:rPr>
        <w:t>[</w:t>
      </w:r>
      <w:r w:rsidRPr="00B071CC">
        <w:rPr>
          <w:rFonts w:ascii="Cambria Math" w:hAnsi="Cambria Math" w:cs="Cambria Math"/>
        </w:rPr>
        <w:t>𝑠</w:t>
      </w:r>
      <w:r w:rsidRPr="0059020C">
        <w:rPr>
          <w:lang w:val="en-GB"/>
        </w:rPr>
        <w:t xml:space="preserve">] = 0 then </w:t>
      </w:r>
      <w:r w:rsidR="006555CA" w:rsidRPr="0059020C">
        <w:rPr>
          <w:lang w:val="en-GB"/>
        </w:rPr>
        <w:tab/>
      </w:r>
      <w:r w:rsidR="006555CA" w:rsidRPr="0059020C">
        <w:rPr>
          <w:lang w:val="en-GB"/>
        </w:rPr>
        <w:tab/>
      </w:r>
      <w:r w:rsidR="006555CA" w:rsidRPr="0059020C">
        <w:rPr>
          <w:lang w:val="en-GB"/>
        </w:rPr>
        <w:tab/>
      </w:r>
      <w:r w:rsidR="006555CA" w:rsidRPr="0059020C">
        <w:rPr>
          <w:lang w:val="en-GB"/>
        </w:rPr>
        <w:tab/>
      </w:r>
      <w:r w:rsidRPr="0059020C">
        <w:rPr>
          <w:lang w:val="en-GB"/>
        </w:rPr>
        <w:t xml:space="preserve"># </w:t>
      </w:r>
      <w:r w:rsidRPr="00B071CC">
        <w:rPr>
          <w:rFonts w:ascii="Cambria Math" w:hAnsi="Cambria Math" w:cs="Cambria Math"/>
        </w:rPr>
        <w:t>𝑠</w:t>
      </w:r>
      <w:r w:rsidRPr="0059020C">
        <w:rPr>
          <w:lang w:val="en-GB"/>
        </w:rPr>
        <w:t xml:space="preserve"> </w:t>
      </w:r>
      <w:proofErr w:type="spellStart"/>
      <w:r w:rsidRPr="0059020C">
        <w:rPr>
          <w:lang w:val="en-GB"/>
        </w:rPr>
        <w:t>nog</w:t>
      </w:r>
      <w:proofErr w:type="spellEnd"/>
      <w:r w:rsidRPr="0059020C">
        <w:rPr>
          <w:lang w:val="en-GB"/>
        </w:rPr>
        <w:t xml:space="preserve"> niet gezien </w:t>
      </w:r>
    </w:p>
    <w:p w14:paraId="4B7551B6" w14:textId="13414065" w:rsidR="00B071CC" w:rsidRPr="0059020C" w:rsidRDefault="00B071CC" w:rsidP="00B071CC">
      <w:pPr>
        <w:rPr>
          <w:lang w:val="en-GB"/>
        </w:rPr>
      </w:pPr>
      <w:r w:rsidRPr="0059020C">
        <w:rPr>
          <w:lang w:val="en-GB"/>
        </w:rPr>
        <w:t xml:space="preserve">7: </w:t>
      </w:r>
      <w:r w:rsidR="00C91FC6" w:rsidRPr="0059020C">
        <w:rPr>
          <w:lang w:val="en-GB"/>
        </w:rPr>
        <w:t xml:space="preserve">           </w:t>
      </w:r>
      <w:proofErr w:type="spellStart"/>
      <w:r w:rsidR="00EF74FC" w:rsidRPr="0059020C">
        <w:rPr>
          <w:lang w:val="en-GB"/>
        </w:rPr>
        <w:t>dfstopo</w:t>
      </w:r>
      <w:proofErr w:type="spellEnd"/>
      <w:r w:rsidRPr="0059020C">
        <w:rPr>
          <w:lang w:val="en-GB"/>
        </w:rPr>
        <w:t>(</w:t>
      </w:r>
      <w:r w:rsidRPr="00B071CC">
        <w:rPr>
          <w:rFonts w:ascii="Cambria Math" w:hAnsi="Cambria Math" w:cs="Cambria Math"/>
        </w:rPr>
        <w:t>𝐺</w:t>
      </w:r>
      <w:r w:rsidRPr="0059020C">
        <w:rPr>
          <w:lang w:val="en-GB"/>
        </w:rPr>
        <w:t xml:space="preserve">, </w:t>
      </w:r>
      <w:r w:rsidRPr="00B071CC">
        <w:rPr>
          <w:rFonts w:ascii="Cambria Math" w:hAnsi="Cambria Math" w:cs="Cambria Math"/>
        </w:rPr>
        <w:t>𝑠</w:t>
      </w:r>
      <w:r w:rsidRPr="0059020C">
        <w:rPr>
          <w:lang w:val="en-GB"/>
        </w:rPr>
        <w:t xml:space="preserve">, </w:t>
      </w:r>
      <w:r w:rsidRPr="00B071CC">
        <w:rPr>
          <w:rFonts w:ascii="Cambria Math" w:hAnsi="Cambria Math" w:cs="Cambria Math"/>
        </w:rPr>
        <w:t>𝐷</w:t>
      </w:r>
      <w:r w:rsidRPr="0059020C">
        <w:rPr>
          <w:lang w:val="en-GB"/>
        </w:rPr>
        <w:t xml:space="preserve">, </w:t>
      </w:r>
      <w:r w:rsidRPr="00B071CC">
        <w:rPr>
          <w:rFonts w:ascii="Cambria Math" w:hAnsi="Cambria Math" w:cs="Cambria Math"/>
        </w:rPr>
        <w:t>𝑆</w:t>
      </w:r>
      <w:r w:rsidRPr="0059020C">
        <w:rPr>
          <w:lang w:val="en-GB"/>
        </w:rPr>
        <w:t xml:space="preserve">) </w:t>
      </w:r>
      <w:r w:rsidR="006555CA" w:rsidRPr="0059020C">
        <w:rPr>
          <w:lang w:val="en-GB"/>
        </w:rPr>
        <w:tab/>
      </w:r>
      <w:r w:rsidR="006555CA" w:rsidRPr="0059020C">
        <w:rPr>
          <w:lang w:val="en-GB"/>
        </w:rPr>
        <w:tab/>
      </w:r>
      <w:r w:rsidR="006555CA" w:rsidRPr="0059020C">
        <w:rPr>
          <w:lang w:val="en-GB"/>
        </w:rPr>
        <w:tab/>
      </w:r>
      <w:r w:rsidR="006555CA" w:rsidRPr="0059020C">
        <w:rPr>
          <w:lang w:val="en-GB"/>
        </w:rPr>
        <w:tab/>
      </w:r>
      <w:r w:rsidRPr="0059020C">
        <w:rPr>
          <w:lang w:val="en-GB"/>
        </w:rPr>
        <w:t xml:space="preserve"># </w:t>
      </w:r>
      <w:r w:rsidRPr="00B071CC">
        <w:rPr>
          <w:rFonts w:ascii="Cambria Math" w:hAnsi="Cambria Math" w:cs="Cambria Math"/>
        </w:rPr>
        <w:t>𝑆</w:t>
      </w:r>
      <w:r w:rsidRPr="0059020C">
        <w:rPr>
          <w:lang w:val="en-GB"/>
        </w:rPr>
        <w:t xml:space="preserve"> </w:t>
      </w:r>
      <w:proofErr w:type="spellStart"/>
      <w:r w:rsidRPr="0059020C">
        <w:rPr>
          <w:lang w:val="en-GB"/>
        </w:rPr>
        <w:t>en</w:t>
      </w:r>
      <w:proofErr w:type="spellEnd"/>
      <w:r w:rsidRPr="0059020C">
        <w:rPr>
          <w:lang w:val="en-GB"/>
        </w:rPr>
        <w:t xml:space="preserve"> </w:t>
      </w:r>
      <w:r w:rsidRPr="00B071CC">
        <w:rPr>
          <w:rFonts w:ascii="Cambria Math" w:hAnsi="Cambria Math" w:cs="Cambria Math"/>
        </w:rPr>
        <w:t>𝐷</w:t>
      </w:r>
      <w:r w:rsidRPr="0059020C">
        <w:rPr>
          <w:lang w:val="en-GB"/>
        </w:rPr>
        <w:t xml:space="preserve"> </w:t>
      </w:r>
      <w:proofErr w:type="spellStart"/>
      <w:r w:rsidRPr="0059020C">
        <w:rPr>
          <w:lang w:val="en-GB"/>
        </w:rPr>
        <w:t>referentieparameters</w:t>
      </w:r>
      <w:proofErr w:type="spellEnd"/>
      <w:r w:rsidRPr="0059020C">
        <w:rPr>
          <w:lang w:val="en-GB"/>
        </w:rPr>
        <w:t xml:space="preserve"> </w:t>
      </w:r>
    </w:p>
    <w:p w14:paraId="39E931ED" w14:textId="222CCD40" w:rsidR="00B071CC" w:rsidRDefault="00B071CC" w:rsidP="00B071CC">
      <w:pPr>
        <w:rPr>
          <w:lang w:val="en-GB"/>
        </w:rPr>
      </w:pPr>
      <w:r w:rsidRPr="00B071CC">
        <w:rPr>
          <w:lang w:val="en-GB"/>
        </w:rPr>
        <w:t xml:space="preserve">8: </w:t>
      </w:r>
      <w:r w:rsidR="00C91FC6">
        <w:rPr>
          <w:lang w:val="en-GB"/>
        </w:rPr>
        <w:t xml:space="preserve">               </w:t>
      </w:r>
      <w:r w:rsidRPr="00B071CC">
        <w:rPr>
          <w:lang w:val="en-GB"/>
        </w:rPr>
        <w:t xml:space="preserve">if </w:t>
      </w:r>
      <w:proofErr w:type="spellStart"/>
      <w:r w:rsidR="00EF74FC" w:rsidRPr="00B071CC">
        <w:rPr>
          <w:lang w:val="en-GB"/>
        </w:rPr>
        <w:t>cycledetected</w:t>
      </w:r>
      <w:proofErr w:type="spellEnd"/>
      <w:r w:rsidR="00EF74FC" w:rsidRPr="00B071CC">
        <w:rPr>
          <w:lang w:val="en-GB"/>
        </w:rPr>
        <w:t xml:space="preserve"> </w:t>
      </w:r>
      <w:r w:rsidRPr="00B071CC">
        <w:rPr>
          <w:lang w:val="en-GB"/>
        </w:rPr>
        <w:t xml:space="preserve">= true then </w:t>
      </w:r>
      <w:r w:rsidR="006555CA">
        <w:rPr>
          <w:lang w:val="en-GB"/>
        </w:rPr>
        <w:tab/>
      </w:r>
      <w:r w:rsidR="006555CA">
        <w:rPr>
          <w:lang w:val="en-GB"/>
        </w:rPr>
        <w:tab/>
      </w:r>
      <w:r w:rsidRPr="00B071CC">
        <w:rPr>
          <w:lang w:val="en-GB"/>
        </w:rPr>
        <w:t xml:space="preserve"># </w:t>
      </w:r>
      <w:proofErr w:type="spellStart"/>
      <w:r w:rsidRPr="00B071CC">
        <w:rPr>
          <w:lang w:val="en-GB"/>
        </w:rPr>
        <w:t>controleer</w:t>
      </w:r>
      <w:proofErr w:type="spellEnd"/>
      <w:r w:rsidRPr="00B071CC">
        <w:rPr>
          <w:lang w:val="en-GB"/>
        </w:rPr>
        <w:t xml:space="preserve"> op cykel </w:t>
      </w:r>
    </w:p>
    <w:p w14:paraId="5676B1A8" w14:textId="3EB903E5" w:rsidR="00B071CC" w:rsidRDefault="00B071CC" w:rsidP="00B071CC">
      <w:pPr>
        <w:rPr>
          <w:lang w:val="en-GB"/>
        </w:rPr>
      </w:pPr>
      <w:r w:rsidRPr="00B071CC">
        <w:rPr>
          <w:lang w:val="en-GB"/>
        </w:rPr>
        <w:t xml:space="preserve">9: </w:t>
      </w:r>
      <w:r w:rsidR="00C91FC6">
        <w:rPr>
          <w:lang w:val="en-GB"/>
        </w:rPr>
        <w:t xml:space="preserve">                   </w:t>
      </w:r>
      <w:r w:rsidRPr="00B071CC">
        <w:rPr>
          <w:lang w:val="en-GB"/>
        </w:rPr>
        <w:t xml:space="preserve">return false </w:t>
      </w:r>
    </w:p>
    <w:p w14:paraId="30FC9575" w14:textId="74D7094D" w:rsidR="00B071CC" w:rsidRDefault="00B071CC" w:rsidP="00B071CC">
      <w:pPr>
        <w:rPr>
          <w:lang w:val="en-GB"/>
        </w:rPr>
      </w:pPr>
      <w:r w:rsidRPr="00B071CC">
        <w:rPr>
          <w:lang w:val="en-GB"/>
        </w:rPr>
        <w:t>10:</w:t>
      </w:r>
      <w:r w:rsidR="00C91FC6">
        <w:rPr>
          <w:lang w:val="en-GB"/>
        </w:rPr>
        <w:t xml:space="preserve">            </w:t>
      </w:r>
      <w:r w:rsidRPr="00B071CC">
        <w:rPr>
          <w:lang w:val="en-GB"/>
        </w:rPr>
        <w:t xml:space="preserve"> end if </w:t>
      </w:r>
    </w:p>
    <w:p w14:paraId="13FE8D43" w14:textId="7FACACB2" w:rsidR="00B071CC" w:rsidRDefault="00B071CC" w:rsidP="00B071CC">
      <w:pPr>
        <w:rPr>
          <w:lang w:val="en-GB"/>
        </w:rPr>
      </w:pPr>
      <w:r w:rsidRPr="00B071CC">
        <w:rPr>
          <w:lang w:val="en-GB"/>
        </w:rPr>
        <w:t xml:space="preserve">11: </w:t>
      </w:r>
      <w:r w:rsidR="00C91FC6">
        <w:rPr>
          <w:lang w:val="en-GB"/>
        </w:rPr>
        <w:t xml:space="preserve">     </w:t>
      </w:r>
      <w:r w:rsidRPr="00B071CC">
        <w:rPr>
          <w:lang w:val="en-GB"/>
        </w:rPr>
        <w:t xml:space="preserve">end if </w:t>
      </w:r>
    </w:p>
    <w:p w14:paraId="29861E2A" w14:textId="15A24C4C" w:rsidR="00B071CC" w:rsidRPr="00211A08" w:rsidRDefault="00B071CC" w:rsidP="00B071CC">
      <w:r w:rsidRPr="00211A08">
        <w:t xml:space="preserve">12: </w:t>
      </w:r>
      <w:r w:rsidR="00D9422E" w:rsidRPr="00211A08">
        <w:t xml:space="preserve"> </w:t>
      </w:r>
      <w:r w:rsidRPr="00211A08">
        <w:t xml:space="preserve">end </w:t>
      </w:r>
      <w:proofErr w:type="spellStart"/>
      <w:r w:rsidRPr="00211A08">
        <w:t>for</w:t>
      </w:r>
      <w:proofErr w:type="spellEnd"/>
      <w:r w:rsidRPr="00211A08">
        <w:t xml:space="preserve"> </w:t>
      </w:r>
    </w:p>
    <w:p w14:paraId="4AFE3C94" w14:textId="46672D3D" w:rsidR="003D5482" w:rsidRPr="00211A08" w:rsidRDefault="00B071CC" w:rsidP="00B071CC">
      <w:r w:rsidRPr="00211A08">
        <w:t xml:space="preserve">13: return </w:t>
      </w:r>
      <w:r w:rsidRPr="00211A08">
        <w:rPr>
          <w:rFonts w:ascii="Tahoma" w:hAnsi="Tahoma" w:cs="Tahoma"/>
        </w:rPr>
        <w:t>S</w:t>
      </w:r>
    </w:p>
    <w:p w14:paraId="03EFFA8B" w14:textId="77777777" w:rsidR="003D5482" w:rsidRPr="00211A08" w:rsidRDefault="003D5482" w:rsidP="00F86A8A"/>
    <w:p w14:paraId="4716E10E" w14:textId="3B5DDE50" w:rsidR="005F0921" w:rsidRDefault="005F0921" w:rsidP="004A3CC3">
      <w:pPr>
        <w:pStyle w:val="Geenafstand"/>
      </w:pPr>
      <w:r w:rsidRPr="004A3CC3">
        <w:t>Uitleg code</w:t>
      </w:r>
      <w:r w:rsidR="004A3CC3" w:rsidRPr="004A3CC3">
        <w:t xml:space="preserve"> met de t</w:t>
      </w:r>
      <w:r w:rsidR="004A3CC3">
        <w:t>ekening van 2 pagina’s terug:</w:t>
      </w:r>
    </w:p>
    <w:p w14:paraId="303628B6" w14:textId="1995EA88" w:rsidR="004A3CC3" w:rsidRPr="00515B63" w:rsidRDefault="00515B63" w:rsidP="00F86A8A">
      <w:pPr>
        <w:rPr>
          <w:lang w:val="en-GB"/>
        </w:rPr>
      </w:pPr>
      <w:r w:rsidRPr="00515B63">
        <w:rPr>
          <w:lang w:val="en-GB"/>
        </w:rPr>
        <w:t xml:space="preserve">Cycle detected </w:t>
      </w:r>
      <w:proofErr w:type="spellStart"/>
      <w:r w:rsidRPr="00515B63">
        <w:rPr>
          <w:lang w:val="en-GB"/>
        </w:rPr>
        <w:t>wordt</w:t>
      </w:r>
      <w:proofErr w:type="spellEnd"/>
      <w:r w:rsidRPr="00515B63">
        <w:rPr>
          <w:lang w:val="en-GB"/>
        </w:rPr>
        <w:t xml:space="preserve"> false</w:t>
      </w:r>
    </w:p>
    <w:p w14:paraId="2D13669F" w14:textId="0483F8D9" w:rsidR="00515B63" w:rsidRPr="00515B63" w:rsidRDefault="00515B63" w:rsidP="00F86A8A">
      <w:pPr>
        <w:rPr>
          <w:lang w:val="en-GB"/>
        </w:rPr>
      </w:pPr>
      <w:r w:rsidRPr="00515B63">
        <w:rPr>
          <w:lang w:val="en-GB"/>
        </w:rPr>
        <w:t>D = [0, 0, 0, 0, 0, 0, 0, 0, 0 , 0]</w:t>
      </w:r>
    </w:p>
    <w:p w14:paraId="3435253B" w14:textId="62D1CBC7" w:rsidR="00515B63" w:rsidRPr="00211A08" w:rsidRDefault="00515B63" w:rsidP="00F86A8A">
      <w:r w:rsidRPr="00211A08">
        <w:t>S</w:t>
      </w:r>
      <w:r w:rsidR="001C03AD" w:rsidRPr="00211A08">
        <w:t xml:space="preserve"> = []</w:t>
      </w:r>
    </w:p>
    <w:p w14:paraId="20CC8710" w14:textId="77C3FCB2" w:rsidR="004E2248" w:rsidRDefault="004E2248" w:rsidP="00F86A8A">
      <w:r w:rsidRPr="004E2248">
        <w:t>Als D[</w:t>
      </w:r>
      <w:r>
        <w:t>1</w:t>
      </w:r>
      <w:r w:rsidRPr="004E2248">
        <w:t xml:space="preserve">] = 0, </w:t>
      </w:r>
      <w:r w:rsidR="00DA4FF1">
        <w:t>roep</w:t>
      </w:r>
      <w:r w:rsidRPr="004E2248">
        <w:t xml:space="preserve"> DFSTOPO </w:t>
      </w:r>
      <w:r>
        <w:t>op 1</w:t>
      </w:r>
    </w:p>
    <w:p w14:paraId="5AD4C9BB" w14:textId="1F19B5A0" w:rsidR="008F12B2" w:rsidRPr="00DA4FF1" w:rsidRDefault="008F12B2" w:rsidP="008F12B2">
      <w:r w:rsidRPr="00DA4FF1">
        <w:t>D = [0, 0, 0, 0, 0, 0, 0, 0, 0 , 0] wordt D = [1, 0, 0, 0, 0, 0, 0, 0, 0 , 0]</w:t>
      </w:r>
    </w:p>
    <w:p w14:paraId="0D8BE951" w14:textId="0A747CB3" w:rsidR="008F12B2" w:rsidRPr="00DA4FF1" w:rsidRDefault="00DA4FF1" w:rsidP="008F12B2">
      <w:r w:rsidRPr="00DA4FF1">
        <w:t>Als D[</w:t>
      </w:r>
      <w:r>
        <w:t>2] = 0, roep DFSTOPO op 2</w:t>
      </w:r>
    </w:p>
    <w:p w14:paraId="47F8B5F7" w14:textId="6ECD1E8E" w:rsidR="008F12B2" w:rsidRDefault="00DA4FF1" w:rsidP="00F86A8A">
      <w:r w:rsidRPr="00DA4FF1">
        <w:t>D = [1, 0, 0, 0, 0, 0, 0, 0, 0 , 0]</w:t>
      </w:r>
      <w:r>
        <w:t xml:space="preserve"> = </w:t>
      </w:r>
      <w:r w:rsidRPr="00DA4FF1">
        <w:t xml:space="preserve">D = [1, </w:t>
      </w:r>
      <w:r>
        <w:t>1</w:t>
      </w:r>
      <w:r w:rsidRPr="00DA4FF1">
        <w:t>, 0, 0, 0, 0, 0, 0, 0 , 0]</w:t>
      </w:r>
    </w:p>
    <w:p w14:paraId="2CBC64A0" w14:textId="287F3474" w:rsidR="00986C94" w:rsidRPr="00DA4FF1" w:rsidRDefault="00986C94" w:rsidP="00986C94">
      <w:r w:rsidRPr="00DA4FF1">
        <w:t>Als D[</w:t>
      </w:r>
      <w:r>
        <w:t>4] = 0, roep DFSTOPO op 4</w:t>
      </w:r>
    </w:p>
    <w:p w14:paraId="526D19CD" w14:textId="399F38FD" w:rsidR="00986C94" w:rsidRDefault="00986C94" w:rsidP="00986C94">
      <w:r w:rsidRPr="00DA4FF1">
        <w:t xml:space="preserve">D = [1, </w:t>
      </w:r>
      <w:r w:rsidR="00D85CA3">
        <w:t>1</w:t>
      </w:r>
      <w:r w:rsidRPr="00DA4FF1">
        <w:t>, 0, 0, 0, 0, 0, 0, 0 , 0]</w:t>
      </w:r>
      <w:r>
        <w:t xml:space="preserve"> = </w:t>
      </w:r>
      <w:r w:rsidRPr="00DA4FF1">
        <w:t xml:space="preserve">D = [1, </w:t>
      </w:r>
      <w:r>
        <w:t>1</w:t>
      </w:r>
      <w:r w:rsidRPr="00DA4FF1">
        <w:t xml:space="preserve">, 0, </w:t>
      </w:r>
      <w:r w:rsidR="00D85CA3">
        <w:t>1</w:t>
      </w:r>
      <w:r w:rsidRPr="00DA4FF1">
        <w:t>,</w:t>
      </w:r>
      <w:r w:rsidR="00D85CA3">
        <w:t xml:space="preserve"> 0,</w:t>
      </w:r>
      <w:r w:rsidRPr="00DA4FF1">
        <w:t xml:space="preserve"> 0, 0, 0, 0 , 0]</w:t>
      </w:r>
    </w:p>
    <w:p w14:paraId="764F9AE2" w14:textId="3730CA07" w:rsidR="00D85CA3" w:rsidRPr="00DA4FF1" w:rsidRDefault="00D85CA3" w:rsidP="00D85CA3">
      <w:r w:rsidRPr="00DA4FF1">
        <w:t>Als D[</w:t>
      </w:r>
      <w:r>
        <w:t>6] = 0, roep DFSTOPO op 6</w:t>
      </w:r>
    </w:p>
    <w:p w14:paraId="3FCD14D2" w14:textId="7ED21283" w:rsidR="003D5482" w:rsidRPr="004E2248" w:rsidRDefault="00D85CA3" w:rsidP="00F86A8A">
      <w:r w:rsidRPr="00DA4FF1">
        <w:t xml:space="preserve">D = [1, </w:t>
      </w:r>
      <w:r>
        <w:t>1</w:t>
      </w:r>
      <w:r w:rsidRPr="00DA4FF1">
        <w:t xml:space="preserve">, 0, </w:t>
      </w:r>
      <w:r>
        <w:t>1</w:t>
      </w:r>
      <w:r w:rsidRPr="00DA4FF1">
        <w:t>, 0, 0, 0, 0, 0 , 0]</w:t>
      </w:r>
      <w:r>
        <w:t xml:space="preserve"> = </w:t>
      </w:r>
      <w:r w:rsidRPr="00DA4FF1">
        <w:t xml:space="preserve">D = [1, </w:t>
      </w:r>
      <w:r>
        <w:t>1</w:t>
      </w:r>
      <w:r w:rsidRPr="00DA4FF1">
        <w:t xml:space="preserve">, 0, </w:t>
      </w:r>
      <w:r w:rsidR="004A671A">
        <w:t>1</w:t>
      </w:r>
      <w:r w:rsidRPr="00DA4FF1">
        <w:t xml:space="preserve">, </w:t>
      </w:r>
      <w:r w:rsidR="004A671A">
        <w:t>0</w:t>
      </w:r>
      <w:r>
        <w:t>,</w:t>
      </w:r>
      <w:r w:rsidR="004A671A">
        <w:t xml:space="preserve"> 1</w:t>
      </w:r>
      <w:r w:rsidRPr="00DA4FF1">
        <w:t>, 0, 0, 0 , 0]</w:t>
      </w:r>
    </w:p>
    <w:p w14:paraId="4886DF8D" w14:textId="77777777" w:rsidR="003D5482" w:rsidRPr="004E2248" w:rsidRDefault="003D5482" w:rsidP="00F86A8A"/>
    <w:p w14:paraId="674B5C51" w14:textId="40540DA6" w:rsidR="003D5482" w:rsidRPr="00211A08" w:rsidRDefault="00D9422E" w:rsidP="006555CA">
      <w:pPr>
        <w:pStyle w:val="Geenafstand"/>
      </w:pPr>
      <w:r w:rsidRPr="00211A08">
        <w:t>Pseudocode vervolg:</w:t>
      </w:r>
    </w:p>
    <w:p w14:paraId="7B8EF040" w14:textId="77777777" w:rsidR="006555CA" w:rsidRPr="00211A08" w:rsidRDefault="006555CA" w:rsidP="00F86A8A">
      <w:r w:rsidRPr="00211A08">
        <w:t xml:space="preserve">1: </w:t>
      </w:r>
      <w:proofErr w:type="spellStart"/>
      <w:r w:rsidRPr="00211A08">
        <w:t>function</w:t>
      </w:r>
      <w:proofErr w:type="spellEnd"/>
      <w:r w:rsidRPr="00211A08">
        <w:t xml:space="preserve"> DFSTOPO(</w:t>
      </w:r>
      <w:r w:rsidRPr="006555CA">
        <w:rPr>
          <w:rFonts w:ascii="Cambria Math" w:hAnsi="Cambria Math" w:cs="Cambria Math"/>
        </w:rPr>
        <w:t>𝐺</w:t>
      </w:r>
      <w:r w:rsidRPr="00211A08">
        <w:t xml:space="preserve">, </w:t>
      </w:r>
      <w:r w:rsidRPr="006555CA">
        <w:rPr>
          <w:rFonts w:ascii="Cambria Math" w:hAnsi="Cambria Math" w:cs="Cambria Math"/>
        </w:rPr>
        <w:t>𝑣</w:t>
      </w:r>
      <w:r w:rsidRPr="00211A08">
        <w:t xml:space="preserve">, </w:t>
      </w:r>
      <w:r w:rsidRPr="006555CA">
        <w:rPr>
          <w:rFonts w:ascii="Cambria Math" w:hAnsi="Cambria Math" w:cs="Cambria Math"/>
        </w:rPr>
        <w:t>𝐷</w:t>
      </w:r>
      <w:r w:rsidRPr="00211A08">
        <w:t xml:space="preserve">, </w:t>
      </w:r>
      <w:r w:rsidRPr="006555CA">
        <w:rPr>
          <w:rFonts w:ascii="Cambria Math" w:hAnsi="Cambria Math" w:cs="Cambria Math"/>
        </w:rPr>
        <w:t>𝑆</w:t>
      </w:r>
      <w:r w:rsidRPr="00211A08">
        <w:t xml:space="preserve">) </w:t>
      </w:r>
    </w:p>
    <w:p w14:paraId="63F443D1" w14:textId="65000C56" w:rsidR="006555CA" w:rsidRPr="00211A08" w:rsidRDefault="006555CA" w:rsidP="00F86A8A">
      <w:r w:rsidRPr="00211A08">
        <w:t xml:space="preserve">2:    </w:t>
      </w:r>
      <w:r w:rsidRPr="006555CA">
        <w:rPr>
          <w:rFonts w:ascii="Cambria Math" w:hAnsi="Cambria Math" w:cs="Cambria Math"/>
        </w:rPr>
        <w:t>𝐷</w:t>
      </w:r>
      <w:r w:rsidRPr="00211A08">
        <w:t>[</w:t>
      </w:r>
      <w:r w:rsidRPr="006555CA">
        <w:rPr>
          <w:rFonts w:ascii="Cambria Math" w:hAnsi="Cambria Math" w:cs="Cambria Math"/>
        </w:rPr>
        <w:t>𝑣</w:t>
      </w:r>
      <w:r w:rsidRPr="00211A08">
        <w:t xml:space="preserve">] ← 1 </w:t>
      </w:r>
      <w:r w:rsidR="001B5A8A" w:rsidRPr="00211A08">
        <w:tab/>
      </w:r>
      <w:r w:rsidR="001B5A8A" w:rsidRPr="00211A08">
        <w:tab/>
      </w:r>
      <w:r w:rsidR="001B5A8A" w:rsidRPr="00211A08">
        <w:tab/>
      </w:r>
      <w:r w:rsidR="001B5A8A" w:rsidRPr="00211A08">
        <w:tab/>
      </w:r>
      <w:r w:rsidR="001B5A8A" w:rsidRPr="00211A08">
        <w:tab/>
      </w:r>
      <w:r w:rsidR="001B5A8A" w:rsidRPr="00211A08">
        <w:tab/>
      </w:r>
      <w:r w:rsidR="001B5A8A" w:rsidRPr="00211A08">
        <w:tab/>
      </w:r>
      <w:r w:rsidRPr="00211A08">
        <w:t xml:space="preserve"># markeer </w:t>
      </w:r>
      <w:r w:rsidRPr="006555CA">
        <w:rPr>
          <w:rFonts w:ascii="Cambria Math" w:hAnsi="Cambria Math" w:cs="Cambria Math"/>
        </w:rPr>
        <w:t>𝑣</w:t>
      </w:r>
      <w:r w:rsidRPr="00211A08">
        <w:t xml:space="preserve"> als ’bezig’ </w:t>
      </w:r>
    </w:p>
    <w:p w14:paraId="5B664ADB" w14:textId="3F6E3B04" w:rsidR="006555CA" w:rsidRDefault="006555CA" w:rsidP="00F86A8A">
      <w:pPr>
        <w:rPr>
          <w:lang w:val="en-GB"/>
        </w:rPr>
      </w:pPr>
      <w:r w:rsidRPr="006555CA">
        <w:rPr>
          <w:lang w:val="en-GB"/>
        </w:rPr>
        <w:t xml:space="preserve">3: </w:t>
      </w:r>
      <w:r>
        <w:rPr>
          <w:lang w:val="en-GB"/>
        </w:rPr>
        <w:t xml:space="preserve">   </w:t>
      </w:r>
      <w:r w:rsidRPr="006555CA">
        <w:rPr>
          <w:lang w:val="en-GB"/>
        </w:rPr>
        <w:t xml:space="preserve">for all </w:t>
      </w:r>
      <w:r w:rsidRPr="006555CA">
        <w:rPr>
          <w:rFonts w:ascii="Cambria Math" w:hAnsi="Cambria Math" w:cs="Cambria Math"/>
        </w:rPr>
        <w:t>𝑤</w:t>
      </w:r>
      <w:r w:rsidRPr="006555CA">
        <w:rPr>
          <w:lang w:val="en-GB"/>
        </w:rPr>
        <w:t xml:space="preserve"> </w:t>
      </w:r>
      <w:r w:rsidRPr="006555CA">
        <w:rPr>
          <w:rFonts w:ascii="Cambria Math" w:hAnsi="Cambria Math" w:cs="Cambria Math"/>
          <w:lang w:val="en-GB"/>
        </w:rPr>
        <w:t>∈</w:t>
      </w:r>
      <w:r w:rsidRPr="006555CA">
        <w:rPr>
          <w:lang w:val="en-GB"/>
        </w:rPr>
        <w:t xml:space="preserve"> </w:t>
      </w:r>
      <w:proofErr w:type="spellStart"/>
      <w:r w:rsidRPr="006555CA">
        <w:rPr>
          <w:lang w:val="en-GB"/>
        </w:rPr>
        <w:t>buren</w:t>
      </w:r>
      <w:proofErr w:type="spellEnd"/>
      <w:r w:rsidRPr="006555CA">
        <w:rPr>
          <w:lang w:val="en-GB"/>
        </w:rPr>
        <w:t>(</w:t>
      </w:r>
      <w:r w:rsidRPr="006555CA">
        <w:rPr>
          <w:rFonts w:ascii="Cambria Math" w:hAnsi="Cambria Math" w:cs="Cambria Math"/>
        </w:rPr>
        <w:t>𝑣</w:t>
      </w:r>
      <w:r w:rsidRPr="006555CA">
        <w:rPr>
          <w:lang w:val="en-GB"/>
        </w:rPr>
        <w:t xml:space="preserve">) do </w:t>
      </w:r>
    </w:p>
    <w:p w14:paraId="44B5FDCC" w14:textId="1EB4D1DF" w:rsidR="006555CA" w:rsidRPr="006555CA" w:rsidRDefault="006555CA" w:rsidP="00F86A8A">
      <w:r w:rsidRPr="006555CA">
        <w:t xml:space="preserve">4:  </w:t>
      </w:r>
      <w:r>
        <w:t xml:space="preserve">      </w:t>
      </w:r>
      <w:proofErr w:type="spellStart"/>
      <w:r w:rsidRPr="006555CA">
        <w:t>if</w:t>
      </w:r>
      <w:proofErr w:type="spellEnd"/>
      <w:r w:rsidRPr="006555CA">
        <w:t xml:space="preserve"> </w:t>
      </w:r>
      <w:r w:rsidRPr="006555CA">
        <w:rPr>
          <w:rFonts w:ascii="Cambria Math" w:hAnsi="Cambria Math" w:cs="Cambria Math"/>
        </w:rPr>
        <w:t>𝐷</w:t>
      </w:r>
      <w:r w:rsidRPr="006555CA">
        <w:t>[</w:t>
      </w:r>
      <w:r w:rsidRPr="006555CA">
        <w:rPr>
          <w:rFonts w:ascii="Cambria Math" w:hAnsi="Cambria Math" w:cs="Cambria Math"/>
        </w:rPr>
        <w:t>𝑤</w:t>
      </w:r>
      <w:r w:rsidRPr="006555CA">
        <w:t xml:space="preserve">] = 0 </w:t>
      </w:r>
      <w:r w:rsidRPr="006555CA">
        <w:rPr>
          <w:rFonts w:ascii="Cambria Math" w:hAnsi="Cambria Math" w:cs="Cambria Math"/>
        </w:rPr>
        <w:t>∧</w:t>
      </w:r>
      <w:r w:rsidRPr="006555CA">
        <w:t xml:space="preserve"> </w:t>
      </w:r>
      <w:proofErr w:type="spellStart"/>
      <w:r w:rsidR="00EF74FC" w:rsidRPr="006555CA">
        <w:t>cycledetected</w:t>
      </w:r>
      <w:proofErr w:type="spellEnd"/>
      <w:r w:rsidR="00EF74FC" w:rsidRPr="006555CA">
        <w:t xml:space="preserve"> </w:t>
      </w:r>
      <w:r w:rsidRPr="006555CA">
        <w:t xml:space="preserve">= </w:t>
      </w:r>
      <w:proofErr w:type="spellStart"/>
      <w:r w:rsidRPr="006555CA">
        <w:t>false</w:t>
      </w:r>
      <w:proofErr w:type="spellEnd"/>
      <w:r w:rsidRPr="006555CA">
        <w:t xml:space="preserve"> </w:t>
      </w:r>
      <w:proofErr w:type="spellStart"/>
      <w:r w:rsidRPr="006555CA">
        <w:t>then</w:t>
      </w:r>
      <w:proofErr w:type="spellEnd"/>
      <w:r w:rsidRPr="006555CA">
        <w:t xml:space="preserve"> </w:t>
      </w:r>
      <w:r w:rsidR="001B5A8A">
        <w:tab/>
      </w:r>
      <w:r w:rsidR="001B5A8A">
        <w:tab/>
      </w:r>
      <w:r w:rsidRPr="006555CA">
        <w:t xml:space="preserve"># </w:t>
      </w:r>
      <w:r w:rsidRPr="006555CA">
        <w:rPr>
          <w:rFonts w:ascii="Cambria Math" w:hAnsi="Cambria Math" w:cs="Cambria Math"/>
        </w:rPr>
        <w:t>𝑤</w:t>
      </w:r>
      <w:r w:rsidRPr="006555CA">
        <w:t xml:space="preserve"> nog niet ontdekt </w:t>
      </w:r>
    </w:p>
    <w:p w14:paraId="7EA53303" w14:textId="5EEC914F" w:rsidR="006555CA" w:rsidRPr="006555CA" w:rsidRDefault="006555CA" w:rsidP="00F86A8A">
      <w:r w:rsidRPr="006555CA">
        <w:t xml:space="preserve">5:  </w:t>
      </w:r>
      <w:r>
        <w:t xml:space="preserve">          </w:t>
      </w:r>
      <w:proofErr w:type="spellStart"/>
      <w:r w:rsidR="00EF74FC" w:rsidRPr="006555CA">
        <w:t>dfstopo</w:t>
      </w:r>
      <w:proofErr w:type="spellEnd"/>
      <w:r w:rsidRPr="006555CA">
        <w:t>(</w:t>
      </w:r>
      <w:r w:rsidRPr="006555CA">
        <w:rPr>
          <w:rFonts w:ascii="Cambria Math" w:hAnsi="Cambria Math" w:cs="Cambria Math"/>
        </w:rPr>
        <w:t>𝐺</w:t>
      </w:r>
      <w:r w:rsidRPr="006555CA">
        <w:t xml:space="preserve">, </w:t>
      </w:r>
      <w:r w:rsidRPr="006555CA">
        <w:rPr>
          <w:rFonts w:ascii="Cambria Math" w:hAnsi="Cambria Math" w:cs="Cambria Math"/>
        </w:rPr>
        <w:t>𝑤</w:t>
      </w:r>
      <w:r w:rsidRPr="006555CA">
        <w:t xml:space="preserve">, </w:t>
      </w:r>
      <w:r w:rsidRPr="006555CA">
        <w:rPr>
          <w:rFonts w:ascii="Cambria Math" w:hAnsi="Cambria Math" w:cs="Cambria Math"/>
        </w:rPr>
        <w:t>𝐷</w:t>
      </w:r>
      <w:r w:rsidRPr="006555CA">
        <w:t xml:space="preserve">, </w:t>
      </w:r>
      <w:r w:rsidRPr="006555CA">
        <w:rPr>
          <w:rFonts w:ascii="Cambria Math" w:hAnsi="Cambria Math" w:cs="Cambria Math"/>
        </w:rPr>
        <w:t>𝑆</w:t>
      </w:r>
      <w:r w:rsidRPr="006555CA">
        <w:t xml:space="preserve">) </w:t>
      </w:r>
    </w:p>
    <w:p w14:paraId="62D310B2" w14:textId="7B30A670" w:rsidR="006555CA" w:rsidRPr="006555CA" w:rsidRDefault="006555CA" w:rsidP="00F86A8A">
      <w:r w:rsidRPr="006555CA">
        <w:t xml:space="preserve">6:  </w:t>
      </w:r>
      <w:r>
        <w:t xml:space="preserve">      </w:t>
      </w:r>
      <w:proofErr w:type="spellStart"/>
      <w:r w:rsidRPr="006555CA">
        <w:t>else</w:t>
      </w:r>
      <w:proofErr w:type="spellEnd"/>
      <w:r w:rsidRPr="006555CA">
        <w:t xml:space="preserve"> </w:t>
      </w:r>
      <w:proofErr w:type="spellStart"/>
      <w:r w:rsidRPr="006555CA">
        <w:t>if</w:t>
      </w:r>
      <w:proofErr w:type="spellEnd"/>
      <w:r w:rsidRPr="006555CA">
        <w:t xml:space="preserve"> </w:t>
      </w:r>
      <w:r w:rsidRPr="006555CA">
        <w:rPr>
          <w:rFonts w:ascii="Cambria Math" w:hAnsi="Cambria Math" w:cs="Cambria Math"/>
        </w:rPr>
        <w:t>𝐷</w:t>
      </w:r>
      <w:r w:rsidRPr="006555CA">
        <w:t>[</w:t>
      </w:r>
      <w:r w:rsidRPr="006555CA">
        <w:rPr>
          <w:rFonts w:ascii="Cambria Math" w:hAnsi="Cambria Math" w:cs="Cambria Math"/>
        </w:rPr>
        <w:t>𝑤</w:t>
      </w:r>
      <w:r w:rsidRPr="006555CA">
        <w:t xml:space="preserve">] = 1 </w:t>
      </w:r>
      <w:proofErr w:type="spellStart"/>
      <w:r w:rsidRPr="006555CA">
        <w:t>then</w:t>
      </w:r>
      <w:proofErr w:type="spellEnd"/>
      <w:r w:rsidRPr="006555CA">
        <w:t xml:space="preserve"> </w:t>
      </w:r>
      <w:r w:rsidR="001B5A8A">
        <w:tab/>
      </w:r>
      <w:r w:rsidR="001B5A8A">
        <w:tab/>
      </w:r>
      <w:r w:rsidR="001B5A8A">
        <w:tab/>
      </w:r>
      <w:r w:rsidR="001B5A8A">
        <w:tab/>
      </w:r>
      <w:r w:rsidR="001B5A8A">
        <w:tab/>
      </w:r>
      <w:r w:rsidRPr="006555CA">
        <w:t xml:space="preserve"># </w:t>
      </w:r>
      <w:proofErr w:type="spellStart"/>
      <w:r w:rsidRPr="006555CA">
        <w:t>cykel</w:t>
      </w:r>
      <w:proofErr w:type="spellEnd"/>
      <w:r w:rsidRPr="006555CA">
        <w:t xml:space="preserve"> ontdekt </w:t>
      </w:r>
      <w:r w:rsidRPr="006555CA">
        <w:rPr>
          <w:rFonts w:ascii="Cambria Math" w:hAnsi="Cambria Math" w:cs="Cambria Math"/>
        </w:rPr>
        <w:t>𝑤</w:t>
      </w:r>
      <w:r w:rsidRPr="006555CA">
        <w:t xml:space="preserve"> </w:t>
      </w:r>
      <w:r w:rsidRPr="006555CA">
        <w:rPr>
          <w:rFonts w:ascii="Segoe UI Symbol" w:hAnsi="Segoe UI Symbol" w:cs="Segoe UI Symbol"/>
        </w:rPr>
        <w:t>❀</w:t>
      </w:r>
      <w:r w:rsidRPr="006555CA">
        <w:t xml:space="preserve"> </w:t>
      </w:r>
      <w:r w:rsidRPr="006555CA">
        <w:rPr>
          <w:rFonts w:ascii="Cambria Math" w:hAnsi="Cambria Math" w:cs="Cambria Math"/>
        </w:rPr>
        <w:t>𝑣</w:t>
      </w:r>
      <w:r w:rsidRPr="006555CA">
        <w:t xml:space="preserve"> → </w:t>
      </w:r>
      <w:r w:rsidRPr="006555CA">
        <w:rPr>
          <w:rFonts w:ascii="Cambria Math" w:hAnsi="Cambria Math" w:cs="Cambria Math"/>
        </w:rPr>
        <w:t>𝑤</w:t>
      </w:r>
      <w:r w:rsidRPr="006555CA">
        <w:t xml:space="preserve"> </w:t>
      </w:r>
    </w:p>
    <w:p w14:paraId="348D9A81" w14:textId="7F56F703" w:rsidR="006555CA" w:rsidRDefault="006555CA" w:rsidP="00F86A8A">
      <w:pPr>
        <w:rPr>
          <w:lang w:val="en-GB"/>
        </w:rPr>
      </w:pPr>
      <w:r w:rsidRPr="006555CA">
        <w:rPr>
          <w:lang w:val="en-GB"/>
        </w:rPr>
        <w:t xml:space="preserve">7: </w:t>
      </w:r>
      <w:r>
        <w:rPr>
          <w:lang w:val="en-GB"/>
        </w:rPr>
        <w:t xml:space="preserve">           </w:t>
      </w:r>
      <w:proofErr w:type="spellStart"/>
      <w:r w:rsidR="00EF74FC" w:rsidRPr="006555CA">
        <w:rPr>
          <w:lang w:val="en-GB"/>
        </w:rPr>
        <w:t>cycledetected</w:t>
      </w:r>
      <w:proofErr w:type="spellEnd"/>
      <w:r w:rsidR="00EF74FC" w:rsidRPr="006555CA">
        <w:rPr>
          <w:lang w:val="en-GB"/>
        </w:rPr>
        <w:t xml:space="preserve"> </w:t>
      </w:r>
      <w:r w:rsidRPr="006555CA">
        <w:rPr>
          <w:lang w:val="en-GB"/>
        </w:rPr>
        <w:t xml:space="preserve">← true </w:t>
      </w:r>
    </w:p>
    <w:p w14:paraId="70FC8604" w14:textId="49AA16BE" w:rsidR="006555CA" w:rsidRPr="006555CA" w:rsidRDefault="006555CA" w:rsidP="00F86A8A">
      <w:pPr>
        <w:rPr>
          <w:lang w:val="en-GB"/>
        </w:rPr>
      </w:pPr>
      <w:r w:rsidRPr="006555CA">
        <w:rPr>
          <w:lang w:val="en-GB"/>
        </w:rPr>
        <w:t xml:space="preserve">8:        end if </w:t>
      </w:r>
    </w:p>
    <w:p w14:paraId="11D7B707" w14:textId="1B983F0D" w:rsidR="006555CA" w:rsidRPr="0059020C" w:rsidRDefault="006555CA" w:rsidP="00F86A8A">
      <w:pPr>
        <w:rPr>
          <w:lang w:val="en-GB"/>
        </w:rPr>
      </w:pPr>
      <w:r w:rsidRPr="0059020C">
        <w:rPr>
          <w:lang w:val="en-GB"/>
        </w:rPr>
        <w:t xml:space="preserve">9:    end for </w:t>
      </w:r>
    </w:p>
    <w:p w14:paraId="47539CFF" w14:textId="0C901131" w:rsidR="006555CA" w:rsidRDefault="006555CA" w:rsidP="00F86A8A">
      <w:r w:rsidRPr="006555CA">
        <w:t xml:space="preserve">10: </w:t>
      </w:r>
      <w:r>
        <w:t xml:space="preserve"> </w:t>
      </w:r>
      <w:r w:rsidRPr="006555CA">
        <w:rPr>
          <w:rFonts w:ascii="Cambria Math" w:hAnsi="Cambria Math" w:cs="Cambria Math"/>
        </w:rPr>
        <w:t>𝐷</w:t>
      </w:r>
      <w:r w:rsidRPr="006555CA">
        <w:t>[</w:t>
      </w:r>
      <w:r w:rsidRPr="006555CA">
        <w:rPr>
          <w:rFonts w:ascii="Cambria Math" w:hAnsi="Cambria Math" w:cs="Cambria Math"/>
        </w:rPr>
        <w:t>𝑣</w:t>
      </w:r>
      <w:r w:rsidRPr="006555CA">
        <w:t xml:space="preserve">] ← 2 </w:t>
      </w:r>
      <w:r w:rsidR="001B5A8A">
        <w:tab/>
      </w:r>
      <w:r w:rsidR="001B5A8A">
        <w:tab/>
      </w:r>
      <w:r w:rsidR="001B5A8A">
        <w:tab/>
      </w:r>
      <w:r w:rsidR="001B5A8A">
        <w:tab/>
      </w:r>
      <w:r w:rsidR="001B5A8A">
        <w:tab/>
      </w:r>
      <w:r w:rsidR="001B5A8A">
        <w:tab/>
      </w:r>
      <w:r w:rsidR="001B5A8A">
        <w:tab/>
      </w:r>
      <w:r w:rsidRPr="006555CA">
        <w:t xml:space="preserve"># markeer </w:t>
      </w:r>
      <w:r w:rsidRPr="006555CA">
        <w:rPr>
          <w:rFonts w:ascii="Cambria Math" w:hAnsi="Cambria Math" w:cs="Cambria Math"/>
        </w:rPr>
        <w:t>𝑣</w:t>
      </w:r>
      <w:r w:rsidRPr="006555CA">
        <w:t xml:space="preserve"> als ’voltooid’ </w:t>
      </w:r>
    </w:p>
    <w:p w14:paraId="305EC02C" w14:textId="146E1B04" w:rsidR="006555CA" w:rsidRDefault="006555CA" w:rsidP="00F86A8A">
      <w:r w:rsidRPr="006555CA">
        <w:t xml:space="preserve">11: </w:t>
      </w:r>
      <w:r w:rsidR="001B5A8A">
        <w:t xml:space="preserve"> </w:t>
      </w:r>
      <w:r w:rsidRPr="006555CA">
        <w:t xml:space="preserve">voeg </w:t>
      </w:r>
      <w:r w:rsidRPr="006555CA">
        <w:rPr>
          <w:rFonts w:ascii="Cambria Math" w:hAnsi="Cambria Math" w:cs="Cambria Math"/>
        </w:rPr>
        <w:t>𝑣</w:t>
      </w:r>
      <w:r w:rsidRPr="006555CA">
        <w:t xml:space="preserve"> vooraan toe aan </w:t>
      </w:r>
      <w:r w:rsidRPr="006555CA">
        <w:rPr>
          <w:rFonts w:ascii="Cambria Math" w:hAnsi="Cambria Math" w:cs="Cambria Math"/>
        </w:rPr>
        <w:t>𝑆</w:t>
      </w:r>
      <w:r w:rsidRPr="006555CA">
        <w:t xml:space="preserve"> </w:t>
      </w:r>
      <w:r w:rsidR="001B5A8A">
        <w:tab/>
      </w:r>
      <w:r w:rsidR="001B5A8A">
        <w:tab/>
      </w:r>
      <w:r w:rsidR="001B5A8A">
        <w:tab/>
      </w:r>
      <w:r w:rsidR="001B5A8A">
        <w:tab/>
      </w:r>
      <w:r w:rsidRPr="006555CA">
        <w:t xml:space="preserve"># ken rangnummer toe aan </w:t>
      </w:r>
      <w:r w:rsidRPr="006555CA">
        <w:rPr>
          <w:rFonts w:ascii="Cambria Math" w:hAnsi="Cambria Math" w:cs="Cambria Math"/>
        </w:rPr>
        <w:t>𝑣</w:t>
      </w:r>
      <w:r w:rsidRPr="006555CA">
        <w:t xml:space="preserve"> </w:t>
      </w:r>
    </w:p>
    <w:p w14:paraId="549DFCBE" w14:textId="6DBABFD8" w:rsidR="00D9422E" w:rsidRPr="006555CA" w:rsidRDefault="006555CA" w:rsidP="00F86A8A">
      <w:r w:rsidRPr="006555CA">
        <w:t xml:space="preserve">12: end </w:t>
      </w:r>
      <w:proofErr w:type="spellStart"/>
      <w:r w:rsidRPr="006555CA">
        <w:t>function</w:t>
      </w:r>
      <w:proofErr w:type="spellEnd"/>
    </w:p>
    <w:p w14:paraId="0FB2639D" w14:textId="77777777" w:rsidR="003D5482" w:rsidRDefault="003D5482" w:rsidP="00F86A8A"/>
    <w:p w14:paraId="427447A8" w14:textId="77777777" w:rsidR="004F22E2" w:rsidRDefault="004F22E2" w:rsidP="00F86A8A"/>
    <w:p w14:paraId="3BCD6E35" w14:textId="77777777" w:rsidR="004F22E2" w:rsidRDefault="004F22E2" w:rsidP="00F86A8A"/>
    <w:p w14:paraId="63B058BD" w14:textId="77777777" w:rsidR="002968AE" w:rsidRDefault="002968AE" w:rsidP="00F86A8A"/>
    <w:p w14:paraId="36FE1229" w14:textId="77777777" w:rsidR="002968AE" w:rsidRDefault="002968AE" w:rsidP="00F86A8A"/>
    <w:p w14:paraId="7671F806" w14:textId="7008374C" w:rsidR="004F22E2" w:rsidRDefault="004F22E2" w:rsidP="004F22E2">
      <w:pPr>
        <w:pStyle w:val="Geenafstand"/>
      </w:pPr>
      <w:r w:rsidRPr="004F22E2">
        <w:lastRenderedPageBreak/>
        <w:t>Oefeningen</w:t>
      </w:r>
      <w:r w:rsidR="002968AE">
        <w:t>:</w:t>
      </w:r>
    </w:p>
    <w:p w14:paraId="4AAABF45" w14:textId="1F7C9826" w:rsidR="004F22E2" w:rsidRDefault="004F22E2" w:rsidP="004F22E2">
      <w:pPr>
        <w:pStyle w:val="Lijstalinea"/>
        <w:numPr>
          <w:ilvl w:val="0"/>
          <w:numId w:val="148"/>
        </w:numPr>
      </w:pPr>
      <w:r w:rsidRPr="004F22E2">
        <w:t xml:space="preserve">Vind alle mogelijke topologische sorteringen van de graaf in Figuur 5.10. </w:t>
      </w:r>
    </w:p>
    <w:p w14:paraId="157589F2" w14:textId="21A86A3A" w:rsidR="004F22E2" w:rsidRDefault="004F22E2" w:rsidP="004F22E2">
      <w:pPr>
        <w:pStyle w:val="Lijstalinea"/>
        <w:numPr>
          <w:ilvl w:val="0"/>
          <w:numId w:val="148"/>
        </w:numPr>
      </w:pPr>
      <w:r w:rsidRPr="004F22E2">
        <w:t xml:space="preserve">Vind de compilatievolgorde van de modules in Figuur 5.9 wanneer de labels in dalende volgorde worden doorlopen. </w:t>
      </w:r>
    </w:p>
    <w:p w14:paraId="1D67F4DD" w14:textId="307E1ED1" w:rsidR="004F22E2" w:rsidRDefault="004F22E2" w:rsidP="004F22E2">
      <w:pPr>
        <w:pStyle w:val="Lijstalinea"/>
        <w:numPr>
          <w:ilvl w:val="0"/>
          <w:numId w:val="148"/>
        </w:numPr>
      </w:pPr>
      <w:r w:rsidRPr="004F22E2">
        <w:t>Veronderstel nu dat er in de graaf van Figuur 5.9 een extra boog (8, 6) wordt toegevoegd. Pas nu het algoritme voor topologisch sorteren toe.</w:t>
      </w:r>
    </w:p>
    <w:p w14:paraId="1F9451EC" w14:textId="5497A1DD" w:rsidR="00650D2E" w:rsidRDefault="00CF3CEB" w:rsidP="00650D2E">
      <w:pPr>
        <w:pStyle w:val="Lijstalinea"/>
        <w:numPr>
          <w:ilvl w:val="1"/>
          <w:numId w:val="148"/>
        </w:numPr>
      </w:pPr>
      <w:r>
        <w:t xml:space="preserve">1, 2, 4, 6, 3, 5, 8 allemaal op 1, daarna gaat 8 direct naar 6. </w:t>
      </w:r>
      <w:proofErr w:type="spellStart"/>
      <w:r>
        <w:t>Cycledetected</w:t>
      </w:r>
      <w:proofErr w:type="spellEnd"/>
      <w:r>
        <w:t xml:space="preserve"> &lt;- </w:t>
      </w:r>
      <w:proofErr w:type="spellStart"/>
      <w:r>
        <w:t>true</w:t>
      </w:r>
      <w:proofErr w:type="spellEnd"/>
    </w:p>
    <w:p w14:paraId="1E3BCC2E" w14:textId="77777777" w:rsidR="002968AE" w:rsidRPr="006555CA" w:rsidRDefault="002968AE" w:rsidP="002968AE">
      <w:pPr>
        <w:ind w:left="1080"/>
      </w:pPr>
    </w:p>
    <w:p w14:paraId="304D40CE" w14:textId="77777777" w:rsidR="007A5D02" w:rsidRDefault="007A5D02" w:rsidP="007A5D02">
      <w:pPr>
        <w:pStyle w:val="Geenafstand"/>
      </w:pPr>
      <w:r w:rsidRPr="007A5D02">
        <w:t>Kortste Pad in een Ongewogen Graaf</w:t>
      </w:r>
      <w:r>
        <w:t>:</w:t>
      </w:r>
    </w:p>
    <w:p w14:paraId="493D36DE" w14:textId="77777777" w:rsidR="007A5D02" w:rsidRDefault="007A5D02" w:rsidP="00431602">
      <w:pPr>
        <w:pStyle w:val="Lijstalinea"/>
        <w:numPr>
          <w:ilvl w:val="0"/>
          <w:numId w:val="123"/>
        </w:numPr>
      </w:pPr>
      <w:r w:rsidRPr="007A5D02">
        <w:t xml:space="preserve">We wensen te weten hoeveel stappen (bogen) men nodig heeft om, startend vanaf een top </w:t>
      </w:r>
      <w:r w:rsidRPr="007A5D02">
        <w:rPr>
          <w:rFonts w:ascii="Cambria Math" w:hAnsi="Cambria Math" w:cs="Cambria Math"/>
        </w:rPr>
        <w:t>𝑠</w:t>
      </w:r>
      <w:r w:rsidRPr="007A5D02">
        <w:t xml:space="preserve">, een andere top </w:t>
      </w:r>
      <w:r w:rsidRPr="007A5D02">
        <w:rPr>
          <w:rFonts w:ascii="Cambria Math" w:hAnsi="Cambria Math" w:cs="Cambria Math"/>
        </w:rPr>
        <w:t>𝑣</w:t>
      </w:r>
      <w:r w:rsidRPr="007A5D02">
        <w:t xml:space="preserve"> te bereiken. </w:t>
      </w:r>
    </w:p>
    <w:p w14:paraId="4DAC8B51" w14:textId="64907D82" w:rsidR="007A5D02" w:rsidRDefault="007A5D02" w:rsidP="00431602">
      <w:pPr>
        <w:pStyle w:val="Lijstalinea"/>
        <w:numPr>
          <w:ilvl w:val="0"/>
          <w:numId w:val="123"/>
        </w:numPr>
      </w:pPr>
      <w:r w:rsidRPr="007A5D02">
        <w:t xml:space="preserve">We zoeken m.a.w. </w:t>
      </w:r>
      <w:r w:rsidR="00EF74FC" w:rsidRPr="007A5D02">
        <w:t xml:space="preserve">De </w:t>
      </w:r>
      <w:r w:rsidRPr="007A5D02">
        <w:t xml:space="preserve">lengte van een kortste pad. </w:t>
      </w:r>
    </w:p>
    <w:p w14:paraId="3951942E" w14:textId="4C6EB1EC" w:rsidR="003D5482" w:rsidRPr="006555CA" w:rsidRDefault="007A5D02" w:rsidP="00431602">
      <w:pPr>
        <w:pStyle w:val="Lijstalinea"/>
        <w:numPr>
          <w:ilvl w:val="0"/>
          <w:numId w:val="123"/>
        </w:numPr>
      </w:pPr>
      <w:r w:rsidRPr="007A5D02">
        <w:t>Breedte-Eerst Zoeken overloopt de graaf ’laag per laag’. Kleine aanpassing nodig om kortste pad bij te houden.</w:t>
      </w:r>
    </w:p>
    <w:p w14:paraId="04214BF0" w14:textId="77777777" w:rsidR="003D5482" w:rsidRPr="006555CA" w:rsidRDefault="003D5482" w:rsidP="00F86A8A"/>
    <w:p w14:paraId="38E57419" w14:textId="73979F9A" w:rsidR="00CC2276" w:rsidRDefault="00CC2276" w:rsidP="00711C91">
      <w:pPr>
        <w:pStyle w:val="Geenafstand"/>
      </w:pPr>
      <w:r w:rsidRPr="00CC2276">
        <w:t>Pseudocode</w:t>
      </w:r>
      <w:r w:rsidR="00711C91">
        <w:t>:</w:t>
      </w:r>
    </w:p>
    <w:p w14:paraId="12468DD7" w14:textId="77777777" w:rsidR="00CC2276" w:rsidRDefault="00CC2276" w:rsidP="00431602">
      <w:pPr>
        <w:pStyle w:val="Lijstalinea"/>
        <w:numPr>
          <w:ilvl w:val="0"/>
          <w:numId w:val="124"/>
        </w:numPr>
      </w:pPr>
      <w:r w:rsidRPr="00CC2276">
        <w:t xml:space="preserve">Invoer Een gerichte of ongerichte ongewogen graaf </w:t>
      </w:r>
      <w:r w:rsidRPr="00CC2276">
        <w:rPr>
          <w:rFonts w:ascii="Cambria Math" w:hAnsi="Cambria Math" w:cs="Cambria Math"/>
        </w:rPr>
        <w:t>𝐺</w:t>
      </w:r>
      <w:r w:rsidRPr="00CC2276">
        <w:t xml:space="preserve"> = (</w:t>
      </w:r>
      <w:r w:rsidRPr="00CC2276">
        <w:rPr>
          <w:rFonts w:ascii="Cambria Math" w:hAnsi="Cambria Math" w:cs="Cambria Math"/>
        </w:rPr>
        <w:t>𝑉</w:t>
      </w:r>
      <w:r w:rsidRPr="00CC2276">
        <w:t xml:space="preserve">, </w:t>
      </w:r>
      <w:r w:rsidRPr="00CC2276">
        <w:rPr>
          <w:rFonts w:ascii="Cambria Math" w:hAnsi="Cambria Math" w:cs="Cambria Math"/>
        </w:rPr>
        <w:t>𝐸</w:t>
      </w:r>
      <w:r w:rsidRPr="00CC2276">
        <w:t xml:space="preserve">). Een startknoop </w:t>
      </w:r>
      <w:r w:rsidRPr="00CC2276">
        <w:rPr>
          <w:rFonts w:ascii="Cambria Math" w:hAnsi="Cambria Math" w:cs="Cambria Math"/>
        </w:rPr>
        <w:t>𝑠</w:t>
      </w:r>
      <w:r w:rsidRPr="00CC2276">
        <w:t xml:space="preserve">; </w:t>
      </w:r>
      <w:r w:rsidRPr="00CC2276">
        <w:rPr>
          <w:rFonts w:ascii="Cambria Math" w:hAnsi="Cambria Math" w:cs="Cambria Math"/>
        </w:rPr>
        <w:t>𝑉</w:t>
      </w:r>
      <w:r w:rsidRPr="00CC2276">
        <w:t xml:space="preserve"> = {1, 2, … , </w:t>
      </w:r>
      <w:r w:rsidRPr="00CC2276">
        <w:rPr>
          <w:rFonts w:ascii="Cambria Math" w:hAnsi="Cambria Math" w:cs="Cambria Math"/>
        </w:rPr>
        <w:t>𝑛</w:t>
      </w:r>
      <w:r w:rsidRPr="00CC2276">
        <w:t xml:space="preserve">}. </w:t>
      </w:r>
    </w:p>
    <w:p w14:paraId="4B5DB110" w14:textId="77777777" w:rsidR="00CC2276" w:rsidRDefault="00CC2276" w:rsidP="00431602">
      <w:pPr>
        <w:pStyle w:val="Lijstalinea"/>
        <w:numPr>
          <w:ilvl w:val="0"/>
          <w:numId w:val="124"/>
        </w:numPr>
      </w:pPr>
      <w:r w:rsidRPr="00CC2276">
        <w:t xml:space="preserve">Uitvoer De array </w:t>
      </w:r>
      <w:r w:rsidRPr="00CC2276">
        <w:rPr>
          <w:rFonts w:ascii="Cambria Math" w:hAnsi="Cambria Math" w:cs="Cambria Math"/>
        </w:rPr>
        <w:t>𝐷</w:t>
      </w:r>
      <w:r w:rsidRPr="00CC2276">
        <w:t xml:space="preserve"> met </w:t>
      </w:r>
      <w:r w:rsidRPr="00CC2276">
        <w:rPr>
          <w:rFonts w:ascii="Cambria Math" w:hAnsi="Cambria Math" w:cs="Cambria Math"/>
        </w:rPr>
        <w:t>𝐷</w:t>
      </w:r>
      <w:r w:rsidRPr="00CC2276">
        <w:t>[</w:t>
      </w:r>
      <w:r w:rsidRPr="00CC2276">
        <w:rPr>
          <w:rFonts w:ascii="Cambria Math" w:hAnsi="Cambria Math" w:cs="Cambria Math"/>
        </w:rPr>
        <w:t>𝑣</w:t>
      </w:r>
      <w:r w:rsidRPr="00CC2276">
        <w:t xml:space="preserve">] de kortste afstand van </w:t>
      </w:r>
      <w:r w:rsidRPr="00CC2276">
        <w:rPr>
          <w:rFonts w:ascii="Cambria Math" w:hAnsi="Cambria Math" w:cs="Cambria Math"/>
        </w:rPr>
        <w:t>𝑠</w:t>
      </w:r>
      <w:r w:rsidRPr="00CC2276">
        <w:t xml:space="preserve"> tot </w:t>
      </w:r>
      <w:r w:rsidRPr="00CC2276">
        <w:rPr>
          <w:rFonts w:ascii="Cambria Math" w:hAnsi="Cambria Math" w:cs="Cambria Math"/>
        </w:rPr>
        <w:t>𝑣</w:t>
      </w:r>
      <w:r w:rsidRPr="00CC2276">
        <w:t xml:space="preserve">; als </w:t>
      </w:r>
      <w:r w:rsidRPr="00CC2276">
        <w:rPr>
          <w:rFonts w:ascii="Cambria Math" w:hAnsi="Cambria Math" w:cs="Cambria Math"/>
        </w:rPr>
        <w:t>𝐷</w:t>
      </w:r>
      <w:r w:rsidRPr="00CC2276">
        <w:t>[</w:t>
      </w:r>
      <w:r w:rsidRPr="00CC2276">
        <w:rPr>
          <w:rFonts w:ascii="Cambria Math" w:hAnsi="Cambria Math" w:cs="Cambria Math"/>
        </w:rPr>
        <w:t>𝑣</w:t>
      </w:r>
      <w:r w:rsidRPr="00CC2276">
        <w:t xml:space="preserve">] = ∞ dan is er geen pad van </w:t>
      </w:r>
      <w:r w:rsidRPr="00CC2276">
        <w:rPr>
          <w:rFonts w:ascii="Cambria Math" w:hAnsi="Cambria Math" w:cs="Cambria Math"/>
        </w:rPr>
        <w:t>𝑠</w:t>
      </w:r>
      <w:r w:rsidRPr="00CC2276">
        <w:t xml:space="preserve"> naar </w:t>
      </w:r>
      <w:r w:rsidRPr="00CC2276">
        <w:rPr>
          <w:rFonts w:ascii="Cambria Math" w:hAnsi="Cambria Math" w:cs="Cambria Math"/>
        </w:rPr>
        <w:t>𝑣</w:t>
      </w:r>
      <w:r w:rsidRPr="00CC2276">
        <w:t xml:space="preserve">. </w:t>
      </w:r>
    </w:p>
    <w:p w14:paraId="69504355" w14:textId="2AEA5886" w:rsidR="00CC2276" w:rsidRDefault="00CC2276" w:rsidP="00CC2276">
      <w:r w:rsidRPr="00CC2276">
        <w:t xml:space="preserve">1: </w:t>
      </w:r>
      <w:proofErr w:type="spellStart"/>
      <w:r w:rsidRPr="00CC2276">
        <w:t>function</w:t>
      </w:r>
      <w:proofErr w:type="spellEnd"/>
      <w:r w:rsidRPr="00CC2276">
        <w:t xml:space="preserve"> </w:t>
      </w:r>
      <w:proofErr w:type="spellStart"/>
      <w:r w:rsidR="00EF74FC" w:rsidRPr="00CC2276">
        <w:t>kortstepadongewogen</w:t>
      </w:r>
      <w:proofErr w:type="spellEnd"/>
      <w:r w:rsidRPr="00CC2276">
        <w:t>(</w:t>
      </w:r>
      <w:r w:rsidRPr="00CC2276">
        <w:rPr>
          <w:rFonts w:ascii="Cambria Math" w:hAnsi="Cambria Math" w:cs="Cambria Math"/>
        </w:rPr>
        <w:t>𝐺</w:t>
      </w:r>
      <w:r w:rsidRPr="00CC2276">
        <w:t xml:space="preserve">, </w:t>
      </w:r>
      <w:r w:rsidRPr="00CC2276">
        <w:rPr>
          <w:rFonts w:ascii="Cambria Math" w:hAnsi="Cambria Math" w:cs="Cambria Math"/>
        </w:rPr>
        <w:t>𝑠</w:t>
      </w:r>
      <w:r w:rsidRPr="00CC2276">
        <w:t xml:space="preserve">) </w:t>
      </w:r>
    </w:p>
    <w:p w14:paraId="5886FCEF" w14:textId="6FD3F40C" w:rsidR="00CC2276" w:rsidRDefault="00CC2276" w:rsidP="00CC2276">
      <w:r w:rsidRPr="00CC2276">
        <w:t>2:</w:t>
      </w:r>
      <w:r>
        <w:t xml:space="preserve">    </w:t>
      </w:r>
      <w:r w:rsidRPr="00CC2276">
        <w:rPr>
          <w:rFonts w:ascii="Cambria Math" w:hAnsi="Cambria Math" w:cs="Cambria Math"/>
        </w:rPr>
        <w:t>𝐷</w:t>
      </w:r>
      <w:r w:rsidRPr="00CC2276">
        <w:t xml:space="preserve"> ← [∞, ∞, … , ∞] </w:t>
      </w:r>
      <w:r w:rsidR="00711C91">
        <w:tab/>
      </w:r>
      <w:r w:rsidR="00711C91">
        <w:tab/>
      </w:r>
      <w:r w:rsidR="00711C91">
        <w:tab/>
      </w:r>
      <w:r w:rsidR="00711C91">
        <w:tab/>
      </w:r>
      <w:r w:rsidRPr="00CC2276">
        <w:t xml:space="preserve"># </w:t>
      </w:r>
      <w:r w:rsidRPr="00CC2276">
        <w:rPr>
          <w:rFonts w:ascii="Cambria Math" w:hAnsi="Cambria Math" w:cs="Cambria Math"/>
        </w:rPr>
        <w:t>𝑛</w:t>
      </w:r>
      <w:r w:rsidRPr="00CC2276">
        <w:t xml:space="preserve"> keer ∞ </w:t>
      </w:r>
    </w:p>
    <w:p w14:paraId="653730FC" w14:textId="236EE1AA" w:rsidR="00CC2276" w:rsidRDefault="00CC2276" w:rsidP="00CC2276">
      <w:r w:rsidRPr="00CC2276">
        <w:t>3:</w:t>
      </w:r>
      <w:r>
        <w:t xml:space="preserve">    </w:t>
      </w:r>
      <w:r w:rsidRPr="00CC2276">
        <w:rPr>
          <w:rFonts w:ascii="Cambria Math" w:hAnsi="Cambria Math" w:cs="Cambria Math"/>
        </w:rPr>
        <w:t>𝐷</w:t>
      </w:r>
      <w:r w:rsidRPr="00CC2276">
        <w:t>[</w:t>
      </w:r>
      <w:r w:rsidRPr="00CC2276">
        <w:rPr>
          <w:rFonts w:ascii="Cambria Math" w:hAnsi="Cambria Math" w:cs="Cambria Math"/>
        </w:rPr>
        <w:t>𝑠</w:t>
      </w:r>
      <w:r w:rsidRPr="00CC2276">
        <w:t xml:space="preserve">] ← 0 </w:t>
      </w:r>
      <w:r w:rsidR="00711C91">
        <w:tab/>
      </w:r>
      <w:r w:rsidR="00711C91">
        <w:tab/>
      </w:r>
      <w:r w:rsidR="00711C91">
        <w:tab/>
      </w:r>
      <w:r w:rsidR="00711C91">
        <w:tab/>
      </w:r>
      <w:r w:rsidR="00711C91">
        <w:tab/>
      </w:r>
      <w:r w:rsidR="00711C91">
        <w:tab/>
      </w:r>
      <w:r w:rsidRPr="00CC2276">
        <w:t xml:space="preserve"># kortste pad van </w:t>
      </w:r>
      <w:r w:rsidRPr="00CC2276">
        <w:rPr>
          <w:rFonts w:ascii="Cambria Math" w:hAnsi="Cambria Math" w:cs="Cambria Math"/>
        </w:rPr>
        <w:t>𝑠</w:t>
      </w:r>
      <w:r w:rsidRPr="00CC2276">
        <w:t xml:space="preserve"> naar zichzelf heeft lengte 0 </w:t>
      </w:r>
    </w:p>
    <w:p w14:paraId="0A82533F" w14:textId="4940D3B5" w:rsidR="00CC2276" w:rsidRDefault="00CC2276" w:rsidP="00CC2276">
      <w:r w:rsidRPr="00CC2276">
        <w:t>4:</w:t>
      </w:r>
      <w:r>
        <w:t xml:space="preserve">    </w:t>
      </w:r>
      <w:r w:rsidRPr="00CC2276">
        <w:rPr>
          <w:rFonts w:ascii="Cambria Math" w:hAnsi="Cambria Math" w:cs="Cambria Math"/>
        </w:rPr>
        <w:t>𝑄</w:t>
      </w:r>
      <w:r w:rsidRPr="00CC2276">
        <w:t>.</w:t>
      </w:r>
      <w:proofErr w:type="spellStart"/>
      <w:r w:rsidRPr="00CC2276">
        <w:t>init</w:t>
      </w:r>
      <w:proofErr w:type="spellEnd"/>
      <w:r w:rsidRPr="00CC2276">
        <w:t xml:space="preserve">() </w:t>
      </w:r>
      <w:r w:rsidR="00711C91">
        <w:tab/>
      </w:r>
      <w:r w:rsidR="00711C91">
        <w:tab/>
      </w:r>
      <w:r w:rsidR="00711C91">
        <w:tab/>
      </w:r>
      <w:r w:rsidR="00711C91">
        <w:tab/>
      </w:r>
      <w:r w:rsidR="00711C91">
        <w:tab/>
      </w:r>
      <w:r w:rsidR="00711C91">
        <w:tab/>
      </w:r>
      <w:r w:rsidRPr="00CC2276">
        <w:t xml:space="preserve"># wachtrij van knopen </w:t>
      </w:r>
    </w:p>
    <w:p w14:paraId="21B8CDB5" w14:textId="43B3E2E1" w:rsidR="00CC2276" w:rsidRDefault="00CC2276" w:rsidP="00CC2276">
      <w:r w:rsidRPr="00CC2276">
        <w:t>5:</w:t>
      </w:r>
      <w:r>
        <w:t xml:space="preserve">    </w:t>
      </w:r>
      <w:r w:rsidRPr="00CC2276">
        <w:rPr>
          <w:rFonts w:ascii="Cambria Math" w:hAnsi="Cambria Math" w:cs="Cambria Math"/>
        </w:rPr>
        <w:t>𝑄</w:t>
      </w:r>
      <w:r w:rsidRPr="00CC2276">
        <w:t>.</w:t>
      </w:r>
      <w:proofErr w:type="spellStart"/>
      <w:r w:rsidRPr="00CC2276">
        <w:t>enqueue</w:t>
      </w:r>
      <w:proofErr w:type="spellEnd"/>
      <w:r w:rsidRPr="00CC2276">
        <w:t>(</w:t>
      </w:r>
      <w:r w:rsidRPr="00CC2276">
        <w:rPr>
          <w:rFonts w:ascii="Cambria Math" w:hAnsi="Cambria Math" w:cs="Cambria Math"/>
        </w:rPr>
        <w:t>𝑠</w:t>
      </w:r>
      <w:r w:rsidRPr="00CC2276">
        <w:t xml:space="preserve">) </w:t>
      </w:r>
    </w:p>
    <w:p w14:paraId="40AFC9D1" w14:textId="7925B8E0" w:rsidR="00CC2276" w:rsidRDefault="00CC2276" w:rsidP="00CC2276">
      <w:r w:rsidRPr="00CC2276">
        <w:t>6:</w:t>
      </w:r>
      <w:r>
        <w:t xml:space="preserve">    </w:t>
      </w:r>
      <w:proofErr w:type="spellStart"/>
      <w:r w:rsidRPr="00CC2276">
        <w:t>while</w:t>
      </w:r>
      <w:proofErr w:type="spellEnd"/>
      <w:r w:rsidRPr="00CC2276">
        <w:t xml:space="preserve"> </w:t>
      </w:r>
      <w:r w:rsidRPr="00CC2276">
        <w:rPr>
          <w:rFonts w:ascii="Cambria Math" w:hAnsi="Cambria Math" w:cs="Cambria Math"/>
        </w:rPr>
        <w:t>𝑄</w:t>
      </w:r>
      <w:r w:rsidRPr="00CC2276">
        <w:t xml:space="preserve"> ≠ </w:t>
      </w:r>
      <w:r w:rsidRPr="00CC2276">
        <w:rPr>
          <w:rFonts w:ascii="Cambria Math" w:hAnsi="Cambria Math" w:cs="Cambria Math"/>
        </w:rPr>
        <w:t>∅</w:t>
      </w:r>
      <w:r w:rsidRPr="00CC2276">
        <w:t xml:space="preserve"> do </w:t>
      </w:r>
    </w:p>
    <w:p w14:paraId="12DBEB8A" w14:textId="1857BA00" w:rsidR="00CC2276" w:rsidRPr="0059020C" w:rsidRDefault="00CC2276" w:rsidP="00CC2276">
      <w:r w:rsidRPr="0059020C">
        <w:t xml:space="preserve">7:        </w:t>
      </w:r>
      <w:r w:rsidRPr="00CC2276">
        <w:rPr>
          <w:rFonts w:ascii="Cambria Math" w:hAnsi="Cambria Math" w:cs="Cambria Math"/>
        </w:rPr>
        <w:t>𝑣</w:t>
      </w:r>
      <w:r w:rsidRPr="0059020C">
        <w:t xml:space="preserve"> ← </w:t>
      </w:r>
      <w:r w:rsidRPr="00CC2276">
        <w:rPr>
          <w:rFonts w:ascii="Cambria Math" w:hAnsi="Cambria Math" w:cs="Cambria Math"/>
        </w:rPr>
        <w:t>𝑄</w:t>
      </w:r>
      <w:r w:rsidRPr="0059020C">
        <w:t>.</w:t>
      </w:r>
      <w:proofErr w:type="spellStart"/>
      <w:r w:rsidRPr="0059020C">
        <w:t>dequeue</w:t>
      </w:r>
      <w:proofErr w:type="spellEnd"/>
      <w:r w:rsidRPr="0059020C">
        <w:t xml:space="preserve">() </w:t>
      </w:r>
    </w:p>
    <w:p w14:paraId="6C5900E2" w14:textId="3524510D" w:rsidR="00CC2276" w:rsidRPr="00CC2276" w:rsidRDefault="00CC2276" w:rsidP="00CC2276">
      <w:pPr>
        <w:rPr>
          <w:lang w:val="en-GB"/>
        </w:rPr>
      </w:pPr>
      <w:r w:rsidRPr="00CC2276">
        <w:rPr>
          <w:lang w:val="en-GB"/>
        </w:rPr>
        <w:t xml:space="preserve">8:  </w:t>
      </w:r>
      <w:r>
        <w:rPr>
          <w:lang w:val="en-GB"/>
        </w:rPr>
        <w:t xml:space="preserve">  </w:t>
      </w:r>
      <w:r w:rsidRPr="00CC2276">
        <w:rPr>
          <w:lang w:val="en-GB"/>
        </w:rPr>
        <w:t xml:space="preserve">    for all </w:t>
      </w:r>
      <w:r w:rsidRPr="00CC2276">
        <w:rPr>
          <w:rFonts w:ascii="Cambria Math" w:hAnsi="Cambria Math" w:cs="Cambria Math"/>
        </w:rPr>
        <w:t>𝑤</w:t>
      </w:r>
      <w:r w:rsidRPr="00CC2276">
        <w:rPr>
          <w:lang w:val="en-GB"/>
        </w:rPr>
        <w:t xml:space="preserve"> </w:t>
      </w:r>
      <w:r w:rsidRPr="00CC2276">
        <w:rPr>
          <w:rFonts w:ascii="Cambria Math" w:hAnsi="Cambria Math" w:cs="Cambria Math"/>
          <w:lang w:val="en-GB"/>
        </w:rPr>
        <w:t>∈</w:t>
      </w:r>
      <w:r w:rsidRPr="00CC2276">
        <w:rPr>
          <w:lang w:val="en-GB"/>
        </w:rPr>
        <w:t xml:space="preserve"> </w:t>
      </w:r>
      <w:proofErr w:type="spellStart"/>
      <w:r w:rsidRPr="00CC2276">
        <w:rPr>
          <w:lang w:val="en-GB"/>
        </w:rPr>
        <w:t>buren</w:t>
      </w:r>
      <w:proofErr w:type="spellEnd"/>
      <w:r w:rsidRPr="00CC2276">
        <w:rPr>
          <w:lang w:val="en-GB"/>
        </w:rPr>
        <w:t>(</w:t>
      </w:r>
      <w:r w:rsidRPr="00CC2276">
        <w:rPr>
          <w:rFonts w:ascii="Cambria Math" w:hAnsi="Cambria Math" w:cs="Cambria Math"/>
        </w:rPr>
        <w:t>𝑣</w:t>
      </w:r>
      <w:r w:rsidRPr="00CC2276">
        <w:rPr>
          <w:lang w:val="en-GB"/>
        </w:rPr>
        <w:t xml:space="preserve">) do </w:t>
      </w:r>
    </w:p>
    <w:p w14:paraId="34002A06" w14:textId="0128C30D" w:rsidR="00CC2276" w:rsidRDefault="00CC2276" w:rsidP="00CC2276">
      <w:r w:rsidRPr="00CC2276">
        <w:t xml:space="preserve">9: </w:t>
      </w:r>
      <w:r>
        <w:t xml:space="preserve">           </w:t>
      </w:r>
      <w:proofErr w:type="spellStart"/>
      <w:r w:rsidRPr="00CC2276">
        <w:t>if</w:t>
      </w:r>
      <w:proofErr w:type="spellEnd"/>
      <w:r w:rsidRPr="00CC2276">
        <w:t xml:space="preserve"> </w:t>
      </w:r>
      <w:r w:rsidRPr="00CC2276">
        <w:rPr>
          <w:rFonts w:ascii="Cambria Math" w:hAnsi="Cambria Math" w:cs="Cambria Math"/>
        </w:rPr>
        <w:t>𝐷</w:t>
      </w:r>
      <w:r w:rsidRPr="00CC2276">
        <w:t>[</w:t>
      </w:r>
      <w:r w:rsidRPr="00CC2276">
        <w:rPr>
          <w:rFonts w:ascii="Cambria Math" w:hAnsi="Cambria Math" w:cs="Cambria Math"/>
        </w:rPr>
        <w:t>𝑤</w:t>
      </w:r>
      <w:r w:rsidRPr="00CC2276">
        <w:t xml:space="preserve">] = ∞ </w:t>
      </w:r>
      <w:proofErr w:type="spellStart"/>
      <w:r w:rsidRPr="00CC2276">
        <w:t>then</w:t>
      </w:r>
      <w:proofErr w:type="spellEnd"/>
      <w:r w:rsidRPr="00CC2276">
        <w:t xml:space="preserve"> </w:t>
      </w:r>
      <w:r w:rsidR="00711C91">
        <w:tab/>
      </w:r>
      <w:r w:rsidR="00711C91">
        <w:tab/>
      </w:r>
      <w:r w:rsidR="00711C91">
        <w:tab/>
      </w:r>
      <w:r w:rsidR="00711C91">
        <w:tab/>
      </w:r>
      <w:r w:rsidRPr="00CC2276">
        <w:t xml:space="preserve"># </w:t>
      </w:r>
      <w:r w:rsidRPr="00CC2276">
        <w:rPr>
          <w:rFonts w:ascii="Cambria Math" w:hAnsi="Cambria Math" w:cs="Cambria Math"/>
        </w:rPr>
        <w:t>𝑤</w:t>
      </w:r>
      <w:r w:rsidRPr="00CC2276">
        <w:t xml:space="preserve"> nog niet ontdekt </w:t>
      </w:r>
    </w:p>
    <w:p w14:paraId="3E511DCC" w14:textId="22D135C2" w:rsidR="00CC2276" w:rsidRDefault="00CC2276" w:rsidP="00CC2276">
      <w:r w:rsidRPr="00CC2276">
        <w:t xml:space="preserve">10: </w:t>
      </w:r>
      <w:r>
        <w:t xml:space="preserve">               </w:t>
      </w:r>
      <w:r w:rsidRPr="00CC2276">
        <w:rPr>
          <w:rFonts w:ascii="Cambria Math" w:hAnsi="Cambria Math" w:cs="Cambria Math"/>
        </w:rPr>
        <w:t>𝐷</w:t>
      </w:r>
      <w:r w:rsidRPr="00CC2276">
        <w:t>[</w:t>
      </w:r>
      <w:r w:rsidRPr="00CC2276">
        <w:rPr>
          <w:rFonts w:ascii="Cambria Math" w:hAnsi="Cambria Math" w:cs="Cambria Math"/>
        </w:rPr>
        <w:t>𝑤</w:t>
      </w:r>
      <w:r w:rsidRPr="00CC2276">
        <w:t xml:space="preserve">] ← </w:t>
      </w:r>
      <w:r w:rsidRPr="00CC2276">
        <w:rPr>
          <w:rFonts w:ascii="Cambria Math" w:hAnsi="Cambria Math" w:cs="Cambria Math"/>
        </w:rPr>
        <w:t>𝐷</w:t>
      </w:r>
      <w:r w:rsidRPr="00CC2276">
        <w:t>[</w:t>
      </w:r>
      <w:r w:rsidRPr="00CC2276">
        <w:rPr>
          <w:rFonts w:ascii="Cambria Math" w:hAnsi="Cambria Math" w:cs="Cambria Math"/>
        </w:rPr>
        <w:t>𝑣</w:t>
      </w:r>
      <w:r w:rsidRPr="00CC2276">
        <w:t xml:space="preserve">] + 1 </w:t>
      </w:r>
    </w:p>
    <w:p w14:paraId="5DA74ED2" w14:textId="3BE8357D" w:rsidR="00CC2276" w:rsidRPr="0059020C" w:rsidRDefault="00CC2276" w:rsidP="00CC2276">
      <w:r w:rsidRPr="0059020C">
        <w:t xml:space="preserve">11: </w:t>
      </w:r>
      <w:r w:rsidR="00711C91" w:rsidRPr="0059020C">
        <w:t xml:space="preserve">               </w:t>
      </w:r>
      <w:r w:rsidRPr="00CC2276">
        <w:rPr>
          <w:rFonts w:ascii="Cambria Math" w:hAnsi="Cambria Math" w:cs="Cambria Math"/>
        </w:rPr>
        <w:t>𝑄</w:t>
      </w:r>
      <w:r w:rsidRPr="0059020C">
        <w:t>.</w:t>
      </w:r>
      <w:proofErr w:type="spellStart"/>
      <w:r w:rsidRPr="0059020C">
        <w:t>enqueue</w:t>
      </w:r>
      <w:proofErr w:type="spellEnd"/>
      <w:r w:rsidRPr="0059020C">
        <w:t>(</w:t>
      </w:r>
      <w:r w:rsidRPr="00CC2276">
        <w:rPr>
          <w:rFonts w:ascii="Cambria Math" w:hAnsi="Cambria Math" w:cs="Cambria Math"/>
        </w:rPr>
        <w:t>𝑤</w:t>
      </w:r>
      <w:r w:rsidRPr="0059020C">
        <w:t xml:space="preserve">) </w:t>
      </w:r>
    </w:p>
    <w:p w14:paraId="4F40D507" w14:textId="7F09AB95" w:rsidR="00CC2276" w:rsidRPr="00211A08" w:rsidRDefault="00CC2276" w:rsidP="00CC2276">
      <w:r w:rsidRPr="00211A08">
        <w:t xml:space="preserve">12: </w:t>
      </w:r>
      <w:r w:rsidR="00711C91" w:rsidRPr="00211A08">
        <w:t xml:space="preserve"> </w:t>
      </w:r>
      <w:r w:rsidRPr="00211A08">
        <w:t xml:space="preserve">return </w:t>
      </w:r>
      <w:r w:rsidRPr="00CC2276">
        <w:rPr>
          <w:rFonts w:ascii="Cambria Math" w:hAnsi="Cambria Math" w:cs="Cambria Math"/>
        </w:rPr>
        <w:t>𝐷</w:t>
      </w:r>
      <w:r w:rsidRPr="00211A08">
        <w:t xml:space="preserve"> </w:t>
      </w:r>
    </w:p>
    <w:p w14:paraId="7B3FBFB0" w14:textId="7687B53D" w:rsidR="003D5482" w:rsidRPr="00211A08" w:rsidRDefault="00CC2276" w:rsidP="00CC2276">
      <w:r w:rsidRPr="00211A08">
        <w:t xml:space="preserve">13: end </w:t>
      </w:r>
      <w:proofErr w:type="spellStart"/>
      <w:r w:rsidRPr="00211A08">
        <w:t>function</w:t>
      </w:r>
      <w:proofErr w:type="spellEnd"/>
    </w:p>
    <w:p w14:paraId="25830019" w14:textId="77777777" w:rsidR="003E7714" w:rsidRPr="00211A08" w:rsidRDefault="003E7714" w:rsidP="00CC2276"/>
    <w:p w14:paraId="0C139E6E" w14:textId="6A9DD92D" w:rsidR="003E7714" w:rsidRDefault="003E7714" w:rsidP="000C75C7">
      <w:pPr>
        <w:pStyle w:val="Geenafstand"/>
      </w:pPr>
      <w:r w:rsidRPr="003E7714">
        <w:t>Ps</w:t>
      </w:r>
      <w:r>
        <w:t>eudocode voor</w:t>
      </w:r>
      <w:r w:rsidR="000C75C7">
        <w:t xml:space="preserve"> een gewogen ongerichte graaf:</w:t>
      </w:r>
    </w:p>
    <w:p w14:paraId="12C029EE" w14:textId="68F5EE19" w:rsidR="000C75C7" w:rsidRDefault="000C75C7" w:rsidP="000C75C7">
      <w:r w:rsidRPr="00CC2276">
        <w:t xml:space="preserve">1: </w:t>
      </w:r>
      <w:proofErr w:type="spellStart"/>
      <w:r w:rsidRPr="00CC2276">
        <w:t>function</w:t>
      </w:r>
      <w:proofErr w:type="spellEnd"/>
      <w:r w:rsidRPr="00CC2276">
        <w:t xml:space="preserve"> </w:t>
      </w:r>
      <w:proofErr w:type="spellStart"/>
      <w:r w:rsidRPr="00CC2276">
        <w:t>kortstepadgewogen</w:t>
      </w:r>
      <w:proofErr w:type="spellEnd"/>
      <w:r w:rsidRPr="00CC2276">
        <w:t>(</w:t>
      </w:r>
      <w:r w:rsidRPr="00CC2276">
        <w:rPr>
          <w:rFonts w:ascii="Cambria Math" w:hAnsi="Cambria Math" w:cs="Cambria Math"/>
        </w:rPr>
        <w:t>𝐺</w:t>
      </w:r>
      <w:r w:rsidRPr="00CC2276">
        <w:t xml:space="preserve">, </w:t>
      </w:r>
      <w:r w:rsidRPr="00CC2276">
        <w:rPr>
          <w:rFonts w:ascii="Cambria Math" w:hAnsi="Cambria Math" w:cs="Cambria Math"/>
        </w:rPr>
        <w:t>𝑠</w:t>
      </w:r>
      <w:r w:rsidRPr="00CC2276">
        <w:t xml:space="preserve">) </w:t>
      </w:r>
    </w:p>
    <w:p w14:paraId="71155238" w14:textId="77777777" w:rsidR="000C75C7" w:rsidRDefault="000C75C7" w:rsidP="000C75C7">
      <w:r w:rsidRPr="00CC2276">
        <w:t>2:</w:t>
      </w:r>
      <w:r>
        <w:t xml:space="preserve">    </w:t>
      </w:r>
      <w:r w:rsidRPr="00CC2276">
        <w:rPr>
          <w:rFonts w:ascii="Cambria Math" w:hAnsi="Cambria Math" w:cs="Cambria Math"/>
        </w:rPr>
        <w:t>𝐷</w:t>
      </w:r>
      <w:r w:rsidRPr="00CC2276">
        <w:t xml:space="preserve"> ← [∞, ∞, … , ∞] </w:t>
      </w:r>
      <w:r>
        <w:tab/>
      </w:r>
      <w:r>
        <w:tab/>
      </w:r>
      <w:r>
        <w:tab/>
      </w:r>
      <w:r>
        <w:tab/>
      </w:r>
      <w:r w:rsidRPr="00CC2276">
        <w:t xml:space="preserve"># </w:t>
      </w:r>
      <w:r w:rsidRPr="00CC2276">
        <w:rPr>
          <w:rFonts w:ascii="Cambria Math" w:hAnsi="Cambria Math" w:cs="Cambria Math"/>
        </w:rPr>
        <w:t>𝑛</w:t>
      </w:r>
      <w:r w:rsidRPr="00CC2276">
        <w:t xml:space="preserve"> keer ∞ </w:t>
      </w:r>
    </w:p>
    <w:p w14:paraId="5A00287A" w14:textId="77777777" w:rsidR="000C75C7" w:rsidRDefault="000C75C7" w:rsidP="000C75C7">
      <w:r w:rsidRPr="00CC2276">
        <w:t>3:</w:t>
      </w:r>
      <w:r>
        <w:t xml:space="preserve">    </w:t>
      </w:r>
      <w:r w:rsidRPr="00CC2276">
        <w:rPr>
          <w:rFonts w:ascii="Cambria Math" w:hAnsi="Cambria Math" w:cs="Cambria Math"/>
        </w:rPr>
        <w:t>𝐷</w:t>
      </w:r>
      <w:r w:rsidRPr="00CC2276">
        <w:t>[</w:t>
      </w:r>
      <w:r w:rsidRPr="00CC2276">
        <w:rPr>
          <w:rFonts w:ascii="Cambria Math" w:hAnsi="Cambria Math" w:cs="Cambria Math"/>
        </w:rPr>
        <w:t>𝑠</w:t>
      </w:r>
      <w:r w:rsidRPr="00CC2276">
        <w:t xml:space="preserve">] ← 0 </w:t>
      </w:r>
      <w:r>
        <w:tab/>
      </w:r>
      <w:r>
        <w:tab/>
      </w:r>
      <w:r>
        <w:tab/>
      </w:r>
      <w:r>
        <w:tab/>
      </w:r>
      <w:r>
        <w:tab/>
      </w:r>
      <w:r>
        <w:tab/>
      </w:r>
      <w:r w:rsidRPr="00CC2276">
        <w:t xml:space="preserve"># kortste pad van </w:t>
      </w:r>
      <w:r w:rsidRPr="00CC2276">
        <w:rPr>
          <w:rFonts w:ascii="Cambria Math" w:hAnsi="Cambria Math" w:cs="Cambria Math"/>
        </w:rPr>
        <w:t>𝑠</w:t>
      </w:r>
      <w:r w:rsidRPr="00CC2276">
        <w:t xml:space="preserve"> naar zichzelf heeft lengte 0 </w:t>
      </w:r>
    </w:p>
    <w:p w14:paraId="531DAD28" w14:textId="77777777" w:rsidR="000C75C7" w:rsidRDefault="000C75C7" w:rsidP="000C75C7">
      <w:r w:rsidRPr="00CC2276">
        <w:t>4:</w:t>
      </w:r>
      <w:r>
        <w:t xml:space="preserve">    </w:t>
      </w:r>
      <w:r w:rsidRPr="00CC2276">
        <w:rPr>
          <w:rFonts w:ascii="Cambria Math" w:hAnsi="Cambria Math" w:cs="Cambria Math"/>
        </w:rPr>
        <w:t>𝑄</w:t>
      </w:r>
      <w:r w:rsidRPr="00CC2276">
        <w:t>.</w:t>
      </w:r>
      <w:proofErr w:type="spellStart"/>
      <w:r w:rsidRPr="00CC2276">
        <w:t>init</w:t>
      </w:r>
      <w:proofErr w:type="spellEnd"/>
      <w:r w:rsidRPr="00CC2276">
        <w:t xml:space="preserve">() </w:t>
      </w:r>
      <w:r>
        <w:tab/>
      </w:r>
      <w:r>
        <w:tab/>
      </w:r>
      <w:r>
        <w:tab/>
      </w:r>
      <w:r>
        <w:tab/>
      </w:r>
      <w:r>
        <w:tab/>
      </w:r>
      <w:r>
        <w:tab/>
      </w:r>
      <w:r w:rsidRPr="00CC2276">
        <w:t xml:space="preserve"># wachtrij van knopen </w:t>
      </w:r>
    </w:p>
    <w:p w14:paraId="3488B365" w14:textId="77777777" w:rsidR="000C75C7" w:rsidRDefault="000C75C7" w:rsidP="000C75C7">
      <w:r w:rsidRPr="00CC2276">
        <w:t>5:</w:t>
      </w:r>
      <w:r>
        <w:t xml:space="preserve">    </w:t>
      </w:r>
      <w:r w:rsidRPr="00CC2276">
        <w:rPr>
          <w:rFonts w:ascii="Cambria Math" w:hAnsi="Cambria Math" w:cs="Cambria Math"/>
        </w:rPr>
        <w:t>𝑄</w:t>
      </w:r>
      <w:r w:rsidRPr="00CC2276">
        <w:t>.</w:t>
      </w:r>
      <w:proofErr w:type="spellStart"/>
      <w:r w:rsidRPr="00CC2276">
        <w:t>enqueue</w:t>
      </w:r>
      <w:proofErr w:type="spellEnd"/>
      <w:r w:rsidRPr="00CC2276">
        <w:t>(</w:t>
      </w:r>
      <w:r w:rsidRPr="00CC2276">
        <w:rPr>
          <w:rFonts w:ascii="Cambria Math" w:hAnsi="Cambria Math" w:cs="Cambria Math"/>
        </w:rPr>
        <w:t>𝑠</w:t>
      </w:r>
      <w:r w:rsidRPr="00CC2276">
        <w:t xml:space="preserve">) </w:t>
      </w:r>
    </w:p>
    <w:p w14:paraId="7B56F7B0" w14:textId="77777777" w:rsidR="000C75C7" w:rsidRDefault="000C75C7" w:rsidP="000C75C7">
      <w:r w:rsidRPr="00CC2276">
        <w:t>6:</w:t>
      </w:r>
      <w:r>
        <w:t xml:space="preserve">    </w:t>
      </w:r>
      <w:proofErr w:type="spellStart"/>
      <w:r w:rsidRPr="00CC2276">
        <w:t>while</w:t>
      </w:r>
      <w:proofErr w:type="spellEnd"/>
      <w:r w:rsidRPr="00CC2276">
        <w:t xml:space="preserve"> </w:t>
      </w:r>
      <w:r w:rsidRPr="00CC2276">
        <w:rPr>
          <w:rFonts w:ascii="Cambria Math" w:hAnsi="Cambria Math" w:cs="Cambria Math"/>
        </w:rPr>
        <w:t>𝑄</w:t>
      </w:r>
      <w:r w:rsidRPr="00CC2276">
        <w:t xml:space="preserve"> ≠ </w:t>
      </w:r>
      <w:r w:rsidRPr="00CC2276">
        <w:rPr>
          <w:rFonts w:ascii="Cambria Math" w:hAnsi="Cambria Math" w:cs="Cambria Math"/>
        </w:rPr>
        <w:t>∅</w:t>
      </w:r>
      <w:r w:rsidRPr="00CC2276">
        <w:t xml:space="preserve"> do </w:t>
      </w:r>
    </w:p>
    <w:p w14:paraId="52691E83" w14:textId="77777777" w:rsidR="000C75C7" w:rsidRPr="0059020C" w:rsidRDefault="000C75C7" w:rsidP="000C75C7">
      <w:r w:rsidRPr="0059020C">
        <w:t xml:space="preserve">7:        </w:t>
      </w:r>
      <w:r w:rsidRPr="00CC2276">
        <w:rPr>
          <w:rFonts w:ascii="Cambria Math" w:hAnsi="Cambria Math" w:cs="Cambria Math"/>
        </w:rPr>
        <w:t>𝑣</w:t>
      </w:r>
      <w:r w:rsidRPr="0059020C">
        <w:t xml:space="preserve"> ← </w:t>
      </w:r>
      <w:r w:rsidRPr="00CC2276">
        <w:rPr>
          <w:rFonts w:ascii="Cambria Math" w:hAnsi="Cambria Math" w:cs="Cambria Math"/>
        </w:rPr>
        <w:t>𝑄</w:t>
      </w:r>
      <w:r w:rsidRPr="0059020C">
        <w:t>.</w:t>
      </w:r>
      <w:proofErr w:type="spellStart"/>
      <w:r w:rsidRPr="0059020C">
        <w:t>dequeue</w:t>
      </w:r>
      <w:proofErr w:type="spellEnd"/>
      <w:r w:rsidRPr="0059020C">
        <w:t xml:space="preserve">() </w:t>
      </w:r>
    </w:p>
    <w:p w14:paraId="25C45FEF" w14:textId="77777777" w:rsidR="000C75C7" w:rsidRPr="00CC2276" w:rsidRDefault="000C75C7" w:rsidP="000C75C7">
      <w:pPr>
        <w:rPr>
          <w:lang w:val="en-GB"/>
        </w:rPr>
      </w:pPr>
      <w:r w:rsidRPr="00CC2276">
        <w:rPr>
          <w:lang w:val="en-GB"/>
        </w:rPr>
        <w:t xml:space="preserve">8:  </w:t>
      </w:r>
      <w:r>
        <w:rPr>
          <w:lang w:val="en-GB"/>
        </w:rPr>
        <w:t xml:space="preserve">  </w:t>
      </w:r>
      <w:r w:rsidRPr="00CC2276">
        <w:rPr>
          <w:lang w:val="en-GB"/>
        </w:rPr>
        <w:t xml:space="preserve">    for all </w:t>
      </w:r>
      <w:r w:rsidRPr="00CC2276">
        <w:rPr>
          <w:rFonts w:ascii="Cambria Math" w:hAnsi="Cambria Math" w:cs="Cambria Math"/>
        </w:rPr>
        <w:t>𝑤</w:t>
      </w:r>
      <w:r w:rsidRPr="00CC2276">
        <w:rPr>
          <w:lang w:val="en-GB"/>
        </w:rPr>
        <w:t xml:space="preserve"> </w:t>
      </w:r>
      <w:r w:rsidRPr="00CC2276">
        <w:rPr>
          <w:rFonts w:ascii="Cambria Math" w:hAnsi="Cambria Math" w:cs="Cambria Math"/>
          <w:lang w:val="en-GB"/>
        </w:rPr>
        <w:t>∈</w:t>
      </w:r>
      <w:r w:rsidRPr="00CC2276">
        <w:rPr>
          <w:lang w:val="en-GB"/>
        </w:rPr>
        <w:t xml:space="preserve"> </w:t>
      </w:r>
      <w:proofErr w:type="spellStart"/>
      <w:r w:rsidRPr="00CC2276">
        <w:rPr>
          <w:lang w:val="en-GB"/>
        </w:rPr>
        <w:t>buren</w:t>
      </w:r>
      <w:proofErr w:type="spellEnd"/>
      <w:r w:rsidRPr="00CC2276">
        <w:rPr>
          <w:lang w:val="en-GB"/>
        </w:rPr>
        <w:t>(</w:t>
      </w:r>
      <w:r w:rsidRPr="00CC2276">
        <w:rPr>
          <w:rFonts w:ascii="Cambria Math" w:hAnsi="Cambria Math" w:cs="Cambria Math"/>
        </w:rPr>
        <w:t>𝑣</w:t>
      </w:r>
      <w:r w:rsidRPr="00CC2276">
        <w:rPr>
          <w:lang w:val="en-GB"/>
        </w:rPr>
        <w:t xml:space="preserve">) do </w:t>
      </w:r>
    </w:p>
    <w:p w14:paraId="79A10D37" w14:textId="4400F373" w:rsidR="000C75C7" w:rsidRDefault="000C75C7" w:rsidP="000C75C7">
      <w:r w:rsidRPr="00CC2276">
        <w:t xml:space="preserve">9: </w:t>
      </w:r>
      <w:r>
        <w:t xml:space="preserve">           </w:t>
      </w:r>
      <w:proofErr w:type="spellStart"/>
      <w:r w:rsidRPr="00CC2276">
        <w:t>if</w:t>
      </w:r>
      <w:proofErr w:type="spellEnd"/>
      <w:r w:rsidRPr="00CC2276">
        <w:t xml:space="preserve"> </w:t>
      </w:r>
      <w:r w:rsidRPr="00CC2276">
        <w:rPr>
          <w:rFonts w:ascii="Cambria Math" w:hAnsi="Cambria Math" w:cs="Cambria Math"/>
        </w:rPr>
        <w:t>𝐷</w:t>
      </w:r>
      <w:r w:rsidRPr="00CC2276">
        <w:t>[</w:t>
      </w:r>
      <w:r w:rsidRPr="00CC2276">
        <w:rPr>
          <w:rFonts w:ascii="Cambria Math" w:hAnsi="Cambria Math" w:cs="Cambria Math"/>
        </w:rPr>
        <w:t>𝑤</w:t>
      </w:r>
      <w:r w:rsidRPr="00CC2276">
        <w:t>] =</w:t>
      </w:r>
      <w:r w:rsidR="006A44E2">
        <w:t xml:space="preserve"> &lt; D[v] </w:t>
      </w:r>
      <w:proofErr w:type="spellStart"/>
      <w:r w:rsidRPr="00CC2276">
        <w:t>then</w:t>
      </w:r>
      <w:proofErr w:type="spellEnd"/>
      <w:r w:rsidRPr="00CC2276">
        <w:t xml:space="preserve"> </w:t>
      </w:r>
      <w:r>
        <w:tab/>
      </w:r>
      <w:r>
        <w:tab/>
      </w:r>
      <w:r>
        <w:tab/>
      </w:r>
      <w:r w:rsidRPr="00CC2276">
        <w:t xml:space="preserve"># </w:t>
      </w:r>
      <w:r w:rsidRPr="00CC2276">
        <w:rPr>
          <w:rFonts w:ascii="Cambria Math" w:hAnsi="Cambria Math" w:cs="Cambria Math"/>
        </w:rPr>
        <w:t>𝑤</w:t>
      </w:r>
      <w:r w:rsidRPr="00CC2276">
        <w:t xml:space="preserve"> nog niet ontdekt </w:t>
      </w:r>
    </w:p>
    <w:p w14:paraId="3284FC6E" w14:textId="25766CDB" w:rsidR="000C75C7" w:rsidRDefault="000C75C7" w:rsidP="000C75C7">
      <w:r w:rsidRPr="00CC2276">
        <w:t xml:space="preserve">10: </w:t>
      </w:r>
      <w:r>
        <w:t xml:space="preserve">               </w:t>
      </w:r>
      <w:r w:rsidRPr="00CC2276">
        <w:rPr>
          <w:rFonts w:ascii="Cambria Math" w:hAnsi="Cambria Math" w:cs="Cambria Math"/>
        </w:rPr>
        <w:t>𝐷</w:t>
      </w:r>
      <w:r w:rsidRPr="00CC2276">
        <w:t>[</w:t>
      </w:r>
      <w:r w:rsidRPr="00CC2276">
        <w:rPr>
          <w:rFonts w:ascii="Cambria Math" w:hAnsi="Cambria Math" w:cs="Cambria Math"/>
        </w:rPr>
        <w:t>𝑤</w:t>
      </w:r>
      <w:r w:rsidRPr="00CC2276">
        <w:t xml:space="preserve">] ← </w:t>
      </w:r>
      <w:r w:rsidRPr="00CC2276">
        <w:rPr>
          <w:rFonts w:ascii="Cambria Math" w:hAnsi="Cambria Math" w:cs="Cambria Math"/>
        </w:rPr>
        <w:t>𝐷</w:t>
      </w:r>
      <w:r w:rsidRPr="00CC2276">
        <w:t>[</w:t>
      </w:r>
      <w:r w:rsidRPr="00CC2276">
        <w:rPr>
          <w:rFonts w:ascii="Cambria Math" w:hAnsi="Cambria Math" w:cs="Cambria Math"/>
        </w:rPr>
        <w:t>𝑣</w:t>
      </w:r>
      <w:r w:rsidRPr="00CC2276">
        <w:t>] +</w:t>
      </w:r>
      <w:r w:rsidR="00B63D3C">
        <w:t xml:space="preserve"> C(v, w)</w:t>
      </w:r>
      <w:r w:rsidR="00B63D3C">
        <w:tab/>
      </w:r>
      <w:r w:rsidR="00B63D3C">
        <w:tab/>
      </w:r>
      <w:r w:rsidR="00B63D3C">
        <w:tab/>
        <w:t># kost van de boog (v, w)</w:t>
      </w:r>
    </w:p>
    <w:p w14:paraId="32D4CEC5" w14:textId="77777777" w:rsidR="000C75C7" w:rsidRPr="00211A08" w:rsidRDefault="000C75C7" w:rsidP="000C75C7">
      <w:pPr>
        <w:rPr>
          <w:lang w:val="en-GB"/>
        </w:rPr>
      </w:pPr>
      <w:r w:rsidRPr="00211A08">
        <w:rPr>
          <w:lang w:val="en-GB"/>
        </w:rPr>
        <w:t xml:space="preserve">11:                </w:t>
      </w:r>
      <w:r w:rsidRPr="00CC2276">
        <w:rPr>
          <w:rFonts w:ascii="Cambria Math" w:hAnsi="Cambria Math" w:cs="Cambria Math"/>
        </w:rPr>
        <w:t>𝑄</w:t>
      </w:r>
      <w:r w:rsidRPr="00211A08">
        <w:rPr>
          <w:lang w:val="en-GB"/>
        </w:rPr>
        <w:t>.enqueue(</w:t>
      </w:r>
      <w:r w:rsidRPr="00CC2276">
        <w:rPr>
          <w:rFonts w:ascii="Cambria Math" w:hAnsi="Cambria Math" w:cs="Cambria Math"/>
        </w:rPr>
        <w:t>𝑤</w:t>
      </w:r>
      <w:r w:rsidRPr="00211A08">
        <w:rPr>
          <w:lang w:val="en-GB"/>
        </w:rPr>
        <w:t xml:space="preserve">) </w:t>
      </w:r>
    </w:p>
    <w:p w14:paraId="290D27FF" w14:textId="77777777" w:rsidR="000C75C7" w:rsidRPr="00211A08" w:rsidRDefault="000C75C7" w:rsidP="000C75C7">
      <w:pPr>
        <w:rPr>
          <w:lang w:val="en-GB"/>
        </w:rPr>
      </w:pPr>
      <w:r w:rsidRPr="00211A08">
        <w:rPr>
          <w:lang w:val="en-GB"/>
        </w:rPr>
        <w:t xml:space="preserve">12:  return </w:t>
      </w:r>
      <w:r w:rsidRPr="00CC2276">
        <w:rPr>
          <w:rFonts w:ascii="Cambria Math" w:hAnsi="Cambria Math" w:cs="Cambria Math"/>
        </w:rPr>
        <w:t>𝐷</w:t>
      </w:r>
      <w:r w:rsidRPr="00211A08">
        <w:rPr>
          <w:lang w:val="en-GB"/>
        </w:rPr>
        <w:t xml:space="preserve"> </w:t>
      </w:r>
    </w:p>
    <w:p w14:paraId="78C41F99" w14:textId="77777777" w:rsidR="000C75C7" w:rsidRPr="00211A08" w:rsidRDefault="000C75C7" w:rsidP="000C75C7">
      <w:pPr>
        <w:rPr>
          <w:lang w:val="en-GB"/>
        </w:rPr>
      </w:pPr>
      <w:r w:rsidRPr="00211A08">
        <w:rPr>
          <w:lang w:val="en-GB"/>
        </w:rPr>
        <w:t>13: end function</w:t>
      </w:r>
    </w:p>
    <w:p w14:paraId="24C1A412" w14:textId="77777777" w:rsidR="003D5482" w:rsidRPr="00211A08" w:rsidRDefault="003D5482" w:rsidP="00F86A8A">
      <w:pPr>
        <w:rPr>
          <w:lang w:val="en-GB"/>
        </w:rPr>
      </w:pPr>
    </w:p>
    <w:p w14:paraId="6B9F1F54" w14:textId="77777777" w:rsidR="00711C91" w:rsidRDefault="00711C91" w:rsidP="00711C91">
      <w:pPr>
        <w:pStyle w:val="Geenafstand"/>
      </w:pPr>
      <w:r w:rsidRPr="00711C91">
        <w:lastRenderedPageBreak/>
        <w:t>Kortste Pad in Gewogen Graaf</w:t>
      </w:r>
      <w:r>
        <w:t>:</w:t>
      </w:r>
    </w:p>
    <w:p w14:paraId="06338EB5" w14:textId="77777777" w:rsidR="00711C91" w:rsidRDefault="00711C91" w:rsidP="00431602">
      <w:pPr>
        <w:pStyle w:val="Lijstalinea"/>
        <w:numPr>
          <w:ilvl w:val="0"/>
          <w:numId w:val="125"/>
        </w:numPr>
      </w:pPr>
      <w:r w:rsidRPr="00711C91">
        <w:t xml:space="preserve">In een gewogen graaf willen we meestal pad met kleinste gewicht (en niet noodzakelijk met het minst aantal bogen). </w:t>
      </w:r>
    </w:p>
    <w:p w14:paraId="447FF377" w14:textId="77777777" w:rsidR="00711C91" w:rsidRDefault="00711C91" w:rsidP="00431602">
      <w:pPr>
        <w:pStyle w:val="Lijstalinea"/>
        <w:numPr>
          <w:ilvl w:val="0"/>
          <w:numId w:val="125"/>
        </w:numPr>
      </w:pPr>
      <w:r w:rsidRPr="00711C91">
        <w:t xml:space="preserve">Naïeve aanpassing van breedte-eerst: </w:t>
      </w:r>
    </w:p>
    <w:p w14:paraId="0E3D0287" w14:textId="77777777" w:rsidR="00711C91" w:rsidRDefault="00711C91" w:rsidP="00431602">
      <w:pPr>
        <w:pStyle w:val="Lijstalinea"/>
        <w:numPr>
          <w:ilvl w:val="1"/>
          <w:numId w:val="125"/>
        </w:numPr>
      </w:pPr>
      <w:r w:rsidRPr="00711C91">
        <w:rPr>
          <w:rFonts w:ascii="Cambria Math" w:hAnsi="Cambria Math" w:cs="Cambria Math"/>
        </w:rPr>
        <w:t>𝐷</w:t>
      </w:r>
      <w:r w:rsidRPr="00711C91">
        <w:t>[</w:t>
      </w:r>
      <w:r w:rsidRPr="00711C91">
        <w:rPr>
          <w:rFonts w:ascii="Cambria Math" w:hAnsi="Cambria Math" w:cs="Cambria Math"/>
        </w:rPr>
        <w:t>𝑤</w:t>
      </w:r>
      <w:r w:rsidRPr="00711C91">
        <w:t xml:space="preserve">] ← </w:t>
      </w:r>
      <w:r w:rsidRPr="00711C91">
        <w:rPr>
          <w:rFonts w:ascii="Cambria Math" w:hAnsi="Cambria Math" w:cs="Cambria Math"/>
        </w:rPr>
        <w:t>𝐷</w:t>
      </w:r>
      <w:r w:rsidRPr="00711C91">
        <w:t>[</w:t>
      </w:r>
      <w:r w:rsidRPr="00711C91">
        <w:rPr>
          <w:rFonts w:ascii="Cambria Math" w:hAnsi="Cambria Math" w:cs="Cambria Math"/>
        </w:rPr>
        <w:t>𝑣</w:t>
      </w:r>
      <w:r w:rsidRPr="00711C91">
        <w:t>] + gewicht(</w:t>
      </w:r>
      <w:r w:rsidRPr="00711C91">
        <w:rPr>
          <w:rFonts w:ascii="Cambria Math" w:hAnsi="Cambria Math" w:cs="Cambria Math"/>
        </w:rPr>
        <w:t>𝑣</w:t>
      </w:r>
      <w:r w:rsidRPr="00711C91">
        <w:t xml:space="preserve">, </w:t>
      </w:r>
      <w:r w:rsidRPr="00711C91">
        <w:rPr>
          <w:rFonts w:ascii="Cambria Math" w:hAnsi="Cambria Math" w:cs="Cambria Math"/>
        </w:rPr>
        <w:t>𝑤</w:t>
      </w:r>
      <w:r w:rsidRPr="00711C91">
        <w:t xml:space="preserve">). </w:t>
      </w:r>
    </w:p>
    <w:p w14:paraId="6A9EB251" w14:textId="7BABF0AC" w:rsidR="003D5482" w:rsidRPr="00711C91" w:rsidRDefault="00711C91" w:rsidP="00431602">
      <w:pPr>
        <w:pStyle w:val="Lijstalinea"/>
        <w:numPr>
          <w:ilvl w:val="1"/>
          <w:numId w:val="125"/>
        </w:numPr>
      </w:pPr>
      <w:r w:rsidRPr="00711C91">
        <w:t xml:space="preserve">(i.p.v. </w:t>
      </w:r>
      <w:r w:rsidRPr="00711C91">
        <w:rPr>
          <w:rFonts w:ascii="Cambria Math" w:hAnsi="Cambria Math" w:cs="Cambria Math"/>
        </w:rPr>
        <w:t>𝐷</w:t>
      </w:r>
      <w:r w:rsidRPr="00711C91">
        <w:t>[</w:t>
      </w:r>
      <w:r w:rsidRPr="00711C91">
        <w:rPr>
          <w:rFonts w:ascii="Cambria Math" w:hAnsi="Cambria Math" w:cs="Cambria Math"/>
        </w:rPr>
        <w:t>𝑤</w:t>
      </w:r>
      <w:r w:rsidRPr="00711C91">
        <w:t xml:space="preserve">] ← </w:t>
      </w:r>
      <w:r w:rsidRPr="00711C91">
        <w:rPr>
          <w:rFonts w:ascii="Cambria Math" w:hAnsi="Cambria Math" w:cs="Cambria Math"/>
        </w:rPr>
        <w:t>𝐷</w:t>
      </w:r>
      <w:r w:rsidRPr="00711C91">
        <w:t>[</w:t>
      </w:r>
      <w:r w:rsidRPr="00711C91">
        <w:rPr>
          <w:rFonts w:ascii="Cambria Math" w:hAnsi="Cambria Math" w:cs="Cambria Math"/>
        </w:rPr>
        <w:t>𝑣</w:t>
      </w:r>
      <w:r w:rsidRPr="00711C91">
        <w:t>] + 1)</w:t>
      </w:r>
    </w:p>
    <w:p w14:paraId="0A1B8149" w14:textId="77777777" w:rsidR="003D5482" w:rsidRPr="00711C91" w:rsidRDefault="003D5482" w:rsidP="00F86A8A"/>
    <w:p w14:paraId="3FE243CB" w14:textId="77777777" w:rsidR="00711C91" w:rsidRDefault="00711C91" w:rsidP="00524B5C">
      <w:pPr>
        <w:pStyle w:val="Geenafstand"/>
      </w:pPr>
      <w:r w:rsidRPr="00711C91">
        <w:t xml:space="preserve">Algoritme van Dijkstra Sleutelideeën: </w:t>
      </w:r>
    </w:p>
    <w:p w14:paraId="1499364D" w14:textId="48497CF3" w:rsidR="00711C91" w:rsidRDefault="00711C91" w:rsidP="00431602">
      <w:pPr>
        <w:pStyle w:val="Lijstalinea"/>
        <w:numPr>
          <w:ilvl w:val="0"/>
          <w:numId w:val="126"/>
        </w:numPr>
      </w:pPr>
      <w:r w:rsidRPr="00711C91">
        <w:t xml:space="preserve">Op elk moment: een verzameling </w:t>
      </w:r>
      <w:r w:rsidRPr="00524B5C">
        <w:rPr>
          <w:rFonts w:ascii="Cambria Math" w:hAnsi="Cambria Math" w:cs="Cambria Math"/>
        </w:rPr>
        <w:t>𝑆</w:t>
      </w:r>
      <w:r w:rsidRPr="00711C91">
        <w:t xml:space="preserve"> van knopen </w:t>
      </w:r>
      <w:r w:rsidRPr="00524B5C">
        <w:rPr>
          <w:rFonts w:ascii="Cambria Math" w:hAnsi="Cambria Math" w:cs="Cambria Math"/>
        </w:rPr>
        <w:t>𝑣</w:t>
      </w:r>
      <w:r w:rsidRPr="00711C91">
        <w:t xml:space="preserve"> waarvoor de kortste afstand van </w:t>
      </w:r>
      <w:r w:rsidRPr="00524B5C">
        <w:rPr>
          <w:rFonts w:ascii="Cambria Math" w:hAnsi="Cambria Math" w:cs="Cambria Math"/>
        </w:rPr>
        <w:t>𝑠</w:t>
      </w:r>
      <w:r w:rsidRPr="00711C91">
        <w:t xml:space="preserve"> tot </w:t>
      </w:r>
      <w:r w:rsidRPr="00524B5C">
        <w:rPr>
          <w:rFonts w:ascii="Cambria Math" w:hAnsi="Cambria Math" w:cs="Cambria Math"/>
        </w:rPr>
        <w:t>𝑣</w:t>
      </w:r>
      <w:r w:rsidRPr="00711C91">
        <w:t xml:space="preserve"> reeds gekend is, en een verzameling </w:t>
      </w:r>
      <w:r w:rsidRPr="00524B5C">
        <w:rPr>
          <w:rFonts w:ascii="Cambria Math" w:hAnsi="Cambria Math" w:cs="Cambria Math"/>
        </w:rPr>
        <w:t>𝑄</w:t>
      </w:r>
      <w:r w:rsidRPr="00711C91">
        <w:t xml:space="preserve"> van knopen waarvoor de kortste afstand nog niet met zekerheid gekend is. </w:t>
      </w:r>
    </w:p>
    <w:p w14:paraId="1F3D7B4A" w14:textId="7403F3CA" w:rsidR="00711C91" w:rsidRDefault="00711C91" w:rsidP="00431602">
      <w:pPr>
        <w:pStyle w:val="Lijstalinea"/>
        <w:numPr>
          <w:ilvl w:val="0"/>
          <w:numId w:val="126"/>
        </w:numPr>
      </w:pPr>
      <w:r w:rsidRPr="00711C91">
        <w:t xml:space="preserve">Voor elke knoop </w:t>
      </w:r>
      <w:r w:rsidRPr="00524B5C">
        <w:rPr>
          <w:rFonts w:ascii="Cambria Math" w:hAnsi="Cambria Math" w:cs="Cambria Math"/>
        </w:rPr>
        <w:t>𝑣</w:t>
      </w:r>
      <w:r w:rsidRPr="00711C91">
        <w:t xml:space="preserve"> (die tot </w:t>
      </w:r>
      <w:r w:rsidRPr="00524B5C">
        <w:rPr>
          <w:rFonts w:ascii="Cambria Math" w:hAnsi="Cambria Math" w:cs="Cambria Math"/>
        </w:rPr>
        <w:t>𝑄</w:t>
      </w:r>
      <w:r w:rsidRPr="00711C91">
        <w:t xml:space="preserve"> behoort): </w:t>
      </w:r>
      <w:r w:rsidRPr="00524B5C">
        <w:rPr>
          <w:rFonts w:ascii="Cambria Math" w:hAnsi="Cambria Math" w:cs="Cambria Math"/>
        </w:rPr>
        <w:t>𝐷</w:t>
      </w:r>
      <w:r w:rsidRPr="00711C91">
        <w:t>[</w:t>
      </w:r>
      <w:r w:rsidRPr="00524B5C">
        <w:rPr>
          <w:rFonts w:ascii="Cambria Math" w:hAnsi="Cambria Math" w:cs="Cambria Math"/>
        </w:rPr>
        <w:t>𝑣</w:t>
      </w:r>
      <w:r w:rsidRPr="00711C91">
        <w:t xml:space="preserve">] is de kortste afstand van een pad van </w:t>
      </w:r>
      <w:r w:rsidRPr="00524B5C">
        <w:rPr>
          <w:rFonts w:ascii="Cambria Math" w:hAnsi="Cambria Math" w:cs="Cambria Math"/>
        </w:rPr>
        <w:t>𝑠</w:t>
      </w:r>
      <w:r w:rsidRPr="00711C91">
        <w:t xml:space="preserve"> naar </w:t>
      </w:r>
      <w:r w:rsidRPr="00524B5C">
        <w:rPr>
          <w:rFonts w:ascii="Cambria Math" w:hAnsi="Cambria Math" w:cs="Cambria Math"/>
        </w:rPr>
        <w:t>𝑣</w:t>
      </w:r>
      <w:r w:rsidRPr="00711C91">
        <w:t xml:space="preserve"> dat enkel uit knopen van </w:t>
      </w:r>
      <w:r w:rsidRPr="00524B5C">
        <w:rPr>
          <w:rFonts w:ascii="Cambria Math" w:hAnsi="Cambria Math" w:cs="Cambria Math"/>
        </w:rPr>
        <w:t>𝑆</w:t>
      </w:r>
      <w:r w:rsidRPr="00711C91">
        <w:t xml:space="preserve"> bestaat (behalve de laatste). </w:t>
      </w:r>
    </w:p>
    <w:p w14:paraId="71AE09DC" w14:textId="6C168FC6" w:rsidR="003D5482" w:rsidRPr="00711C91" w:rsidRDefault="00711C91" w:rsidP="00431602">
      <w:pPr>
        <w:pStyle w:val="Lijstalinea"/>
        <w:numPr>
          <w:ilvl w:val="0"/>
          <w:numId w:val="126"/>
        </w:numPr>
      </w:pPr>
      <w:r w:rsidRPr="00711C91">
        <w:t xml:space="preserve">We voegen telkens dié knoop </w:t>
      </w:r>
      <w:r w:rsidRPr="00524B5C">
        <w:rPr>
          <w:rFonts w:ascii="Cambria Math" w:hAnsi="Cambria Math" w:cs="Cambria Math"/>
        </w:rPr>
        <w:t>𝑣</w:t>
      </w:r>
      <w:r w:rsidRPr="00711C91">
        <w:t xml:space="preserve"> van </w:t>
      </w:r>
      <w:r w:rsidRPr="00524B5C">
        <w:rPr>
          <w:rFonts w:ascii="Cambria Math" w:hAnsi="Cambria Math" w:cs="Cambria Math"/>
        </w:rPr>
        <w:t>𝑄</w:t>
      </w:r>
      <w:r w:rsidRPr="00711C91">
        <w:t xml:space="preserve"> toe aan </w:t>
      </w:r>
      <w:r w:rsidRPr="00524B5C">
        <w:rPr>
          <w:rFonts w:ascii="Cambria Math" w:hAnsi="Cambria Math" w:cs="Cambria Math"/>
        </w:rPr>
        <w:t>𝑆</w:t>
      </w:r>
      <w:r w:rsidRPr="00711C91">
        <w:t xml:space="preserve"> waarvoor </w:t>
      </w:r>
      <w:r w:rsidRPr="00524B5C">
        <w:rPr>
          <w:rFonts w:ascii="Cambria Math" w:hAnsi="Cambria Math" w:cs="Cambria Math"/>
        </w:rPr>
        <w:t>𝐷</w:t>
      </w:r>
      <w:r w:rsidRPr="00711C91">
        <w:t>[</w:t>
      </w:r>
      <w:r w:rsidRPr="00524B5C">
        <w:rPr>
          <w:rFonts w:ascii="Cambria Math" w:hAnsi="Cambria Math" w:cs="Cambria Math"/>
        </w:rPr>
        <w:t>𝑣</w:t>
      </w:r>
      <w:r w:rsidRPr="00711C91">
        <w:t xml:space="preserve">] minimaal is onder alle knopen van </w:t>
      </w:r>
      <w:r w:rsidRPr="00524B5C">
        <w:rPr>
          <w:rFonts w:ascii="Cambria Math" w:hAnsi="Cambria Math" w:cs="Cambria Math"/>
        </w:rPr>
        <w:t>𝑄</w:t>
      </w:r>
      <w:r w:rsidRPr="00711C91">
        <w:t xml:space="preserve">. Dit betekent dat voor de buren </w:t>
      </w:r>
      <w:r w:rsidRPr="00524B5C">
        <w:rPr>
          <w:rFonts w:ascii="Cambria Math" w:hAnsi="Cambria Math" w:cs="Cambria Math"/>
        </w:rPr>
        <w:t>𝑤</w:t>
      </w:r>
      <w:r w:rsidRPr="00711C91">
        <w:t xml:space="preserve"> van </w:t>
      </w:r>
      <w:r w:rsidRPr="00524B5C">
        <w:rPr>
          <w:rFonts w:ascii="Cambria Math" w:hAnsi="Cambria Math" w:cs="Cambria Math"/>
        </w:rPr>
        <w:t>𝑣</w:t>
      </w:r>
      <w:r w:rsidRPr="00711C91">
        <w:t xml:space="preserve"> die tot </w:t>
      </w:r>
      <w:r w:rsidRPr="00524B5C">
        <w:rPr>
          <w:rFonts w:ascii="Cambria Math" w:hAnsi="Cambria Math" w:cs="Cambria Math"/>
        </w:rPr>
        <w:t>𝑄</w:t>
      </w:r>
      <w:r w:rsidRPr="00711C91">
        <w:t xml:space="preserve"> behoren we eventueel </w:t>
      </w:r>
      <w:r w:rsidRPr="00524B5C">
        <w:rPr>
          <w:rFonts w:ascii="Cambria Math" w:hAnsi="Cambria Math" w:cs="Cambria Math"/>
        </w:rPr>
        <w:t>𝐷</w:t>
      </w:r>
      <w:r w:rsidRPr="00711C91">
        <w:t>[</w:t>
      </w:r>
      <w:r w:rsidRPr="00524B5C">
        <w:rPr>
          <w:rFonts w:ascii="Cambria Math" w:hAnsi="Cambria Math" w:cs="Cambria Math"/>
        </w:rPr>
        <w:t>𝑤</w:t>
      </w:r>
      <w:r w:rsidRPr="00711C91">
        <w:t xml:space="preserve">] moeten aanpassen. Het pad van </w:t>
      </w:r>
      <w:r w:rsidRPr="00524B5C">
        <w:rPr>
          <w:rFonts w:ascii="Cambria Math" w:hAnsi="Cambria Math" w:cs="Cambria Math"/>
        </w:rPr>
        <w:t>𝑠</w:t>
      </w:r>
      <w:r w:rsidRPr="00711C91">
        <w:t xml:space="preserve"> naar </w:t>
      </w:r>
      <w:r w:rsidRPr="00524B5C">
        <w:rPr>
          <w:rFonts w:ascii="Cambria Math" w:hAnsi="Cambria Math" w:cs="Cambria Math"/>
        </w:rPr>
        <w:t>𝑣</w:t>
      </w:r>
      <w:r w:rsidRPr="00711C91">
        <w:t xml:space="preserve"> (dat nu enkel uit knopen van </w:t>
      </w:r>
      <w:r w:rsidRPr="00524B5C">
        <w:rPr>
          <w:rFonts w:ascii="Cambria Math" w:hAnsi="Cambria Math" w:cs="Cambria Math"/>
        </w:rPr>
        <w:t>𝑆</w:t>
      </w:r>
      <w:r w:rsidRPr="00711C91">
        <w:t xml:space="preserve"> bestaat) uitgebreid met de boog (</w:t>
      </w:r>
      <w:r w:rsidRPr="00524B5C">
        <w:rPr>
          <w:rFonts w:ascii="Cambria Math" w:hAnsi="Cambria Math" w:cs="Cambria Math"/>
        </w:rPr>
        <w:t>𝑣</w:t>
      </w:r>
      <w:r w:rsidRPr="00711C91">
        <w:t xml:space="preserve">, </w:t>
      </w:r>
      <w:r w:rsidRPr="00524B5C">
        <w:rPr>
          <w:rFonts w:ascii="Cambria Math" w:hAnsi="Cambria Math" w:cs="Cambria Math"/>
        </w:rPr>
        <w:t>𝑤</w:t>
      </w:r>
      <w:r w:rsidRPr="00711C91">
        <w:t>) zou eventueel korter kunnen zijn dan het tot dan toe gevonden kortste pad.</w:t>
      </w:r>
    </w:p>
    <w:p w14:paraId="3EB73639" w14:textId="77777777" w:rsidR="003D5482" w:rsidRPr="00711C91" w:rsidRDefault="003D5482" w:rsidP="00F86A8A"/>
    <w:p w14:paraId="7279EFD4" w14:textId="77777777" w:rsidR="00524B5C" w:rsidRDefault="00524B5C" w:rsidP="002968AE">
      <w:pPr>
        <w:pStyle w:val="Geenafstand"/>
      </w:pPr>
      <w:r w:rsidRPr="00524B5C">
        <w:t xml:space="preserve">Dijkstra: Pseudocode </w:t>
      </w:r>
    </w:p>
    <w:p w14:paraId="0825EB30" w14:textId="77777777" w:rsidR="00524B5C" w:rsidRDefault="00524B5C" w:rsidP="00431602">
      <w:pPr>
        <w:pStyle w:val="Lijstalinea"/>
        <w:numPr>
          <w:ilvl w:val="0"/>
          <w:numId w:val="127"/>
        </w:numPr>
      </w:pPr>
      <w:r w:rsidRPr="00524B5C">
        <w:rPr>
          <w:b/>
          <w:bCs/>
        </w:rPr>
        <w:t>Invoer</w:t>
      </w:r>
      <w:r w:rsidRPr="00524B5C">
        <w:t xml:space="preserve"> Een gewogen graaf </w:t>
      </w:r>
      <w:r w:rsidRPr="00524B5C">
        <w:rPr>
          <w:rFonts w:ascii="Cambria Math" w:hAnsi="Cambria Math" w:cs="Cambria Math"/>
        </w:rPr>
        <w:t>𝐺</w:t>
      </w:r>
      <w:r w:rsidRPr="00524B5C">
        <w:t xml:space="preserve"> = (</w:t>
      </w:r>
      <w:r w:rsidRPr="00524B5C">
        <w:rPr>
          <w:rFonts w:ascii="Cambria Math" w:hAnsi="Cambria Math" w:cs="Cambria Math"/>
        </w:rPr>
        <w:t>𝑉</w:t>
      </w:r>
      <w:r w:rsidRPr="00524B5C">
        <w:t xml:space="preserve">, </w:t>
      </w:r>
      <w:r w:rsidRPr="00524B5C">
        <w:rPr>
          <w:rFonts w:ascii="Cambria Math" w:hAnsi="Cambria Math" w:cs="Cambria Math"/>
        </w:rPr>
        <w:t>𝐸</w:t>
      </w:r>
      <w:r w:rsidRPr="00524B5C">
        <w:t xml:space="preserve">) met positieve gewichten. Startknoop </w:t>
      </w:r>
      <w:r w:rsidRPr="00524B5C">
        <w:rPr>
          <w:rFonts w:ascii="Cambria Math" w:hAnsi="Cambria Math" w:cs="Cambria Math"/>
        </w:rPr>
        <w:t>𝑠</w:t>
      </w:r>
      <w:r w:rsidRPr="00524B5C">
        <w:t xml:space="preserve">; </w:t>
      </w:r>
      <w:r w:rsidRPr="00524B5C">
        <w:rPr>
          <w:rFonts w:ascii="Cambria Math" w:hAnsi="Cambria Math" w:cs="Cambria Math"/>
        </w:rPr>
        <w:t>𝑉</w:t>
      </w:r>
      <w:r w:rsidRPr="00524B5C">
        <w:t xml:space="preserve"> = {1, 2, … , </w:t>
      </w:r>
      <w:r w:rsidRPr="00524B5C">
        <w:rPr>
          <w:rFonts w:ascii="Cambria Math" w:hAnsi="Cambria Math" w:cs="Cambria Math"/>
        </w:rPr>
        <w:t>𝑛</w:t>
      </w:r>
      <w:r w:rsidRPr="00524B5C">
        <w:t xml:space="preserve">}. </w:t>
      </w:r>
    </w:p>
    <w:p w14:paraId="1FBCABB7" w14:textId="77777777" w:rsidR="00524B5C" w:rsidRDefault="00524B5C" w:rsidP="00431602">
      <w:pPr>
        <w:pStyle w:val="Lijstalinea"/>
        <w:numPr>
          <w:ilvl w:val="0"/>
          <w:numId w:val="127"/>
        </w:numPr>
      </w:pPr>
      <w:r w:rsidRPr="00524B5C">
        <w:rPr>
          <w:b/>
          <w:bCs/>
        </w:rPr>
        <w:t>Uitvoer</w:t>
      </w:r>
      <w:r w:rsidRPr="00524B5C">
        <w:t xml:space="preserve"> De array </w:t>
      </w:r>
      <w:r w:rsidRPr="00524B5C">
        <w:rPr>
          <w:rFonts w:ascii="Cambria Math" w:hAnsi="Cambria Math" w:cs="Cambria Math"/>
        </w:rPr>
        <w:t>𝐷</w:t>
      </w:r>
      <w:r w:rsidRPr="00524B5C">
        <w:t xml:space="preserve"> met </w:t>
      </w:r>
      <w:r w:rsidRPr="00524B5C">
        <w:rPr>
          <w:rFonts w:ascii="Cambria Math" w:hAnsi="Cambria Math" w:cs="Cambria Math"/>
        </w:rPr>
        <w:t>𝐷</w:t>
      </w:r>
      <w:r w:rsidRPr="00524B5C">
        <w:t>[</w:t>
      </w:r>
      <w:r w:rsidRPr="00524B5C">
        <w:rPr>
          <w:rFonts w:ascii="Cambria Math" w:hAnsi="Cambria Math" w:cs="Cambria Math"/>
        </w:rPr>
        <w:t>𝑣</w:t>
      </w:r>
      <w:r w:rsidRPr="00524B5C">
        <w:t xml:space="preserve">] de kortste afstand van </w:t>
      </w:r>
      <w:r w:rsidRPr="00524B5C">
        <w:rPr>
          <w:rFonts w:ascii="Cambria Math" w:hAnsi="Cambria Math" w:cs="Cambria Math"/>
        </w:rPr>
        <w:t>𝑠</w:t>
      </w:r>
      <w:r w:rsidRPr="00524B5C">
        <w:t xml:space="preserve"> tot </w:t>
      </w:r>
      <w:r w:rsidRPr="00524B5C">
        <w:rPr>
          <w:rFonts w:ascii="Cambria Math" w:hAnsi="Cambria Math" w:cs="Cambria Math"/>
        </w:rPr>
        <w:t>𝑣</w:t>
      </w:r>
      <w:r w:rsidRPr="00524B5C">
        <w:t xml:space="preserve">; als </w:t>
      </w:r>
      <w:r w:rsidRPr="00524B5C">
        <w:rPr>
          <w:rFonts w:ascii="Cambria Math" w:hAnsi="Cambria Math" w:cs="Cambria Math"/>
        </w:rPr>
        <w:t>𝐷</w:t>
      </w:r>
      <w:r w:rsidRPr="00524B5C">
        <w:t>[</w:t>
      </w:r>
      <w:r w:rsidRPr="00524B5C">
        <w:rPr>
          <w:rFonts w:ascii="Cambria Math" w:hAnsi="Cambria Math" w:cs="Cambria Math"/>
        </w:rPr>
        <w:t>𝑣</w:t>
      </w:r>
      <w:r w:rsidRPr="00524B5C">
        <w:t xml:space="preserve">] = ∞ dan is er geen pad van </w:t>
      </w:r>
      <w:r w:rsidRPr="00524B5C">
        <w:rPr>
          <w:rFonts w:ascii="Cambria Math" w:hAnsi="Cambria Math" w:cs="Cambria Math"/>
        </w:rPr>
        <w:t>𝑠</w:t>
      </w:r>
      <w:r w:rsidRPr="00524B5C">
        <w:t xml:space="preserve"> naar </w:t>
      </w:r>
      <w:r w:rsidRPr="00524B5C">
        <w:rPr>
          <w:rFonts w:ascii="Cambria Math" w:hAnsi="Cambria Math" w:cs="Cambria Math"/>
        </w:rPr>
        <w:t>𝑣</w:t>
      </w:r>
      <w:r w:rsidRPr="00524B5C">
        <w:t xml:space="preserve">. </w:t>
      </w:r>
    </w:p>
    <w:p w14:paraId="54A6B147" w14:textId="77777777" w:rsidR="00524B5C" w:rsidRDefault="00524B5C" w:rsidP="00524B5C">
      <w:r w:rsidRPr="00524B5C">
        <w:t xml:space="preserve">1: </w:t>
      </w:r>
      <w:proofErr w:type="spellStart"/>
      <w:r w:rsidRPr="00524B5C">
        <w:t>function</w:t>
      </w:r>
      <w:proofErr w:type="spellEnd"/>
      <w:r w:rsidRPr="00524B5C">
        <w:t xml:space="preserve"> DIJKSTRA(</w:t>
      </w:r>
      <w:r w:rsidRPr="00524B5C">
        <w:rPr>
          <w:rFonts w:ascii="Cambria Math" w:hAnsi="Cambria Math" w:cs="Cambria Math"/>
        </w:rPr>
        <w:t>𝐺</w:t>
      </w:r>
      <w:r w:rsidRPr="00524B5C">
        <w:t xml:space="preserve">, </w:t>
      </w:r>
      <w:r w:rsidRPr="00524B5C">
        <w:rPr>
          <w:rFonts w:ascii="Cambria Math" w:hAnsi="Cambria Math" w:cs="Cambria Math"/>
        </w:rPr>
        <w:t>𝑠</w:t>
      </w:r>
      <w:r w:rsidRPr="00524B5C">
        <w:t xml:space="preserve">) </w:t>
      </w:r>
    </w:p>
    <w:p w14:paraId="06A9B071" w14:textId="23A7A4AD" w:rsidR="00524B5C" w:rsidRDefault="00524B5C" w:rsidP="00524B5C">
      <w:r w:rsidRPr="00524B5C">
        <w:t xml:space="preserve">2: </w:t>
      </w:r>
      <w:r w:rsidR="007D1804">
        <w:t xml:space="preserve">   </w:t>
      </w:r>
      <w:r w:rsidRPr="00524B5C">
        <w:rPr>
          <w:rFonts w:ascii="Cambria Math" w:hAnsi="Cambria Math" w:cs="Cambria Math"/>
        </w:rPr>
        <w:t>𝐷</w:t>
      </w:r>
      <w:r w:rsidRPr="00524B5C">
        <w:t xml:space="preserve"> ← [∞, ∞, … , ∞] </w:t>
      </w:r>
      <w:r w:rsidR="007D1804">
        <w:tab/>
      </w:r>
      <w:r w:rsidR="007D1804">
        <w:tab/>
      </w:r>
      <w:r w:rsidR="007D1804">
        <w:tab/>
      </w:r>
      <w:r w:rsidRPr="00524B5C">
        <w:t xml:space="preserve"># </w:t>
      </w:r>
      <w:r w:rsidRPr="00524B5C">
        <w:rPr>
          <w:rFonts w:ascii="Cambria Math" w:hAnsi="Cambria Math" w:cs="Cambria Math"/>
        </w:rPr>
        <w:t>𝑛</w:t>
      </w:r>
      <w:r w:rsidRPr="00524B5C">
        <w:t xml:space="preserve"> keer ∞ </w:t>
      </w:r>
    </w:p>
    <w:p w14:paraId="2ADD3095" w14:textId="7D1B8419" w:rsidR="00524B5C" w:rsidRDefault="00524B5C" w:rsidP="00524B5C">
      <w:r w:rsidRPr="00524B5C">
        <w:t xml:space="preserve">3: </w:t>
      </w:r>
      <w:r w:rsidR="007D1804">
        <w:t xml:space="preserve">   </w:t>
      </w:r>
      <w:r w:rsidRPr="00524B5C">
        <w:rPr>
          <w:rFonts w:ascii="Cambria Math" w:hAnsi="Cambria Math" w:cs="Cambria Math"/>
        </w:rPr>
        <w:t>𝐷</w:t>
      </w:r>
      <w:r w:rsidRPr="00524B5C">
        <w:t>[</w:t>
      </w:r>
      <w:r w:rsidRPr="00524B5C">
        <w:rPr>
          <w:rFonts w:ascii="Cambria Math" w:hAnsi="Cambria Math" w:cs="Cambria Math"/>
        </w:rPr>
        <w:t>𝑠</w:t>
      </w:r>
      <w:r w:rsidRPr="00524B5C">
        <w:t xml:space="preserve">] ← 0 </w:t>
      </w:r>
      <w:r w:rsidR="007D1804">
        <w:tab/>
      </w:r>
      <w:r w:rsidR="007D1804">
        <w:tab/>
      </w:r>
      <w:r w:rsidR="007D1804">
        <w:tab/>
      </w:r>
      <w:r w:rsidR="007D1804">
        <w:tab/>
      </w:r>
      <w:r w:rsidR="007D1804">
        <w:tab/>
      </w:r>
      <w:r w:rsidRPr="00524B5C">
        <w:t xml:space="preserve"># kortste pad van </w:t>
      </w:r>
      <w:r w:rsidRPr="00524B5C">
        <w:rPr>
          <w:rFonts w:ascii="Cambria Math" w:hAnsi="Cambria Math" w:cs="Cambria Math"/>
        </w:rPr>
        <w:t>𝑠</w:t>
      </w:r>
      <w:r w:rsidRPr="00524B5C">
        <w:t xml:space="preserve"> naar zichzelf heeft lengte 0 </w:t>
      </w:r>
    </w:p>
    <w:p w14:paraId="70B9E7AE" w14:textId="0ED0D8D8" w:rsidR="00524B5C" w:rsidRDefault="00524B5C" w:rsidP="00524B5C">
      <w:r w:rsidRPr="00524B5C">
        <w:t xml:space="preserve">4: </w:t>
      </w:r>
      <w:r w:rsidR="007D1804">
        <w:t xml:space="preserve">   </w:t>
      </w:r>
      <w:r w:rsidRPr="00524B5C">
        <w:rPr>
          <w:rFonts w:ascii="Cambria Math" w:hAnsi="Cambria Math" w:cs="Cambria Math"/>
        </w:rPr>
        <w:t>𝑄</w:t>
      </w:r>
      <w:r w:rsidRPr="00524B5C">
        <w:t xml:space="preserve"> ← </w:t>
      </w:r>
      <w:r w:rsidRPr="00524B5C">
        <w:rPr>
          <w:rFonts w:ascii="Cambria Math" w:hAnsi="Cambria Math" w:cs="Cambria Math"/>
        </w:rPr>
        <w:t>𝑉</w:t>
      </w:r>
      <w:r w:rsidRPr="00524B5C">
        <w:t xml:space="preserve"> </w:t>
      </w:r>
      <w:r w:rsidR="007D1804">
        <w:tab/>
      </w:r>
      <w:r w:rsidR="007D1804">
        <w:tab/>
      </w:r>
      <w:r w:rsidR="007D1804">
        <w:tab/>
      </w:r>
      <w:r w:rsidR="007D1804">
        <w:tab/>
      </w:r>
      <w:r w:rsidR="007D1804">
        <w:tab/>
      </w:r>
      <w:r w:rsidRPr="00524B5C">
        <w:t xml:space="preserve"># knopen waarvan kortste afstand nog niet is bepaald </w:t>
      </w:r>
    </w:p>
    <w:p w14:paraId="5F9691B3" w14:textId="2B06FA71" w:rsidR="00524B5C" w:rsidRDefault="00524B5C" w:rsidP="00524B5C">
      <w:r w:rsidRPr="00524B5C">
        <w:t xml:space="preserve">5: </w:t>
      </w:r>
      <w:r w:rsidR="007D1804">
        <w:t xml:space="preserve">   </w:t>
      </w:r>
      <w:proofErr w:type="spellStart"/>
      <w:r w:rsidRPr="00524B5C">
        <w:t>while</w:t>
      </w:r>
      <w:proofErr w:type="spellEnd"/>
      <w:r w:rsidRPr="00524B5C">
        <w:t xml:space="preserve"> </w:t>
      </w:r>
      <w:r w:rsidRPr="00524B5C">
        <w:rPr>
          <w:rFonts w:ascii="Cambria Math" w:hAnsi="Cambria Math" w:cs="Cambria Math"/>
        </w:rPr>
        <w:t>𝑄</w:t>
      </w:r>
      <w:r w:rsidRPr="00524B5C">
        <w:t xml:space="preserve"> ≠ </w:t>
      </w:r>
      <w:r w:rsidRPr="00524B5C">
        <w:rPr>
          <w:rFonts w:ascii="Cambria Math" w:hAnsi="Cambria Math" w:cs="Cambria Math"/>
        </w:rPr>
        <w:t>∅</w:t>
      </w:r>
      <w:r w:rsidRPr="00524B5C">
        <w:t xml:space="preserve"> do </w:t>
      </w:r>
    </w:p>
    <w:p w14:paraId="426FBF4B" w14:textId="7C4C4687" w:rsidR="00524B5C" w:rsidRDefault="00524B5C" w:rsidP="00524B5C">
      <w:r w:rsidRPr="00524B5C">
        <w:t xml:space="preserve">6: </w:t>
      </w:r>
      <w:r w:rsidR="007D1804">
        <w:t xml:space="preserve">       </w:t>
      </w:r>
      <w:r w:rsidRPr="00524B5C">
        <w:t xml:space="preserve">zoek </w:t>
      </w:r>
      <w:r w:rsidRPr="00524B5C">
        <w:rPr>
          <w:rFonts w:ascii="Cambria Math" w:hAnsi="Cambria Math" w:cs="Cambria Math"/>
        </w:rPr>
        <w:t>𝑣</w:t>
      </w:r>
      <w:r w:rsidRPr="00524B5C">
        <w:t xml:space="preserve"> </w:t>
      </w:r>
      <w:r w:rsidRPr="00524B5C">
        <w:rPr>
          <w:rFonts w:ascii="Cambria Math" w:hAnsi="Cambria Math" w:cs="Cambria Math"/>
        </w:rPr>
        <w:t>∈</w:t>
      </w:r>
      <w:r w:rsidRPr="00524B5C">
        <w:t xml:space="preserve"> </w:t>
      </w:r>
      <w:r w:rsidRPr="00524B5C">
        <w:rPr>
          <w:rFonts w:ascii="Cambria Math" w:hAnsi="Cambria Math" w:cs="Cambria Math"/>
        </w:rPr>
        <w:t>𝑄</w:t>
      </w:r>
      <w:r w:rsidRPr="00524B5C">
        <w:t xml:space="preserve"> waarvoor </w:t>
      </w:r>
      <w:r w:rsidRPr="00524B5C">
        <w:rPr>
          <w:rFonts w:ascii="Cambria Math" w:hAnsi="Cambria Math" w:cs="Cambria Math"/>
        </w:rPr>
        <w:t>𝐷</w:t>
      </w:r>
      <w:r w:rsidRPr="00524B5C">
        <w:t>[</w:t>
      </w:r>
      <w:r w:rsidRPr="00524B5C">
        <w:rPr>
          <w:rFonts w:ascii="Cambria Math" w:hAnsi="Cambria Math" w:cs="Cambria Math"/>
        </w:rPr>
        <w:t>𝑣</w:t>
      </w:r>
      <w:r w:rsidRPr="00524B5C">
        <w:t xml:space="preserve">] minimaal is (voor knopen in </w:t>
      </w:r>
      <w:r w:rsidRPr="00524B5C">
        <w:rPr>
          <w:rFonts w:ascii="Cambria Math" w:hAnsi="Cambria Math" w:cs="Cambria Math"/>
        </w:rPr>
        <w:t>𝑄</w:t>
      </w:r>
      <w:r w:rsidRPr="00524B5C">
        <w:t xml:space="preserve">) </w:t>
      </w:r>
    </w:p>
    <w:p w14:paraId="30F78FCB" w14:textId="111BA72B" w:rsidR="00524B5C" w:rsidRDefault="00524B5C" w:rsidP="00524B5C">
      <w:r w:rsidRPr="00524B5C">
        <w:t xml:space="preserve">7: </w:t>
      </w:r>
      <w:r w:rsidR="007D1804">
        <w:t xml:space="preserve">       </w:t>
      </w:r>
      <w:r w:rsidRPr="00524B5C">
        <w:t xml:space="preserve">verwijder </w:t>
      </w:r>
      <w:r w:rsidRPr="00524B5C">
        <w:rPr>
          <w:rFonts w:ascii="Cambria Math" w:hAnsi="Cambria Math" w:cs="Cambria Math"/>
        </w:rPr>
        <w:t>𝑣</w:t>
      </w:r>
      <w:r w:rsidRPr="00524B5C">
        <w:t xml:space="preserve"> uit </w:t>
      </w:r>
      <w:r w:rsidR="007D1804" w:rsidRPr="00524B5C">
        <w:rPr>
          <w:rFonts w:ascii="Cambria Math" w:hAnsi="Cambria Math" w:cs="Cambria Math"/>
        </w:rPr>
        <w:t>𝑄</w:t>
      </w:r>
    </w:p>
    <w:p w14:paraId="4E987DD4" w14:textId="191E8D53" w:rsidR="00524B5C" w:rsidRPr="0059020C" w:rsidRDefault="00524B5C" w:rsidP="00524B5C">
      <w:r w:rsidRPr="0059020C">
        <w:t xml:space="preserve">8: </w:t>
      </w:r>
      <w:r w:rsidR="007D1804" w:rsidRPr="0059020C">
        <w:t xml:space="preserve">       </w:t>
      </w:r>
      <w:proofErr w:type="spellStart"/>
      <w:r w:rsidRPr="0059020C">
        <w:t>for</w:t>
      </w:r>
      <w:proofErr w:type="spellEnd"/>
      <w:r w:rsidRPr="0059020C">
        <w:t xml:space="preserve"> </w:t>
      </w:r>
      <w:proofErr w:type="spellStart"/>
      <w:r w:rsidRPr="0059020C">
        <w:t>all</w:t>
      </w:r>
      <w:proofErr w:type="spellEnd"/>
      <w:r w:rsidRPr="0059020C">
        <w:t xml:space="preserve"> </w:t>
      </w:r>
      <w:r w:rsidRPr="00524B5C">
        <w:rPr>
          <w:rFonts w:ascii="Cambria Math" w:hAnsi="Cambria Math" w:cs="Cambria Math"/>
        </w:rPr>
        <w:t>𝑤</w:t>
      </w:r>
      <w:r w:rsidRPr="0059020C">
        <w:t xml:space="preserve"> </w:t>
      </w:r>
      <w:r w:rsidRPr="0059020C">
        <w:rPr>
          <w:rFonts w:ascii="Cambria Math" w:hAnsi="Cambria Math" w:cs="Cambria Math"/>
        </w:rPr>
        <w:t>∈</w:t>
      </w:r>
      <w:r w:rsidRPr="0059020C">
        <w:t xml:space="preserve"> buren(</w:t>
      </w:r>
      <w:r w:rsidRPr="00524B5C">
        <w:rPr>
          <w:rFonts w:ascii="Cambria Math" w:hAnsi="Cambria Math" w:cs="Cambria Math"/>
        </w:rPr>
        <w:t>𝑣</w:t>
      </w:r>
      <w:r w:rsidRPr="0059020C">
        <w:t xml:space="preserve">) ∩ </w:t>
      </w:r>
      <w:r w:rsidRPr="00524B5C">
        <w:rPr>
          <w:rFonts w:ascii="Cambria Math" w:hAnsi="Cambria Math" w:cs="Cambria Math"/>
        </w:rPr>
        <w:t>𝑄</w:t>
      </w:r>
      <w:r w:rsidRPr="0059020C">
        <w:t xml:space="preserve"> do </w:t>
      </w:r>
    </w:p>
    <w:p w14:paraId="2544E078" w14:textId="7845D69B" w:rsidR="00524B5C" w:rsidRPr="0059020C" w:rsidRDefault="00524B5C" w:rsidP="00524B5C">
      <w:r w:rsidRPr="0059020C">
        <w:t xml:space="preserve">9: </w:t>
      </w:r>
      <w:r w:rsidR="007D1804" w:rsidRPr="0059020C">
        <w:t xml:space="preserve">           </w:t>
      </w:r>
      <w:proofErr w:type="spellStart"/>
      <w:r w:rsidRPr="0059020C">
        <w:t>if</w:t>
      </w:r>
      <w:proofErr w:type="spellEnd"/>
      <w:r w:rsidRPr="0059020C">
        <w:t xml:space="preserve"> </w:t>
      </w:r>
      <w:r w:rsidRPr="00524B5C">
        <w:rPr>
          <w:rFonts w:ascii="Cambria Math" w:hAnsi="Cambria Math" w:cs="Cambria Math"/>
        </w:rPr>
        <w:t>𝐷</w:t>
      </w:r>
      <w:r w:rsidRPr="0059020C">
        <w:t>[</w:t>
      </w:r>
      <w:r w:rsidRPr="00524B5C">
        <w:rPr>
          <w:rFonts w:ascii="Cambria Math" w:hAnsi="Cambria Math" w:cs="Cambria Math"/>
        </w:rPr>
        <w:t>𝑤</w:t>
      </w:r>
      <w:r w:rsidRPr="0059020C">
        <w:t xml:space="preserve">] &gt; </w:t>
      </w:r>
      <w:r w:rsidRPr="00524B5C">
        <w:rPr>
          <w:rFonts w:ascii="Cambria Math" w:hAnsi="Cambria Math" w:cs="Cambria Math"/>
        </w:rPr>
        <w:t>𝐷</w:t>
      </w:r>
      <w:r w:rsidRPr="0059020C">
        <w:t>[</w:t>
      </w:r>
      <w:r w:rsidRPr="00524B5C">
        <w:rPr>
          <w:rFonts w:ascii="Cambria Math" w:hAnsi="Cambria Math" w:cs="Cambria Math"/>
        </w:rPr>
        <w:t>𝑣</w:t>
      </w:r>
      <w:r w:rsidRPr="0059020C">
        <w:t>] + gewicht(</w:t>
      </w:r>
      <w:r w:rsidRPr="00524B5C">
        <w:rPr>
          <w:rFonts w:ascii="Cambria Math" w:hAnsi="Cambria Math" w:cs="Cambria Math"/>
        </w:rPr>
        <w:t>𝑣</w:t>
      </w:r>
      <w:r w:rsidRPr="0059020C">
        <w:t xml:space="preserve">, </w:t>
      </w:r>
      <w:r w:rsidRPr="00524B5C">
        <w:rPr>
          <w:rFonts w:ascii="Cambria Math" w:hAnsi="Cambria Math" w:cs="Cambria Math"/>
        </w:rPr>
        <w:t>𝑤</w:t>
      </w:r>
      <w:r w:rsidRPr="0059020C">
        <w:t xml:space="preserve">) </w:t>
      </w:r>
      <w:proofErr w:type="spellStart"/>
      <w:r w:rsidRPr="0059020C">
        <w:t>then</w:t>
      </w:r>
      <w:proofErr w:type="spellEnd"/>
      <w:r w:rsidRPr="0059020C">
        <w:t xml:space="preserve"> </w:t>
      </w:r>
    </w:p>
    <w:p w14:paraId="40694E4A" w14:textId="71654268" w:rsidR="00524B5C" w:rsidRPr="0059020C" w:rsidRDefault="00524B5C" w:rsidP="00524B5C">
      <w:r w:rsidRPr="0059020C">
        <w:t xml:space="preserve">10: </w:t>
      </w:r>
      <w:r w:rsidR="007D1804" w:rsidRPr="0059020C">
        <w:t xml:space="preserve">           </w:t>
      </w:r>
      <w:r w:rsidRPr="00524B5C">
        <w:rPr>
          <w:rFonts w:ascii="Cambria Math" w:hAnsi="Cambria Math" w:cs="Cambria Math"/>
        </w:rPr>
        <w:t>𝐷</w:t>
      </w:r>
      <w:r w:rsidRPr="0059020C">
        <w:t>[</w:t>
      </w:r>
      <w:r w:rsidRPr="00524B5C">
        <w:rPr>
          <w:rFonts w:ascii="Cambria Math" w:hAnsi="Cambria Math" w:cs="Cambria Math"/>
        </w:rPr>
        <w:t>𝑤</w:t>
      </w:r>
      <w:r w:rsidRPr="0059020C">
        <w:t xml:space="preserve">] ← </w:t>
      </w:r>
      <w:r w:rsidRPr="00524B5C">
        <w:rPr>
          <w:rFonts w:ascii="Cambria Math" w:hAnsi="Cambria Math" w:cs="Cambria Math"/>
        </w:rPr>
        <w:t>𝐷</w:t>
      </w:r>
      <w:r w:rsidRPr="0059020C">
        <w:t>[</w:t>
      </w:r>
      <w:r w:rsidRPr="00524B5C">
        <w:rPr>
          <w:rFonts w:ascii="Cambria Math" w:hAnsi="Cambria Math" w:cs="Cambria Math"/>
        </w:rPr>
        <w:t>𝑣</w:t>
      </w:r>
      <w:r w:rsidRPr="0059020C">
        <w:t>] + gewicht(</w:t>
      </w:r>
      <w:r w:rsidRPr="00524B5C">
        <w:rPr>
          <w:rFonts w:ascii="Cambria Math" w:hAnsi="Cambria Math" w:cs="Cambria Math"/>
        </w:rPr>
        <w:t>𝑣</w:t>
      </w:r>
      <w:r w:rsidRPr="0059020C">
        <w:t xml:space="preserve">, </w:t>
      </w:r>
      <w:r w:rsidRPr="00524B5C">
        <w:rPr>
          <w:rFonts w:ascii="Cambria Math" w:hAnsi="Cambria Math" w:cs="Cambria Math"/>
        </w:rPr>
        <w:t>𝑤</w:t>
      </w:r>
      <w:r w:rsidRPr="0059020C">
        <w:t xml:space="preserve">) </w:t>
      </w:r>
      <w:r w:rsidR="007D1804" w:rsidRPr="0059020C">
        <w:tab/>
      </w:r>
      <w:r w:rsidRPr="0059020C">
        <w:t xml:space="preserve"># korter pad </w:t>
      </w:r>
      <w:r w:rsidRPr="00524B5C">
        <w:rPr>
          <w:rFonts w:ascii="Cambria Math" w:hAnsi="Cambria Math" w:cs="Cambria Math"/>
        </w:rPr>
        <w:t>𝑠</w:t>
      </w:r>
      <w:r w:rsidRPr="0059020C">
        <w:t xml:space="preserve"> → </w:t>
      </w:r>
      <w:r w:rsidRPr="00524B5C">
        <w:rPr>
          <w:rFonts w:ascii="Cambria Math" w:hAnsi="Cambria Math" w:cs="Cambria Math"/>
        </w:rPr>
        <w:t>𝑤</w:t>
      </w:r>
      <w:r w:rsidRPr="0059020C">
        <w:t xml:space="preserve"> </w:t>
      </w:r>
    </w:p>
    <w:p w14:paraId="014F34F2" w14:textId="7943B408" w:rsidR="00524B5C" w:rsidRPr="0059020C" w:rsidRDefault="00524B5C" w:rsidP="00524B5C">
      <w:pPr>
        <w:rPr>
          <w:lang w:val="en-GB"/>
        </w:rPr>
      </w:pPr>
      <w:r w:rsidRPr="0059020C">
        <w:rPr>
          <w:lang w:val="en-GB"/>
        </w:rPr>
        <w:t xml:space="preserve">11: </w:t>
      </w:r>
      <w:r w:rsidR="007D1804" w:rsidRPr="0059020C">
        <w:rPr>
          <w:lang w:val="en-GB"/>
        </w:rPr>
        <w:t xml:space="preserve"> </w:t>
      </w:r>
      <w:r w:rsidRPr="0059020C">
        <w:rPr>
          <w:lang w:val="en-GB"/>
        </w:rPr>
        <w:t xml:space="preserve">return </w:t>
      </w:r>
      <w:r w:rsidRPr="00524B5C">
        <w:rPr>
          <w:rFonts w:ascii="Cambria Math" w:hAnsi="Cambria Math" w:cs="Cambria Math"/>
        </w:rPr>
        <w:t>𝐷</w:t>
      </w:r>
      <w:r w:rsidRPr="0059020C">
        <w:rPr>
          <w:lang w:val="en-GB"/>
        </w:rPr>
        <w:t xml:space="preserve"> </w:t>
      </w:r>
    </w:p>
    <w:p w14:paraId="68FAEC17" w14:textId="22ED3677" w:rsidR="003D5482" w:rsidRPr="0059020C" w:rsidRDefault="00524B5C" w:rsidP="00524B5C">
      <w:pPr>
        <w:rPr>
          <w:lang w:val="en-GB"/>
        </w:rPr>
      </w:pPr>
      <w:r w:rsidRPr="0059020C">
        <w:rPr>
          <w:lang w:val="en-GB"/>
        </w:rPr>
        <w:t>12: end function</w:t>
      </w:r>
    </w:p>
    <w:p w14:paraId="20052F9E" w14:textId="77777777" w:rsidR="003D5482" w:rsidRPr="0059020C" w:rsidRDefault="003D5482" w:rsidP="00F86A8A">
      <w:pPr>
        <w:rPr>
          <w:lang w:val="en-GB"/>
        </w:rPr>
      </w:pPr>
    </w:p>
    <w:p w14:paraId="4A5B515A" w14:textId="77777777" w:rsidR="007D1804" w:rsidRPr="0059020C" w:rsidRDefault="007D1804" w:rsidP="007D1804">
      <w:pPr>
        <w:pStyle w:val="Geenafstand"/>
        <w:rPr>
          <w:lang w:val="en-GB"/>
        </w:rPr>
      </w:pPr>
      <w:proofErr w:type="spellStart"/>
      <w:r w:rsidRPr="0059020C">
        <w:rPr>
          <w:lang w:val="en-GB"/>
        </w:rPr>
        <w:t>Implementatie</w:t>
      </w:r>
      <w:proofErr w:type="spellEnd"/>
      <w:r w:rsidRPr="0059020C">
        <w:rPr>
          <w:lang w:val="en-GB"/>
        </w:rPr>
        <w:t>:</w:t>
      </w:r>
    </w:p>
    <w:p w14:paraId="1B0D3324" w14:textId="36652DDC" w:rsidR="007D1804" w:rsidRDefault="007D1804" w:rsidP="00431602">
      <w:pPr>
        <w:pStyle w:val="Lijstalinea"/>
        <w:numPr>
          <w:ilvl w:val="0"/>
          <w:numId w:val="128"/>
        </w:numPr>
      </w:pPr>
      <w:r w:rsidRPr="007D1804">
        <w:t xml:space="preserve">In Dijkstra moeten herhaaldelijk minima worden berekend: prioriteitswachtrij (bv. </w:t>
      </w:r>
      <w:r w:rsidR="00EF74FC" w:rsidRPr="007D1804">
        <w:t xml:space="preserve">Binaire </w:t>
      </w:r>
      <w:r w:rsidRPr="007D1804">
        <w:t xml:space="preserve">hoop)! </w:t>
      </w:r>
    </w:p>
    <w:p w14:paraId="29E41547" w14:textId="77777777" w:rsidR="007D1804" w:rsidRDefault="007D1804" w:rsidP="00431602">
      <w:pPr>
        <w:pStyle w:val="Lijstalinea"/>
        <w:numPr>
          <w:ilvl w:val="0"/>
          <w:numId w:val="128"/>
        </w:numPr>
      </w:pPr>
      <w:r w:rsidRPr="007D1804">
        <w:t xml:space="preserve">Probleem: sleutels moeten worden aangepast (verminderd). </w:t>
      </w:r>
    </w:p>
    <w:p w14:paraId="69C2C381" w14:textId="41D1D445" w:rsidR="003D5482" w:rsidRPr="00711C91" w:rsidRDefault="007D1804" w:rsidP="00431602">
      <w:pPr>
        <w:pStyle w:val="Lijstalinea"/>
        <w:numPr>
          <w:ilvl w:val="0"/>
          <w:numId w:val="128"/>
        </w:numPr>
      </w:pPr>
      <w:r w:rsidRPr="007D1804">
        <w:t xml:space="preserve">Standaard niet mogelijk met een binaire hoop. Uitbreiding mogelijk m.b.v. </w:t>
      </w:r>
      <w:r w:rsidR="00EF74FC" w:rsidRPr="007D1804">
        <w:t xml:space="preserve">Tweede </w:t>
      </w:r>
      <w:r w:rsidRPr="007D1804">
        <w:t>array.</w:t>
      </w:r>
    </w:p>
    <w:p w14:paraId="132BF268" w14:textId="77777777" w:rsidR="003D5482" w:rsidRDefault="003D5482" w:rsidP="00F86A8A"/>
    <w:p w14:paraId="3B39A071" w14:textId="77777777" w:rsidR="006E6BAA" w:rsidRDefault="006E6BAA" w:rsidP="00F86A8A"/>
    <w:p w14:paraId="4B3D6DF1" w14:textId="77777777" w:rsidR="006E6BAA" w:rsidRDefault="006E6BAA" w:rsidP="00F86A8A"/>
    <w:p w14:paraId="7F49093F" w14:textId="77777777" w:rsidR="006E6BAA" w:rsidRDefault="006E6BAA" w:rsidP="00F86A8A"/>
    <w:p w14:paraId="5BE5EC10" w14:textId="77777777" w:rsidR="006E6BAA" w:rsidRDefault="006E6BAA" w:rsidP="00F86A8A"/>
    <w:p w14:paraId="2DB22881" w14:textId="77777777" w:rsidR="006E6BAA" w:rsidRDefault="006E6BAA" w:rsidP="00F86A8A"/>
    <w:p w14:paraId="7CD3CC09" w14:textId="77777777" w:rsidR="006E6BAA" w:rsidRDefault="006E6BAA" w:rsidP="00F86A8A"/>
    <w:p w14:paraId="4E0F1500" w14:textId="77777777" w:rsidR="002968AE" w:rsidRDefault="002968AE" w:rsidP="00F86A8A"/>
    <w:p w14:paraId="6D18EAC7" w14:textId="77777777" w:rsidR="002968AE" w:rsidRDefault="002968AE" w:rsidP="00F86A8A"/>
    <w:p w14:paraId="2F135F9E" w14:textId="15C4C2C5" w:rsidR="00E129DF" w:rsidRDefault="00E129DF" w:rsidP="00E129DF">
      <w:pPr>
        <w:pStyle w:val="Geenafstand"/>
      </w:pPr>
      <w:r>
        <w:lastRenderedPageBreak/>
        <w:t>Oefeningen:</w:t>
      </w:r>
    </w:p>
    <w:p w14:paraId="2156389B" w14:textId="75A1DBAD" w:rsidR="006E6BAA" w:rsidRDefault="006E6BAA" w:rsidP="00AF0855">
      <w:pPr>
        <w:pStyle w:val="Geenafstand"/>
        <w:rPr>
          <w:bCs/>
          <w:color w:val="auto"/>
        </w:rPr>
      </w:pPr>
      <w:r w:rsidRPr="006E6BAA">
        <w:rPr>
          <w:bCs/>
          <w:color w:val="auto"/>
        </w:rPr>
        <w:t>Vind voor de graaf in Figuur 5.4 de lengte van het kortste pad van Brugge naar alle andere steden. Voer hiertoe het algoritme van Dijkstra uit</w:t>
      </w:r>
      <w:r>
        <w:rPr>
          <w:bCs/>
          <w:color w:val="auto"/>
        </w:rPr>
        <w:t>:</w:t>
      </w:r>
    </w:p>
    <w:p w14:paraId="7CC08C16" w14:textId="18F6E779" w:rsidR="006E6BAA" w:rsidRDefault="00675650" w:rsidP="00AF0855">
      <w:pPr>
        <w:pStyle w:val="Geenafstand"/>
        <w:rPr>
          <w:b w:val="0"/>
          <w:color w:val="auto"/>
        </w:rPr>
      </w:pPr>
      <w:r>
        <w:rPr>
          <w:b w:val="0"/>
          <w:color w:val="auto"/>
        </w:rPr>
        <w:t>Q = [Brugge</w:t>
      </w:r>
      <w:r w:rsidR="00914781">
        <w:rPr>
          <w:b w:val="0"/>
          <w:color w:val="auto"/>
        </w:rPr>
        <w:t xml:space="preserve">, Gent, Brussel, Antwerpen, Leuven, Bergen, Namen, </w:t>
      </w:r>
      <w:proofErr w:type="spellStart"/>
      <w:r w:rsidR="00914781">
        <w:rPr>
          <w:b w:val="0"/>
          <w:color w:val="auto"/>
        </w:rPr>
        <w:t>Aarken</w:t>
      </w:r>
      <w:proofErr w:type="spellEnd"/>
      <w:r w:rsidR="00914781">
        <w:rPr>
          <w:b w:val="0"/>
          <w:color w:val="auto"/>
        </w:rPr>
        <w:t>, Lui, Hasselt, Waver</w:t>
      </w:r>
      <w:r>
        <w:rPr>
          <w:b w:val="0"/>
          <w:color w:val="auto"/>
        </w:rPr>
        <w:t>]</w:t>
      </w:r>
    </w:p>
    <w:p w14:paraId="0BD05AE4" w14:textId="03D9829A" w:rsidR="00914781" w:rsidRDefault="00914781" w:rsidP="00AF0855">
      <w:pPr>
        <w:pStyle w:val="Geenafstand"/>
        <w:rPr>
          <w:b w:val="0"/>
          <w:color w:val="auto"/>
        </w:rPr>
      </w:pPr>
      <w:r>
        <w:rPr>
          <w:b w:val="0"/>
          <w:color w:val="auto"/>
        </w:rPr>
        <w:t>D = []</w:t>
      </w:r>
    </w:p>
    <w:p w14:paraId="203E5F22" w14:textId="27A67404" w:rsidR="007253F1" w:rsidRDefault="007253F1" w:rsidP="00AF0855">
      <w:pPr>
        <w:pStyle w:val="Geenafstand"/>
        <w:rPr>
          <w:b w:val="0"/>
          <w:color w:val="auto"/>
        </w:rPr>
      </w:pPr>
    </w:p>
    <w:p w14:paraId="1277AD2F" w14:textId="2A191977" w:rsidR="007253F1" w:rsidRDefault="007253F1" w:rsidP="007253F1">
      <w:pPr>
        <w:pStyle w:val="Geenafstand"/>
        <w:rPr>
          <w:bCs/>
          <w:color w:val="auto"/>
        </w:rPr>
      </w:pPr>
      <w:r w:rsidRPr="007253F1">
        <w:rPr>
          <w:bCs/>
          <w:color w:val="auto"/>
        </w:rPr>
        <w:t xml:space="preserve">4. Vind voor de graaf in Figuur 5.14 (de lengte van) het kortste pad van de knoop </w:t>
      </w:r>
      <w:r w:rsidRPr="007253F1">
        <w:rPr>
          <w:rFonts w:ascii="Cambria Math" w:hAnsi="Cambria Math" w:cs="Cambria Math"/>
          <w:bCs/>
          <w:color w:val="auto"/>
        </w:rPr>
        <w:t>𝑎</w:t>
      </w:r>
      <w:r w:rsidRPr="007253F1">
        <w:rPr>
          <w:bCs/>
          <w:color w:val="auto"/>
        </w:rPr>
        <w:t xml:space="preserve"> naar alle andere knopen. Voer hiertoe het algoritme van Dijkstra uit (en houd ook bij wat de kortste paden zijn).</w:t>
      </w:r>
      <w:r w:rsidR="008E4DC7">
        <w:rPr>
          <w:bCs/>
          <w:color w:val="auto"/>
        </w:rPr>
        <w:t xml:space="preserve"> (100% een examenvraag)</w:t>
      </w:r>
    </w:p>
    <w:p w14:paraId="4171B514" w14:textId="28860CBA" w:rsidR="00C33105" w:rsidRDefault="00C33105" w:rsidP="007253F1">
      <w:pPr>
        <w:pStyle w:val="Geenafstand"/>
        <w:rPr>
          <w:b w:val="0"/>
          <w:color w:val="auto"/>
        </w:rPr>
      </w:pPr>
      <w:r w:rsidRPr="00C33105">
        <w:rPr>
          <w:b w:val="0"/>
          <w:noProof/>
          <w:color w:val="auto"/>
        </w:rPr>
        <w:drawing>
          <wp:anchor distT="0" distB="0" distL="114300" distR="114300" simplePos="0" relativeHeight="251666479" behindDoc="1" locked="0" layoutInCell="1" allowOverlap="1" wp14:anchorId="0293C464" wp14:editId="39A2F318">
            <wp:simplePos x="0" y="0"/>
            <wp:positionH relativeFrom="margin">
              <wp:align>left</wp:align>
            </wp:positionH>
            <wp:positionV relativeFrom="paragraph">
              <wp:posOffset>17145</wp:posOffset>
            </wp:positionV>
            <wp:extent cx="2133600" cy="1630680"/>
            <wp:effectExtent l="0" t="0" r="0" b="7620"/>
            <wp:wrapTight wrapText="bothSides">
              <wp:wrapPolygon edited="0">
                <wp:start x="0" y="0"/>
                <wp:lineTo x="0" y="21449"/>
                <wp:lineTo x="21407" y="21449"/>
                <wp:lineTo x="21407" y="0"/>
                <wp:lineTo x="0" y="0"/>
              </wp:wrapPolygon>
            </wp:wrapTight>
            <wp:docPr id="1576625120" name="Afbeelding 1" descr="Afbeelding met lijn, cirkel, tekening,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25120" name="Afbeelding 1" descr="Afbeelding met lijn, cirkel, tekening, diagram&#10;&#10;Automatisch gegenereerde beschrijving"/>
                    <pic:cNvPicPr/>
                  </pic:nvPicPr>
                  <pic:blipFill>
                    <a:blip r:embed="rId55">
                      <a:extLst>
                        <a:ext uri="{28A0092B-C50C-407E-A947-70E740481C1C}">
                          <a14:useLocalDpi xmlns:a14="http://schemas.microsoft.com/office/drawing/2010/main" val="0"/>
                        </a:ext>
                      </a:extLst>
                    </a:blip>
                    <a:stretch>
                      <a:fillRect/>
                    </a:stretch>
                  </pic:blipFill>
                  <pic:spPr>
                    <a:xfrm>
                      <a:off x="0" y="0"/>
                      <a:ext cx="2133600" cy="1630680"/>
                    </a:xfrm>
                    <a:prstGeom prst="rect">
                      <a:avLst/>
                    </a:prstGeom>
                  </pic:spPr>
                </pic:pic>
              </a:graphicData>
            </a:graphic>
          </wp:anchor>
        </w:drawing>
      </w:r>
    </w:p>
    <w:p w14:paraId="29303826" w14:textId="7EB10041" w:rsidR="00C33105" w:rsidRPr="007E5ED7" w:rsidRDefault="00C33105" w:rsidP="007253F1">
      <w:pPr>
        <w:pStyle w:val="Geenafstand"/>
        <w:rPr>
          <w:b w:val="0"/>
          <w:color w:val="auto"/>
        </w:rPr>
      </w:pPr>
      <w:r w:rsidRPr="007E5ED7">
        <w:rPr>
          <w:b w:val="0"/>
          <w:color w:val="auto"/>
        </w:rPr>
        <w:t>Q = [a</w:t>
      </w:r>
      <w:r w:rsidR="00193ABE" w:rsidRPr="007E5ED7">
        <w:rPr>
          <w:b w:val="0"/>
          <w:color w:val="auto"/>
        </w:rPr>
        <w:t xml:space="preserve"> b c d e</w:t>
      </w:r>
      <w:r w:rsidRPr="007E5ED7">
        <w:rPr>
          <w:b w:val="0"/>
          <w:color w:val="auto"/>
        </w:rPr>
        <w:t>]</w:t>
      </w:r>
    </w:p>
    <w:p w14:paraId="2C7A3010" w14:textId="77777777" w:rsidR="00C33105" w:rsidRPr="007E5ED7" w:rsidRDefault="00C33105" w:rsidP="007253F1">
      <w:pPr>
        <w:pStyle w:val="Geenafstand"/>
        <w:rPr>
          <w:b w:val="0"/>
          <w:color w:val="auto"/>
        </w:rPr>
      </w:pPr>
    </w:p>
    <w:p w14:paraId="2360F73D" w14:textId="051DA8E8" w:rsidR="00C33105" w:rsidRPr="007E5ED7" w:rsidRDefault="00C33105" w:rsidP="007253F1">
      <w:pPr>
        <w:pStyle w:val="Geenafstand"/>
        <w:rPr>
          <w:b w:val="0"/>
          <w:color w:val="auto"/>
        </w:rPr>
      </w:pPr>
      <w:r w:rsidRPr="007E5ED7">
        <w:rPr>
          <w:b w:val="0"/>
          <w:color w:val="auto"/>
        </w:rPr>
        <w:t xml:space="preserve">P = </w:t>
      </w:r>
      <w:r w:rsidR="008E4DC7" w:rsidRPr="007E5ED7">
        <w:rPr>
          <w:b w:val="0"/>
          <w:color w:val="auto"/>
        </w:rPr>
        <w:t xml:space="preserve"> </w:t>
      </w:r>
      <w:r w:rsidRPr="007E5ED7">
        <w:rPr>
          <w:b w:val="0"/>
          <w:color w:val="auto"/>
        </w:rPr>
        <w:t>[</w:t>
      </w:r>
      <w:r w:rsidR="00193ABE" w:rsidRPr="007E5ED7">
        <w:rPr>
          <w:b w:val="0"/>
          <w:color w:val="auto"/>
        </w:rPr>
        <w:t xml:space="preserve">a </w:t>
      </w:r>
      <w:r w:rsidR="008E4DC7" w:rsidRPr="007E5ED7">
        <w:rPr>
          <w:b w:val="0"/>
          <w:color w:val="auto"/>
        </w:rPr>
        <w:t>c</w:t>
      </w:r>
      <w:r w:rsidR="00193ABE" w:rsidRPr="007E5ED7">
        <w:rPr>
          <w:b w:val="0"/>
          <w:color w:val="auto"/>
        </w:rPr>
        <w:t xml:space="preserve"> a </w:t>
      </w:r>
      <w:r w:rsidR="008E4DC7" w:rsidRPr="007E5ED7">
        <w:rPr>
          <w:b w:val="0"/>
          <w:color w:val="auto"/>
        </w:rPr>
        <w:t>b c</w:t>
      </w:r>
      <w:r w:rsidRPr="007E5ED7">
        <w:rPr>
          <w:b w:val="0"/>
          <w:color w:val="auto"/>
        </w:rPr>
        <w:t>]</w:t>
      </w:r>
    </w:p>
    <w:p w14:paraId="71548116" w14:textId="77777777" w:rsidR="00C33105" w:rsidRPr="007E5ED7" w:rsidRDefault="00C33105" w:rsidP="007253F1">
      <w:pPr>
        <w:pStyle w:val="Geenafstand"/>
        <w:rPr>
          <w:b w:val="0"/>
          <w:color w:val="auto"/>
        </w:rPr>
      </w:pPr>
    </w:p>
    <w:p w14:paraId="792BD17E" w14:textId="3EBC05C2" w:rsidR="00C33105" w:rsidRDefault="00C33105" w:rsidP="007253F1">
      <w:pPr>
        <w:pStyle w:val="Geenafstand"/>
        <w:rPr>
          <w:b w:val="0"/>
          <w:color w:val="auto"/>
        </w:rPr>
      </w:pPr>
      <w:r>
        <w:rPr>
          <w:b w:val="0"/>
          <w:color w:val="auto"/>
        </w:rPr>
        <w:t>D = [</w:t>
      </w:r>
      <w:r w:rsidR="00193ABE" w:rsidRPr="00193ABE">
        <w:rPr>
          <w:b w:val="0"/>
          <w:strike/>
          <w:color w:val="auto"/>
        </w:rPr>
        <w:t>&amp;</w:t>
      </w:r>
      <w:r w:rsidR="00193ABE">
        <w:rPr>
          <w:b w:val="0"/>
          <w:color w:val="auto"/>
        </w:rPr>
        <w:t xml:space="preserve"> &amp; </w:t>
      </w:r>
      <w:r w:rsidR="00235CB4">
        <w:rPr>
          <w:b w:val="0"/>
          <w:color w:val="auto"/>
        </w:rPr>
        <w:t xml:space="preserve">  </w:t>
      </w:r>
      <w:r w:rsidR="00193ABE">
        <w:rPr>
          <w:b w:val="0"/>
          <w:color w:val="auto"/>
        </w:rPr>
        <w:t>&amp; &amp; &amp;</w:t>
      </w:r>
      <w:r>
        <w:rPr>
          <w:b w:val="0"/>
          <w:color w:val="auto"/>
        </w:rPr>
        <w:t>]</w:t>
      </w:r>
    </w:p>
    <w:p w14:paraId="637EDE5E" w14:textId="3ED488B3" w:rsidR="00193ABE" w:rsidRPr="0098574C" w:rsidRDefault="00193ABE" w:rsidP="007253F1">
      <w:pPr>
        <w:pStyle w:val="Geenafstand"/>
        <w:rPr>
          <w:b w:val="0"/>
          <w:color w:val="auto"/>
        </w:rPr>
      </w:pPr>
      <w:r>
        <w:rPr>
          <w:b w:val="0"/>
          <w:color w:val="auto"/>
        </w:rPr>
        <w:t xml:space="preserve">        </w:t>
      </w:r>
      <w:r w:rsidR="00CC43A4">
        <w:rPr>
          <w:b w:val="0"/>
          <w:color w:val="auto"/>
        </w:rPr>
        <w:t xml:space="preserve">0  </w:t>
      </w:r>
      <w:r w:rsidR="00CC43A4" w:rsidRPr="0014779F">
        <w:rPr>
          <w:b w:val="0"/>
          <w:strike/>
          <w:color w:val="auto"/>
        </w:rPr>
        <w:t>11</w:t>
      </w:r>
      <w:r w:rsidR="00CC43A4">
        <w:rPr>
          <w:b w:val="0"/>
          <w:color w:val="auto"/>
        </w:rPr>
        <w:t xml:space="preserve">  </w:t>
      </w:r>
      <w:r w:rsidR="00CC43A4" w:rsidRPr="00CC43A4">
        <w:rPr>
          <w:b w:val="0"/>
          <w:color w:val="auto"/>
          <w:u w:val="single"/>
        </w:rPr>
        <w:t>5</w:t>
      </w:r>
      <w:r w:rsidR="0014779F">
        <w:rPr>
          <w:b w:val="0"/>
          <w:color w:val="auto"/>
        </w:rPr>
        <w:t xml:space="preserve"> </w:t>
      </w:r>
      <w:r w:rsidR="0098574C" w:rsidRPr="00235CB4">
        <w:rPr>
          <w:b w:val="0"/>
          <w:strike/>
          <w:color w:val="auto"/>
        </w:rPr>
        <w:t>11</w:t>
      </w:r>
      <w:r w:rsidR="0098574C">
        <w:rPr>
          <w:b w:val="0"/>
          <w:color w:val="auto"/>
        </w:rPr>
        <w:t xml:space="preserve"> </w:t>
      </w:r>
      <w:r w:rsidR="0098574C">
        <w:rPr>
          <w:b w:val="0"/>
          <w:color w:val="auto"/>
          <w:u w:val="single"/>
        </w:rPr>
        <w:t>7</w:t>
      </w:r>
    </w:p>
    <w:p w14:paraId="57332AF2" w14:textId="44771DC3" w:rsidR="0014779F" w:rsidRPr="00235CB4" w:rsidRDefault="0014779F" w:rsidP="007253F1">
      <w:pPr>
        <w:pStyle w:val="Geenafstand"/>
        <w:rPr>
          <w:b w:val="0"/>
          <w:color w:val="auto"/>
        </w:rPr>
      </w:pPr>
      <w:r>
        <w:rPr>
          <w:b w:val="0"/>
          <w:color w:val="auto"/>
        </w:rPr>
        <w:t xml:space="preserve">             </w:t>
      </w:r>
      <w:r w:rsidRPr="00235CB4">
        <w:rPr>
          <w:b w:val="0"/>
          <w:color w:val="auto"/>
          <w:u w:val="single"/>
        </w:rPr>
        <w:t>8</w:t>
      </w:r>
      <w:r w:rsidR="00235CB4">
        <w:rPr>
          <w:b w:val="0"/>
          <w:color w:val="auto"/>
        </w:rPr>
        <w:t xml:space="preserve">       10</w:t>
      </w:r>
    </w:p>
    <w:p w14:paraId="26EA1FD1" w14:textId="77777777" w:rsidR="00C33105" w:rsidRDefault="00C33105" w:rsidP="00AF0855">
      <w:pPr>
        <w:pStyle w:val="Geenafstand"/>
        <w:rPr>
          <w:b w:val="0"/>
          <w:color w:val="auto"/>
        </w:rPr>
      </w:pPr>
    </w:p>
    <w:p w14:paraId="264DE0B6" w14:textId="03C649E9" w:rsidR="00AF0855" w:rsidRDefault="000956C5" w:rsidP="00AF0855">
      <w:pPr>
        <w:pStyle w:val="Geenafstand"/>
      </w:pPr>
      <w:r w:rsidRPr="000956C5">
        <w:rPr>
          <w:noProof/>
        </w:rPr>
        <w:drawing>
          <wp:anchor distT="0" distB="0" distL="114300" distR="114300" simplePos="0" relativeHeight="251658278" behindDoc="1" locked="0" layoutInCell="1" allowOverlap="1" wp14:anchorId="66A94C05" wp14:editId="6DFE6C3C">
            <wp:simplePos x="0" y="0"/>
            <wp:positionH relativeFrom="margin">
              <wp:align>right</wp:align>
            </wp:positionH>
            <wp:positionV relativeFrom="paragraph">
              <wp:posOffset>9948</wp:posOffset>
            </wp:positionV>
            <wp:extent cx="1540933" cy="1268745"/>
            <wp:effectExtent l="0" t="0" r="2540" b="7620"/>
            <wp:wrapTight wrapText="bothSides">
              <wp:wrapPolygon edited="0">
                <wp:start x="0" y="0"/>
                <wp:lineTo x="0" y="21405"/>
                <wp:lineTo x="21369" y="21405"/>
                <wp:lineTo x="21369" y="0"/>
                <wp:lineTo x="0" y="0"/>
              </wp:wrapPolygon>
            </wp:wrapTight>
            <wp:docPr id="3302160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1602" name=""/>
                    <pic:cNvPicPr/>
                  </pic:nvPicPr>
                  <pic:blipFill>
                    <a:blip r:embed="rId56">
                      <a:extLst>
                        <a:ext uri="{28A0092B-C50C-407E-A947-70E740481C1C}">
                          <a14:useLocalDpi xmlns:a14="http://schemas.microsoft.com/office/drawing/2010/main" val="0"/>
                        </a:ext>
                      </a:extLst>
                    </a:blip>
                    <a:stretch>
                      <a:fillRect/>
                    </a:stretch>
                  </pic:blipFill>
                  <pic:spPr>
                    <a:xfrm>
                      <a:off x="0" y="0"/>
                      <a:ext cx="1540933" cy="1268745"/>
                    </a:xfrm>
                    <a:prstGeom prst="rect">
                      <a:avLst/>
                    </a:prstGeom>
                  </pic:spPr>
                </pic:pic>
              </a:graphicData>
            </a:graphic>
          </wp:anchor>
        </w:drawing>
      </w:r>
      <w:r w:rsidR="00AF0855" w:rsidRPr="00AF0855">
        <w:t xml:space="preserve">Opspannende Boom: Definitie </w:t>
      </w:r>
    </w:p>
    <w:p w14:paraId="683CCDAC" w14:textId="2FD61126" w:rsidR="00AF0855" w:rsidRDefault="00AF0855" w:rsidP="00AF0855">
      <w:r w:rsidRPr="00AF0855">
        <w:t xml:space="preserve">Een </w:t>
      </w:r>
      <w:r w:rsidR="00EF74FC" w:rsidRPr="00AF0855">
        <w:t xml:space="preserve">opspannende boom </w:t>
      </w:r>
      <w:r w:rsidRPr="00AF0855">
        <w:t xml:space="preserve">van een ongerichte graaf </w:t>
      </w:r>
      <w:r w:rsidRPr="00AF0855">
        <w:rPr>
          <w:rFonts w:ascii="Cambria Math" w:hAnsi="Cambria Math" w:cs="Cambria Math"/>
        </w:rPr>
        <w:t>𝐺</w:t>
      </w:r>
      <w:r w:rsidRPr="00AF0855">
        <w:t xml:space="preserve"> = (</w:t>
      </w:r>
      <w:r w:rsidRPr="00AF0855">
        <w:rPr>
          <w:rFonts w:ascii="Cambria Math" w:hAnsi="Cambria Math" w:cs="Cambria Math"/>
        </w:rPr>
        <w:t>𝑉</w:t>
      </w:r>
      <w:r w:rsidRPr="00AF0855">
        <w:t xml:space="preserve">, </w:t>
      </w:r>
      <w:r w:rsidRPr="00AF0855">
        <w:rPr>
          <w:rFonts w:ascii="Cambria Math" w:hAnsi="Cambria Math" w:cs="Cambria Math"/>
        </w:rPr>
        <w:t>𝐸</w:t>
      </w:r>
      <w:r w:rsidRPr="00AF0855">
        <w:t xml:space="preserve">) is een </w:t>
      </w:r>
      <w:r w:rsidRPr="00DF3A18">
        <w:rPr>
          <w:b/>
          <w:bCs/>
        </w:rPr>
        <w:t>verzameling van bogen</w:t>
      </w:r>
      <w:r w:rsidRPr="00AF0855">
        <w:t xml:space="preserve"> </w:t>
      </w:r>
      <w:r w:rsidRPr="00AF0855">
        <w:rPr>
          <w:rFonts w:ascii="Cambria Math" w:hAnsi="Cambria Math" w:cs="Cambria Math"/>
        </w:rPr>
        <w:t>𝑇</w:t>
      </w:r>
      <w:r w:rsidRPr="00AF0855">
        <w:t xml:space="preserve">, met </w:t>
      </w:r>
      <w:r w:rsidRPr="00AF0855">
        <w:rPr>
          <w:rFonts w:ascii="Cambria Math" w:hAnsi="Cambria Math" w:cs="Cambria Math"/>
        </w:rPr>
        <w:t>𝑇</w:t>
      </w:r>
      <w:r w:rsidRPr="00AF0855">
        <w:t xml:space="preserve"> </w:t>
      </w:r>
      <w:r w:rsidRPr="00AF0855">
        <w:rPr>
          <w:rFonts w:ascii="Cambria Math" w:hAnsi="Cambria Math" w:cs="Cambria Math"/>
        </w:rPr>
        <w:t>⊆</w:t>
      </w:r>
      <w:r w:rsidRPr="00AF0855">
        <w:t xml:space="preserve"> </w:t>
      </w:r>
      <w:r w:rsidRPr="00AF0855">
        <w:rPr>
          <w:rFonts w:ascii="Cambria Math" w:hAnsi="Cambria Math" w:cs="Cambria Math"/>
        </w:rPr>
        <w:t>𝐸</w:t>
      </w:r>
      <w:r w:rsidRPr="00AF0855">
        <w:t xml:space="preserve">, zodanig dat </w:t>
      </w:r>
      <w:r w:rsidRPr="00AF0855">
        <w:rPr>
          <w:rFonts w:ascii="Cambria Math" w:hAnsi="Cambria Math" w:cs="Cambria Math"/>
        </w:rPr>
        <w:t>𝐺</w:t>
      </w:r>
      <w:r w:rsidRPr="00AF0855">
        <w:t xml:space="preserve"> ′ = (</w:t>
      </w:r>
      <w:r w:rsidRPr="00AF0855">
        <w:rPr>
          <w:rFonts w:ascii="Cambria Math" w:hAnsi="Cambria Math" w:cs="Cambria Math"/>
        </w:rPr>
        <w:t>𝑉</w:t>
      </w:r>
      <w:r w:rsidRPr="00AF0855">
        <w:t xml:space="preserve">, </w:t>
      </w:r>
      <w:r w:rsidRPr="00AF0855">
        <w:rPr>
          <w:rFonts w:ascii="Cambria Math" w:hAnsi="Cambria Math" w:cs="Cambria Math"/>
        </w:rPr>
        <w:t>𝑇</w:t>
      </w:r>
      <w:r w:rsidRPr="00AF0855">
        <w:t xml:space="preserve"> ) een pad heeft tussen elke twee knopen van </w:t>
      </w:r>
      <w:r w:rsidRPr="00AF0855">
        <w:rPr>
          <w:rFonts w:ascii="Cambria Math" w:hAnsi="Cambria Math" w:cs="Cambria Math"/>
        </w:rPr>
        <w:t>𝑉</w:t>
      </w:r>
      <w:r w:rsidRPr="00AF0855">
        <w:t xml:space="preserve">, en zodanig dat </w:t>
      </w:r>
      <w:r w:rsidRPr="00AF0855">
        <w:rPr>
          <w:rFonts w:ascii="Cambria Math" w:hAnsi="Cambria Math" w:cs="Cambria Math"/>
        </w:rPr>
        <w:t>𝐺</w:t>
      </w:r>
      <w:r w:rsidRPr="00AF0855">
        <w:t xml:space="preserve"> ′ geen enkelvoudige </w:t>
      </w:r>
      <w:proofErr w:type="spellStart"/>
      <w:r w:rsidRPr="00AF0855">
        <w:t>cykels</w:t>
      </w:r>
      <w:proofErr w:type="spellEnd"/>
      <w:r w:rsidRPr="00AF0855">
        <w:t xml:space="preserve"> heeft.</w:t>
      </w:r>
    </w:p>
    <w:p w14:paraId="11D34A01" w14:textId="77777777" w:rsidR="000956C5" w:rsidRDefault="000956C5" w:rsidP="00AF0855"/>
    <w:p w14:paraId="640D5C0D" w14:textId="77777777" w:rsidR="006A39B4" w:rsidRDefault="006A39B4" w:rsidP="006A39B4">
      <w:pPr>
        <w:pStyle w:val="Geenafstand"/>
      </w:pPr>
      <w:r w:rsidRPr="006A39B4">
        <w:t>Minimale Kost Opspannende Boom</w:t>
      </w:r>
      <w:r>
        <w:t>:</w:t>
      </w:r>
    </w:p>
    <w:p w14:paraId="3F1F6BE6" w14:textId="77777777" w:rsidR="006A39B4" w:rsidRDefault="006A39B4" w:rsidP="00431602">
      <w:pPr>
        <w:pStyle w:val="Lijstalinea"/>
        <w:numPr>
          <w:ilvl w:val="0"/>
          <w:numId w:val="129"/>
        </w:numPr>
      </w:pPr>
      <w:r w:rsidRPr="006A39B4">
        <w:t xml:space="preserve">Het gewicht van een boom is de som van de gewichten van zijn bogen: </w:t>
      </w:r>
    </w:p>
    <w:p w14:paraId="1680F570" w14:textId="75DA5503" w:rsidR="006A39B4" w:rsidRDefault="00EF74FC" w:rsidP="00431602">
      <w:pPr>
        <w:pStyle w:val="Lijstalinea"/>
        <w:numPr>
          <w:ilvl w:val="0"/>
          <w:numId w:val="129"/>
        </w:numPr>
      </w:pPr>
      <w:r w:rsidRPr="006A39B4">
        <w:rPr>
          <w:lang w:val="de-DE"/>
        </w:rPr>
        <w:t>Gewicht</w:t>
      </w:r>
      <w:r w:rsidR="006A39B4" w:rsidRPr="006A39B4">
        <w:rPr>
          <w:lang w:val="de-DE"/>
        </w:rPr>
        <w:t>(</w:t>
      </w:r>
      <w:r w:rsidR="006A39B4" w:rsidRPr="006A39B4">
        <w:rPr>
          <w:rFonts w:ascii="Cambria Math" w:hAnsi="Cambria Math" w:cs="Cambria Math"/>
        </w:rPr>
        <w:t>𝑇</w:t>
      </w:r>
      <w:r w:rsidR="006A39B4" w:rsidRPr="006A39B4">
        <w:rPr>
          <w:lang w:val="de-DE"/>
        </w:rPr>
        <w:t xml:space="preserve"> ) = ∑ </w:t>
      </w:r>
      <w:r w:rsidR="006A39B4" w:rsidRPr="006A39B4">
        <w:rPr>
          <w:rFonts w:ascii="Cambria Math" w:hAnsi="Cambria Math" w:cs="Cambria Math"/>
        </w:rPr>
        <w:t>𝑡</w:t>
      </w:r>
      <w:r w:rsidR="006A39B4" w:rsidRPr="006A39B4">
        <w:rPr>
          <w:rFonts w:ascii="Cambria Math" w:hAnsi="Cambria Math" w:cs="Cambria Math"/>
          <w:lang w:val="de-DE"/>
        </w:rPr>
        <w:t>∈</w:t>
      </w:r>
      <w:r w:rsidR="006A39B4" w:rsidRPr="006A39B4">
        <w:rPr>
          <w:rFonts w:ascii="Cambria Math" w:hAnsi="Cambria Math" w:cs="Cambria Math"/>
        </w:rPr>
        <w:t>𝑇</w:t>
      </w:r>
      <w:r w:rsidR="006A39B4" w:rsidRPr="006A39B4">
        <w:rPr>
          <w:lang w:val="de-DE"/>
        </w:rPr>
        <w:t xml:space="preserve"> </w:t>
      </w:r>
      <w:proofErr w:type="spellStart"/>
      <w:r w:rsidR="006A39B4" w:rsidRPr="006A39B4">
        <w:rPr>
          <w:lang w:val="de-DE"/>
        </w:rPr>
        <w:t>gewicht</w:t>
      </w:r>
      <w:proofErr w:type="spellEnd"/>
      <w:r w:rsidR="006A39B4" w:rsidRPr="006A39B4">
        <w:rPr>
          <w:lang w:val="de-DE"/>
        </w:rPr>
        <w:t>(</w:t>
      </w:r>
      <w:r w:rsidR="006A39B4" w:rsidRPr="006A39B4">
        <w:rPr>
          <w:rFonts w:ascii="Cambria Math" w:hAnsi="Cambria Math" w:cs="Cambria Math"/>
        </w:rPr>
        <w:t>𝑡</w:t>
      </w:r>
      <w:r w:rsidR="006A39B4" w:rsidRPr="006A39B4">
        <w:rPr>
          <w:lang w:val="de-DE"/>
        </w:rPr>
        <w:t xml:space="preserve">). </w:t>
      </w:r>
      <w:r w:rsidR="006A39B4" w:rsidRPr="006A39B4">
        <w:t>Definitie</w:t>
      </w:r>
    </w:p>
    <w:p w14:paraId="68D10E38" w14:textId="2D430CB0" w:rsidR="00A778ED" w:rsidRDefault="006A39B4" w:rsidP="00431602">
      <w:pPr>
        <w:pStyle w:val="Lijstalinea"/>
        <w:numPr>
          <w:ilvl w:val="0"/>
          <w:numId w:val="129"/>
        </w:numPr>
      </w:pPr>
      <w:r w:rsidRPr="006A39B4">
        <w:t xml:space="preserve">Een </w:t>
      </w:r>
      <w:r w:rsidR="00EF74FC" w:rsidRPr="006A39B4">
        <w:t xml:space="preserve">minimale </w:t>
      </w:r>
      <w:r w:rsidRPr="006A39B4">
        <w:t xml:space="preserve">KOST </w:t>
      </w:r>
      <w:r w:rsidR="00EF74FC" w:rsidRPr="006A39B4">
        <w:t xml:space="preserve">opspannende boom </w:t>
      </w:r>
      <w:r w:rsidRPr="006A39B4">
        <w:rPr>
          <w:rFonts w:ascii="Cambria Math" w:hAnsi="Cambria Math" w:cs="Cambria Math"/>
        </w:rPr>
        <w:t>𝑇</w:t>
      </w:r>
      <w:r w:rsidRPr="006A39B4">
        <w:t xml:space="preserve"> van de graaf </w:t>
      </w:r>
      <w:r w:rsidRPr="006A39B4">
        <w:rPr>
          <w:rFonts w:ascii="Cambria Math" w:hAnsi="Cambria Math" w:cs="Cambria Math"/>
        </w:rPr>
        <w:t>𝐺</w:t>
      </w:r>
      <w:r w:rsidRPr="006A39B4">
        <w:t xml:space="preserve"> is een opspannende boom zodanig dat voor alle (andere) opspannende bomen </w:t>
      </w:r>
      <w:r w:rsidRPr="006A39B4">
        <w:rPr>
          <w:rFonts w:ascii="Cambria Math" w:hAnsi="Cambria Math" w:cs="Cambria Math"/>
        </w:rPr>
        <w:t>𝑇</w:t>
      </w:r>
      <w:r w:rsidRPr="006A39B4">
        <w:t xml:space="preserve"> ′ van </w:t>
      </w:r>
      <w:r w:rsidRPr="006A39B4">
        <w:rPr>
          <w:rFonts w:ascii="Cambria Math" w:hAnsi="Cambria Math" w:cs="Cambria Math"/>
        </w:rPr>
        <w:t>𝐺</w:t>
      </w:r>
      <w:r w:rsidRPr="006A39B4">
        <w:t xml:space="preserve"> geldt dat</w:t>
      </w:r>
    </w:p>
    <w:p w14:paraId="41AD7769" w14:textId="7DF27644" w:rsidR="00A778ED" w:rsidRDefault="006A39B4" w:rsidP="00A778ED">
      <w:pPr>
        <w:pStyle w:val="Lijstalinea"/>
        <w:numPr>
          <w:ilvl w:val="0"/>
          <w:numId w:val="129"/>
        </w:numPr>
      </w:pPr>
      <w:r w:rsidRPr="006A39B4">
        <w:t xml:space="preserve"> ∑ </w:t>
      </w:r>
      <w:r w:rsidRPr="006A39B4">
        <w:rPr>
          <w:rFonts w:ascii="Cambria Math" w:hAnsi="Cambria Math" w:cs="Cambria Math"/>
        </w:rPr>
        <w:t>𝑡∈𝑇</w:t>
      </w:r>
      <w:r w:rsidRPr="006A39B4">
        <w:t xml:space="preserve"> gewicht(</w:t>
      </w:r>
      <w:r w:rsidRPr="006A39B4">
        <w:rPr>
          <w:rFonts w:ascii="Cambria Math" w:hAnsi="Cambria Math" w:cs="Cambria Math"/>
        </w:rPr>
        <w:t>𝑡</w:t>
      </w:r>
      <w:r w:rsidRPr="006A39B4">
        <w:t xml:space="preserve">) ≤ ∑ </w:t>
      </w:r>
      <w:r w:rsidRPr="006A39B4">
        <w:rPr>
          <w:rFonts w:ascii="Cambria Math" w:hAnsi="Cambria Math" w:cs="Cambria Math"/>
        </w:rPr>
        <w:t>𝑡</w:t>
      </w:r>
      <w:r w:rsidRPr="006A39B4">
        <w:t xml:space="preserve"> ′</w:t>
      </w:r>
      <w:r w:rsidRPr="006A39B4">
        <w:rPr>
          <w:rFonts w:ascii="Cambria Math" w:hAnsi="Cambria Math" w:cs="Cambria Math"/>
        </w:rPr>
        <w:t>∈𝑇</w:t>
      </w:r>
      <w:r w:rsidRPr="006A39B4">
        <w:t>′ gewicht(</w:t>
      </w:r>
      <w:r w:rsidRPr="006A39B4">
        <w:rPr>
          <w:rFonts w:ascii="Cambria Math" w:hAnsi="Cambria Math" w:cs="Cambria Math"/>
        </w:rPr>
        <w:t>𝑡</w:t>
      </w:r>
      <w:r w:rsidRPr="006A39B4">
        <w:t>′ ).</w:t>
      </w:r>
    </w:p>
    <w:p w14:paraId="06D0420A" w14:textId="56D1CE10" w:rsidR="00196214" w:rsidRDefault="00196214" w:rsidP="00A778ED">
      <w:pPr>
        <w:pStyle w:val="Lijstalinea"/>
        <w:numPr>
          <w:ilvl w:val="0"/>
          <w:numId w:val="129"/>
        </w:numPr>
      </w:pPr>
      <w:r>
        <w:t>Hij neemt altijd de kortste paden naar welke knoop dan ook.</w:t>
      </w:r>
    </w:p>
    <w:p w14:paraId="1EC89953" w14:textId="77777777" w:rsidR="00A778ED" w:rsidRDefault="00A778ED" w:rsidP="00A778ED"/>
    <w:p w14:paraId="097AEF1B" w14:textId="40892919" w:rsidR="00A778ED" w:rsidRDefault="00AA591D" w:rsidP="00A778ED">
      <w:pPr>
        <w:pStyle w:val="Geenafstand"/>
      </w:pPr>
      <w:r w:rsidRPr="00AA591D">
        <w:rPr>
          <w:noProof/>
        </w:rPr>
        <w:drawing>
          <wp:anchor distT="0" distB="0" distL="114300" distR="114300" simplePos="0" relativeHeight="251658279" behindDoc="1" locked="0" layoutInCell="1" allowOverlap="1" wp14:anchorId="718113AB" wp14:editId="62BC204F">
            <wp:simplePos x="0" y="0"/>
            <wp:positionH relativeFrom="margin">
              <wp:posOffset>3885565</wp:posOffset>
            </wp:positionH>
            <wp:positionV relativeFrom="paragraph">
              <wp:posOffset>0</wp:posOffset>
            </wp:positionV>
            <wp:extent cx="2233295" cy="920750"/>
            <wp:effectExtent l="0" t="0" r="0" b="0"/>
            <wp:wrapTight wrapText="bothSides">
              <wp:wrapPolygon edited="0">
                <wp:start x="0" y="0"/>
                <wp:lineTo x="0" y="21004"/>
                <wp:lineTo x="21373" y="21004"/>
                <wp:lineTo x="21373" y="0"/>
                <wp:lineTo x="0" y="0"/>
              </wp:wrapPolygon>
            </wp:wrapTight>
            <wp:docPr id="13124458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45860" name=""/>
                    <pic:cNvPicPr/>
                  </pic:nvPicPr>
                  <pic:blipFill>
                    <a:blip r:embed="rId57">
                      <a:extLst>
                        <a:ext uri="{28A0092B-C50C-407E-A947-70E740481C1C}">
                          <a14:useLocalDpi xmlns:a14="http://schemas.microsoft.com/office/drawing/2010/main" val="0"/>
                        </a:ext>
                      </a:extLst>
                    </a:blip>
                    <a:stretch>
                      <a:fillRect/>
                    </a:stretch>
                  </pic:blipFill>
                  <pic:spPr>
                    <a:xfrm>
                      <a:off x="0" y="0"/>
                      <a:ext cx="2233295" cy="920750"/>
                    </a:xfrm>
                    <a:prstGeom prst="rect">
                      <a:avLst/>
                    </a:prstGeom>
                  </pic:spPr>
                </pic:pic>
              </a:graphicData>
            </a:graphic>
            <wp14:sizeRelH relativeFrom="margin">
              <wp14:pctWidth>0</wp14:pctWidth>
            </wp14:sizeRelH>
            <wp14:sizeRelV relativeFrom="margin">
              <wp14:pctHeight>0</wp14:pctHeight>
            </wp14:sizeRelV>
          </wp:anchor>
        </w:drawing>
      </w:r>
      <w:r w:rsidR="00A778ED" w:rsidRPr="00A778ED">
        <w:t xml:space="preserve">Algoritme van </w:t>
      </w:r>
      <w:proofErr w:type="spellStart"/>
      <w:r w:rsidR="00A778ED" w:rsidRPr="00A778ED">
        <w:t>Prim</w:t>
      </w:r>
      <w:proofErr w:type="spellEnd"/>
      <w:r w:rsidR="00A778ED">
        <w:t>:</w:t>
      </w:r>
    </w:p>
    <w:p w14:paraId="464936F8" w14:textId="3A596D7C" w:rsidR="00A778ED" w:rsidRDefault="00A778ED" w:rsidP="00431602">
      <w:pPr>
        <w:pStyle w:val="Lijstalinea"/>
        <w:numPr>
          <w:ilvl w:val="0"/>
          <w:numId w:val="130"/>
        </w:numPr>
      </w:pPr>
      <w:r w:rsidRPr="00A778ED">
        <w:t xml:space="preserve">Het algoritme voor generiek zoeken levert reeds een opspannende boom! (Als we de bogen zouden bijhouden). Dit is bijvoorbeeld een mogelijke uitvoer van generiek zoeken: 1 2 3 4 5 6 </w:t>
      </w:r>
    </w:p>
    <w:p w14:paraId="1A89032E" w14:textId="03F4718C" w:rsidR="00A778ED" w:rsidRDefault="00A778ED" w:rsidP="00431602">
      <w:pPr>
        <w:pStyle w:val="Lijstalinea"/>
        <w:numPr>
          <w:ilvl w:val="0"/>
          <w:numId w:val="130"/>
        </w:numPr>
      </w:pPr>
      <w:r w:rsidRPr="00A778ED">
        <w:t xml:space="preserve">Essentie </w:t>
      </w:r>
      <w:proofErr w:type="spellStart"/>
      <w:r w:rsidRPr="00A778ED">
        <w:t>Prim</w:t>
      </w:r>
      <w:proofErr w:type="spellEnd"/>
      <w:r w:rsidRPr="00A778ED">
        <w:t>: doe generiek zoeken maar kies steeds de goedkoopste beschikbare boog: een gulzige strategie</w:t>
      </w:r>
    </w:p>
    <w:p w14:paraId="14A089B2" w14:textId="058AFFEF" w:rsidR="00A778ED" w:rsidRDefault="00A778ED" w:rsidP="00A778ED"/>
    <w:p w14:paraId="14022866" w14:textId="77777777" w:rsidR="00450F18" w:rsidRDefault="00450F18" w:rsidP="00A778ED"/>
    <w:p w14:paraId="44C71AB8" w14:textId="77777777" w:rsidR="00450F18" w:rsidRDefault="00450F18" w:rsidP="00A778ED"/>
    <w:p w14:paraId="5E3587CE" w14:textId="77777777" w:rsidR="00450F18" w:rsidRDefault="00450F18" w:rsidP="00A778ED"/>
    <w:p w14:paraId="2DE22BD2" w14:textId="77777777" w:rsidR="00450F18" w:rsidRDefault="00450F18" w:rsidP="00A778ED"/>
    <w:p w14:paraId="2345B530" w14:textId="77777777" w:rsidR="00450F18" w:rsidRDefault="00450F18" w:rsidP="00A778ED"/>
    <w:p w14:paraId="1CEAC226" w14:textId="77777777" w:rsidR="00450F18" w:rsidRDefault="00450F18" w:rsidP="00A778ED"/>
    <w:p w14:paraId="742D46D4" w14:textId="77777777" w:rsidR="00450F18" w:rsidRDefault="00450F18" w:rsidP="00A778ED"/>
    <w:p w14:paraId="7ACE5FBF" w14:textId="77777777" w:rsidR="00450F18" w:rsidRDefault="00450F18" w:rsidP="00A778ED"/>
    <w:p w14:paraId="4FCB6F64" w14:textId="77777777" w:rsidR="00450F18" w:rsidRDefault="00450F18" w:rsidP="00A778ED"/>
    <w:p w14:paraId="58C51D52" w14:textId="77777777" w:rsidR="00450525" w:rsidRDefault="00450525" w:rsidP="00450525">
      <w:pPr>
        <w:pStyle w:val="Geenafstand"/>
      </w:pPr>
      <w:r w:rsidRPr="00450525">
        <w:lastRenderedPageBreak/>
        <w:t xml:space="preserve">Algoritme van </w:t>
      </w:r>
      <w:proofErr w:type="spellStart"/>
      <w:r w:rsidRPr="00450525">
        <w:t>Prim</w:t>
      </w:r>
      <w:proofErr w:type="spellEnd"/>
      <w:r w:rsidRPr="00450525">
        <w:t>: Code</w:t>
      </w:r>
      <w:r>
        <w:t>:</w:t>
      </w:r>
    </w:p>
    <w:p w14:paraId="31A03EE9" w14:textId="77777777" w:rsidR="00450525" w:rsidRDefault="00450525" w:rsidP="00431602">
      <w:pPr>
        <w:pStyle w:val="Lijstalinea"/>
        <w:numPr>
          <w:ilvl w:val="0"/>
          <w:numId w:val="131"/>
        </w:numPr>
      </w:pPr>
      <w:r w:rsidRPr="00450525">
        <w:t xml:space="preserve">Invoer Een ongerichte gewogen graaf </w:t>
      </w:r>
      <w:r w:rsidRPr="00450525">
        <w:rPr>
          <w:rFonts w:ascii="Cambria Math" w:hAnsi="Cambria Math" w:cs="Cambria Math"/>
        </w:rPr>
        <w:t>𝐺</w:t>
      </w:r>
      <w:r w:rsidRPr="00450525">
        <w:t xml:space="preserve"> = (</w:t>
      </w:r>
      <w:r w:rsidRPr="00450525">
        <w:rPr>
          <w:rFonts w:ascii="Cambria Math" w:hAnsi="Cambria Math" w:cs="Cambria Math"/>
        </w:rPr>
        <w:t>𝑉</w:t>
      </w:r>
      <w:r w:rsidRPr="00450525">
        <w:t xml:space="preserve">, </w:t>
      </w:r>
      <w:r w:rsidRPr="00450525">
        <w:rPr>
          <w:rFonts w:ascii="Cambria Math" w:hAnsi="Cambria Math" w:cs="Cambria Math"/>
        </w:rPr>
        <w:t>𝐸</w:t>
      </w:r>
      <w:r w:rsidRPr="00450525">
        <w:t xml:space="preserve">) met orde </w:t>
      </w:r>
      <w:r w:rsidRPr="00450525">
        <w:rPr>
          <w:rFonts w:ascii="Cambria Math" w:hAnsi="Cambria Math" w:cs="Cambria Math"/>
        </w:rPr>
        <w:t>𝑛</w:t>
      </w:r>
      <w:r w:rsidRPr="00450525">
        <w:t xml:space="preserve"> &gt; 0. De knopen zijn genummerd van 1 tot </w:t>
      </w:r>
      <w:r w:rsidRPr="00450525">
        <w:rPr>
          <w:rFonts w:ascii="Cambria Math" w:hAnsi="Cambria Math" w:cs="Cambria Math"/>
        </w:rPr>
        <w:t>𝑛</w:t>
      </w:r>
      <w:r w:rsidRPr="00450525">
        <w:t xml:space="preserve">, i.e. </w:t>
      </w:r>
      <w:r w:rsidRPr="00450525">
        <w:rPr>
          <w:rFonts w:ascii="Cambria Math" w:hAnsi="Cambria Math" w:cs="Cambria Math"/>
        </w:rPr>
        <w:t>𝑉</w:t>
      </w:r>
      <w:r w:rsidRPr="00450525">
        <w:t xml:space="preserve"> = {1, 2, … , </w:t>
      </w:r>
      <w:r w:rsidRPr="00450525">
        <w:rPr>
          <w:rFonts w:ascii="Cambria Math" w:hAnsi="Cambria Math" w:cs="Cambria Math"/>
        </w:rPr>
        <w:t>𝑛</w:t>
      </w:r>
      <w:r w:rsidRPr="00450525">
        <w:t xml:space="preserve">}. </w:t>
      </w:r>
    </w:p>
    <w:p w14:paraId="149C1D19" w14:textId="77777777" w:rsidR="00450525" w:rsidRDefault="00450525" w:rsidP="00431602">
      <w:pPr>
        <w:pStyle w:val="Lijstalinea"/>
        <w:numPr>
          <w:ilvl w:val="0"/>
          <w:numId w:val="131"/>
        </w:numPr>
      </w:pPr>
      <w:r w:rsidRPr="00450525">
        <w:t xml:space="preserve">Uitvoer Een verzameling </w:t>
      </w:r>
      <w:r w:rsidRPr="00450525">
        <w:rPr>
          <w:rFonts w:ascii="Cambria Math" w:hAnsi="Cambria Math" w:cs="Cambria Math"/>
        </w:rPr>
        <w:t>𝑇</w:t>
      </w:r>
      <w:r w:rsidRPr="00450525">
        <w:t xml:space="preserve"> van bogen die een minimale kost opspannende boom is. </w:t>
      </w:r>
    </w:p>
    <w:p w14:paraId="17F85AFA" w14:textId="43F717CA" w:rsidR="00450525" w:rsidRDefault="00450525" w:rsidP="00450525">
      <w:r w:rsidRPr="00450525">
        <w:t xml:space="preserve">1: </w:t>
      </w:r>
      <w:proofErr w:type="spellStart"/>
      <w:r w:rsidRPr="00450525">
        <w:t>function</w:t>
      </w:r>
      <w:proofErr w:type="spellEnd"/>
      <w:r w:rsidRPr="00450525">
        <w:t xml:space="preserve"> </w:t>
      </w:r>
      <w:proofErr w:type="spellStart"/>
      <w:r w:rsidR="00EF74FC" w:rsidRPr="00450525">
        <w:t>prim</w:t>
      </w:r>
      <w:proofErr w:type="spellEnd"/>
      <w:r w:rsidRPr="00450525">
        <w:t>(</w:t>
      </w:r>
      <w:r w:rsidRPr="00450525">
        <w:rPr>
          <w:rFonts w:ascii="Cambria Math" w:hAnsi="Cambria Math" w:cs="Cambria Math"/>
        </w:rPr>
        <w:t>𝐺</w:t>
      </w:r>
      <w:r w:rsidRPr="00450525">
        <w:t xml:space="preserve">) </w:t>
      </w:r>
    </w:p>
    <w:p w14:paraId="4248B269" w14:textId="4B7C4DD9" w:rsidR="00450525" w:rsidRDefault="00450525" w:rsidP="00450525">
      <w:r w:rsidRPr="00450525">
        <w:t xml:space="preserve">2: </w:t>
      </w:r>
      <w:r>
        <w:t xml:space="preserve">   </w:t>
      </w:r>
      <w:r w:rsidRPr="00450525">
        <w:rPr>
          <w:rFonts w:ascii="Cambria Math" w:hAnsi="Cambria Math" w:cs="Cambria Math"/>
        </w:rPr>
        <w:t>𝐷</w:t>
      </w:r>
      <w:r w:rsidRPr="00450525">
        <w:t xml:space="preserve"> ← [</w:t>
      </w:r>
      <w:proofErr w:type="spellStart"/>
      <w:r w:rsidRPr="00450525">
        <w:t>false</w:t>
      </w:r>
      <w:proofErr w:type="spellEnd"/>
      <w:r w:rsidRPr="00450525">
        <w:t xml:space="preserve">, </w:t>
      </w:r>
      <w:proofErr w:type="spellStart"/>
      <w:r w:rsidRPr="00450525">
        <w:t>false</w:t>
      </w:r>
      <w:proofErr w:type="spellEnd"/>
      <w:r w:rsidRPr="00450525">
        <w:t xml:space="preserve">, … , </w:t>
      </w:r>
      <w:proofErr w:type="spellStart"/>
      <w:r w:rsidRPr="00450525">
        <w:t>false</w:t>
      </w:r>
      <w:proofErr w:type="spellEnd"/>
      <w:r w:rsidRPr="00450525">
        <w:t xml:space="preserve">] </w:t>
      </w:r>
      <w:r w:rsidR="00653F5A">
        <w:tab/>
      </w:r>
      <w:r w:rsidR="00653F5A">
        <w:tab/>
      </w:r>
      <w:r w:rsidR="00653F5A">
        <w:tab/>
      </w:r>
      <w:r w:rsidR="00653F5A">
        <w:tab/>
      </w:r>
      <w:r w:rsidR="00653F5A">
        <w:tab/>
      </w:r>
      <w:r w:rsidRPr="00450525">
        <w:t xml:space="preserve"># </w:t>
      </w:r>
      <w:r w:rsidRPr="00450525">
        <w:rPr>
          <w:rFonts w:ascii="Cambria Math" w:hAnsi="Cambria Math" w:cs="Cambria Math"/>
        </w:rPr>
        <w:t>𝑛</w:t>
      </w:r>
      <w:r w:rsidRPr="00450525">
        <w:t xml:space="preserve"> keer </w:t>
      </w:r>
      <w:proofErr w:type="spellStart"/>
      <w:r w:rsidRPr="00450525">
        <w:t>false</w:t>
      </w:r>
      <w:proofErr w:type="spellEnd"/>
      <w:r w:rsidRPr="00450525">
        <w:t xml:space="preserve"> </w:t>
      </w:r>
    </w:p>
    <w:p w14:paraId="3516F067" w14:textId="06CEE192" w:rsidR="00450525" w:rsidRDefault="00450525" w:rsidP="00450525">
      <w:r w:rsidRPr="00450525">
        <w:t xml:space="preserve">3: </w:t>
      </w:r>
      <w:r>
        <w:t xml:space="preserve">   </w:t>
      </w:r>
      <w:r w:rsidRPr="00450525">
        <w:rPr>
          <w:rFonts w:ascii="Cambria Math" w:hAnsi="Cambria Math" w:cs="Cambria Math"/>
        </w:rPr>
        <w:t>𝐷</w:t>
      </w:r>
      <w:r w:rsidRPr="00450525">
        <w:t xml:space="preserve">[1] ← </w:t>
      </w:r>
      <w:proofErr w:type="spellStart"/>
      <w:r w:rsidRPr="00450525">
        <w:t>true</w:t>
      </w:r>
      <w:proofErr w:type="spellEnd"/>
      <w:r w:rsidR="00653F5A">
        <w:tab/>
      </w:r>
      <w:r w:rsidR="00653F5A">
        <w:tab/>
      </w:r>
      <w:r w:rsidR="00653F5A">
        <w:tab/>
      </w:r>
      <w:r w:rsidR="00653F5A">
        <w:tab/>
      </w:r>
      <w:r w:rsidR="00653F5A">
        <w:tab/>
      </w:r>
      <w:r w:rsidR="00653F5A">
        <w:tab/>
      </w:r>
      <w:r w:rsidR="00653F5A">
        <w:tab/>
      </w:r>
      <w:r w:rsidRPr="00450525">
        <w:t xml:space="preserve"># kies knoop 1 als startknoop </w:t>
      </w:r>
    </w:p>
    <w:p w14:paraId="55D8A579" w14:textId="1B5CE551" w:rsidR="00450525" w:rsidRDefault="00450525" w:rsidP="00450525">
      <w:r w:rsidRPr="00450525">
        <w:t xml:space="preserve">4: </w:t>
      </w:r>
      <w:r>
        <w:t xml:space="preserve">   </w:t>
      </w:r>
      <w:r w:rsidRPr="00450525">
        <w:rPr>
          <w:rFonts w:ascii="Cambria Math" w:hAnsi="Cambria Math" w:cs="Cambria Math"/>
        </w:rPr>
        <w:t>𝑇</w:t>
      </w:r>
      <w:r w:rsidRPr="00450525">
        <w:t xml:space="preserve"> ← </w:t>
      </w:r>
      <w:r w:rsidRPr="00450525">
        <w:rPr>
          <w:rFonts w:ascii="Cambria Math" w:hAnsi="Cambria Math" w:cs="Cambria Math"/>
        </w:rPr>
        <w:t>∅</w:t>
      </w:r>
      <w:r w:rsidRPr="00450525">
        <w:t xml:space="preserve"> # gekozen bogen </w:t>
      </w:r>
    </w:p>
    <w:p w14:paraId="0692B201" w14:textId="26D11208" w:rsidR="00450525" w:rsidRDefault="00450525" w:rsidP="00450525">
      <w:r w:rsidRPr="00450525">
        <w:t>5:</w:t>
      </w:r>
      <w:r>
        <w:t xml:space="preserve">   </w:t>
      </w:r>
      <w:r w:rsidRPr="00450525">
        <w:t xml:space="preserve"> </w:t>
      </w:r>
      <w:proofErr w:type="spellStart"/>
      <w:r w:rsidRPr="00450525">
        <w:t>while</w:t>
      </w:r>
      <w:proofErr w:type="spellEnd"/>
      <w:r w:rsidRPr="00450525">
        <w:t xml:space="preserve"> </w:t>
      </w:r>
      <w:r w:rsidRPr="00450525">
        <w:rPr>
          <w:rFonts w:ascii="Cambria Math" w:hAnsi="Cambria Math" w:cs="Cambria Math"/>
        </w:rPr>
        <w:t>∃</w:t>
      </w:r>
      <w:r w:rsidRPr="00450525">
        <w:t>(</w:t>
      </w:r>
      <w:r w:rsidRPr="00450525">
        <w:rPr>
          <w:rFonts w:ascii="Cambria Math" w:hAnsi="Cambria Math" w:cs="Cambria Math"/>
        </w:rPr>
        <w:t>𝑢</w:t>
      </w:r>
      <w:r w:rsidRPr="00450525">
        <w:t xml:space="preserve">, </w:t>
      </w:r>
      <w:r w:rsidRPr="00450525">
        <w:rPr>
          <w:rFonts w:ascii="Cambria Math" w:hAnsi="Cambria Math" w:cs="Cambria Math"/>
        </w:rPr>
        <w:t>𝑣</w:t>
      </w:r>
      <w:r w:rsidRPr="00450525">
        <w:t xml:space="preserve">) </w:t>
      </w:r>
      <w:r w:rsidRPr="00450525">
        <w:rPr>
          <w:rFonts w:ascii="Cambria Math" w:hAnsi="Cambria Math" w:cs="Cambria Math"/>
        </w:rPr>
        <w:t>∶</w:t>
      </w:r>
      <w:r w:rsidRPr="00450525">
        <w:t xml:space="preserve"> </w:t>
      </w:r>
      <w:r w:rsidRPr="00450525">
        <w:rPr>
          <w:rFonts w:ascii="Cambria Math" w:hAnsi="Cambria Math" w:cs="Cambria Math"/>
        </w:rPr>
        <w:t>𝐷</w:t>
      </w:r>
      <w:r w:rsidRPr="00450525">
        <w:t>[</w:t>
      </w:r>
      <w:r w:rsidRPr="00450525">
        <w:rPr>
          <w:rFonts w:ascii="Cambria Math" w:hAnsi="Cambria Math" w:cs="Cambria Math"/>
        </w:rPr>
        <w:t>𝑢</w:t>
      </w:r>
      <w:r w:rsidRPr="00450525">
        <w:t xml:space="preserve">] = </w:t>
      </w:r>
      <w:proofErr w:type="spellStart"/>
      <w:r w:rsidRPr="00450525">
        <w:t>true</w:t>
      </w:r>
      <w:proofErr w:type="spellEnd"/>
      <w:r w:rsidRPr="00450525">
        <w:t xml:space="preserve"> </w:t>
      </w:r>
      <w:r w:rsidRPr="00450525">
        <w:rPr>
          <w:rFonts w:ascii="Cambria Math" w:hAnsi="Cambria Math" w:cs="Cambria Math"/>
        </w:rPr>
        <w:t>∧</w:t>
      </w:r>
      <w:r w:rsidRPr="00450525">
        <w:t xml:space="preserve"> </w:t>
      </w:r>
      <w:r w:rsidRPr="00450525">
        <w:rPr>
          <w:rFonts w:ascii="Cambria Math" w:hAnsi="Cambria Math" w:cs="Cambria Math"/>
        </w:rPr>
        <w:t>𝐷</w:t>
      </w:r>
      <w:r w:rsidRPr="00450525">
        <w:t>[</w:t>
      </w:r>
      <w:r w:rsidRPr="00450525">
        <w:rPr>
          <w:rFonts w:ascii="Cambria Math" w:hAnsi="Cambria Math" w:cs="Cambria Math"/>
        </w:rPr>
        <w:t>𝑣</w:t>
      </w:r>
      <w:r w:rsidRPr="00450525">
        <w:t xml:space="preserve">] = </w:t>
      </w:r>
      <w:proofErr w:type="spellStart"/>
      <w:r w:rsidRPr="00450525">
        <w:t>false</w:t>
      </w:r>
      <w:proofErr w:type="spellEnd"/>
      <w:r w:rsidRPr="00450525">
        <w:t xml:space="preserve"> do </w:t>
      </w:r>
    </w:p>
    <w:p w14:paraId="1B6C235E" w14:textId="4D573C37" w:rsidR="00450525" w:rsidRDefault="00450525" w:rsidP="00450525">
      <w:r w:rsidRPr="00450525">
        <w:t xml:space="preserve">6: </w:t>
      </w:r>
      <w:r>
        <w:t xml:space="preserve">       </w:t>
      </w:r>
      <w:r w:rsidRPr="00450525">
        <w:t>kies (</w:t>
      </w:r>
      <w:r w:rsidRPr="00450525">
        <w:rPr>
          <w:rFonts w:ascii="Cambria Math" w:hAnsi="Cambria Math" w:cs="Cambria Math"/>
        </w:rPr>
        <w:t>𝑢</w:t>
      </w:r>
      <w:r w:rsidRPr="00450525">
        <w:t xml:space="preserve">, </w:t>
      </w:r>
      <w:r w:rsidRPr="00450525">
        <w:rPr>
          <w:rFonts w:ascii="Cambria Math" w:hAnsi="Cambria Math" w:cs="Cambria Math"/>
        </w:rPr>
        <w:t>𝑣</w:t>
      </w:r>
      <w:r w:rsidRPr="00450525">
        <w:t xml:space="preserve">) met </w:t>
      </w:r>
      <w:r w:rsidRPr="00450525">
        <w:rPr>
          <w:rFonts w:ascii="Cambria Math" w:hAnsi="Cambria Math" w:cs="Cambria Math"/>
        </w:rPr>
        <w:t>𝐷</w:t>
      </w:r>
      <w:r w:rsidRPr="00450525">
        <w:t>[</w:t>
      </w:r>
      <w:r w:rsidRPr="00450525">
        <w:rPr>
          <w:rFonts w:ascii="Cambria Math" w:hAnsi="Cambria Math" w:cs="Cambria Math"/>
        </w:rPr>
        <w:t>𝑢</w:t>
      </w:r>
      <w:r w:rsidRPr="00450525">
        <w:t xml:space="preserve">] = </w:t>
      </w:r>
      <w:proofErr w:type="spellStart"/>
      <w:r w:rsidRPr="00450525">
        <w:t>true</w:t>
      </w:r>
      <w:proofErr w:type="spellEnd"/>
      <w:r w:rsidRPr="00450525">
        <w:t xml:space="preserve"> </w:t>
      </w:r>
      <w:r w:rsidRPr="00450525">
        <w:rPr>
          <w:rFonts w:ascii="Cambria Math" w:hAnsi="Cambria Math" w:cs="Cambria Math"/>
        </w:rPr>
        <w:t>∧</w:t>
      </w:r>
      <w:r w:rsidRPr="00450525">
        <w:t xml:space="preserve"> </w:t>
      </w:r>
      <w:r w:rsidRPr="00450525">
        <w:rPr>
          <w:rFonts w:ascii="Cambria Math" w:hAnsi="Cambria Math" w:cs="Cambria Math"/>
        </w:rPr>
        <w:t>𝐷</w:t>
      </w:r>
      <w:r w:rsidRPr="00450525">
        <w:t>[</w:t>
      </w:r>
      <w:r w:rsidRPr="00450525">
        <w:rPr>
          <w:rFonts w:ascii="Cambria Math" w:hAnsi="Cambria Math" w:cs="Cambria Math"/>
        </w:rPr>
        <w:t>𝑣</w:t>
      </w:r>
      <w:r w:rsidRPr="00450525">
        <w:t xml:space="preserve">] = </w:t>
      </w:r>
      <w:proofErr w:type="spellStart"/>
      <w:r w:rsidRPr="00450525">
        <w:t>false</w:t>
      </w:r>
      <w:proofErr w:type="spellEnd"/>
      <w:r w:rsidRPr="00450525">
        <w:t xml:space="preserve"> met minimaal gewicht </w:t>
      </w:r>
    </w:p>
    <w:p w14:paraId="693D82BE" w14:textId="1624E023" w:rsidR="00450525" w:rsidRDefault="00450525" w:rsidP="00450525">
      <w:r w:rsidRPr="00450525">
        <w:t xml:space="preserve">7: </w:t>
      </w:r>
      <w:r>
        <w:t xml:space="preserve">       </w:t>
      </w:r>
      <w:r w:rsidRPr="00450525">
        <w:rPr>
          <w:rFonts w:ascii="Cambria Math" w:hAnsi="Cambria Math" w:cs="Cambria Math"/>
        </w:rPr>
        <w:t>𝐷</w:t>
      </w:r>
      <w:r w:rsidRPr="00450525">
        <w:t>[</w:t>
      </w:r>
      <w:r w:rsidRPr="00450525">
        <w:rPr>
          <w:rFonts w:ascii="Cambria Math" w:hAnsi="Cambria Math" w:cs="Cambria Math"/>
        </w:rPr>
        <w:t>𝑣</w:t>
      </w:r>
      <w:r w:rsidRPr="00450525">
        <w:t xml:space="preserve">] ← </w:t>
      </w:r>
      <w:proofErr w:type="spellStart"/>
      <w:r w:rsidRPr="00450525">
        <w:t>true</w:t>
      </w:r>
      <w:proofErr w:type="spellEnd"/>
      <w:r w:rsidRPr="00450525">
        <w:t xml:space="preserve"> </w:t>
      </w:r>
    </w:p>
    <w:p w14:paraId="2653ACEC" w14:textId="44629C44" w:rsidR="00450525" w:rsidRDefault="00450525" w:rsidP="00450525">
      <w:r w:rsidRPr="00450525">
        <w:t xml:space="preserve">8: </w:t>
      </w:r>
      <w:r>
        <w:t xml:space="preserve">       </w:t>
      </w:r>
      <w:r w:rsidRPr="00450525">
        <w:rPr>
          <w:rFonts w:ascii="Cambria Math" w:hAnsi="Cambria Math" w:cs="Cambria Math"/>
        </w:rPr>
        <w:t>𝑇</w:t>
      </w:r>
      <w:r w:rsidRPr="00450525">
        <w:t xml:space="preserve"> ← </w:t>
      </w:r>
      <w:r w:rsidRPr="00450525">
        <w:rPr>
          <w:rFonts w:ascii="Cambria Math" w:hAnsi="Cambria Math" w:cs="Cambria Math"/>
        </w:rPr>
        <w:t>𝑇</w:t>
      </w:r>
      <w:r w:rsidRPr="00450525">
        <w:t xml:space="preserve"> </w:t>
      </w:r>
      <w:r w:rsidRPr="00450525">
        <w:rPr>
          <w:rFonts w:ascii="Cambria Math" w:hAnsi="Cambria Math" w:cs="Cambria Math"/>
        </w:rPr>
        <w:t>∪</w:t>
      </w:r>
      <w:r w:rsidRPr="00450525">
        <w:t xml:space="preserve"> {(</w:t>
      </w:r>
      <w:r w:rsidRPr="00450525">
        <w:rPr>
          <w:rFonts w:ascii="Cambria Math" w:hAnsi="Cambria Math" w:cs="Cambria Math"/>
        </w:rPr>
        <w:t>𝑢</w:t>
      </w:r>
      <w:r w:rsidRPr="00450525">
        <w:t xml:space="preserve">, </w:t>
      </w:r>
      <w:r w:rsidRPr="00450525">
        <w:rPr>
          <w:rFonts w:ascii="Cambria Math" w:hAnsi="Cambria Math" w:cs="Cambria Math"/>
        </w:rPr>
        <w:t>𝑣</w:t>
      </w:r>
      <w:r w:rsidRPr="00450525">
        <w:t xml:space="preserve">)} </w:t>
      </w:r>
      <w:r w:rsidR="00653F5A">
        <w:tab/>
      </w:r>
      <w:r w:rsidR="00653F5A">
        <w:tab/>
      </w:r>
      <w:r w:rsidR="00653F5A">
        <w:tab/>
      </w:r>
      <w:r w:rsidR="00653F5A">
        <w:tab/>
      </w:r>
      <w:r w:rsidR="00653F5A">
        <w:tab/>
      </w:r>
      <w:r w:rsidR="00653F5A">
        <w:tab/>
      </w:r>
      <w:r w:rsidRPr="00450525">
        <w:t># Voeg boog (</w:t>
      </w:r>
      <w:r w:rsidRPr="00450525">
        <w:rPr>
          <w:rFonts w:ascii="Cambria Math" w:hAnsi="Cambria Math" w:cs="Cambria Math"/>
        </w:rPr>
        <w:t>𝑢</w:t>
      </w:r>
      <w:r w:rsidRPr="00450525">
        <w:t xml:space="preserve">, </w:t>
      </w:r>
      <w:r w:rsidRPr="00450525">
        <w:rPr>
          <w:rFonts w:ascii="Cambria Math" w:hAnsi="Cambria Math" w:cs="Cambria Math"/>
        </w:rPr>
        <w:t>𝑣</w:t>
      </w:r>
      <w:r w:rsidRPr="00450525">
        <w:t xml:space="preserve">) toe aan boom </w:t>
      </w:r>
    </w:p>
    <w:p w14:paraId="50F59452" w14:textId="0355A426" w:rsidR="00450525" w:rsidRDefault="00450525" w:rsidP="00450525">
      <w:pPr>
        <w:rPr>
          <w:lang w:val="en-GB"/>
        </w:rPr>
      </w:pPr>
      <w:r w:rsidRPr="00450525">
        <w:rPr>
          <w:lang w:val="en-GB"/>
        </w:rPr>
        <w:t xml:space="preserve">9: </w:t>
      </w:r>
      <w:r>
        <w:rPr>
          <w:lang w:val="en-GB"/>
        </w:rPr>
        <w:t xml:space="preserve">    </w:t>
      </w:r>
      <w:r w:rsidRPr="00450525">
        <w:rPr>
          <w:lang w:val="en-GB"/>
        </w:rPr>
        <w:t xml:space="preserve">end while </w:t>
      </w:r>
    </w:p>
    <w:p w14:paraId="7BCCC34B" w14:textId="09FFB59B" w:rsidR="00450525" w:rsidRDefault="00450525" w:rsidP="00450525">
      <w:pPr>
        <w:rPr>
          <w:lang w:val="en-GB"/>
        </w:rPr>
      </w:pPr>
      <w:r w:rsidRPr="00450525">
        <w:rPr>
          <w:lang w:val="en-GB"/>
        </w:rPr>
        <w:t xml:space="preserve">10: </w:t>
      </w:r>
      <w:r>
        <w:rPr>
          <w:lang w:val="en-GB"/>
        </w:rPr>
        <w:t xml:space="preserve">  </w:t>
      </w:r>
      <w:r w:rsidRPr="00450525">
        <w:rPr>
          <w:lang w:val="en-GB"/>
        </w:rPr>
        <w:t xml:space="preserve">return </w:t>
      </w:r>
      <w:r w:rsidRPr="00450525">
        <w:rPr>
          <w:rFonts w:ascii="Cambria Math" w:hAnsi="Cambria Math" w:cs="Cambria Math"/>
        </w:rPr>
        <w:t>𝑇</w:t>
      </w:r>
      <w:r w:rsidRPr="00450525">
        <w:rPr>
          <w:lang w:val="en-GB"/>
        </w:rPr>
        <w:t xml:space="preserve"> </w:t>
      </w:r>
    </w:p>
    <w:p w14:paraId="42B33B01" w14:textId="03F692A8" w:rsidR="00A778ED" w:rsidRDefault="00450525" w:rsidP="00450525">
      <w:pPr>
        <w:rPr>
          <w:lang w:val="en-GB"/>
        </w:rPr>
      </w:pPr>
      <w:r w:rsidRPr="00450525">
        <w:rPr>
          <w:lang w:val="en-GB"/>
        </w:rPr>
        <w:t>11: end function</w:t>
      </w:r>
    </w:p>
    <w:p w14:paraId="4DF0D41F" w14:textId="71E0DA53" w:rsidR="00D57D1C" w:rsidRDefault="00D57D1C" w:rsidP="00450525">
      <w:pPr>
        <w:rPr>
          <w:lang w:val="en-GB"/>
        </w:rPr>
      </w:pPr>
    </w:p>
    <w:p w14:paraId="32595FB5" w14:textId="0F6E7A63" w:rsidR="00D57D1C" w:rsidRPr="00D57D1C" w:rsidRDefault="009D50DE" w:rsidP="00D57D1C">
      <w:pPr>
        <w:pStyle w:val="Geenafstand"/>
      </w:pPr>
      <w:r w:rsidRPr="00D57D1C">
        <w:rPr>
          <w:noProof/>
          <w:lang w:val="en-GB"/>
        </w:rPr>
        <w:drawing>
          <wp:anchor distT="0" distB="0" distL="114300" distR="114300" simplePos="0" relativeHeight="251667503" behindDoc="1" locked="0" layoutInCell="1" allowOverlap="1" wp14:anchorId="258C4D26" wp14:editId="1C59D227">
            <wp:simplePos x="0" y="0"/>
            <wp:positionH relativeFrom="margin">
              <wp:align>right</wp:align>
            </wp:positionH>
            <wp:positionV relativeFrom="paragraph">
              <wp:posOffset>12065</wp:posOffset>
            </wp:positionV>
            <wp:extent cx="3018790" cy="1212215"/>
            <wp:effectExtent l="0" t="0" r="0" b="6985"/>
            <wp:wrapTight wrapText="bothSides">
              <wp:wrapPolygon edited="0">
                <wp:start x="0" y="0"/>
                <wp:lineTo x="0" y="21385"/>
                <wp:lineTo x="21400" y="21385"/>
                <wp:lineTo x="21400" y="0"/>
                <wp:lineTo x="0" y="0"/>
              </wp:wrapPolygon>
            </wp:wrapTight>
            <wp:docPr id="978066994" name="Afbeelding 1" descr="Afbeelding met lijn,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66994" name="Afbeelding 1" descr="Afbeelding met lijn, diagram, cirkel&#10;&#10;Automatisch gegenereerde beschrijving"/>
                    <pic:cNvPicPr/>
                  </pic:nvPicPr>
                  <pic:blipFill>
                    <a:blip r:embed="rId58">
                      <a:extLst>
                        <a:ext uri="{28A0092B-C50C-407E-A947-70E740481C1C}">
                          <a14:useLocalDpi xmlns:a14="http://schemas.microsoft.com/office/drawing/2010/main" val="0"/>
                        </a:ext>
                      </a:extLst>
                    </a:blip>
                    <a:stretch>
                      <a:fillRect/>
                    </a:stretch>
                  </pic:blipFill>
                  <pic:spPr>
                    <a:xfrm>
                      <a:off x="0" y="0"/>
                      <a:ext cx="3018790" cy="1212215"/>
                    </a:xfrm>
                    <a:prstGeom prst="rect">
                      <a:avLst/>
                    </a:prstGeom>
                  </pic:spPr>
                </pic:pic>
              </a:graphicData>
            </a:graphic>
            <wp14:sizeRelH relativeFrom="margin">
              <wp14:pctWidth>0</wp14:pctWidth>
            </wp14:sizeRelH>
            <wp14:sizeRelV relativeFrom="margin">
              <wp14:pctHeight>0</wp14:pctHeight>
            </wp14:sizeRelV>
          </wp:anchor>
        </w:drawing>
      </w:r>
      <w:r w:rsidR="00D57D1C" w:rsidRPr="00D57D1C">
        <w:t xml:space="preserve">Voorbeeld </w:t>
      </w:r>
      <w:proofErr w:type="spellStart"/>
      <w:r w:rsidR="00D57D1C" w:rsidRPr="00D57D1C">
        <w:t>prim</w:t>
      </w:r>
      <w:proofErr w:type="spellEnd"/>
      <w:r w:rsidR="00D57D1C" w:rsidRPr="00D57D1C">
        <w:t>:</w:t>
      </w:r>
    </w:p>
    <w:p w14:paraId="4501E753" w14:textId="44BC8606" w:rsidR="00D57D1C" w:rsidRPr="00D57D1C" w:rsidRDefault="00D57D1C" w:rsidP="00450525">
      <w:r w:rsidRPr="00D57D1C">
        <w:t>Hier ga j</w:t>
      </w:r>
      <w:r>
        <w:t>e van</w:t>
      </w:r>
      <w:r w:rsidR="00E23427">
        <w:t>: 1 =&gt; 2 =&gt; 3 =&gt; 5 =&gt; 4 =&gt; 6</w:t>
      </w:r>
    </w:p>
    <w:p w14:paraId="120D7B77" w14:textId="3151D68E" w:rsidR="00A778ED" w:rsidRPr="00D57D1C" w:rsidRDefault="00A778ED" w:rsidP="00A778ED"/>
    <w:p w14:paraId="5074833C" w14:textId="2CCD0028" w:rsidR="00FE3C2E" w:rsidRDefault="00FE3C2E" w:rsidP="00653F5A">
      <w:pPr>
        <w:pStyle w:val="Geenafstand"/>
      </w:pPr>
      <w:r w:rsidRPr="00FE3C2E">
        <w:t xml:space="preserve">Algoritme van </w:t>
      </w:r>
      <w:proofErr w:type="spellStart"/>
      <w:r w:rsidRPr="00FE3C2E">
        <w:t>Kruskal</w:t>
      </w:r>
      <w:proofErr w:type="spellEnd"/>
      <w:r>
        <w:t>:</w:t>
      </w:r>
      <w:r w:rsidRPr="00FE3C2E">
        <w:t xml:space="preserve"> </w:t>
      </w:r>
    </w:p>
    <w:p w14:paraId="21A86EAC" w14:textId="733964D7" w:rsidR="00653F5A" w:rsidRDefault="00FE3C2E" w:rsidP="00431602">
      <w:pPr>
        <w:pStyle w:val="Lijstalinea"/>
        <w:numPr>
          <w:ilvl w:val="0"/>
          <w:numId w:val="132"/>
        </w:numPr>
      </w:pPr>
      <w:r w:rsidRPr="00FE3C2E">
        <w:t xml:space="preserve">Alternatief algoritme om minimale kost opspannende boom te bepalen. </w:t>
      </w:r>
    </w:p>
    <w:p w14:paraId="093F4364" w14:textId="7C33B7B2" w:rsidR="00653F5A" w:rsidRDefault="00FE3C2E" w:rsidP="00431602">
      <w:pPr>
        <w:pStyle w:val="Lijstalinea"/>
        <w:numPr>
          <w:ilvl w:val="0"/>
          <w:numId w:val="132"/>
        </w:numPr>
      </w:pPr>
      <w:r w:rsidRPr="00FE3C2E">
        <w:t xml:space="preserve">Eveneens een gulzig algoritme. </w:t>
      </w:r>
    </w:p>
    <w:p w14:paraId="0761DB77" w14:textId="77777777" w:rsidR="00653F5A" w:rsidRDefault="00FE3C2E" w:rsidP="00431602">
      <w:pPr>
        <w:pStyle w:val="Lijstalinea"/>
        <w:numPr>
          <w:ilvl w:val="0"/>
          <w:numId w:val="132"/>
        </w:numPr>
      </w:pPr>
      <w:r w:rsidRPr="00FE3C2E">
        <w:t xml:space="preserve">We kiezen steeds de goedkoopste boog. Bogen zijn niet steeds met elkaar verbonden. </w:t>
      </w:r>
    </w:p>
    <w:p w14:paraId="621BF4B3" w14:textId="2C6CCA90" w:rsidR="00A778ED" w:rsidRDefault="00FE3C2E" w:rsidP="00431602">
      <w:pPr>
        <w:pStyle w:val="Lijstalinea"/>
        <w:numPr>
          <w:ilvl w:val="0"/>
          <w:numId w:val="132"/>
        </w:numPr>
      </w:pPr>
      <w:r w:rsidRPr="00FE3C2E">
        <w:t xml:space="preserve">Boog wordt enkel gekozen indien die geen </w:t>
      </w:r>
      <w:proofErr w:type="spellStart"/>
      <w:r w:rsidRPr="00FE3C2E">
        <w:t>cykel</w:t>
      </w:r>
      <w:proofErr w:type="spellEnd"/>
      <w:r w:rsidRPr="00FE3C2E">
        <w:t xml:space="preserve"> veroorzaakt.</w:t>
      </w:r>
    </w:p>
    <w:p w14:paraId="6278E564" w14:textId="77777777" w:rsidR="00850284" w:rsidRDefault="00850284" w:rsidP="00850284"/>
    <w:p w14:paraId="57ED59B7" w14:textId="62CA962D" w:rsidR="00850284" w:rsidRDefault="00850284" w:rsidP="00850284">
      <w:pPr>
        <w:pStyle w:val="Geenafstand"/>
      </w:pPr>
      <w:r>
        <w:t>Oefeningen:</w:t>
      </w:r>
    </w:p>
    <w:p w14:paraId="5A5B0D07" w14:textId="45E65048" w:rsidR="00850284" w:rsidRDefault="00850284" w:rsidP="00850284">
      <w:pPr>
        <w:rPr>
          <w:b/>
          <w:bCs/>
        </w:rPr>
      </w:pPr>
      <w:r w:rsidRPr="00850284">
        <w:rPr>
          <w:b/>
          <w:bCs/>
        </w:rPr>
        <w:t xml:space="preserve">1. Vind een minimale kost opspannende boom m.b.v. het algoritme van </w:t>
      </w:r>
      <w:proofErr w:type="spellStart"/>
      <w:r w:rsidRPr="00850284">
        <w:rPr>
          <w:b/>
          <w:bCs/>
        </w:rPr>
        <w:t>Prim</w:t>
      </w:r>
      <w:proofErr w:type="spellEnd"/>
      <w:r w:rsidRPr="00850284">
        <w:rPr>
          <w:b/>
          <w:bCs/>
        </w:rPr>
        <w:t xml:space="preserve"> voor de graaf in Figuur 5.4. Neem als startknoop “Brugge”</w:t>
      </w:r>
      <w:r w:rsidR="0039539B">
        <w:rPr>
          <w:b/>
          <w:bCs/>
        </w:rPr>
        <w:t>:</w:t>
      </w:r>
    </w:p>
    <w:p w14:paraId="5E1A107C" w14:textId="398B6890" w:rsidR="00850284" w:rsidRDefault="0039539B" w:rsidP="00EA1DF8">
      <w:pPr>
        <w:pStyle w:val="Lijstalinea"/>
        <w:numPr>
          <w:ilvl w:val="0"/>
          <w:numId w:val="180"/>
        </w:numPr>
      </w:pPr>
      <w:r>
        <w:t xml:space="preserve">Je gaat van: Brugge =&gt; </w:t>
      </w:r>
      <w:r w:rsidR="00D81F3C">
        <w:t xml:space="preserve">Gent (57) =&gt; </w:t>
      </w:r>
      <w:r w:rsidR="00CC700E">
        <w:t xml:space="preserve">Brussel (55) =&gt; Leuven (30) =&gt; </w:t>
      </w:r>
      <w:r w:rsidR="00CD44E7">
        <w:t xml:space="preserve">Waver (25) =&gt; </w:t>
      </w:r>
      <w:r w:rsidR="00BA51C1">
        <w:t>Namen (38)</w:t>
      </w:r>
    </w:p>
    <w:p w14:paraId="032B631C" w14:textId="3131BA6A" w:rsidR="00CD44E7" w:rsidRPr="00850284" w:rsidRDefault="00CD44E7" w:rsidP="00EA1DF8">
      <w:pPr>
        <w:pStyle w:val="Lijstalinea"/>
        <w:numPr>
          <w:ilvl w:val="0"/>
          <w:numId w:val="180"/>
        </w:numPr>
      </w:pPr>
      <w:r>
        <w:t>Koppels (Brugge, Gent), (Gent, Brussel), (Brussel, Leuven), (Leuven, Waver)</w:t>
      </w:r>
      <w:r w:rsidR="00BA51C1">
        <w:t>, (Waver, Namen)</w:t>
      </w:r>
      <w:r w:rsidR="0032321F">
        <w:t>, (Brussel, Antwerpen), (Leuven Hasselt)</w:t>
      </w:r>
      <w:r w:rsidR="00267078">
        <w:t>, (Luik Hasselt), (Brussel Bergen</w:t>
      </w:r>
      <w:r w:rsidR="00EA1DF8">
        <w:t>), (Luik Aarlen)</w:t>
      </w:r>
    </w:p>
    <w:p w14:paraId="6A6CA91C" w14:textId="6D981676" w:rsidR="00850284" w:rsidRDefault="00850284" w:rsidP="00850284">
      <w:pPr>
        <w:rPr>
          <w:b/>
          <w:bCs/>
        </w:rPr>
      </w:pPr>
      <w:r w:rsidRPr="00850284">
        <w:rPr>
          <w:b/>
          <w:bCs/>
        </w:rPr>
        <w:t xml:space="preserve">2. Vind een minimale kost opspannende boom m.b.v. het algoritme van </w:t>
      </w:r>
      <w:proofErr w:type="spellStart"/>
      <w:r w:rsidRPr="00850284">
        <w:rPr>
          <w:b/>
          <w:bCs/>
        </w:rPr>
        <w:t>Kruskal</w:t>
      </w:r>
      <w:proofErr w:type="spellEnd"/>
      <w:r w:rsidRPr="00850284">
        <w:rPr>
          <w:b/>
          <w:bCs/>
        </w:rPr>
        <w:t xml:space="preserve"> voor de graaf in Figuur 5.4</w:t>
      </w:r>
      <w:r w:rsidR="0039539B">
        <w:rPr>
          <w:b/>
          <w:bCs/>
        </w:rPr>
        <w:t>:</w:t>
      </w:r>
    </w:p>
    <w:p w14:paraId="40F62760" w14:textId="1E5D942F" w:rsidR="0039539B" w:rsidRPr="0039539B" w:rsidRDefault="0039539B" w:rsidP="00850284">
      <w:r>
        <w:t xml:space="preserve">Je gaat van: Brugge =&gt; </w:t>
      </w:r>
    </w:p>
    <w:p w14:paraId="182CAD29" w14:textId="6C492CFF" w:rsidR="00A778ED" w:rsidRPr="00FE3C2E" w:rsidRDefault="00A778ED" w:rsidP="00A778ED"/>
    <w:p w14:paraId="5CC0FEF4" w14:textId="77777777" w:rsidR="00F01A73" w:rsidRDefault="00F01A73" w:rsidP="00F01A73">
      <w:pPr>
        <w:pStyle w:val="Geenafstand"/>
      </w:pPr>
      <w:r w:rsidRPr="00F01A73">
        <w:t>Het Handelsreizigersprobleem Definitie</w:t>
      </w:r>
      <w:r>
        <w:t>:</w:t>
      </w:r>
    </w:p>
    <w:p w14:paraId="49BBB98F" w14:textId="77FC1833" w:rsidR="00A778ED" w:rsidRPr="00FE3C2E" w:rsidRDefault="00F01A73" w:rsidP="00A778ED">
      <w:r w:rsidRPr="00F01A73">
        <w:t xml:space="preserve">Het </w:t>
      </w:r>
      <w:r>
        <w:t>HANDELSREIZIGINGSPROBLEEM</w:t>
      </w:r>
      <w:r w:rsidRPr="00F01A73">
        <w:t xml:space="preserve"> is het volgende: gegeven een complete¹ gewogen ongerichte graaf </w:t>
      </w:r>
      <w:r w:rsidRPr="00F01A73">
        <w:rPr>
          <w:rFonts w:ascii="Cambria Math" w:hAnsi="Cambria Math" w:cs="Cambria Math"/>
        </w:rPr>
        <w:t>𝐺</w:t>
      </w:r>
      <w:r w:rsidRPr="00F01A73">
        <w:t xml:space="preserve"> met niet-negatieve gewichten, vind dan een ordening van de knopen zodanig dat elke knoop juist éénmaal wordt bezocht (behalve de start- en eindknoop die samenvallen) en zodanig dat de som van de gewichten van de gekozen bogen minimaal is.</w:t>
      </w:r>
    </w:p>
    <w:p w14:paraId="10785F2E" w14:textId="77777777" w:rsidR="00A778ED" w:rsidRDefault="00A778ED" w:rsidP="00A778ED"/>
    <w:p w14:paraId="69DEDDF6" w14:textId="77777777" w:rsidR="00942B21" w:rsidRDefault="00942B21" w:rsidP="00A778ED"/>
    <w:p w14:paraId="6D49D6B2" w14:textId="77777777" w:rsidR="00942B21" w:rsidRDefault="00942B21" w:rsidP="00A778ED"/>
    <w:p w14:paraId="53C6CA0E" w14:textId="77777777" w:rsidR="00942B21" w:rsidRDefault="00942B21" w:rsidP="00A778ED"/>
    <w:p w14:paraId="6A2ADDF6" w14:textId="77777777" w:rsidR="00942B21" w:rsidRDefault="00942B21" w:rsidP="00A778ED"/>
    <w:p w14:paraId="464067D3" w14:textId="77777777" w:rsidR="00942B21" w:rsidRDefault="00942B21" w:rsidP="00A778ED"/>
    <w:p w14:paraId="211AD14D" w14:textId="77777777" w:rsidR="00942B21" w:rsidRPr="00FE3C2E" w:rsidRDefault="00942B21" w:rsidP="00A778ED"/>
    <w:p w14:paraId="3C41D7AA" w14:textId="77777777" w:rsidR="0060597F" w:rsidRDefault="0060597F" w:rsidP="0060597F">
      <w:pPr>
        <w:pStyle w:val="Geenafstand"/>
      </w:pPr>
      <w:r w:rsidRPr="0060597F">
        <w:lastRenderedPageBreak/>
        <w:t>Moeilijkheidsgraad</w:t>
      </w:r>
      <w:r>
        <w:t>:</w:t>
      </w:r>
    </w:p>
    <w:p w14:paraId="5BCBEFE4" w14:textId="77777777" w:rsidR="0060597F" w:rsidRDefault="0060597F" w:rsidP="00431602">
      <w:pPr>
        <w:pStyle w:val="Lijstalinea"/>
        <w:numPr>
          <w:ilvl w:val="0"/>
          <w:numId w:val="133"/>
        </w:numPr>
      </w:pPr>
      <w:r>
        <w:t>V</w:t>
      </w:r>
      <w:r w:rsidRPr="0060597F">
        <w:t xml:space="preserve">oor alle vorige problemen hebben we steeds een efficiënt (polynomiaal) algoritme kunnen geven. </w:t>
      </w:r>
    </w:p>
    <w:p w14:paraId="6BA0930E" w14:textId="53838F2F" w:rsidR="0060597F" w:rsidRDefault="0060597F" w:rsidP="00431602">
      <w:pPr>
        <w:pStyle w:val="Lijstalinea"/>
        <w:numPr>
          <w:ilvl w:val="0"/>
          <w:numId w:val="133"/>
        </w:numPr>
      </w:pPr>
      <w:r w:rsidRPr="0060597F">
        <w:t>Het handelsreizigersprobleem is echter een NP-</w:t>
      </w:r>
      <w:r w:rsidR="00EF74FC" w:rsidRPr="0060597F">
        <w:t xml:space="preserve">compleet </w:t>
      </w:r>
      <w:r w:rsidRPr="0060597F">
        <w:t xml:space="preserve">probleem, wat hoogstwaarschijnlijk betekent dat er geen polynomiaal algoritme bestaat dat alle gevallen correct kan oplossen. </w:t>
      </w:r>
    </w:p>
    <w:p w14:paraId="65A8624A" w14:textId="5FA9DB9C" w:rsidR="0060597F" w:rsidRDefault="0060597F" w:rsidP="00431602">
      <w:pPr>
        <w:pStyle w:val="Lijstalinea"/>
        <w:numPr>
          <w:ilvl w:val="0"/>
          <w:numId w:val="133"/>
        </w:numPr>
      </w:pPr>
      <w:r w:rsidRPr="0060597F">
        <w:t>Triviaal algoritme: probeer alle mogelijkheden en selecteer de beste. Aantal mogelijkheden is echter (</w:t>
      </w:r>
      <w:r w:rsidRPr="0060597F">
        <w:rPr>
          <w:rFonts w:ascii="Cambria Math" w:hAnsi="Cambria Math" w:cs="Cambria Math"/>
        </w:rPr>
        <w:t>𝑛</w:t>
      </w:r>
      <w:r w:rsidRPr="0060597F">
        <w:t xml:space="preserve"> − 1)! (Je kan de eerste stad steeds als ’vast’ beschouwen.) </w:t>
      </w:r>
    </w:p>
    <w:p w14:paraId="060EE1A2" w14:textId="68CE0BF8" w:rsidR="00A778ED" w:rsidRPr="00FE3C2E" w:rsidRDefault="0060597F" w:rsidP="00431602">
      <w:pPr>
        <w:pStyle w:val="Lijstalinea"/>
        <w:numPr>
          <w:ilvl w:val="0"/>
          <w:numId w:val="133"/>
        </w:numPr>
      </w:pPr>
      <w:r w:rsidRPr="0060597F">
        <w:t>Men gebruikt dan ook vaak benaderende algoritmen.</w:t>
      </w:r>
    </w:p>
    <w:p w14:paraId="10C36AF3" w14:textId="02F0432A" w:rsidR="00A778ED" w:rsidRDefault="00A778ED" w:rsidP="00A778ED"/>
    <w:p w14:paraId="1946B273" w14:textId="147D4AE4" w:rsidR="008C3F61" w:rsidRPr="00FE3C2E" w:rsidRDefault="008C3F61" w:rsidP="008C3F61">
      <w:pPr>
        <w:pStyle w:val="Geenafstand"/>
      </w:pPr>
      <w:r w:rsidRPr="008C3F61">
        <w:rPr>
          <w:noProof/>
        </w:rPr>
        <w:drawing>
          <wp:anchor distT="0" distB="0" distL="114300" distR="114300" simplePos="0" relativeHeight="251668527" behindDoc="1" locked="0" layoutInCell="1" allowOverlap="1" wp14:anchorId="3ED42E84" wp14:editId="46EE2A99">
            <wp:simplePos x="0" y="0"/>
            <wp:positionH relativeFrom="margin">
              <wp:align>right</wp:align>
            </wp:positionH>
            <wp:positionV relativeFrom="paragraph">
              <wp:posOffset>3175</wp:posOffset>
            </wp:positionV>
            <wp:extent cx="1230462" cy="1238250"/>
            <wp:effectExtent l="0" t="0" r="8255" b="0"/>
            <wp:wrapTight wrapText="bothSides">
              <wp:wrapPolygon edited="0">
                <wp:start x="0" y="0"/>
                <wp:lineTo x="0" y="21268"/>
                <wp:lineTo x="21410" y="21268"/>
                <wp:lineTo x="21410" y="0"/>
                <wp:lineTo x="0" y="0"/>
              </wp:wrapPolygon>
            </wp:wrapTight>
            <wp:docPr id="2059738362" name="Afbeelding 1" descr="Afbeelding met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38362" name="Afbeelding 1" descr="Afbeelding met diagram, lijn&#10;&#10;Automatisch gegenereerde beschrijvi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30462" cy="1238250"/>
                    </a:xfrm>
                    <a:prstGeom prst="rect">
                      <a:avLst/>
                    </a:prstGeom>
                  </pic:spPr>
                </pic:pic>
              </a:graphicData>
            </a:graphic>
          </wp:anchor>
        </w:drawing>
      </w:r>
      <w:r>
        <w:t xml:space="preserve">Steden op een </w:t>
      </w:r>
      <w:proofErr w:type="spellStart"/>
      <w:r>
        <w:t>grid</w:t>
      </w:r>
      <w:proofErr w:type="spellEnd"/>
      <w:r>
        <w:t>:</w:t>
      </w:r>
    </w:p>
    <w:p w14:paraId="3AD1AF62" w14:textId="22D96962" w:rsidR="00A778ED" w:rsidRDefault="00670663" w:rsidP="00A778ED">
      <w:r>
        <w:t>Afstand van a naar d en b =&gt; 2</w:t>
      </w:r>
    </w:p>
    <w:p w14:paraId="233FA1D2" w14:textId="0A43AF4B" w:rsidR="00670663" w:rsidRPr="00670663" w:rsidRDefault="00670663" w:rsidP="00A778ED">
      <w:r>
        <w:t>Afstand van e naar g =&gt; 1</w:t>
      </w:r>
      <w:r w:rsidRPr="00670663">
        <w:rPr>
          <w:vertAlign w:val="superscript"/>
        </w:rPr>
        <w:t xml:space="preserve">2 </w:t>
      </w:r>
      <w:r>
        <w:t>+ 1</w:t>
      </w:r>
      <w:r w:rsidRPr="00670663">
        <w:rPr>
          <w:vertAlign w:val="superscript"/>
        </w:rPr>
        <w:t>2</w:t>
      </w:r>
      <w:r>
        <w:rPr>
          <w:vertAlign w:val="superscript"/>
        </w:rPr>
        <w:t xml:space="preserve"> </w:t>
      </w:r>
      <w:r>
        <w:t>= wortel 2</w:t>
      </w:r>
    </w:p>
    <w:p w14:paraId="3B9E6750" w14:textId="77777777" w:rsidR="008C3F61" w:rsidRPr="00FE3C2E" w:rsidRDefault="008C3F61" w:rsidP="00A778ED"/>
    <w:p w14:paraId="49726A35" w14:textId="77777777" w:rsidR="0047643D" w:rsidRDefault="0047643D" w:rsidP="0047643D">
      <w:pPr>
        <w:pStyle w:val="Geenafstand"/>
      </w:pPr>
      <w:r w:rsidRPr="0047643D">
        <w:t>Driehoeksongelijkheid</w:t>
      </w:r>
      <w:r>
        <w:t>:</w:t>
      </w:r>
    </w:p>
    <w:p w14:paraId="36C981C9" w14:textId="77777777" w:rsidR="006666A0" w:rsidRDefault="0047643D" w:rsidP="00431602">
      <w:pPr>
        <w:pStyle w:val="Lijstalinea"/>
        <w:numPr>
          <w:ilvl w:val="0"/>
          <w:numId w:val="134"/>
        </w:numPr>
      </w:pPr>
      <w:r w:rsidRPr="0047643D">
        <w:t xml:space="preserve">Voor de vorige graaf is het steeds korter om rechtstreeks van </w:t>
      </w:r>
      <w:r w:rsidRPr="006666A0">
        <w:rPr>
          <w:rFonts w:ascii="Cambria Math" w:hAnsi="Cambria Math" w:cs="Cambria Math"/>
        </w:rPr>
        <w:t>𝑣</w:t>
      </w:r>
      <w:r w:rsidRPr="0047643D">
        <w:t xml:space="preserve"> naar </w:t>
      </w:r>
      <w:r w:rsidRPr="006666A0">
        <w:rPr>
          <w:rFonts w:ascii="Cambria Math" w:hAnsi="Cambria Math" w:cs="Cambria Math"/>
        </w:rPr>
        <w:t>𝑤</w:t>
      </w:r>
      <w:r w:rsidRPr="0047643D">
        <w:t xml:space="preserve"> te gaan dan om een omweg te maken via </w:t>
      </w:r>
      <w:r w:rsidRPr="006666A0">
        <w:rPr>
          <w:rFonts w:ascii="Cambria Math" w:hAnsi="Cambria Math" w:cs="Cambria Math"/>
        </w:rPr>
        <w:t>𝑢</w:t>
      </w:r>
      <w:r w:rsidRPr="0047643D">
        <w:t xml:space="preserve">. De graaf voldoet aan de driehoeksongelijkheid.  </w:t>
      </w:r>
    </w:p>
    <w:p w14:paraId="60891C0D" w14:textId="4C7E56E2" w:rsidR="006666A0" w:rsidRDefault="0047643D" w:rsidP="00431602">
      <w:pPr>
        <w:pStyle w:val="Lijstalinea"/>
        <w:numPr>
          <w:ilvl w:val="0"/>
          <w:numId w:val="134"/>
        </w:numPr>
      </w:pPr>
      <w:r w:rsidRPr="0047643D">
        <w:t xml:space="preserve">Een graaf </w:t>
      </w:r>
      <w:r w:rsidRPr="006666A0">
        <w:rPr>
          <w:rFonts w:ascii="Cambria Math" w:hAnsi="Cambria Math" w:cs="Cambria Math"/>
        </w:rPr>
        <w:t>𝐺</w:t>
      </w:r>
      <w:r w:rsidRPr="0047643D">
        <w:t xml:space="preserve"> voldoet aan de </w:t>
      </w:r>
      <w:r w:rsidR="00EF74FC" w:rsidRPr="0047643D">
        <w:t>driehoeksongelijkheid</w:t>
      </w:r>
      <w:r w:rsidRPr="0047643D">
        <w:t xml:space="preserve"> wanneer voor alle knopen </w:t>
      </w:r>
      <w:r w:rsidRPr="006666A0">
        <w:rPr>
          <w:rFonts w:ascii="Cambria Math" w:hAnsi="Cambria Math" w:cs="Cambria Math"/>
        </w:rPr>
        <w:t>𝑢</w:t>
      </w:r>
      <w:r w:rsidRPr="0047643D">
        <w:t xml:space="preserve">, </w:t>
      </w:r>
      <w:r w:rsidRPr="006666A0">
        <w:rPr>
          <w:rFonts w:ascii="Cambria Math" w:hAnsi="Cambria Math" w:cs="Cambria Math"/>
        </w:rPr>
        <w:t>𝑣</w:t>
      </w:r>
      <w:r w:rsidRPr="0047643D">
        <w:t xml:space="preserve"> en </w:t>
      </w:r>
      <w:r w:rsidRPr="006666A0">
        <w:rPr>
          <w:rFonts w:ascii="Cambria Math" w:hAnsi="Cambria Math" w:cs="Cambria Math"/>
        </w:rPr>
        <w:t>𝑤</w:t>
      </w:r>
      <w:r w:rsidRPr="0047643D">
        <w:t xml:space="preserve"> geldt dat </w:t>
      </w:r>
    </w:p>
    <w:p w14:paraId="19BF9BEA" w14:textId="67A9FFBD" w:rsidR="00A778ED" w:rsidRPr="006666A0" w:rsidRDefault="00EF74FC" w:rsidP="00431602">
      <w:pPr>
        <w:pStyle w:val="Lijstalinea"/>
        <w:numPr>
          <w:ilvl w:val="0"/>
          <w:numId w:val="134"/>
        </w:numPr>
        <w:rPr>
          <w:lang w:val="de-DE"/>
        </w:rPr>
      </w:pPr>
      <w:r w:rsidRPr="006666A0">
        <w:rPr>
          <w:lang w:val="de-DE"/>
        </w:rPr>
        <w:t>Gewicht</w:t>
      </w:r>
      <w:r w:rsidR="0047643D" w:rsidRPr="006666A0">
        <w:rPr>
          <w:lang w:val="de-DE"/>
        </w:rPr>
        <w:t>(</w:t>
      </w:r>
      <w:r w:rsidR="0047643D" w:rsidRPr="006666A0">
        <w:rPr>
          <w:rFonts w:ascii="Cambria Math" w:hAnsi="Cambria Math" w:cs="Cambria Math"/>
        </w:rPr>
        <w:t>𝑣</w:t>
      </w:r>
      <w:r w:rsidR="0047643D" w:rsidRPr="006666A0">
        <w:rPr>
          <w:lang w:val="de-DE"/>
        </w:rPr>
        <w:t xml:space="preserve">, </w:t>
      </w:r>
      <w:r w:rsidR="0047643D" w:rsidRPr="006666A0">
        <w:rPr>
          <w:rFonts w:ascii="Cambria Math" w:hAnsi="Cambria Math" w:cs="Cambria Math"/>
        </w:rPr>
        <w:t>𝑤</w:t>
      </w:r>
      <w:r w:rsidR="0047643D" w:rsidRPr="006666A0">
        <w:rPr>
          <w:lang w:val="de-DE"/>
        </w:rPr>
        <w:t xml:space="preserve">) ≤ </w:t>
      </w:r>
      <w:proofErr w:type="spellStart"/>
      <w:r w:rsidR="0047643D" w:rsidRPr="006666A0">
        <w:rPr>
          <w:lang w:val="de-DE"/>
        </w:rPr>
        <w:t>gewicht</w:t>
      </w:r>
      <w:proofErr w:type="spellEnd"/>
      <w:r w:rsidR="0047643D" w:rsidRPr="006666A0">
        <w:rPr>
          <w:lang w:val="de-DE"/>
        </w:rPr>
        <w:t>(</w:t>
      </w:r>
      <w:r w:rsidR="0047643D" w:rsidRPr="006666A0">
        <w:rPr>
          <w:rFonts w:ascii="Cambria Math" w:hAnsi="Cambria Math" w:cs="Cambria Math"/>
        </w:rPr>
        <w:t>𝑣</w:t>
      </w:r>
      <w:r w:rsidR="0047643D" w:rsidRPr="006666A0">
        <w:rPr>
          <w:lang w:val="de-DE"/>
        </w:rPr>
        <w:t xml:space="preserve">, </w:t>
      </w:r>
      <w:r w:rsidR="0047643D" w:rsidRPr="006666A0">
        <w:rPr>
          <w:rFonts w:ascii="Cambria Math" w:hAnsi="Cambria Math" w:cs="Cambria Math"/>
        </w:rPr>
        <w:t>𝑢</w:t>
      </w:r>
      <w:r w:rsidR="0047643D" w:rsidRPr="006666A0">
        <w:rPr>
          <w:lang w:val="de-DE"/>
        </w:rPr>
        <w:t xml:space="preserve">) + </w:t>
      </w:r>
      <w:proofErr w:type="spellStart"/>
      <w:r w:rsidR="0047643D" w:rsidRPr="006666A0">
        <w:rPr>
          <w:lang w:val="de-DE"/>
        </w:rPr>
        <w:t>gewicht</w:t>
      </w:r>
      <w:proofErr w:type="spellEnd"/>
      <w:r w:rsidR="0047643D" w:rsidRPr="006666A0">
        <w:rPr>
          <w:lang w:val="de-DE"/>
        </w:rPr>
        <w:t>(</w:t>
      </w:r>
      <w:r w:rsidR="0047643D" w:rsidRPr="006666A0">
        <w:rPr>
          <w:rFonts w:ascii="Cambria Math" w:hAnsi="Cambria Math" w:cs="Cambria Math"/>
        </w:rPr>
        <w:t>𝑢</w:t>
      </w:r>
      <w:r w:rsidR="0047643D" w:rsidRPr="006666A0">
        <w:rPr>
          <w:lang w:val="de-DE"/>
        </w:rPr>
        <w:t xml:space="preserve">, </w:t>
      </w:r>
      <w:r w:rsidR="0047643D" w:rsidRPr="006666A0">
        <w:rPr>
          <w:rFonts w:ascii="Cambria Math" w:hAnsi="Cambria Math" w:cs="Cambria Math"/>
        </w:rPr>
        <w:t>𝑤</w:t>
      </w:r>
      <w:r w:rsidR="0047643D" w:rsidRPr="006666A0">
        <w:rPr>
          <w:lang w:val="de-DE"/>
        </w:rPr>
        <w:t>).</w:t>
      </w:r>
    </w:p>
    <w:p w14:paraId="6493CC2A" w14:textId="77777777" w:rsidR="00A778ED" w:rsidRPr="006666A0" w:rsidRDefault="00A778ED" w:rsidP="00A778ED">
      <w:pPr>
        <w:rPr>
          <w:lang w:val="de-DE"/>
        </w:rPr>
      </w:pPr>
    </w:p>
    <w:p w14:paraId="4770B1CB" w14:textId="77777777" w:rsidR="006666A0" w:rsidRDefault="006666A0" w:rsidP="006666A0">
      <w:pPr>
        <w:pStyle w:val="Geenafstand"/>
      </w:pPr>
      <w:r w:rsidRPr="006666A0">
        <w:t>Benaderingsalgoritme voor Handelsreizigersprobleem</w:t>
      </w:r>
      <w:r>
        <w:t>:</w:t>
      </w:r>
      <w:r w:rsidRPr="006666A0">
        <w:t xml:space="preserve"> </w:t>
      </w:r>
    </w:p>
    <w:p w14:paraId="5E966582" w14:textId="77777777" w:rsidR="006666A0" w:rsidRDefault="006666A0" w:rsidP="00431602">
      <w:pPr>
        <w:pStyle w:val="Lijstalinea"/>
        <w:numPr>
          <w:ilvl w:val="0"/>
          <w:numId w:val="135"/>
        </w:numPr>
      </w:pPr>
      <w:r w:rsidRPr="006666A0">
        <w:t xml:space="preserve">Bereken een minimale kost opspannende boom </w:t>
      </w:r>
      <w:r w:rsidRPr="006666A0">
        <w:rPr>
          <w:rFonts w:ascii="Cambria Math" w:hAnsi="Cambria Math" w:cs="Cambria Math"/>
        </w:rPr>
        <w:t>𝑇</w:t>
      </w:r>
      <w:r w:rsidRPr="006666A0">
        <w:t xml:space="preserve"> voor de graaf. </w:t>
      </w:r>
    </w:p>
    <w:p w14:paraId="2CEF8A8E" w14:textId="77777777" w:rsidR="006666A0" w:rsidRDefault="006666A0" w:rsidP="00431602">
      <w:pPr>
        <w:pStyle w:val="Lijstalinea"/>
        <w:numPr>
          <w:ilvl w:val="0"/>
          <w:numId w:val="135"/>
        </w:numPr>
      </w:pPr>
      <w:r w:rsidRPr="006666A0">
        <w:t xml:space="preserve">Kies willekeurig een wortel </w:t>
      </w:r>
      <w:r w:rsidRPr="006666A0">
        <w:rPr>
          <w:rFonts w:ascii="Cambria Math" w:hAnsi="Cambria Math" w:cs="Cambria Math"/>
        </w:rPr>
        <w:t>𝑟</w:t>
      </w:r>
      <w:r w:rsidRPr="006666A0">
        <w:t xml:space="preserve"> van deze boom. </w:t>
      </w:r>
    </w:p>
    <w:p w14:paraId="1A762B47" w14:textId="77777777" w:rsidR="006666A0" w:rsidRDefault="006666A0" w:rsidP="00431602">
      <w:pPr>
        <w:pStyle w:val="Lijstalinea"/>
        <w:numPr>
          <w:ilvl w:val="0"/>
          <w:numId w:val="135"/>
        </w:numPr>
      </w:pPr>
      <w:r w:rsidRPr="006666A0">
        <w:t xml:space="preserve">Geef de </w:t>
      </w:r>
      <w:proofErr w:type="spellStart"/>
      <w:r w:rsidRPr="006666A0">
        <w:t>cykel</w:t>
      </w:r>
      <w:proofErr w:type="spellEnd"/>
      <w:r w:rsidRPr="006666A0">
        <w:t xml:space="preserve"> terug die correspondeert met het in </w:t>
      </w:r>
      <w:proofErr w:type="spellStart"/>
      <w:r w:rsidRPr="006666A0">
        <w:t>preorde</w:t>
      </w:r>
      <w:proofErr w:type="spellEnd"/>
      <w:r w:rsidRPr="006666A0">
        <w:t xml:space="preserve"> doorlopen van deze boom. </w:t>
      </w:r>
    </w:p>
    <w:p w14:paraId="162F3F75" w14:textId="7CA32959" w:rsidR="00A778ED" w:rsidRPr="006666A0" w:rsidRDefault="006666A0" w:rsidP="00431602">
      <w:pPr>
        <w:pStyle w:val="Lijstalinea"/>
        <w:numPr>
          <w:ilvl w:val="0"/>
          <w:numId w:val="135"/>
        </w:numPr>
      </w:pPr>
      <w:r w:rsidRPr="006666A0">
        <w:t xml:space="preserve">Wanneer de graaf </w:t>
      </w:r>
      <w:r w:rsidRPr="006666A0">
        <w:rPr>
          <w:rFonts w:ascii="Cambria Math" w:hAnsi="Cambria Math" w:cs="Cambria Math"/>
        </w:rPr>
        <w:t>𝐺</w:t>
      </w:r>
      <w:r w:rsidRPr="006666A0">
        <w:t xml:space="preserve"> aan de driehoeksongelijkheid voldoet dan is de gevonden oplossing hoogstens tweemaal zolang als de optimale oplossing.</w:t>
      </w:r>
    </w:p>
    <w:p w14:paraId="308225A8" w14:textId="77777777" w:rsidR="00A778ED" w:rsidRPr="006666A0" w:rsidRDefault="00A778ED" w:rsidP="00A778ED"/>
    <w:p w14:paraId="61740DED" w14:textId="36AC82B3" w:rsidR="00A778ED" w:rsidRPr="006666A0" w:rsidRDefault="002968AE" w:rsidP="0045582A">
      <w:pPr>
        <w:pStyle w:val="Geenafstand"/>
      </w:pPr>
      <w:r>
        <w:t>Kleine herhaling via de les</w:t>
      </w:r>
      <w:r w:rsidR="0045582A">
        <w:t xml:space="preserve"> voor tijdscomplexiteit in voorbije hoofdstukken:</w:t>
      </w:r>
    </w:p>
    <w:p w14:paraId="463EBE8C" w14:textId="22C9D770" w:rsidR="00A778ED" w:rsidRDefault="004F72AE" w:rsidP="00C54B7D">
      <w:pPr>
        <w:pStyle w:val="Lijstalinea"/>
        <w:numPr>
          <w:ilvl w:val="0"/>
          <w:numId w:val="223"/>
        </w:numPr>
      </w:pPr>
      <w:proofErr w:type="spellStart"/>
      <w:r>
        <w:t>Nlogn</w:t>
      </w:r>
      <w:proofErr w:type="spellEnd"/>
      <w:r>
        <w:t xml:space="preserve"> = een gesorteerde array</w:t>
      </w:r>
      <w:r w:rsidR="00F22913">
        <w:t xml:space="preserve"> opzoeken</w:t>
      </w:r>
    </w:p>
    <w:p w14:paraId="45F207C3" w14:textId="77777777" w:rsidR="00CA65B1" w:rsidRPr="006666A0" w:rsidRDefault="00CA65B1" w:rsidP="00C54B7D">
      <w:pPr>
        <w:pStyle w:val="Lijstalinea"/>
        <w:numPr>
          <w:ilvl w:val="0"/>
          <w:numId w:val="223"/>
        </w:numPr>
      </w:pPr>
      <w:r>
        <w:t>Opzoeken in een array: n</w:t>
      </w:r>
    </w:p>
    <w:p w14:paraId="45516D20" w14:textId="5E9035D7" w:rsidR="00CA65B1" w:rsidRDefault="00CA65B1" w:rsidP="00C54B7D">
      <w:pPr>
        <w:pStyle w:val="Lijstalinea"/>
        <w:numPr>
          <w:ilvl w:val="0"/>
          <w:numId w:val="223"/>
        </w:numPr>
      </w:pPr>
      <w:r>
        <w:t>Toevoegen in een array: n</w:t>
      </w:r>
    </w:p>
    <w:p w14:paraId="6BFB04E3" w14:textId="4779F2E5" w:rsidR="00CA65B1" w:rsidRDefault="00CA65B1" w:rsidP="00C54B7D">
      <w:pPr>
        <w:pStyle w:val="Lijstalinea"/>
        <w:numPr>
          <w:ilvl w:val="0"/>
          <w:numId w:val="223"/>
        </w:numPr>
      </w:pPr>
      <w:r>
        <w:t>Verwijderen in een array: n</w:t>
      </w:r>
    </w:p>
    <w:p w14:paraId="363C64AB" w14:textId="0D5CD408" w:rsidR="00A778ED" w:rsidRDefault="00CA65B1" w:rsidP="00C54B7D">
      <w:pPr>
        <w:pStyle w:val="Lijstalinea"/>
        <w:numPr>
          <w:ilvl w:val="0"/>
          <w:numId w:val="223"/>
        </w:numPr>
      </w:pPr>
      <w:proofErr w:type="spellStart"/>
      <w:r>
        <w:t>GelinkteLijst</w:t>
      </w:r>
      <w:proofErr w:type="spellEnd"/>
      <w:r>
        <w:t xml:space="preserve"> opzoeken/verwijderen = constant</w:t>
      </w:r>
    </w:p>
    <w:p w14:paraId="38726576" w14:textId="054DD537" w:rsidR="008539AB" w:rsidRPr="006666A0" w:rsidRDefault="00CA65B1" w:rsidP="00A778ED">
      <w:pPr>
        <w:pStyle w:val="Lijstalinea"/>
        <w:numPr>
          <w:ilvl w:val="0"/>
          <w:numId w:val="223"/>
        </w:numPr>
      </w:pPr>
      <w:r>
        <w:t xml:space="preserve">Voordeel </w:t>
      </w:r>
      <w:proofErr w:type="spellStart"/>
      <w:r>
        <w:t>hashtabellen</w:t>
      </w:r>
      <w:proofErr w:type="spellEnd"/>
      <w:r w:rsidR="00A92B9D">
        <w:t>: opzoeken en toevoegen = constant</w:t>
      </w:r>
    </w:p>
    <w:p w14:paraId="1825E9C9" w14:textId="4F2FC8BB" w:rsidR="00A778ED" w:rsidRPr="006666A0" w:rsidRDefault="00211A08" w:rsidP="0055220A">
      <w:pPr>
        <w:pStyle w:val="Kop1"/>
      </w:pPr>
      <w:bookmarkStart w:id="32" w:name="_Toc186124604"/>
      <w:r>
        <w:lastRenderedPageBreak/>
        <w:t>Hoofdstuk 6:</w:t>
      </w:r>
      <w:r w:rsidR="0055220A">
        <w:t xml:space="preserve"> Zoekalgoritmes</w:t>
      </w:r>
      <w:bookmarkEnd w:id="32"/>
    </w:p>
    <w:p w14:paraId="3A28E29C" w14:textId="77777777" w:rsidR="0055220A" w:rsidRDefault="0055220A" w:rsidP="00396F22">
      <w:pPr>
        <w:pStyle w:val="Kop2"/>
      </w:pPr>
      <w:bookmarkStart w:id="33" w:name="_Toc186124605"/>
      <w:r w:rsidRPr="0055220A">
        <w:t>Inleiding</w:t>
      </w:r>
      <w:bookmarkEnd w:id="33"/>
      <w:r w:rsidRPr="0055220A">
        <w:t xml:space="preserve"> </w:t>
      </w:r>
    </w:p>
    <w:p w14:paraId="071B012F" w14:textId="26D01B57" w:rsidR="00396F22" w:rsidRDefault="00396F22" w:rsidP="00396F22">
      <w:pPr>
        <w:pStyle w:val="Geenafstand"/>
      </w:pPr>
      <w:r w:rsidRPr="00396F22">
        <w:t>De omgeving</w:t>
      </w:r>
      <w:r>
        <w:t>:</w:t>
      </w:r>
    </w:p>
    <w:p w14:paraId="00AF7A73" w14:textId="29FB116D" w:rsidR="009C5F9E" w:rsidRDefault="009C5F9E" w:rsidP="009C5F9E">
      <w:pPr>
        <w:pStyle w:val="Lijstalinea"/>
        <w:numPr>
          <w:ilvl w:val="0"/>
          <w:numId w:val="149"/>
        </w:numPr>
      </w:pPr>
      <w:r w:rsidRPr="00396F22">
        <w:t>Agent bevindt zich in bepaalde beginpositie</w:t>
      </w:r>
      <w:r>
        <w:t xml:space="preserve"> en moet naar een eindpositie (doel)</w:t>
      </w:r>
      <w:r w:rsidRPr="00396F22">
        <w:t xml:space="preserve">. </w:t>
      </w:r>
    </w:p>
    <w:p w14:paraId="66F9344A" w14:textId="77777777" w:rsidR="009C5F9E" w:rsidRDefault="009C5F9E" w:rsidP="009C5F9E">
      <w:pPr>
        <w:pStyle w:val="Lijstalinea"/>
        <w:numPr>
          <w:ilvl w:val="0"/>
          <w:numId w:val="149"/>
        </w:numPr>
      </w:pPr>
      <w:r w:rsidRPr="00396F22">
        <w:t xml:space="preserve">Moet </w:t>
      </w:r>
      <w:r w:rsidRPr="009C5F9E">
        <w:rPr>
          <w:b/>
          <w:bCs/>
        </w:rPr>
        <w:t>toestand bereiken</w:t>
      </w:r>
      <w:r w:rsidRPr="00396F22">
        <w:t xml:space="preserve"> waar één of andere </w:t>
      </w:r>
      <w:r w:rsidRPr="009C5F9E">
        <w:rPr>
          <w:b/>
          <w:bCs/>
        </w:rPr>
        <w:t>voorwaarde</w:t>
      </w:r>
      <w:r w:rsidRPr="00396F22">
        <w:t xml:space="preserve"> voldaan is. </w:t>
      </w:r>
    </w:p>
    <w:p w14:paraId="48084798" w14:textId="4818F3B6" w:rsidR="009C5F9E" w:rsidRDefault="009C5F9E" w:rsidP="00396F22">
      <w:pPr>
        <w:pStyle w:val="Lijstalinea"/>
        <w:numPr>
          <w:ilvl w:val="0"/>
          <w:numId w:val="149"/>
        </w:numPr>
      </w:pPr>
      <w:r w:rsidRPr="00396F22">
        <w:t>Agent</w:t>
      </w:r>
      <w:r>
        <w:t xml:space="preserve"> (de persoon)</w:t>
      </w:r>
      <w:r w:rsidRPr="00396F22">
        <w:t xml:space="preserve"> kan de acties op voorhand bepalen!</w:t>
      </w:r>
    </w:p>
    <w:p w14:paraId="334FE0E1" w14:textId="3973CC24" w:rsidR="00396F22" w:rsidRDefault="00396F22" w:rsidP="009C5F9E">
      <w:pPr>
        <w:pStyle w:val="Lijstalinea"/>
        <w:numPr>
          <w:ilvl w:val="1"/>
          <w:numId w:val="149"/>
        </w:numPr>
      </w:pPr>
      <w:r w:rsidRPr="00396F22">
        <w:t xml:space="preserve">Eenpersoons </w:t>
      </w:r>
    </w:p>
    <w:p w14:paraId="05A80DFC" w14:textId="6FD94DA4" w:rsidR="00396F22" w:rsidRDefault="00396F22" w:rsidP="009C5F9E">
      <w:pPr>
        <w:pStyle w:val="Lijstalinea"/>
        <w:numPr>
          <w:ilvl w:val="1"/>
          <w:numId w:val="149"/>
        </w:numPr>
      </w:pPr>
      <w:r w:rsidRPr="00396F22">
        <w:t xml:space="preserve">Compleet </w:t>
      </w:r>
      <w:proofErr w:type="spellStart"/>
      <w:r w:rsidRPr="00396F22">
        <w:t>observeerbaar</w:t>
      </w:r>
      <w:proofErr w:type="spellEnd"/>
      <w:r w:rsidRPr="00396F22">
        <w:t xml:space="preserve"> </w:t>
      </w:r>
    </w:p>
    <w:p w14:paraId="7E75B271" w14:textId="3AAA0DFA" w:rsidR="00396F22" w:rsidRDefault="00396F22" w:rsidP="009C5F9E">
      <w:pPr>
        <w:pStyle w:val="Lijstalinea"/>
        <w:numPr>
          <w:ilvl w:val="1"/>
          <w:numId w:val="149"/>
        </w:numPr>
      </w:pPr>
      <w:r w:rsidRPr="00396F22">
        <w:t xml:space="preserve">Deterministisch </w:t>
      </w:r>
    </w:p>
    <w:p w14:paraId="5CB5CFFE" w14:textId="42A9A739" w:rsidR="00396F22" w:rsidRDefault="00396F22" w:rsidP="009C5F9E">
      <w:pPr>
        <w:pStyle w:val="Lijstalinea"/>
        <w:numPr>
          <w:ilvl w:val="1"/>
          <w:numId w:val="149"/>
        </w:numPr>
      </w:pPr>
      <w:r w:rsidRPr="00396F22">
        <w:t xml:space="preserve">Statisch </w:t>
      </w:r>
    </w:p>
    <w:p w14:paraId="00B39527" w14:textId="4D16585C" w:rsidR="00396F22" w:rsidRDefault="00396F22" w:rsidP="009C5F9E">
      <w:pPr>
        <w:pStyle w:val="Lijstalinea"/>
        <w:numPr>
          <w:ilvl w:val="1"/>
          <w:numId w:val="149"/>
        </w:numPr>
      </w:pPr>
      <w:r w:rsidRPr="00396F22">
        <w:t xml:space="preserve">Discreet </w:t>
      </w:r>
    </w:p>
    <w:p w14:paraId="2CE8561D" w14:textId="77777777" w:rsidR="00A57302" w:rsidRDefault="00A57302" w:rsidP="00A57302"/>
    <w:p w14:paraId="52723F8B" w14:textId="0D5A4B28" w:rsidR="00A57302" w:rsidRDefault="00A57302" w:rsidP="00A57302">
      <w:pPr>
        <w:pStyle w:val="Geenafstand"/>
      </w:pPr>
      <w:r w:rsidRPr="00A57302">
        <w:t>Definitie Zoekprobleem</w:t>
      </w:r>
      <w:r>
        <w:t>:</w:t>
      </w:r>
    </w:p>
    <w:p w14:paraId="29D7FF8F" w14:textId="77777777" w:rsidR="003309B6" w:rsidRDefault="00A57302" w:rsidP="00A57302">
      <w:pPr>
        <w:pStyle w:val="Lijstalinea"/>
        <w:numPr>
          <w:ilvl w:val="0"/>
          <w:numId w:val="150"/>
        </w:numPr>
      </w:pPr>
      <w:r w:rsidRPr="00A57302">
        <w:t xml:space="preserve">Een </w:t>
      </w:r>
      <w:r>
        <w:t>zoekprobleem</w:t>
      </w:r>
      <w:r w:rsidRPr="00A57302">
        <w:t xml:space="preserve"> bestaat uit de volgende elementen: </w:t>
      </w:r>
    </w:p>
    <w:p w14:paraId="46A3E3DE" w14:textId="11A2E5AC" w:rsidR="003309B6" w:rsidRDefault="00A57302" w:rsidP="00A57302">
      <w:pPr>
        <w:pStyle w:val="Lijstalinea"/>
        <w:numPr>
          <w:ilvl w:val="0"/>
          <w:numId w:val="150"/>
        </w:numPr>
      </w:pPr>
      <w:r w:rsidRPr="00A57302">
        <w:t xml:space="preserve">Een </w:t>
      </w:r>
      <w:r w:rsidR="003309B6" w:rsidRPr="00A57302">
        <w:t>Toestandsruimte</w:t>
      </w:r>
      <w:r w:rsidRPr="00A57302">
        <w:t xml:space="preserve"> </w:t>
      </w:r>
      <w:r w:rsidRPr="00A57302">
        <w:rPr>
          <w:rFonts w:ascii="Cambria Math" w:hAnsi="Cambria Math" w:cs="Cambria Math"/>
        </w:rPr>
        <w:t>𝑆</w:t>
      </w:r>
      <w:r w:rsidRPr="00A57302">
        <w:t xml:space="preserve"> die alle mogelijke toestanden bevat. </w:t>
      </w:r>
    </w:p>
    <w:p w14:paraId="279CB381" w14:textId="77777777" w:rsidR="003309B6" w:rsidRDefault="00A57302" w:rsidP="00A57302">
      <w:pPr>
        <w:pStyle w:val="Lijstalinea"/>
        <w:numPr>
          <w:ilvl w:val="0"/>
          <w:numId w:val="150"/>
        </w:numPr>
      </w:pPr>
      <w:r w:rsidRPr="00A57302">
        <w:t xml:space="preserve">Een verzameling van mogelijke acties </w:t>
      </w:r>
      <w:r w:rsidRPr="00A57302">
        <w:rPr>
          <w:rFonts w:ascii="Cambria Math" w:hAnsi="Cambria Math" w:cs="Cambria Math"/>
        </w:rPr>
        <w:t>𝐴</w:t>
      </w:r>
      <w:r w:rsidRPr="00A57302">
        <w:t xml:space="preserve">. </w:t>
      </w:r>
    </w:p>
    <w:p w14:paraId="3215E666" w14:textId="77777777" w:rsidR="00D87631" w:rsidRDefault="00A57302" w:rsidP="00A57302">
      <w:pPr>
        <w:pStyle w:val="Lijstalinea"/>
        <w:numPr>
          <w:ilvl w:val="0"/>
          <w:numId w:val="150"/>
        </w:numPr>
      </w:pPr>
      <w:r w:rsidRPr="00A57302">
        <w:t xml:space="preserve">Een </w:t>
      </w:r>
      <w:r w:rsidR="003309B6" w:rsidRPr="00A57302">
        <w:t>Transitie model</w:t>
      </w:r>
      <w:r w:rsidRPr="00A57302">
        <w:t xml:space="preserve">: </w:t>
      </w:r>
    </w:p>
    <w:p w14:paraId="1478E83F" w14:textId="183E88E1" w:rsidR="003309B6" w:rsidRDefault="00A57302" w:rsidP="00D87631">
      <w:pPr>
        <w:pStyle w:val="Lijstalinea"/>
        <w:numPr>
          <w:ilvl w:val="1"/>
          <w:numId w:val="150"/>
        </w:numPr>
      </w:pPr>
      <w:r w:rsidRPr="00A57302">
        <w:rPr>
          <w:rFonts w:ascii="Cambria Math" w:hAnsi="Cambria Math" w:cs="Cambria Math"/>
        </w:rPr>
        <w:t>𝑇</w:t>
      </w:r>
      <w:r w:rsidRPr="00A57302">
        <w:t xml:space="preserve"> </w:t>
      </w:r>
      <w:r w:rsidRPr="00A57302">
        <w:rPr>
          <w:rFonts w:ascii="Cambria Math" w:hAnsi="Cambria Math" w:cs="Cambria Math"/>
        </w:rPr>
        <w:t>∶</w:t>
      </w:r>
      <w:r w:rsidRPr="00A57302">
        <w:t xml:space="preserve"> (</w:t>
      </w:r>
      <w:r w:rsidRPr="00A57302">
        <w:rPr>
          <w:rFonts w:ascii="Cambria Math" w:hAnsi="Cambria Math" w:cs="Cambria Math"/>
        </w:rPr>
        <w:t>𝑆</w:t>
      </w:r>
      <w:r w:rsidRPr="00A57302">
        <w:t xml:space="preserve">, </w:t>
      </w:r>
      <w:r w:rsidRPr="00A57302">
        <w:rPr>
          <w:rFonts w:ascii="Cambria Math" w:hAnsi="Cambria Math" w:cs="Cambria Math"/>
        </w:rPr>
        <w:t>𝐴</w:t>
      </w:r>
      <w:r w:rsidRPr="00A57302">
        <w:t xml:space="preserve">) → </w:t>
      </w:r>
      <w:r w:rsidRPr="00A57302">
        <w:rPr>
          <w:rFonts w:ascii="Cambria Math" w:hAnsi="Cambria Math" w:cs="Cambria Math"/>
        </w:rPr>
        <w:t>𝑆</w:t>
      </w:r>
      <w:r w:rsidRPr="00A57302">
        <w:t xml:space="preserve"> </w:t>
      </w:r>
      <w:r w:rsidRPr="00A57302">
        <w:rPr>
          <w:rFonts w:ascii="Cambria Math" w:hAnsi="Cambria Math" w:cs="Cambria Math"/>
        </w:rPr>
        <w:t>∶</w:t>
      </w:r>
      <w:r w:rsidRPr="00A57302">
        <w:t xml:space="preserve"> (</w:t>
      </w:r>
      <w:r w:rsidRPr="00A57302">
        <w:rPr>
          <w:rFonts w:ascii="Cambria Math" w:hAnsi="Cambria Math" w:cs="Cambria Math"/>
        </w:rPr>
        <w:t>𝑠</w:t>
      </w:r>
      <w:r w:rsidRPr="00A57302">
        <w:t xml:space="preserve">, </w:t>
      </w:r>
      <w:r w:rsidRPr="00A57302">
        <w:rPr>
          <w:rFonts w:ascii="Cambria Math" w:hAnsi="Cambria Math" w:cs="Cambria Math"/>
        </w:rPr>
        <w:t>𝑎</w:t>
      </w:r>
      <w:r w:rsidRPr="00A57302">
        <w:t xml:space="preserve">) </w:t>
      </w:r>
      <w:r w:rsidRPr="00A57302">
        <w:rPr>
          <w:rFonts w:ascii="Cambria Math" w:hAnsi="Cambria Math" w:cs="Cambria Math"/>
        </w:rPr>
        <w:t>↦</w:t>
      </w:r>
      <w:r w:rsidRPr="00A57302">
        <w:t xml:space="preserve"> </w:t>
      </w:r>
      <w:r w:rsidRPr="00A57302">
        <w:rPr>
          <w:rFonts w:ascii="Cambria Math" w:hAnsi="Cambria Math" w:cs="Cambria Math"/>
        </w:rPr>
        <w:t>𝑠</w:t>
      </w:r>
      <w:r w:rsidRPr="00A57302">
        <w:t xml:space="preserve">′ . </w:t>
      </w:r>
    </w:p>
    <w:p w14:paraId="237421EB" w14:textId="77777777" w:rsidR="002C4B7F" w:rsidRDefault="00A57302" w:rsidP="00D87631">
      <w:pPr>
        <w:pStyle w:val="Lijstalinea"/>
        <w:numPr>
          <w:ilvl w:val="0"/>
          <w:numId w:val="150"/>
        </w:numPr>
      </w:pPr>
      <w:r w:rsidRPr="00A57302">
        <w:t xml:space="preserve">Hierbij wordt </w:t>
      </w:r>
      <w:r w:rsidRPr="00A57302">
        <w:rPr>
          <w:rFonts w:ascii="Cambria Math" w:hAnsi="Cambria Math" w:cs="Cambria Math"/>
        </w:rPr>
        <w:t>𝑠</w:t>
      </w:r>
      <w:r w:rsidRPr="00A57302">
        <w:t xml:space="preserve"> ′ een opvolger van </w:t>
      </w:r>
      <w:r w:rsidRPr="00A57302">
        <w:rPr>
          <w:rFonts w:ascii="Cambria Math" w:hAnsi="Cambria Math" w:cs="Cambria Math"/>
        </w:rPr>
        <w:t>𝑠</w:t>
      </w:r>
      <w:r w:rsidRPr="00A57302">
        <w:t xml:space="preserve"> genoemd. </w:t>
      </w:r>
    </w:p>
    <w:p w14:paraId="4BFFCE42" w14:textId="77777777" w:rsidR="00D87631" w:rsidRDefault="00A57302" w:rsidP="00D87631">
      <w:pPr>
        <w:pStyle w:val="Lijstalinea"/>
        <w:numPr>
          <w:ilvl w:val="0"/>
          <w:numId w:val="150"/>
        </w:numPr>
      </w:pPr>
      <w:r w:rsidRPr="00A57302">
        <w:t xml:space="preserve">Het uitvoeren van een actie op een bepaalde toestand heeft meestal een bepaalde </w:t>
      </w:r>
      <w:r w:rsidR="002C4B7F">
        <w:t>kost</w:t>
      </w:r>
      <w:r w:rsidRPr="00A57302">
        <w:t xml:space="preserve">: </w:t>
      </w:r>
    </w:p>
    <w:p w14:paraId="2684D2D6" w14:textId="218A0D97" w:rsidR="002C4B7F" w:rsidRDefault="00A57302" w:rsidP="00D87631">
      <w:pPr>
        <w:pStyle w:val="Lijstalinea"/>
        <w:numPr>
          <w:ilvl w:val="1"/>
          <w:numId w:val="150"/>
        </w:numPr>
      </w:pPr>
      <w:r w:rsidRPr="00A57302">
        <w:rPr>
          <w:rFonts w:ascii="Cambria Math" w:hAnsi="Cambria Math" w:cs="Cambria Math"/>
        </w:rPr>
        <w:t>𝑐</w:t>
      </w:r>
      <w:r w:rsidRPr="00A57302">
        <w:t xml:space="preserve"> </w:t>
      </w:r>
      <w:r w:rsidRPr="00A57302">
        <w:rPr>
          <w:rFonts w:ascii="Cambria Math" w:hAnsi="Cambria Math" w:cs="Cambria Math"/>
        </w:rPr>
        <w:t>∶</w:t>
      </w:r>
      <w:r w:rsidRPr="00A57302">
        <w:t xml:space="preserve"> (</w:t>
      </w:r>
      <w:r w:rsidRPr="00A57302">
        <w:rPr>
          <w:rFonts w:ascii="Cambria Math" w:hAnsi="Cambria Math" w:cs="Cambria Math"/>
        </w:rPr>
        <w:t>𝑆</w:t>
      </w:r>
      <w:r w:rsidRPr="00A57302">
        <w:t xml:space="preserve">, </w:t>
      </w:r>
      <w:r w:rsidRPr="00A57302">
        <w:rPr>
          <w:rFonts w:ascii="Cambria Math" w:hAnsi="Cambria Math" w:cs="Cambria Math"/>
        </w:rPr>
        <w:t>𝐴</w:t>
      </w:r>
      <w:r w:rsidRPr="00A57302">
        <w:t xml:space="preserve">, </w:t>
      </w:r>
      <w:r w:rsidRPr="00A57302">
        <w:rPr>
          <w:rFonts w:ascii="Cambria Math" w:hAnsi="Cambria Math" w:cs="Cambria Math"/>
        </w:rPr>
        <w:t>𝑆</w:t>
      </w:r>
      <w:r w:rsidRPr="00A57302">
        <w:t xml:space="preserve">) → </w:t>
      </w:r>
      <w:r w:rsidRPr="00A57302">
        <w:rPr>
          <w:rFonts w:ascii="Cambria Math" w:hAnsi="Cambria Math" w:cs="Cambria Math"/>
        </w:rPr>
        <w:t>ℝ</w:t>
      </w:r>
      <w:r w:rsidR="000B0BBE">
        <w:rPr>
          <w:rFonts w:ascii="Cambria Math" w:hAnsi="Cambria Math" w:cs="Cambria Math"/>
        </w:rPr>
        <w:t xml:space="preserve"> </w:t>
      </w:r>
      <w:r w:rsidRPr="00A57302">
        <w:t xml:space="preserve"> </w:t>
      </w:r>
      <w:r w:rsidRPr="00A57302">
        <w:rPr>
          <w:rFonts w:ascii="Cambria Math" w:hAnsi="Cambria Math" w:cs="Cambria Math"/>
        </w:rPr>
        <w:t>∶</w:t>
      </w:r>
      <w:r w:rsidRPr="00A57302">
        <w:t xml:space="preserve"> (</w:t>
      </w:r>
      <w:r w:rsidRPr="00A57302">
        <w:rPr>
          <w:rFonts w:ascii="Cambria Math" w:hAnsi="Cambria Math" w:cs="Cambria Math"/>
        </w:rPr>
        <w:t>𝑠</w:t>
      </w:r>
      <w:r w:rsidRPr="00A57302">
        <w:t xml:space="preserve">, </w:t>
      </w:r>
      <w:r w:rsidRPr="00A57302">
        <w:rPr>
          <w:rFonts w:ascii="Cambria Math" w:hAnsi="Cambria Math" w:cs="Cambria Math"/>
        </w:rPr>
        <w:t>𝑎</w:t>
      </w:r>
      <w:r w:rsidRPr="00A57302">
        <w:t xml:space="preserve">, </w:t>
      </w:r>
      <w:r w:rsidRPr="00A57302">
        <w:rPr>
          <w:rFonts w:ascii="Cambria Math" w:hAnsi="Cambria Math" w:cs="Cambria Math"/>
        </w:rPr>
        <w:t>𝑠</w:t>
      </w:r>
      <w:r w:rsidRPr="00A57302">
        <w:t xml:space="preserve">′ ) </w:t>
      </w:r>
      <w:r w:rsidRPr="00A57302">
        <w:rPr>
          <w:rFonts w:ascii="Cambria Math" w:hAnsi="Cambria Math" w:cs="Cambria Math"/>
        </w:rPr>
        <w:t>↦</w:t>
      </w:r>
      <w:r w:rsidRPr="00A57302">
        <w:t xml:space="preserve"> </w:t>
      </w:r>
      <w:r w:rsidRPr="00A57302">
        <w:rPr>
          <w:rFonts w:ascii="Cambria Math" w:hAnsi="Cambria Math" w:cs="Cambria Math"/>
        </w:rPr>
        <w:t>𝑐</w:t>
      </w:r>
      <w:r w:rsidRPr="00A57302">
        <w:t>(</w:t>
      </w:r>
      <w:r w:rsidRPr="00A57302">
        <w:rPr>
          <w:rFonts w:ascii="Cambria Math" w:hAnsi="Cambria Math" w:cs="Cambria Math"/>
        </w:rPr>
        <w:t>𝑠</w:t>
      </w:r>
      <w:r w:rsidRPr="00A57302">
        <w:t xml:space="preserve">, </w:t>
      </w:r>
      <w:r w:rsidRPr="00A57302">
        <w:rPr>
          <w:rFonts w:ascii="Cambria Math" w:hAnsi="Cambria Math" w:cs="Cambria Math"/>
        </w:rPr>
        <w:t>𝑎</w:t>
      </w:r>
      <w:r w:rsidRPr="00A57302">
        <w:t xml:space="preserve">, </w:t>
      </w:r>
      <w:r w:rsidRPr="00A57302">
        <w:rPr>
          <w:rFonts w:ascii="Cambria Math" w:hAnsi="Cambria Math" w:cs="Cambria Math"/>
        </w:rPr>
        <w:t>𝑠</w:t>
      </w:r>
      <w:r w:rsidRPr="00A57302">
        <w:t xml:space="preserve">′ ). </w:t>
      </w:r>
    </w:p>
    <w:p w14:paraId="02A01718" w14:textId="69C0DA55" w:rsidR="00A57302" w:rsidRDefault="00A57302" w:rsidP="00D87631">
      <w:pPr>
        <w:pStyle w:val="Lijstalinea"/>
        <w:numPr>
          <w:ilvl w:val="0"/>
          <w:numId w:val="150"/>
        </w:numPr>
      </w:pPr>
      <w:r w:rsidRPr="00A57302">
        <w:t>Opmerking: deze definitie van kost kan ook gebruikt worden in stochastische omgevingen.</w:t>
      </w:r>
    </w:p>
    <w:p w14:paraId="0C1522F9" w14:textId="77777777" w:rsidR="00D87631" w:rsidRDefault="00D87631" w:rsidP="00D87631"/>
    <w:p w14:paraId="60F01CD0" w14:textId="77777777" w:rsidR="00D87631" w:rsidRDefault="00D87631" w:rsidP="00D87631">
      <w:pPr>
        <w:pStyle w:val="Geenafstand"/>
      </w:pPr>
      <w:r w:rsidRPr="00D87631">
        <w:t>Definitie Zoekprobleem (Vervolg</w:t>
      </w:r>
      <w:r>
        <w:t>):</w:t>
      </w:r>
    </w:p>
    <w:p w14:paraId="18E288DE" w14:textId="7AB786AF" w:rsidR="00D87631" w:rsidRDefault="00D87631" w:rsidP="00D87631">
      <w:pPr>
        <w:pStyle w:val="Lijstalinea"/>
        <w:numPr>
          <w:ilvl w:val="0"/>
          <w:numId w:val="151"/>
        </w:numPr>
      </w:pPr>
      <w:r w:rsidRPr="00D87631">
        <w:t xml:space="preserve">Een initiële toestand </w:t>
      </w:r>
      <w:r w:rsidRPr="00D87631">
        <w:rPr>
          <w:rFonts w:ascii="Cambria Math" w:hAnsi="Cambria Math" w:cs="Cambria Math"/>
        </w:rPr>
        <w:t>𝑠</w:t>
      </w:r>
      <w:r w:rsidRPr="00D87631">
        <w:rPr>
          <w:vertAlign w:val="subscript"/>
        </w:rPr>
        <w:t>0</w:t>
      </w:r>
      <w:r w:rsidRPr="00D87631">
        <w:t xml:space="preserve"> </w:t>
      </w:r>
      <w:r w:rsidRPr="00D87631">
        <w:rPr>
          <w:rFonts w:ascii="Cambria Math" w:hAnsi="Cambria Math" w:cs="Cambria Math"/>
        </w:rPr>
        <w:t>∈</w:t>
      </w:r>
      <w:r w:rsidRPr="00D87631">
        <w:t xml:space="preserve"> </w:t>
      </w:r>
      <w:r w:rsidRPr="00622827">
        <w:rPr>
          <w:rFonts w:ascii="Cambria Math" w:hAnsi="Cambria Math" w:cs="Cambria Math"/>
          <w:b/>
          <w:bCs/>
        </w:rPr>
        <w:t>𝑆</w:t>
      </w:r>
      <w:r w:rsidR="00622827" w:rsidRPr="00622827">
        <w:rPr>
          <w:rFonts w:ascii="Cambria Math" w:hAnsi="Cambria Math" w:cs="Cambria Math"/>
          <w:b/>
          <w:bCs/>
        </w:rPr>
        <w:t xml:space="preserve"> (Startknoop)</w:t>
      </w:r>
      <w:r w:rsidRPr="00622827">
        <w:rPr>
          <w:b/>
          <w:bCs/>
        </w:rPr>
        <w:t>;</w:t>
      </w:r>
      <w:r w:rsidRPr="00D87631">
        <w:t xml:space="preserve"> dit is de toestand van waaruit het zoeken zal vertrekken. </w:t>
      </w:r>
    </w:p>
    <w:p w14:paraId="06C899A6" w14:textId="69C72E71" w:rsidR="00D87631" w:rsidRDefault="00D87631" w:rsidP="00D87631">
      <w:pPr>
        <w:pStyle w:val="Lijstalinea"/>
        <w:numPr>
          <w:ilvl w:val="0"/>
          <w:numId w:val="151"/>
        </w:numPr>
      </w:pPr>
      <w:r>
        <w:t>E</w:t>
      </w:r>
      <w:r w:rsidRPr="00D87631">
        <w:t xml:space="preserve">en DOELTEST. Dit is een functie die voor elke toestand </w:t>
      </w:r>
      <w:r w:rsidRPr="00D87631">
        <w:rPr>
          <w:rFonts w:ascii="Cambria Math" w:hAnsi="Cambria Math" w:cs="Cambria Math"/>
        </w:rPr>
        <w:t>𝑠</w:t>
      </w:r>
      <w:r w:rsidRPr="00D87631">
        <w:t xml:space="preserve"> aangeeft of het doel bereikt is of niet. Een toestand waarvoor de doeltest voldaan is noemen we een </w:t>
      </w:r>
      <w:r>
        <w:t>doelstand</w:t>
      </w:r>
    </w:p>
    <w:p w14:paraId="270F2046" w14:textId="77777777" w:rsidR="00A7550A" w:rsidRDefault="00A7550A" w:rsidP="00A7550A"/>
    <w:p w14:paraId="761EB8C7" w14:textId="77777777" w:rsidR="00A7550A" w:rsidRDefault="00A7550A" w:rsidP="00A7550A">
      <w:pPr>
        <w:pStyle w:val="Geenafstand"/>
      </w:pPr>
      <w:r w:rsidRPr="00A7550A">
        <w:t>Toestandsruimtegraaf</w:t>
      </w:r>
      <w:r>
        <w:t>:</w:t>
      </w:r>
    </w:p>
    <w:p w14:paraId="68419C64" w14:textId="77777777" w:rsidR="00A7550A" w:rsidRDefault="00A7550A" w:rsidP="00A7550A">
      <w:pPr>
        <w:pStyle w:val="Lijstalinea"/>
        <w:numPr>
          <w:ilvl w:val="0"/>
          <w:numId w:val="152"/>
        </w:numPr>
      </w:pPr>
      <w:r w:rsidRPr="00A7550A">
        <w:t xml:space="preserve">In de toestandsruimtegraaf stellen de knopen de toestanden voor. </w:t>
      </w:r>
    </w:p>
    <w:p w14:paraId="7547C31F" w14:textId="77777777" w:rsidR="00A7550A" w:rsidRDefault="00A7550A" w:rsidP="00A7550A">
      <w:pPr>
        <w:pStyle w:val="Lijstalinea"/>
        <w:numPr>
          <w:ilvl w:val="0"/>
          <w:numId w:val="152"/>
        </w:numPr>
      </w:pPr>
      <w:r w:rsidRPr="00A7550A">
        <w:t xml:space="preserve">Elke toestand komt m.a.w. juist één keer voor. </w:t>
      </w:r>
    </w:p>
    <w:p w14:paraId="6ADFC622" w14:textId="26506537" w:rsidR="00A7550A" w:rsidRDefault="00A7550A" w:rsidP="00A7550A">
      <w:pPr>
        <w:pStyle w:val="Lijstalinea"/>
        <w:numPr>
          <w:ilvl w:val="0"/>
          <w:numId w:val="152"/>
        </w:numPr>
      </w:pPr>
      <w:r w:rsidRPr="00A7550A">
        <w:t xml:space="preserve">Twee knopen zijn </w:t>
      </w:r>
      <w:proofErr w:type="spellStart"/>
      <w:r w:rsidRPr="00A7550A">
        <w:t>adjacent</w:t>
      </w:r>
      <w:proofErr w:type="spellEnd"/>
      <w:r w:rsidRPr="00A7550A">
        <w:t xml:space="preserve"> als de ene toestand de opvolger is van de andere toestand. </w:t>
      </w:r>
    </w:p>
    <w:p w14:paraId="74DF2288" w14:textId="65AB2180" w:rsidR="00A7550A" w:rsidRDefault="00A7550A" w:rsidP="00A7550A">
      <w:pPr>
        <w:pStyle w:val="Lijstalinea"/>
        <w:numPr>
          <w:ilvl w:val="0"/>
          <w:numId w:val="152"/>
        </w:numPr>
      </w:pPr>
      <w:r w:rsidRPr="00A7550A">
        <w:t xml:space="preserve">De gewichten van de bogen = de kost van de </w:t>
      </w:r>
      <w:r w:rsidRPr="00622827">
        <w:rPr>
          <w:b/>
          <w:bCs/>
        </w:rPr>
        <w:t>acties</w:t>
      </w:r>
      <w:r w:rsidR="00622827" w:rsidRPr="00622827">
        <w:rPr>
          <w:b/>
          <w:bCs/>
        </w:rPr>
        <w:t xml:space="preserve"> (bogen)</w:t>
      </w:r>
      <w:r w:rsidRPr="00A7550A">
        <w:t xml:space="preserve">. </w:t>
      </w:r>
    </w:p>
    <w:p w14:paraId="656750E9" w14:textId="5900202C" w:rsidR="00A7550A" w:rsidRDefault="00A7550A" w:rsidP="00A7550A">
      <w:pPr>
        <w:pStyle w:val="Lijstalinea"/>
        <w:numPr>
          <w:ilvl w:val="0"/>
          <w:numId w:val="152"/>
        </w:numPr>
      </w:pPr>
      <w:r w:rsidRPr="00A7550A">
        <w:t>Opletten: toestandsruimtegraaf wordt snel zeer groot!</w:t>
      </w:r>
    </w:p>
    <w:p w14:paraId="740B8B91" w14:textId="77777777" w:rsidR="009A0D25" w:rsidRDefault="009A0D25" w:rsidP="009A0D25"/>
    <w:p w14:paraId="343BCC9C" w14:textId="5F823504" w:rsidR="009A0D25" w:rsidRDefault="009A0D25" w:rsidP="00212345">
      <w:pPr>
        <w:pStyle w:val="Geenafstand"/>
      </w:pPr>
      <w:r w:rsidRPr="009A0D25">
        <w:rPr>
          <w:noProof/>
        </w:rPr>
        <w:drawing>
          <wp:anchor distT="0" distB="0" distL="114300" distR="114300" simplePos="0" relativeHeight="251658286" behindDoc="1" locked="0" layoutInCell="1" allowOverlap="1" wp14:anchorId="1B30D37D" wp14:editId="3C6A738E">
            <wp:simplePos x="0" y="0"/>
            <wp:positionH relativeFrom="margin">
              <wp:posOffset>3636010</wp:posOffset>
            </wp:positionH>
            <wp:positionV relativeFrom="paragraph">
              <wp:posOffset>9525</wp:posOffset>
            </wp:positionV>
            <wp:extent cx="2470150" cy="1134745"/>
            <wp:effectExtent l="0" t="0" r="6350" b="8255"/>
            <wp:wrapTight wrapText="bothSides">
              <wp:wrapPolygon edited="0">
                <wp:start x="0" y="0"/>
                <wp:lineTo x="0" y="21395"/>
                <wp:lineTo x="21489" y="21395"/>
                <wp:lineTo x="21489" y="0"/>
                <wp:lineTo x="0" y="0"/>
              </wp:wrapPolygon>
            </wp:wrapTight>
            <wp:docPr id="17899250" name="Afbeelding 1" descr="Afbeelding met schermopname, plein, nummer,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250" name="Afbeelding 1" descr="Afbeelding met schermopname, plein, nummer, Rechthoek&#10;&#10;Automatisch gegenereerde beschrijving"/>
                    <pic:cNvPicPr/>
                  </pic:nvPicPr>
                  <pic:blipFill>
                    <a:blip r:embed="rId60">
                      <a:extLst>
                        <a:ext uri="{28A0092B-C50C-407E-A947-70E740481C1C}">
                          <a14:useLocalDpi xmlns:a14="http://schemas.microsoft.com/office/drawing/2010/main" val="0"/>
                        </a:ext>
                      </a:extLst>
                    </a:blip>
                    <a:stretch>
                      <a:fillRect/>
                    </a:stretch>
                  </pic:blipFill>
                  <pic:spPr>
                    <a:xfrm>
                      <a:off x="0" y="0"/>
                      <a:ext cx="2470150" cy="1134745"/>
                    </a:xfrm>
                    <a:prstGeom prst="rect">
                      <a:avLst/>
                    </a:prstGeom>
                  </pic:spPr>
                </pic:pic>
              </a:graphicData>
            </a:graphic>
            <wp14:sizeRelH relativeFrom="margin">
              <wp14:pctWidth>0</wp14:pctWidth>
            </wp14:sizeRelH>
            <wp14:sizeRelV relativeFrom="margin">
              <wp14:pctHeight>0</wp14:pctHeight>
            </wp14:sizeRelV>
          </wp:anchor>
        </w:drawing>
      </w:r>
      <w:r>
        <w:t>De 8-puzzel:</w:t>
      </w:r>
    </w:p>
    <w:p w14:paraId="4610D961" w14:textId="77777777" w:rsidR="0039247C" w:rsidRDefault="0039247C" w:rsidP="00392D78">
      <w:pPr>
        <w:pStyle w:val="Lijstalinea"/>
        <w:numPr>
          <w:ilvl w:val="0"/>
          <w:numId w:val="154"/>
        </w:numPr>
      </w:pPr>
      <w:r w:rsidRPr="0039247C">
        <w:t xml:space="preserve">De 8-puzzel is een typisch voorbeeld van een zoekprobleem: </w:t>
      </w:r>
    </w:p>
    <w:p w14:paraId="5C07028D" w14:textId="77777777" w:rsidR="0039247C" w:rsidRDefault="0039247C" w:rsidP="00392D78">
      <w:pPr>
        <w:pStyle w:val="Lijstalinea"/>
        <w:numPr>
          <w:ilvl w:val="0"/>
          <w:numId w:val="154"/>
        </w:numPr>
      </w:pPr>
      <w:r w:rsidRPr="0039247C">
        <w:t xml:space="preserve">Toestandsruimte = alle mogelijke configuraties. </w:t>
      </w:r>
    </w:p>
    <w:p w14:paraId="535A1C82" w14:textId="77777777" w:rsidR="0039247C" w:rsidRDefault="0039247C" w:rsidP="00392D78">
      <w:pPr>
        <w:pStyle w:val="Lijstalinea"/>
        <w:numPr>
          <w:ilvl w:val="0"/>
          <w:numId w:val="154"/>
        </w:numPr>
      </w:pPr>
      <w:r w:rsidRPr="0039247C">
        <w:t xml:space="preserve">Acties: nl. Boven, Onder, Links en Rechts. </w:t>
      </w:r>
    </w:p>
    <w:p w14:paraId="4CC77C24" w14:textId="385C98AE" w:rsidR="0039247C" w:rsidRDefault="0039247C" w:rsidP="00392D78">
      <w:pPr>
        <w:pStyle w:val="Lijstalinea"/>
        <w:numPr>
          <w:ilvl w:val="1"/>
          <w:numId w:val="154"/>
        </w:numPr>
      </w:pPr>
      <w:r w:rsidRPr="0039247C">
        <w:t xml:space="preserve">Beschreven in termen van lege vakje. </w:t>
      </w:r>
    </w:p>
    <w:p w14:paraId="5E54E13E" w14:textId="77777777" w:rsidR="0039247C" w:rsidRDefault="0039247C" w:rsidP="00392D78">
      <w:pPr>
        <w:pStyle w:val="Lijstalinea"/>
        <w:numPr>
          <w:ilvl w:val="0"/>
          <w:numId w:val="154"/>
        </w:numPr>
      </w:pPr>
      <w:r w:rsidRPr="0039247C">
        <w:t xml:space="preserve">Transitiemodel: zoals in de fysica van het probleem. </w:t>
      </w:r>
    </w:p>
    <w:p w14:paraId="6EE0DA5F" w14:textId="119D65BE" w:rsidR="0039247C" w:rsidRDefault="0039247C" w:rsidP="00392D78">
      <w:pPr>
        <w:pStyle w:val="Lijstalinea"/>
        <w:numPr>
          <w:ilvl w:val="1"/>
          <w:numId w:val="154"/>
        </w:numPr>
      </w:pPr>
      <w:r w:rsidRPr="0039247C">
        <w:t xml:space="preserve">Actie Rechts wisselt 8 en blanco van plaats om in linkse puzzel op voorgaande slide. </w:t>
      </w:r>
    </w:p>
    <w:p w14:paraId="11EE9193" w14:textId="77777777" w:rsidR="0039247C" w:rsidRDefault="0039247C" w:rsidP="00392D78">
      <w:pPr>
        <w:pStyle w:val="Lijstalinea"/>
        <w:numPr>
          <w:ilvl w:val="0"/>
          <w:numId w:val="154"/>
        </w:numPr>
      </w:pPr>
      <w:r w:rsidRPr="0039247C">
        <w:t xml:space="preserve">De kost van elke actie is één. </w:t>
      </w:r>
    </w:p>
    <w:p w14:paraId="170B8DE8" w14:textId="73229D04" w:rsidR="009A0D25" w:rsidRDefault="0039247C" w:rsidP="00392D78">
      <w:pPr>
        <w:pStyle w:val="Lijstalinea"/>
        <w:numPr>
          <w:ilvl w:val="0"/>
          <w:numId w:val="154"/>
        </w:numPr>
      </w:pPr>
      <w:r w:rsidRPr="0039247C">
        <w:t>Doeltest: verifiëren dat bepaalde vastgelegde configuratie (bv. deze rechts op de figuur) werd bereikt.</w:t>
      </w:r>
    </w:p>
    <w:p w14:paraId="31290E34" w14:textId="77777777" w:rsidR="00212345" w:rsidRDefault="00212345" w:rsidP="00212345">
      <w:pPr>
        <w:pStyle w:val="Geenafstand"/>
      </w:pPr>
      <w:r w:rsidRPr="00212345">
        <w:lastRenderedPageBreak/>
        <w:t xml:space="preserve">Wat zijn hier de componenten? </w:t>
      </w:r>
    </w:p>
    <w:p w14:paraId="2530120E" w14:textId="322B29C5" w:rsidR="00212345" w:rsidRDefault="00212345" w:rsidP="00212345">
      <w:pPr>
        <w:pStyle w:val="Lijstalinea"/>
        <w:numPr>
          <w:ilvl w:val="0"/>
          <w:numId w:val="153"/>
        </w:numPr>
      </w:pPr>
      <w:r w:rsidRPr="00212345">
        <w:rPr>
          <w:rFonts w:ascii="Cambria Math" w:hAnsi="Cambria Math" w:cs="Cambria Math"/>
        </w:rPr>
        <w:t>𝑆</w:t>
      </w:r>
      <w:r w:rsidR="00F71923">
        <w:rPr>
          <w:rFonts w:ascii="Cambria Math" w:hAnsi="Cambria Math" w:cs="Cambria Math"/>
        </w:rPr>
        <w:t xml:space="preserve"> (Startpunten)</w:t>
      </w:r>
      <w:r w:rsidRPr="00212345">
        <w:t xml:space="preserve">? </w:t>
      </w:r>
    </w:p>
    <w:p w14:paraId="66424504" w14:textId="20E1D5FF" w:rsidR="00E77FFC" w:rsidRDefault="009730B7" w:rsidP="00E77FFC">
      <w:pPr>
        <w:pStyle w:val="Lijstalinea"/>
        <w:numPr>
          <w:ilvl w:val="1"/>
          <w:numId w:val="153"/>
        </w:numPr>
      </w:pPr>
      <w:r>
        <w:rPr>
          <w:rFonts w:ascii="Cambria Math" w:hAnsi="Cambria Math" w:cs="Cambria Math"/>
        </w:rPr>
        <w:t>Array [4, 1, 2, 0, 8, 7, 6, 3, 5]</w:t>
      </w:r>
    </w:p>
    <w:p w14:paraId="30483807" w14:textId="6BB5484C" w:rsidR="00212345" w:rsidRDefault="00212345" w:rsidP="00212345">
      <w:pPr>
        <w:pStyle w:val="Lijstalinea"/>
        <w:numPr>
          <w:ilvl w:val="0"/>
          <w:numId w:val="153"/>
        </w:numPr>
      </w:pPr>
      <w:r w:rsidRPr="00212345">
        <w:t>Acties</w:t>
      </w:r>
      <w:r w:rsidR="00F71923">
        <w:t xml:space="preserve"> (bogen definiëren)</w:t>
      </w:r>
      <w:r w:rsidRPr="00212345">
        <w:t xml:space="preserve">? </w:t>
      </w:r>
    </w:p>
    <w:p w14:paraId="06DCC309" w14:textId="4C3EB9A8" w:rsidR="001F6A07" w:rsidRDefault="007A67BA" w:rsidP="001F6A07">
      <w:pPr>
        <w:pStyle w:val="Lijstalinea"/>
        <w:numPr>
          <w:ilvl w:val="1"/>
          <w:numId w:val="153"/>
        </w:numPr>
      </w:pPr>
      <w:r>
        <w:t>Verplaatsing van het lege vakje (B</w:t>
      </w:r>
      <w:r w:rsidR="006A5F21">
        <w:t>oven, Links, Onder, Rechts)</w:t>
      </w:r>
    </w:p>
    <w:p w14:paraId="4ECAF64A" w14:textId="1784BB99" w:rsidR="006A5F21" w:rsidRDefault="006A5F21" w:rsidP="001F6A07">
      <w:pPr>
        <w:pStyle w:val="Lijstalinea"/>
        <w:numPr>
          <w:ilvl w:val="1"/>
          <w:numId w:val="153"/>
        </w:numPr>
      </w:pPr>
      <w:r>
        <w:t>Elke kost is 1</w:t>
      </w:r>
    </w:p>
    <w:p w14:paraId="0D925F5D" w14:textId="77777777" w:rsidR="00212345" w:rsidRDefault="00212345" w:rsidP="00212345">
      <w:pPr>
        <w:pStyle w:val="Lijstalinea"/>
        <w:numPr>
          <w:ilvl w:val="0"/>
          <w:numId w:val="153"/>
        </w:numPr>
      </w:pPr>
      <w:r w:rsidRPr="00212345">
        <w:t xml:space="preserve">Transitiemodel? </w:t>
      </w:r>
    </w:p>
    <w:p w14:paraId="63DA59D1" w14:textId="5CE41171" w:rsidR="007A67BA" w:rsidRDefault="00DA4ABA" w:rsidP="007A67BA">
      <w:pPr>
        <w:pStyle w:val="Lijstalinea"/>
        <w:numPr>
          <w:ilvl w:val="1"/>
          <w:numId w:val="153"/>
        </w:numPr>
      </w:pPr>
      <w:r>
        <w:t xml:space="preserve">Je moet binnen de </w:t>
      </w:r>
      <w:proofErr w:type="spellStart"/>
      <w:r>
        <w:t>grid</w:t>
      </w:r>
      <w:proofErr w:type="spellEnd"/>
      <w:r>
        <w:t xml:space="preserve"> blijven</w:t>
      </w:r>
    </w:p>
    <w:p w14:paraId="0210376D" w14:textId="77777777" w:rsidR="00212345" w:rsidRDefault="00212345" w:rsidP="00212345">
      <w:pPr>
        <w:pStyle w:val="Lijstalinea"/>
        <w:numPr>
          <w:ilvl w:val="0"/>
          <w:numId w:val="153"/>
        </w:numPr>
      </w:pPr>
      <w:r w:rsidRPr="00212345">
        <w:t xml:space="preserve">Initiële toestand? </w:t>
      </w:r>
    </w:p>
    <w:p w14:paraId="4747CD7B" w14:textId="06271B7E" w:rsidR="00212345" w:rsidRDefault="00212345" w:rsidP="00212345">
      <w:pPr>
        <w:pStyle w:val="Lijstalinea"/>
        <w:numPr>
          <w:ilvl w:val="0"/>
          <w:numId w:val="153"/>
        </w:numPr>
      </w:pPr>
      <w:r w:rsidRPr="00212345">
        <w:t>Doeltest</w:t>
      </w:r>
      <w:r w:rsidR="001C4FD6">
        <w:t>?</w:t>
      </w:r>
    </w:p>
    <w:p w14:paraId="7C961C55" w14:textId="77777777" w:rsidR="001C4FD6" w:rsidRDefault="001C4FD6" w:rsidP="001C4FD6">
      <w:pPr>
        <w:ind w:left="360"/>
      </w:pPr>
    </w:p>
    <w:p w14:paraId="794A34A9" w14:textId="77777777" w:rsidR="00DF54E7" w:rsidRDefault="001C4FD6" w:rsidP="00DF54E7">
      <w:pPr>
        <w:pStyle w:val="Geenafstand"/>
      </w:pPr>
      <w:r w:rsidRPr="001C4FD6">
        <w:t>8/15/24/…-puzzel</w:t>
      </w:r>
      <w:r w:rsidR="00DF54E7">
        <w:t>:</w:t>
      </w:r>
    </w:p>
    <w:p w14:paraId="3B2FEECA" w14:textId="77777777" w:rsidR="00DF54E7" w:rsidRDefault="001C4FD6" w:rsidP="00392D78">
      <w:pPr>
        <w:pStyle w:val="Lijstalinea"/>
        <w:numPr>
          <w:ilvl w:val="0"/>
          <w:numId w:val="155"/>
        </w:numPr>
      </w:pPr>
      <w:r w:rsidRPr="001C4FD6">
        <w:t xml:space="preserve">Aantal toestanden wordt snel zeer groot wanneer men grotere puzzels beschouwt. </w:t>
      </w:r>
    </w:p>
    <w:p w14:paraId="65B1C6D6" w14:textId="77777777" w:rsidR="00DF54E7" w:rsidRDefault="001C4FD6" w:rsidP="00392D78">
      <w:pPr>
        <w:pStyle w:val="Lijstalinea"/>
        <w:numPr>
          <w:ilvl w:val="0"/>
          <w:numId w:val="155"/>
        </w:numPr>
      </w:pPr>
      <w:r w:rsidRPr="001C4FD6">
        <w:t xml:space="preserve">8-puzzel heeft 9! = 362880 toestanden. Doenbaar. </w:t>
      </w:r>
    </w:p>
    <w:p w14:paraId="3A554791" w14:textId="77777777" w:rsidR="00DF54E7" w:rsidRDefault="001C4FD6" w:rsidP="00392D78">
      <w:pPr>
        <w:pStyle w:val="Lijstalinea"/>
        <w:numPr>
          <w:ilvl w:val="0"/>
          <w:numId w:val="155"/>
        </w:numPr>
      </w:pPr>
      <w:r w:rsidRPr="001C4FD6">
        <w:t>15-puzzel heeft 16! ≈ 2.1 × 10</w:t>
      </w:r>
      <w:r w:rsidRPr="00DF54E7">
        <w:rPr>
          <w:vertAlign w:val="superscript"/>
        </w:rPr>
        <w:t>13</w:t>
      </w:r>
      <w:r w:rsidRPr="001C4FD6">
        <w:t xml:space="preserve"> toestanden. Niet doenbaar. </w:t>
      </w:r>
    </w:p>
    <w:p w14:paraId="54B1B4FE" w14:textId="4CA2FC86" w:rsidR="00DF54E7" w:rsidRDefault="001C4FD6" w:rsidP="00392D78">
      <w:pPr>
        <w:pStyle w:val="Lijstalinea"/>
        <w:numPr>
          <w:ilvl w:val="0"/>
          <w:numId w:val="155"/>
        </w:numPr>
      </w:pPr>
      <w:r w:rsidRPr="001C4FD6">
        <w:t>24-puzzel heeft 25! ≈ 1.6 × 10</w:t>
      </w:r>
      <w:r w:rsidRPr="00DF54E7">
        <w:rPr>
          <w:vertAlign w:val="superscript"/>
        </w:rPr>
        <w:t>25</w:t>
      </w:r>
      <w:r w:rsidRPr="001C4FD6">
        <w:t xml:space="preserve"> toestanden. Niet doenbaar. </w:t>
      </w:r>
    </w:p>
    <w:p w14:paraId="7CA28881" w14:textId="1E6455C5" w:rsidR="001C4FD6" w:rsidRDefault="00AF1BDD" w:rsidP="00392D78">
      <w:pPr>
        <w:pStyle w:val="Lijstalinea"/>
        <w:numPr>
          <w:ilvl w:val="0"/>
          <w:numId w:val="155"/>
        </w:numPr>
      </w:pPr>
      <w:r w:rsidRPr="00AF1BDD">
        <w:rPr>
          <w:noProof/>
        </w:rPr>
        <w:drawing>
          <wp:anchor distT="0" distB="0" distL="114300" distR="114300" simplePos="0" relativeHeight="251658287" behindDoc="1" locked="0" layoutInCell="1" allowOverlap="1" wp14:anchorId="6939FD75" wp14:editId="4A0E4AAD">
            <wp:simplePos x="0" y="0"/>
            <wp:positionH relativeFrom="margin">
              <wp:posOffset>4156710</wp:posOffset>
            </wp:positionH>
            <wp:positionV relativeFrom="paragraph">
              <wp:posOffset>284480</wp:posOffset>
            </wp:positionV>
            <wp:extent cx="1957705" cy="2003425"/>
            <wp:effectExtent l="0" t="0" r="4445" b="0"/>
            <wp:wrapTight wrapText="bothSides">
              <wp:wrapPolygon edited="0">
                <wp:start x="0" y="0"/>
                <wp:lineTo x="0" y="21360"/>
                <wp:lineTo x="21439" y="21360"/>
                <wp:lineTo x="21439" y="0"/>
                <wp:lineTo x="0" y="0"/>
              </wp:wrapPolygon>
            </wp:wrapTight>
            <wp:docPr id="1712928150" name="Afbeelding 1" descr="Afbeelding met schermopname, patroon,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8150" name="Afbeelding 1" descr="Afbeelding met schermopname, patroon, plein&#10;&#10;Automatisch gegenereerde beschrijving"/>
                    <pic:cNvPicPr/>
                  </pic:nvPicPr>
                  <pic:blipFill>
                    <a:blip r:embed="rId61">
                      <a:extLst>
                        <a:ext uri="{28A0092B-C50C-407E-A947-70E740481C1C}">
                          <a14:useLocalDpi xmlns:a14="http://schemas.microsoft.com/office/drawing/2010/main" val="0"/>
                        </a:ext>
                      </a:extLst>
                    </a:blip>
                    <a:stretch>
                      <a:fillRect/>
                    </a:stretch>
                  </pic:blipFill>
                  <pic:spPr>
                    <a:xfrm>
                      <a:off x="0" y="0"/>
                      <a:ext cx="1957705" cy="2003425"/>
                    </a:xfrm>
                    <a:prstGeom prst="rect">
                      <a:avLst/>
                    </a:prstGeom>
                  </pic:spPr>
                </pic:pic>
              </a:graphicData>
            </a:graphic>
            <wp14:sizeRelH relativeFrom="margin">
              <wp14:pctWidth>0</wp14:pctWidth>
            </wp14:sizeRelH>
            <wp14:sizeRelV relativeFrom="margin">
              <wp14:pctHeight>0</wp14:pctHeight>
            </wp14:sizeRelV>
          </wp:anchor>
        </w:drawing>
      </w:r>
      <w:r w:rsidR="001C4FD6" w:rsidRPr="001C4FD6">
        <w:t>Voor grotere puzzels is het zeker niet mogelijk om de volledige toestandsruimtegraaf op te bouwen.</w:t>
      </w:r>
    </w:p>
    <w:p w14:paraId="0C769504" w14:textId="252CBDDA" w:rsidR="00DF54E7" w:rsidRDefault="00DF54E7" w:rsidP="00DF54E7"/>
    <w:p w14:paraId="52582F72" w14:textId="77777777" w:rsidR="00DF123E" w:rsidRDefault="00D7281F" w:rsidP="00DF123E">
      <w:pPr>
        <w:pStyle w:val="Geenafstand"/>
      </w:pPr>
      <w:r w:rsidRPr="00D7281F">
        <w:t xml:space="preserve">8-koninginnenprobleem </w:t>
      </w:r>
    </w:p>
    <w:p w14:paraId="5E7E779F" w14:textId="04242593" w:rsidR="00DF54E7" w:rsidRDefault="00D7281F" w:rsidP="00DF54E7">
      <w:r w:rsidRPr="00D7281F">
        <w:t>Een mogelijke oplossing van het 8-koninginnenprobleem.</w:t>
      </w:r>
    </w:p>
    <w:p w14:paraId="11D3B1AC" w14:textId="66C13D94" w:rsidR="001C4FD6" w:rsidRDefault="001C4FD6" w:rsidP="001C4FD6"/>
    <w:p w14:paraId="7D95DE37" w14:textId="77777777" w:rsidR="00AF1BDD" w:rsidRDefault="00AF1BDD" w:rsidP="00AF1BDD">
      <w:pPr>
        <w:pStyle w:val="Geenafstand"/>
      </w:pPr>
      <w:r w:rsidRPr="00AF1BDD">
        <w:t>Eerste formulering als zoekprobleem</w:t>
      </w:r>
      <w:r>
        <w:t>:</w:t>
      </w:r>
    </w:p>
    <w:p w14:paraId="5C7B0737" w14:textId="77777777" w:rsidR="00AF1BDD" w:rsidRDefault="00AF1BDD" w:rsidP="00392D78">
      <w:pPr>
        <w:pStyle w:val="Lijstalinea"/>
        <w:numPr>
          <w:ilvl w:val="0"/>
          <w:numId w:val="156"/>
        </w:numPr>
      </w:pPr>
      <w:r w:rsidRPr="00AF1BDD">
        <w:rPr>
          <w:rFonts w:ascii="Cambria Math" w:hAnsi="Cambria Math" w:cs="Cambria Math"/>
        </w:rPr>
        <w:t>𝑆</w:t>
      </w:r>
      <w:r w:rsidRPr="00AF1BDD">
        <w:t xml:space="preserve"> bevat alle configuraties met hoogstens 8 koninginnen</w:t>
      </w:r>
    </w:p>
    <w:p w14:paraId="5A961B40" w14:textId="77777777" w:rsidR="00AF1BDD" w:rsidRDefault="00AF1BDD" w:rsidP="00392D78">
      <w:pPr>
        <w:pStyle w:val="Lijstalinea"/>
        <w:numPr>
          <w:ilvl w:val="0"/>
          <w:numId w:val="156"/>
        </w:numPr>
      </w:pPr>
      <w:r w:rsidRPr="00AF1BDD">
        <w:t xml:space="preserve"> Transitiemodel: voeg koningin toe aan leeg vakje wanneer minder dan 8 koninginnen op het bord. </w:t>
      </w:r>
    </w:p>
    <w:p w14:paraId="24B317B3" w14:textId="77777777" w:rsidR="00AF1BDD" w:rsidRDefault="00AF1BDD" w:rsidP="00392D78">
      <w:pPr>
        <w:pStyle w:val="Lijstalinea"/>
        <w:numPr>
          <w:ilvl w:val="0"/>
          <w:numId w:val="156"/>
        </w:numPr>
      </w:pPr>
      <w:r w:rsidRPr="00AF1BDD">
        <w:t>Kost van acties is irrelevant en wordt = 0 genomen.</w:t>
      </w:r>
    </w:p>
    <w:p w14:paraId="7B6DA33F" w14:textId="77777777" w:rsidR="00AF1BDD" w:rsidRDefault="00AF1BDD" w:rsidP="00392D78">
      <w:pPr>
        <w:pStyle w:val="Lijstalinea"/>
        <w:numPr>
          <w:ilvl w:val="0"/>
          <w:numId w:val="156"/>
        </w:numPr>
      </w:pPr>
      <w:r w:rsidRPr="00AF1BDD">
        <w:t xml:space="preserve">Initiële toestand = leeg bord </w:t>
      </w:r>
    </w:p>
    <w:p w14:paraId="01810D11" w14:textId="77777777" w:rsidR="00AF1BDD" w:rsidRDefault="00AF1BDD" w:rsidP="00392D78">
      <w:pPr>
        <w:pStyle w:val="Lijstalinea"/>
        <w:numPr>
          <w:ilvl w:val="0"/>
          <w:numId w:val="156"/>
        </w:numPr>
      </w:pPr>
      <w:r w:rsidRPr="00AF1BDD">
        <w:t xml:space="preserve">Doeltest: controleer dat er 8 koninginnen op het bord staan en dat er geen paar elkaar aanvalt. </w:t>
      </w:r>
    </w:p>
    <w:p w14:paraId="2344450C" w14:textId="0FF69364" w:rsidR="00AF1BDD" w:rsidRDefault="00AF1BDD" w:rsidP="00392D78">
      <w:pPr>
        <w:pStyle w:val="Lijstalinea"/>
        <w:numPr>
          <w:ilvl w:val="1"/>
          <w:numId w:val="156"/>
        </w:numPr>
      </w:pPr>
      <w:r w:rsidRPr="00AF1BDD">
        <w:t>Dit is dus niet zomaar een opsomming van doeltoestanden!</w:t>
      </w:r>
    </w:p>
    <w:p w14:paraId="1C49FB4E" w14:textId="77777777" w:rsidR="007A1058" w:rsidRDefault="007A1058" w:rsidP="007A1058"/>
    <w:p w14:paraId="4D1FC070" w14:textId="77777777" w:rsidR="007A1058" w:rsidRDefault="007A1058" w:rsidP="00392D78">
      <w:pPr>
        <w:pStyle w:val="Geenafstand"/>
      </w:pPr>
      <w:r w:rsidRPr="007A1058">
        <w:t xml:space="preserve">Hoeveel toestanden kan je beschouwen met deze formulering? </w:t>
      </w:r>
    </w:p>
    <w:p w14:paraId="0241AD38" w14:textId="2B4F707B" w:rsidR="007A1058" w:rsidRDefault="007A1058" w:rsidP="007A1058">
      <w:r w:rsidRPr="007A1058">
        <w:t xml:space="preserve">( 64 </w:t>
      </w:r>
      <w:r>
        <w:t xml:space="preserve">/ </w:t>
      </w:r>
      <w:r w:rsidRPr="007A1058">
        <w:t xml:space="preserve">0 ) + ( 64 </w:t>
      </w:r>
      <w:r>
        <w:t xml:space="preserve">/ </w:t>
      </w:r>
      <w:r w:rsidRPr="007A1058">
        <w:t xml:space="preserve">1 ) + </w:t>
      </w:r>
      <w:r w:rsidRPr="007A1058">
        <w:rPr>
          <w:rFonts w:ascii="Cambria Math" w:hAnsi="Cambria Math" w:cs="Cambria Math"/>
        </w:rPr>
        <w:t>⋯</w:t>
      </w:r>
      <w:r w:rsidRPr="007A1058">
        <w:t xml:space="preserve"> + ( 64</w:t>
      </w:r>
      <w:r>
        <w:t xml:space="preserve"> /</w:t>
      </w:r>
      <w:r w:rsidRPr="007A1058">
        <w:t xml:space="preserve"> 8 ) </w:t>
      </w:r>
      <w:r w:rsidRPr="007A1058">
        <w:rPr>
          <w:rFonts w:ascii="Calibri" w:hAnsi="Calibri" w:cs="Calibri"/>
        </w:rPr>
        <w:t>≈</w:t>
      </w:r>
      <w:r w:rsidRPr="007A1058">
        <w:t xml:space="preserve"> 5.13 </w:t>
      </w:r>
      <w:r w:rsidRPr="007A1058">
        <w:rPr>
          <w:rFonts w:ascii="Calibri" w:hAnsi="Calibri" w:cs="Calibri"/>
        </w:rPr>
        <w:t>×</w:t>
      </w:r>
      <w:r w:rsidRPr="007A1058">
        <w:t xml:space="preserve"> 10</w:t>
      </w:r>
      <w:r w:rsidRPr="007A1058">
        <w:rPr>
          <w:vertAlign w:val="superscript"/>
        </w:rPr>
        <w:t>9</w:t>
      </w:r>
      <w:r w:rsidRPr="007A1058">
        <w:t xml:space="preserve"> , wat met 8 bytes per toestand reeds 40 GB aan hoofdgeheugen vraagt!</w:t>
      </w:r>
    </w:p>
    <w:p w14:paraId="4E29DC8F" w14:textId="43E1924F" w:rsidR="00B80411" w:rsidRDefault="005E113F" w:rsidP="007A1058">
      <w:r>
        <w:t xml:space="preserve">Les: 0 </w:t>
      </w:r>
      <w:r w:rsidR="00C26BB6">
        <w:t xml:space="preserve">koningen =&gt; 1 mogelijke positie, 1 koningin =&gt; </w:t>
      </w:r>
      <w:r w:rsidR="00B80411">
        <w:t xml:space="preserve">64 | 2 =&gt; 64 * 63 | 3 =&gt; </w:t>
      </w:r>
      <w:r w:rsidR="008F31CB">
        <w:t>64 * 63 * 62</w:t>
      </w:r>
    </w:p>
    <w:p w14:paraId="731714EE" w14:textId="77777777" w:rsidR="00392D78" w:rsidRDefault="00392D78" w:rsidP="007A1058"/>
    <w:p w14:paraId="00EABB8F" w14:textId="7B27A782" w:rsidR="00392D78" w:rsidRDefault="00392D78" w:rsidP="00392D78">
      <w:pPr>
        <w:pStyle w:val="Geenafstand"/>
      </w:pPr>
      <w:r w:rsidRPr="00392D78">
        <w:t>Tweede formulering als zoekprobleem</w:t>
      </w:r>
      <w:r>
        <w:t>:</w:t>
      </w:r>
    </w:p>
    <w:p w14:paraId="30673FFA" w14:textId="77777777" w:rsidR="00392D78" w:rsidRDefault="00392D78" w:rsidP="00392D78">
      <w:pPr>
        <w:pStyle w:val="Lijstalinea"/>
        <w:numPr>
          <w:ilvl w:val="0"/>
          <w:numId w:val="157"/>
        </w:numPr>
      </w:pPr>
      <w:r w:rsidRPr="00392D78">
        <w:t xml:space="preserve">Toestandsruimte bevat configuraties met </w:t>
      </w:r>
      <w:r w:rsidRPr="00392D78">
        <w:rPr>
          <w:rFonts w:ascii="Cambria Math" w:hAnsi="Cambria Math" w:cs="Cambria Math"/>
        </w:rPr>
        <w:t>𝑛</w:t>
      </w:r>
      <w:r w:rsidRPr="00392D78">
        <w:t xml:space="preserve"> koninginnen op het bord, één in elk van de </w:t>
      </w:r>
      <w:r w:rsidRPr="00392D78">
        <w:rPr>
          <w:rFonts w:ascii="Cambria Math" w:hAnsi="Cambria Math" w:cs="Cambria Math"/>
        </w:rPr>
        <w:t>𝑛</w:t>
      </w:r>
      <w:r w:rsidRPr="00392D78">
        <w:t xml:space="preserve"> eerste kolommen. Geen paar koninginnen mag elkaar aanvallen. </w:t>
      </w:r>
    </w:p>
    <w:p w14:paraId="2ADA4100" w14:textId="77777777" w:rsidR="00392D78" w:rsidRDefault="00392D78" w:rsidP="00392D78">
      <w:pPr>
        <w:pStyle w:val="Lijstalinea"/>
        <w:numPr>
          <w:ilvl w:val="0"/>
          <w:numId w:val="157"/>
        </w:numPr>
      </w:pPr>
      <w:r w:rsidRPr="00392D78">
        <w:t xml:space="preserve">Acties: voeg koningin toe aan eerste vrije kolom op een niet bedreigd vakje. </w:t>
      </w:r>
    </w:p>
    <w:p w14:paraId="1FFF41AC" w14:textId="77777777" w:rsidR="00392D78" w:rsidRDefault="00392D78" w:rsidP="00392D78">
      <w:pPr>
        <w:pStyle w:val="Lijstalinea"/>
        <w:numPr>
          <w:ilvl w:val="0"/>
          <w:numId w:val="157"/>
        </w:numPr>
      </w:pPr>
      <w:r w:rsidRPr="00392D78">
        <w:t xml:space="preserve">Transitiemodel: zoals men verwacht. </w:t>
      </w:r>
    </w:p>
    <w:p w14:paraId="123F4FE2" w14:textId="77777777" w:rsidR="00392D78" w:rsidRDefault="00392D78" w:rsidP="00392D78">
      <w:pPr>
        <w:pStyle w:val="Lijstalinea"/>
        <w:numPr>
          <w:ilvl w:val="0"/>
          <w:numId w:val="157"/>
        </w:numPr>
      </w:pPr>
      <w:r w:rsidRPr="00392D78">
        <w:t xml:space="preserve">Kost van acties: nog steeds nul. </w:t>
      </w:r>
    </w:p>
    <w:p w14:paraId="67F4A3EB" w14:textId="77777777" w:rsidR="00392D78" w:rsidRDefault="00392D78" w:rsidP="00392D78">
      <w:pPr>
        <w:pStyle w:val="Lijstalinea"/>
        <w:numPr>
          <w:ilvl w:val="0"/>
          <w:numId w:val="157"/>
        </w:numPr>
      </w:pPr>
      <w:r w:rsidRPr="00392D78">
        <w:t xml:space="preserve">Initiële toestand en doeltest zoals voorheen. </w:t>
      </w:r>
    </w:p>
    <w:p w14:paraId="06DECDEC" w14:textId="21E84D92" w:rsidR="00392D78" w:rsidRDefault="00392D78" w:rsidP="00392D78">
      <w:pPr>
        <w:pStyle w:val="Lijstalinea"/>
        <w:numPr>
          <w:ilvl w:val="0"/>
          <w:numId w:val="157"/>
        </w:numPr>
      </w:pPr>
      <w:r w:rsidRPr="00392D78">
        <w:t>Aantal toestanden is nu 2057, dus vinden oplossing is triviaal.</w:t>
      </w:r>
    </w:p>
    <w:p w14:paraId="18CF247B" w14:textId="77777777" w:rsidR="00B94B5E" w:rsidRDefault="00B94B5E" w:rsidP="00B94B5E"/>
    <w:p w14:paraId="0B0FD8D3" w14:textId="77777777" w:rsidR="00E17B00" w:rsidRDefault="00E17B00" w:rsidP="00B94B5E"/>
    <w:p w14:paraId="1A680CD5" w14:textId="77777777" w:rsidR="00E17B00" w:rsidRDefault="00E17B00" w:rsidP="00B94B5E"/>
    <w:p w14:paraId="722A2A8B" w14:textId="77777777" w:rsidR="00B94B5E" w:rsidRDefault="00B94B5E" w:rsidP="00B94B5E">
      <w:pPr>
        <w:pStyle w:val="Geenafstand"/>
      </w:pPr>
      <w:r w:rsidRPr="00B94B5E">
        <w:lastRenderedPageBreak/>
        <w:t>8-koninginnenprobleem: Moraal van het verhaal Probleemformulering</w:t>
      </w:r>
      <w:r>
        <w:t>:</w:t>
      </w:r>
    </w:p>
    <w:p w14:paraId="45C0D714" w14:textId="56AF19EB" w:rsidR="00B94B5E" w:rsidRDefault="00B94B5E" w:rsidP="00B94B5E">
      <w:r w:rsidRPr="00B94B5E">
        <w:t>De formulering van de toestanden en acties kan een grote invloed hebben op de mogelijkheid om al dan niet een oplossing te vinden.</w:t>
      </w:r>
    </w:p>
    <w:p w14:paraId="2DF45DBB" w14:textId="77777777" w:rsidR="00B94B5E" w:rsidRDefault="00B94B5E" w:rsidP="00B94B5E"/>
    <w:p w14:paraId="3FC7CE81" w14:textId="77777777" w:rsidR="00B94B5E" w:rsidRDefault="00B94B5E" w:rsidP="00B94B5E"/>
    <w:p w14:paraId="0483CC00" w14:textId="77777777" w:rsidR="00B94B5E" w:rsidRDefault="00B94B5E" w:rsidP="00B94B5E"/>
    <w:p w14:paraId="0F48E182" w14:textId="77777777" w:rsidR="00B94B5E" w:rsidRDefault="00B94B5E" w:rsidP="00B94B5E"/>
    <w:p w14:paraId="6554FD68" w14:textId="77777777" w:rsidR="00B94B5E" w:rsidRDefault="00B94B5E" w:rsidP="00B94B5E">
      <w:pPr>
        <w:pStyle w:val="Geenafstand"/>
      </w:pPr>
      <w:r w:rsidRPr="00B94B5E">
        <w:t>Routeprobleem</w:t>
      </w:r>
      <w:r>
        <w:t>:</w:t>
      </w:r>
    </w:p>
    <w:p w14:paraId="1F01BC49" w14:textId="77777777" w:rsidR="001E7952" w:rsidRDefault="00B94B5E" w:rsidP="001E7952">
      <w:pPr>
        <w:pStyle w:val="Lijstalinea"/>
        <w:numPr>
          <w:ilvl w:val="0"/>
          <w:numId w:val="158"/>
        </w:numPr>
      </w:pPr>
      <w:r w:rsidRPr="00B94B5E">
        <w:t xml:space="preserve">In een routeprobleem wil men een weg vinden tussen twee van </w:t>
      </w:r>
      <w:r w:rsidRPr="001E7952">
        <w:rPr>
          <w:rFonts w:ascii="Cambria Math" w:hAnsi="Cambria Math" w:cs="Cambria Math"/>
        </w:rPr>
        <w:t>𝑛</w:t>
      </w:r>
      <w:r w:rsidRPr="00B94B5E">
        <w:t xml:space="preserve"> steden. We formuleren een zoekprobleem: </w:t>
      </w:r>
    </w:p>
    <w:p w14:paraId="353C6EF4" w14:textId="373D6BE4" w:rsidR="001E7952" w:rsidRDefault="00B94B5E" w:rsidP="001E7952">
      <w:pPr>
        <w:pStyle w:val="Lijstalinea"/>
        <w:numPr>
          <w:ilvl w:val="0"/>
          <w:numId w:val="158"/>
        </w:numPr>
      </w:pPr>
      <w:r w:rsidRPr="00B94B5E">
        <w:t xml:space="preserve">Er zijn </w:t>
      </w:r>
      <w:r w:rsidRPr="001E7952">
        <w:rPr>
          <w:rFonts w:ascii="Cambria Math" w:hAnsi="Cambria Math" w:cs="Cambria Math"/>
        </w:rPr>
        <w:t>𝑛</w:t>
      </w:r>
      <w:r w:rsidRPr="00B94B5E">
        <w:t xml:space="preserve"> toestanden, de toestand </w:t>
      </w:r>
      <w:r w:rsidRPr="001E7952">
        <w:rPr>
          <w:rFonts w:ascii="Cambria Math" w:hAnsi="Cambria Math" w:cs="Cambria Math"/>
        </w:rPr>
        <w:t>𝑖</w:t>
      </w:r>
      <w:r w:rsidRPr="00B94B5E">
        <w:t xml:space="preserve"> betekent “in stad </w:t>
      </w:r>
      <w:r w:rsidRPr="001E7952">
        <w:rPr>
          <w:rFonts w:ascii="Cambria Math" w:hAnsi="Cambria Math" w:cs="Cambria Math"/>
        </w:rPr>
        <w:t>𝑖</w:t>
      </w:r>
      <w:r w:rsidRPr="00B94B5E">
        <w:t xml:space="preserve">”. </w:t>
      </w:r>
    </w:p>
    <w:p w14:paraId="20440F26" w14:textId="77777777" w:rsidR="001E7952" w:rsidRDefault="00B94B5E" w:rsidP="001E7952">
      <w:pPr>
        <w:pStyle w:val="Lijstalinea"/>
        <w:numPr>
          <w:ilvl w:val="0"/>
          <w:numId w:val="158"/>
        </w:numPr>
      </w:pPr>
      <w:r w:rsidRPr="00B94B5E">
        <w:t xml:space="preserve">Beschikbare actie: </w:t>
      </w:r>
      <w:proofErr w:type="spellStart"/>
      <w:r w:rsidRPr="00B94B5E">
        <w:t>RijdNaar</w:t>
      </w:r>
      <w:proofErr w:type="spellEnd"/>
      <w:r w:rsidRPr="00B94B5E">
        <w:t xml:space="preserve"> actie. </w:t>
      </w:r>
    </w:p>
    <w:p w14:paraId="56C88EC7" w14:textId="77777777" w:rsidR="001E7952" w:rsidRDefault="00B94B5E" w:rsidP="001E7952">
      <w:pPr>
        <w:pStyle w:val="Lijstalinea"/>
        <w:numPr>
          <w:ilvl w:val="0"/>
          <w:numId w:val="158"/>
        </w:numPr>
      </w:pPr>
      <w:r w:rsidRPr="00B94B5E">
        <w:t xml:space="preserve">Wanneer men in toestand </w:t>
      </w:r>
      <w:r w:rsidRPr="001E7952">
        <w:rPr>
          <w:rFonts w:ascii="Cambria Math" w:hAnsi="Cambria Math" w:cs="Cambria Math"/>
        </w:rPr>
        <w:t>𝑖</w:t>
      </w:r>
      <w:r w:rsidRPr="00B94B5E">
        <w:t xml:space="preserve"> de </w:t>
      </w:r>
      <w:proofErr w:type="spellStart"/>
      <w:r w:rsidRPr="00B94B5E">
        <w:t>RijdNaar</w:t>
      </w:r>
      <w:proofErr w:type="spellEnd"/>
      <w:r w:rsidRPr="00B94B5E">
        <w:t>(</w:t>
      </w:r>
      <w:r w:rsidRPr="001E7952">
        <w:rPr>
          <w:rFonts w:ascii="Cambria Math" w:hAnsi="Cambria Math" w:cs="Cambria Math"/>
        </w:rPr>
        <w:t>𝑗</w:t>
      </w:r>
      <w:r w:rsidRPr="00B94B5E">
        <w:t xml:space="preserve">) actie onderneemt, dan is de volgende toestand die waarin men zich in locatie </w:t>
      </w:r>
      <w:r w:rsidRPr="001E7952">
        <w:rPr>
          <w:rFonts w:ascii="Cambria Math" w:hAnsi="Cambria Math" w:cs="Cambria Math"/>
        </w:rPr>
        <w:t>𝑗</w:t>
      </w:r>
      <w:r w:rsidRPr="00B94B5E">
        <w:t xml:space="preserve"> bevindt. Dit is het transitiemodel. </w:t>
      </w:r>
    </w:p>
    <w:p w14:paraId="7CB946ED" w14:textId="77777777" w:rsidR="001E7952" w:rsidRDefault="00B94B5E" w:rsidP="001E7952">
      <w:pPr>
        <w:pStyle w:val="Lijstalinea"/>
        <w:numPr>
          <w:ilvl w:val="0"/>
          <w:numId w:val="158"/>
        </w:numPr>
      </w:pPr>
      <w:r w:rsidRPr="00B94B5E">
        <w:t xml:space="preserve">Kost: bv. de afstand in km zijn tussen </w:t>
      </w:r>
      <w:r w:rsidRPr="001E7952">
        <w:rPr>
          <w:rFonts w:ascii="Cambria Math" w:hAnsi="Cambria Math" w:cs="Cambria Math"/>
        </w:rPr>
        <w:t>𝑖</w:t>
      </w:r>
      <w:r w:rsidRPr="00B94B5E">
        <w:t xml:space="preserve"> en </w:t>
      </w:r>
      <w:r w:rsidRPr="001E7952">
        <w:rPr>
          <w:rFonts w:ascii="Cambria Math" w:hAnsi="Cambria Math" w:cs="Cambria Math"/>
        </w:rPr>
        <w:t>𝑗</w:t>
      </w:r>
      <w:r w:rsidRPr="00B94B5E">
        <w:t xml:space="preserve">, of de gemiddelde reistijd of het gemiddeld benzineverbruik, … </w:t>
      </w:r>
    </w:p>
    <w:p w14:paraId="1C0F3360" w14:textId="77777777" w:rsidR="001E7952" w:rsidRDefault="00B94B5E" w:rsidP="001E7952">
      <w:pPr>
        <w:pStyle w:val="Lijstalinea"/>
        <w:numPr>
          <w:ilvl w:val="0"/>
          <w:numId w:val="158"/>
        </w:numPr>
      </w:pPr>
      <w:r w:rsidRPr="00B94B5E">
        <w:t xml:space="preserve">De initiële toestand is een willekeurige stad. </w:t>
      </w:r>
    </w:p>
    <w:p w14:paraId="49C6F5C1" w14:textId="6E35ABDD" w:rsidR="00B94B5E" w:rsidRDefault="00B94B5E" w:rsidP="001E7952">
      <w:pPr>
        <w:pStyle w:val="Lijstalinea"/>
        <w:numPr>
          <w:ilvl w:val="0"/>
          <w:numId w:val="158"/>
        </w:numPr>
      </w:pPr>
      <w:r w:rsidRPr="00B94B5E">
        <w:t>De doeltest bestaat uit verifiëren dat men in de gewenste stad is aangekomen.</w:t>
      </w:r>
    </w:p>
    <w:p w14:paraId="485245C7" w14:textId="4CAA75AA" w:rsidR="001E7952" w:rsidRDefault="001E7952" w:rsidP="001E7952"/>
    <w:p w14:paraId="52DF2BFA" w14:textId="77777777" w:rsidR="001E7952" w:rsidRDefault="001E7952" w:rsidP="00A44062">
      <w:pPr>
        <w:pStyle w:val="Geenafstand"/>
      </w:pPr>
      <w:r w:rsidRPr="001E7952">
        <w:t>Rondreisprobleem</w:t>
      </w:r>
      <w:r>
        <w:t>:</w:t>
      </w:r>
    </w:p>
    <w:p w14:paraId="2CDE0640" w14:textId="77777777" w:rsidR="00A44062" w:rsidRDefault="001E7952" w:rsidP="00A44062">
      <w:pPr>
        <w:pStyle w:val="Lijstalinea"/>
        <w:numPr>
          <w:ilvl w:val="0"/>
          <w:numId w:val="159"/>
        </w:numPr>
      </w:pPr>
      <w:r w:rsidRPr="001E7952">
        <w:t xml:space="preserve">Elke stad minstens éénmaal bezoeken en terugkeren naar de eerste stad. Toestanden: ook bijhouden waar men geweest is! </w:t>
      </w:r>
    </w:p>
    <w:p w14:paraId="722A57F3" w14:textId="70090107" w:rsidR="00A44062" w:rsidRDefault="001E7952" w:rsidP="00A44062">
      <w:pPr>
        <w:pStyle w:val="Lijstalinea"/>
        <w:numPr>
          <w:ilvl w:val="0"/>
          <w:numId w:val="159"/>
        </w:numPr>
      </w:pPr>
      <w:r w:rsidRPr="001E7952">
        <w:t xml:space="preserve">Toestand: huidige stad en bezochte steden: </w:t>
      </w:r>
      <w:r w:rsidRPr="00A44062">
        <w:rPr>
          <w:rFonts w:ascii="Cambria Math" w:hAnsi="Cambria Math" w:cs="Cambria Math"/>
        </w:rPr>
        <w:t>𝑛</w:t>
      </w:r>
      <w:r w:rsidRPr="001E7952">
        <w:t xml:space="preserve"> × 2</w:t>
      </w:r>
      <w:r w:rsidRPr="00A44062">
        <w:rPr>
          <w:rFonts w:ascii="Cambria Math" w:hAnsi="Cambria Math" w:cs="Cambria Math"/>
        </w:rPr>
        <w:t>𝑛</w:t>
      </w:r>
      <w:r w:rsidRPr="001E7952">
        <w:t xml:space="preserve"> toestanden, dus </w:t>
      </w:r>
      <w:r w:rsidRPr="00A44062">
        <w:rPr>
          <w:b/>
          <w:bCs/>
        </w:rPr>
        <w:t>exponentieel</w:t>
      </w:r>
      <w:r w:rsidRPr="001E7952">
        <w:t xml:space="preserve"> in aantal steden. </w:t>
      </w:r>
    </w:p>
    <w:p w14:paraId="19BAAEFD" w14:textId="77777777" w:rsidR="00A44062" w:rsidRDefault="001E7952" w:rsidP="00A44062">
      <w:pPr>
        <w:pStyle w:val="Lijstalinea"/>
        <w:numPr>
          <w:ilvl w:val="0"/>
          <w:numId w:val="159"/>
        </w:numPr>
      </w:pPr>
      <w:r w:rsidRPr="001E7952">
        <w:t xml:space="preserve">Acties: als voorheen. </w:t>
      </w:r>
    </w:p>
    <w:p w14:paraId="702F727C" w14:textId="5D5E294D" w:rsidR="00A44062" w:rsidRDefault="001E7952" w:rsidP="00A44062">
      <w:pPr>
        <w:pStyle w:val="Lijstalinea"/>
        <w:numPr>
          <w:ilvl w:val="0"/>
          <w:numId w:val="159"/>
        </w:numPr>
      </w:pPr>
      <w:r w:rsidRPr="001E7952">
        <w:t xml:space="preserve">Transitiemodel: niet enkel huidige stad aanpassen maar ook verzameling bezochte steden. </w:t>
      </w:r>
    </w:p>
    <w:p w14:paraId="622C632D" w14:textId="7F72BFA7" w:rsidR="00A44062" w:rsidRDefault="001E7952" w:rsidP="00A44062">
      <w:pPr>
        <w:pStyle w:val="Lijstalinea"/>
        <w:numPr>
          <w:ilvl w:val="0"/>
          <w:numId w:val="159"/>
        </w:numPr>
      </w:pPr>
      <w:r w:rsidRPr="001E7952">
        <w:t xml:space="preserve">Starttoestand: we zijn in een bepaalde stad en geen enkele stad werd reeds bezocht. </w:t>
      </w:r>
    </w:p>
    <w:p w14:paraId="75ABA42A" w14:textId="45081578" w:rsidR="001E7952" w:rsidRDefault="001E7952" w:rsidP="00A44062">
      <w:pPr>
        <w:pStyle w:val="Lijstalinea"/>
        <w:numPr>
          <w:ilvl w:val="0"/>
          <w:numId w:val="159"/>
        </w:numPr>
      </w:pPr>
      <w:r w:rsidRPr="001E7952">
        <w:t>Doeltest: terug in startstad en alle steden bezocht.</w:t>
      </w:r>
    </w:p>
    <w:p w14:paraId="503BD71D" w14:textId="323188DE" w:rsidR="00A44062" w:rsidRDefault="00A44062" w:rsidP="00A44062">
      <w:pPr>
        <w:pStyle w:val="Lijstalinea"/>
        <w:numPr>
          <w:ilvl w:val="0"/>
          <w:numId w:val="159"/>
        </w:numPr>
      </w:pPr>
      <w:r w:rsidRPr="00A44062">
        <w:t>Handelsreizigersprobleem is een speciaal geval van rondreisprobleem: elke stad moet juist éénmaal worden bezocht.</w:t>
      </w:r>
    </w:p>
    <w:p w14:paraId="41028491" w14:textId="2C98CBC2" w:rsidR="00B253D1" w:rsidRDefault="00B253D1" w:rsidP="00B253D1"/>
    <w:p w14:paraId="090B0EA2" w14:textId="2F1F9225" w:rsidR="00B253D1" w:rsidRDefault="00B253D1" w:rsidP="00376328">
      <w:pPr>
        <w:pStyle w:val="Geenafstand"/>
      </w:pPr>
      <w:r w:rsidRPr="00B253D1">
        <w:t>Oplossing Zoekprobleem</w:t>
      </w:r>
      <w:r>
        <w:t xml:space="preserve"> </w:t>
      </w:r>
      <w:r w:rsidRPr="00B253D1">
        <w:t>Definitie</w:t>
      </w:r>
      <w:r>
        <w:t>:</w:t>
      </w:r>
    </w:p>
    <w:p w14:paraId="1D35F44E" w14:textId="77777777" w:rsidR="00376328" w:rsidRDefault="00B253D1" w:rsidP="00B253D1">
      <w:pPr>
        <w:pStyle w:val="Lijstalinea"/>
        <w:numPr>
          <w:ilvl w:val="0"/>
          <w:numId w:val="160"/>
        </w:numPr>
      </w:pPr>
      <w:r w:rsidRPr="00B253D1">
        <w:t xml:space="preserve">Een Oplossing Van </w:t>
      </w:r>
      <w:r>
        <w:t>zoek</w:t>
      </w:r>
      <w:r w:rsidRPr="00B253D1">
        <w:t xml:space="preserve"> Probleem bestaat uit een </w:t>
      </w:r>
      <w:r w:rsidRPr="00376328">
        <w:rPr>
          <w:b/>
          <w:bCs/>
        </w:rPr>
        <w:t>sequentie van acties</w:t>
      </w:r>
      <w:r w:rsidRPr="00B253D1">
        <w:t xml:space="preserve"> zodanig dat startend vanuit de initiële toestand een doeltoestand wordt bereikt. </w:t>
      </w:r>
    </w:p>
    <w:p w14:paraId="7F497739" w14:textId="42DACCE5" w:rsidR="00376328" w:rsidRDefault="00B253D1" w:rsidP="00B253D1">
      <w:pPr>
        <w:pStyle w:val="Lijstalinea"/>
        <w:numPr>
          <w:ilvl w:val="0"/>
          <w:numId w:val="160"/>
        </w:numPr>
      </w:pPr>
      <w:r w:rsidRPr="00B253D1">
        <w:t xml:space="preserve">De </w:t>
      </w:r>
      <w:r w:rsidR="00376328">
        <w:t>kost</w:t>
      </w:r>
      <w:r w:rsidRPr="00B253D1">
        <w:t xml:space="preserve"> van een oplossing is de som van de kosten van de individuele acties. </w:t>
      </w:r>
    </w:p>
    <w:p w14:paraId="6A714817" w14:textId="4D884199" w:rsidR="00B253D1" w:rsidRDefault="00B253D1" w:rsidP="00B253D1">
      <w:pPr>
        <w:pStyle w:val="Lijstalinea"/>
        <w:numPr>
          <w:ilvl w:val="0"/>
          <w:numId w:val="160"/>
        </w:numPr>
      </w:pPr>
      <w:r w:rsidRPr="00B253D1">
        <w:t>Een Optimale Oplossing is een oplossing waarvoor de kost minimaal is onder alle mogelijke oplossingen.</w:t>
      </w:r>
    </w:p>
    <w:p w14:paraId="03A73369" w14:textId="061FACED" w:rsidR="00376328" w:rsidRDefault="00376328" w:rsidP="00376328"/>
    <w:p w14:paraId="14B9D4A9" w14:textId="4D456DDB" w:rsidR="00376328" w:rsidRDefault="00957351" w:rsidP="00376328">
      <w:pPr>
        <w:pStyle w:val="Geenafstand"/>
      </w:pPr>
      <w:r w:rsidRPr="00957351">
        <w:rPr>
          <w:noProof/>
        </w:rPr>
        <w:drawing>
          <wp:anchor distT="0" distB="0" distL="114300" distR="114300" simplePos="0" relativeHeight="251659311" behindDoc="1" locked="0" layoutInCell="1" allowOverlap="1" wp14:anchorId="3864D338" wp14:editId="766EAEF5">
            <wp:simplePos x="0" y="0"/>
            <wp:positionH relativeFrom="margin">
              <wp:posOffset>3682365</wp:posOffset>
            </wp:positionH>
            <wp:positionV relativeFrom="paragraph">
              <wp:posOffset>4445</wp:posOffset>
            </wp:positionV>
            <wp:extent cx="2429510" cy="956310"/>
            <wp:effectExtent l="0" t="0" r="8890" b="0"/>
            <wp:wrapTight wrapText="bothSides">
              <wp:wrapPolygon edited="0">
                <wp:start x="0" y="0"/>
                <wp:lineTo x="0" y="21084"/>
                <wp:lineTo x="21510" y="21084"/>
                <wp:lineTo x="21510" y="0"/>
                <wp:lineTo x="0" y="0"/>
              </wp:wrapPolygon>
            </wp:wrapTight>
            <wp:docPr id="847808034" name="Afbeelding 1" descr="Afbeelding met tekst, diagram,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8034" name="Afbeelding 1" descr="Afbeelding met tekst, diagram, lijn, Rechthoek&#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2429510" cy="956310"/>
                    </a:xfrm>
                    <a:prstGeom prst="rect">
                      <a:avLst/>
                    </a:prstGeom>
                  </pic:spPr>
                </pic:pic>
              </a:graphicData>
            </a:graphic>
            <wp14:sizeRelH relativeFrom="margin">
              <wp14:pctWidth>0</wp14:pctWidth>
            </wp14:sizeRelH>
            <wp14:sizeRelV relativeFrom="margin">
              <wp14:pctHeight>0</wp14:pctHeight>
            </wp14:sizeRelV>
          </wp:anchor>
        </w:drawing>
      </w:r>
      <w:r w:rsidR="00376328" w:rsidRPr="00376328">
        <w:t>NP-complete problemen</w:t>
      </w:r>
      <w:r w:rsidR="00376328">
        <w:t>:</w:t>
      </w:r>
    </w:p>
    <w:p w14:paraId="410444FF" w14:textId="594E1139" w:rsidR="00376328" w:rsidRDefault="00376328" w:rsidP="00376328">
      <w:pPr>
        <w:pStyle w:val="Lijstalinea"/>
        <w:numPr>
          <w:ilvl w:val="0"/>
          <w:numId w:val="161"/>
        </w:numPr>
      </w:pPr>
      <w:r w:rsidRPr="00376328">
        <w:t xml:space="preserve">Oplossen van een </w:t>
      </w:r>
      <w:r w:rsidRPr="00376328">
        <w:rPr>
          <w:rFonts w:ascii="Cambria Math" w:hAnsi="Cambria Math" w:cs="Cambria Math"/>
        </w:rPr>
        <w:t>𝑛</w:t>
      </w:r>
      <w:r w:rsidRPr="00376328">
        <w:rPr>
          <w:vertAlign w:val="superscript"/>
        </w:rPr>
        <w:t>2</w:t>
      </w:r>
      <w:r w:rsidRPr="00376328">
        <w:t xml:space="preserve"> − 1-puzzel en handelsreizigersprobleem zijn NP-complete problemen. </w:t>
      </w:r>
    </w:p>
    <w:p w14:paraId="3D225853" w14:textId="22504020" w:rsidR="00376328" w:rsidRDefault="00376328" w:rsidP="00376328">
      <w:pPr>
        <w:pStyle w:val="Lijstalinea"/>
        <w:numPr>
          <w:ilvl w:val="0"/>
          <w:numId w:val="161"/>
        </w:numPr>
      </w:pPr>
      <w:r w:rsidRPr="00376328">
        <w:t xml:space="preserve">Kunnen geformuleerd worden als zoekproblemen. </w:t>
      </w:r>
    </w:p>
    <w:p w14:paraId="71BF234A" w14:textId="1E7F3D36" w:rsidR="00376328" w:rsidRDefault="00376328" w:rsidP="00376328">
      <w:pPr>
        <w:pStyle w:val="Lijstalinea"/>
        <w:numPr>
          <w:ilvl w:val="0"/>
          <w:numId w:val="161"/>
        </w:numPr>
      </w:pPr>
      <w:r w:rsidRPr="00376328">
        <w:t>We kunnen niet verwachten dat de oplossingsmethodes binnen de AI algoritmes zullen opleveren die alle instanties efficiënt kunnen oplossen!</w:t>
      </w:r>
    </w:p>
    <w:p w14:paraId="373F5D1D" w14:textId="6BF1B542" w:rsidR="00957351" w:rsidRDefault="00957351" w:rsidP="00957351"/>
    <w:p w14:paraId="54413D2A" w14:textId="0839B2E7" w:rsidR="00957351" w:rsidRDefault="00B612B4" w:rsidP="00957351">
      <w:pPr>
        <w:pStyle w:val="Geenafstand"/>
      </w:pPr>
      <w:r w:rsidRPr="00B612B4">
        <w:rPr>
          <w:noProof/>
        </w:rPr>
        <w:lastRenderedPageBreak/>
        <w:drawing>
          <wp:anchor distT="0" distB="0" distL="114300" distR="114300" simplePos="0" relativeHeight="251660335" behindDoc="1" locked="0" layoutInCell="1" allowOverlap="1" wp14:anchorId="12F19486" wp14:editId="5000DA57">
            <wp:simplePos x="0" y="0"/>
            <wp:positionH relativeFrom="margin">
              <wp:posOffset>4079875</wp:posOffset>
            </wp:positionH>
            <wp:positionV relativeFrom="paragraph">
              <wp:posOffset>6985</wp:posOffset>
            </wp:positionV>
            <wp:extent cx="2038350" cy="1050925"/>
            <wp:effectExtent l="0" t="0" r="0" b="0"/>
            <wp:wrapTight wrapText="bothSides">
              <wp:wrapPolygon edited="0">
                <wp:start x="0" y="0"/>
                <wp:lineTo x="0" y="21143"/>
                <wp:lineTo x="21398" y="21143"/>
                <wp:lineTo x="21398" y="0"/>
                <wp:lineTo x="0" y="0"/>
              </wp:wrapPolygon>
            </wp:wrapTight>
            <wp:docPr id="1806184183" name="Afbeelding 1" descr="Afbeelding met diagram, schet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84183" name="Afbeelding 1" descr="Afbeelding met diagram, schets, ontwerp&#10;&#10;Automatisch gegenereerde beschrijving"/>
                    <pic:cNvPicPr/>
                  </pic:nvPicPr>
                  <pic:blipFill>
                    <a:blip r:embed="rId63">
                      <a:extLst>
                        <a:ext uri="{28A0092B-C50C-407E-A947-70E740481C1C}">
                          <a14:useLocalDpi xmlns:a14="http://schemas.microsoft.com/office/drawing/2010/main" val="0"/>
                        </a:ext>
                      </a:extLst>
                    </a:blip>
                    <a:stretch>
                      <a:fillRect/>
                    </a:stretch>
                  </pic:blipFill>
                  <pic:spPr>
                    <a:xfrm>
                      <a:off x="0" y="0"/>
                      <a:ext cx="2038350" cy="10509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57351" w:rsidRPr="00957351">
        <w:t>Boomgebaseerd</w:t>
      </w:r>
      <w:proofErr w:type="spellEnd"/>
      <w:r w:rsidR="00957351" w:rsidRPr="00957351">
        <w:t xml:space="preserve"> Zoeken: Voorbeeld 8-puzzel</w:t>
      </w:r>
      <w:r w:rsidR="00957351">
        <w:t>:</w:t>
      </w:r>
    </w:p>
    <w:p w14:paraId="5C9164C3" w14:textId="77777777" w:rsidR="00957351" w:rsidRDefault="00957351" w:rsidP="00957351">
      <w:pPr>
        <w:pStyle w:val="Lijstalinea"/>
        <w:numPr>
          <w:ilvl w:val="0"/>
          <w:numId w:val="164"/>
        </w:numPr>
      </w:pPr>
      <w:r w:rsidRPr="00957351">
        <w:t xml:space="preserve">Initieel bevat de open lijst enkel de begintoestand. </w:t>
      </w:r>
    </w:p>
    <w:p w14:paraId="57D86C39" w14:textId="77777777" w:rsidR="00957351" w:rsidRDefault="00957351" w:rsidP="00957351">
      <w:pPr>
        <w:pStyle w:val="Lijstalinea"/>
        <w:numPr>
          <w:ilvl w:val="0"/>
          <w:numId w:val="164"/>
        </w:numPr>
      </w:pPr>
      <w:r w:rsidRPr="00957351">
        <w:t xml:space="preserve">Kies (en verwijder) een element van de open lijst en expandeer. </w:t>
      </w:r>
    </w:p>
    <w:p w14:paraId="61538340" w14:textId="36CC54A7" w:rsidR="00957351" w:rsidRDefault="00957351" w:rsidP="00957351">
      <w:pPr>
        <w:pStyle w:val="Lijstalinea"/>
        <w:numPr>
          <w:ilvl w:val="1"/>
          <w:numId w:val="164"/>
        </w:numPr>
      </w:pPr>
      <w:r w:rsidRPr="00957351">
        <w:t>Expanderen = genereren en toevoegen van alle opvolgers aan de open lijst.</w:t>
      </w:r>
    </w:p>
    <w:p w14:paraId="58C77E41" w14:textId="77777777" w:rsidR="000705F8" w:rsidRDefault="000705F8" w:rsidP="000705F8">
      <w:pPr>
        <w:pStyle w:val="Lijstalinea"/>
        <w:numPr>
          <w:ilvl w:val="0"/>
          <w:numId w:val="164"/>
        </w:numPr>
      </w:pPr>
      <w:r w:rsidRPr="000705F8">
        <w:t xml:space="preserve">Open lijst bevat nu 4 elementen. </w:t>
      </w:r>
    </w:p>
    <w:p w14:paraId="7398F0BB" w14:textId="57545180" w:rsidR="000705F8" w:rsidRDefault="000705F8" w:rsidP="000705F8">
      <w:pPr>
        <w:pStyle w:val="Lijstalinea"/>
        <w:numPr>
          <w:ilvl w:val="0"/>
          <w:numId w:val="164"/>
        </w:numPr>
      </w:pPr>
      <w:r w:rsidRPr="000705F8">
        <w:t>De puzzel met de blanco bovenaan wordt gekozen voor expansie.</w:t>
      </w:r>
    </w:p>
    <w:p w14:paraId="167FA972" w14:textId="0356A710" w:rsidR="00957351" w:rsidRDefault="00957351" w:rsidP="00957351"/>
    <w:p w14:paraId="5ECBA999" w14:textId="77777777" w:rsidR="000705F8" w:rsidRDefault="000705F8" w:rsidP="000705F8">
      <w:pPr>
        <w:pStyle w:val="Geenafstand"/>
      </w:pPr>
      <w:proofErr w:type="spellStart"/>
      <w:r w:rsidRPr="000705F8">
        <w:t>Boomgebaseerd</w:t>
      </w:r>
      <w:proofErr w:type="spellEnd"/>
      <w:r w:rsidRPr="000705F8">
        <w:t xml:space="preserve"> Zoeken</w:t>
      </w:r>
      <w:r>
        <w:t>:</w:t>
      </w:r>
    </w:p>
    <w:p w14:paraId="7F59F78E" w14:textId="77777777" w:rsidR="000705F8" w:rsidRDefault="000705F8" w:rsidP="000705F8">
      <w:pPr>
        <w:pStyle w:val="Lijstalinea"/>
        <w:numPr>
          <w:ilvl w:val="0"/>
          <w:numId w:val="165"/>
        </w:numPr>
      </w:pPr>
      <w:r w:rsidRPr="000705F8">
        <w:t xml:space="preserve">Proces van kiezen uit open lijst en expanderen herhaalt zich tot </w:t>
      </w:r>
    </w:p>
    <w:p w14:paraId="099C00AA" w14:textId="77777777" w:rsidR="000705F8" w:rsidRDefault="000705F8" w:rsidP="000705F8">
      <w:pPr>
        <w:pStyle w:val="Lijstalinea"/>
        <w:numPr>
          <w:ilvl w:val="1"/>
          <w:numId w:val="165"/>
        </w:numPr>
      </w:pPr>
      <w:r w:rsidRPr="000705F8">
        <w:t xml:space="preserve">Een doeltoestand wordt gekozen voor expansie; </w:t>
      </w:r>
    </w:p>
    <w:p w14:paraId="60C5A01A" w14:textId="040331D9" w:rsidR="00957351" w:rsidRDefault="000705F8" w:rsidP="000705F8">
      <w:pPr>
        <w:pStyle w:val="Lijstalinea"/>
        <w:numPr>
          <w:ilvl w:val="1"/>
          <w:numId w:val="165"/>
        </w:numPr>
      </w:pPr>
      <w:r w:rsidRPr="000705F8">
        <w:t>of de open lijst leeg is.</w:t>
      </w:r>
    </w:p>
    <w:p w14:paraId="3366906D" w14:textId="77777777" w:rsidR="00957351" w:rsidRDefault="00957351" w:rsidP="00957351"/>
    <w:p w14:paraId="6B52168F" w14:textId="77777777" w:rsidR="003E2B05" w:rsidRDefault="003E2B05" w:rsidP="003E2B05">
      <w:pPr>
        <w:pStyle w:val="Geenafstand"/>
      </w:pPr>
      <w:proofErr w:type="spellStart"/>
      <w:r w:rsidRPr="003E2B05">
        <w:t>Boomgebaseerd</w:t>
      </w:r>
      <w:proofErr w:type="spellEnd"/>
      <w:r w:rsidRPr="003E2B05">
        <w:t xml:space="preserve"> Zoeken: Pseudocode</w:t>
      </w:r>
    </w:p>
    <w:p w14:paraId="59E1EE31" w14:textId="77777777" w:rsidR="003E2B05" w:rsidRDefault="003E2B05" w:rsidP="003E2B05">
      <w:pPr>
        <w:pStyle w:val="Lijstalinea"/>
        <w:numPr>
          <w:ilvl w:val="0"/>
          <w:numId w:val="165"/>
        </w:numPr>
      </w:pPr>
      <w:r w:rsidRPr="003E2B05">
        <w:t xml:space="preserve">Invoer Een zoekprobleem </w:t>
      </w:r>
      <w:r w:rsidRPr="003E2B05">
        <w:rPr>
          <w:rFonts w:ascii="Cambria Math" w:hAnsi="Cambria Math" w:cs="Cambria Math"/>
        </w:rPr>
        <w:t>𝑃</w:t>
      </w:r>
      <w:r w:rsidRPr="003E2B05">
        <w:t xml:space="preserve">. </w:t>
      </w:r>
    </w:p>
    <w:p w14:paraId="621D2D46" w14:textId="77777777" w:rsidR="003E2B05" w:rsidRDefault="003E2B05" w:rsidP="003E2B05">
      <w:pPr>
        <w:pStyle w:val="Lijstalinea"/>
        <w:numPr>
          <w:ilvl w:val="0"/>
          <w:numId w:val="165"/>
        </w:numPr>
      </w:pPr>
      <w:r w:rsidRPr="003E2B05">
        <w:t xml:space="preserve">Uitvoer Een sequentie van acties die een oplossing is van het zoekprobleem of error wanneer er geen oplossing werd gevonden. </w:t>
      </w:r>
    </w:p>
    <w:p w14:paraId="1296D678" w14:textId="77777777" w:rsidR="003E2B05" w:rsidRDefault="003E2B05" w:rsidP="00957351">
      <w:r w:rsidRPr="003E2B05">
        <w:t xml:space="preserve">1: </w:t>
      </w:r>
      <w:proofErr w:type="spellStart"/>
      <w:r w:rsidRPr="003E2B05">
        <w:t>function</w:t>
      </w:r>
      <w:proofErr w:type="spellEnd"/>
      <w:r w:rsidRPr="003E2B05">
        <w:t xml:space="preserve"> TREESEARCH(</w:t>
      </w:r>
      <w:r w:rsidRPr="003E2B05">
        <w:rPr>
          <w:rFonts w:ascii="Cambria Math" w:hAnsi="Cambria Math" w:cs="Cambria Math"/>
        </w:rPr>
        <w:t>𝑃</w:t>
      </w:r>
      <w:r w:rsidRPr="003E2B05">
        <w:t xml:space="preserve">) </w:t>
      </w:r>
    </w:p>
    <w:p w14:paraId="249A9AAF" w14:textId="32ABC6A7" w:rsidR="003E2B05" w:rsidRDefault="003E2B05" w:rsidP="00957351">
      <w:r w:rsidRPr="003E2B05">
        <w:t xml:space="preserve">2: </w:t>
      </w:r>
      <w:r w:rsidR="009546C4">
        <w:t xml:space="preserve">   </w:t>
      </w:r>
      <w:r w:rsidRPr="003E2B05">
        <w:rPr>
          <w:rFonts w:ascii="Cambria Math" w:hAnsi="Cambria Math" w:cs="Cambria Math"/>
        </w:rPr>
        <w:t>𝑓</w:t>
      </w:r>
      <w:r w:rsidRPr="003E2B05">
        <w:t xml:space="preserve"> ← nieuwe lege lijst # De open lijst </w:t>
      </w:r>
    </w:p>
    <w:p w14:paraId="08391318" w14:textId="4E877FC4" w:rsidR="003E2B05" w:rsidRDefault="003E2B05" w:rsidP="00957351">
      <w:r w:rsidRPr="003E2B05">
        <w:t xml:space="preserve">3: </w:t>
      </w:r>
      <w:r w:rsidR="009546C4">
        <w:t xml:space="preserve">   </w:t>
      </w:r>
      <w:r w:rsidRPr="003E2B05">
        <w:rPr>
          <w:rFonts w:ascii="Cambria Math" w:hAnsi="Cambria Math" w:cs="Cambria Math"/>
        </w:rPr>
        <w:t>𝑓</w:t>
      </w:r>
      <w:r w:rsidRPr="003E2B05">
        <w:t xml:space="preserve">.ADD(nieuw plan gebaseerd op initiële toestand </w:t>
      </w:r>
      <w:r w:rsidRPr="003E2B05">
        <w:rPr>
          <w:rFonts w:ascii="Cambria Math" w:hAnsi="Cambria Math" w:cs="Cambria Math"/>
        </w:rPr>
        <w:t>𝑃</w:t>
      </w:r>
      <w:r w:rsidRPr="003E2B05">
        <w:t xml:space="preserve">) </w:t>
      </w:r>
    </w:p>
    <w:p w14:paraId="20D3EEB1" w14:textId="21D56CBD" w:rsidR="003E2B05" w:rsidRDefault="003E2B05" w:rsidP="00957351">
      <w:r w:rsidRPr="003E2B05">
        <w:t xml:space="preserve">4: </w:t>
      </w:r>
      <w:r w:rsidR="009546C4">
        <w:t xml:space="preserve">   </w:t>
      </w:r>
      <w:proofErr w:type="spellStart"/>
      <w:r w:rsidRPr="003E2B05">
        <w:t>while</w:t>
      </w:r>
      <w:proofErr w:type="spellEnd"/>
      <w:r w:rsidRPr="003E2B05">
        <w:t xml:space="preserve"> </w:t>
      </w:r>
      <w:r w:rsidRPr="003E2B05">
        <w:rPr>
          <w:rFonts w:ascii="Cambria Math" w:hAnsi="Cambria Math" w:cs="Cambria Math"/>
        </w:rPr>
        <w:t>𝑓</w:t>
      </w:r>
      <w:r w:rsidRPr="003E2B05">
        <w:t xml:space="preserve"> ≠ </w:t>
      </w:r>
      <w:r w:rsidRPr="003E2B05">
        <w:rPr>
          <w:rFonts w:ascii="Cambria Math" w:hAnsi="Cambria Math" w:cs="Cambria Math"/>
        </w:rPr>
        <w:t>∅</w:t>
      </w:r>
      <w:r w:rsidRPr="003E2B05">
        <w:t xml:space="preserve"> do </w:t>
      </w:r>
    </w:p>
    <w:p w14:paraId="1B41085B" w14:textId="538FBAC8" w:rsidR="003E2B05" w:rsidRDefault="003E2B05" w:rsidP="00957351">
      <w:r w:rsidRPr="003E2B05">
        <w:t xml:space="preserve">5: </w:t>
      </w:r>
      <w:r w:rsidR="009546C4">
        <w:t xml:space="preserve">       </w:t>
      </w:r>
      <w:r w:rsidRPr="003E2B05">
        <w:rPr>
          <w:rFonts w:ascii="Cambria Math" w:hAnsi="Cambria Math" w:cs="Cambria Math"/>
        </w:rPr>
        <w:t>𝑐</w:t>
      </w:r>
      <w:r w:rsidRPr="003E2B05">
        <w:t xml:space="preserve"> ← </w:t>
      </w:r>
      <w:r w:rsidRPr="003E2B05">
        <w:rPr>
          <w:rFonts w:ascii="Cambria Math" w:hAnsi="Cambria Math" w:cs="Cambria Math"/>
        </w:rPr>
        <w:t>𝑓</w:t>
      </w:r>
      <w:r w:rsidRPr="003E2B05">
        <w:t>.</w:t>
      </w:r>
      <w:proofErr w:type="spellStart"/>
      <w:r w:rsidRPr="003E2B05">
        <w:t>CHOOSEAnDREmOVEPLAn</w:t>
      </w:r>
      <w:proofErr w:type="spellEnd"/>
      <w:r w:rsidRPr="003E2B05">
        <w:t xml:space="preserve"> # Kies volgend plan </w:t>
      </w:r>
    </w:p>
    <w:p w14:paraId="3C936945" w14:textId="194C7CA9" w:rsidR="003E2B05" w:rsidRPr="009546C4" w:rsidRDefault="003E2B05" w:rsidP="00957351">
      <w:pPr>
        <w:rPr>
          <w:lang w:val="en-GB"/>
        </w:rPr>
      </w:pPr>
      <w:r w:rsidRPr="009546C4">
        <w:rPr>
          <w:lang w:val="en-GB"/>
        </w:rPr>
        <w:t xml:space="preserve">6: </w:t>
      </w:r>
      <w:r w:rsidR="009546C4" w:rsidRPr="009546C4">
        <w:rPr>
          <w:lang w:val="en-GB"/>
        </w:rPr>
        <w:t xml:space="preserve">      </w:t>
      </w:r>
      <w:r w:rsidR="009546C4">
        <w:rPr>
          <w:lang w:val="en-GB"/>
        </w:rPr>
        <w:t xml:space="preserve"> </w:t>
      </w:r>
      <w:r w:rsidRPr="009546C4">
        <w:rPr>
          <w:lang w:val="en-GB"/>
        </w:rPr>
        <w:t xml:space="preserve">if </w:t>
      </w:r>
      <w:r w:rsidRPr="003E2B05">
        <w:rPr>
          <w:rFonts w:ascii="Cambria Math" w:hAnsi="Cambria Math" w:cs="Cambria Math"/>
        </w:rPr>
        <w:t>𝑃</w:t>
      </w:r>
      <w:r w:rsidRPr="009546C4">
        <w:rPr>
          <w:lang w:val="en-GB"/>
        </w:rPr>
        <w:t>.</w:t>
      </w:r>
      <w:proofErr w:type="spellStart"/>
      <w:r w:rsidRPr="009546C4">
        <w:rPr>
          <w:lang w:val="en-GB"/>
        </w:rPr>
        <w:t>gOALTEST</w:t>
      </w:r>
      <w:proofErr w:type="spellEnd"/>
      <w:r w:rsidRPr="009546C4">
        <w:rPr>
          <w:lang w:val="en-GB"/>
        </w:rPr>
        <w:t>(</w:t>
      </w:r>
      <w:r w:rsidRPr="003E2B05">
        <w:rPr>
          <w:rFonts w:ascii="Cambria Math" w:hAnsi="Cambria Math" w:cs="Cambria Math"/>
        </w:rPr>
        <w:t>𝑐</w:t>
      </w:r>
      <w:r w:rsidRPr="009546C4">
        <w:rPr>
          <w:lang w:val="en-GB"/>
        </w:rPr>
        <w:t>.</w:t>
      </w:r>
      <w:proofErr w:type="spellStart"/>
      <w:r w:rsidRPr="009546C4">
        <w:rPr>
          <w:lang w:val="en-GB"/>
        </w:rPr>
        <w:t>gETSTATE</w:t>
      </w:r>
      <w:proofErr w:type="spellEnd"/>
      <w:r w:rsidRPr="009546C4">
        <w:rPr>
          <w:lang w:val="en-GB"/>
        </w:rPr>
        <w:t xml:space="preserve">) = true then </w:t>
      </w:r>
    </w:p>
    <w:p w14:paraId="1FDEACDE" w14:textId="024BBD98" w:rsidR="003E2B05" w:rsidRPr="0048733A" w:rsidRDefault="003E2B05" w:rsidP="00957351">
      <w:pPr>
        <w:rPr>
          <w:lang w:val="en-GB"/>
        </w:rPr>
      </w:pPr>
      <w:r w:rsidRPr="0048733A">
        <w:rPr>
          <w:lang w:val="en-GB"/>
        </w:rPr>
        <w:t xml:space="preserve">7: </w:t>
      </w:r>
      <w:r w:rsidR="009546C4" w:rsidRPr="0048733A">
        <w:rPr>
          <w:lang w:val="en-GB"/>
        </w:rPr>
        <w:t xml:space="preserve">         </w:t>
      </w:r>
      <w:r w:rsidR="0048733A" w:rsidRPr="0048733A">
        <w:rPr>
          <w:lang w:val="en-GB"/>
        </w:rPr>
        <w:t xml:space="preserve">  </w:t>
      </w:r>
      <w:r w:rsidRPr="0048733A">
        <w:rPr>
          <w:lang w:val="en-GB"/>
        </w:rPr>
        <w:t xml:space="preserve">return </w:t>
      </w:r>
      <w:proofErr w:type="spellStart"/>
      <w:r w:rsidRPr="0048733A">
        <w:rPr>
          <w:lang w:val="en-GB"/>
        </w:rPr>
        <w:t>gETACTIOnSEq</w:t>
      </w:r>
      <w:proofErr w:type="spellEnd"/>
      <w:r w:rsidRPr="0048733A">
        <w:rPr>
          <w:lang w:val="en-GB"/>
        </w:rPr>
        <w:t xml:space="preserve">(c) </w:t>
      </w:r>
    </w:p>
    <w:p w14:paraId="0FE698F3" w14:textId="040C7DBE" w:rsidR="003E2B05" w:rsidRPr="0048733A" w:rsidRDefault="003E2B05" w:rsidP="00957351">
      <w:pPr>
        <w:rPr>
          <w:lang w:val="en-GB"/>
        </w:rPr>
      </w:pPr>
      <w:r w:rsidRPr="0048733A">
        <w:rPr>
          <w:lang w:val="en-GB"/>
        </w:rPr>
        <w:t>8:</w:t>
      </w:r>
      <w:r w:rsidR="0048733A" w:rsidRPr="0048733A">
        <w:rPr>
          <w:lang w:val="en-GB"/>
        </w:rPr>
        <w:t xml:space="preserve">       </w:t>
      </w:r>
      <w:r w:rsidRPr="0048733A">
        <w:rPr>
          <w:lang w:val="en-GB"/>
        </w:rPr>
        <w:t xml:space="preserve"> else </w:t>
      </w:r>
    </w:p>
    <w:p w14:paraId="6B4C3F7C" w14:textId="6C2C9A0E" w:rsidR="003E2B05" w:rsidRPr="0048733A" w:rsidRDefault="003E2B05" w:rsidP="00957351">
      <w:pPr>
        <w:rPr>
          <w:lang w:val="en-GB"/>
        </w:rPr>
      </w:pPr>
      <w:r w:rsidRPr="0048733A">
        <w:rPr>
          <w:lang w:val="en-GB"/>
        </w:rPr>
        <w:t xml:space="preserve">9: </w:t>
      </w:r>
      <w:r w:rsidR="0048733A" w:rsidRPr="0048733A">
        <w:rPr>
          <w:lang w:val="en-GB"/>
        </w:rPr>
        <w:t xml:space="preserve">         </w:t>
      </w:r>
      <w:r w:rsidR="0048733A">
        <w:rPr>
          <w:lang w:val="en-GB"/>
        </w:rPr>
        <w:t xml:space="preserve">  </w:t>
      </w:r>
      <w:r w:rsidRPr="0048733A">
        <w:rPr>
          <w:lang w:val="en-GB"/>
        </w:rPr>
        <w:t>for (</w:t>
      </w:r>
      <w:r w:rsidRPr="003E2B05">
        <w:rPr>
          <w:rFonts w:ascii="Cambria Math" w:hAnsi="Cambria Math" w:cs="Cambria Math"/>
        </w:rPr>
        <w:t>𝑠</w:t>
      </w:r>
      <w:r w:rsidRPr="0048733A">
        <w:rPr>
          <w:lang w:val="en-GB"/>
        </w:rPr>
        <w:t xml:space="preserve">, </w:t>
      </w:r>
      <w:r w:rsidRPr="003E2B05">
        <w:rPr>
          <w:rFonts w:ascii="Cambria Math" w:hAnsi="Cambria Math" w:cs="Cambria Math"/>
        </w:rPr>
        <w:t>𝑎</w:t>
      </w:r>
      <w:r w:rsidRPr="0048733A">
        <w:rPr>
          <w:lang w:val="en-GB"/>
        </w:rPr>
        <w:t xml:space="preserve">) </w:t>
      </w:r>
      <w:r w:rsidRPr="0048733A">
        <w:rPr>
          <w:rFonts w:ascii="Cambria Math" w:hAnsi="Cambria Math" w:cs="Cambria Math"/>
          <w:lang w:val="en-GB"/>
        </w:rPr>
        <w:t>∈</w:t>
      </w:r>
      <w:r w:rsidRPr="0048733A">
        <w:rPr>
          <w:lang w:val="en-GB"/>
        </w:rPr>
        <w:t xml:space="preserve"> </w:t>
      </w:r>
      <w:r w:rsidRPr="003E2B05">
        <w:rPr>
          <w:rFonts w:ascii="Cambria Math" w:hAnsi="Cambria Math" w:cs="Cambria Math"/>
        </w:rPr>
        <w:t>𝑐</w:t>
      </w:r>
      <w:r w:rsidRPr="0048733A">
        <w:rPr>
          <w:lang w:val="en-GB"/>
        </w:rPr>
        <w:t>.</w:t>
      </w:r>
      <w:proofErr w:type="spellStart"/>
      <w:r w:rsidRPr="0048733A">
        <w:rPr>
          <w:lang w:val="en-GB"/>
        </w:rPr>
        <w:t>gETSTATE.gETSuCCESSORS</w:t>
      </w:r>
      <w:proofErr w:type="spellEnd"/>
      <w:r w:rsidRPr="0048733A">
        <w:rPr>
          <w:lang w:val="en-GB"/>
        </w:rPr>
        <w:t xml:space="preserve"> do</w:t>
      </w:r>
    </w:p>
    <w:p w14:paraId="6B2F6F6E" w14:textId="69E93BB5" w:rsidR="003E2B05" w:rsidRDefault="003E2B05" w:rsidP="00957351">
      <w:r w:rsidRPr="003E2B05">
        <w:t xml:space="preserve">10: </w:t>
      </w:r>
      <w:r w:rsidR="0048733A">
        <w:t xml:space="preserve">            </w:t>
      </w:r>
      <w:r w:rsidRPr="003E2B05">
        <w:rPr>
          <w:rFonts w:ascii="Cambria Math" w:hAnsi="Cambria Math" w:cs="Cambria Math"/>
        </w:rPr>
        <w:t>𝑓</w:t>
      </w:r>
      <w:r w:rsidRPr="003E2B05">
        <w:t>.ADD(nieuw plan gebaseerd op (</w:t>
      </w:r>
      <w:r w:rsidRPr="003E2B05">
        <w:rPr>
          <w:rFonts w:ascii="Cambria Math" w:hAnsi="Cambria Math" w:cs="Cambria Math"/>
        </w:rPr>
        <w:t>𝑠</w:t>
      </w:r>
      <w:r w:rsidRPr="003E2B05">
        <w:t xml:space="preserve">, </w:t>
      </w:r>
      <w:r w:rsidRPr="003E2B05">
        <w:rPr>
          <w:rFonts w:ascii="Cambria Math" w:hAnsi="Cambria Math" w:cs="Cambria Math"/>
        </w:rPr>
        <w:t>𝑎</w:t>
      </w:r>
      <w:r w:rsidRPr="003E2B05">
        <w:t xml:space="preserve">) en </w:t>
      </w:r>
      <w:r w:rsidRPr="003E2B05">
        <w:rPr>
          <w:rFonts w:ascii="Cambria Math" w:hAnsi="Cambria Math" w:cs="Cambria Math"/>
        </w:rPr>
        <w:t>𝑐</w:t>
      </w:r>
      <w:r w:rsidRPr="003E2B05">
        <w:t xml:space="preserve">) </w:t>
      </w:r>
    </w:p>
    <w:p w14:paraId="50CD2DC0" w14:textId="6771402E" w:rsidR="003E2B05" w:rsidRDefault="003E2B05" w:rsidP="00957351">
      <w:r w:rsidRPr="003E2B05">
        <w:t xml:space="preserve">11: </w:t>
      </w:r>
      <w:r w:rsidR="0048733A">
        <w:t xml:space="preserve">   </w:t>
      </w:r>
      <w:r w:rsidRPr="003E2B05">
        <w:t xml:space="preserve">return error: geen oplossing gevonden # Open lijst is leeg. </w:t>
      </w:r>
    </w:p>
    <w:p w14:paraId="4E7472C1" w14:textId="15D2BDEF" w:rsidR="00957351" w:rsidRDefault="003E2B05" w:rsidP="00957351">
      <w:r w:rsidRPr="003E2B05">
        <w:t xml:space="preserve">12: end </w:t>
      </w:r>
      <w:proofErr w:type="spellStart"/>
      <w:r w:rsidRPr="003E2B05">
        <w:t>function</w:t>
      </w:r>
      <w:proofErr w:type="spellEnd"/>
    </w:p>
    <w:p w14:paraId="4D3BF4E1" w14:textId="77777777" w:rsidR="00957351" w:rsidRDefault="00957351" w:rsidP="00957351"/>
    <w:p w14:paraId="4719BF4B" w14:textId="41CC8028" w:rsidR="000B5A54" w:rsidRDefault="000B5A54" w:rsidP="000B5A54">
      <w:pPr>
        <w:pStyle w:val="Geenafstand"/>
      </w:pPr>
      <w:r w:rsidRPr="000B5A54">
        <w:t>Implementatie van een Plan</w:t>
      </w:r>
      <w:r>
        <w:t>:</w:t>
      </w:r>
      <w:r w:rsidRPr="000B5A54">
        <w:t xml:space="preserve"> </w:t>
      </w:r>
    </w:p>
    <w:p w14:paraId="3A4058D4" w14:textId="77777777" w:rsidR="000B5A54" w:rsidRDefault="000B5A54" w:rsidP="000B5A54">
      <w:pPr>
        <w:pStyle w:val="Lijstalinea"/>
        <w:numPr>
          <w:ilvl w:val="0"/>
          <w:numId w:val="166"/>
        </w:numPr>
      </w:pPr>
      <w:r w:rsidRPr="000B5A54">
        <w:t xml:space="preserve">Een plan kan geïmplementeerd worden als een klasse met 4 velden: </w:t>
      </w:r>
    </w:p>
    <w:p w14:paraId="2611F343" w14:textId="77777777" w:rsidR="000B5A54" w:rsidRDefault="000B5A54" w:rsidP="000B5A54">
      <w:pPr>
        <w:pStyle w:val="Lijstalinea"/>
        <w:numPr>
          <w:ilvl w:val="0"/>
          <w:numId w:val="166"/>
        </w:numPr>
      </w:pPr>
      <w:r w:rsidRPr="000B5A54">
        <w:t xml:space="preserve">De huidige toestand. </w:t>
      </w:r>
    </w:p>
    <w:p w14:paraId="18281AF7" w14:textId="77777777" w:rsidR="000B5A54" w:rsidRDefault="000B5A54" w:rsidP="000B5A54">
      <w:pPr>
        <w:pStyle w:val="Lijstalinea"/>
        <w:numPr>
          <w:ilvl w:val="0"/>
          <w:numId w:val="166"/>
        </w:numPr>
      </w:pPr>
      <w:r w:rsidRPr="000B5A54">
        <w:t xml:space="preserve">De laatst gekozen actie </w:t>
      </w:r>
      <w:r w:rsidRPr="000B5A54">
        <w:rPr>
          <w:rFonts w:ascii="Cambria Math" w:hAnsi="Cambria Math" w:cs="Cambria Math"/>
        </w:rPr>
        <w:t>𝑎</w:t>
      </w:r>
      <w:r w:rsidRPr="000B5A54">
        <w:t xml:space="preserve">. </w:t>
      </w:r>
    </w:p>
    <w:p w14:paraId="2F242E7C" w14:textId="77777777" w:rsidR="000B5A54" w:rsidRDefault="000B5A54" w:rsidP="000B5A54">
      <w:pPr>
        <w:pStyle w:val="Lijstalinea"/>
        <w:numPr>
          <w:ilvl w:val="0"/>
          <w:numId w:val="166"/>
        </w:numPr>
      </w:pPr>
      <w:r w:rsidRPr="000B5A54">
        <w:t xml:space="preserve">De voorganger of ouder van dit plan. Een referentie naar het plan waarvan dit plan is afgeleid door het toepassen van de huidige actie </w:t>
      </w:r>
      <w:r w:rsidRPr="000B5A54">
        <w:rPr>
          <w:rFonts w:ascii="Cambria Math" w:hAnsi="Cambria Math" w:cs="Cambria Math"/>
        </w:rPr>
        <w:t>𝑎</w:t>
      </w:r>
      <w:r w:rsidRPr="000B5A54">
        <w:t xml:space="preserve">. </w:t>
      </w:r>
    </w:p>
    <w:p w14:paraId="356AEB9C" w14:textId="77777777" w:rsidR="000B5A54" w:rsidRDefault="000B5A54" w:rsidP="000B5A54">
      <w:pPr>
        <w:pStyle w:val="Lijstalinea"/>
        <w:numPr>
          <w:ilvl w:val="0"/>
          <w:numId w:val="166"/>
        </w:numPr>
      </w:pPr>
      <w:r w:rsidRPr="000B5A54">
        <w:t xml:space="preserve">De totale kost van dit plan. Traditioneel wordt deze kost met </w:t>
      </w:r>
      <w:r w:rsidRPr="000B5A54">
        <w:rPr>
          <w:rFonts w:ascii="Cambria Math" w:hAnsi="Cambria Math" w:cs="Cambria Math"/>
        </w:rPr>
        <w:t>𝑔</w:t>
      </w:r>
      <w:r w:rsidRPr="000B5A54">
        <w:t xml:space="preserve"> genoteerd. </w:t>
      </w:r>
    </w:p>
    <w:p w14:paraId="5731E74A" w14:textId="4386C8D8" w:rsidR="00957351" w:rsidRDefault="000B5A54" w:rsidP="000B5A54">
      <w:pPr>
        <w:pStyle w:val="Lijstalinea"/>
        <w:numPr>
          <w:ilvl w:val="1"/>
          <w:numId w:val="166"/>
        </w:numPr>
      </w:pPr>
      <w:r w:rsidRPr="000B5A54">
        <w:t xml:space="preserve">Opmerking: in principe kan </w:t>
      </w:r>
      <w:r w:rsidRPr="000B5A54">
        <w:rPr>
          <w:rFonts w:ascii="Cambria Math" w:hAnsi="Cambria Math" w:cs="Cambria Math"/>
        </w:rPr>
        <w:t>𝑔</w:t>
      </w:r>
      <w:r w:rsidRPr="000B5A54">
        <w:t xml:space="preserve"> ook berekend worden, maar omdat </w:t>
      </w:r>
      <w:r w:rsidRPr="000B5A54">
        <w:rPr>
          <w:rFonts w:ascii="Cambria Math" w:hAnsi="Cambria Math" w:cs="Cambria Math"/>
        </w:rPr>
        <w:t>𝑔</w:t>
      </w:r>
      <w:r w:rsidRPr="000B5A54">
        <w:t xml:space="preserve"> door sommige algoritmes vaak wordt gebruikt wordt deze hier </w:t>
      </w:r>
      <w:r>
        <w:t>opgeslagen</w:t>
      </w:r>
    </w:p>
    <w:p w14:paraId="2B1F4CBF" w14:textId="77777777" w:rsidR="00957351" w:rsidRDefault="00957351" w:rsidP="00957351"/>
    <w:p w14:paraId="776EA4DA" w14:textId="77777777" w:rsidR="00461F74" w:rsidRDefault="00461F74" w:rsidP="00461F74">
      <w:pPr>
        <w:pStyle w:val="Geenafstand"/>
      </w:pPr>
      <w:r w:rsidRPr="00461F74">
        <w:t>Criteria voor Zoekalgoritmen</w:t>
      </w:r>
      <w:r>
        <w:t>:</w:t>
      </w:r>
      <w:r w:rsidRPr="00461F74">
        <w:t xml:space="preserve"> </w:t>
      </w:r>
    </w:p>
    <w:p w14:paraId="20E970BE" w14:textId="77777777" w:rsidR="00461F74" w:rsidRDefault="00461F74" w:rsidP="00461F74">
      <w:pPr>
        <w:pStyle w:val="Lijstalinea"/>
        <w:numPr>
          <w:ilvl w:val="0"/>
          <w:numId w:val="167"/>
        </w:numPr>
      </w:pPr>
      <w:r w:rsidRPr="00461F74">
        <w:t xml:space="preserve">Definitie </w:t>
      </w:r>
    </w:p>
    <w:p w14:paraId="54EC284B" w14:textId="0BF005B4" w:rsidR="00461F74" w:rsidRDefault="00461F74" w:rsidP="00461F74">
      <w:pPr>
        <w:pStyle w:val="Lijstalinea"/>
        <w:numPr>
          <w:ilvl w:val="1"/>
          <w:numId w:val="167"/>
        </w:numPr>
      </w:pPr>
      <w:r w:rsidRPr="00461F74">
        <w:t xml:space="preserve">Een zoekalgoritme is Compleet wanneer het algoritme, voor elk zoekprobleem met een oplossing, effectief een oplossing vindt. </w:t>
      </w:r>
    </w:p>
    <w:p w14:paraId="63D4F02E" w14:textId="77777777" w:rsidR="00461F74" w:rsidRDefault="00461F74" w:rsidP="00461F74">
      <w:pPr>
        <w:pStyle w:val="Lijstalinea"/>
        <w:numPr>
          <w:ilvl w:val="0"/>
          <w:numId w:val="167"/>
        </w:numPr>
      </w:pPr>
      <w:r w:rsidRPr="00461F74">
        <w:t xml:space="preserve">Definitie </w:t>
      </w:r>
    </w:p>
    <w:p w14:paraId="48E864FB" w14:textId="2CA5E3E8" w:rsidR="00957351" w:rsidRDefault="00461F74" w:rsidP="00461F74">
      <w:pPr>
        <w:pStyle w:val="Lijstalinea"/>
        <w:numPr>
          <w:ilvl w:val="1"/>
          <w:numId w:val="167"/>
        </w:numPr>
      </w:pPr>
      <w:r w:rsidRPr="00461F74">
        <w:t>Een zoekalgoritme is Optimaal wanneer het niet enkel een oplossing vindt maar steeds een optimale oplossing teruggeeft voor elk zoekprobleem met een oplossing.</w:t>
      </w:r>
    </w:p>
    <w:p w14:paraId="6407517E" w14:textId="77777777" w:rsidR="00957351" w:rsidRDefault="00957351" w:rsidP="00957351"/>
    <w:p w14:paraId="6AF0279D" w14:textId="77777777" w:rsidR="00752EAD" w:rsidRDefault="00752EAD" w:rsidP="00752EAD">
      <w:pPr>
        <w:pStyle w:val="Geenafstand"/>
      </w:pPr>
      <w:r w:rsidRPr="00752EAD">
        <w:lastRenderedPageBreak/>
        <w:t>Criteria voor Zoekalgoritmen</w:t>
      </w:r>
      <w:r>
        <w:t>:</w:t>
      </w:r>
      <w:r w:rsidRPr="00752EAD">
        <w:t xml:space="preserve"> </w:t>
      </w:r>
    </w:p>
    <w:p w14:paraId="75B2FB1E" w14:textId="77777777" w:rsidR="00752EAD" w:rsidRDefault="00752EAD" w:rsidP="00752EAD">
      <w:pPr>
        <w:pStyle w:val="Lijstalinea"/>
        <w:numPr>
          <w:ilvl w:val="0"/>
          <w:numId w:val="168"/>
        </w:numPr>
      </w:pPr>
      <w:r w:rsidRPr="00752EAD">
        <w:t xml:space="preserve">Definitie </w:t>
      </w:r>
    </w:p>
    <w:p w14:paraId="5C805D27" w14:textId="66E3EEC8" w:rsidR="00752EAD" w:rsidRDefault="00752EAD" w:rsidP="00752EAD">
      <w:pPr>
        <w:pStyle w:val="Lijstalinea"/>
        <w:numPr>
          <w:ilvl w:val="1"/>
          <w:numId w:val="168"/>
        </w:numPr>
      </w:pPr>
      <w:r w:rsidRPr="00752EAD">
        <w:t xml:space="preserve">De Tijds Complexiteit van een zoekalgoritme bepaalt de uitvoeringstijd van het algoritme. We nemen aan dat de uitvoeringstijd evenredig is met het aantal gegenereerde toppen. </w:t>
      </w:r>
    </w:p>
    <w:p w14:paraId="049B1504" w14:textId="77777777" w:rsidR="00752EAD" w:rsidRDefault="00752EAD" w:rsidP="00752EAD">
      <w:pPr>
        <w:pStyle w:val="Lijstalinea"/>
        <w:numPr>
          <w:ilvl w:val="0"/>
          <w:numId w:val="168"/>
        </w:numPr>
      </w:pPr>
      <w:r w:rsidRPr="00752EAD">
        <w:t xml:space="preserve">Definitie </w:t>
      </w:r>
    </w:p>
    <w:p w14:paraId="0BA558F3" w14:textId="3071CB0C" w:rsidR="00957351" w:rsidRDefault="00752EAD" w:rsidP="00752EAD">
      <w:pPr>
        <w:pStyle w:val="Lijstalinea"/>
        <w:numPr>
          <w:ilvl w:val="1"/>
          <w:numId w:val="168"/>
        </w:numPr>
      </w:pPr>
      <w:r w:rsidRPr="00752EAD">
        <w:t>De Ruimt Complexiteit van een zoekalgoritme bepaalt de hoeveelheid geheugen die het algoritme nodig heeft tijdens de uitvoering. Dit wordt meestal uitgedrukt als het maximaal aantal toestanden dat gelijktijdig moet worden bijgehouden</w:t>
      </w:r>
    </w:p>
    <w:p w14:paraId="57FCCBD8" w14:textId="09E236B7" w:rsidR="00752EAD" w:rsidRDefault="000C5F3E" w:rsidP="00752EAD">
      <w:pPr>
        <w:pStyle w:val="Geenafstand"/>
      </w:pPr>
      <w:r w:rsidRPr="000C5F3E">
        <w:rPr>
          <w:noProof/>
        </w:rPr>
        <w:drawing>
          <wp:anchor distT="0" distB="0" distL="114300" distR="114300" simplePos="0" relativeHeight="251661359" behindDoc="1" locked="0" layoutInCell="1" allowOverlap="1" wp14:anchorId="0E842F41" wp14:editId="633CD5E1">
            <wp:simplePos x="0" y="0"/>
            <wp:positionH relativeFrom="column">
              <wp:posOffset>3258820</wp:posOffset>
            </wp:positionH>
            <wp:positionV relativeFrom="paragraph">
              <wp:posOffset>0</wp:posOffset>
            </wp:positionV>
            <wp:extent cx="2778760" cy="1438910"/>
            <wp:effectExtent l="0" t="0" r="2540" b="8890"/>
            <wp:wrapTight wrapText="bothSides">
              <wp:wrapPolygon edited="0">
                <wp:start x="0" y="0"/>
                <wp:lineTo x="0" y="21447"/>
                <wp:lineTo x="21472" y="21447"/>
                <wp:lineTo x="21472" y="0"/>
                <wp:lineTo x="0" y="0"/>
              </wp:wrapPolygon>
            </wp:wrapTight>
            <wp:docPr id="429640094" name="Afbeelding 1" descr="Afbeelding met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40094" name="Afbeelding 1" descr="Afbeelding met lijn, diagram&#10;&#10;Automatisch gegenereerde beschrijving"/>
                    <pic:cNvPicPr/>
                  </pic:nvPicPr>
                  <pic:blipFill>
                    <a:blip r:embed="rId64">
                      <a:extLst>
                        <a:ext uri="{28A0092B-C50C-407E-A947-70E740481C1C}">
                          <a14:useLocalDpi xmlns:a14="http://schemas.microsoft.com/office/drawing/2010/main" val="0"/>
                        </a:ext>
                      </a:extLst>
                    </a:blip>
                    <a:stretch>
                      <a:fillRect/>
                    </a:stretch>
                  </pic:blipFill>
                  <pic:spPr>
                    <a:xfrm>
                      <a:off x="0" y="0"/>
                      <a:ext cx="2778760" cy="1438910"/>
                    </a:xfrm>
                    <a:prstGeom prst="rect">
                      <a:avLst/>
                    </a:prstGeom>
                  </pic:spPr>
                </pic:pic>
              </a:graphicData>
            </a:graphic>
          </wp:anchor>
        </w:drawing>
      </w:r>
      <w:r w:rsidR="00752EAD" w:rsidRPr="00752EAD">
        <w:t>Grootheden voor Ruimte- en Tijdscomplexiteit</w:t>
      </w:r>
      <w:r w:rsidR="00752EAD">
        <w:t>:</w:t>
      </w:r>
    </w:p>
    <w:p w14:paraId="497E4922" w14:textId="38AE182D" w:rsidR="00752EAD" w:rsidRDefault="00752EAD" w:rsidP="00752EAD">
      <w:pPr>
        <w:pStyle w:val="Lijstalinea"/>
        <w:numPr>
          <w:ilvl w:val="0"/>
          <w:numId w:val="169"/>
        </w:numPr>
      </w:pPr>
      <w:r w:rsidRPr="00752EAD">
        <w:t xml:space="preserve">De </w:t>
      </w:r>
      <w:r>
        <w:t>vertakkingsfactor</w:t>
      </w:r>
      <w:r w:rsidRPr="00752EAD">
        <w:t xml:space="preserve"> </w:t>
      </w:r>
      <w:r w:rsidRPr="00752EAD">
        <w:rPr>
          <w:rFonts w:ascii="Cambria Math" w:hAnsi="Cambria Math" w:cs="Cambria Math"/>
        </w:rPr>
        <w:t>𝑏</w:t>
      </w:r>
      <w:r w:rsidRPr="00752EAD">
        <w:t xml:space="preserve">: Deze geeft het maximaal aantal opvolgers van een top in de zoekboom. </w:t>
      </w:r>
    </w:p>
    <w:p w14:paraId="11E3FDBD" w14:textId="77777777" w:rsidR="00752EAD" w:rsidRDefault="00752EAD" w:rsidP="00752EAD">
      <w:pPr>
        <w:pStyle w:val="Lijstalinea"/>
        <w:numPr>
          <w:ilvl w:val="0"/>
          <w:numId w:val="169"/>
        </w:numPr>
      </w:pPr>
      <w:r w:rsidRPr="00752EAD">
        <w:rPr>
          <w:rFonts w:ascii="Cambria Math" w:hAnsi="Cambria Math" w:cs="Cambria Math"/>
        </w:rPr>
        <w:t>𝑑</w:t>
      </w:r>
      <w:r w:rsidRPr="00752EAD">
        <w:t xml:space="preserve">: diepte van de meest ondiepe </w:t>
      </w:r>
      <w:proofErr w:type="spellStart"/>
      <w:r w:rsidRPr="00752EAD">
        <w:t>doeltop</w:t>
      </w:r>
      <w:proofErr w:type="spellEnd"/>
      <w:r w:rsidRPr="00752EAD">
        <w:t xml:space="preserve">. </w:t>
      </w:r>
    </w:p>
    <w:p w14:paraId="28387AD6" w14:textId="44A1F4B1" w:rsidR="00957351" w:rsidRDefault="00752EAD" w:rsidP="00752EAD">
      <w:pPr>
        <w:pStyle w:val="Lijstalinea"/>
        <w:numPr>
          <w:ilvl w:val="0"/>
          <w:numId w:val="169"/>
        </w:numPr>
      </w:pPr>
      <w:r w:rsidRPr="00752EAD">
        <w:rPr>
          <w:rFonts w:ascii="Cambria Math" w:hAnsi="Cambria Math" w:cs="Cambria Math"/>
        </w:rPr>
        <w:t>𝑚</w:t>
      </w:r>
      <w:r w:rsidRPr="00752EAD">
        <w:t>: maximale lengte (= aantal acties) van een pad in de toestandsruimte.</w:t>
      </w:r>
    </w:p>
    <w:p w14:paraId="6CB888BD" w14:textId="08934AA3" w:rsidR="00957351" w:rsidRDefault="00957351" w:rsidP="00957351"/>
    <w:p w14:paraId="27AB6F3C" w14:textId="77777777" w:rsidR="008C2DC5" w:rsidRDefault="008C2DC5" w:rsidP="008C2DC5">
      <w:pPr>
        <w:pStyle w:val="Geenafstand"/>
      </w:pPr>
      <w:r w:rsidRPr="008C2DC5">
        <w:t>Eigenschappen Zoekboom</w:t>
      </w:r>
      <w:r>
        <w:t>:</w:t>
      </w:r>
      <w:r w:rsidRPr="008C2DC5">
        <w:t xml:space="preserve"> </w:t>
      </w:r>
    </w:p>
    <w:p w14:paraId="7338E6FD" w14:textId="30C27B46" w:rsidR="008C2DC5" w:rsidRDefault="008C2DC5" w:rsidP="008C2DC5">
      <w:pPr>
        <w:pStyle w:val="Lijstalinea"/>
        <w:numPr>
          <w:ilvl w:val="0"/>
          <w:numId w:val="170"/>
        </w:numPr>
      </w:pPr>
      <w:r w:rsidRPr="008C2DC5">
        <w:t xml:space="preserve">Het aantal toppen in een zoekboom met vertakkingsfactor </w:t>
      </w:r>
      <w:r w:rsidRPr="008C2DC5">
        <w:rPr>
          <w:rFonts w:ascii="Cambria Math" w:hAnsi="Cambria Math" w:cs="Cambria Math"/>
        </w:rPr>
        <w:t>𝑏</w:t>
      </w:r>
      <w:r w:rsidRPr="008C2DC5">
        <w:t xml:space="preserve"> en maximale diepte </w:t>
      </w:r>
      <w:r w:rsidRPr="008C2DC5">
        <w:rPr>
          <w:rFonts w:ascii="Cambria Math" w:hAnsi="Cambria Math" w:cs="Cambria Math"/>
        </w:rPr>
        <w:t>𝑚</w:t>
      </w:r>
      <w:r w:rsidRPr="008C2DC5">
        <w:t xml:space="preserve"> wordt gegeven door </w:t>
      </w:r>
      <w:r>
        <w:t>(</w:t>
      </w:r>
      <w:r w:rsidRPr="008C2DC5">
        <w:rPr>
          <w:rFonts w:ascii="Cambria Math" w:hAnsi="Cambria Math" w:cs="Cambria Math"/>
        </w:rPr>
        <w:t>𝑏</w:t>
      </w:r>
      <w:r w:rsidRPr="008C2DC5">
        <w:t xml:space="preserve"> </w:t>
      </w:r>
      <w:r w:rsidRPr="008C2DC5">
        <w:rPr>
          <w:rFonts w:ascii="Cambria Math" w:hAnsi="Cambria Math" w:cs="Cambria Math"/>
          <w:vertAlign w:val="superscript"/>
        </w:rPr>
        <w:t>𝑚</w:t>
      </w:r>
      <w:r w:rsidRPr="008C2DC5">
        <w:rPr>
          <w:vertAlign w:val="superscript"/>
        </w:rPr>
        <w:t>+1</w:t>
      </w:r>
      <w:r w:rsidRPr="008C2DC5">
        <w:t xml:space="preserve"> </w:t>
      </w:r>
      <w:r>
        <w:t>–</w:t>
      </w:r>
      <w:r w:rsidRPr="008C2DC5">
        <w:t xml:space="preserve"> 1</w:t>
      </w:r>
      <w:r>
        <w:t>) /</w:t>
      </w:r>
      <w:r w:rsidRPr="008C2DC5">
        <w:t xml:space="preserve"> </w:t>
      </w:r>
      <w:r>
        <w:t>(</w:t>
      </w:r>
      <w:r w:rsidRPr="008C2DC5">
        <w:rPr>
          <w:rFonts w:ascii="Cambria Math" w:hAnsi="Cambria Math" w:cs="Cambria Math"/>
        </w:rPr>
        <w:t>𝑏</w:t>
      </w:r>
      <w:r w:rsidRPr="008C2DC5">
        <w:t xml:space="preserve"> </w:t>
      </w:r>
      <w:r>
        <w:t>–</w:t>
      </w:r>
      <w:r w:rsidRPr="008C2DC5">
        <w:t xml:space="preserve"> 1</w:t>
      </w:r>
      <w:r>
        <w:t>)</w:t>
      </w:r>
      <w:r w:rsidRPr="008C2DC5">
        <w:t xml:space="preserve"> = </w:t>
      </w:r>
      <w:r w:rsidRPr="008C2DC5">
        <w:rPr>
          <w:rFonts w:ascii="Cambria Math" w:hAnsi="Cambria Math" w:cs="Cambria Math"/>
        </w:rPr>
        <w:t>𝑂</w:t>
      </w:r>
      <w:r w:rsidRPr="008C2DC5">
        <w:t>(</w:t>
      </w:r>
      <w:r w:rsidRPr="008C2DC5">
        <w:rPr>
          <w:rFonts w:ascii="Cambria Math" w:hAnsi="Cambria Math" w:cs="Cambria Math"/>
        </w:rPr>
        <w:t>𝑏</w:t>
      </w:r>
      <w:r w:rsidRPr="008C2DC5">
        <w:rPr>
          <w:rFonts w:ascii="Cambria Math" w:hAnsi="Cambria Math" w:cs="Cambria Math"/>
          <w:vertAlign w:val="superscript"/>
        </w:rPr>
        <w:t>𝑚</w:t>
      </w:r>
      <w:r w:rsidRPr="008C2DC5">
        <w:t xml:space="preserve">). </w:t>
      </w:r>
    </w:p>
    <w:p w14:paraId="278E7CBF" w14:textId="00811615" w:rsidR="00957351" w:rsidRDefault="008C2DC5" w:rsidP="008C2DC5">
      <w:pPr>
        <w:pStyle w:val="Lijstalinea"/>
        <w:numPr>
          <w:ilvl w:val="0"/>
          <w:numId w:val="170"/>
        </w:numPr>
      </w:pPr>
      <w:r w:rsidRPr="008C2DC5">
        <w:t xml:space="preserve">Bovendien: de laatste laag bevat </w:t>
      </w:r>
      <w:r w:rsidRPr="008C2DC5">
        <w:rPr>
          <w:rFonts w:ascii="Cambria Math" w:hAnsi="Cambria Math" w:cs="Cambria Math"/>
        </w:rPr>
        <w:t>𝑏</w:t>
      </w:r>
      <w:r w:rsidRPr="008C2DC5">
        <w:t xml:space="preserve"> </w:t>
      </w:r>
      <w:r w:rsidRPr="008C2DC5">
        <w:rPr>
          <w:rFonts w:ascii="Cambria Math" w:hAnsi="Cambria Math" w:cs="Cambria Math"/>
        </w:rPr>
        <w:t>𝑚</w:t>
      </w:r>
      <w:r w:rsidRPr="008C2DC5">
        <w:t xml:space="preserve"> toppen. Dat is méér dan alle voorgaande lagen samen!</w:t>
      </w:r>
    </w:p>
    <w:p w14:paraId="6531979F" w14:textId="0D335969" w:rsidR="00957351" w:rsidRDefault="00B4308E" w:rsidP="00957351">
      <w:r w:rsidRPr="001A5F68">
        <w:rPr>
          <w:noProof/>
        </w:rPr>
        <w:drawing>
          <wp:anchor distT="0" distB="0" distL="114300" distR="114300" simplePos="0" relativeHeight="251662383" behindDoc="1" locked="0" layoutInCell="1" allowOverlap="1" wp14:anchorId="4831559F" wp14:editId="61A74164">
            <wp:simplePos x="0" y="0"/>
            <wp:positionH relativeFrom="margin">
              <wp:posOffset>3044613</wp:posOffset>
            </wp:positionH>
            <wp:positionV relativeFrom="paragraph">
              <wp:posOffset>63500</wp:posOffset>
            </wp:positionV>
            <wp:extent cx="3063240" cy="1202055"/>
            <wp:effectExtent l="0" t="0" r="3810" b="0"/>
            <wp:wrapTight wrapText="bothSides">
              <wp:wrapPolygon edited="0">
                <wp:start x="0" y="0"/>
                <wp:lineTo x="0" y="21223"/>
                <wp:lineTo x="21493" y="21223"/>
                <wp:lineTo x="21493" y="0"/>
                <wp:lineTo x="0" y="0"/>
              </wp:wrapPolygon>
            </wp:wrapTight>
            <wp:docPr id="1245268155"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68155" name="Afbeelding 1" descr="Afbeelding met tekst, schermopname, diagram, lijn&#10;&#10;Automatisch gegenereerde beschrijving"/>
                    <pic:cNvPicPr/>
                  </pic:nvPicPr>
                  <pic:blipFill>
                    <a:blip r:embed="rId65">
                      <a:extLst>
                        <a:ext uri="{28A0092B-C50C-407E-A947-70E740481C1C}">
                          <a14:useLocalDpi xmlns:a14="http://schemas.microsoft.com/office/drawing/2010/main" val="0"/>
                        </a:ext>
                      </a:extLst>
                    </a:blip>
                    <a:stretch>
                      <a:fillRect/>
                    </a:stretch>
                  </pic:blipFill>
                  <pic:spPr>
                    <a:xfrm>
                      <a:off x="0" y="0"/>
                      <a:ext cx="3063240" cy="1202055"/>
                    </a:xfrm>
                    <a:prstGeom prst="rect">
                      <a:avLst/>
                    </a:prstGeom>
                  </pic:spPr>
                </pic:pic>
              </a:graphicData>
            </a:graphic>
            <wp14:sizeRelH relativeFrom="margin">
              <wp14:pctWidth>0</wp14:pctWidth>
            </wp14:sizeRelH>
            <wp14:sizeRelV relativeFrom="margin">
              <wp14:pctHeight>0</wp14:pctHeight>
            </wp14:sizeRelV>
          </wp:anchor>
        </w:drawing>
      </w:r>
    </w:p>
    <w:p w14:paraId="23C5BFA7" w14:textId="0885B9BE" w:rsidR="00957351" w:rsidRDefault="00280494" w:rsidP="001A5F68">
      <w:pPr>
        <w:pStyle w:val="Geenafstand"/>
      </w:pPr>
      <w:proofErr w:type="spellStart"/>
      <w:r w:rsidRPr="00280494">
        <w:t>Graafgebaseerd</w:t>
      </w:r>
      <w:proofErr w:type="spellEnd"/>
      <w:r w:rsidRPr="00280494">
        <w:t xml:space="preserve"> Zoeken: Herhaalde Toestanden</w:t>
      </w:r>
      <w:r>
        <w:t>:</w:t>
      </w:r>
    </w:p>
    <w:p w14:paraId="0A2A9E15" w14:textId="2509154C" w:rsidR="0093643D" w:rsidRDefault="0009166B" w:rsidP="00957351">
      <w:proofErr w:type="spellStart"/>
      <w:r>
        <w:t>Boomgebaseerd</w:t>
      </w:r>
      <w:proofErr w:type="spellEnd"/>
      <w:r>
        <w:t xml:space="preserve"> zoeken onthoudt niet waar het reeds geweest is.</w:t>
      </w:r>
    </w:p>
    <w:p w14:paraId="0B576AE4" w14:textId="16D12FB1" w:rsidR="00050828" w:rsidRDefault="00050828" w:rsidP="00957351">
      <w:proofErr w:type="spellStart"/>
      <w:r>
        <w:t>Graafgebaseerd</w:t>
      </w:r>
      <w:proofErr w:type="spellEnd"/>
      <w:r>
        <w:t xml:space="preserve"> onthoudt waar hij al is geweest.</w:t>
      </w:r>
    </w:p>
    <w:p w14:paraId="2063A69E" w14:textId="71E9E5A5" w:rsidR="0093643D" w:rsidRDefault="0093643D" w:rsidP="00957351"/>
    <w:p w14:paraId="224CF9EF" w14:textId="77777777" w:rsidR="00B4308E" w:rsidRDefault="0093643D" w:rsidP="00B4308E">
      <w:pPr>
        <w:pStyle w:val="Geenafstand"/>
      </w:pPr>
      <w:proofErr w:type="spellStart"/>
      <w:r w:rsidRPr="0093643D">
        <w:t>Graafgebaseerd</w:t>
      </w:r>
      <w:proofErr w:type="spellEnd"/>
      <w:r w:rsidRPr="0093643D">
        <w:t xml:space="preserve"> zoeken Basisidee </w:t>
      </w:r>
      <w:proofErr w:type="spellStart"/>
      <w:r w:rsidRPr="0093643D">
        <w:t>Graafgebaseerd</w:t>
      </w:r>
      <w:proofErr w:type="spellEnd"/>
      <w:r w:rsidRPr="0093643D">
        <w:t xml:space="preserve"> Zoeken</w:t>
      </w:r>
      <w:r w:rsidR="00B4308E">
        <w:t>:</w:t>
      </w:r>
    </w:p>
    <w:p w14:paraId="391AC960" w14:textId="77777777" w:rsidR="00B4308E" w:rsidRDefault="0093643D" w:rsidP="00B4308E">
      <w:pPr>
        <w:pStyle w:val="Lijstalinea"/>
        <w:numPr>
          <w:ilvl w:val="0"/>
          <w:numId w:val="171"/>
        </w:numPr>
      </w:pPr>
      <w:r w:rsidRPr="0093643D">
        <w:t xml:space="preserve">Expandeer elke toestand hoogstens éénmaal. </w:t>
      </w:r>
    </w:p>
    <w:p w14:paraId="36AA34D4" w14:textId="3D88831D" w:rsidR="00280494" w:rsidRDefault="0093643D" w:rsidP="00B4308E">
      <w:pPr>
        <w:pStyle w:val="Lijstalinea"/>
        <w:numPr>
          <w:ilvl w:val="0"/>
          <w:numId w:val="171"/>
        </w:numPr>
      </w:pPr>
      <w:r w:rsidRPr="0093643D">
        <w:t xml:space="preserve">Hoe? Houd een lijst (verzameling) bij van geëxpandeerde toestanden: de </w:t>
      </w:r>
      <w:proofErr w:type="spellStart"/>
      <w:r w:rsidRPr="0093643D">
        <w:t>gESLOTEn</w:t>
      </w:r>
      <w:proofErr w:type="spellEnd"/>
      <w:r w:rsidRPr="0093643D">
        <w:t xml:space="preserve"> LIJST.</w:t>
      </w:r>
    </w:p>
    <w:p w14:paraId="28E20C82" w14:textId="77777777" w:rsidR="00957351" w:rsidRDefault="00957351" w:rsidP="00957351"/>
    <w:p w14:paraId="141FA4C5" w14:textId="42A3450A" w:rsidR="00A874F3" w:rsidRDefault="00A874F3" w:rsidP="00A874F3">
      <w:pPr>
        <w:pStyle w:val="Geenafstand"/>
      </w:pPr>
      <w:r w:rsidRPr="00A874F3">
        <w:t>Pseudocode</w:t>
      </w:r>
      <w:r>
        <w:t>:</w:t>
      </w:r>
    </w:p>
    <w:p w14:paraId="435C69F1" w14:textId="77777777" w:rsidR="00A874F3" w:rsidRDefault="00A874F3" w:rsidP="00A874F3">
      <w:pPr>
        <w:pStyle w:val="Lijstalinea"/>
        <w:numPr>
          <w:ilvl w:val="0"/>
          <w:numId w:val="172"/>
        </w:numPr>
      </w:pPr>
      <w:r w:rsidRPr="00A874F3">
        <w:rPr>
          <w:b/>
          <w:bCs/>
        </w:rPr>
        <w:t>Invoer</w:t>
      </w:r>
      <w:r w:rsidRPr="00A874F3">
        <w:t xml:space="preserve"> Een zoekprobleem </w:t>
      </w:r>
      <w:r w:rsidRPr="00A874F3">
        <w:rPr>
          <w:rFonts w:ascii="Cambria Math" w:hAnsi="Cambria Math" w:cs="Cambria Math"/>
        </w:rPr>
        <w:t>𝑃</w:t>
      </w:r>
      <w:r w:rsidRPr="00A874F3">
        <w:t xml:space="preserve">. </w:t>
      </w:r>
    </w:p>
    <w:p w14:paraId="36F31F5C" w14:textId="77777777" w:rsidR="00A874F3" w:rsidRDefault="00A874F3" w:rsidP="00A874F3">
      <w:pPr>
        <w:pStyle w:val="Lijstalinea"/>
        <w:numPr>
          <w:ilvl w:val="0"/>
          <w:numId w:val="172"/>
        </w:numPr>
      </w:pPr>
      <w:r w:rsidRPr="00A874F3">
        <w:rPr>
          <w:b/>
          <w:bCs/>
        </w:rPr>
        <w:t>Uitvoer</w:t>
      </w:r>
      <w:r w:rsidRPr="00A874F3">
        <w:t xml:space="preserve"> Een sequentie van acties of error </w:t>
      </w:r>
    </w:p>
    <w:p w14:paraId="2AED7353" w14:textId="77777777" w:rsidR="00A874F3" w:rsidRDefault="00A874F3" w:rsidP="00957351">
      <w:r w:rsidRPr="00A874F3">
        <w:t xml:space="preserve">1: </w:t>
      </w:r>
      <w:proofErr w:type="spellStart"/>
      <w:r w:rsidRPr="00A874F3">
        <w:t>function</w:t>
      </w:r>
      <w:proofErr w:type="spellEnd"/>
      <w:r w:rsidRPr="00A874F3">
        <w:t xml:space="preserve"> GRAPHSEARCH(</w:t>
      </w:r>
      <w:r w:rsidRPr="00A874F3">
        <w:rPr>
          <w:rFonts w:ascii="Cambria Math" w:hAnsi="Cambria Math" w:cs="Cambria Math"/>
        </w:rPr>
        <w:t>𝑃</w:t>
      </w:r>
      <w:r w:rsidRPr="00A874F3">
        <w:t xml:space="preserve">) </w:t>
      </w:r>
    </w:p>
    <w:p w14:paraId="01F68450" w14:textId="647A0AC1" w:rsidR="00A874F3" w:rsidRDefault="00A874F3" w:rsidP="00957351">
      <w:r w:rsidRPr="00A874F3">
        <w:t xml:space="preserve">2: </w:t>
      </w:r>
      <w:r w:rsidR="0042391E">
        <w:t xml:space="preserve">   </w:t>
      </w:r>
      <w:r w:rsidRPr="00A874F3">
        <w:rPr>
          <w:rFonts w:ascii="Cambria Math" w:hAnsi="Cambria Math" w:cs="Cambria Math"/>
        </w:rPr>
        <w:t>𝑓</w:t>
      </w:r>
      <w:r w:rsidRPr="00A874F3">
        <w:t xml:space="preserve"> ← nieuwe lege lijst </w:t>
      </w:r>
      <w:r w:rsidR="00D174FC">
        <w:tab/>
      </w:r>
      <w:r w:rsidR="00D174FC">
        <w:tab/>
      </w:r>
      <w:r w:rsidR="00D174FC">
        <w:tab/>
      </w:r>
      <w:r w:rsidR="00D174FC">
        <w:tab/>
      </w:r>
      <w:r w:rsidRPr="00A874F3">
        <w:t xml:space="preserve"># De open lijst </w:t>
      </w:r>
    </w:p>
    <w:p w14:paraId="249F83C6" w14:textId="66D3C002" w:rsidR="00A874F3" w:rsidRDefault="00A874F3" w:rsidP="00957351">
      <w:r w:rsidRPr="00A874F3">
        <w:t xml:space="preserve">3: </w:t>
      </w:r>
      <w:r w:rsidR="0042391E" w:rsidRPr="00A874F3">
        <w:t xml:space="preserve"> </w:t>
      </w:r>
      <w:r w:rsidR="0042391E">
        <w:t xml:space="preserve">  </w:t>
      </w:r>
      <w:proofErr w:type="spellStart"/>
      <w:r w:rsidRPr="00A874F3">
        <w:t>closed</w:t>
      </w:r>
      <w:proofErr w:type="spellEnd"/>
      <w:r w:rsidRPr="00A874F3">
        <w:t xml:space="preserve"> ← </w:t>
      </w:r>
      <w:r w:rsidRPr="00A874F3">
        <w:rPr>
          <w:rFonts w:ascii="Cambria Math" w:hAnsi="Cambria Math" w:cs="Cambria Math"/>
        </w:rPr>
        <w:t>∅</w:t>
      </w:r>
      <w:r w:rsidRPr="00A874F3">
        <w:t xml:space="preserve"> </w:t>
      </w:r>
      <w:r w:rsidR="00D174FC">
        <w:tab/>
      </w:r>
      <w:r w:rsidR="00D174FC">
        <w:tab/>
      </w:r>
      <w:r w:rsidR="00D174FC">
        <w:tab/>
      </w:r>
      <w:r w:rsidR="00D174FC">
        <w:tab/>
      </w:r>
      <w:r w:rsidR="00D174FC">
        <w:tab/>
      </w:r>
      <w:r w:rsidRPr="00A874F3">
        <w:t># Verzameling ge</w:t>
      </w:r>
      <w:r w:rsidRPr="00A874F3">
        <w:rPr>
          <w:rFonts w:ascii="Calibri" w:hAnsi="Calibri" w:cs="Calibri"/>
        </w:rPr>
        <w:t>ë</w:t>
      </w:r>
      <w:r w:rsidRPr="00A874F3">
        <w:t xml:space="preserve">xpandeerde toestanden </w:t>
      </w:r>
    </w:p>
    <w:p w14:paraId="071993BD" w14:textId="29EAA222" w:rsidR="00A874F3" w:rsidRDefault="00A874F3" w:rsidP="00957351">
      <w:r w:rsidRPr="00A874F3">
        <w:t>4:</w:t>
      </w:r>
      <w:r w:rsidR="0042391E" w:rsidRPr="00A874F3">
        <w:t xml:space="preserve"> </w:t>
      </w:r>
      <w:r w:rsidR="0042391E">
        <w:t xml:space="preserve">  </w:t>
      </w:r>
      <w:r w:rsidRPr="00A874F3">
        <w:t xml:space="preserve"> </w:t>
      </w:r>
      <w:r w:rsidRPr="00A874F3">
        <w:rPr>
          <w:rFonts w:ascii="Cambria Math" w:hAnsi="Cambria Math" w:cs="Cambria Math"/>
        </w:rPr>
        <w:t>𝑓</w:t>
      </w:r>
      <w:r w:rsidRPr="00A874F3">
        <w:t xml:space="preserve">.ADD(nieuw plan gebaseerd op initiële toestand </w:t>
      </w:r>
      <w:r w:rsidRPr="00A874F3">
        <w:rPr>
          <w:rFonts w:ascii="Cambria Math" w:hAnsi="Cambria Math" w:cs="Cambria Math"/>
        </w:rPr>
        <w:t>𝑃</w:t>
      </w:r>
      <w:r w:rsidRPr="00A874F3">
        <w:t xml:space="preserve">) </w:t>
      </w:r>
    </w:p>
    <w:p w14:paraId="33083769" w14:textId="5BF77F55" w:rsidR="00A874F3" w:rsidRDefault="00A874F3" w:rsidP="00957351">
      <w:r w:rsidRPr="00A874F3">
        <w:t xml:space="preserve">5: </w:t>
      </w:r>
      <w:r w:rsidR="0042391E" w:rsidRPr="00A874F3">
        <w:t xml:space="preserve"> </w:t>
      </w:r>
      <w:r w:rsidR="0042391E">
        <w:t xml:space="preserve">  </w:t>
      </w:r>
      <w:proofErr w:type="spellStart"/>
      <w:r w:rsidRPr="00A874F3">
        <w:t>while</w:t>
      </w:r>
      <w:proofErr w:type="spellEnd"/>
      <w:r w:rsidRPr="00A874F3">
        <w:t xml:space="preserve"> </w:t>
      </w:r>
      <w:r w:rsidRPr="00A874F3">
        <w:rPr>
          <w:rFonts w:ascii="Cambria Math" w:hAnsi="Cambria Math" w:cs="Cambria Math"/>
        </w:rPr>
        <w:t>𝑓</w:t>
      </w:r>
      <w:r w:rsidRPr="00A874F3">
        <w:t xml:space="preserve"> ≠ </w:t>
      </w:r>
      <w:r w:rsidRPr="00A874F3">
        <w:rPr>
          <w:rFonts w:ascii="Cambria Math" w:hAnsi="Cambria Math" w:cs="Cambria Math"/>
        </w:rPr>
        <w:t>∅</w:t>
      </w:r>
      <w:r w:rsidRPr="00A874F3">
        <w:t xml:space="preserve"> do </w:t>
      </w:r>
    </w:p>
    <w:p w14:paraId="5E172156" w14:textId="22CC6AEA" w:rsidR="00A874F3" w:rsidRDefault="00A874F3" w:rsidP="00957351">
      <w:r w:rsidRPr="00A874F3">
        <w:t xml:space="preserve">6: </w:t>
      </w:r>
      <w:r w:rsidR="0042391E" w:rsidRPr="00A874F3">
        <w:t xml:space="preserve"> </w:t>
      </w:r>
      <w:r w:rsidR="0042391E">
        <w:t xml:space="preserve">  </w:t>
      </w:r>
      <w:r w:rsidR="0042391E" w:rsidRPr="00A874F3">
        <w:t xml:space="preserve"> </w:t>
      </w:r>
      <w:r w:rsidR="0042391E">
        <w:t xml:space="preserve">   </w:t>
      </w:r>
      <w:r w:rsidRPr="00A874F3">
        <w:rPr>
          <w:rFonts w:ascii="Cambria Math" w:hAnsi="Cambria Math" w:cs="Cambria Math"/>
        </w:rPr>
        <w:t>𝑐</w:t>
      </w:r>
      <w:r w:rsidRPr="00A874F3">
        <w:t xml:space="preserve"> ← </w:t>
      </w:r>
      <w:r w:rsidRPr="00A874F3">
        <w:rPr>
          <w:rFonts w:ascii="Cambria Math" w:hAnsi="Cambria Math" w:cs="Cambria Math"/>
        </w:rPr>
        <w:t>𝑓</w:t>
      </w:r>
      <w:r w:rsidRPr="00A874F3">
        <w:t>.</w:t>
      </w:r>
      <w:proofErr w:type="spellStart"/>
      <w:r w:rsidRPr="00A874F3">
        <w:t>CHOOSEAnDREmOVEPLAn</w:t>
      </w:r>
      <w:proofErr w:type="spellEnd"/>
      <w:r w:rsidRPr="00A874F3">
        <w:t xml:space="preserve"> </w:t>
      </w:r>
      <w:r w:rsidR="00D174FC">
        <w:tab/>
      </w:r>
      <w:r w:rsidR="00D174FC">
        <w:tab/>
      </w:r>
      <w:r w:rsidRPr="00A874F3">
        <w:t xml:space="preserve"># Kies het volgende plan </w:t>
      </w:r>
    </w:p>
    <w:p w14:paraId="5C64569B" w14:textId="70EC8881" w:rsidR="00A874F3" w:rsidRPr="0042391E" w:rsidRDefault="00A874F3" w:rsidP="00957351">
      <w:pPr>
        <w:rPr>
          <w:lang w:val="en-GB"/>
        </w:rPr>
      </w:pPr>
      <w:r w:rsidRPr="0042391E">
        <w:rPr>
          <w:lang w:val="en-GB"/>
        </w:rPr>
        <w:t xml:space="preserve">7: </w:t>
      </w:r>
      <w:r w:rsidR="0042391E" w:rsidRPr="0042391E">
        <w:rPr>
          <w:lang w:val="en-GB"/>
        </w:rPr>
        <w:t xml:space="preserve">      </w:t>
      </w:r>
      <w:r w:rsidR="0042391E">
        <w:rPr>
          <w:lang w:val="en-GB"/>
        </w:rPr>
        <w:t xml:space="preserve"> </w:t>
      </w:r>
      <w:r w:rsidRPr="0042391E">
        <w:rPr>
          <w:lang w:val="en-GB"/>
        </w:rPr>
        <w:t xml:space="preserve">if </w:t>
      </w:r>
      <w:r w:rsidRPr="00A874F3">
        <w:rPr>
          <w:rFonts w:ascii="Cambria Math" w:hAnsi="Cambria Math" w:cs="Cambria Math"/>
        </w:rPr>
        <w:t>𝑃</w:t>
      </w:r>
      <w:r w:rsidRPr="0042391E">
        <w:rPr>
          <w:lang w:val="en-GB"/>
        </w:rPr>
        <w:t>.</w:t>
      </w:r>
      <w:proofErr w:type="spellStart"/>
      <w:r w:rsidRPr="0042391E">
        <w:rPr>
          <w:lang w:val="en-GB"/>
        </w:rPr>
        <w:t>gOALTEST</w:t>
      </w:r>
      <w:proofErr w:type="spellEnd"/>
      <w:r w:rsidRPr="0042391E">
        <w:rPr>
          <w:lang w:val="en-GB"/>
        </w:rPr>
        <w:t>(</w:t>
      </w:r>
      <w:r w:rsidRPr="00A874F3">
        <w:rPr>
          <w:rFonts w:ascii="Cambria Math" w:hAnsi="Cambria Math" w:cs="Cambria Math"/>
        </w:rPr>
        <w:t>𝑐</w:t>
      </w:r>
      <w:r w:rsidRPr="0042391E">
        <w:rPr>
          <w:lang w:val="en-GB"/>
        </w:rPr>
        <w:t>.</w:t>
      </w:r>
      <w:proofErr w:type="spellStart"/>
      <w:r w:rsidRPr="0042391E">
        <w:rPr>
          <w:lang w:val="en-GB"/>
        </w:rPr>
        <w:t>gETSTATE</w:t>
      </w:r>
      <w:proofErr w:type="spellEnd"/>
      <w:r w:rsidRPr="0042391E">
        <w:rPr>
          <w:lang w:val="en-GB"/>
        </w:rPr>
        <w:t xml:space="preserve">) = true then </w:t>
      </w:r>
    </w:p>
    <w:p w14:paraId="19B9157F" w14:textId="23EF46C9" w:rsidR="00A874F3" w:rsidRPr="0042391E" w:rsidRDefault="00A874F3" w:rsidP="00957351">
      <w:pPr>
        <w:rPr>
          <w:lang w:val="en-GB"/>
        </w:rPr>
      </w:pPr>
      <w:r w:rsidRPr="0042391E">
        <w:rPr>
          <w:lang w:val="en-GB"/>
        </w:rPr>
        <w:t xml:space="preserve">8: </w:t>
      </w:r>
      <w:r w:rsidR="0042391E" w:rsidRPr="0042391E">
        <w:rPr>
          <w:lang w:val="en-GB"/>
        </w:rPr>
        <w:t xml:space="preserve">           </w:t>
      </w:r>
      <w:r w:rsidRPr="0042391E">
        <w:rPr>
          <w:lang w:val="en-GB"/>
        </w:rPr>
        <w:t xml:space="preserve">return </w:t>
      </w:r>
      <w:proofErr w:type="spellStart"/>
      <w:r w:rsidRPr="0042391E">
        <w:rPr>
          <w:lang w:val="en-GB"/>
        </w:rPr>
        <w:t>gETACTIOnSEq</w:t>
      </w:r>
      <w:proofErr w:type="spellEnd"/>
      <w:r w:rsidRPr="0042391E">
        <w:rPr>
          <w:lang w:val="en-GB"/>
        </w:rPr>
        <w:t xml:space="preserve">(c) </w:t>
      </w:r>
    </w:p>
    <w:p w14:paraId="30FA19C6" w14:textId="67AD0169" w:rsidR="00A874F3" w:rsidRPr="0042391E" w:rsidRDefault="00A874F3" w:rsidP="00957351">
      <w:pPr>
        <w:rPr>
          <w:lang w:val="en-GB"/>
        </w:rPr>
      </w:pPr>
      <w:r w:rsidRPr="0042391E">
        <w:rPr>
          <w:lang w:val="en-GB"/>
        </w:rPr>
        <w:t xml:space="preserve">9: </w:t>
      </w:r>
      <w:r w:rsidR="0042391E" w:rsidRPr="0042391E">
        <w:rPr>
          <w:lang w:val="en-GB"/>
        </w:rPr>
        <w:t xml:space="preserve">       </w:t>
      </w:r>
      <w:r w:rsidRPr="0042391E">
        <w:rPr>
          <w:lang w:val="en-GB"/>
        </w:rPr>
        <w:t xml:space="preserve">else </w:t>
      </w:r>
    </w:p>
    <w:p w14:paraId="055075BB" w14:textId="77B1291A" w:rsidR="00A874F3" w:rsidRPr="0042391E" w:rsidRDefault="00A874F3" w:rsidP="00957351">
      <w:pPr>
        <w:rPr>
          <w:lang w:val="en-GB"/>
        </w:rPr>
      </w:pPr>
      <w:r w:rsidRPr="0042391E">
        <w:rPr>
          <w:lang w:val="en-GB"/>
        </w:rPr>
        <w:t xml:space="preserve">10: </w:t>
      </w:r>
      <w:r w:rsidR="0042391E" w:rsidRPr="0042391E">
        <w:rPr>
          <w:lang w:val="en-GB"/>
        </w:rPr>
        <w:t xml:space="preserve">         </w:t>
      </w:r>
      <w:r w:rsidR="0042391E">
        <w:rPr>
          <w:lang w:val="en-GB"/>
        </w:rPr>
        <w:t xml:space="preserve"> </w:t>
      </w:r>
      <w:r w:rsidRPr="0042391E">
        <w:rPr>
          <w:lang w:val="en-GB"/>
        </w:rPr>
        <w:t xml:space="preserve">if </w:t>
      </w:r>
      <w:r w:rsidRPr="00A874F3">
        <w:rPr>
          <w:rFonts w:ascii="Cambria Math" w:hAnsi="Cambria Math" w:cs="Cambria Math"/>
        </w:rPr>
        <w:t>𝑐</w:t>
      </w:r>
      <w:r w:rsidRPr="0042391E">
        <w:rPr>
          <w:lang w:val="en-GB"/>
        </w:rPr>
        <w:t>.</w:t>
      </w:r>
      <w:proofErr w:type="spellStart"/>
      <w:r w:rsidRPr="0042391E">
        <w:rPr>
          <w:lang w:val="en-GB"/>
        </w:rPr>
        <w:t>gETSTATE</w:t>
      </w:r>
      <w:proofErr w:type="spellEnd"/>
      <w:r w:rsidRPr="0042391E">
        <w:rPr>
          <w:lang w:val="en-GB"/>
        </w:rPr>
        <w:t xml:space="preserve"> </w:t>
      </w:r>
      <w:r w:rsidRPr="0042391E">
        <w:rPr>
          <w:rFonts w:ascii="Cambria Math" w:hAnsi="Cambria Math" w:cs="Cambria Math"/>
          <w:lang w:val="en-GB"/>
        </w:rPr>
        <w:t>∉</w:t>
      </w:r>
      <w:r w:rsidRPr="0042391E">
        <w:rPr>
          <w:lang w:val="en-GB"/>
        </w:rPr>
        <w:t xml:space="preserve"> closed then </w:t>
      </w:r>
    </w:p>
    <w:p w14:paraId="619463B2" w14:textId="7B68419B" w:rsidR="00A874F3" w:rsidRPr="0042391E" w:rsidRDefault="00A874F3" w:rsidP="00957351">
      <w:pPr>
        <w:rPr>
          <w:lang w:val="en-GB"/>
        </w:rPr>
      </w:pPr>
      <w:r w:rsidRPr="0042391E">
        <w:rPr>
          <w:lang w:val="en-GB"/>
        </w:rPr>
        <w:t xml:space="preserve">11: </w:t>
      </w:r>
      <w:r w:rsidR="0042391E" w:rsidRPr="0042391E">
        <w:rPr>
          <w:lang w:val="en-GB"/>
        </w:rPr>
        <w:t xml:space="preserve">             </w:t>
      </w:r>
      <w:r w:rsidRPr="0042391E">
        <w:rPr>
          <w:lang w:val="en-GB"/>
        </w:rPr>
        <w:t xml:space="preserve">closed </w:t>
      </w:r>
      <w:r w:rsidRPr="0042391E">
        <w:rPr>
          <w:rFonts w:ascii="Calibri" w:hAnsi="Calibri" w:cs="Calibri"/>
          <w:lang w:val="en-GB"/>
        </w:rPr>
        <w:t>←</w:t>
      </w:r>
      <w:r w:rsidRPr="0042391E">
        <w:rPr>
          <w:lang w:val="en-GB"/>
        </w:rPr>
        <w:t xml:space="preserve"> closed </w:t>
      </w:r>
      <w:r w:rsidRPr="0042391E">
        <w:rPr>
          <w:rFonts w:ascii="Cambria Math" w:hAnsi="Cambria Math" w:cs="Cambria Math"/>
          <w:lang w:val="en-GB"/>
        </w:rPr>
        <w:t>∪</w:t>
      </w:r>
      <w:r w:rsidRPr="0042391E">
        <w:rPr>
          <w:lang w:val="en-GB"/>
        </w:rPr>
        <w:t xml:space="preserve"> </w:t>
      </w:r>
      <w:r w:rsidRPr="00A874F3">
        <w:rPr>
          <w:rFonts w:ascii="Cambria Math" w:hAnsi="Cambria Math" w:cs="Cambria Math"/>
        </w:rPr>
        <w:t>𝑐</w:t>
      </w:r>
      <w:r w:rsidRPr="0042391E">
        <w:rPr>
          <w:lang w:val="en-GB"/>
        </w:rPr>
        <w:t>.</w:t>
      </w:r>
      <w:proofErr w:type="spellStart"/>
      <w:r w:rsidRPr="0042391E">
        <w:rPr>
          <w:lang w:val="en-GB"/>
        </w:rPr>
        <w:t>gETSTATE</w:t>
      </w:r>
      <w:proofErr w:type="spellEnd"/>
      <w:r w:rsidRPr="0042391E">
        <w:rPr>
          <w:lang w:val="en-GB"/>
        </w:rPr>
        <w:t xml:space="preserve"> </w:t>
      </w:r>
    </w:p>
    <w:p w14:paraId="5F2F0191" w14:textId="443C1BD5" w:rsidR="00A874F3" w:rsidRPr="0042391E" w:rsidRDefault="00A874F3" w:rsidP="00957351">
      <w:pPr>
        <w:rPr>
          <w:lang w:val="en-GB"/>
        </w:rPr>
      </w:pPr>
      <w:r w:rsidRPr="0042391E">
        <w:rPr>
          <w:lang w:val="en-GB"/>
        </w:rPr>
        <w:t xml:space="preserve">12: </w:t>
      </w:r>
      <w:r w:rsidR="0042391E" w:rsidRPr="0042391E">
        <w:rPr>
          <w:lang w:val="en-GB"/>
        </w:rPr>
        <w:t xml:space="preserve">            </w:t>
      </w:r>
      <w:r w:rsidR="0042391E">
        <w:rPr>
          <w:lang w:val="en-GB"/>
        </w:rPr>
        <w:t xml:space="preserve"> </w:t>
      </w:r>
      <w:r w:rsidRPr="0042391E">
        <w:rPr>
          <w:lang w:val="en-GB"/>
        </w:rPr>
        <w:t>for (</w:t>
      </w:r>
      <w:r w:rsidRPr="00A874F3">
        <w:rPr>
          <w:rFonts w:ascii="Cambria Math" w:hAnsi="Cambria Math" w:cs="Cambria Math"/>
        </w:rPr>
        <w:t>𝑠</w:t>
      </w:r>
      <w:r w:rsidRPr="0042391E">
        <w:rPr>
          <w:lang w:val="en-GB"/>
        </w:rPr>
        <w:t xml:space="preserve">, </w:t>
      </w:r>
      <w:r w:rsidRPr="00A874F3">
        <w:rPr>
          <w:rFonts w:ascii="Cambria Math" w:hAnsi="Cambria Math" w:cs="Cambria Math"/>
        </w:rPr>
        <w:t>𝑎</w:t>
      </w:r>
      <w:r w:rsidRPr="0042391E">
        <w:rPr>
          <w:lang w:val="en-GB"/>
        </w:rPr>
        <w:t xml:space="preserve">) </w:t>
      </w:r>
      <w:r w:rsidRPr="0042391E">
        <w:rPr>
          <w:rFonts w:ascii="Cambria Math" w:hAnsi="Cambria Math" w:cs="Cambria Math"/>
          <w:lang w:val="en-GB"/>
        </w:rPr>
        <w:t>∈</w:t>
      </w:r>
      <w:r w:rsidRPr="0042391E">
        <w:rPr>
          <w:lang w:val="en-GB"/>
        </w:rPr>
        <w:t xml:space="preserve"> </w:t>
      </w:r>
      <w:r w:rsidRPr="00A874F3">
        <w:rPr>
          <w:rFonts w:ascii="Cambria Math" w:hAnsi="Cambria Math" w:cs="Cambria Math"/>
        </w:rPr>
        <w:t>𝑐</w:t>
      </w:r>
      <w:r w:rsidRPr="0042391E">
        <w:rPr>
          <w:lang w:val="en-GB"/>
        </w:rPr>
        <w:t>.</w:t>
      </w:r>
      <w:proofErr w:type="spellStart"/>
      <w:r w:rsidRPr="0042391E">
        <w:rPr>
          <w:lang w:val="en-GB"/>
        </w:rPr>
        <w:t>gETSTATE.gETSuCCESSORS</w:t>
      </w:r>
      <w:proofErr w:type="spellEnd"/>
      <w:r w:rsidRPr="0042391E">
        <w:rPr>
          <w:lang w:val="en-GB"/>
        </w:rPr>
        <w:t xml:space="preserve"> do </w:t>
      </w:r>
    </w:p>
    <w:p w14:paraId="49864D05" w14:textId="18CB6401" w:rsidR="00A874F3" w:rsidRDefault="00A874F3" w:rsidP="00957351">
      <w:r w:rsidRPr="00A874F3">
        <w:t xml:space="preserve">13: </w:t>
      </w:r>
      <w:r w:rsidR="0042391E" w:rsidRPr="00A874F3">
        <w:t xml:space="preserve"> </w:t>
      </w:r>
      <w:r w:rsidR="0042391E">
        <w:t xml:space="preserve">  </w:t>
      </w:r>
      <w:r w:rsidR="0042391E" w:rsidRPr="00A874F3">
        <w:t xml:space="preserve"> </w:t>
      </w:r>
      <w:r w:rsidR="0042391E">
        <w:t xml:space="preserve">  </w:t>
      </w:r>
      <w:r w:rsidR="0042391E" w:rsidRPr="00A874F3">
        <w:t xml:space="preserve"> </w:t>
      </w:r>
      <w:r w:rsidR="0042391E">
        <w:t xml:space="preserve">  </w:t>
      </w:r>
      <w:r w:rsidR="0042391E" w:rsidRPr="00A874F3">
        <w:t xml:space="preserve"> </w:t>
      </w:r>
      <w:r w:rsidR="0042391E">
        <w:t xml:space="preserve">  </w:t>
      </w:r>
      <w:r w:rsidR="0042391E" w:rsidRPr="00A874F3">
        <w:t xml:space="preserve"> </w:t>
      </w:r>
      <w:r w:rsidR="0042391E">
        <w:t xml:space="preserve">  </w:t>
      </w:r>
      <w:r w:rsidR="0042391E" w:rsidRPr="00A874F3">
        <w:t xml:space="preserve"> </w:t>
      </w:r>
      <w:r w:rsidR="0042391E">
        <w:t xml:space="preserve">  </w:t>
      </w:r>
      <w:r w:rsidRPr="00A874F3">
        <w:rPr>
          <w:rFonts w:ascii="Cambria Math" w:hAnsi="Cambria Math" w:cs="Cambria Math"/>
        </w:rPr>
        <w:t>𝑓</w:t>
      </w:r>
      <w:r w:rsidRPr="00A874F3">
        <w:t>.ADD(nieuw plan gebaseerd op (</w:t>
      </w:r>
      <w:r w:rsidRPr="00A874F3">
        <w:rPr>
          <w:rFonts w:ascii="Cambria Math" w:hAnsi="Cambria Math" w:cs="Cambria Math"/>
        </w:rPr>
        <w:t>𝑠</w:t>
      </w:r>
      <w:r w:rsidRPr="00A874F3">
        <w:t xml:space="preserve">, </w:t>
      </w:r>
      <w:r w:rsidRPr="00A874F3">
        <w:rPr>
          <w:rFonts w:ascii="Cambria Math" w:hAnsi="Cambria Math" w:cs="Cambria Math"/>
        </w:rPr>
        <w:t>𝑎</w:t>
      </w:r>
      <w:r w:rsidRPr="00A874F3">
        <w:t xml:space="preserve">) en </w:t>
      </w:r>
      <w:r w:rsidRPr="00A874F3">
        <w:rPr>
          <w:rFonts w:ascii="Cambria Math" w:hAnsi="Cambria Math" w:cs="Cambria Math"/>
        </w:rPr>
        <w:t>𝑐</w:t>
      </w:r>
      <w:r w:rsidRPr="00A874F3">
        <w:t xml:space="preserve">) </w:t>
      </w:r>
    </w:p>
    <w:p w14:paraId="467A1B53" w14:textId="1907C1C7" w:rsidR="00A874F3" w:rsidRDefault="00A874F3" w:rsidP="00957351">
      <w:r w:rsidRPr="00A874F3">
        <w:lastRenderedPageBreak/>
        <w:t xml:space="preserve">14: </w:t>
      </w:r>
      <w:r w:rsidR="0042391E" w:rsidRPr="00A874F3">
        <w:t xml:space="preserve"> </w:t>
      </w:r>
      <w:r w:rsidR="0042391E">
        <w:t xml:space="preserve">   </w:t>
      </w:r>
      <w:r w:rsidRPr="00A874F3">
        <w:t xml:space="preserve">return error: geen oplossing gevonden </w:t>
      </w:r>
    </w:p>
    <w:p w14:paraId="3125BD79" w14:textId="404587DE" w:rsidR="00957351" w:rsidRDefault="00A874F3" w:rsidP="00957351">
      <w:r w:rsidRPr="00A874F3">
        <w:t xml:space="preserve">15: end </w:t>
      </w:r>
      <w:proofErr w:type="spellStart"/>
      <w:r w:rsidRPr="00A874F3">
        <w:t>function</w:t>
      </w:r>
      <w:proofErr w:type="spellEnd"/>
    </w:p>
    <w:p w14:paraId="01B9F2BE" w14:textId="77777777" w:rsidR="00957351" w:rsidRDefault="00957351" w:rsidP="00957351"/>
    <w:p w14:paraId="1E1827DE" w14:textId="77777777" w:rsidR="0042391E" w:rsidRDefault="0042391E" w:rsidP="0042391E">
      <w:pPr>
        <w:pStyle w:val="Geenafstand"/>
      </w:pPr>
      <w:r w:rsidRPr="0042391E">
        <w:t>Blinde Zoekmethoden</w:t>
      </w:r>
      <w:r>
        <w:t>:</w:t>
      </w:r>
      <w:r w:rsidRPr="0042391E">
        <w:t xml:space="preserve"> </w:t>
      </w:r>
    </w:p>
    <w:p w14:paraId="7FBA1BD9" w14:textId="77777777" w:rsidR="0042391E" w:rsidRDefault="0042391E" w:rsidP="0042391E">
      <w:pPr>
        <w:pStyle w:val="Lijstalinea"/>
        <w:numPr>
          <w:ilvl w:val="0"/>
          <w:numId w:val="173"/>
        </w:numPr>
      </w:pPr>
      <w:r w:rsidRPr="0042391E">
        <w:t xml:space="preserve">Blinde zoekmethoden: kunnen enkel gebruikmaken van de informatie die verschaft wordt door de definitie van het zoekprobleem. De blinde zoekmethoden die we zien zijn: </w:t>
      </w:r>
    </w:p>
    <w:p w14:paraId="12178E9B" w14:textId="4D242C08" w:rsidR="0042391E" w:rsidRDefault="0042391E" w:rsidP="00BC7371">
      <w:pPr>
        <w:pStyle w:val="Lijstalinea"/>
        <w:numPr>
          <w:ilvl w:val="1"/>
          <w:numId w:val="173"/>
        </w:numPr>
      </w:pPr>
      <w:r w:rsidRPr="0042391E">
        <w:t xml:space="preserve">Breedte Eerst Zoeken </w:t>
      </w:r>
    </w:p>
    <w:p w14:paraId="741C3888" w14:textId="77777777" w:rsidR="0042391E" w:rsidRDefault="0042391E" w:rsidP="00BC7371">
      <w:pPr>
        <w:pStyle w:val="Lijstalinea"/>
        <w:numPr>
          <w:ilvl w:val="1"/>
          <w:numId w:val="173"/>
        </w:numPr>
      </w:pPr>
      <w:r w:rsidRPr="0042391E">
        <w:t xml:space="preserve">Diepte Eerst Zoeken </w:t>
      </w:r>
    </w:p>
    <w:p w14:paraId="28973C9E" w14:textId="77777777" w:rsidR="0042391E" w:rsidRDefault="0042391E" w:rsidP="00BC7371">
      <w:pPr>
        <w:pStyle w:val="Lijstalinea"/>
        <w:numPr>
          <w:ilvl w:val="1"/>
          <w:numId w:val="173"/>
        </w:numPr>
      </w:pPr>
      <w:r w:rsidRPr="0042391E">
        <w:t xml:space="preserve">Diepte Gelimiteerd Zoeken/Iteratief Verdiepen </w:t>
      </w:r>
    </w:p>
    <w:p w14:paraId="7B6ACA05" w14:textId="77777777" w:rsidR="002E684A" w:rsidRDefault="0042391E" w:rsidP="00BC7371">
      <w:pPr>
        <w:pStyle w:val="Lijstalinea"/>
        <w:numPr>
          <w:ilvl w:val="1"/>
          <w:numId w:val="173"/>
        </w:numPr>
      </w:pPr>
      <w:r w:rsidRPr="0042391E">
        <w:t>Uniforme Kost Zoeken</w:t>
      </w:r>
      <w:r>
        <w:t xml:space="preserve">. </w:t>
      </w:r>
    </w:p>
    <w:p w14:paraId="440FB7A7" w14:textId="28485ED5" w:rsidR="00957351" w:rsidRDefault="0042391E" w:rsidP="0042391E">
      <w:pPr>
        <w:pStyle w:val="Lijstalinea"/>
        <w:numPr>
          <w:ilvl w:val="0"/>
          <w:numId w:val="173"/>
        </w:numPr>
      </w:pPr>
      <w:r w:rsidRPr="0042391E">
        <w:t xml:space="preserve">Veel hiervan is zeer gelijkaardig aan de algoritmes die we reeds zagen in het hoofdstuk m.b.t. </w:t>
      </w:r>
      <w:proofErr w:type="spellStart"/>
      <w:r w:rsidRPr="0042391E">
        <w:t>grafen</w:t>
      </w:r>
      <w:proofErr w:type="spellEnd"/>
      <w:r w:rsidRPr="0042391E">
        <w:t>.</w:t>
      </w:r>
    </w:p>
    <w:p w14:paraId="67B4394D" w14:textId="77777777" w:rsidR="00D174FC" w:rsidRDefault="00D174FC" w:rsidP="00D174FC">
      <w:pPr>
        <w:ind w:left="360"/>
      </w:pPr>
    </w:p>
    <w:p w14:paraId="6A63DE83" w14:textId="43C3E0B6" w:rsidR="00921773" w:rsidRDefault="00921773" w:rsidP="00921773">
      <w:pPr>
        <w:pStyle w:val="Geenafstand"/>
      </w:pPr>
      <w:r w:rsidRPr="00921773">
        <w:rPr>
          <w:noProof/>
        </w:rPr>
        <w:drawing>
          <wp:anchor distT="0" distB="0" distL="114300" distR="114300" simplePos="0" relativeHeight="251663407" behindDoc="1" locked="0" layoutInCell="1" allowOverlap="1" wp14:anchorId="33A87640" wp14:editId="4D979510">
            <wp:simplePos x="0" y="0"/>
            <wp:positionH relativeFrom="column">
              <wp:posOffset>4291965</wp:posOffset>
            </wp:positionH>
            <wp:positionV relativeFrom="paragraph">
              <wp:posOffset>0</wp:posOffset>
            </wp:positionV>
            <wp:extent cx="1845310" cy="1563370"/>
            <wp:effectExtent l="0" t="0" r="2540" b="0"/>
            <wp:wrapTight wrapText="bothSides">
              <wp:wrapPolygon edited="0">
                <wp:start x="0" y="0"/>
                <wp:lineTo x="0" y="21319"/>
                <wp:lineTo x="21407" y="21319"/>
                <wp:lineTo x="21407" y="0"/>
                <wp:lineTo x="0" y="0"/>
              </wp:wrapPolygon>
            </wp:wrapTight>
            <wp:docPr id="1976182731" name="Afbeelding 1" descr="Afbeelding met schets, diagram, schermopnam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82731" name="Afbeelding 1" descr="Afbeelding met schets, diagram, schermopname, Rechthoek&#10;&#10;Automatisch gegenereerde beschrijving"/>
                    <pic:cNvPicPr/>
                  </pic:nvPicPr>
                  <pic:blipFill>
                    <a:blip r:embed="rId66">
                      <a:extLst>
                        <a:ext uri="{28A0092B-C50C-407E-A947-70E740481C1C}">
                          <a14:useLocalDpi xmlns:a14="http://schemas.microsoft.com/office/drawing/2010/main" val="0"/>
                        </a:ext>
                      </a:extLst>
                    </a:blip>
                    <a:stretch>
                      <a:fillRect/>
                    </a:stretch>
                  </pic:blipFill>
                  <pic:spPr>
                    <a:xfrm>
                      <a:off x="0" y="0"/>
                      <a:ext cx="1845310" cy="1563370"/>
                    </a:xfrm>
                    <a:prstGeom prst="rect">
                      <a:avLst/>
                    </a:prstGeom>
                  </pic:spPr>
                </pic:pic>
              </a:graphicData>
            </a:graphic>
            <wp14:sizeRelH relativeFrom="margin">
              <wp14:pctWidth>0</wp14:pctWidth>
            </wp14:sizeRelH>
            <wp14:sizeRelV relativeFrom="margin">
              <wp14:pctHeight>0</wp14:pctHeight>
            </wp14:sizeRelV>
          </wp:anchor>
        </w:drawing>
      </w:r>
      <w:r w:rsidRPr="00921773">
        <w:t>Breedte Eerst Zoeken</w:t>
      </w:r>
      <w:r>
        <w:t>:</w:t>
      </w:r>
    </w:p>
    <w:p w14:paraId="49C8B2B6" w14:textId="317600E8" w:rsidR="00921773" w:rsidRDefault="00921773" w:rsidP="00921773">
      <w:pPr>
        <w:pStyle w:val="Lijstalinea"/>
        <w:numPr>
          <w:ilvl w:val="0"/>
          <w:numId w:val="174"/>
        </w:numPr>
      </w:pPr>
      <w:r w:rsidRPr="00921773">
        <w:t xml:space="preserve">De open lijst is een wachtrij, i.e. een FIFO structuur. </w:t>
      </w:r>
    </w:p>
    <w:p w14:paraId="29246C74" w14:textId="0F1FEF5D" w:rsidR="00957351" w:rsidRDefault="00921773" w:rsidP="00921773">
      <w:pPr>
        <w:pStyle w:val="Lijstalinea"/>
        <w:numPr>
          <w:ilvl w:val="0"/>
          <w:numId w:val="174"/>
        </w:numPr>
      </w:pPr>
      <w:r w:rsidRPr="00921773">
        <w:t>De zoekboom wordt systematisch laag per laag opgebouwd.</w:t>
      </w:r>
    </w:p>
    <w:p w14:paraId="33E6E320" w14:textId="34050C8D" w:rsidR="00BC3674" w:rsidRDefault="00BC3674" w:rsidP="00921773">
      <w:pPr>
        <w:pStyle w:val="Lijstalinea"/>
        <w:numPr>
          <w:ilvl w:val="0"/>
          <w:numId w:val="174"/>
        </w:numPr>
      </w:pPr>
      <w:r>
        <w:t>Eerst de buren, dan pas de buren van buren</w:t>
      </w:r>
    </w:p>
    <w:p w14:paraId="35C37B30" w14:textId="126EE7EB" w:rsidR="00957351" w:rsidRDefault="00957351" w:rsidP="00957351"/>
    <w:p w14:paraId="66C9ED99" w14:textId="6D7012D6" w:rsidR="003A2628" w:rsidRDefault="003A2628" w:rsidP="003A2628">
      <w:pPr>
        <w:pStyle w:val="Geenafstand"/>
      </w:pPr>
      <w:r w:rsidRPr="003A2628">
        <w:t>Illustratie Breedte Eerst op Binaire Boom</w:t>
      </w:r>
      <w:r>
        <w:t>:</w:t>
      </w:r>
    </w:p>
    <w:p w14:paraId="34BFB055" w14:textId="0A0E6F21" w:rsidR="00957351" w:rsidRDefault="003A2628" w:rsidP="00957351">
      <w:r w:rsidRPr="003A2628">
        <w:t xml:space="preserve">De doeltoestand is </w:t>
      </w:r>
      <w:r w:rsidRPr="003A2628">
        <w:rPr>
          <w:rFonts w:ascii="Cambria Math" w:hAnsi="Cambria Math" w:cs="Cambria Math"/>
        </w:rPr>
        <w:t>𝐷</w:t>
      </w:r>
      <w:r w:rsidRPr="003A2628">
        <w:t>.</w:t>
      </w:r>
    </w:p>
    <w:p w14:paraId="5B6E6FC7" w14:textId="5CF64FF1" w:rsidR="00DF3433" w:rsidRDefault="00DF3433" w:rsidP="00957351">
      <w:r>
        <w:t>Eerst A, dan B, dan C, dan D, E, F, G …</w:t>
      </w:r>
    </w:p>
    <w:p w14:paraId="7EC756E9" w14:textId="34386A61" w:rsidR="00957351" w:rsidRDefault="00F13ED2" w:rsidP="00957351">
      <w:r w:rsidRPr="00F13ED2">
        <w:rPr>
          <w:noProof/>
        </w:rPr>
        <w:drawing>
          <wp:inline distT="0" distB="0" distL="0" distR="0" wp14:anchorId="7355D26B" wp14:editId="2666FBBA">
            <wp:extent cx="3124200" cy="1065761"/>
            <wp:effectExtent l="0" t="0" r="0" b="1270"/>
            <wp:docPr id="875034450" name="Afbeelding 1" descr="Afbeelding met schets, wit, ontwerp, patroo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34450" name="Afbeelding 1" descr="Afbeelding met schets, wit, ontwerp, patroon&#10;&#10;Automatisch gegenereerde beschrijving"/>
                    <pic:cNvPicPr/>
                  </pic:nvPicPr>
                  <pic:blipFill>
                    <a:blip r:embed="rId67"/>
                    <a:stretch>
                      <a:fillRect/>
                    </a:stretch>
                  </pic:blipFill>
                  <pic:spPr>
                    <a:xfrm>
                      <a:off x="0" y="0"/>
                      <a:ext cx="3129146" cy="1067448"/>
                    </a:xfrm>
                    <a:prstGeom prst="rect">
                      <a:avLst/>
                    </a:prstGeom>
                  </pic:spPr>
                </pic:pic>
              </a:graphicData>
            </a:graphic>
          </wp:inline>
        </w:drawing>
      </w:r>
    </w:p>
    <w:p w14:paraId="7540F65F" w14:textId="77777777" w:rsidR="00957351" w:rsidRDefault="00957351" w:rsidP="00957351"/>
    <w:p w14:paraId="1930E0EB" w14:textId="77777777" w:rsidR="003A2628" w:rsidRDefault="003A2628" w:rsidP="003A2628">
      <w:pPr>
        <w:pStyle w:val="Geenafstand"/>
      </w:pPr>
      <w:r w:rsidRPr="003A2628">
        <w:t>Eigenschappen Breedte Eerst</w:t>
      </w:r>
      <w:r>
        <w:t>:</w:t>
      </w:r>
    </w:p>
    <w:p w14:paraId="1D89F2C6" w14:textId="77777777" w:rsidR="00345797" w:rsidRDefault="003A2628" w:rsidP="003A2628">
      <w:pPr>
        <w:pStyle w:val="Lijstalinea"/>
        <w:numPr>
          <w:ilvl w:val="0"/>
          <w:numId w:val="175"/>
        </w:numPr>
      </w:pPr>
      <w:r w:rsidRPr="003A2628">
        <w:t xml:space="preserve">Compleet? </w:t>
      </w:r>
    </w:p>
    <w:p w14:paraId="5D0CE5BA" w14:textId="0F71D876" w:rsidR="003A2628" w:rsidRDefault="003A2628" w:rsidP="00345797">
      <w:pPr>
        <w:pStyle w:val="Lijstalinea"/>
        <w:numPr>
          <w:ilvl w:val="1"/>
          <w:numId w:val="175"/>
        </w:numPr>
      </w:pPr>
      <w:r w:rsidRPr="003A2628">
        <w:t xml:space="preserve">Ja, want laag per laag. </w:t>
      </w:r>
    </w:p>
    <w:p w14:paraId="5A96CC53" w14:textId="77777777" w:rsidR="00345797" w:rsidRDefault="003A2628" w:rsidP="003A2628">
      <w:pPr>
        <w:pStyle w:val="Lijstalinea"/>
        <w:numPr>
          <w:ilvl w:val="0"/>
          <w:numId w:val="175"/>
        </w:numPr>
      </w:pPr>
      <w:r w:rsidRPr="003A2628">
        <w:t xml:space="preserve">Optimaal? </w:t>
      </w:r>
    </w:p>
    <w:p w14:paraId="37542801" w14:textId="5033497B" w:rsidR="003A2628" w:rsidRDefault="003A2628" w:rsidP="00345797">
      <w:pPr>
        <w:pStyle w:val="Lijstalinea"/>
        <w:numPr>
          <w:ilvl w:val="1"/>
          <w:numId w:val="175"/>
        </w:numPr>
      </w:pPr>
      <w:r w:rsidRPr="003A2628">
        <w:t xml:space="preserve">Vindt steeds oplossing met minimaal aantal acties. Is niet noodzakelijk de laagste kost wanneer acties verschillende kosten hebben. </w:t>
      </w:r>
    </w:p>
    <w:p w14:paraId="7938CFEA" w14:textId="40C0D3C6" w:rsidR="009A7167" w:rsidRDefault="009A7167" w:rsidP="00345797">
      <w:pPr>
        <w:pStyle w:val="Lijstalinea"/>
        <w:numPr>
          <w:ilvl w:val="1"/>
          <w:numId w:val="175"/>
        </w:numPr>
      </w:pPr>
      <w:r>
        <w:t>Er is misschien een oplossing met een dieper pad</w:t>
      </w:r>
    </w:p>
    <w:p w14:paraId="5C8B3AD5" w14:textId="77777777" w:rsidR="00345797" w:rsidRDefault="003A2628" w:rsidP="003A2628">
      <w:pPr>
        <w:pStyle w:val="Lijstalinea"/>
        <w:numPr>
          <w:ilvl w:val="0"/>
          <w:numId w:val="175"/>
        </w:numPr>
      </w:pPr>
      <w:r w:rsidRPr="003A2628">
        <w:t xml:space="preserve">Tijdscomplexiteit: </w:t>
      </w:r>
    </w:p>
    <w:p w14:paraId="06A42AAF" w14:textId="6629616B" w:rsidR="003A2628" w:rsidRDefault="003A2628" w:rsidP="00345797">
      <w:pPr>
        <w:pStyle w:val="Lijstalinea"/>
        <w:numPr>
          <w:ilvl w:val="1"/>
          <w:numId w:val="175"/>
        </w:numPr>
      </w:pPr>
      <w:r w:rsidRPr="003A2628">
        <w:t xml:space="preserve">exponentieel: </w:t>
      </w:r>
      <w:r w:rsidRPr="003A2628">
        <w:rPr>
          <w:rFonts w:ascii="Cambria Math" w:hAnsi="Cambria Math" w:cs="Cambria Math"/>
        </w:rPr>
        <w:t>𝑂</w:t>
      </w:r>
      <w:r w:rsidRPr="003A2628">
        <w:t>(</w:t>
      </w:r>
      <w:r w:rsidRPr="003A2628">
        <w:rPr>
          <w:rFonts w:ascii="Cambria Math" w:hAnsi="Cambria Math" w:cs="Cambria Math"/>
        </w:rPr>
        <w:t>𝑏</w:t>
      </w:r>
      <w:r w:rsidRPr="003A2628">
        <w:rPr>
          <w:rFonts w:ascii="Cambria Math" w:hAnsi="Cambria Math" w:cs="Cambria Math"/>
          <w:vertAlign w:val="superscript"/>
        </w:rPr>
        <w:t>𝑑</w:t>
      </w:r>
      <w:r w:rsidRPr="003A2628">
        <w:rPr>
          <w:vertAlign w:val="superscript"/>
        </w:rPr>
        <w:t>+1</w:t>
      </w:r>
      <w:r w:rsidRPr="003A2628">
        <w:t xml:space="preserve">). </w:t>
      </w:r>
    </w:p>
    <w:p w14:paraId="5BD58D31" w14:textId="30DADBAC" w:rsidR="00345797" w:rsidRDefault="003A2628" w:rsidP="003A2628">
      <w:pPr>
        <w:pStyle w:val="Lijstalinea"/>
        <w:numPr>
          <w:ilvl w:val="0"/>
          <w:numId w:val="175"/>
        </w:numPr>
      </w:pPr>
      <w:r w:rsidRPr="003A2628">
        <w:t>Ruimtecomplexiteit</w:t>
      </w:r>
      <w:r w:rsidR="00163F3E">
        <w:t xml:space="preserve"> (hoeveel geheugen heb je nog op het slechtste moment)</w:t>
      </w:r>
      <w:r w:rsidRPr="003A2628">
        <w:t xml:space="preserve">: </w:t>
      </w:r>
    </w:p>
    <w:p w14:paraId="5ABE4C71" w14:textId="645CEBF9" w:rsidR="003A2628" w:rsidRDefault="003A2628" w:rsidP="00345797">
      <w:pPr>
        <w:pStyle w:val="Lijstalinea"/>
        <w:numPr>
          <w:ilvl w:val="1"/>
          <w:numId w:val="175"/>
        </w:numPr>
      </w:pPr>
      <w:r w:rsidRPr="003A2628">
        <w:t xml:space="preserve">volledige laag op diepte </w:t>
      </w:r>
      <w:r w:rsidRPr="003A2628">
        <w:rPr>
          <w:rFonts w:ascii="Cambria Math" w:hAnsi="Cambria Math" w:cs="Cambria Math"/>
        </w:rPr>
        <w:t>𝑑</w:t>
      </w:r>
      <w:r w:rsidRPr="003A2628">
        <w:t xml:space="preserve"> + 1: </w:t>
      </w:r>
      <w:r w:rsidRPr="003A2628">
        <w:rPr>
          <w:rFonts w:ascii="Cambria Math" w:hAnsi="Cambria Math" w:cs="Cambria Math"/>
        </w:rPr>
        <w:t>𝑂</w:t>
      </w:r>
      <w:r w:rsidRPr="003A2628">
        <w:t>(</w:t>
      </w:r>
      <w:r w:rsidRPr="003A2628">
        <w:rPr>
          <w:rFonts w:ascii="Cambria Math" w:hAnsi="Cambria Math" w:cs="Cambria Math"/>
        </w:rPr>
        <w:t>𝑏</w:t>
      </w:r>
      <w:r w:rsidRPr="003A2628">
        <w:rPr>
          <w:rFonts w:ascii="Cambria Math" w:hAnsi="Cambria Math" w:cs="Cambria Math"/>
          <w:vertAlign w:val="superscript"/>
        </w:rPr>
        <w:t>𝑑</w:t>
      </w:r>
      <w:r w:rsidRPr="003A2628">
        <w:rPr>
          <w:vertAlign w:val="superscript"/>
        </w:rPr>
        <w:t>+1</w:t>
      </w:r>
      <w:r>
        <w:t>)</w:t>
      </w:r>
    </w:p>
    <w:p w14:paraId="71F05638" w14:textId="28BD807D" w:rsidR="003A2628" w:rsidRDefault="003A2628" w:rsidP="003A2628">
      <w:pPr>
        <w:pStyle w:val="Lijstalinea"/>
        <w:numPr>
          <w:ilvl w:val="0"/>
          <w:numId w:val="175"/>
        </w:numPr>
      </w:pPr>
      <w:proofErr w:type="spellStart"/>
      <w:r w:rsidRPr="003A2628">
        <w:t>Graafgebaseerd</w:t>
      </w:r>
      <w:proofErr w:type="spellEnd"/>
      <w:r w:rsidRPr="003A2628">
        <w:t xml:space="preserve"> zoeken kan veel tijd winnen bij herhaalde toestanden. Breedte eerst meestal in </w:t>
      </w:r>
      <w:proofErr w:type="spellStart"/>
      <w:r w:rsidRPr="003A2628">
        <w:t>graafgebaseerde</w:t>
      </w:r>
      <w:proofErr w:type="spellEnd"/>
      <w:r w:rsidRPr="003A2628">
        <w:t xml:space="preserve"> versie.</w:t>
      </w:r>
    </w:p>
    <w:p w14:paraId="0E355493" w14:textId="77777777" w:rsidR="00957351" w:rsidRDefault="00957351" w:rsidP="00957351"/>
    <w:p w14:paraId="68DBF7DC" w14:textId="77777777" w:rsidR="00345797" w:rsidRDefault="00345797" w:rsidP="00957351"/>
    <w:p w14:paraId="4C12B8EF" w14:textId="77777777" w:rsidR="00345797" w:rsidRDefault="00345797" w:rsidP="00957351"/>
    <w:p w14:paraId="26AF7836" w14:textId="184D1BE8" w:rsidR="00A55399" w:rsidRDefault="00A55399" w:rsidP="00A55399">
      <w:pPr>
        <w:pStyle w:val="Geenafstand"/>
      </w:pPr>
      <w:r w:rsidRPr="00A55399">
        <w:rPr>
          <w:noProof/>
        </w:rPr>
        <w:lastRenderedPageBreak/>
        <w:drawing>
          <wp:anchor distT="0" distB="0" distL="114300" distR="114300" simplePos="0" relativeHeight="251664431" behindDoc="0" locked="0" layoutInCell="1" allowOverlap="1" wp14:anchorId="7D07FD4E" wp14:editId="613451EB">
            <wp:simplePos x="0" y="0"/>
            <wp:positionH relativeFrom="margin">
              <wp:align>right</wp:align>
            </wp:positionH>
            <wp:positionV relativeFrom="paragraph">
              <wp:posOffset>5503</wp:posOffset>
            </wp:positionV>
            <wp:extent cx="2192655" cy="1557655"/>
            <wp:effectExtent l="0" t="0" r="0" b="4445"/>
            <wp:wrapSquare wrapText="bothSides"/>
            <wp:docPr id="138074609" name="Afbeelding 1" descr="Afbeelding me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4609" name="Afbeelding 1" descr="Afbeelding met schermopname, diagram, ontwerp&#10;&#10;Automatisch gegenereerde beschrijving"/>
                    <pic:cNvPicPr/>
                  </pic:nvPicPr>
                  <pic:blipFill>
                    <a:blip r:embed="rId68">
                      <a:extLst>
                        <a:ext uri="{28A0092B-C50C-407E-A947-70E740481C1C}">
                          <a14:useLocalDpi xmlns:a14="http://schemas.microsoft.com/office/drawing/2010/main" val="0"/>
                        </a:ext>
                      </a:extLst>
                    </a:blip>
                    <a:stretch>
                      <a:fillRect/>
                    </a:stretch>
                  </pic:blipFill>
                  <pic:spPr>
                    <a:xfrm>
                      <a:off x="0" y="0"/>
                      <a:ext cx="2192655" cy="1557655"/>
                    </a:xfrm>
                    <a:prstGeom prst="rect">
                      <a:avLst/>
                    </a:prstGeom>
                  </pic:spPr>
                </pic:pic>
              </a:graphicData>
            </a:graphic>
          </wp:anchor>
        </w:drawing>
      </w:r>
      <w:r w:rsidRPr="00A55399">
        <w:t>Diepte Eerst Zoeken</w:t>
      </w:r>
      <w:r>
        <w:t>:</w:t>
      </w:r>
    </w:p>
    <w:p w14:paraId="28340D2C" w14:textId="1193C13F" w:rsidR="00A55399" w:rsidRDefault="00A55399" w:rsidP="00957351">
      <w:r w:rsidRPr="00A55399">
        <w:t>Duaal aan breedte eerst: gebruikt LIFO structuur voor open lijst</w:t>
      </w:r>
    </w:p>
    <w:p w14:paraId="419619BC" w14:textId="399CBA85" w:rsidR="004B5B65" w:rsidRDefault="004B5B65" w:rsidP="00957351">
      <w:r>
        <w:t>Eerst A, dan B, dan de kinderen van</w:t>
      </w:r>
      <w:r w:rsidR="00503AB0">
        <w:t xml:space="preserve"> E, dan de kinderen van N. Eenmaal N klaar is, afsluiten en overgaan naar de volgende buur. </w:t>
      </w:r>
    </w:p>
    <w:p w14:paraId="0390775C" w14:textId="6AF506AC" w:rsidR="004B4CB1" w:rsidRDefault="000636C0" w:rsidP="00957351">
      <w:r w:rsidRPr="000636C0">
        <w:rPr>
          <w:noProof/>
        </w:rPr>
        <w:drawing>
          <wp:anchor distT="0" distB="0" distL="114300" distR="114300" simplePos="0" relativeHeight="251665455" behindDoc="1" locked="0" layoutInCell="1" allowOverlap="1" wp14:anchorId="2731DC99" wp14:editId="65FCABA6">
            <wp:simplePos x="0" y="0"/>
            <wp:positionH relativeFrom="margin">
              <wp:posOffset>2040890</wp:posOffset>
            </wp:positionH>
            <wp:positionV relativeFrom="paragraph">
              <wp:posOffset>40640</wp:posOffset>
            </wp:positionV>
            <wp:extent cx="2032000" cy="1178560"/>
            <wp:effectExtent l="0" t="0" r="6350" b="2540"/>
            <wp:wrapTight wrapText="bothSides">
              <wp:wrapPolygon edited="0">
                <wp:start x="0" y="0"/>
                <wp:lineTo x="0" y="21297"/>
                <wp:lineTo x="21465" y="21297"/>
                <wp:lineTo x="21465" y="0"/>
                <wp:lineTo x="0" y="0"/>
              </wp:wrapPolygon>
            </wp:wrapTight>
            <wp:docPr id="1666035441" name="Afbeelding 1" descr="Afbeelding met diagram, lijn, cirkel,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35441" name="Afbeelding 1" descr="Afbeelding met diagram, lijn, cirkel, wit&#10;&#10;Automatisch gegenereerde beschrijving"/>
                    <pic:cNvPicPr/>
                  </pic:nvPicPr>
                  <pic:blipFill>
                    <a:blip r:embed="rId69">
                      <a:extLst>
                        <a:ext uri="{28A0092B-C50C-407E-A947-70E740481C1C}">
                          <a14:useLocalDpi xmlns:a14="http://schemas.microsoft.com/office/drawing/2010/main" val="0"/>
                        </a:ext>
                      </a:extLst>
                    </a:blip>
                    <a:stretch>
                      <a:fillRect/>
                    </a:stretch>
                  </pic:blipFill>
                  <pic:spPr>
                    <a:xfrm>
                      <a:off x="0" y="0"/>
                      <a:ext cx="2032000" cy="1178560"/>
                    </a:xfrm>
                    <a:prstGeom prst="rect">
                      <a:avLst/>
                    </a:prstGeom>
                  </pic:spPr>
                </pic:pic>
              </a:graphicData>
            </a:graphic>
          </wp:anchor>
        </w:drawing>
      </w:r>
    </w:p>
    <w:p w14:paraId="7938E20E" w14:textId="02149717" w:rsidR="004B4CB1" w:rsidRDefault="004B4CB1" w:rsidP="00957351">
      <w:r w:rsidRPr="004B4CB1">
        <w:rPr>
          <w:noProof/>
        </w:rPr>
        <w:drawing>
          <wp:inline distT="0" distB="0" distL="0" distR="0" wp14:anchorId="439CEA0D" wp14:editId="50207CC3">
            <wp:extent cx="1859746" cy="829733"/>
            <wp:effectExtent l="0" t="0" r="7620" b="8890"/>
            <wp:docPr id="1593725092" name="Afbeelding 1" descr="Afbeelding met schets, wit,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25092" name="Afbeelding 1" descr="Afbeelding met schets, wit, diagram, cirkel&#10;&#10;Automatisch gegenereerde beschrijving"/>
                    <pic:cNvPicPr/>
                  </pic:nvPicPr>
                  <pic:blipFill>
                    <a:blip r:embed="rId70"/>
                    <a:stretch>
                      <a:fillRect/>
                    </a:stretch>
                  </pic:blipFill>
                  <pic:spPr>
                    <a:xfrm>
                      <a:off x="0" y="0"/>
                      <a:ext cx="1865222" cy="832176"/>
                    </a:xfrm>
                    <a:prstGeom prst="rect">
                      <a:avLst/>
                    </a:prstGeom>
                  </pic:spPr>
                </pic:pic>
              </a:graphicData>
            </a:graphic>
          </wp:inline>
        </w:drawing>
      </w:r>
    </w:p>
    <w:p w14:paraId="726E4E1B" w14:textId="77777777" w:rsidR="004B4CB1" w:rsidRDefault="004B4CB1" w:rsidP="00957351"/>
    <w:p w14:paraId="132ECFAA" w14:textId="77777777" w:rsidR="000636C0" w:rsidRDefault="000636C0" w:rsidP="00957351"/>
    <w:p w14:paraId="6A189E5D" w14:textId="77777777" w:rsidR="000636C0" w:rsidRDefault="000636C0" w:rsidP="000636C0">
      <w:pPr>
        <w:pStyle w:val="Geenafstand"/>
      </w:pPr>
      <w:r w:rsidRPr="000636C0">
        <w:t xml:space="preserve">Diepte Eerst Zoeken </w:t>
      </w:r>
    </w:p>
    <w:p w14:paraId="3F738DE5" w14:textId="77777777" w:rsidR="00A64943" w:rsidRDefault="000636C0" w:rsidP="000636C0">
      <w:pPr>
        <w:pStyle w:val="Lijstalinea"/>
        <w:numPr>
          <w:ilvl w:val="0"/>
          <w:numId w:val="176"/>
        </w:numPr>
      </w:pPr>
      <w:r w:rsidRPr="000636C0">
        <w:t xml:space="preserve">Compleet? </w:t>
      </w:r>
    </w:p>
    <w:p w14:paraId="48203A62" w14:textId="57F3CFB1" w:rsidR="000636C0" w:rsidRDefault="000636C0" w:rsidP="00A64943">
      <w:pPr>
        <w:pStyle w:val="Lijstalinea"/>
        <w:numPr>
          <w:ilvl w:val="1"/>
          <w:numId w:val="176"/>
        </w:numPr>
      </w:pPr>
      <w:r w:rsidRPr="000636C0">
        <w:t xml:space="preserve">Neen: kan vastraken in oneindige lus; kan oneindig lange actiesequenties nemen. </w:t>
      </w:r>
    </w:p>
    <w:p w14:paraId="4FCFB3CB" w14:textId="77777777" w:rsidR="00A64943" w:rsidRDefault="000636C0" w:rsidP="000636C0">
      <w:pPr>
        <w:pStyle w:val="Lijstalinea"/>
        <w:numPr>
          <w:ilvl w:val="0"/>
          <w:numId w:val="176"/>
        </w:numPr>
      </w:pPr>
      <w:r w:rsidRPr="000636C0">
        <w:t xml:space="preserve">Optimaal? </w:t>
      </w:r>
    </w:p>
    <w:p w14:paraId="6B38527B" w14:textId="4F1766CD" w:rsidR="000636C0" w:rsidRDefault="000636C0" w:rsidP="00A64943">
      <w:pPr>
        <w:pStyle w:val="Lijstalinea"/>
        <w:numPr>
          <w:ilvl w:val="1"/>
          <w:numId w:val="176"/>
        </w:numPr>
      </w:pPr>
      <w:r w:rsidRPr="000636C0">
        <w:t xml:space="preserve">Neen. Vindt steeds “meest linkse” doelknoop. </w:t>
      </w:r>
    </w:p>
    <w:p w14:paraId="74680742" w14:textId="77777777" w:rsidR="00A64943" w:rsidRDefault="000636C0" w:rsidP="000636C0">
      <w:pPr>
        <w:pStyle w:val="Lijstalinea"/>
        <w:numPr>
          <w:ilvl w:val="0"/>
          <w:numId w:val="176"/>
        </w:numPr>
      </w:pPr>
      <w:r w:rsidRPr="000636C0">
        <w:t xml:space="preserve">Tijdscomplexiteit: </w:t>
      </w:r>
    </w:p>
    <w:p w14:paraId="3F4E206A" w14:textId="6E314D1B" w:rsidR="000636C0" w:rsidRDefault="000636C0" w:rsidP="00A64943">
      <w:pPr>
        <w:pStyle w:val="Lijstalinea"/>
        <w:numPr>
          <w:ilvl w:val="1"/>
          <w:numId w:val="176"/>
        </w:numPr>
      </w:pPr>
      <w:r w:rsidRPr="000636C0">
        <w:t xml:space="preserve">exponentieel, nl. </w:t>
      </w:r>
      <w:r w:rsidRPr="000636C0">
        <w:rPr>
          <w:rFonts w:ascii="Cambria Math" w:hAnsi="Cambria Math" w:cs="Cambria Math"/>
        </w:rPr>
        <w:t>𝑂</w:t>
      </w:r>
      <w:r w:rsidRPr="000636C0">
        <w:t>(</w:t>
      </w:r>
      <w:r w:rsidRPr="000636C0">
        <w:rPr>
          <w:rFonts w:ascii="Cambria Math" w:hAnsi="Cambria Math" w:cs="Cambria Math"/>
        </w:rPr>
        <w:t>𝑏</w:t>
      </w:r>
      <w:r w:rsidRPr="006C2D35">
        <w:rPr>
          <w:rFonts w:ascii="Cambria Math" w:hAnsi="Cambria Math" w:cs="Cambria Math"/>
          <w:vertAlign w:val="superscript"/>
        </w:rPr>
        <w:t>𝑚</w:t>
      </w:r>
      <w:r w:rsidRPr="000636C0">
        <w:t xml:space="preserve">) in slechtste geval. </w:t>
      </w:r>
    </w:p>
    <w:p w14:paraId="3FB3FBE5" w14:textId="77777777" w:rsidR="00A64943" w:rsidRDefault="000636C0" w:rsidP="000636C0">
      <w:pPr>
        <w:pStyle w:val="Lijstalinea"/>
        <w:numPr>
          <w:ilvl w:val="0"/>
          <w:numId w:val="176"/>
        </w:numPr>
      </w:pPr>
      <w:r w:rsidRPr="000636C0">
        <w:t xml:space="preserve">Ruimtecomplexiteit: </w:t>
      </w:r>
    </w:p>
    <w:p w14:paraId="0CE62236" w14:textId="3AF475BA" w:rsidR="000636C0" w:rsidRDefault="000636C0" w:rsidP="00A64943">
      <w:pPr>
        <w:pStyle w:val="Lijstalinea"/>
        <w:numPr>
          <w:ilvl w:val="1"/>
          <w:numId w:val="176"/>
        </w:numPr>
      </w:pPr>
      <w:r w:rsidRPr="000636C0">
        <w:t xml:space="preserve">lineair: </w:t>
      </w:r>
      <w:r w:rsidRPr="000636C0">
        <w:rPr>
          <w:rFonts w:ascii="Cambria Math" w:hAnsi="Cambria Math" w:cs="Cambria Math"/>
        </w:rPr>
        <w:t>𝑂</w:t>
      </w:r>
      <w:r w:rsidRPr="000636C0">
        <w:t>(</w:t>
      </w:r>
      <w:r w:rsidRPr="000636C0">
        <w:rPr>
          <w:rFonts w:ascii="Cambria Math" w:hAnsi="Cambria Math" w:cs="Cambria Math"/>
        </w:rPr>
        <w:t>𝑏</w:t>
      </w:r>
      <w:r w:rsidRPr="000636C0">
        <w:t xml:space="preserve"> </w:t>
      </w:r>
      <w:r w:rsidR="002077D4">
        <w:rPr>
          <w:rFonts w:ascii="Cambria Math" w:hAnsi="Cambria Math" w:cs="Cambria Math"/>
        </w:rPr>
        <w:t xml:space="preserve">* </w:t>
      </w:r>
      <w:r w:rsidRPr="000636C0">
        <w:rPr>
          <w:rFonts w:ascii="Cambria Math" w:hAnsi="Cambria Math" w:cs="Cambria Math"/>
        </w:rPr>
        <w:t>𝑚</w:t>
      </w:r>
      <w:r w:rsidRPr="000636C0">
        <w:t xml:space="preserve">). </w:t>
      </w:r>
    </w:p>
    <w:p w14:paraId="0129160F" w14:textId="379C93FD" w:rsidR="000636C0" w:rsidRDefault="000636C0" w:rsidP="000636C0">
      <w:pPr>
        <w:pStyle w:val="Lijstalinea"/>
        <w:numPr>
          <w:ilvl w:val="0"/>
          <w:numId w:val="176"/>
        </w:numPr>
      </w:pPr>
      <w:r w:rsidRPr="000636C0">
        <w:t xml:space="preserve">Diepte eerst wordt normaalgezien uitgevoerd in </w:t>
      </w:r>
      <w:proofErr w:type="spellStart"/>
      <w:r w:rsidRPr="000636C0">
        <w:t>boomgebaseerde</w:t>
      </w:r>
      <w:proofErr w:type="spellEnd"/>
      <w:r w:rsidRPr="000636C0">
        <w:t xml:space="preserve"> vorm.</w:t>
      </w:r>
    </w:p>
    <w:p w14:paraId="70AB30AE" w14:textId="3921F5A8" w:rsidR="004B4CB1" w:rsidRDefault="004B4CB1" w:rsidP="00957351"/>
    <w:p w14:paraId="192C9D19" w14:textId="77777777" w:rsidR="00CB187F" w:rsidRDefault="00CB187F" w:rsidP="00CB187F">
      <w:pPr>
        <w:pStyle w:val="Geenafstand"/>
      </w:pPr>
      <w:r>
        <w:t>Iteratief Verdiepen</w:t>
      </w:r>
    </w:p>
    <w:p w14:paraId="37C430F3" w14:textId="1B040D96" w:rsidR="00CB187F" w:rsidRDefault="0038367C" w:rsidP="00CB187F">
      <w:pPr>
        <w:pStyle w:val="Lijstalinea"/>
        <w:numPr>
          <w:ilvl w:val="0"/>
          <w:numId w:val="178"/>
        </w:numPr>
      </w:pPr>
      <w:r>
        <w:t>Diepte gelimiteerd zoeken</w:t>
      </w:r>
      <w:r w:rsidR="00CB187F">
        <w:t xml:space="preserve">: breek zoekproces diepte eerst af als vooraf bepaalde diepte </w:t>
      </w:r>
      <w:r w:rsidR="00CB187F" w:rsidRPr="00CB187F">
        <w:rPr>
          <w:rFonts w:ascii="Cambria Math" w:hAnsi="Cambria Math" w:cs="Cambria Math"/>
        </w:rPr>
        <w:t>𝑑</w:t>
      </w:r>
      <w:r w:rsidR="00CB187F">
        <w:t xml:space="preserve"> werd bereikt.</w:t>
      </w:r>
    </w:p>
    <w:p w14:paraId="7C96B11E" w14:textId="3AC04406" w:rsidR="00CB187F" w:rsidRDefault="00CB187F" w:rsidP="00CB187F">
      <w:pPr>
        <w:pStyle w:val="Lijstalinea"/>
        <w:numPr>
          <w:ilvl w:val="1"/>
          <w:numId w:val="178"/>
        </w:numPr>
      </w:pPr>
      <w:r>
        <w:t xml:space="preserve">Doe alsof toppen op diepte </w:t>
      </w:r>
      <w:r w:rsidRPr="00CB187F">
        <w:rPr>
          <w:rFonts w:ascii="Cambria Math" w:hAnsi="Cambria Math" w:cs="Cambria Math"/>
        </w:rPr>
        <w:t>𝑑</w:t>
      </w:r>
      <w:r>
        <w:t xml:space="preserve"> geen opvolgers hebben.</w:t>
      </w:r>
    </w:p>
    <w:p w14:paraId="3C15B9BE" w14:textId="472EC714" w:rsidR="00CB187F" w:rsidRDefault="00CB187F" w:rsidP="00CB187F">
      <w:pPr>
        <w:pStyle w:val="Lijstalinea"/>
        <w:numPr>
          <w:ilvl w:val="0"/>
          <w:numId w:val="178"/>
        </w:numPr>
      </w:pPr>
      <w:r>
        <w:t xml:space="preserve">Vaak weet men geen goede grens voor </w:t>
      </w:r>
      <w:r w:rsidRPr="00CB187F">
        <w:rPr>
          <w:rFonts w:ascii="Cambria Math" w:hAnsi="Cambria Math" w:cs="Cambria Math"/>
        </w:rPr>
        <w:t>𝑑</w:t>
      </w:r>
      <w:r>
        <w:t>.</w:t>
      </w:r>
    </w:p>
    <w:p w14:paraId="170C1581" w14:textId="2D638BDD" w:rsidR="00CB187F" w:rsidRDefault="00CB187F" w:rsidP="00CB187F">
      <w:pPr>
        <w:pStyle w:val="Lijstalinea"/>
        <w:numPr>
          <w:ilvl w:val="1"/>
          <w:numId w:val="178"/>
        </w:numPr>
      </w:pPr>
      <w:r>
        <w:t xml:space="preserve">Oplossing: </w:t>
      </w:r>
      <w:r w:rsidRPr="00CB187F">
        <w:rPr>
          <w:rFonts w:ascii="Cambria Math" w:hAnsi="Cambria Math" w:cs="Cambria Math"/>
        </w:rPr>
        <w:t>𝑑</w:t>
      </w:r>
      <w:r>
        <w:t xml:space="preserve"> systematisch verhogen. Dit is ITERATIEF VERDIEP</w:t>
      </w:r>
    </w:p>
    <w:p w14:paraId="336AB542" w14:textId="77777777" w:rsidR="009C3CAD" w:rsidRDefault="009C3CAD" w:rsidP="009C3CAD"/>
    <w:p w14:paraId="1AB023D8" w14:textId="77777777" w:rsidR="009C3CAD" w:rsidRDefault="009C3CAD" w:rsidP="009C3CAD">
      <w:pPr>
        <w:pStyle w:val="Geenafstand"/>
      </w:pPr>
      <w:r w:rsidRPr="009C3CAD">
        <w:t>Iteratief Verdiepen</w:t>
      </w:r>
      <w:r>
        <w:t>:</w:t>
      </w:r>
    </w:p>
    <w:p w14:paraId="49B0F5A0" w14:textId="27C43F29" w:rsidR="009C3CAD" w:rsidRDefault="009C3CAD" w:rsidP="009C3CAD">
      <w:pPr>
        <w:pStyle w:val="Lijstalinea"/>
        <w:numPr>
          <w:ilvl w:val="0"/>
          <w:numId w:val="179"/>
        </w:numPr>
      </w:pPr>
      <w:r w:rsidRPr="00B323A0">
        <w:rPr>
          <w:b/>
          <w:bCs/>
        </w:rPr>
        <w:t>Invoer</w:t>
      </w:r>
      <w:r w:rsidR="00B323A0">
        <w:rPr>
          <w:b/>
          <w:bCs/>
        </w:rPr>
        <w:t>:</w:t>
      </w:r>
      <w:r w:rsidRPr="009C3CAD">
        <w:t xml:space="preserve"> Een zoekprobleem </w:t>
      </w:r>
      <w:r w:rsidRPr="009C3CAD">
        <w:rPr>
          <w:rFonts w:ascii="Cambria Math" w:hAnsi="Cambria Math" w:cs="Cambria Math"/>
        </w:rPr>
        <w:t>𝑃</w:t>
      </w:r>
      <w:r w:rsidRPr="009C3CAD">
        <w:t xml:space="preserve"> </w:t>
      </w:r>
    </w:p>
    <w:p w14:paraId="398AE6DA" w14:textId="56A8E0C8" w:rsidR="009C3CAD" w:rsidRDefault="009C3CAD" w:rsidP="009C3CAD">
      <w:pPr>
        <w:pStyle w:val="Lijstalinea"/>
        <w:numPr>
          <w:ilvl w:val="0"/>
          <w:numId w:val="179"/>
        </w:numPr>
      </w:pPr>
      <w:r w:rsidRPr="00B323A0">
        <w:rPr>
          <w:b/>
          <w:bCs/>
        </w:rPr>
        <w:t>Uitvoer</w:t>
      </w:r>
      <w:r w:rsidR="00B323A0">
        <w:rPr>
          <w:b/>
          <w:bCs/>
        </w:rPr>
        <w:t>:</w:t>
      </w:r>
      <w:r w:rsidRPr="009C3CAD">
        <w:t xml:space="preserve"> Een sequentie van acties wanneer een oplossing werd gevonden of “error” wanneer er geen oplossing werd gevonden. </w:t>
      </w:r>
    </w:p>
    <w:p w14:paraId="111DC757" w14:textId="7658C520" w:rsidR="009C3CAD" w:rsidRPr="009906A6" w:rsidRDefault="009C3CAD" w:rsidP="009C3CAD">
      <w:r w:rsidRPr="009906A6">
        <w:t xml:space="preserve">1: </w:t>
      </w:r>
      <w:proofErr w:type="spellStart"/>
      <w:r w:rsidRPr="009906A6">
        <w:t>function</w:t>
      </w:r>
      <w:proofErr w:type="spellEnd"/>
      <w:r w:rsidRPr="009906A6">
        <w:t xml:space="preserve"> </w:t>
      </w:r>
      <w:proofErr w:type="spellStart"/>
      <w:r w:rsidR="00B323A0" w:rsidRPr="009906A6">
        <w:t>iterativeDeepening</w:t>
      </w:r>
      <w:proofErr w:type="spellEnd"/>
      <w:r w:rsidRPr="009906A6">
        <w:t>(</w:t>
      </w:r>
      <w:r w:rsidRPr="009C3CAD">
        <w:rPr>
          <w:rFonts w:ascii="Cambria Math" w:hAnsi="Cambria Math" w:cs="Cambria Math"/>
        </w:rPr>
        <w:t>𝑃</w:t>
      </w:r>
      <w:r w:rsidRPr="009906A6">
        <w:t xml:space="preserve">) </w:t>
      </w:r>
    </w:p>
    <w:p w14:paraId="2BCC5368" w14:textId="71A977FD" w:rsidR="009C3CAD" w:rsidRPr="009906A6" w:rsidRDefault="009C3CAD" w:rsidP="009C3CAD">
      <w:r w:rsidRPr="009906A6">
        <w:t xml:space="preserve">2:    </w:t>
      </w:r>
      <w:r w:rsidRPr="009C3CAD">
        <w:rPr>
          <w:rFonts w:ascii="Cambria Math" w:hAnsi="Cambria Math" w:cs="Cambria Math"/>
        </w:rPr>
        <w:t>𝑑</w:t>
      </w:r>
      <w:r w:rsidRPr="009906A6">
        <w:t xml:space="preserve"> ← 0 </w:t>
      </w:r>
    </w:p>
    <w:p w14:paraId="51829EAA" w14:textId="3156AC0E" w:rsidR="009C3CAD" w:rsidRPr="009906A6" w:rsidRDefault="009C3CAD" w:rsidP="009C3CAD">
      <w:r w:rsidRPr="009906A6">
        <w:t xml:space="preserve">3:    sol ← </w:t>
      </w:r>
      <w:proofErr w:type="spellStart"/>
      <w:r w:rsidR="008D0BFF" w:rsidRPr="009906A6">
        <w:t>diepte</w:t>
      </w:r>
      <w:r w:rsidR="00B323A0" w:rsidRPr="009906A6">
        <w:t>GelimiteerdZoeken</w:t>
      </w:r>
      <w:proofErr w:type="spellEnd"/>
      <w:r w:rsidRPr="009906A6">
        <w:t>(</w:t>
      </w:r>
      <w:r w:rsidRPr="009C3CAD">
        <w:rPr>
          <w:rFonts w:ascii="Cambria Math" w:hAnsi="Cambria Math" w:cs="Cambria Math"/>
        </w:rPr>
        <w:t>𝑃</w:t>
      </w:r>
      <w:r w:rsidRPr="009906A6">
        <w:t xml:space="preserve">, </w:t>
      </w:r>
      <w:r w:rsidRPr="009C3CAD">
        <w:rPr>
          <w:rFonts w:ascii="Cambria Math" w:hAnsi="Cambria Math" w:cs="Cambria Math"/>
        </w:rPr>
        <w:t>𝑑</w:t>
      </w:r>
      <w:r w:rsidRPr="009906A6">
        <w:t xml:space="preserve">) </w:t>
      </w:r>
    </w:p>
    <w:p w14:paraId="79A9E7D6" w14:textId="2CD87475" w:rsidR="009C3CAD" w:rsidRDefault="009C3CAD" w:rsidP="009C3CAD">
      <w:pPr>
        <w:rPr>
          <w:lang w:val="en-GB"/>
        </w:rPr>
      </w:pPr>
      <w:r w:rsidRPr="009C3CAD">
        <w:rPr>
          <w:lang w:val="en-GB"/>
        </w:rPr>
        <w:t xml:space="preserve">4: </w:t>
      </w:r>
      <w:r>
        <w:rPr>
          <w:lang w:val="en-GB"/>
        </w:rPr>
        <w:t xml:space="preserve">   </w:t>
      </w:r>
      <w:r w:rsidRPr="009C3CAD">
        <w:rPr>
          <w:lang w:val="en-GB"/>
        </w:rPr>
        <w:t xml:space="preserve">while sol = “hit boundary” do </w:t>
      </w:r>
    </w:p>
    <w:p w14:paraId="782A7720" w14:textId="18F9B368" w:rsidR="009C3CAD" w:rsidRDefault="009C3CAD" w:rsidP="009C3CAD">
      <w:pPr>
        <w:rPr>
          <w:lang w:val="en-GB"/>
        </w:rPr>
      </w:pPr>
      <w:r w:rsidRPr="009C3CAD">
        <w:rPr>
          <w:lang w:val="en-GB"/>
        </w:rPr>
        <w:t xml:space="preserve">5: </w:t>
      </w:r>
      <w:r>
        <w:rPr>
          <w:lang w:val="en-GB"/>
        </w:rPr>
        <w:t xml:space="preserve">       </w:t>
      </w:r>
      <w:r w:rsidRPr="009C3CAD">
        <w:rPr>
          <w:rFonts w:ascii="Cambria Math" w:hAnsi="Cambria Math" w:cs="Cambria Math"/>
        </w:rPr>
        <w:t>𝑑</w:t>
      </w:r>
      <w:r w:rsidRPr="009C3CAD">
        <w:rPr>
          <w:lang w:val="en-GB"/>
        </w:rPr>
        <w:t xml:space="preserve"> ← </w:t>
      </w:r>
      <w:r w:rsidRPr="009C3CAD">
        <w:rPr>
          <w:rFonts w:ascii="Cambria Math" w:hAnsi="Cambria Math" w:cs="Cambria Math"/>
        </w:rPr>
        <w:t>𝑑</w:t>
      </w:r>
      <w:r w:rsidRPr="009C3CAD">
        <w:rPr>
          <w:lang w:val="en-GB"/>
        </w:rPr>
        <w:t xml:space="preserve"> + 1 </w:t>
      </w:r>
    </w:p>
    <w:p w14:paraId="10FAA490" w14:textId="52277515" w:rsidR="009C3CAD" w:rsidRDefault="009C3CAD" w:rsidP="009C3CAD">
      <w:pPr>
        <w:rPr>
          <w:lang w:val="en-GB"/>
        </w:rPr>
      </w:pPr>
      <w:r w:rsidRPr="009C3CAD">
        <w:rPr>
          <w:lang w:val="en-GB"/>
        </w:rPr>
        <w:t xml:space="preserve">6: </w:t>
      </w:r>
      <w:r>
        <w:rPr>
          <w:lang w:val="en-GB"/>
        </w:rPr>
        <w:t xml:space="preserve">       </w:t>
      </w:r>
      <w:r w:rsidRPr="009C3CAD">
        <w:rPr>
          <w:lang w:val="en-GB"/>
        </w:rPr>
        <w:t xml:space="preserve">sol ← </w:t>
      </w:r>
      <w:proofErr w:type="spellStart"/>
      <w:r w:rsidR="00B323A0">
        <w:rPr>
          <w:lang w:val="en-GB"/>
        </w:rPr>
        <w:t>diepteGelimiteerdZoeken</w:t>
      </w:r>
      <w:proofErr w:type="spellEnd"/>
      <w:r w:rsidR="00B323A0" w:rsidRPr="009C3CAD">
        <w:rPr>
          <w:lang w:val="en-GB"/>
        </w:rPr>
        <w:t xml:space="preserve"> </w:t>
      </w:r>
      <w:r w:rsidRPr="009C3CAD">
        <w:rPr>
          <w:lang w:val="en-GB"/>
        </w:rPr>
        <w:t>(</w:t>
      </w:r>
      <w:r w:rsidRPr="009C3CAD">
        <w:rPr>
          <w:rFonts w:ascii="Cambria Math" w:hAnsi="Cambria Math" w:cs="Cambria Math"/>
        </w:rPr>
        <w:t>𝑃</w:t>
      </w:r>
      <w:r w:rsidRPr="009C3CAD">
        <w:rPr>
          <w:lang w:val="en-GB"/>
        </w:rPr>
        <w:t xml:space="preserve">, </w:t>
      </w:r>
      <w:r w:rsidRPr="009C3CAD">
        <w:rPr>
          <w:rFonts w:ascii="Cambria Math" w:hAnsi="Cambria Math" w:cs="Cambria Math"/>
        </w:rPr>
        <w:t>𝑑</w:t>
      </w:r>
      <w:r w:rsidRPr="009C3CAD">
        <w:rPr>
          <w:lang w:val="en-GB"/>
        </w:rPr>
        <w:t xml:space="preserve">) </w:t>
      </w:r>
    </w:p>
    <w:p w14:paraId="48584DF1" w14:textId="2AAD5529" w:rsidR="009C3CAD" w:rsidRDefault="009C3CAD" w:rsidP="009C3CAD">
      <w:pPr>
        <w:rPr>
          <w:lang w:val="en-GB"/>
        </w:rPr>
      </w:pPr>
      <w:r w:rsidRPr="009C3CAD">
        <w:rPr>
          <w:lang w:val="en-GB"/>
        </w:rPr>
        <w:t xml:space="preserve">7: </w:t>
      </w:r>
      <w:r>
        <w:rPr>
          <w:lang w:val="en-GB"/>
        </w:rPr>
        <w:t xml:space="preserve">   </w:t>
      </w:r>
      <w:r w:rsidRPr="009C3CAD">
        <w:rPr>
          <w:lang w:val="en-GB"/>
        </w:rPr>
        <w:t xml:space="preserve">return sol </w:t>
      </w:r>
      <w:r w:rsidR="00B323A0">
        <w:rPr>
          <w:lang w:val="en-GB"/>
        </w:rPr>
        <w:tab/>
      </w:r>
      <w:r w:rsidR="00B323A0">
        <w:rPr>
          <w:lang w:val="en-GB"/>
        </w:rPr>
        <w:tab/>
      </w:r>
      <w:r w:rsidR="00B323A0">
        <w:rPr>
          <w:lang w:val="en-GB"/>
        </w:rPr>
        <w:tab/>
      </w:r>
      <w:r w:rsidR="00B323A0">
        <w:rPr>
          <w:lang w:val="en-GB"/>
        </w:rPr>
        <w:tab/>
      </w:r>
      <w:r w:rsidR="00B323A0">
        <w:rPr>
          <w:lang w:val="en-GB"/>
        </w:rPr>
        <w:tab/>
      </w:r>
      <w:r w:rsidR="00B323A0">
        <w:rPr>
          <w:lang w:val="en-GB"/>
        </w:rPr>
        <w:tab/>
      </w:r>
      <w:r w:rsidRPr="009C3CAD">
        <w:rPr>
          <w:lang w:val="en-GB"/>
        </w:rPr>
        <w:t xml:space="preserve"># </w:t>
      </w:r>
      <w:proofErr w:type="spellStart"/>
      <w:r w:rsidRPr="009C3CAD">
        <w:rPr>
          <w:lang w:val="en-GB"/>
        </w:rPr>
        <w:t>Oplossing</w:t>
      </w:r>
      <w:proofErr w:type="spellEnd"/>
      <w:r w:rsidRPr="009C3CAD">
        <w:rPr>
          <w:lang w:val="en-GB"/>
        </w:rPr>
        <w:t xml:space="preserve"> of error </w:t>
      </w:r>
    </w:p>
    <w:p w14:paraId="00035659" w14:textId="7A87D737" w:rsidR="009C3CAD" w:rsidRPr="009C3CAD" w:rsidRDefault="009C3CAD" w:rsidP="009C3CAD">
      <w:pPr>
        <w:rPr>
          <w:lang w:val="en-GB"/>
        </w:rPr>
      </w:pPr>
      <w:r w:rsidRPr="009C3CAD">
        <w:rPr>
          <w:lang w:val="en-GB"/>
        </w:rPr>
        <w:t>8: end function</w:t>
      </w:r>
    </w:p>
    <w:p w14:paraId="007D0EE9" w14:textId="77777777" w:rsidR="00A778ED" w:rsidRPr="009906A6" w:rsidRDefault="00A778ED" w:rsidP="00A778ED">
      <w:pPr>
        <w:rPr>
          <w:lang w:val="en-GB"/>
        </w:rPr>
      </w:pPr>
    </w:p>
    <w:p w14:paraId="1358C1D3" w14:textId="77777777" w:rsidR="008F4AD0" w:rsidRPr="009906A6" w:rsidRDefault="008F4AD0" w:rsidP="00A778ED">
      <w:pPr>
        <w:rPr>
          <w:lang w:val="en-GB"/>
        </w:rPr>
      </w:pPr>
    </w:p>
    <w:p w14:paraId="49F2BDD7" w14:textId="77777777" w:rsidR="008F4AD0" w:rsidRPr="009906A6" w:rsidRDefault="008F4AD0" w:rsidP="00A778ED">
      <w:pPr>
        <w:rPr>
          <w:lang w:val="en-GB"/>
        </w:rPr>
      </w:pPr>
    </w:p>
    <w:p w14:paraId="71263DAA" w14:textId="77777777" w:rsidR="008F4AD0" w:rsidRPr="009906A6" w:rsidRDefault="008F4AD0" w:rsidP="00A778ED">
      <w:pPr>
        <w:rPr>
          <w:lang w:val="en-GB"/>
        </w:rPr>
      </w:pPr>
    </w:p>
    <w:p w14:paraId="46784028" w14:textId="77777777" w:rsidR="008F4AD0" w:rsidRPr="009906A6" w:rsidRDefault="008F4AD0" w:rsidP="00A778ED">
      <w:pPr>
        <w:rPr>
          <w:lang w:val="en-GB"/>
        </w:rPr>
      </w:pPr>
    </w:p>
    <w:p w14:paraId="4039B9A4" w14:textId="0B8CE78A" w:rsidR="008F4AD0" w:rsidRDefault="008F4AD0" w:rsidP="008F4AD0">
      <w:pPr>
        <w:pStyle w:val="Geenafstand"/>
      </w:pPr>
      <w:r w:rsidRPr="008F4AD0">
        <w:lastRenderedPageBreak/>
        <w:t>Diepte Gelimiteerd Zoeken</w:t>
      </w:r>
      <w:r>
        <w:t>:</w:t>
      </w:r>
    </w:p>
    <w:p w14:paraId="1A1DB9C6" w14:textId="77777777" w:rsidR="008F4AD0" w:rsidRDefault="008F4AD0" w:rsidP="008F4AD0">
      <w:pPr>
        <w:pStyle w:val="Lijstalinea"/>
        <w:numPr>
          <w:ilvl w:val="0"/>
          <w:numId w:val="182"/>
        </w:numPr>
      </w:pPr>
      <w:r w:rsidRPr="008F4AD0">
        <w:rPr>
          <w:b/>
          <w:bCs/>
        </w:rPr>
        <w:t>Invoer</w:t>
      </w:r>
      <w:r w:rsidRPr="008F4AD0">
        <w:t xml:space="preserve"> Een zoekprobleem </w:t>
      </w:r>
      <w:r w:rsidRPr="008F4AD0">
        <w:rPr>
          <w:rFonts w:ascii="Cambria Math" w:hAnsi="Cambria Math" w:cs="Cambria Math"/>
        </w:rPr>
        <w:t>𝑃</w:t>
      </w:r>
      <w:r w:rsidRPr="008F4AD0">
        <w:t xml:space="preserve">, een maximale diepte </w:t>
      </w:r>
      <w:r w:rsidRPr="008F4AD0">
        <w:rPr>
          <w:rFonts w:ascii="Cambria Math" w:hAnsi="Cambria Math" w:cs="Cambria Math"/>
        </w:rPr>
        <w:t>𝑑</w:t>
      </w:r>
      <w:r w:rsidRPr="008F4AD0">
        <w:t xml:space="preserve">. </w:t>
      </w:r>
    </w:p>
    <w:p w14:paraId="41D8E52A" w14:textId="77777777" w:rsidR="008F4AD0" w:rsidRDefault="008F4AD0" w:rsidP="008F4AD0">
      <w:pPr>
        <w:pStyle w:val="Lijstalinea"/>
        <w:numPr>
          <w:ilvl w:val="0"/>
          <w:numId w:val="182"/>
        </w:numPr>
      </w:pPr>
      <w:r w:rsidRPr="008F4AD0">
        <w:rPr>
          <w:b/>
          <w:bCs/>
        </w:rPr>
        <w:t>Uitvoer</w:t>
      </w:r>
      <w:r w:rsidRPr="008F4AD0">
        <w:t xml:space="preserve"> Een sequentie van acties wanneer een oplossing werd gevonden met diepte </w:t>
      </w:r>
      <w:r w:rsidRPr="008F4AD0">
        <w:rPr>
          <w:rFonts w:ascii="Cambria Math" w:hAnsi="Cambria Math" w:cs="Cambria Math"/>
        </w:rPr>
        <w:t>𝑑</w:t>
      </w:r>
      <w:r w:rsidRPr="008F4AD0">
        <w:t xml:space="preserve"> of minder; een “hit </w:t>
      </w:r>
      <w:proofErr w:type="spellStart"/>
      <w:r w:rsidRPr="008F4AD0">
        <w:t>boundary</w:t>
      </w:r>
      <w:proofErr w:type="spellEnd"/>
      <w:r w:rsidRPr="008F4AD0">
        <w:t xml:space="preserve">” conditie wanneer tijdens het zoekproces de maximale diepte werd bereikt of “error” wanneer er geen oplossing werd gevonden. </w:t>
      </w:r>
    </w:p>
    <w:p w14:paraId="77F28969" w14:textId="77777777" w:rsidR="008F4AD0" w:rsidRDefault="008F4AD0" w:rsidP="00A778ED">
      <w:r w:rsidRPr="008F4AD0">
        <w:t xml:space="preserve">1: </w:t>
      </w:r>
      <w:proofErr w:type="spellStart"/>
      <w:r w:rsidRPr="008F4AD0">
        <w:t>function</w:t>
      </w:r>
      <w:proofErr w:type="spellEnd"/>
      <w:r w:rsidRPr="008F4AD0">
        <w:t xml:space="preserve"> </w:t>
      </w:r>
      <w:proofErr w:type="spellStart"/>
      <w:r w:rsidRPr="008F4AD0">
        <w:t>DEPTHLImITEDSEARCH</w:t>
      </w:r>
      <w:proofErr w:type="spellEnd"/>
      <w:r w:rsidRPr="008F4AD0">
        <w:t>(</w:t>
      </w:r>
      <w:r w:rsidRPr="008F4AD0">
        <w:rPr>
          <w:rFonts w:ascii="Cambria Math" w:hAnsi="Cambria Math" w:cs="Cambria Math"/>
        </w:rPr>
        <w:t>𝑃</w:t>
      </w:r>
      <w:r w:rsidRPr="008F4AD0">
        <w:t xml:space="preserve">, </w:t>
      </w:r>
      <w:r w:rsidRPr="008F4AD0">
        <w:rPr>
          <w:rFonts w:ascii="Cambria Math" w:hAnsi="Cambria Math" w:cs="Cambria Math"/>
        </w:rPr>
        <w:t>𝑑</w:t>
      </w:r>
      <w:r w:rsidRPr="008F4AD0">
        <w:t xml:space="preserve">) </w:t>
      </w:r>
    </w:p>
    <w:p w14:paraId="2D01F9B3" w14:textId="77777777" w:rsidR="008F4AD0" w:rsidRDefault="008F4AD0" w:rsidP="00A778ED">
      <w:r w:rsidRPr="008F4AD0">
        <w:t xml:space="preserve">2: </w:t>
      </w:r>
      <w:r w:rsidRPr="008F4AD0">
        <w:rPr>
          <w:rFonts w:ascii="Cambria Math" w:hAnsi="Cambria Math" w:cs="Cambria Math"/>
        </w:rPr>
        <w:t>𝑐</w:t>
      </w:r>
      <w:r w:rsidRPr="008F4AD0">
        <w:t xml:space="preserve"> ← nieuw plan gebaseerd op initiële toestand </w:t>
      </w:r>
      <w:r w:rsidRPr="008F4AD0">
        <w:rPr>
          <w:rFonts w:ascii="Cambria Math" w:hAnsi="Cambria Math" w:cs="Cambria Math"/>
        </w:rPr>
        <w:t>𝑃</w:t>
      </w:r>
      <w:r w:rsidRPr="008F4AD0">
        <w:t xml:space="preserve"> </w:t>
      </w:r>
    </w:p>
    <w:p w14:paraId="6CE04612" w14:textId="77777777" w:rsidR="008F4AD0" w:rsidRDefault="008F4AD0" w:rsidP="00A778ED">
      <w:pPr>
        <w:rPr>
          <w:lang w:val="en-GB"/>
        </w:rPr>
      </w:pPr>
      <w:r w:rsidRPr="008F4AD0">
        <w:rPr>
          <w:lang w:val="en-GB"/>
        </w:rPr>
        <w:t xml:space="preserve">3: return </w:t>
      </w:r>
      <w:proofErr w:type="spellStart"/>
      <w:r w:rsidRPr="008F4AD0">
        <w:rPr>
          <w:lang w:val="en-GB"/>
        </w:rPr>
        <w:t>DLSRECuRSIVE</w:t>
      </w:r>
      <w:proofErr w:type="spellEnd"/>
      <w:r w:rsidRPr="008F4AD0">
        <w:rPr>
          <w:lang w:val="en-GB"/>
        </w:rPr>
        <w:t>(</w:t>
      </w:r>
      <w:r w:rsidRPr="008F4AD0">
        <w:rPr>
          <w:rFonts w:ascii="Cambria Math" w:hAnsi="Cambria Math" w:cs="Cambria Math"/>
        </w:rPr>
        <w:t>𝑐</w:t>
      </w:r>
      <w:r w:rsidRPr="008F4AD0">
        <w:rPr>
          <w:lang w:val="en-GB"/>
        </w:rPr>
        <w:t xml:space="preserve">, </w:t>
      </w:r>
      <w:r w:rsidRPr="008F4AD0">
        <w:rPr>
          <w:rFonts w:ascii="Cambria Math" w:hAnsi="Cambria Math" w:cs="Cambria Math"/>
        </w:rPr>
        <w:t>𝑃</w:t>
      </w:r>
      <w:r w:rsidRPr="008F4AD0">
        <w:rPr>
          <w:lang w:val="en-GB"/>
        </w:rPr>
        <w:t xml:space="preserve">, </w:t>
      </w:r>
      <w:r w:rsidRPr="008F4AD0">
        <w:rPr>
          <w:rFonts w:ascii="Cambria Math" w:hAnsi="Cambria Math" w:cs="Cambria Math"/>
        </w:rPr>
        <w:t>𝑑</w:t>
      </w:r>
      <w:r w:rsidRPr="008F4AD0">
        <w:rPr>
          <w:lang w:val="en-GB"/>
        </w:rPr>
        <w:t xml:space="preserve">) </w:t>
      </w:r>
    </w:p>
    <w:p w14:paraId="1A62B287" w14:textId="3FD51701" w:rsidR="008F4AD0" w:rsidRPr="009906A6" w:rsidRDefault="008F4AD0" w:rsidP="00A778ED">
      <w:r w:rsidRPr="009906A6">
        <w:t xml:space="preserve">4: end </w:t>
      </w:r>
      <w:proofErr w:type="spellStart"/>
      <w:r w:rsidRPr="009906A6">
        <w:t>function</w:t>
      </w:r>
      <w:proofErr w:type="spellEnd"/>
    </w:p>
    <w:p w14:paraId="572673C0" w14:textId="77777777" w:rsidR="00501C92" w:rsidRPr="009906A6" w:rsidRDefault="00501C92" w:rsidP="00A778ED"/>
    <w:p w14:paraId="06751058" w14:textId="25421E64" w:rsidR="00501C92" w:rsidRPr="0097729C" w:rsidRDefault="00501C92" w:rsidP="00501C92">
      <w:pPr>
        <w:pStyle w:val="Geenafstand"/>
      </w:pPr>
      <w:proofErr w:type="spellStart"/>
      <w:r w:rsidRPr="0097729C">
        <w:t>DLSRecursief</w:t>
      </w:r>
      <w:proofErr w:type="spellEnd"/>
      <w:r w:rsidR="0097729C" w:rsidRPr="0097729C">
        <w:t xml:space="preserve"> (dit moet je niet kunnen schrijven maar wel snappen</w:t>
      </w:r>
      <w:r w:rsidR="0097729C">
        <w:t>)</w:t>
      </w:r>
      <w:r w:rsidRPr="0097729C">
        <w:t>:</w:t>
      </w:r>
    </w:p>
    <w:p w14:paraId="1FCA9109" w14:textId="77777777" w:rsidR="00501C92" w:rsidRDefault="00501C92" w:rsidP="00501C92">
      <w:pPr>
        <w:pStyle w:val="Lijstalinea"/>
        <w:numPr>
          <w:ilvl w:val="0"/>
          <w:numId w:val="183"/>
        </w:numPr>
      </w:pPr>
      <w:r w:rsidRPr="00501C92">
        <w:t xml:space="preserve">Invoer Een huidig plan </w:t>
      </w:r>
      <w:r w:rsidRPr="00501C92">
        <w:rPr>
          <w:rFonts w:ascii="Cambria Math" w:hAnsi="Cambria Math" w:cs="Cambria Math"/>
        </w:rPr>
        <w:t>𝑐</w:t>
      </w:r>
      <w:r w:rsidRPr="00501C92">
        <w:t xml:space="preserve">, een zoekprobleem </w:t>
      </w:r>
      <w:r w:rsidRPr="00501C92">
        <w:rPr>
          <w:rFonts w:ascii="Cambria Math" w:hAnsi="Cambria Math" w:cs="Cambria Math"/>
        </w:rPr>
        <w:t>𝑃</w:t>
      </w:r>
      <w:r w:rsidRPr="00501C92">
        <w:t xml:space="preserve"> en een maximale diepte </w:t>
      </w:r>
      <w:r w:rsidRPr="00501C92">
        <w:rPr>
          <w:rFonts w:ascii="Cambria Math" w:hAnsi="Cambria Math" w:cs="Cambria Math"/>
        </w:rPr>
        <w:t>𝑑</w:t>
      </w:r>
      <w:r w:rsidRPr="00501C92">
        <w:t xml:space="preserve">. </w:t>
      </w:r>
    </w:p>
    <w:p w14:paraId="448EB98B" w14:textId="28C16EF6" w:rsidR="00501C92" w:rsidRDefault="00501C92" w:rsidP="00501C92">
      <w:pPr>
        <w:pStyle w:val="Lijstalinea"/>
        <w:numPr>
          <w:ilvl w:val="0"/>
          <w:numId w:val="183"/>
        </w:numPr>
      </w:pPr>
      <w:r w:rsidRPr="00501C92">
        <w:t xml:space="preserve">Uitvoer Een sequentie van acties wanneer een oplossing werd gevonden met diepte </w:t>
      </w:r>
      <w:r w:rsidRPr="00501C92">
        <w:rPr>
          <w:rFonts w:ascii="Cambria Math" w:hAnsi="Cambria Math" w:cs="Cambria Math"/>
        </w:rPr>
        <w:t>𝑑</w:t>
      </w:r>
      <w:r w:rsidRPr="00501C92">
        <w:t xml:space="preserve"> of minder startend vanaf het huidig plan; een “hit </w:t>
      </w:r>
      <w:proofErr w:type="spellStart"/>
      <w:r w:rsidRPr="00501C92">
        <w:t>boundary</w:t>
      </w:r>
      <w:proofErr w:type="spellEnd"/>
      <w:r w:rsidRPr="00501C92">
        <w:t>” conditie wanneer tijdens het zoekproces de maximale diepte werd bereikt of “error” wanneer er geen oplossing werd gevonden.</w:t>
      </w:r>
    </w:p>
    <w:p w14:paraId="3C40348B" w14:textId="77777777" w:rsidR="0097729C" w:rsidRPr="009906A6" w:rsidRDefault="0097729C" w:rsidP="0097729C">
      <w:pPr>
        <w:rPr>
          <w:lang w:val="en-GB"/>
        </w:rPr>
      </w:pPr>
      <w:r w:rsidRPr="009906A6">
        <w:rPr>
          <w:lang w:val="en-GB"/>
        </w:rPr>
        <w:t xml:space="preserve">1: function </w:t>
      </w:r>
      <w:proofErr w:type="spellStart"/>
      <w:r w:rsidRPr="009906A6">
        <w:rPr>
          <w:lang w:val="en-GB"/>
        </w:rPr>
        <w:t>DLSRECuRSIVE</w:t>
      </w:r>
      <w:proofErr w:type="spellEnd"/>
      <w:r w:rsidRPr="009906A6">
        <w:rPr>
          <w:lang w:val="en-GB"/>
        </w:rPr>
        <w:t>(</w:t>
      </w:r>
      <w:r w:rsidRPr="0097729C">
        <w:rPr>
          <w:rFonts w:ascii="Cambria Math" w:hAnsi="Cambria Math" w:cs="Cambria Math"/>
        </w:rPr>
        <w:t>𝑐</w:t>
      </w:r>
      <w:r w:rsidRPr="009906A6">
        <w:rPr>
          <w:lang w:val="en-GB"/>
        </w:rPr>
        <w:t xml:space="preserve">, </w:t>
      </w:r>
      <w:r w:rsidRPr="0097729C">
        <w:rPr>
          <w:rFonts w:ascii="Cambria Math" w:hAnsi="Cambria Math" w:cs="Cambria Math"/>
        </w:rPr>
        <w:t>𝑃</w:t>
      </w:r>
      <w:r w:rsidRPr="009906A6">
        <w:rPr>
          <w:lang w:val="en-GB"/>
        </w:rPr>
        <w:t xml:space="preserve">, </w:t>
      </w:r>
      <w:r w:rsidRPr="0097729C">
        <w:rPr>
          <w:rFonts w:ascii="Cambria Math" w:hAnsi="Cambria Math" w:cs="Cambria Math"/>
        </w:rPr>
        <w:t>𝑑</w:t>
      </w:r>
      <w:r w:rsidRPr="009906A6">
        <w:rPr>
          <w:lang w:val="en-GB"/>
        </w:rPr>
        <w:t xml:space="preserve">) </w:t>
      </w:r>
    </w:p>
    <w:p w14:paraId="75E5AB32" w14:textId="31E4D745" w:rsidR="0097729C" w:rsidRPr="009906A6" w:rsidRDefault="0097729C" w:rsidP="0097729C">
      <w:pPr>
        <w:rPr>
          <w:lang w:val="en-GB"/>
        </w:rPr>
      </w:pPr>
      <w:r w:rsidRPr="009906A6">
        <w:rPr>
          <w:lang w:val="en-GB"/>
        </w:rPr>
        <w:t xml:space="preserve">2: </w:t>
      </w:r>
      <w:r w:rsidR="00BF4FB1">
        <w:rPr>
          <w:lang w:val="en-GB"/>
        </w:rPr>
        <w:t xml:space="preserve">   </w:t>
      </w:r>
      <w:r w:rsidRPr="009906A6">
        <w:rPr>
          <w:lang w:val="en-GB"/>
        </w:rPr>
        <w:t xml:space="preserve">if </w:t>
      </w:r>
      <w:r w:rsidRPr="0097729C">
        <w:rPr>
          <w:rFonts w:ascii="Cambria Math" w:hAnsi="Cambria Math" w:cs="Cambria Math"/>
        </w:rPr>
        <w:t>𝑃</w:t>
      </w:r>
      <w:r w:rsidRPr="009906A6">
        <w:rPr>
          <w:lang w:val="en-GB"/>
        </w:rPr>
        <w:t>.</w:t>
      </w:r>
      <w:proofErr w:type="spellStart"/>
      <w:r w:rsidRPr="009906A6">
        <w:rPr>
          <w:lang w:val="en-GB"/>
        </w:rPr>
        <w:t>gOALTEST</w:t>
      </w:r>
      <w:proofErr w:type="spellEnd"/>
      <w:r w:rsidRPr="009906A6">
        <w:rPr>
          <w:lang w:val="en-GB"/>
        </w:rPr>
        <w:t>(</w:t>
      </w:r>
      <w:r w:rsidRPr="0097729C">
        <w:rPr>
          <w:rFonts w:ascii="Cambria Math" w:hAnsi="Cambria Math" w:cs="Cambria Math"/>
        </w:rPr>
        <w:t>𝑐</w:t>
      </w:r>
      <w:r w:rsidRPr="009906A6">
        <w:rPr>
          <w:lang w:val="en-GB"/>
        </w:rPr>
        <w:t>.</w:t>
      </w:r>
      <w:proofErr w:type="spellStart"/>
      <w:r w:rsidRPr="009906A6">
        <w:rPr>
          <w:lang w:val="en-GB"/>
        </w:rPr>
        <w:t>gETSTATE</w:t>
      </w:r>
      <w:proofErr w:type="spellEnd"/>
      <w:r w:rsidRPr="009906A6">
        <w:rPr>
          <w:lang w:val="en-GB"/>
        </w:rPr>
        <w:t xml:space="preserve">) = true then </w:t>
      </w:r>
    </w:p>
    <w:p w14:paraId="32EF842B" w14:textId="7D1E604C" w:rsidR="0097729C" w:rsidRPr="00855859" w:rsidRDefault="0097729C" w:rsidP="0097729C">
      <w:pPr>
        <w:rPr>
          <w:lang w:val="en-GB"/>
        </w:rPr>
      </w:pPr>
      <w:r w:rsidRPr="00855859">
        <w:rPr>
          <w:lang w:val="en-GB"/>
        </w:rPr>
        <w:t xml:space="preserve">3: </w:t>
      </w:r>
      <w:r w:rsidR="00BF4FB1" w:rsidRPr="00855859">
        <w:rPr>
          <w:lang w:val="en-GB"/>
        </w:rPr>
        <w:t xml:space="preserve">       </w:t>
      </w:r>
      <w:r w:rsidRPr="00855859">
        <w:rPr>
          <w:lang w:val="en-GB"/>
        </w:rPr>
        <w:t xml:space="preserve">return </w:t>
      </w:r>
      <w:proofErr w:type="spellStart"/>
      <w:r w:rsidRPr="00855859">
        <w:rPr>
          <w:lang w:val="en-GB"/>
        </w:rPr>
        <w:t>gETACTIOnSEq</w:t>
      </w:r>
      <w:proofErr w:type="spellEnd"/>
      <w:r w:rsidRPr="00855859">
        <w:rPr>
          <w:lang w:val="en-GB"/>
        </w:rPr>
        <w:t xml:space="preserve">(c) </w:t>
      </w:r>
      <w:r w:rsidRPr="00855859">
        <w:rPr>
          <w:lang w:val="en-GB"/>
        </w:rPr>
        <w:tab/>
      </w:r>
      <w:r w:rsidRPr="00855859">
        <w:rPr>
          <w:lang w:val="en-GB"/>
        </w:rPr>
        <w:tab/>
      </w:r>
      <w:r w:rsidRPr="00855859">
        <w:rPr>
          <w:lang w:val="en-GB"/>
        </w:rPr>
        <w:tab/>
      </w:r>
      <w:r w:rsidRPr="00855859">
        <w:rPr>
          <w:lang w:val="en-GB"/>
        </w:rPr>
        <w:tab/>
        <w:t xml:space="preserve"># </w:t>
      </w:r>
      <w:proofErr w:type="spellStart"/>
      <w:r w:rsidRPr="00855859">
        <w:rPr>
          <w:lang w:val="en-GB"/>
        </w:rPr>
        <w:t>Oplossing</w:t>
      </w:r>
      <w:proofErr w:type="spellEnd"/>
      <w:r w:rsidRPr="00855859">
        <w:rPr>
          <w:lang w:val="en-GB"/>
        </w:rPr>
        <w:t xml:space="preserve"> </w:t>
      </w:r>
      <w:proofErr w:type="spellStart"/>
      <w:r w:rsidRPr="00855859">
        <w:rPr>
          <w:lang w:val="en-GB"/>
        </w:rPr>
        <w:t>gevonden</w:t>
      </w:r>
      <w:proofErr w:type="spellEnd"/>
      <w:r w:rsidRPr="00855859">
        <w:rPr>
          <w:lang w:val="en-GB"/>
        </w:rPr>
        <w:t xml:space="preserve"> </w:t>
      </w:r>
    </w:p>
    <w:p w14:paraId="1B24964B" w14:textId="5BDF8334" w:rsidR="0097729C" w:rsidRPr="009906A6" w:rsidRDefault="0097729C" w:rsidP="0097729C">
      <w:pPr>
        <w:rPr>
          <w:lang w:val="en-GB"/>
        </w:rPr>
      </w:pPr>
      <w:r w:rsidRPr="009906A6">
        <w:rPr>
          <w:lang w:val="en-GB"/>
        </w:rPr>
        <w:t xml:space="preserve">4: </w:t>
      </w:r>
      <w:r w:rsidR="00BF4FB1">
        <w:rPr>
          <w:lang w:val="en-GB"/>
        </w:rPr>
        <w:t xml:space="preserve">   </w:t>
      </w:r>
      <w:r w:rsidRPr="009906A6">
        <w:rPr>
          <w:lang w:val="en-GB"/>
        </w:rPr>
        <w:t xml:space="preserve">if </w:t>
      </w:r>
      <w:r w:rsidRPr="0097729C">
        <w:rPr>
          <w:rFonts w:ascii="Cambria Math" w:hAnsi="Cambria Math" w:cs="Cambria Math"/>
        </w:rPr>
        <w:t>𝑑</w:t>
      </w:r>
      <w:r w:rsidRPr="009906A6">
        <w:rPr>
          <w:lang w:val="en-GB"/>
        </w:rPr>
        <w:t xml:space="preserve"> = 0 then </w:t>
      </w:r>
    </w:p>
    <w:p w14:paraId="40313B81" w14:textId="1777A6FA" w:rsidR="0097729C" w:rsidRPr="00370204" w:rsidRDefault="0097729C" w:rsidP="0097729C">
      <w:r w:rsidRPr="00370204">
        <w:t xml:space="preserve">5: </w:t>
      </w:r>
      <w:r w:rsidR="00BF4FB1" w:rsidRPr="00370204">
        <w:t xml:space="preserve">       </w:t>
      </w:r>
      <w:r w:rsidRPr="00370204">
        <w:t xml:space="preserve">return “hit </w:t>
      </w:r>
      <w:proofErr w:type="spellStart"/>
      <w:r w:rsidRPr="00370204">
        <w:t>boundary</w:t>
      </w:r>
      <w:proofErr w:type="spellEnd"/>
      <w:r w:rsidRPr="00370204">
        <w:t xml:space="preserve">” </w:t>
      </w:r>
      <w:r w:rsidRPr="00370204">
        <w:tab/>
      </w:r>
      <w:r w:rsidRPr="00370204">
        <w:tab/>
      </w:r>
      <w:r w:rsidRPr="00370204">
        <w:tab/>
      </w:r>
      <w:r w:rsidRPr="00370204">
        <w:tab/>
        <w:t xml:space="preserve"># Grens bereikt </w:t>
      </w:r>
    </w:p>
    <w:p w14:paraId="008F77D1" w14:textId="567CAA4C" w:rsidR="0097729C" w:rsidRDefault="0097729C" w:rsidP="0097729C">
      <w:r w:rsidRPr="0097729C">
        <w:t xml:space="preserve">6: </w:t>
      </w:r>
      <w:proofErr w:type="spellStart"/>
      <w:r w:rsidRPr="0097729C">
        <w:t>boundaryHit</w:t>
      </w:r>
      <w:proofErr w:type="spellEnd"/>
      <w:r w:rsidRPr="0097729C">
        <w:t xml:space="preserve"> ← </w:t>
      </w:r>
      <w:proofErr w:type="spellStart"/>
      <w:r w:rsidRPr="0097729C">
        <w:t>false</w:t>
      </w:r>
      <w:proofErr w:type="spellEnd"/>
      <w:r w:rsidRPr="0097729C">
        <w:t xml:space="preserve"> </w:t>
      </w:r>
      <w:r>
        <w:tab/>
      </w:r>
      <w:r>
        <w:tab/>
      </w:r>
      <w:r>
        <w:tab/>
      </w:r>
      <w:r>
        <w:tab/>
      </w:r>
      <w:r w:rsidRPr="0097729C">
        <w:t xml:space="preserve"># Grens bereikt in één van de </w:t>
      </w:r>
      <w:proofErr w:type="spellStart"/>
      <w:r w:rsidRPr="0097729C">
        <w:t>rec</w:t>
      </w:r>
      <w:proofErr w:type="spellEnd"/>
      <w:r w:rsidRPr="0097729C">
        <w:t xml:space="preserve">. oproepen? </w:t>
      </w:r>
    </w:p>
    <w:p w14:paraId="27EFDA3D" w14:textId="77777777" w:rsidR="0097729C" w:rsidRPr="009906A6" w:rsidRDefault="0097729C" w:rsidP="0097729C">
      <w:pPr>
        <w:rPr>
          <w:lang w:val="en-GB"/>
        </w:rPr>
      </w:pPr>
      <w:r w:rsidRPr="009906A6">
        <w:rPr>
          <w:lang w:val="en-GB"/>
        </w:rPr>
        <w:t>7: for (</w:t>
      </w:r>
      <w:r w:rsidRPr="0097729C">
        <w:rPr>
          <w:rFonts w:ascii="Cambria Math" w:hAnsi="Cambria Math" w:cs="Cambria Math"/>
        </w:rPr>
        <w:t>𝑠</w:t>
      </w:r>
      <w:r w:rsidRPr="009906A6">
        <w:rPr>
          <w:lang w:val="en-GB"/>
        </w:rPr>
        <w:t xml:space="preserve">, </w:t>
      </w:r>
      <w:r w:rsidRPr="0097729C">
        <w:rPr>
          <w:rFonts w:ascii="Cambria Math" w:hAnsi="Cambria Math" w:cs="Cambria Math"/>
        </w:rPr>
        <w:t>𝑎</w:t>
      </w:r>
      <w:r w:rsidRPr="009906A6">
        <w:rPr>
          <w:lang w:val="en-GB"/>
        </w:rPr>
        <w:t xml:space="preserve">) </w:t>
      </w:r>
      <w:r w:rsidRPr="009906A6">
        <w:rPr>
          <w:rFonts w:ascii="Cambria Math" w:hAnsi="Cambria Math" w:cs="Cambria Math"/>
          <w:lang w:val="en-GB"/>
        </w:rPr>
        <w:t>∈</w:t>
      </w:r>
      <w:r w:rsidRPr="009906A6">
        <w:rPr>
          <w:lang w:val="en-GB"/>
        </w:rPr>
        <w:t xml:space="preserve"> </w:t>
      </w:r>
      <w:r w:rsidRPr="0097729C">
        <w:rPr>
          <w:rFonts w:ascii="Cambria Math" w:hAnsi="Cambria Math" w:cs="Cambria Math"/>
        </w:rPr>
        <w:t>𝑐</w:t>
      </w:r>
      <w:r w:rsidRPr="009906A6">
        <w:rPr>
          <w:lang w:val="en-GB"/>
        </w:rPr>
        <w:t>.</w:t>
      </w:r>
      <w:proofErr w:type="spellStart"/>
      <w:r w:rsidRPr="009906A6">
        <w:rPr>
          <w:lang w:val="en-GB"/>
        </w:rPr>
        <w:t>gETSTATE.gETSuCCESSORS</w:t>
      </w:r>
      <w:proofErr w:type="spellEnd"/>
      <w:r w:rsidRPr="009906A6">
        <w:rPr>
          <w:lang w:val="en-GB"/>
        </w:rPr>
        <w:t xml:space="preserve"> do </w:t>
      </w:r>
    </w:p>
    <w:p w14:paraId="48ADCC82" w14:textId="77777777" w:rsidR="0097729C" w:rsidRDefault="0097729C" w:rsidP="0097729C">
      <w:r w:rsidRPr="0097729C">
        <w:t xml:space="preserve">8: </w:t>
      </w:r>
      <w:proofErr w:type="spellStart"/>
      <w:r w:rsidRPr="0097729C">
        <w:t>child</w:t>
      </w:r>
      <w:proofErr w:type="spellEnd"/>
      <w:r w:rsidRPr="0097729C">
        <w:t xml:space="preserve"> ← nieuw plan gebaseerd op (</w:t>
      </w:r>
      <w:r w:rsidRPr="0097729C">
        <w:rPr>
          <w:rFonts w:ascii="Cambria Math" w:hAnsi="Cambria Math" w:cs="Cambria Math"/>
        </w:rPr>
        <w:t>𝑠</w:t>
      </w:r>
      <w:r w:rsidRPr="0097729C">
        <w:t xml:space="preserve">, </w:t>
      </w:r>
      <w:r w:rsidRPr="0097729C">
        <w:rPr>
          <w:rFonts w:ascii="Cambria Math" w:hAnsi="Cambria Math" w:cs="Cambria Math"/>
        </w:rPr>
        <w:t>𝑎</w:t>
      </w:r>
      <w:r w:rsidRPr="0097729C">
        <w:t xml:space="preserve">) en </w:t>
      </w:r>
      <w:r w:rsidRPr="0097729C">
        <w:rPr>
          <w:rFonts w:ascii="Cambria Math" w:hAnsi="Cambria Math" w:cs="Cambria Math"/>
        </w:rPr>
        <w:t>𝑐</w:t>
      </w:r>
      <w:r w:rsidRPr="0097729C">
        <w:t xml:space="preserve"> </w:t>
      </w:r>
    </w:p>
    <w:p w14:paraId="55389976" w14:textId="0A123103" w:rsidR="0097729C" w:rsidRPr="005E49C2" w:rsidRDefault="0097729C" w:rsidP="0097729C">
      <w:r w:rsidRPr="005E49C2">
        <w:t xml:space="preserve">9: sol ← </w:t>
      </w:r>
      <w:proofErr w:type="spellStart"/>
      <w:r w:rsidRPr="005E49C2">
        <w:t>DLSRECuRSIVE</w:t>
      </w:r>
      <w:proofErr w:type="spellEnd"/>
      <w:r w:rsidRPr="005E49C2">
        <w:t>(</w:t>
      </w:r>
      <w:proofErr w:type="spellStart"/>
      <w:r w:rsidRPr="005E49C2">
        <w:t>child</w:t>
      </w:r>
      <w:proofErr w:type="spellEnd"/>
      <w:r w:rsidRPr="005E49C2">
        <w:t xml:space="preserve">, </w:t>
      </w:r>
      <w:r w:rsidRPr="0097729C">
        <w:rPr>
          <w:rFonts w:ascii="Cambria Math" w:hAnsi="Cambria Math" w:cs="Cambria Math"/>
        </w:rPr>
        <w:t>𝑃</w:t>
      </w:r>
      <w:r w:rsidRPr="005E49C2">
        <w:t xml:space="preserve">, </w:t>
      </w:r>
      <w:r w:rsidRPr="0097729C">
        <w:rPr>
          <w:rFonts w:ascii="Cambria Math" w:hAnsi="Cambria Math" w:cs="Cambria Math"/>
        </w:rPr>
        <w:t>𝑑</w:t>
      </w:r>
      <w:r w:rsidRPr="005E49C2">
        <w:t xml:space="preserve"> − 1) </w:t>
      </w:r>
      <w:r w:rsidRPr="005E49C2">
        <w:tab/>
      </w:r>
      <w:r w:rsidRPr="005E49C2">
        <w:tab/>
        <w:t xml:space="preserve"># Recursieve oproep </w:t>
      </w:r>
    </w:p>
    <w:p w14:paraId="7625AEB1" w14:textId="260ED348" w:rsidR="0097729C" w:rsidRDefault="005E49C2" w:rsidP="0097729C">
      <w:pPr>
        <w:rPr>
          <w:lang w:val="en-GB"/>
        </w:rPr>
      </w:pPr>
      <w:r w:rsidRPr="005E49C2">
        <w:rPr>
          <w:noProof/>
          <w:lang w:val="en-GB"/>
        </w:rPr>
        <w:drawing>
          <wp:anchor distT="0" distB="0" distL="114300" distR="114300" simplePos="0" relativeHeight="251669551" behindDoc="1" locked="0" layoutInCell="1" allowOverlap="1" wp14:anchorId="26415BB2" wp14:editId="15EE245C">
            <wp:simplePos x="0" y="0"/>
            <wp:positionH relativeFrom="margin">
              <wp:posOffset>3445510</wp:posOffset>
            </wp:positionH>
            <wp:positionV relativeFrom="paragraph">
              <wp:posOffset>48895</wp:posOffset>
            </wp:positionV>
            <wp:extent cx="2666365" cy="2520950"/>
            <wp:effectExtent l="0" t="0" r="635" b="0"/>
            <wp:wrapTight wrapText="bothSides">
              <wp:wrapPolygon edited="0">
                <wp:start x="0" y="0"/>
                <wp:lineTo x="0" y="21382"/>
                <wp:lineTo x="21451" y="21382"/>
                <wp:lineTo x="21451" y="0"/>
                <wp:lineTo x="0" y="0"/>
              </wp:wrapPolygon>
            </wp:wrapTight>
            <wp:docPr id="1218795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95736" name=""/>
                    <pic:cNvPicPr/>
                  </pic:nvPicPr>
                  <pic:blipFill>
                    <a:blip r:embed="rId71">
                      <a:extLst>
                        <a:ext uri="{28A0092B-C50C-407E-A947-70E740481C1C}">
                          <a14:useLocalDpi xmlns:a14="http://schemas.microsoft.com/office/drawing/2010/main" val="0"/>
                        </a:ext>
                      </a:extLst>
                    </a:blip>
                    <a:stretch>
                      <a:fillRect/>
                    </a:stretch>
                  </pic:blipFill>
                  <pic:spPr>
                    <a:xfrm>
                      <a:off x="0" y="0"/>
                      <a:ext cx="2666365" cy="2520950"/>
                    </a:xfrm>
                    <a:prstGeom prst="rect">
                      <a:avLst/>
                    </a:prstGeom>
                  </pic:spPr>
                </pic:pic>
              </a:graphicData>
            </a:graphic>
            <wp14:sizeRelH relativeFrom="margin">
              <wp14:pctWidth>0</wp14:pctWidth>
            </wp14:sizeRelH>
            <wp14:sizeRelV relativeFrom="margin">
              <wp14:pctHeight>0</wp14:pctHeight>
            </wp14:sizeRelV>
          </wp:anchor>
        </w:drawing>
      </w:r>
      <w:r w:rsidR="0097729C" w:rsidRPr="0097729C">
        <w:rPr>
          <w:lang w:val="en-GB"/>
        </w:rPr>
        <w:t xml:space="preserve">10: if sol = “hit boundary” then </w:t>
      </w:r>
    </w:p>
    <w:p w14:paraId="578F5205" w14:textId="33CB9B0E" w:rsidR="0097729C" w:rsidRDefault="0097729C" w:rsidP="0097729C">
      <w:pPr>
        <w:rPr>
          <w:lang w:val="en-GB"/>
        </w:rPr>
      </w:pPr>
      <w:r w:rsidRPr="0097729C">
        <w:rPr>
          <w:lang w:val="en-GB"/>
        </w:rPr>
        <w:t xml:space="preserve">11: </w:t>
      </w:r>
      <w:proofErr w:type="spellStart"/>
      <w:r w:rsidRPr="0097729C">
        <w:rPr>
          <w:lang w:val="en-GB"/>
        </w:rPr>
        <w:t>boundaryHit</w:t>
      </w:r>
      <w:proofErr w:type="spellEnd"/>
      <w:r w:rsidRPr="0097729C">
        <w:rPr>
          <w:lang w:val="en-GB"/>
        </w:rPr>
        <w:t xml:space="preserve"> ← true </w:t>
      </w:r>
    </w:p>
    <w:p w14:paraId="30E97530" w14:textId="1694A2CE" w:rsidR="0097729C" w:rsidRPr="005E49C2" w:rsidRDefault="0097729C" w:rsidP="0097729C">
      <w:r w:rsidRPr="005E49C2">
        <w:t xml:space="preserve">12: </w:t>
      </w:r>
      <w:proofErr w:type="spellStart"/>
      <w:r w:rsidRPr="005E49C2">
        <w:t>else</w:t>
      </w:r>
      <w:proofErr w:type="spellEnd"/>
      <w:r w:rsidRPr="005E49C2">
        <w:t xml:space="preserve"> </w:t>
      </w:r>
    </w:p>
    <w:p w14:paraId="3932A33D" w14:textId="339289B2" w:rsidR="0097729C" w:rsidRPr="005E49C2" w:rsidRDefault="0097729C" w:rsidP="0097729C">
      <w:r w:rsidRPr="005E49C2">
        <w:t xml:space="preserve">13: </w:t>
      </w:r>
      <w:proofErr w:type="spellStart"/>
      <w:r w:rsidRPr="005E49C2">
        <w:t>if</w:t>
      </w:r>
      <w:proofErr w:type="spellEnd"/>
      <w:r w:rsidRPr="005E49C2">
        <w:t xml:space="preserve"> sol ≠ “error: geen oplossing gevonden” </w:t>
      </w:r>
      <w:proofErr w:type="spellStart"/>
      <w:r w:rsidRPr="005E49C2">
        <w:t>then</w:t>
      </w:r>
      <w:proofErr w:type="spellEnd"/>
      <w:r w:rsidRPr="005E49C2">
        <w:t xml:space="preserve"> </w:t>
      </w:r>
    </w:p>
    <w:p w14:paraId="1B504FC6" w14:textId="0A456577" w:rsidR="0097729C" w:rsidRPr="005E49C2" w:rsidRDefault="0097729C" w:rsidP="0097729C">
      <w:r w:rsidRPr="005E49C2">
        <w:t xml:space="preserve">14: return sol # Effectieve oplossing gevonden </w:t>
      </w:r>
    </w:p>
    <w:p w14:paraId="324F24AD" w14:textId="0EE5E266" w:rsidR="0097729C" w:rsidRDefault="0097729C" w:rsidP="0097729C">
      <w:pPr>
        <w:rPr>
          <w:lang w:val="en-GB"/>
        </w:rPr>
      </w:pPr>
      <w:r w:rsidRPr="0097729C">
        <w:rPr>
          <w:lang w:val="en-GB"/>
        </w:rPr>
        <w:t xml:space="preserve">15: if </w:t>
      </w:r>
      <w:proofErr w:type="spellStart"/>
      <w:r w:rsidRPr="0097729C">
        <w:rPr>
          <w:lang w:val="en-GB"/>
        </w:rPr>
        <w:t>boundaryHit</w:t>
      </w:r>
      <w:proofErr w:type="spellEnd"/>
      <w:r w:rsidRPr="0097729C">
        <w:rPr>
          <w:lang w:val="en-GB"/>
        </w:rPr>
        <w:t xml:space="preserve"> = true then </w:t>
      </w:r>
    </w:p>
    <w:p w14:paraId="71E4C6FA" w14:textId="37D99C54" w:rsidR="0097729C" w:rsidRDefault="0097729C" w:rsidP="0097729C">
      <w:pPr>
        <w:rPr>
          <w:lang w:val="en-GB"/>
        </w:rPr>
      </w:pPr>
      <w:r w:rsidRPr="0097729C">
        <w:rPr>
          <w:lang w:val="en-GB"/>
        </w:rPr>
        <w:t xml:space="preserve">16: return “hit boundary” </w:t>
      </w:r>
    </w:p>
    <w:p w14:paraId="02C41801" w14:textId="10196A5D" w:rsidR="0097729C" w:rsidRPr="009906A6" w:rsidRDefault="0097729C" w:rsidP="0097729C">
      <w:r w:rsidRPr="009906A6">
        <w:t xml:space="preserve">17: </w:t>
      </w:r>
      <w:proofErr w:type="spellStart"/>
      <w:r w:rsidRPr="009906A6">
        <w:t>else</w:t>
      </w:r>
      <w:proofErr w:type="spellEnd"/>
      <w:r w:rsidRPr="009906A6">
        <w:t xml:space="preserve"> </w:t>
      </w:r>
    </w:p>
    <w:p w14:paraId="754268DE" w14:textId="77777777" w:rsidR="005E49C2" w:rsidRPr="009906A6" w:rsidRDefault="0097729C" w:rsidP="0097729C">
      <w:r w:rsidRPr="009906A6">
        <w:t xml:space="preserve">18: return “error: geen oplossing gevonden” 50/92 </w:t>
      </w:r>
    </w:p>
    <w:p w14:paraId="3E89E242" w14:textId="3135BA8C" w:rsidR="0097729C" w:rsidRPr="008346DD" w:rsidRDefault="0097729C" w:rsidP="0097729C">
      <w:r w:rsidRPr="008346DD">
        <w:t xml:space="preserve">19: end </w:t>
      </w:r>
      <w:proofErr w:type="spellStart"/>
      <w:r w:rsidRPr="008346DD">
        <w:t>function</w:t>
      </w:r>
      <w:proofErr w:type="spellEnd"/>
    </w:p>
    <w:p w14:paraId="2EA6B101" w14:textId="77777777" w:rsidR="005E49C2" w:rsidRDefault="005E49C2" w:rsidP="0097729C"/>
    <w:p w14:paraId="32656EB8" w14:textId="77777777" w:rsidR="008346DD" w:rsidRDefault="008346DD" w:rsidP="0097729C"/>
    <w:p w14:paraId="7C871E76" w14:textId="77777777" w:rsidR="008346DD" w:rsidRDefault="008346DD" w:rsidP="0097729C"/>
    <w:p w14:paraId="6C0FA96C" w14:textId="77777777" w:rsidR="008346DD" w:rsidRDefault="008346DD" w:rsidP="0097729C"/>
    <w:p w14:paraId="46809881" w14:textId="77777777" w:rsidR="008346DD" w:rsidRPr="008346DD" w:rsidRDefault="008346DD" w:rsidP="0097729C"/>
    <w:p w14:paraId="6F887CCF" w14:textId="77777777" w:rsidR="008346DD" w:rsidRDefault="008346DD" w:rsidP="008346DD">
      <w:pPr>
        <w:pStyle w:val="Geenafstand"/>
      </w:pPr>
      <w:r w:rsidRPr="008346DD">
        <w:t xml:space="preserve">iteratief Verdiepen: Hoeveelheid “Overbodig” Werk? </w:t>
      </w:r>
    </w:p>
    <w:p w14:paraId="3446E4FC" w14:textId="77777777" w:rsidR="008346DD" w:rsidRPr="009906A6" w:rsidRDefault="008346DD" w:rsidP="008346DD">
      <w:pPr>
        <w:pStyle w:val="Lijstalinea"/>
        <w:numPr>
          <w:ilvl w:val="0"/>
          <w:numId w:val="184"/>
        </w:numPr>
      </w:pPr>
      <w:r w:rsidRPr="008346DD">
        <w:t xml:space="preserve">Omdat de laatste laag het meeste aantal toppen bevat blijft de hoeveelheid werk dat “te veel” wordt gedaan binnen de perken. </w:t>
      </w:r>
    </w:p>
    <w:p w14:paraId="7996A500" w14:textId="77777777" w:rsidR="008346DD" w:rsidRPr="009906A6" w:rsidRDefault="008346DD" w:rsidP="008346DD">
      <w:pPr>
        <w:pStyle w:val="Lijstalinea"/>
        <w:numPr>
          <w:ilvl w:val="0"/>
          <w:numId w:val="184"/>
        </w:numPr>
      </w:pPr>
      <w:r w:rsidRPr="008346DD">
        <w:t xml:space="preserve">Cijfervoorbeeld: voor </w:t>
      </w:r>
      <w:r w:rsidRPr="008346DD">
        <w:rPr>
          <w:rFonts w:ascii="Cambria Math" w:hAnsi="Cambria Math" w:cs="Cambria Math"/>
        </w:rPr>
        <w:t>𝑑</w:t>
      </w:r>
      <w:r w:rsidRPr="008346DD">
        <w:t xml:space="preserve"> = 10 en </w:t>
      </w:r>
      <w:r w:rsidRPr="008346DD">
        <w:rPr>
          <w:rFonts w:ascii="Cambria Math" w:hAnsi="Cambria Math" w:cs="Cambria Math"/>
        </w:rPr>
        <w:t>𝑏</w:t>
      </w:r>
      <w:r w:rsidRPr="008346DD">
        <w:t xml:space="preserve"> = 4. </w:t>
      </w:r>
    </w:p>
    <w:p w14:paraId="41E8785F" w14:textId="77777777" w:rsidR="008409D7" w:rsidRDefault="008346DD" w:rsidP="008346DD">
      <w:pPr>
        <w:pStyle w:val="Lijstalinea"/>
        <w:numPr>
          <w:ilvl w:val="0"/>
          <w:numId w:val="184"/>
        </w:numPr>
      </w:pPr>
      <w:r w:rsidRPr="008346DD">
        <w:t xml:space="preserve">Aantal toppen gegenereerd in laatste iteratie: </w:t>
      </w:r>
      <w:r>
        <w:t>(</w:t>
      </w:r>
      <w:r w:rsidRPr="008346DD">
        <w:t xml:space="preserve">4 </w:t>
      </w:r>
      <w:r w:rsidRPr="008346DD">
        <w:rPr>
          <w:vertAlign w:val="superscript"/>
        </w:rPr>
        <w:t>11</w:t>
      </w:r>
      <w:r w:rsidRPr="008346DD">
        <w:t xml:space="preserve"> </w:t>
      </w:r>
      <w:r>
        <w:t>–</w:t>
      </w:r>
      <w:r w:rsidRPr="008346DD">
        <w:t xml:space="preserve"> 1</w:t>
      </w:r>
      <w:r>
        <w:t>)</w:t>
      </w:r>
      <w:r w:rsidRPr="008346DD">
        <w:t xml:space="preserve"> </w:t>
      </w:r>
      <w:r>
        <w:t>/ (</w:t>
      </w:r>
      <w:r w:rsidRPr="008346DD">
        <w:t xml:space="preserve">4 </w:t>
      </w:r>
      <w:r w:rsidR="008409D7">
        <w:t>–</w:t>
      </w:r>
      <w:r w:rsidRPr="008346DD">
        <w:t xml:space="preserve"> 1</w:t>
      </w:r>
      <w:r w:rsidR="008409D7">
        <w:t>)</w:t>
      </w:r>
      <w:r w:rsidRPr="008346DD">
        <w:t xml:space="preserve"> = 1 398 101. </w:t>
      </w:r>
    </w:p>
    <w:p w14:paraId="1B3C4E02" w14:textId="074A2134" w:rsidR="005E49C2" w:rsidRDefault="008346DD" w:rsidP="008346DD">
      <w:pPr>
        <w:pStyle w:val="Lijstalinea"/>
        <w:numPr>
          <w:ilvl w:val="0"/>
          <w:numId w:val="184"/>
        </w:numPr>
      </w:pPr>
      <w:r w:rsidRPr="008346DD">
        <w:t xml:space="preserve">Aantal toppen gegenereerd in alle voorgaande iteraties 9 ∑ </w:t>
      </w:r>
      <w:r w:rsidRPr="008409D7">
        <w:rPr>
          <w:rFonts w:ascii="Cambria Math" w:hAnsi="Cambria Math" w:cs="Cambria Math"/>
          <w:vertAlign w:val="subscript"/>
        </w:rPr>
        <w:t>𝑖</w:t>
      </w:r>
      <w:r w:rsidRPr="008409D7">
        <w:rPr>
          <w:vertAlign w:val="subscript"/>
        </w:rPr>
        <w:t>=0</w:t>
      </w:r>
      <w:r w:rsidRPr="008346DD">
        <w:t xml:space="preserve"> </w:t>
      </w:r>
      <w:r w:rsidR="008409D7">
        <w:t>(</w:t>
      </w:r>
      <w:r w:rsidRPr="008346DD">
        <w:t xml:space="preserve">4 </w:t>
      </w:r>
      <w:r w:rsidRPr="008409D7">
        <w:rPr>
          <w:rFonts w:ascii="Cambria Math" w:hAnsi="Cambria Math" w:cs="Cambria Math"/>
          <w:vertAlign w:val="superscript"/>
        </w:rPr>
        <w:t>𝑖</w:t>
      </w:r>
      <w:r w:rsidRPr="008409D7">
        <w:rPr>
          <w:vertAlign w:val="superscript"/>
        </w:rPr>
        <w:t>+1</w:t>
      </w:r>
      <w:r w:rsidRPr="008346DD">
        <w:t xml:space="preserve"> </w:t>
      </w:r>
      <w:r w:rsidR="008409D7">
        <w:t>–</w:t>
      </w:r>
      <w:r w:rsidRPr="008346DD">
        <w:t xml:space="preserve"> 1</w:t>
      </w:r>
      <w:r w:rsidR="008409D7">
        <w:t>) / (</w:t>
      </w:r>
      <w:r w:rsidRPr="008346DD">
        <w:t xml:space="preserve">4 </w:t>
      </w:r>
      <w:r w:rsidR="008409D7">
        <w:t>–</w:t>
      </w:r>
      <w:r w:rsidRPr="008346DD">
        <w:t xml:space="preserve"> 1</w:t>
      </w:r>
      <w:r w:rsidR="008409D7">
        <w:t>)</w:t>
      </w:r>
      <w:r w:rsidRPr="008346DD">
        <w:t xml:space="preserve"> = 466 030.</w:t>
      </w:r>
    </w:p>
    <w:p w14:paraId="327C4B3A" w14:textId="77777777" w:rsidR="00CE2692" w:rsidRDefault="00CE2692" w:rsidP="00CE2692"/>
    <w:p w14:paraId="22A2E0B0" w14:textId="77777777" w:rsidR="00CE2692" w:rsidRDefault="00CE2692" w:rsidP="00CE2692"/>
    <w:p w14:paraId="5B368391" w14:textId="77777777" w:rsidR="00CE2692" w:rsidRDefault="00CE2692" w:rsidP="00CE2692"/>
    <w:p w14:paraId="20862D61" w14:textId="77777777" w:rsidR="00CE2692" w:rsidRDefault="00CE2692" w:rsidP="00CE2692">
      <w:pPr>
        <w:pStyle w:val="Geenafstand"/>
      </w:pPr>
      <w:r w:rsidRPr="00CE2692">
        <w:lastRenderedPageBreak/>
        <w:t>Eigenschappen Iteratief</w:t>
      </w:r>
      <w:r>
        <w:t xml:space="preserve"> </w:t>
      </w:r>
      <w:r w:rsidRPr="00CE2692">
        <w:t>Verdiepen</w:t>
      </w:r>
      <w:r>
        <w:t>:</w:t>
      </w:r>
    </w:p>
    <w:p w14:paraId="6D539452" w14:textId="77777777" w:rsidR="00CE2692" w:rsidRDefault="00CE2692" w:rsidP="00CE2692">
      <w:pPr>
        <w:pStyle w:val="Lijstalinea"/>
        <w:numPr>
          <w:ilvl w:val="0"/>
          <w:numId w:val="185"/>
        </w:numPr>
      </w:pPr>
      <w:r w:rsidRPr="00CE2692">
        <w:t xml:space="preserve">Compleet? Ja. </w:t>
      </w:r>
    </w:p>
    <w:p w14:paraId="4C0DB5F3" w14:textId="77777777" w:rsidR="00CE2692" w:rsidRDefault="00CE2692" w:rsidP="00CE2692">
      <w:pPr>
        <w:pStyle w:val="Lijstalinea"/>
        <w:numPr>
          <w:ilvl w:val="0"/>
          <w:numId w:val="185"/>
        </w:numPr>
      </w:pPr>
      <w:r w:rsidRPr="00CE2692">
        <w:t xml:space="preserve">Optimaal? Steeds meest ondiepe oplossing, dus niet optimaal als acties een verschillende kost kunnen hebben. </w:t>
      </w:r>
    </w:p>
    <w:p w14:paraId="1FA13C53" w14:textId="77777777" w:rsidR="00CE2692" w:rsidRDefault="00CE2692" w:rsidP="00CE2692">
      <w:pPr>
        <w:pStyle w:val="Lijstalinea"/>
        <w:numPr>
          <w:ilvl w:val="0"/>
          <w:numId w:val="185"/>
        </w:numPr>
      </w:pPr>
      <w:r w:rsidRPr="00CE2692">
        <w:t xml:space="preserve">Tijdscomplexiteit? Exponentieel </w:t>
      </w:r>
      <w:r w:rsidRPr="00CE2692">
        <w:rPr>
          <w:rFonts w:ascii="Cambria Math" w:hAnsi="Cambria Math" w:cs="Cambria Math"/>
        </w:rPr>
        <w:t>𝑂</w:t>
      </w:r>
      <w:r w:rsidRPr="00CE2692">
        <w:t>(</w:t>
      </w:r>
      <w:r w:rsidRPr="00CE2692">
        <w:rPr>
          <w:rFonts w:ascii="Cambria Math" w:hAnsi="Cambria Math" w:cs="Cambria Math"/>
        </w:rPr>
        <w:t>𝑏𝑑</w:t>
      </w:r>
      <w:r w:rsidRPr="00CE2692">
        <w:t xml:space="preserve"> ) </w:t>
      </w:r>
    </w:p>
    <w:p w14:paraId="36C103DC" w14:textId="7AF18C53" w:rsidR="00CE2692" w:rsidRDefault="00CE2692" w:rsidP="00CE2692">
      <w:pPr>
        <w:pStyle w:val="Lijstalinea"/>
        <w:numPr>
          <w:ilvl w:val="0"/>
          <w:numId w:val="185"/>
        </w:numPr>
      </w:pPr>
      <w:r w:rsidRPr="00CE2692">
        <w:t xml:space="preserve">Ruimtecomplexiteit? </w:t>
      </w:r>
      <w:r w:rsidRPr="00CE2692">
        <w:rPr>
          <w:b/>
          <w:bCs/>
        </w:rPr>
        <w:t>lineair</w:t>
      </w:r>
      <w:r w:rsidRPr="00CE2692">
        <w:t>!</w:t>
      </w:r>
    </w:p>
    <w:p w14:paraId="50E40A97" w14:textId="77777777" w:rsidR="00CE2692" w:rsidRDefault="00CE2692" w:rsidP="00CE2692"/>
    <w:p w14:paraId="116F9B8E" w14:textId="77777777" w:rsidR="00CE2692" w:rsidRDefault="00CE2692" w:rsidP="00CE2692">
      <w:pPr>
        <w:pStyle w:val="Geenafstand"/>
      </w:pPr>
      <w:r w:rsidRPr="00CE2692">
        <w:t>Uniforme Kost Zoeken</w:t>
      </w:r>
      <w:r>
        <w:t>:</w:t>
      </w:r>
    </w:p>
    <w:p w14:paraId="698D59F7" w14:textId="77777777" w:rsidR="00CE2692" w:rsidRDefault="00CE2692" w:rsidP="00CE2692">
      <w:pPr>
        <w:pStyle w:val="Lijstalinea"/>
        <w:numPr>
          <w:ilvl w:val="0"/>
          <w:numId w:val="186"/>
        </w:numPr>
      </w:pPr>
      <w:r w:rsidRPr="00CE2692">
        <w:t xml:space="preserve">Implementeer open lijst als prioriteitswachtrij. </w:t>
      </w:r>
    </w:p>
    <w:p w14:paraId="4AC2DD06" w14:textId="63252872" w:rsidR="00CE2692" w:rsidRDefault="00CE2692" w:rsidP="00CE2692">
      <w:pPr>
        <w:pStyle w:val="Lijstalinea"/>
        <w:numPr>
          <w:ilvl w:val="1"/>
          <w:numId w:val="186"/>
        </w:numPr>
      </w:pPr>
      <w:r w:rsidRPr="00CE2692">
        <w:t xml:space="preserve">Lagere </w:t>
      </w:r>
      <w:proofErr w:type="spellStart"/>
      <w:r w:rsidRPr="00CE2692">
        <w:t>padkost</w:t>
      </w:r>
      <w:proofErr w:type="spellEnd"/>
      <w:r w:rsidRPr="00CE2692">
        <w:t xml:space="preserve"> = hogere prioriteit</w:t>
      </w:r>
      <w:r>
        <w:t xml:space="preserve"> </w:t>
      </w:r>
      <w:r w:rsidRPr="00CE2692">
        <w:rPr>
          <w:b/>
          <w:bCs/>
        </w:rPr>
        <w:t>(binaire hoop)</w:t>
      </w:r>
      <w:r w:rsidRPr="00CE2692">
        <w:t xml:space="preserve">. </w:t>
      </w:r>
    </w:p>
    <w:p w14:paraId="1A7887DB" w14:textId="17D7E408" w:rsidR="00CE2692" w:rsidRDefault="00CE2692" w:rsidP="00CE2692">
      <w:pPr>
        <w:pStyle w:val="Lijstalinea"/>
        <w:numPr>
          <w:ilvl w:val="1"/>
          <w:numId w:val="186"/>
        </w:numPr>
      </w:pPr>
      <w:r w:rsidRPr="00CE2692">
        <w:t xml:space="preserve">Dus, plan met laagste </w:t>
      </w:r>
      <w:r w:rsidRPr="00CE2692">
        <w:rPr>
          <w:rFonts w:ascii="Cambria Math" w:hAnsi="Cambria Math" w:cs="Cambria Math"/>
        </w:rPr>
        <w:t>𝑔</w:t>
      </w:r>
      <w:r w:rsidRPr="00CE2692">
        <w:t>-waarde</w:t>
      </w:r>
      <w:r w:rsidR="00531623">
        <w:t xml:space="preserve"> </w:t>
      </w:r>
      <w:r w:rsidR="00531623" w:rsidRPr="00531623">
        <w:rPr>
          <w:b/>
          <w:bCs/>
        </w:rPr>
        <w:t>(kost van de boog)</w:t>
      </w:r>
      <w:r w:rsidRPr="00CE2692">
        <w:t xml:space="preserve"> komt als volgende aan de beurt. Zelfde idee als algoritme van Dijkstra. </w:t>
      </w:r>
    </w:p>
    <w:p w14:paraId="54F1CC9D" w14:textId="7C7B1F9B" w:rsidR="00CE2692" w:rsidRDefault="00CE2692" w:rsidP="00CE2692">
      <w:pPr>
        <w:pStyle w:val="Lijstalinea"/>
        <w:numPr>
          <w:ilvl w:val="0"/>
          <w:numId w:val="186"/>
        </w:numPr>
      </w:pPr>
      <w:r w:rsidRPr="00CE2692">
        <w:t>Plaats doeltest in het algoritme is hier zeer belangrijk!</w:t>
      </w:r>
    </w:p>
    <w:p w14:paraId="60352658" w14:textId="404EE6AB" w:rsidR="00877599" w:rsidRDefault="00531623" w:rsidP="00877599">
      <w:r w:rsidRPr="00531623">
        <w:rPr>
          <w:noProof/>
        </w:rPr>
        <w:drawing>
          <wp:anchor distT="0" distB="0" distL="114300" distR="114300" simplePos="0" relativeHeight="251670575" behindDoc="1" locked="0" layoutInCell="1" allowOverlap="1" wp14:anchorId="31DD35F8" wp14:editId="2CEF6FDD">
            <wp:simplePos x="0" y="0"/>
            <wp:positionH relativeFrom="margin">
              <wp:align>right</wp:align>
            </wp:positionH>
            <wp:positionV relativeFrom="paragraph">
              <wp:posOffset>5715</wp:posOffset>
            </wp:positionV>
            <wp:extent cx="1630680" cy="1275080"/>
            <wp:effectExtent l="0" t="0" r="7620" b="1270"/>
            <wp:wrapTight wrapText="bothSides">
              <wp:wrapPolygon edited="0">
                <wp:start x="0" y="0"/>
                <wp:lineTo x="0" y="21299"/>
                <wp:lineTo x="21449" y="21299"/>
                <wp:lineTo x="21449" y="0"/>
                <wp:lineTo x="0" y="0"/>
              </wp:wrapPolygon>
            </wp:wrapTight>
            <wp:docPr id="938279396" name="Afbeelding 1" descr="Afbeelding met lijn,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9396" name="Afbeelding 1" descr="Afbeelding met lijn, diagram, cirkel&#10;&#10;Automatisch gegenereerde beschrijving"/>
                    <pic:cNvPicPr/>
                  </pic:nvPicPr>
                  <pic:blipFill>
                    <a:blip r:embed="rId72">
                      <a:extLst>
                        <a:ext uri="{28A0092B-C50C-407E-A947-70E740481C1C}">
                          <a14:useLocalDpi xmlns:a14="http://schemas.microsoft.com/office/drawing/2010/main" val="0"/>
                        </a:ext>
                      </a:extLst>
                    </a:blip>
                    <a:stretch>
                      <a:fillRect/>
                    </a:stretch>
                  </pic:blipFill>
                  <pic:spPr>
                    <a:xfrm>
                      <a:off x="0" y="0"/>
                      <a:ext cx="1630680" cy="1275080"/>
                    </a:xfrm>
                    <a:prstGeom prst="rect">
                      <a:avLst/>
                    </a:prstGeom>
                  </pic:spPr>
                </pic:pic>
              </a:graphicData>
            </a:graphic>
            <wp14:sizeRelH relativeFrom="margin">
              <wp14:pctWidth>0</wp14:pctWidth>
            </wp14:sizeRelH>
            <wp14:sizeRelV relativeFrom="margin">
              <wp14:pctHeight>0</wp14:pctHeight>
            </wp14:sizeRelV>
          </wp:anchor>
        </w:drawing>
      </w:r>
    </w:p>
    <w:p w14:paraId="53C1FE6D" w14:textId="37120D5F" w:rsidR="00877599" w:rsidRDefault="00877599" w:rsidP="00877599">
      <w:pPr>
        <w:pStyle w:val="Geenafstand"/>
      </w:pPr>
      <w:r w:rsidRPr="00877599">
        <w:t xml:space="preserve">Uniforme Kost </w:t>
      </w:r>
      <w:r w:rsidR="00823220">
        <w:t xml:space="preserve">(via </w:t>
      </w:r>
      <w:proofErr w:type="spellStart"/>
      <w:r w:rsidR="00823220">
        <w:t>dijkstra</w:t>
      </w:r>
      <w:proofErr w:type="spellEnd"/>
      <w:r w:rsidR="00823220">
        <w:t xml:space="preserve">) </w:t>
      </w:r>
      <w:r w:rsidRPr="00877599">
        <w:t>Zoeken: Belang Plaats Doeltest</w:t>
      </w:r>
      <w:r>
        <w:t>:</w:t>
      </w:r>
    </w:p>
    <w:p w14:paraId="454586D7" w14:textId="398F0F68" w:rsidR="00877599" w:rsidRDefault="00877599" w:rsidP="00877599">
      <w:pPr>
        <w:rPr>
          <w:noProof/>
        </w:rPr>
      </w:pPr>
      <w:r w:rsidRPr="00877599">
        <w:t xml:space="preserve">Pas </w:t>
      </w:r>
      <w:proofErr w:type="spellStart"/>
      <w:r w:rsidRPr="00877599">
        <w:t>graafgebaseerd</w:t>
      </w:r>
      <w:proofErr w:type="spellEnd"/>
      <w:r w:rsidRPr="00877599">
        <w:t xml:space="preserve"> uniforme kost zoeken toe om van </w:t>
      </w:r>
      <w:r w:rsidRPr="00877599">
        <w:rPr>
          <w:rFonts w:ascii="Cambria Math" w:hAnsi="Cambria Math" w:cs="Cambria Math"/>
        </w:rPr>
        <w:t>𝑆</w:t>
      </w:r>
      <w:r w:rsidRPr="00877599">
        <w:t xml:space="preserve"> naar </w:t>
      </w:r>
      <w:r w:rsidRPr="00877599">
        <w:rPr>
          <w:rFonts w:ascii="Cambria Math" w:hAnsi="Cambria Math" w:cs="Cambria Math"/>
        </w:rPr>
        <w:t>𝐵</w:t>
      </w:r>
      <w:r w:rsidRPr="00877599">
        <w:t xml:space="preserve"> te gaan.</w:t>
      </w:r>
      <w:r w:rsidR="00531623" w:rsidRPr="00531623">
        <w:rPr>
          <w:noProof/>
        </w:rPr>
        <w:t xml:space="preserve"> </w:t>
      </w:r>
    </w:p>
    <w:p w14:paraId="27BA4803" w14:textId="77777777" w:rsidR="00531623" w:rsidRDefault="00531623" w:rsidP="00877599">
      <w:pPr>
        <w:rPr>
          <w:noProof/>
        </w:rPr>
      </w:pPr>
    </w:p>
    <w:p w14:paraId="052A55BA" w14:textId="77777777" w:rsidR="00531623" w:rsidRDefault="00531623" w:rsidP="00531623">
      <w:pPr>
        <w:pStyle w:val="Geenafstand"/>
        <w:rPr>
          <w:noProof/>
        </w:rPr>
      </w:pPr>
      <w:r w:rsidRPr="00531623">
        <w:rPr>
          <w:noProof/>
        </w:rPr>
        <w:t>Geïnformeerde Zoekmethode</w:t>
      </w:r>
      <w:r>
        <w:rPr>
          <w:noProof/>
        </w:rPr>
        <w:t>:</w:t>
      </w:r>
    </w:p>
    <w:p w14:paraId="38D1E706" w14:textId="7FA4F80E" w:rsidR="00531623" w:rsidRDefault="00531623" w:rsidP="00877599">
      <w:pPr>
        <w:rPr>
          <w:noProof/>
        </w:rPr>
      </w:pPr>
      <w:r w:rsidRPr="00531623">
        <w:rPr>
          <w:noProof/>
        </w:rPr>
        <w:t>Basisidee</w:t>
      </w:r>
      <w:r>
        <w:rPr>
          <w:noProof/>
        </w:rPr>
        <w:t>:</w:t>
      </w:r>
      <w:r w:rsidRPr="00531623">
        <w:rPr>
          <w:noProof/>
        </w:rPr>
        <w:t xml:space="preserve"> Gebruik </w:t>
      </w:r>
      <w:r w:rsidRPr="00531623">
        <w:rPr>
          <w:b/>
          <w:bCs/>
          <w:noProof/>
        </w:rPr>
        <w:t>domeinkennis</w:t>
      </w:r>
      <w:r w:rsidRPr="00531623">
        <w:rPr>
          <w:noProof/>
        </w:rPr>
        <w:t xml:space="preserve"> (heuristieken) om het zoeken efficiënter te laten verlopen.</w:t>
      </w:r>
    </w:p>
    <w:p w14:paraId="64A10A9C" w14:textId="77777777" w:rsidR="00531623" w:rsidRDefault="00531623" w:rsidP="00877599">
      <w:pPr>
        <w:rPr>
          <w:noProof/>
        </w:rPr>
      </w:pPr>
    </w:p>
    <w:p w14:paraId="01DA0518" w14:textId="77777777" w:rsidR="00DA2B82" w:rsidRDefault="00DA2B82" w:rsidP="00DA2B82">
      <w:pPr>
        <w:pStyle w:val="Geenafstand"/>
        <w:rPr>
          <w:noProof/>
        </w:rPr>
      </w:pPr>
      <w:r w:rsidRPr="00DA2B82">
        <w:rPr>
          <w:noProof/>
        </w:rPr>
        <w:t>Heuristieken</w:t>
      </w:r>
      <w:r>
        <w:rPr>
          <w:noProof/>
        </w:rPr>
        <w:t>:</w:t>
      </w:r>
    </w:p>
    <w:p w14:paraId="7590623C" w14:textId="77777777" w:rsidR="00DA2B82" w:rsidRDefault="00DA2B82" w:rsidP="00823220">
      <w:pPr>
        <w:pStyle w:val="Lijstalinea"/>
        <w:numPr>
          <w:ilvl w:val="0"/>
          <w:numId w:val="187"/>
        </w:numPr>
        <w:rPr>
          <w:noProof/>
        </w:rPr>
      </w:pPr>
      <w:r w:rsidRPr="00DA2B82">
        <w:rPr>
          <w:noProof/>
        </w:rPr>
        <w:t xml:space="preserve">Definitie Een </w:t>
      </w:r>
      <w:r>
        <w:rPr>
          <w:noProof/>
        </w:rPr>
        <w:t>heuristiek</w:t>
      </w:r>
      <w:r w:rsidRPr="00DA2B82">
        <w:rPr>
          <w:noProof/>
        </w:rPr>
        <w:t xml:space="preserve"> </w:t>
      </w:r>
      <w:r w:rsidRPr="00823220">
        <w:rPr>
          <w:rFonts w:ascii="Cambria Math" w:hAnsi="Cambria Math" w:cs="Cambria Math"/>
          <w:noProof/>
        </w:rPr>
        <w:t>ℎ</w:t>
      </w:r>
      <w:r w:rsidRPr="00DA2B82">
        <w:rPr>
          <w:noProof/>
        </w:rPr>
        <w:t xml:space="preserve"> is een afbeelding van de verzameling toestanden </w:t>
      </w:r>
      <w:r w:rsidRPr="00823220">
        <w:rPr>
          <w:rFonts w:ascii="Cambria Math" w:hAnsi="Cambria Math" w:cs="Cambria Math"/>
          <w:noProof/>
        </w:rPr>
        <w:t>𝑆</w:t>
      </w:r>
      <w:r w:rsidRPr="00DA2B82">
        <w:rPr>
          <w:noProof/>
        </w:rPr>
        <w:t xml:space="preserve"> naar de verzameling van niet-negatieve reële getallen </w:t>
      </w:r>
      <w:r w:rsidRPr="00823220">
        <w:rPr>
          <w:rFonts w:ascii="Cambria Math" w:hAnsi="Cambria Math" w:cs="Cambria Math"/>
          <w:noProof/>
        </w:rPr>
        <w:t>ℝ</w:t>
      </w:r>
      <w:r w:rsidRPr="00DA2B82">
        <w:rPr>
          <w:noProof/>
        </w:rPr>
        <w:t xml:space="preserve"> + , i.e. </w:t>
      </w:r>
      <w:r w:rsidRPr="00823220">
        <w:rPr>
          <w:rFonts w:ascii="Cambria Math" w:hAnsi="Cambria Math" w:cs="Cambria Math"/>
          <w:noProof/>
        </w:rPr>
        <w:t>ℎ</w:t>
      </w:r>
      <w:r w:rsidRPr="00DA2B82">
        <w:rPr>
          <w:noProof/>
        </w:rPr>
        <w:t xml:space="preserve"> </w:t>
      </w:r>
      <w:r w:rsidRPr="00823220">
        <w:rPr>
          <w:rFonts w:ascii="Cambria Math" w:hAnsi="Cambria Math" w:cs="Cambria Math"/>
          <w:noProof/>
        </w:rPr>
        <w:t>∶</w:t>
      </w:r>
      <w:r w:rsidRPr="00DA2B82">
        <w:rPr>
          <w:noProof/>
        </w:rPr>
        <w:t xml:space="preserve"> </w:t>
      </w:r>
      <w:r w:rsidRPr="00823220">
        <w:rPr>
          <w:rFonts w:ascii="Cambria Math" w:hAnsi="Cambria Math" w:cs="Cambria Math"/>
          <w:noProof/>
        </w:rPr>
        <w:t>𝑆</w:t>
      </w:r>
      <w:r w:rsidRPr="00DA2B82">
        <w:rPr>
          <w:noProof/>
        </w:rPr>
        <w:t xml:space="preserve"> → </w:t>
      </w:r>
      <w:r w:rsidRPr="00823220">
        <w:rPr>
          <w:rFonts w:ascii="Cambria Math" w:hAnsi="Cambria Math" w:cs="Cambria Math"/>
          <w:noProof/>
        </w:rPr>
        <w:t>ℝ</w:t>
      </w:r>
      <w:r w:rsidRPr="00823220">
        <w:rPr>
          <w:noProof/>
          <w:vertAlign w:val="superscript"/>
        </w:rPr>
        <w:t>+</w:t>
      </w:r>
      <w:r w:rsidRPr="00DA2B82">
        <w:rPr>
          <w:noProof/>
        </w:rPr>
        <w:t xml:space="preserve"> </w:t>
      </w:r>
      <w:r w:rsidRPr="00823220">
        <w:rPr>
          <w:rFonts w:ascii="Cambria Math" w:hAnsi="Cambria Math" w:cs="Cambria Math"/>
          <w:noProof/>
        </w:rPr>
        <w:t>∶</w:t>
      </w:r>
      <w:r w:rsidRPr="00DA2B82">
        <w:rPr>
          <w:noProof/>
        </w:rPr>
        <w:t xml:space="preserve"> </w:t>
      </w:r>
      <w:r w:rsidRPr="00823220">
        <w:rPr>
          <w:rFonts w:ascii="Cambria Math" w:hAnsi="Cambria Math" w:cs="Cambria Math"/>
          <w:noProof/>
        </w:rPr>
        <w:t>𝑠</w:t>
      </w:r>
      <w:r w:rsidRPr="00DA2B82">
        <w:rPr>
          <w:noProof/>
        </w:rPr>
        <w:t xml:space="preserve"> </w:t>
      </w:r>
      <w:r w:rsidRPr="00823220">
        <w:rPr>
          <w:rFonts w:ascii="Cambria Math" w:hAnsi="Cambria Math" w:cs="Cambria Math"/>
          <w:noProof/>
        </w:rPr>
        <w:t>↦</w:t>
      </w:r>
      <w:r w:rsidRPr="00DA2B82">
        <w:rPr>
          <w:noProof/>
        </w:rPr>
        <w:t xml:space="preserve"> </w:t>
      </w:r>
      <w:r w:rsidRPr="00823220">
        <w:rPr>
          <w:rFonts w:ascii="Cambria Math" w:hAnsi="Cambria Math" w:cs="Cambria Math"/>
          <w:noProof/>
        </w:rPr>
        <w:t>ℎ</w:t>
      </w:r>
      <w:r w:rsidRPr="00DA2B82">
        <w:rPr>
          <w:noProof/>
        </w:rPr>
        <w:t>(</w:t>
      </w:r>
      <w:r w:rsidRPr="00823220">
        <w:rPr>
          <w:rFonts w:ascii="Cambria Math" w:hAnsi="Cambria Math" w:cs="Cambria Math"/>
          <w:noProof/>
        </w:rPr>
        <w:t>𝑠</w:t>
      </w:r>
      <w:r w:rsidRPr="00DA2B82">
        <w:rPr>
          <w:noProof/>
        </w:rPr>
        <w:t xml:space="preserve">). </w:t>
      </w:r>
    </w:p>
    <w:p w14:paraId="65D54888" w14:textId="69AEE4E7" w:rsidR="00DA2B82" w:rsidRDefault="00DA2B82" w:rsidP="00823220">
      <w:pPr>
        <w:pStyle w:val="Lijstalinea"/>
        <w:numPr>
          <w:ilvl w:val="0"/>
          <w:numId w:val="187"/>
        </w:numPr>
        <w:rPr>
          <w:noProof/>
        </w:rPr>
      </w:pPr>
      <w:r w:rsidRPr="00DA2B82">
        <w:rPr>
          <w:noProof/>
        </w:rPr>
        <w:t>Opmerking: een heuristiek heeft in de context van zoekalgoritmes dus een specifieke betekenis.</w:t>
      </w:r>
    </w:p>
    <w:p w14:paraId="6F522FA8" w14:textId="68CE3E84" w:rsidR="00841896" w:rsidRDefault="00841896" w:rsidP="00823220">
      <w:pPr>
        <w:pStyle w:val="Lijstalinea"/>
        <w:numPr>
          <w:ilvl w:val="0"/>
          <w:numId w:val="187"/>
        </w:numPr>
        <w:rPr>
          <w:noProof/>
        </w:rPr>
      </w:pPr>
      <w:r>
        <w:rPr>
          <w:noProof/>
        </w:rPr>
        <w:t>Een goeie schatting gaat zo dicht mogelijk bij de oplossing zitten, maar is alsnog een onderschatting.</w:t>
      </w:r>
    </w:p>
    <w:p w14:paraId="38AC31BD" w14:textId="77777777" w:rsidR="00531623" w:rsidRDefault="00531623" w:rsidP="00877599">
      <w:pPr>
        <w:rPr>
          <w:noProof/>
        </w:rPr>
      </w:pPr>
    </w:p>
    <w:p w14:paraId="76636E22" w14:textId="77777777" w:rsidR="00823220" w:rsidRDefault="00823220" w:rsidP="00823220">
      <w:pPr>
        <w:pStyle w:val="Geenafstand"/>
        <w:rPr>
          <w:noProof/>
        </w:rPr>
      </w:pPr>
      <w:r w:rsidRPr="00823220">
        <w:rPr>
          <w:noProof/>
        </w:rPr>
        <w:t>Eigenschappen van Goede Heuristiek</w:t>
      </w:r>
      <w:r>
        <w:rPr>
          <w:noProof/>
        </w:rPr>
        <w:t>:</w:t>
      </w:r>
    </w:p>
    <w:p w14:paraId="1C620585" w14:textId="77777777" w:rsidR="00823220" w:rsidRDefault="00823220" w:rsidP="00823220">
      <w:pPr>
        <w:pStyle w:val="Lijstalinea"/>
        <w:numPr>
          <w:ilvl w:val="0"/>
          <w:numId w:val="188"/>
        </w:numPr>
        <w:rPr>
          <w:noProof/>
        </w:rPr>
      </w:pPr>
      <w:r w:rsidRPr="00823220">
        <w:rPr>
          <w:noProof/>
        </w:rPr>
        <w:t xml:space="preserve">Een goede heuristiek geeft een goede indicatie voor de werkelijke optimale kost naar het doel. </w:t>
      </w:r>
    </w:p>
    <w:p w14:paraId="44FF2988" w14:textId="1E68250C" w:rsidR="00531623" w:rsidRDefault="00823220" w:rsidP="00823220">
      <w:pPr>
        <w:pStyle w:val="Lijstalinea"/>
        <w:numPr>
          <w:ilvl w:val="0"/>
          <w:numId w:val="188"/>
        </w:numPr>
        <w:rPr>
          <w:noProof/>
        </w:rPr>
      </w:pPr>
      <w:r w:rsidRPr="00823220">
        <w:rPr>
          <w:noProof/>
        </w:rPr>
        <w:t>Een heuristiek moet ook snel te berekenen zijn.</w:t>
      </w:r>
    </w:p>
    <w:p w14:paraId="0B5E4D5A" w14:textId="1A35CA8B" w:rsidR="00531623" w:rsidRDefault="00531623" w:rsidP="00877599">
      <w:pPr>
        <w:rPr>
          <w:noProof/>
        </w:rPr>
      </w:pPr>
    </w:p>
    <w:p w14:paraId="7C89C068" w14:textId="1B0ECF49" w:rsidR="006E5685" w:rsidRDefault="00082D96" w:rsidP="006E5685">
      <w:pPr>
        <w:pStyle w:val="Geenafstand"/>
        <w:rPr>
          <w:noProof/>
        </w:rPr>
      </w:pPr>
      <w:r w:rsidRPr="00082D96">
        <w:rPr>
          <w:noProof/>
        </w:rPr>
        <w:drawing>
          <wp:anchor distT="0" distB="0" distL="114300" distR="114300" simplePos="0" relativeHeight="251671599" behindDoc="1" locked="0" layoutInCell="1" allowOverlap="1" wp14:anchorId="0A085514" wp14:editId="2232DE31">
            <wp:simplePos x="0" y="0"/>
            <wp:positionH relativeFrom="margin">
              <wp:align>right</wp:align>
            </wp:positionH>
            <wp:positionV relativeFrom="paragraph">
              <wp:posOffset>5715</wp:posOffset>
            </wp:positionV>
            <wp:extent cx="2172093" cy="861060"/>
            <wp:effectExtent l="0" t="0" r="0" b="0"/>
            <wp:wrapTight wrapText="bothSides">
              <wp:wrapPolygon edited="0">
                <wp:start x="0" y="0"/>
                <wp:lineTo x="0" y="21027"/>
                <wp:lineTo x="21411" y="21027"/>
                <wp:lineTo x="21411" y="0"/>
                <wp:lineTo x="0" y="0"/>
              </wp:wrapPolygon>
            </wp:wrapTight>
            <wp:docPr id="219938473" name="Afbeelding 1" descr="Afbeelding met lijn, Rechthoek, plei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38473" name="Afbeelding 1" descr="Afbeelding met lijn, Rechthoek, plein, diagram&#10;&#10;Automatisch gegenereerde beschrijving"/>
                    <pic:cNvPicPr/>
                  </pic:nvPicPr>
                  <pic:blipFill>
                    <a:blip r:embed="rId73">
                      <a:extLst>
                        <a:ext uri="{28A0092B-C50C-407E-A947-70E740481C1C}">
                          <a14:useLocalDpi xmlns:a14="http://schemas.microsoft.com/office/drawing/2010/main" val="0"/>
                        </a:ext>
                      </a:extLst>
                    </a:blip>
                    <a:stretch>
                      <a:fillRect/>
                    </a:stretch>
                  </pic:blipFill>
                  <pic:spPr>
                    <a:xfrm>
                      <a:off x="0" y="0"/>
                      <a:ext cx="2172093" cy="861060"/>
                    </a:xfrm>
                    <a:prstGeom prst="rect">
                      <a:avLst/>
                    </a:prstGeom>
                  </pic:spPr>
                </pic:pic>
              </a:graphicData>
            </a:graphic>
          </wp:anchor>
        </w:drawing>
      </w:r>
      <w:r w:rsidR="006E5685" w:rsidRPr="006E5685">
        <w:rPr>
          <w:noProof/>
        </w:rPr>
        <w:t>Heuristieken voor 8-Puzzel</w:t>
      </w:r>
      <w:r w:rsidR="006E5685">
        <w:rPr>
          <w:noProof/>
        </w:rPr>
        <w:t>:</w:t>
      </w:r>
    </w:p>
    <w:p w14:paraId="57BC7615" w14:textId="6563E3A8" w:rsidR="00531623" w:rsidRDefault="006E5685" w:rsidP="000733EE">
      <w:pPr>
        <w:pStyle w:val="Lijstalinea"/>
        <w:numPr>
          <w:ilvl w:val="0"/>
          <w:numId w:val="189"/>
        </w:numPr>
        <w:rPr>
          <w:noProof/>
        </w:rPr>
      </w:pPr>
      <w:r>
        <w:rPr>
          <w:noProof/>
        </w:rPr>
        <w:t>H</w:t>
      </w:r>
      <w:r w:rsidRPr="006E5685">
        <w:rPr>
          <w:noProof/>
        </w:rPr>
        <w:t>oeveel acties zijn deze puzzels van elkaar verwijderd?</w:t>
      </w:r>
    </w:p>
    <w:p w14:paraId="6331EFFC" w14:textId="29364810" w:rsidR="00531623" w:rsidRDefault="00375C71" w:rsidP="000733EE">
      <w:pPr>
        <w:pStyle w:val="Lijstalinea"/>
        <w:numPr>
          <w:ilvl w:val="0"/>
          <w:numId w:val="189"/>
        </w:numPr>
        <w:rPr>
          <w:noProof/>
        </w:rPr>
      </w:pPr>
      <w:r>
        <w:rPr>
          <w:noProof/>
        </w:rPr>
        <w:t>Je moet kijken welke getallen niet op zijn plaats staan, hier 8</w:t>
      </w:r>
      <w:r w:rsidR="000733EE">
        <w:rPr>
          <w:noProof/>
        </w:rPr>
        <w:t xml:space="preserve"> vakken minimum.</w:t>
      </w:r>
      <w:r>
        <w:rPr>
          <w:noProof/>
        </w:rPr>
        <w:t xml:space="preserve"> </w:t>
      </w:r>
    </w:p>
    <w:p w14:paraId="0323D7AE" w14:textId="416AA503" w:rsidR="000D1B6B" w:rsidRDefault="000D1B6B" w:rsidP="000733EE">
      <w:pPr>
        <w:pStyle w:val="Lijstalinea"/>
        <w:numPr>
          <w:ilvl w:val="0"/>
          <w:numId w:val="189"/>
        </w:numPr>
        <w:rPr>
          <w:noProof/>
        </w:rPr>
      </w:pPr>
      <w:r w:rsidRPr="00E51AD6">
        <w:rPr>
          <w:b/>
          <w:bCs/>
          <w:noProof/>
        </w:rPr>
        <w:t>Nog beter</w:t>
      </w:r>
      <w:r w:rsidR="00E51AD6" w:rsidRPr="00E51AD6">
        <w:rPr>
          <w:b/>
          <w:bCs/>
          <w:noProof/>
        </w:rPr>
        <w:t>:</w:t>
      </w:r>
      <w:r>
        <w:rPr>
          <w:noProof/>
        </w:rPr>
        <w:t xml:space="preserve"> is dat je de manhemtumdistance kan gebruike (1 moet 3x verplaatsten, 2 moet </w:t>
      </w:r>
      <w:r w:rsidR="00E51AD6">
        <w:rPr>
          <w:noProof/>
        </w:rPr>
        <w:t>1 vak verplaatsten, 3 moet 2x verplaatsen …)</w:t>
      </w:r>
    </w:p>
    <w:p w14:paraId="6CB9FEA1" w14:textId="77777777" w:rsidR="00E51AD6" w:rsidRDefault="00E51AD6" w:rsidP="000733EE">
      <w:pPr>
        <w:pStyle w:val="Lijstalinea"/>
        <w:numPr>
          <w:ilvl w:val="0"/>
          <w:numId w:val="189"/>
        </w:numPr>
        <w:rPr>
          <w:noProof/>
        </w:rPr>
      </w:pPr>
      <w:r w:rsidRPr="00E51AD6">
        <w:rPr>
          <w:rFonts w:ascii="Cambria Math" w:hAnsi="Cambria Math" w:cs="Cambria Math"/>
          <w:noProof/>
        </w:rPr>
        <w:t>ℎ</w:t>
      </w:r>
      <w:r w:rsidRPr="00E51AD6">
        <w:rPr>
          <w:noProof/>
          <w:vertAlign w:val="subscript"/>
        </w:rPr>
        <w:t>1</w:t>
      </w:r>
      <w:r w:rsidRPr="00E51AD6">
        <w:rPr>
          <w:noProof/>
        </w:rPr>
        <w:t xml:space="preserve"> = aantal niet-lege vakjes dat niet op zijn juiste plaats staat of ook </w:t>
      </w:r>
      <w:r w:rsidRPr="00E51AD6">
        <w:rPr>
          <w:rFonts w:ascii="Cambria Math" w:hAnsi="Cambria Math" w:cs="Cambria Math"/>
          <w:noProof/>
        </w:rPr>
        <w:t>ℎ</w:t>
      </w:r>
      <w:r w:rsidRPr="00E51AD6">
        <w:rPr>
          <w:noProof/>
          <w:vertAlign w:val="subscript"/>
        </w:rPr>
        <w:t xml:space="preserve">2 </w:t>
      </w:r>
      <w:r w:rsidRPr="00E51AD6">
        <w:rPr>
          <w:noProof/>
        </w:rPr>
        <w:t xml:space="preserve">= 8 </w:t>
      </w:r>
      <w:r w:rsidRPr="00E51AD6">
        <w:rPr>
          <w:rFonts w:ascii="Calibri" w:hAnsi="Calibri" w:cs="Calibri"/>
          <w:noProof/>
        </w:rPr>
        <w:t>∑</w:t>
      </w:r>
      <w:r w:rsidRPr="00E51AD6">
        <w:rPr>
          <w:noProof/>
        </w:rPr>
        <w:t xml:space="preserve"> </w:t>
      </w:r>
      <w:r w:rsidRPr="00E51AD6">
        <w:rPr>
          <w:rFonts w:ascii="Cambria Math" w:hAnsi="Cambria Math" w:cs="Cambria Math"/>
          <w:noProof/>
        </w:rPr>
        <w:t>𝑖</w:t>
      </w:r>
      <w:r w:rsidRPr="00E51AD6">
        <w:rPr>
          <w:noProof/>
        </w:rPr>
        <w:t xml:space="preserve">=1 (Manhattan afstand van vakje </w:t>
      </w:r>
      <w:r w:rsidRPr="00E51AD6">
        <w:rPr>
          <w:rFonts w:ascii="Cambria Math" w:hAnsi="Cambria Math" w:cs="Cambria Math"/>
          <w:noProof/>
        </w:rPr>
        <w:t>𝑖</w:t>
      </w:r>
      <w:r w:rsidRPr="00E51AD6">
        <w:rPr>
          <w:noProof/>
        </w:rPr>
        <w:t xml:space="preserve"> tot zijn correcte plaats). </w:t>
      </w:r>
    </w:p>
    <w:p w14:paraId="07753929" w14:textId="49B62BC5" w:rsidR="00E51AD6" w:rsidRDefault="00E51AD6" w:rsidP="000733EE">
      <w:pPr>
        <w:pStyle w:val="Lijstalinea"/>
        <w:numPr>
          <w:ilvl w:val="0"/>
          <w:numId w:val="189"/>
        </w:numPr>
        <w:rPr>
          <w:noProof/>
        </w:rPr>
      </w:pPr>
      <w:r w:rsidRPr="00E51AD6">
        <w:rPr>
          <w:noProof/>
        </w:rPr>
        <w:t xml:space="preserve">Wat is de waarde van </w:t>
      </w:r>
      <w:r w:rsidRPr="00E51AD6">
        <w:rPr>
          <w:rFonts w:ascii="Cambria Math" w:hAnsi="Cambria Math" w:cs="Cambria Math"/>
          <w:noProof/>
        </w:rPr>
        <w:t>ℎ</w:t>
      </w:r>
      <w:r w:rsidRPr="00E51AD6">
        <w:rPr>
          <w:noProof/>
          <w:vertAlign w:val="subscript"/>
        </w:rPr>
        <w:t>1</w:t>
      </w:r>
      <w:r w:rsidRPr="00E51AD6">
        <w:rPr>
          <w:noProof/>
        </w:rPr>
        <w:t xml:space="preserve"> en </w:t>
      </w:r>
      <w:r w:rsidRPr="00E51AD6">
        <w:rPr>
          <w:rFonts w:ascii="Cambria Math" w:hAnsi="Cambria Math" w:cs="Cambria Math"/>
          <w:noProof/>
        </w:rPr>
        <w:t>ℎ</w:t>
      </w:r>
      <w:r w:rsidRPr="00E51AD6">
        <w:rPr>
          <w:noProof/>
          <w:vertAlign w:val="subscript"/>
        </w:rPr>
        <w:t>2</w:t>
      </w:r>
      <w:r w:rsidRPr="00E51AD6">
        <w:rPr>
          <w:noProof/>
        </w:rPr>
        <w:t xml:space="preserve"> voor de zonet gegeven puzzels?</w:t>
      </w:r>
    </w:p>
    <w:p w14:paraId="1D35106D" w14:textId="5453A70F" w:rsidR="00E54C51" w:rsidRDefault="00E54C51" w:rsidP="00E54C51">
      <w:pPr>
        <w:pStyle w:val="Lijstalinea"/>
        <w:numPr>
          <w:ilvl w:val="1"/>
          <w:numId w:val="189"/>
        </w:numPr>
        <w:rPr>
          <w:noProof/>
        </w:rPr>
      </w:pPr>
      <w:r>
        <w:rPr>
          <w:noProof/>
        </w:rPr>
        <w:t>21</w:t>
      </w:r>
    </w:p>
    <w:p w14:paraId="49747896" w14:textId="77777777" w:rsidR="004E3887" w:rsidRDefault="004E3887" w:rsidP="004E3887">
      <w:pPr>
        <w:rPr>
          <w:noProof/>
        </w:rPr>
      </w:pPr>
    </w:p>
    <w:p w14:paraId="4A7F65A3" w14:textId="77777777" w:rsidR="004E3887" w:rsidRDefault="004E3887" w:rsidP="004E3887">
      <w:pPr>
        <w:rPr>
          <w:noProof/>
        </w:rPr>
      </w:pPr>
    </w:p>
    <w:p w14:paraId="6744FC8C" w14:textId="77777777" w:rsidR="004E3887" w:rsidRDefault="004E3887" w:rsidP="004E3887">
      <w:pPr>
        <w:rPr>
          <w:noProof/>
        </w:rPr>
      </w:pPr>
    </w:p>
    <w:p w14:paraId="07E80D9C" w14:textId="77777777" w:rsidR="004E3887" w:rsidRDefault="004E3887" w:rsidP="004E3887">
      <w:pPr>
        <w:rPr>
          <w:noProof/>
        </w:rPr>
      </w:pPr>
    </w:p>
    <w:p w14:paraId="0D3E6D7A" w14:textId="77777777" w:rsidR="004E3887" w:rsidRDefault="004E3887" w:rsidP="004E3887">
      <w:pPr>
        <w:rPr>
          <w:noProof/>
        </w:rPr>
      </w:pPr>
    </w:p>
    <w:p w14:paraId="381E37F8" w14:textId="77777777" w:rsidR="004E3887" w:rsidRDefault="004E3887" w:rsidP="00F77970">
      <w:pPr>
        <w:pStyle w:val="Geenafstand"/>
        <w:rPr>
          <w:noProof/>
        </w:rPr>
      </w:pPr>
      <w:r w:rsidRPr="004E3887">
        <w:rPr>
          <w:noProof/>
        </w:rPr>
        <w:lastRenderedPageBreak/>
        <w:t>Toelaatbare Heuristieken</w:t>
      </w:r>
      <w:r>
        <w:rPr>
          <w:noProof/>
        </w:rPr>
        <w:t>:</w:t>
      </w:r>
      <w:r w:rsidRPr="004E3887">
        <w:rPr>
          <w:noProof/>
        </w:rPr>
        <w:t xml:space="preserve"> </w:t>
      </w:r>
    </w:p>
    <w:p w14:paraId="2F536183" w14:textId="46EDA848" w:rsidR="004E3887" w:rsidRDefault="004E3887" w:rsidP="004E3887">
      <w:pPr>
        <w:pStyle w:val="Lijstalinea"/>
        <w:numPr>
          <w:ilvl w:val="0"/>
          <w:numId w:val="190"/>
        </w:numPr>
        <w:rPr>
          <w:noProof/>
        </w:rPr>
      </w:pPr>
      <w:r w:rsidRPr="004E3887">
        <w:rPr>
          <w:noProof/>
        </w:rPr>
        <w:t>Definitie</w:t>
      </w:r>
      <w:r>
        <w:rPr>
          <w:noProof/>
        </w:rPr>
        <w:t>:</w:t>
      </w:r>
      <w:r w:rsidRPr="004E3887">
        <w:rPr>
          <w:noProof/>
        </w:rPr>
        <w:t xml:space="preserve"> Een heuristiek </w:t>
      </w:r>
      <w:r w:rsidRPr="004E3887">
        <w:rPr>
          <w:rFonts w:ascii="Cambria Math" w:hAnsi="Cambria Math" w:cs="Cambria Math"/>
          <w:noProof/>
        </w:rPr>
        <w:t>ℎ</w:t>
      </w:r>
      <w:r w:rsidRPr="004E3887">
        <w:rPr>
          <w:noProof/>
        </w:rPr>
        <w:t xml:space="preserve"> </w:t>
      </w:r>
      <w:r w:rsidRPr="004E3887">
        <w:rPr>
          <w:rFonts w:ascii="Cambria Math" w:hAnsi="Cambria Math" w:cs="Cambria Math"/>
          <w:noProof/>
        </w:rPr>
        <w:t>∶</w:t>
      </w:r>
      <w:r w:rsidRPr="004E3887">
        <w:rPr>
          <w:noProof/>
        </w:rPr>
        <w:t xml:space="preserve"> </w:t>
      </w:r>
      <w:r w:rsidRPr="004E3887">
        <w:rPr>
          <w:rFonts w:ascii="Cambria Math" w:hAnsi="Cambria Math" w:cs="Cambria Math"/>
          <w:noProof/>
        </w:rPr>
        <w:t>𝑆</w:t>
      </w:r>
      <w:r w:rsidRPr="004E3887">
        <w:rPr>
          <w:noProof/>
        </w:rPr>
        <w:t xml:space="preserve"> → </w:t>
      </w:r>
      <w:r w:rsidRPr="004E3887">
        <w:rPr>
          <w:rFonts w:ascii="Cambria Math" w:hAnsi="Cambria Math" w:cs="Cambria Math"/>
          <w:noProof/>
        </w:rPr>
        <w:t>ℝ</w:t>
      </w:r>
      <w:r w:rsidRPr="00F77970">
        <w:rPr>
          <w:noProof/>
          <w:vertAlign w:val="superscript"/>
        </w:rPr>
        <w:t xml:space="preserve">+ </w:t>
      </w:r>
      <w:r w:rsidRPr="004E3887">
        <w:rPr>
          <w:noProof/>
        </w:rPr>
        <w:t xml:space="preserve">is </w:t>
      </w:r>
      <w:r w:rsidR="00F77970" w:rsidRPr="00F77970">
        <w:rPr>
          <w:b/>
          <w:bCs/>
          <w:noProof/>
        </w:rPr>
        <w:t>toelaatbaar</w:t>
      </w:r>
      <w:r w:rsidRPr="004E3887">
        <w:rPr>
          <w:noProof/>
        </w:rPr>
        <w:t xml:space="preserve"> als voor elke toestand </w:t>
      </w:r>
      <w:r w:rsidRPr="004E3887">
        <w:rPr>
          <w:rFonts w:ascii="Cambria Math" w:hAnsi="Cambria Math" w:cs="Cambria Math"/>
          <w:noProof/>
        </w:rPr>
        <w:t>𝑠</w:t>
      </w:r>
      <w:r w:rsidRPr="004E3887">
        <w:rPr>
          <w:noProof/>
        </w:rPr>
        <w:t xml:space="preserve"> geldt dat </w:t>
      </w:r>
      <w:r w:rsidRPr="004E3887">
        <w:rPr>
          <w:rFonts w:ascii="Cambria Math" w:hAnsi="Cambria Math" w:cs="Cambria Math"/>
          <w:noProof/>
        </w:rPr>
        <w:t>ℎ</w:t>
      </w:r>
      <w:r w:rsidRPr="004E3887">
        <w:rPr>
          <w:noProof/>
        </w:rPr>
        <w:t>(</w:t>
      </w:r>
      <w:r w:rsidRPr="004E3887">
        <w:rPr>
          <w:rFonts w:ascii="Cambria Math" w:hAnsi="Cambria Math" w:cs="Cambria Math"/>
          <w:noProof/>
        </w:rPr>
        <w:t>𝑠</w:t>
      </w:r>
      <w:r w:rsidRPr="004E3887">
        <w:rPr>
          <w:noProof/>
        </w:rPr>
        <w:t xml:space="preserve">) ≤ </w:t>
      </w:r>
      <w:r w:rsidRPr="004E3887">
        <w:rPr>
          <w:rFonts w:ascii="Cambria Math" w:hAnsi="Cambria Math" w:cs="Cambria Math"/>
          <w:noProof/>
        </w:rPr>
        <w:t>𝐶∗</w:t>
      </w:r>
      <w:r w:rsidRPr="004E3887">
        <w:rPr>
          <w:noProof/>
        </w:rPr>
        <w:t xml:space="preserve"> (</w:t>
      </w:r>
      <w:r w:rsidRPr="004E3887">
        <w:rPr>
          <w:rFonts w:ascii="Cambria Math" w:hAnsi="Cambria Math" w:cs="Cambria Math"/>
          <w:noProof/>
        </w:rPr>
        <w:t>𝑠</w:t>
      </w:r>
      <w:r w:rsidRPr="004E3887">
        <w:rPr>
          <w:noProof/>
        </w:rPr>
        <w:t xml:space="preserve">) waarbij </w:t>
      </w:r>
      <w:r w:rsidRPr="004E3887">
        <w:rPr>
          <w:rFonts w:ascii="Cambria Math" w:hAnsi="Cambria Math" w:cs="Cambria Math"/>
          <w:noProof/>
        </w:rPr>
        <w:t>𝐶</w:t>
      </w:r>
      <w:r w:rsidRPr="004E3887">
        <w:rPr>
          <w:noProof/>
        </w:rPr>
        <w:t xml:space="preserve"> </w:t>
      </w:r>
      <w:r w:rsidRPr="004E3887">
        <w:rPr>
          <w:rFonts w:ascii="Cambria Math" w:hAnsi="Cambria Math" w:cs="Cambria Math"/>
          <w:noProof/>
        </w:rPr>
        <w:t>∗</w:t>
      </w:r>
      <w:r w:rsidRPr="004E3887">
        <w:rPr>
          <w:noProof/>
        </w:rPr>
        <w:t xml:space="preserve"> de kost van een optimale oplossing voorstelt van </w:t>
      </w:r>
      <w:r w:rsidRPr="004E3887">
        <w:rPr>
          <w:rFonts w:ascii="Cambria Math" w:hAnsi="Cambria Math" w:cs="Cambria Math"/>
          <w:noProof/>
        </w:rPr>
        <w:t>𝑠</w:t>
      </w:r>
      <w:r w:rsidRPr="004E3887">
        <w:rPr>
          <w:noProof/>
        </w:rPr>
        <w:t xml:space="preserve"> naar een doeltoestand. </w:t>
      </w:r>
    </w:p>
    <w:p w14:paraId="6139049A" w14:textId="5CF5F79C" w:rsidR="004E3887" w:rsidRDefault="004E3887" w:rsidP="004E3887">
      <w:pPr>
        <w:pStyle w:val="Lijstalinea"/>
        <w:numPr>
          <w:ilvl w:val="0"/>
          <w:numId w:val="190"/>
        </w:numPr>
        <w:rPr>
          <w:noProof/>
        </w:rPr>
      </w:pPr>
      <w:r w:rsidRPr="004E3887">
        <w:rPr>
          <w:noProof/>
        </w:rPr>
        <w:t>Eigenschap</w:t>
      </w:r>
      <w:r>
        <w:rPr>
          <w:noProof/>
        </w:rPr>
        <w:t>:</w:t>
      </w:r>
      <w:r w:rsidRPr="004E3887">
        <w:rPr>
          <w:noProof/>
        </w:rPr>
        <w:t xml:space="preserve"> Wanneer de heuristiek </w:t>
      </w:r>
      <w:r w:rsidRPr="004E3887">
        <w:rPr>
          <w:rFonts w:ascii="Cambria Math" w:hAnsi="Cambria Math" w:cs="Cambria Math"/>
          <w:noProof/>
        </w:rPr>
        <w:t>ℎ</w:t>
      </w:r>
      <w:r w:rsidRPr="004E3887">
        <w:rPr>
          <w:noProof/>
        </w:rPr>
        <w:t xml:space="preserve"> toelaatbaar is, dan is </w:t>
      </w:r>
      <w:r w:rsidRPr="004E3887">
        <w:rPr>
          <w:rFonts w:ascii="Cambria Math" w:hAnsi="Cambria Math" w:cs="Cambria Math"/>
          <w:noProof/>
        </w:rPr>
        <w:t>ℎ</w:t>
      </w:r>
      <w:r w:rsidRPr="004E3887">
        <w:rPr>
          <w:noProof/>
        </w:rPr>
        <w:t>(</w:t>
      </w:r>
      <w:r w:rsidRPr="004E3887">
        <w:rPr>
          <w:rFonts w:ascii="Cambria Math" w:hAnsi="Cambria Math" w:cs="Cambria Math"/>
          <w:noProof/>
        </w:rPr>
        <w:t>𝑔</w:t>
      </w:r>
      <w:r w:rsidRPr="004E3887">
        <w:rPr>
          <w:noProof/>
        </w:rPr>
        <w:t xml:space="preserve">) = 0 </w:t>
      </w:r>
      <w:r w:rsidR="00F77970">
        <w:rPr>
          <w:noProof/>
        </w:rPr>
        <w:t>(ik moet kleiner zijn dan de kost van h</w:t>
      </w:r>
      <w:r w:rsidR="00F77970" w:rsidRPr="00F77970">
        <w:rPr>
          <w:noProof/>
          <w:vertAlign w:val="subscript"/>
        </w:rPr>
        <w:t>1</w:t>
      </w:r>
      <w:r w:rsidR="00F77970">
        <w:rPr>
          <w:noProof/>
        </w:rPr>
        <w:t xml:space="preserve">) </w:t>
      </w:r>
      <w:r w:rsidRPr="004E3887">
        <w:rPr>
          <w:noProof/>
        </w:rPr>
        <w:t xml:space="preserve">voor elke doeltoestand </w:t>
      </w:r>
      <w:r w:rsidRPr="004E3887">
        <w:rPr>
          <w:rFonts w:ascii="Cambria Math" w:hAnsi="Cambria Math" w:cs="Cambria Math"/>
          <w:noProof/>
        </w:rPr>
        <w:t>𝑔</w:t>
      </w:r>
      <w:r w:rsidRPr="004E3887">
        <w:rPr>
          <w:noProof/>
        </w:rPr>
        <w:t>.</w:t>
      </w:r>
    </w:p>
    <w:p w14:paraId="1193CAB5" w14:textId="70557FA5" w:rsidR="00531623" w:rsidRDefault="00531623" w:rsidP="00877599">
      <w:pPr>
        <w:rPr>
          <w:noProof/>
        </w:rPr>
      </w:pPr>
    </w:p>
    <w:p w14:paraId="34B2FC06" w14:textId="77777777" w:rsidR="00F77970" w:rsidRDefault="00F77970" w:rsidP="00F77970">
      <w:pPr>
        <w:pStyle w:val="Geenafstand"/>
        <w:rPr>
          <w:noProof/>
        </w:rPr>
      </w:pPr>
      <w:r w:rsidRPr="00F77970">
        <w:rPr>
          <w:noProof/>
        </w:rPr>
        <w:t>Consistente Heuristieken</w:t>
      </w:r>
      <w:r>
        <w:rPr>
          <w:noProof/>
        </w:rPr>
        <w:t>:</w:t>
      </w:r>
      <w:r w:rsidRPr="00F77970">
        <w:rPr>
          <w:noProof/>
        </w:rPr>
        <w:t xml:space="preserve"> </w:t>
      </w:r>
    </w:p>
    <w:p w14:paraId="6E45CE70" w14:textId="77777777" w:rsidR="00133DB6" w:rsidRDefault="00F77970" w:rsidP="00133DB6">
      <w:pPr>
        <w:pStyle w:val="Lijstalinea"/>
        <w:numPr>
          <w:ilvl w:val="0"/>
          <w:numId w:val="191"/>
        </w:numPr>
        <w:rPr>
          <w:noProof/>
        </w:rPr>
      </w:pPr>
      <w:r w:rsidRPr="00F77970">
        <w:rPr>
          <w:noProof/>
        </w:rPr>
        <w:t xml:space="preserve">Definitie Een heuristiek </w:t>
      </w:r>
      <w:r w:rsidRPr="00133DB6">
        <w:rPr>
          <w:rFonts w:ascii="Cambria Math" w:hAnsi="Cambria Math" w:cs="Cambria Math"/>
          <w:noProof/>
        </w:rPr>
        <w:t>ℎ</w:t>
      </w:r>
      <w:r w:rsidRPr="00F77970">
        <w:rPr>
          <w:noProof/>
        </w:rPr>
        <w:t xml:space="preserve"> </w:t>
      </w:r>
      <w:r w:rsidRPr="00133DB6">
        <w:rPr>
          <w:rFonts w:ascii="Cambria Math" w:hAnsi="Cambria Math" w:cs="Cambria Math"/>
          <w:noProof/>
        </w:rPr>
        <w:t>∶</w:t>
      </w:r>
      <w:r w:rsidRPr="00F77970">
        <w:rPr>
          <w:noProof/>
        </w:rPr>
        <w:t xml:space="preserve"> </w:t>
      </w:r>
      <w:r w:rsidRPr="00133DB6">
        <w:rPr>
          <w:rFonts w:ascii="Cambria Math" w:hAnsi="Cambria Math" w:cs="Cambria Math"/>
          <w:noProof/>
        </w:rPr>
        <w:t>𝑆</w:t>
      </w:r>
      <w:r w:rsidRPr="00F77970">
        <w:rPr>
          <w:noProof/>
        </w:rPr>
        <w:t xml:space="preserve"> → </w:t>
      </w:r>
      <w:r w:rsidRPr="00133DB6">
        <w:rPr>
          <w:rFonts w:ascii="Cambria Math" w:hAnsi="Cambria Math" w:cs="Cambria Math"/>
          <w:noProof/>
        </w:rPr>
        <w:t>ℝ</w:t>
      </w:r>
      <w:r w:rsidRPr="00133DB6">
        <w:rPr>
          <w:noProof/>
          <w:vertAlign w:val="superscript"/>
        </w:rPr>
        <w:t>+</w:t>
      </w:r>
      <w:r w:rsidRPr="00F77970">
        <w:rPr>
          <w:noProof/>
        </w:rPr>
        <w:t xml:space="preserve"> is </w:t>
      </w:r>
      <w:r>
        <w:rPr>
          <w:noProof/>
        </w:rPr>
        <w:t>consiste</w:t>
      </w:r>
      <w:r w:rsidR="00133DB6">
        <w:rPr>
          <w:noProof/>
        </w:rPr>
        <w:t>nt</w:t>
      </w:r>
      <w:r w:rsidRPr="00F77970">
        <w:rPr>
          <w:noProof/>
        </w:rPr>
        <w:t xml:space="preserve"> als voor elke doeltoestand </w:t>
      </w:r>
      <w:r w:rsidRPr="00133DB6">
        <w:rPr>
          <w:rFonts w:ascii="Cambria Math" w:hAnsi="Cambria Math" w:cs="Cambria Math"/>
          <w:noProof/>
        </w:rPr>
        <w:t>𝑔</w:t>
      </w:r>
      <w:r w:rsidRPr="00F77970">
        <w:rPr>
          <w:noProof/>
        </w:rPr>
        <w:t xml:space="preserve"> geldt dat </w:t>
      </w:r>
      <w:r w:rsidRPr="00133DB6">
        <w:rPr>
          <w:rFonts w:ascii="Cambria Math" w:hAnsi="Cambria Math" w:cs="Cambria Math"/>
          <w:noProof/>
        </w:rPr>
        <w:t>ℎ</w:t>
      </w:r>
      <w:r w:rsidRPr="00F77970">
        <w:rPr>
          <w:noProof/>
        </w:rPr>
        <w:t>(</w:t>
      </w:r>
      <w:r w:rsidRPr="00133DB6">
        <w:rPr>
          <w:rFonts w:ascii="Cambria Math" w:hAnsi="Cambria Math" w:cs="Cambria Math"/>
          <w:noProof/>
        </w:rPr>
        <w:t>𝑔</w:t>
      </w:r>
      <w:r w:rsidRPr="00F77970">
        <w:rPr>
          <w:noProof/>
        </w:rPr>
        <w:t xml:space="preserve">) = 0 en als bovendien voor elke toestand </w:t>
      </w:r>
      <w:r w:rsidRPr="00133DB6">
        <w:rPr>
          <w:rFonts w:ascii="Cambria Math" w:hAnsi="Cambria Math" w:cs="Cambria Math"/>
          <w:noProof/>
        </w:rPr>
        <w:t>𝑠</w:t>
      </w:r>
      <w:r w:rsidRPr="00F77970">
        <w:rPr>
          <w:noProof/>
        </w:rPr>
        <w:t xml:space="preserve"> en elke actie </w:t>
      </w:r>
      <w:r w:rsidRPr="00133DB6">
        <w:rPr>
          <w:rFonts w:ascii="Cambria Math" w:hAnsi="Cambria Math" w:cs="Cambria Math"/>
          <w:noProof/>
        </w:rPr>
        <w:t>𝑎</w:t>
      </w:r>
      <w:r w:rsidRPr="00F77970">
        <w:rPr>
          <w:noProof/>
        </w:rPr>
        <w:t xml:space="preserve"> op </w:t>
      </w:r>
      <w:r w:rsidRPr="00133DB6">
        <w:rPr>
          <w:rFonts w:ascii="Cambria Math" w:hAnsi="Cambria Math" w:cs="Cambria Math"/>
          <w:noProof/>
        </w:rPr>
        <w:t>𝑠</w:t>
      </w:r>
      <w:r w:rsidRPr="00F77970">
        <w:rPr>
          <w:noProof/>
        </w:rPr>
        <w:t xml:space="preserve"> met </w:t>
      </w:r>
      <w:r w:rsidRPr="00133DB6">
        <w:rPr>
          <w:rFonts w:ascii="Cambria Math" w:hAnsi="Cambria Math" w:cs="Cambria Math"/>
          <w:noProof/>
        </w:rPr>
        <w:t>𝑠</w:t>
      </w:r>
      <w:r w:rsidRPr="00F77970">
        <w:rPr>
          <w:noProof/>
        </w:rPr>
        <w:t xml:space="preserve"> ′ = </w:t>
      </w:r>
      <w:r w:rsidRPr="00133DB6">
        <w:rPr>
          <w:rFonts w:ascii="Cambria Math" w:hAnsi="Cambria Math" w:cs="Cambria Math"/>
          <w:noProof/>
        </w:rPr>
        <w:t>𝑇</w:t>
      </w:r>
      <w:r w:rsidRPr="00F77970">
        <w:rPr>
          <w:noProof/>
        </w:rPr>
        <w:t xml:space="preserve"> (</w:t>
      </w:r>
      <w:r w:rsidRPr="00133DB6">
        <w:rPr>
          <w:rFonts w:ascii="Cambria Math" w:hAnsi="Cambria Math" w:cs="Cambria Math"/>
          <w:noProof/>
        </w:rPr>
        <w:t>𝑠</w:t>
      </w:r>
      <w:r w:rsidRPr="00F77970">
        <w:rPr>
          <w:noProof/>
        </w:rPr>
        <w:t xml:space="preserve">, </w:t>
      </w:r>
      <w:r w:rsidRPr="00133DB6">
        <w:rPr>
          <w:rFonts w:ascii="Cambria Math" w:hAnsi="Cambria Math" w:cs="Cambria Math"/>
          <w:noProof/>
        </w:rPr>
        <w:t>𝑎</w:t>
      </w:r>
      <w:r w:rsidRPr="00F77970">
        <w:rPr>
          <w:noProof/>
        </w:rPr>
        <w:t xml:space="preserve">) geldt dat </w:t>
      </w:r>
    </w:p>
    <w:p w14:paraId="027519D1" w14:textId="533D35CD" w:rsidR="00531623" w:rsidRDefault="00F77970" w:rsidP="00133DB6">
      <w:pPr>
        <w:pStyle w:val="Lijstalinea"/>
        <w:numPr>
          <w:ilvl w:val="0"/>
          <w:numId w:val="191"/>
        </w:numPr>
        <w:rPr>
          <w:noProof/>
        </w:rPr>
      </w:pPr>
      <w:r w:rsidRPr="00133DB6">
        <w:rPr>
          <w:rFonts w:ascii="Cambria Math" w:hAnsi="Cambria Math" w:cs="Cambria Math"/>
          <w:noProof/>
        </w:rPr>
        <w:t>ℎ</w:t>
      </w:r>
      <w:r w:rsidRPr="00F77970">
        <w:rPr>
          <w:noProof/>
        </w:rPr>
        <w:t>(</w:t>
      </w:r>
      <w:r w:rsidRPr="00133DB6">
        <w:rPr>
          <w:rFonts w:ascii="Cambria Math" w:hAnsi="Cambria Math" w:cs="Cambria Math"/>
          <w:noProof/>
        </w:rPr>
        <w:t>𝑠</w:t>
      </w:r>
      <w:r w:rsidRPr="00F77970">
        <w:rPr>
          <w:noProof/>
        </w:rPr>
        <w:t xml:space="preserve">) ≤ </w:t>
      </w:r>
      <w:r w:rsidRPr="00133DB6">
        <w:rPr>
          <w:rFonts w:ascii="Cambria Math" w:hAnsi="Cambria Math" w:cs="Cambria Math"/>
          <w:noProof/>
        </w:rPr>
        <w:t>𝑐</w:t>
      </w:r>
      <w:r w:rsidRPr="00F77970">
        <w:rPr>
          <w:noProof/>
        </w:rPr>
        <w:t>(</w:t>
      </w:r>
      <w:r w:rsidRPr="00133DB6">
        <w:rPr>
          <w:rFonts w:ascii="Cambria Math" w:hAnsi="Cambria Math" w:cs="Cambria Math"/>
          <w:noProof/>
        </w:rPr>
        <w:t>𝑠</w:t>
      </w:r>
      <w:r w:rsidRPr="00F77970">
        <w:rPr>
          <w:noProof/>
        </w:rPr>
        <w:t xml:space="preserve">, </w:t>
      </w:r>
      <w:r w:rsidRPr="00133DB6">
        <w:rPr>
          <w:rFonts w:ascii="Cambria Math" w:hAnsi="Cambria Math" w:cs="Cambria Math"/>
          <w:noProof/>
        </w:rPr>
        <w:t>𝑎</w:t>
      </w:r>
      <w:r w:rsidRPr="00F77970">
        <w:rPr>
          <w:noProof/>
        </w:rPr>
        <w:t xml:space="preserve">, </w:t>
      </w:r>
      <w:r w:rsidRPr="00133DB6">
        <w:rPr>
          <w:rFonts w:ascii="Cambria Math" w:hAnsi="Cambria Math" w:cs="Cambria Math"/>
          <w:noProof/>
        </w:rPr>
        <w:t>𝑠</w:t>
      </w:r>
      <w:r w:rsidRPr="00F77970">
        <w:rPr>
          <w:noProof/>
        </w:rPr>
        <w:t xml:space="preserve">′ ) + </w:t>
      </w:r>
      <w:r w:rsidRPr="00133DB6">
        <w:rPr>
          <w:rFonts w:ascii="Cambria Math" w:hAnsi="Cambria Math" w:cs="Cambria Math"/>
          <w:noProof/>
        </w:rPr>
        <w:t>ℎ</w:t>
      </w:r>
      <w:r w:rsidRPr="00F77970">
        <w:rPr>
          <w:noProof/>
        </w:rPr>
        <w:t>(</w:t>
      </w:r>
      <w:r w:rsidRPr="00133DB6">
        <w:rPr>
          <w:rFonts w:ascii="Cambria Math" w:hAnsi="Cambria Math" w:cs="Cambria Math"/>
          <w:noProof/>
        </w:rPr>
        <w:t>𝑠</w:t>
      </w:r>
      <w:r w:rsidRPr="00F77970">
        <w:rPr>
          <w:noProof/>
        </w:rPr>
        <w:t>′ ).</w:t>
      </w:r>
    </w:p>
    <w:p w14:paraId="0818D74F" w14:textId="377D68D2" w:rsidR="00531623" w:rsidRDefault="005423C5" w:rsidP="005423C5">
      <w:pPr>
        <w:pStyle w:val="Lijstalinea"/>
        <w:numPr>
          <w:ilvl w:val="0"/>
          <w:numId w:val="191"/>
        </w:numPr>
        <w:rPr>
          <w:noProof/>
        </w:rPr>
      </w:pPr>
      <w:r>
        <w:rPr>
          <w:noProof/>
        </w:rPr>
        <w:t>Voorbeeld a (</w:t>
      </w:r>
      <w:r w:rsidR="00FA139E">
        <w:rPr>
          <w:noProof/>
        </w:rPr>
        <w:t xml:space="preserve">2) </w:t>
      </w:r>
      <w:r w:rsidR="00FA139E">
        <w:rPr>
          <w:noProof/>
        </w:rPr>
        <w:sym w:font="Wingdings" w:char="F0E0"/>
      </w:r>
      <w:r w:rsidR="00FA139E">
        <w:rPr>
          <w:noProof/>
        </w:rPr>
        <w:t xml:space="preserve"> b (5) </w:t>
      </w:r>
      <w:r w:rsidR="00FA139E">
        <w:rPr>
          <w:noProof/>
        </w:rPr>
        <w:sym w:font="Wingdings" w:char="F0E0"/>
      </w:r>
      <w:r w:rsidR="00FA139E">
        <w:rPr>
          <w:noProof/>
        </w:rPr>
        <w:t xml:space="preserve"> c</w:t>
      </w:r>
    </w:p>
    <w:p w14:paraId="4EAFE8FC" w14:textId="243A9E25" w:rsidR="00FA139E" w:rsidRDefault="00FA139E" w:rsidP="005423C5">
      <w:pPr>
        <w:pStyle w:val="Lijstalinea"/>
        <w:numPr>
          <w:ilvl w:val="0"/>
          <w:numId w:val="191"/>
        </w:numPr>
        <w:rPr>
          <w:noProof/>
        </w:rPr>
      </w:pPr>
      <w:r>
        <w:rPr>
          <w:noProof/>
        </w:rPr>
        <w:t xml:space="preserve">                    h=10     h = 3      h = 0</w:t>
      </w:r>
    </w:p>
    <w:p w14:paraId="43D298F6" w14:textId="7308ED4D" w:rsidR="00FA139E" w:rsidRDefault="00FA139E" w:rsidP="005423C5">
      <w:pPr>
        <w:pStyle w:val="Lijstalinea"/>
        <w:numPr>
          <w:ilvl w:val="0"/>
          <w:numId w:val="191"/>
        </w:numPr>
        <w:rPr>
          <w:noProof/>
        </w:rPr>
      </w:pPr>
      <w:r>
        <w:rPr>
          <w:noProof/>
        </w:rPr>
        <w:t xml:space="preserve">Dit kan niet want 10 </w:t>
      </w:r>
      <w:r w:rsidR="005B1CE9">
        <w:rPr>
          <w:noProof/>
        </w:rPr>
        <w:t>&lt;= 2 + 3 dit is niet consistent</w:t>
      </w:r>
    </w:p>
    <w:p w14:paraId="6E4A4819" w14:textId="5459BEE4" w:rsidR="00E05E85" w:rsidRDefault="00E05E85" w:rsidP="005423C5">
      <w:pPr>
        <w:pStyle w:val="Lijstalinea"/>
        <w:numPr>
          <w:ilvl w:val="0"/>
          <w:numId w:val="191"/>
        </w:numPr>
        <w:rPr>
          <w:noProof/>
        </w:rPr>
      </w:pPr>
      <w:r>
        <w:rPr>
          <w:noProof/>
        </w:rPr>
        <w:t>Mocht het 4 of 5 &lt;= 2 + 3, dit is wel consistent</w:t>
      </w:r>
    </w:p>
    <w:p w14:paraId="1FFE7B04" w14:textId="30FBE5DA" w:rsidR="00FF30E5" w:rsidRDefault="00235ACE" w:rsidP="005423C5">
      <w:pPr>
        <w:pStyle w:val="Lijstalinea"/>
        <w:numPr>
          <w:ilvl w:val="0"/>
          <w:numId w:val="191"/>
        </w:numPr>
        <w:rPr>
          <w:noProof/>
        </w:rPr>
      </w:pPr>
      <w:r w:rsidRPr="00235ACE">
        <w:rPr>
          <w:noProof/>
        </w:rPr>
        <w:drawing>
          <wp:anchor distT="0" distB="0" distL="114300" distR="114300" simplePos="0" relativeHeight="251672623" behindDoc="1" locked="0" layoutInCell="1" allowOverlap="1" wp14:anchorId="5C8C1968" wp14:editId="5742A693">
            <wp:simplePos x="0" y="0"/>
            <wp:positionH relativeFrom="margin">
              <wp:align>right</wp:align>
            </wp:positionH>
            <wp:positionV relativeFrom="paragraph">
              <wp:posOffset>8890</wp:posOffset>
            </wp:positionV>
            <wp:extent cx="2282190" cy="670560"/>
            <wp:effectExtent l="0" t="0" r="3810" b="0"/>
            <wp:wrapTight wrapText="bothSides">
              <wp:wrapPolygon edited="0">
                <wp:start x="0" y="0"/>
                <wp:lineTo x="0" y="20864"/>
                <wp:lineTo x="21456" y="20864"/>
                <wp:lineTo x="21456" y="0"/>
                <wp:lineTo x="0" y="0"/>
              </wp:wrapPolygon>
            </wp:wrapTight>
            <wp:docPr id="332402679" name="Afbeelding 1" descr="Afbeelding met lijn, wi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02679" name="Afbeelding 1" descr="Afbeelding met lijn, wit, diagram&#10;&#10;Automatisch gegenereerde beschrijving"/>
                    <pic:cNvPicPr/>
                  </pic:nvPicPr>
                  <pic:blipFill>
                    <a:blip r:embed="rId74">
                      <a:extLst>
                        <a:ext uri="{28A0092B-C50C-407E-A947-70E740481C1C}">
                          <a14:useLocalDpi xmlns:a14="http://schemas.microsoft.com/office/drawing/2010/main" val="0"/>
                        </a:ext>
                      </a:extLst>
                    </a:blip>
                    <a:stretch>
                      <a:fillRect/>
                    </a:stretch>
                  </pic:blipFill>
                  <pic:spPr>
                    <a:xfrm>
                      <a:off x="0" y="0"/>
                      <a:ext cx="2282190" cy="670560"/>
                    </a:xfrm>
                    <a:prstGeom prst="rect">
                      <a:avLst/>
                    </a:prstGeom>
                  </pic:spPr>
                </pic:pic>
              </a:graphicData>
            </a:graphic>
            <wp14:sizeRelH relativeFrom="margin">
              <wp14:pctWidth>0</wp14:pctWidth>
            </wp14:sizeRelH>
            <wp14:sizeRelV relativeFrom="margin">
              <wp14:pctHeight>0</wp14:pctHeight>
            </wp14:sizeRelV>
          </wp:anchor>
        </w:drawing>
      </w:r>
      <w:r w:rsidR="00FF30E5">
        <w:rPr>
          <w:noProof/>
        </w:rPr>
        <w:t>De schatting max maximaal zakken met de kost van de boog</w:t>
      </w:r>
    </w:p>
    <w:p w14:paraId="664864C4" w14:textId="0F95E976" w:rsidR="0085056E" w:rsidRDefault="0085056E" w:rsidP="005423C5">
      <w:pPr>
        <w:pStyle w:val="Lijstalinea"/>
        <w:numPr>
          <w:ilvl w:val="0"/>
          <w:numId w:val="191"/>
        </w:numPr>
        <w:rPr>
          <w:noProof/>
        </w:rPr>
      </w:pPr>
      <w:r>
        <w:rPr>
          <w:noProof/>
        </w:rPr>
        <w:t>De schatting moet nauwkeuriger worden als je dichter komt bij je doel</w:t>
      </w:r>
    </w:p>
    <w:p w14:paraId="16542144" w14:textId="57B5B4E8" w:rsidR="00133DB6" w:rsidRDefault="00133DB6" w:rsidP="00877599">
      <w:pPr>
        <w:rPr>
          <w:noProof/>
        </w:rPr>
      </w:pPr>
    </w:p>
    <w:p w14:paraId="0CBCF3B6" w14:textId="333C725B" w:rsidR="00A31158" w:rsidRDefault="00A31158" w:rsidP="00A31158">
      <w:pPr>
        <w:pStyle w:val="Geenafstand"/>
        <w:rPr>
          <w:noProof/>
        </w:rPr>
      </w:pPr>
      <w:r w:rsidRPr="00A31158">
        <w:rPr>
          <w:noProof/>
        </w:rPr>
        <w:t>Verband Toelaatbaarheid en Consistentie Eigenschap</w:t>
      </w:r>
      <w:r>
        <w:rPr>
          <w:noProof/>
        </w:rPr>
        <w:t>:</w:t>
      </w:r>
      <w:r w:rsidRPr="00A31158">
        <w:rPr>
          <w:noProof/>
        </w:rPr>
        <w:t xml:space="preserve"> </w:t>
      </w:r>
    </w:p>
    <w:p w14:paraId="2ACF2CEC" w14:textId="239AB0B8" w:rsidR="00A31158" w:rsidRDefault="00A31158" w:rsidP="00A31158">
      <w:pPr>
        <w:pStyle w:val="Lijstalinea"/>
        <w:numPr>
          <w:ilvl w:val="0"/>
          <w:numId w:val="192"/>
        </w:numPr>
        <w:rPr>
          <w:noProof/>
        </w:rPr>
      </w:pPr>
      <w:r w:rsidRPr="00A31158">
        <w:rPr>
          <w:noProof/>
        </w:rPr>
        <w:t xml:space="preserve">Als een heuristiek consistent is, dan is ze ook onmiddellijk toelaatbaar. </w:t>
      </w:r>
    </w:p>
    <w:p w14:paraId="35092B94" w14:textId="12B62DAB" w:rsidR="00A31158" w:rsidRDefault="00A31158" w:rsidP="00A31158">
      <w:pPr>
        <w:pStyle w:val="Lijstalinea"/>
        <w:numPr>
          <w:ilvl w:val="0"/>
          <w:numId w:val="192"/>
        </w:numPr>
        <w:rPr>
          <w:noProof/>
        </w:rPr>
      </w:pPr>
      <w:r w:rsidRPr="00A31158">
        <w:rPr>
          <w:noProof/>
        </w:rPr>
        <w:t>Omgekeerd is dit niet waar! Er bestaan toelaatbare heuristieken die niet consistent zijn.</w:t>
      </w:r>
    </w:p>
    <w:p w14:paraId="30C9F723" w14:textId="096CAFA0" w:rsidR="00531623" w:rsidRDefault="00531623" w:rsidP="00877599">
      <w:pPr>
        <w:rPr>
          <w:noProof/>
        </w:rPr>
      </w:pPr>
    </w:p>
    <w:p w14:paraId="3475592B" w14:textId="77777777" w:rsidR="000058A9" w:rsidRDefault="000058A9" w:rsidP="000058A9">
      <w:pPr>
        <w:pStyle w:val="Geenafstand"/>
        <w:rPr>
          <w:noProof/>
        </w:rPr>
      </w:pPr>
      <w:r w:rsidRPr="000058A9">
        <w:rPr>
          <w:noProof/>
        </w:rPr>
        <w:t>Gulzig Beste Eerst</w:t>
      </w:r>
      <w:r>
        <w:rPr>
          <w:noProof/>
        </w:rPr>
        <w:t>:</w:t>
      </w:r>
    </w:p>
    <w:p w14:paraId="4F810ACE" w14:textId="5342604D" w:rsidR="00531623" w:rsidRDefault="000058A9" w:rsidP="00100079">
      <w:pPr>
        <w:pStyle w:val="Lijstalinea"/>
        <w:numPr>
          <w:ilvl w:val="0"/>
          <w:numId w:val="196"/>
        </w:numPr>
        <w:rPr>
          <w:noProof/>
        </w:rPr>
      </w:pPr>
      <w:r w:rsidRPr="000058A9">
        <w:rPr>
          <w:noProof/>
        </w:rPr>
        <w:t xml:space="preserve">Open lijst is prioriteitswachtrij en kleinere waarde voor heuristiek </w:t>
      </w:r>
      <w:r w:rsidRPr="00100079">
        <w:rPr>
          <w:rFonts w:ascii="Cambria Math" w:hAnsi="Cambria Math" w:cs="Cambria Math"/>
          <w:noProof/>
        </w:rPr>
        <w:t>ℎ</w:t>
      </w:r>
      <w:r w:rsidRPr="000058A9">
        <w:rPr>
          <w:noProof/>
        </w:rPr>
        <w:t xml:space="preserve"> betekent een grotere prioriteit.</w:t>
      </w:r>
    </w:p>
    <w:p w14:paraId="1FF13AAA" w14:textId="14B58EBD" w:rsidR="00531623" w:rsidRDefault="001B1ABB" w:rsidP="00100079">
      <w:pPr>
        <w:pStyle w:val="Lijstalinea"/>
        <w:numPr>
          <w:ilvl w:val="0"/>
          <w:numId w:val="196"/>
        </w:numPr>
        <w:rPr>
          <w:noProof/>
        </w:rPr>
      </w:pPr>
      <w:r w:rsidRPr="001B1ABB">
        <w:rPr>
          <w:noProof/>
        </w:rPr>
        <w:drawing>
          <wp:anchor distT="0" distB="0" distL="114300" distR="114300" simplePos="0" relativeHeight="251673647" behindDoc="1" locked="0" layoutInCell="1" allowOverlap="1" wp14:anchorId="258A85E9" wp14:editId="0841500C">
            <wp:simplePos x="0" y="0"/>
            <wp:positionH relativeFrom="column">
              <wp:posOffset>4613910</wp:posOffset>
            </wp:positionH>
            <wp:positionV relativeFrom="paragraph">
              <wp:posOffset>10795</wp:posOffset>
            </wp:positionV>
            <wp:extent cx="1348740" cy="1192687"/>
            <wp:effectExtent l="0" t="0" r="3810" b="7620"/>
            <wp:wrapTight wrapText="bothSides">
              <wp:wrapPolygon edited="0">
                <wp:start x="0" y="0"/>
                <wp:lineTo x="0" y="21393"/>
                <wp:lineTo x="21356" y="21393"/>
                <wp:lineTo x="21356" y="0"/>
                <wp:lineTo x="0" y="0"/>
              </wp:wrapPolygon>
            </wp:wrapTight>
            <wp:docPr id="321655423" name="Afbeelding 1" descr="Afbeelding met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55423" name="Afbeelding 1" descr="Afbeelding met diagram, lijn&#10;&#10;Automatisch gegenereerde beschrijving"/>
                    <pic:cNvPicPr/>
                  </pic:nvPicPr>
                  <pic:blipFill>
                    <a:blip r:embed="rId75">
                      <a:extLst>
                        <a:ext uri="{28A0092B-C50C-407E-A947-70E740481C1C}">
                          <a14:useLocalDpi xmlns:a14="http://schemas.microsoft.com/office/drawing/2010/main" val="0"/>
                        </a:ext>
                      </a:extLst>
                    </a:blip>
                    <a:stretch>
                      <a:fillRect/>
                    </a:stretch>
                  </pic:blipFill>
                  <pic:spPr>
                    <a:xfrm>
                      <a:off x="0" y="0"/>
                      <a:ext cx="1348740" cy="1192687"/>
                    </a:xfrm>
                    <a:prstGeom prst="rect">
                      <a:avLst/>
                    </a:prstGeom>
                  </pic:spPr>
                </pic:pic>
              </a:graphicData>
            </a:graphic>
          </wp:anchor>
        </w:drawing>
      </w:r>
      <w:r w:rsidR="00100079">
        <w:rPr>
          <w:noProof/>
        </w:rPr>
        <w:t>Kijkt enkel naar de heuristiek</w:t>
      </w:r>
    </w:p>
    <w:p w14:paraId="4EC6D64F" w14:textId="77777777" w:rsidR="00100079" w:rsidRDefault="00100079" w:rsidP="00877599">
      <w:pPr>
        <w:rPr>
          <w:noProof/>
        </w:rPr>
      </w:pPr>
    </w:p>
    <w:p w14:paraId="1D0E61F4" w14:textId="4E92B0D8" w:rsidR="000058A9" w:rsidRDefault="000058A9" w:rsidP="001B1ABB">
      <w:pPr>
        <w:pStyle w:val="Geenafstand"/>
        <w:rPr>
          <w:noProof/>
        </w:rPr>
      </w:pPr>
      <w:r w:rsidRPr="000058A9">
        <w:rPr>
          <w:noProof/>
        </w:rPr>
        <w:t>Gulzig Beste Eerst is niet Optimaal</w:t>
      </w:r>
      <w:r>
        <w:rPr>
          <w:noProof/>
        </w:rPr>
        <w:t>:</w:t>
      </w:r>
    </w:p>
    <w:p w14:paraId="19A61B40" w14:textId="06C77F9A" w:rsidR="00531623" w:rsidRDefault="000058A9" w:rsidP="00877599">
      <w:pPr>
        <w:rPr>
          <w:noProof/>
        </w:rPr>
      </w:pPr>
      <w:r w:rsidRPr="000058A9">
        <w:rPr>
          <w:noProof/>
        </w:rPr>
        <w:t xml:space="preserve">Ga van </w:t>
      </w:r>
      <w:r w:rsidRPr="000058A9">
        <w:rPr>
          <w:rFonts w:ascii="Cambria Math" w:hAnsi="Cambria Math" w:cs="Cambria Math"/>
          <w:noProof/>
        </w:rPr>
        <w:t>𝐴</w:t>
      </w:r>
      <w:r w:rsidRPr="000058A9">
        <w:rPr>
          <w:noProof/>
        </w:rPr>
        <w:t xml:space="preserve"> naar </w:t>
      </w:r>
      <w:r w:rsidRPr="000058A9">
        <w:rPr>
          <w:rFonts w:ascii="Cambria Math" w:hAnsi="Cambria Math" w:cs="Cambria Math"/>
          <w:noProof/>
        </w:rPr>
        <w:t>𝐺</w:t>
      </w:r>
      <w:r w:rsidRPr="000058A9">
        <w:rPr>
          <w:noProof/>
        </w:rPr>
        <w:t xml:space="preserve"> m.b.v. het gulzig beste eerst algoritme.</w:t>
      </w:r>
    </w:p>
    <w:p w14:paraId="2C471E5B" w14:textId="72C633B2" w:rsidR="00531623" w:rsidRDefault="00531623" w:rsidP="00877599">
      <w:pPr>
        <w:rPr>
          <w:noProof/>
        </w:rPr>
      </w:pPr>
    </w:p>
    <w:p w14:paraId="52C71D70" w14:textId="77777777" w:rsidR="005E27D2" w:rsidRDefault="005E27D2" w:rsidP="005E27D2">
      <w:pPr>
        <w:pStyle w:val="Geenafstand"/>
        <w:rPr>
          <w:noProof/>
        </w:rPr>
      </w:pPr>
      <w:r w:rsidRPr="005E27D2">
        <w:rPr>
          <w:noProof/>
        </w:rPr>
        <w:t>Gulzig Beste Eerst is Niet Compleet</w:t>
      </w:r>
      <w:r>
        <w:rPr>
          <w:noProof/>
        </w:rPr>
        <w:t>:</w:t>
      </w:r>
    </w:p>
    <w:p w14:paraId="07D9E0CA" w14:textId="77777777" w:rsidR="005E27D2" w:rsidRDefault="005E27D2" w:rsidP="005E27D2">
      <w:pPr>
        <w:pStyle w:val="Lijstalinea"/>
        <w:numPr>
          <w:ilvl w:val="0"/>
          <w:numId w:val="193"/>
        </w:numPr>
        <w:rPr>
          <w:noProof/>
        </w:rPr>
      </w:pPr>
      <w:r w:rsidRPr="005E27D2">
        <w:rPr>
          <w:noProof/>
        </w:rPr>
        <w:t xml:space="preserve">Ga van </w:t>
      </w:r>
      <w:r w:rsidRPr="005E27D2">
        <w:rPr>
          <w:rFonts w:ascii="Cambria Math" w:hAnsi="Cambria Math" w:cs="Cambria Math"/>
          <w:noProof/>
        </w:rPr>
        <w:t>𝐴</w:t>
      </w:r>
      <w:r w:rsidRPr="005E27D2">
        <w:rPr>
          <w:noProof/>
        </w:rPr>
        <w:t xml:space="preserve"> naar </w:t>
      </w:r>
      <w:r w:rsidRPr="005E27D2">
        <w:rPr>
          <w:rFonts w:ascii="Cambria Math" w:hAnsi="Cambria Math" w:cs="Cambria Math"/>
          <w:noProof/>
        </w:rPr>
        <w:t>𝐺</w:t>
      </w:r>
      <w:r w:rsidRPr="005E27D2">
        <w:rPr>
          <w:noProof/>
        </w:rPr>
        <w:t xml:space="preserve"> met </w:t>
      </w:r>
      <w:r w:rsidRPr="000535E3">
        <w:rPr>
          <w:b/>
          <w:bCs/>
          <w:noProof/>
        </w:rPr>
        <w:t>boomgebaseerd</w:t>
      </w:r>
      <w:r w:rsidRPr="005E27D2">
        <w:rPr>
          <w:noProof/>
        </w:rPr>
        <w:t xml:space="preserve"> gulzig beste eerst. </w:t>
      </w:r>
    </w:p>
    <w:p w14:paraId="05F4289B" w14:textId="3F1C08DC" w:rsidR="00531623" w:rsidRDefault="005E27D2" w:rsidP="005E27D2">
      <w:pPr>
        <w:pStyle w:val="Lijstalinea"/>
        <w:numPr>
          <w:ilvl w:val="0"/>
          <w:numId w:val="193"/>
        </w:numPr>
        <w:rPr>
          <w:noProof/>
        </w:rPr>
      </w:pPr>
      <w:r w:rsidRPr="005E27D2">
        <w:rPr>
          <w:noProof/>
        </w:rPr>
        <w:t>Wat gebeurt er?</w:t>
      </w:r>
    </w:p>
    <w:p w14:paraId="00434E0F" w14:textId="19FC0B08" w:rsidR="00380BBE" w:rsidRDefault="00320FC9" w:rsidP="00380BBE">
      <w:pPr>
        <w:pStyle w:val="Lijstalinea"/>
        <w:numPr>
          <w:ilvl w:val="1"/>
          <w:numId w:val="193"/>
        </w:numPr>
        <w:rPr>
          <w:noProof/>
        </w:rPr>
      </w:pPr>
      <w:r>
        <w:rPr>
          <w:noProof/>
        </w:rPr>
        <w:t>De schatting verbeterd alleen maar</w:t>
      </w:r>
      <w:r w:rsidR="00227770">
        <w:rPr>
          <w:noProof/>
        </w:rPr>
        <w:t xml:space="preserve"> / hij pakt altijd de kleinste heur</w:t>
      </w:r>
      <w:r w:rsidR="000535E3">
        <w:rPr>
          <w:noProof/>
        </w:rPr>
        <w:t>istiek</w:t>
      </w:r>
    </w:p>
    <w:p w14:paraId="12D24F7F" w14:textId="77777777" w:rsidR="00531623" w:rsidRDefault="00531623" w:rsidP="00877599">
      <w:pPr>
        <w:rPr>
          <w:noProof/>
        </w:rPr>
      </w:pPr>
    </w:p>
    <w:p w14:paraId="408C312D" w14:textId="4E326B2F" w:rsidR="005E27D2" w:rsidRDefault="005E27D2" w:rsidP="005E27D2">
      <w:pPr>
        <w:pStyle w:val="Geenafstand"/>
        <w:rPr>
          <w:noProof/>
        </w:rPr>
      </w:pPr>
      <w:r w:rsidRPr="005E27D2">
        <w:rPr>
          <w:noProof/>
        </w:rPr>
        <w:t>A</w:t>
      </w:r>
      <w:r w:rsidR="00265CD2">
        <w:rPr>
          <w:noProof/>
        </w:rPr>
        <w:t>*</w:t>
      </w:r>
      <w:r w:rsidRPr="005E27D2">
        <w:rPr>
          <w:noProof/>
        </w:rPr>
        <w:t xml:space="preserve"> -Zoeken</w:t>
      </w:r>
      <w:r>
        <w:rPr>
          <w:noProof/>
        </w:rPr>
        <w:t>:</w:t>
      </w:r>
    </w:p>
    <w:p w14:paraId="4D64AA6A" w14:textId="513529C8" w:rsidR="005E27D2" w:rsidRDefault="005E27D2" w:rsidP="005E27D2">
      <w:pPr>
        <w:pStyle w:val="Lijstalinea"/>
        <w:numPr>
          <w:ilvl w:val="0"/>
          <w:numId w:val="194"/>
        </w:numPr>
        <w:rPr>
          <w:noProof/>
        </w:rPr>
      </w:pPr>
      <w:r w:rsidRPr="005E27D2">
        <w:rPr>
          <w:noProof/>
        </w:rPr>
        <w:t xml:space="preserve">Uniforme Kost Zoeken: houdt enkel rekening met afgelegde weg </w:t>
      </w:r>
      <w:r w:rsidRPr="005E27D2">
        <w:rPr>
          <w:rFonts w:ascii="Cambria Math" w:hAnsi="Cambria Math" w:cs="Cambria Math"/>
          <w:noProof/>
        </w:rPr>
        <w:t>𝑔</w:t>
      </w:r>
      <w:r w:rsidRPr="005E27D2">
        <w:rPr>
          <w:noProof/>
        </w:rPr>
        <w:t xml:space="preserve"> </w:t>
      </w:r>
    </w:p>
    <w:p w14:paraId="24936748" w14:textId="6934F4FA" w:rsidR="005E27D2" w:rsidRDefault="005E27D2" w:rsidP="005E27D2">
      <w:pPr>
        <w:pStyle w:val="Lijstalinea"/>
        <w:numPr>
          <w:ilvl w:val="0"/>
          <w:numId w:val="194"/>
        </w:numPr>
        <w:rPr>
          <w:noProof/>
        </w:rPr>
      </w:pPr>
      <w:r w:rsidRPr="005E27D2">
        <w:rPr>
          <w:noProof/>
        </w:rPr>
        <w:t xml:space="preserve">Gulzig Beste Eerst: houdt enkel rekening met heuristiek </w:t>
      </w:r>
      <w:r w:rsidRPr="005E27D2">
        <w:rPr>
          <w:rFonts w:ascii="Cambria Math" w:hAnsi="Cambria Math" w:cs="Cambria Math"/>
          <w:noProof/>
        </w:rPr>
        <w:t>ℎ</w:t>
      </w:r>
      <w:r w:rsidRPr="005E27D2">
        <w:rPr>
          <w:noProof/>
        </w:rPr>
        <w:t xml:space="preserve">. </w:t>
      </w:r>
    </w:p>
    <w:p w14:paraId="28CEFAFA" w14:textId="11E6542F" w:rsidR="00531623" w:rsidRDefault="005E27D2" w:rsidP="005E27D2">
      <w:pPr>
        <w:pStyle w:val="Lijstalinea"/>
        <w:numPr>
          <w:ilvl w:val="0"/>
          <w:numId w:val="194"/>
        </w:numPr>
        <w:rPr>
          <w:noProof/>
        </w:rPr>
      </w:pPr>
      <w:r w:rsidRPr="005E27D2">
        <w:rPr>
          <w:noProof/>
        </w:rPr>
        <w:t>Bij A</w:t>
      </w:r>
      <w:r w:rsidR="00265CD2">
        <w:rPr>
          <w:rFonts w:ascii="Cambria Math" w:hAnsi="Cambria Math" w:cs="Cambria Math"/>
          <w:noProof/>
        </w:rPr>
        <w:t>*</w:t>
      </w:r>
      <w:r w:rsidRPr="005E27D2">
        <w:rPr>
          <w:noProof/>
        </w:rPr>
        <w:t xml:space="preserve"> -zoeken worden beide gecombineerd. Het plan met de laagste waarde voor </w:t>
      </w:r>
      <w:r w:rsidRPr="00265CD2">
        <w:rPr>
          <w:rFonts w:ascii="Cambria Math" w:hAnsi="Cambria Math" w:cs="Cambria Math"/>
          <w:b/>
          <w:bCs/>
          <w:noProof/>
        </w:rPr>
        <w:t>𝑓</w:t>
      </w:r>
      <w:r w:rsidRPr="00265CD2">
        <w:rPr>
          <w:b/>
          <w:bCs/>
          <w:noProof/>
        </w:rPr>
        <w:t xml:space="preserve"> = </w:t>
      </w:r>
      <w:r w:rsidRPr="00265CD2">
        <w:rPr>
          <w:rFonts w:ascii="Cambria Math" w:hAnsi="Cambria Math" w:cs="Cambria Math"/>
          <w:b/>
          <w:bCs/>
          <w:noProof/>
        </w:rPr>
        <w:t>𝑔</w:t>
      </w:r>
      <w:r w:rsidRPr="00265CD2">
        <w:rPr>
          <w:b/>
          <w:bCs/>
          <w:noProof/>
        </w:rPr>
        <w:t xml:space="preserve"> + </w:t>
      </w:r>
      <w:r w:rsidRPr="00265CD2">
        <w:rPr>
          <w:rFonts w:ascii="Cambria Math" w:hAnsi="Cambria Math" w:cs="Cambria Math"/>
          <w:b/>
          <w:bCs/>
          <w:noProof/>
        </w:rPr>
        <w:t>ℎ</w:t>
      </w:r>
      <w:r w:rsidRPr="005E27D2">
        <w:rPr>
          <w:noProof/>
        </w:rPr>
        <w:t xml:space="preserve"> wordt als eerste ge</w:t>
      </w:r>
      <w:r w:rsidRPr="005E27D2">
        <w:rPr>
          <w:rFonts w:ascii="Calibri" w:hAnsi="Calibri" w:cs="Calibri"/>
          <w:noProof/>
        </w:rPr>
        <w:t>ë</w:t>
      </w:r>
      <w:r w:rsidRPr="005E27D2">
        <w:rPr>
          <w:noProof/>
        </w:rPr>
        <w:t>xpandeerd.</w:t>
      </w:r>
    </w:p>
    <w:p w14:paraId="08B05C5C" w14:textId="4F8E034B" w:rsidR="00265CD2" w:rsidRDefault="00265CD2" w:rsidP="005E27D2">
      <w:pPr>
        <w:pStyle w:val="Lijstalinea"/>
        <w:numPr>
          <w:ilvl w:val="0"/>
          <w:numId w:val="194"/>
        </w:numPr>
        <w:rPr>
          <w:noProof/>
        </w:rPr>
      </w:pPr>
      <w:r>
        <w:rPr>
          <w:noProof/>
        </w:rPr>
        <w:t>A* is optimaal en compleet</w:t>
      </w:r>
    </w:p>
    <w:p w14:paraId="527009EE" w14:textId="02044B7A" w:rsidR="00531623" w:rsidRDefault="00531623" w:rsidP="00877599">
      <w:pPr>
        <w:rPr>
          <w:noProof/>
        </w:rPr>
      </w:pPr>
    </w:p>
    <w:p w14:paraId="0012AE02" w14:textId="4696DCCD" w:rsidR="00E248D2" w:rsidRDefault="00E248D2" w:rsidP="00E248D2">
      <w:pPr>
        <w:pStyle w:val="Geenafstand"/>
        <w:rPr>
          <w:noProof/>
        </w:rPr>
      </w:pPr>
      <w:r w:rsidRPr="00E248D2">
        <w:rPr>
          <w:noProof/>
        </w:rPr>
        <w:lastRenderedPageBreak/>
        <w:drawing>
          <wp:anchor distT="0" distB="0" distL="114300" distR="114300" simplePos="0" relativeHeight="251674671" behindDoc="1" locked="0" layoutInCell="1" allowOverlap="1" wp14:anchorId="1BF4AA67" wp14:editId="04244032">
            <wp:simplePos x="0" y="0"/>
            <wp:positionH relativeFrom="margin">
              <wp:align>right</wp:align>
            </wp:positionH>
            <wp:positionV relativeFrom="paragraph">
              <wp:posOffset>9525</wp:posOffset>
            </wp:positionV>
            <wp:extent cx="3011170" cy="1805940"/>
            <wp:effectExtent l="0" t="0" r="0" b="3810"/>
            <wp:wrapTight wrapText="bothSides">
              <wp:wrapPolygon edited="0">
                <wp:start x="0" y="0"/>
                <wp:lineTo x="0" y="21418"/>
                <wp:lineTo x="21454" y="21418"/>
                <wp:lineTo x="21454" y="0"/>
                <wp:lineTo x="0" y="0"/>
              </wp:wrapPolygon>
            </wp:wrapTight>
            <wp:docPr id="1785472615" name="Afbeelding 1" descr="Afbeelding met diagram, lijn,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72615" name="Afbeelding 1" descr="Afbeelding met diagram, lijn, tekst, kaart&#10;&#10;Automatisch gegenereerde beschrijving"/>
                    <pic:cNvPicPr/>
                  </pic:nvPicPr>
                  <pic:blipFill>
                    <a:blip r:embed="rId76">
                      <a:extLst>
                        <a:ext uri="{28A0092B-C50C-407E-A947-70E740481C1C}">
                          <a14:useLocalDpi xmlns:a14="http://schemas.microsoft.com/office/drawing/2010/main" val="0"/>
                        </a:ext>
                      </a:extLst>
                    </a:blip>
                    <a:stretch>
                      <a:fillRect/>
                    </a:stretch>
                  </pic:blipFill>
                  <pic:spPr>
                    <a:xfrm>
                      <a:off x="0" y="0"/>
                      <a:ext cx="3011170" cy="1805940"/>
                    </a:xfrm>
                    <a:prstGeom prst="rect">
                      <a:avLst/>
                    </a:prstGeom>
                  </pic:spPr>
                </pic:pic>
              </a:graphicData>
            </a:graphic>
            <wp14:sizeRelH relativeFrom="margin">
              <wp14:pctWidth>0</wp14:pctWidth>
            </wp14:sizeRelH>
            <wp14:sizeRelV relativeFrom="margin">
              <wp14:pctHeight>0</wp14:pctHeight>
            </wp14:sizeRelV>
          </wp:anchor>
        </w:drawing>
      </w:r>
      <w:r w:rsidRPr="00E248D2">
        <w:rPr>
          <w:noProof/>
        </w:rPr>
        <w:t xml:space="preserve">A </w:t>
      </w:r>
      <w:r w:rsidRPr="00E248D2">
        <w:rPr>
          <w:rFonts w:ascii="Cambria Math" w:hAnsi="Cambria Math" w:cs="Cambria Math"/>
          <w:noProof/>
        </w:rPr>
        <w:t>∗</w:t>
      </w:r>
      <w:r w:rsidRPr="00E248D2">
        <w:rPr>
          <w:noProof/>
        </w:rPr>
        <w:t xml:space="preserve"> met Toelaatbare Heuristiek</w:t>
      </w:r>
      <w:r>
        <w:rPr>
          <w:noProof/>
        </w:rPr>
        <w:t>:</w:t>
      </w:r>
    </w:p>
    <w:p w14:paraId="28D47E0B" w14:textId="77777777" w:rsidR="00100079" w:rsidRDefault="00E248D2" w:rsidP="00100079">
      <w:pPr>
        <w:pStyle w:val="Lijstalinea"/>
        <w:numPr>
          <w:ilvl w:val="0"/>
          <w:numId w:val="195"/>
        </w:numPr>
        <w:rPr>
          <w:noProof/>
        </w:rPr>
      </w:pPr>
      <w:r w:rsidRPr="00E248D2">
        <w:rPr>
          <w:noProof/>
        </w:rPr>
        <w:t xml:space="preserve">Ga van Arad naar Bucharest. </w:t>
      </w:r>
    </w:p>
    <w:p w14:paraId="56FD9FDE" w14:textId="606BF64B" w:rsidR="00531623" w:rsidRDefault="00E248D2" w:rsidP="00100079">
      <w:pPr>
        <w:pStyle w:val="Lijstalinea"/>
        <w:numPr>
          <w:ilvl w:val="0"/>
          <w:numId w:val="195"/>
        </w:numPr>
        <w:rPr>
          <w:noProof/>
        </w:rPr>
      </w:pPr>
      <w:r w:rsidRPr="00E248D2">
        <w:rPr>
          <w:noProof/>
        </w:rPr>
        <w:t>Gebruik de afstand in vogelvlucht tot Bucharest als heuristiek.</w:t>
      </w:r>
    </w:p>
    <w:p w14:paraId="01D33353" w14:textId="0E1180FD" w:rsidR="00531623" w:rsidRDefault="000535E3" w:rsidP="00877599">
      <w:pPr>
        <w:rPr>
          <w:noProof/>
        </w:rPr>
      </w:pPr>
      <w:r w:rsidRPr="00380BBE">
        <w:rPr>
          <w:noProof/>
        </w:rPr>
        <w:drawing>
          <wp:anchor distT="0" distB="0" distL="114300" distR="114300" simplePos="0" relativeHeight="251675695" behindDoc="1" locked="0" layoutInCell="1" allowOverlap="1" wp14:anchorId="69990D8B" wp14:editId="0E388AF0">
            <wp:simplePos x="0" y="0"/>
            <wp:positionH relativeFrom="margin">
              <wp:posOffset>26670</wp:posOffset>
            </wp:positionH>
            <wp:positionV relativeFrom="paragraph">
              <wp:posOffset>386715</wp:posOffset>
            </wp:positionV>
            <wp:extent cx="2590800" cy="1635760"/>
            <wp:effectExtent l="0" t="0" r="0" b="2540"/>
            <wp:wrapTight wrapText="bothSides">
              <wp:wrapPolygon edited="0">
                <wp:start x="0" y="0"/>
                <wp:lineTo x="0" y="21382"/>
                <wp:lineTo x="21441" y="21382"/>
                <wp:lineTo x="21441" y="0"/>
                <wp:lineTo x="0" y="0"/>
              </wp:wrapPolygon>
            </wp:wrapTight>
            <wp:docPr id="140937781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77813" name="Afbeelding 1" descr="Afbeelding met tekst, schermopname, nummer, Lettertype&#10;&#10;Automatisch gegenereerde beschrijving"/>
                    <pic:cNvPicPr/>
                  </pic:nvPicPr>
                  <pic:blipFill>
                    <a:blip r:embed="rId77">
                      <a:extLst>
                        <a:ext uri="{28A0092B-C50C-407E-A947-70E740481C1C}">
                          <a14:useLocalDpi xmlns:a14="http://schemas.microsoft.com/office/drawing/2010/main" val="0"/>
                        </a:ext>
                      </a:extLst>
                    </a:blip>
                    <a:stretch>
                      <a:fillRect/>
                    </a:stretch>
                  </pic:blipFill>
                  <pic:spPr>
                    <a:xfrm>
                      <a:off x="0" y="0"/>
                      <a:ext cx="2590800" cy="1635760"/>
                    </a:xfrm>
                    <a:prstGeom prst="rect">
                      <a:avLst/>
                    </a:prstGeom>
                  </pic:spPr>
                </pic:pic>
              </a:graphicData>
            </a:graphic>
            <wp14:sizeRelH relativeFrom="margin">
              <wp14:pctWidth>0</wp14:pctWidth>
            </wp14:sizeRelH>
            <wp14:sizeRelV relativeFrom="margin">
              <wp14:pctHeight>0</wp14:pctHeight>
            </wp14:sizeRelV>
          </wp:anchor>
        </w:drawing>
      </w:r>
    </w:p>
    <w:p w14:paraId="176B6EBC" w14:textId="27CA67E2" w:rsidR="00531623" w:rsidRDefault="00380BBE" w:rsidP="00380BBE">
      <w:pPr>
        <w:pStyle w:val="Geenafstand"/>
        <w:rPr>
          <w:noProof/>
        </w:rPr>
      </w:pPr>
      <w:r>
        <w:rPr>
          <w:noProof/>
        </w:rPr>
        <w:t>Afstand in vogelvlucht tot Bucharest:</w:t>
      </w:r>
    </w:p>
    <w:p w14:paraId="72FD9CAD" w14:textId="79A6C647" w:rsidR="00380BBE" w:rsidRDefault="00380BBE" w:rsidP="00877599">
      <w:pPr>
        <w:rPr>
          <w:noProof/>
        </w:rPr>
      </w:pPr>
    </w:p>
    <w:p w14:paraId="501CF98F" w14:textId="3184381D" w:rsidR="00531623" w:rsidRDefault="00531623" w:rsidP="00877599">
      <w:pPr>
        <w:rPr>
          <w:noProof/>
        </w:rPr>
      </w:pPr>
    </w:p>
    <w:p w14:paraId="1D955061" w14:textId="1062FFF8" w:rsidR="00531623" w:rsidRDefault="00531623" w:rsidP="00877599">
      <w:pPr>
        <w:rPr>
          <w:noProof/>
        </w:rPr>
      </w:pPr>
    </w:p>
    <w:p w14:paraId="258E8DAA" w14:textId="38D32B0C" w:rsidR="00531623" w:rsidRDefault="00531623" w:rsidP="00877599">
      <w:pPr>
        <w:rPr>
          <w:noProof/>
        </w:rPr>
      </w:pPr>
    </w:p>
    <w:p w14:paraId="158D2516" w14:textId="5E89A107" w:rsidR="00531623" w:rsidRDefault="00531623" w:rsidP="00877599">
      <w:pPr>
        <w:rPr>
          <w:noProof/>
        </w:rPr>
      </w:pPr>
    </w:p>
    <w:p w14:paraId="0BCBB32F" w14:textId="4314EC4F" w:rsidR="00531623" w:rsidRDefault="00531623" w:rsidP="00877599">
      <w:pPr>
        <w:rPr>
          <w:noProof/>
        </w:rPr>
      </w:pPr>
    </w:p>
    <w:p w14:paraId="10599DC3" w14:textId="77777777" w:rsidR="00531623" w:rsidRDefault="00531623" w:rsidP="00877599">
      <w:pPr>
        <w:rPr>
          <w:noProof/>
        </w:rPr>
      </w:pPr>
    </w:p>
    <w:p w14:paraId="575896CD" w14:textId="3A956E15" w:rsidR="00531623" w:rsidRDefault="00531623" w:rsidP="00877599">
      <w:pPr>
        <w:rPr>
          <w:noProof/>
        </w:rPr>
      </w:pPr>
    </w:p>
    <w:p w14:paraId="56D91F40" w14:textId="6432717B" w:rsidR="00531623" w:rsidRDefault="00531623" w:rsidP="00877599">
      <w:pPr>
        <w:rPr>
          <w:noProof/>
        </w:rPr>
      </w:pPr>
    </w:p>
    <w:p w14:paraId="66C68C17" w14:textId="6AB0DE29" w:rsidR="00531623" w:rsidRDefault="00531623" w:rsidP="00877599">
      <w:pPr>
        <w:rPr>
          <w:noProof/>
        </w:rPr>
      </w:pPr>
    </w:p>
    <w:p w14:paraId="1B0B63D9" w14:textId="64739E5C" w:rsidR="00531623" w:rsidRDefault="003630C6" w:rsidP="003630C6">
      <w:pPr>
        <w:pStyle w:val="Geenafstand"/>
        <w:rPr>
          <w:noProof/>
        </w:rPr>
      </w:pPr>
      <w:r>
        <w:rPr>
          <w:noProof/>
        </w:rPr>
        <w:t>Opgebouwde zoekboom:</w:t>
      </w:r>
    </w:p>
    <w:p w14:paraId="5A6BC390" w14:textId="3DA1A4AD" w:rsidR="003630C6" w:rsidRDefault="003630C6" w:rsidP="00877599">
      <w:pPr>
        <w:rPr>
          <w:noProof/>
        </w:rPr>
      </w:pPr>
      <w:r w:rsidRPr="003630C6">
        <w:rPr>
          <w:noProof/>
        </w:rPr>
        <w:drawing>
          <wp:inline distT="0" distB="0" distL="0" distR="0" wp14:anchorId="723D2442" wp14:editId="506DDA4C">
            <wp:extent cx="4002525" cy="2004060"/>
            <wp:effectExtent l="0" t="0" r="0" b="0"/>
            <wp:docPr id="1053554150" name="Afbeelding 1" descr="Afbeelding met tekst, schermopname, diagram,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54150" name="Afbeelding 1" descr="Afbeelding met tekst, schermopname, diagram, Lettertype&#10;&#10;Automatisch gegenereerde beschrijving"/>
                    <pic:cNvPicPr/>
                  </pic:nvPicPr>
                  <pic:blipFill>
                    <a:blip r:embed="rId78"/>
                    <a:stretch>
                      <a:fillRect/>
                    </a:stretch>
                  </pic:blipFill>
                  <pic:spPr>
                    <a:xfrm>
                      <a:off x="0" y="0"/>
                      <a:ext cx="4023770" cy="2014697"/>
                    </a:xfrm>
                    <a:prstGeom prst="rect">
                      <a:avLst/>
                    </a:prstGeom>
                  </pic:spPr>
                </pic:pic>
              </a:graphicData>
            </a:graphic>
          </wp:inline>
        </w:drawing>
      </w:r>
    </w:p>
    <w:p w14:paraId="367E0617" w14:textId="7D376014" w:rsidR="00531623" w:rsidRDefault="001E215F" w:rsidP="00877599">
      <w:pPr>
        <w:rPr>
          <w:noProof/>
        </w:rPr>
      </w:pPr>
      <w:r w:rsidRPr="00F34B05">
        <w:rPr>
          <w:noProof/>
        </w:rPr>
        <w:drawing>
          <wp:anchor distT="0" distB="0" distL="114300" distR="114300" simplePos="0" relativeHeight="251676719" behindDoc="1" locked="0" layoutInCell="1" allowOverlap="1" wp14:anchorId="3ABF26A8" wp14:editId="18F50B27">
            <wp:simplePos x="0" y="0"/>
            <wp:positionH relativeFrom="column">
              <wp:posOffset>4772660</wp:posOffset>
            </wp:positionH>
            <wp:positionV relativeFrom="paragraph">
              <wp:posOffset>33655</wp:posOffset>
            </wp:positionV>
            <wp:extent cx="1616075" cy="1440180"/>
            <wp:effectExtent l="0" t="0" r="3175" b="7620"/>
            <wp:wrapTight wrapText="bothSides">
              <wp:wrapPolygon edited="0">
                <wp:start x="0" y="0"/>
                <wp:lineTo x="0" y="21429"/>
                <wp:lineTo x="21388" y="21429"/>
                <wp:lineTo x="21388" y="0"/>
                <wp:lineTo x="0" y="0"/>
              </wp:wrapPolygon>
            </wp:wrapTight>
            <wp:docPr id="1556533428" name="Afbeelding 1" descr="Afbeelding met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3428" name="Afbeelding 1" descr="Afbeelding met lijn, diagram&#10;&#10;Automatisch gegenereerde beschrijving"/>
                    <pic:cNvPicPr/>
                  </pic:nvPicPr>
                  <pic:blipFill>
                    <a:blip r:embed="rId79">
                      <a:extLst>
                        <a:ext uri="{28A0092B-C50C-407E-A947-70E740481C1C}">
                          <a14:useLocalDpi xmlns:a14="http://schemas.microsoft.com/office/drawing/2010/main" val="0"/>
                        </a:ext>
                      </a:extLst>
                    </a:blip>
                    <a:stretch>
                      <a:fillRect/>
                    </a:stretch>
                  </pic:blipFill>
                  <pic:spPr>
                    <a:xfrm>
                      <a:off x="0" y="0"/>
                      <a:ext cx="1616075" cy="1440180"/>
                    </a:xfrm>
                    <a:prstGeom prst="rect">
                      <a:avLst/>
                    </a:prstGeom>
                  </pic:spPr>
                </pic:pic>
              </a:graphicData>
            </a:graphic>
            <wp14:sizeRelH relativeFrom="margin">
              <wp14:pctWidth>0</wp14:pctWidth>
            </wp14:sizeRelH>
            <wp14:sizeRelV relativeFrom="margin">
              <wp14:pctHeight>0</wp14:pctHeight>
            </wp14:sizeRelV>
          </wp:anchor>
        </w:drawing>
      </w:r>
    </w:p>
    <w:p w14:paraId="03417C63" w14:textId="5CE8C80B" w:rsidR="00F34B05" w:rsidRDefault="00F34B05" w:rsidP="00F34B05">
      <w:pPr>
        <w:pStyle w:val="Geenafstand"/>
        <w:rPr>
          <w:noProof/>
        </w:rPr>
      </w:pPr>
      <w:r w:rsidRPr="00F34B05">
        <w:rPr>
          <w:noProof/>
        </w:rPr>
        <w:t>A</w:t>
      </w:r>
      <w:r w:rsidR="001E215F">
        <w:rPr>
          <w:noProof/>
        </w:rPr>
        <w:t>*</w:t>
      </w:r>
      <w:r w:rsidRPr="00F34B05">
        <w:rPr>
          <w:noProof/>
        </w:rPr>
        <w:t xml:space="preserve"> met een Ontoelaatbare Heuristiek</w:t>
      </w:r>
      <w:r>
        <w:rPr>
          <w:noProof/>
        </w:rPr>
        <w:t>:</w:t>
      </w:r>
    </w:p>
    <w:p w14:paraId="0685794A" w14:textId="749C4F38" w:rsidR="00F34B05" w:rsidRDefault="00F34B05" w:rsidP="00F34B05">
      <w:pPr>
        <w:pStyle w:val="Lijstalinea"/>
        <w:numPr>
          <w:ilvl w:val="0"/>
          <w:numId w:val="197"/>
        </w:numPr>
        <w:rPr>
          <w:noProof/>
        </w:rPr>
      </w:pPr>
      <w:r w:rsidRPr="00F34B05">
        <w:rPr>
          <w:noProof/>
        </w:rPr>
        <w:t xml:space="preserve">Ga van </w:t>
      </w:r>
      <w:r w:rsidRPr="00F34B05">
        <w:rPr>
          <w:rFonts w:ascii="Cambria Math" w:hAnsi="Cambria Math" w:cs="Cambria Math"/>
          <w:noProof/>
        </w:rPr>
        <w:t>𝐴</w:t>
      </w:r>
      <w:r w:rsidRPr="00F34B05">
        <w:rPr>
          <w:noProof/>
        </w:rPr>
        <w:t xml:space="preserve"> naar </w:t>
      </w:r>
      <w:r w:rsidRPr="00F34B05">
        <w:rPr>
          <w:rFonts w:ascii="Cambria Math" w:hAnsi="Cambria Math" w:cs="Cambria Math"/>
          <w:noProof/>
        </w:rPr>
        <w:t>𝐺</w:t>
      </w:r>
      <w:r w:rsidRPr="00F34B05">
        <w:rPr>
          <w:noProof/>
        </w:rPr>
        <w:t xml:space="preserve"> m.b.v. </w:t>
      </w:r>
      <w:r w:rsidR="001E215F">
        <w:rPr>
          <w:noProof/>
        </w:rPr>
        <w:t>A*</w:t>
      </w:r>
    </w:p>
    <w:p w14:paraId="7260572F" w14:textId="08BF8FA5" w:rsidR="00F34B05" w:rsidRDefault="00F34B05" w:rsidP="00F34B05">
      <w:pPr>
        <w:pStyle w:val="Lijstalinea"/>
        <w:numPr>
          <w:ilvl w:val="0"/>
          <w:numId w:val="197"/>
        </w:numPr>
        <w:rPr>
          <w:noProof/>
        </w:rPr>
      </w:pPr>
      <w:r w:rsidRPr="00F34B05">
        <w:rPr>
          <w:noProof/>
        </w:rPr>
        <w:t>Wat merk je op?</w:t>
      </w:r>
    </w:p>
    <w:p w14:paraId="690080A8" w14:textId="17293C8C" w:rsidR="001E215F" w:rsidRDefault="001E215F" w:rsidP="001E215F">
      <w:pPr>
        <w:pStyle w:val="Lijstalinea"/>
        <w:numPr>
          <w:ilvl w:val="1"/>
          <w:numId w:val="197"/>
        </w:numPr>
        <w:rPr>
          <w:noProof/>
        </w:rPr>
      </w:pPr>
      <w:r>
        <w:rPr>
          <w:noProof/>
        </w:rPr>
        <w:t>A* vindt de oplossing als hij met een consistente toelaatbare heuristiek, maar niet altijd … hangt af of het boom- of graafgebasseerd is.</w:t>
      </w:r>
    </w:p>
    <w:p w14:paraId="5CC190CC" w14:textId="602A5DA5" w:rsidR="001E215F" w:rsidRDefault="007B6820" w:rsidP="00EA5355">
      <w:pPr>
        <w:pStyle w:val="Lijstalinea"/>
        <w:numPr>
          <w:ilvl w:val="0"/>
          <w:numId w:val="197"/>
        </w:numPr>
        <w:rPr>
          <w:noProof/>
        </w:rPr>
      </w:pPr>
      <w:r>
        <w:rPr>
          <w:noProof/>
        </w:rPr>
        <w:t xml:space="preserve">F = </w:t>
      </w:r>
      <w:r w:rsidRPr="007B6820">
        <w:rPr>
          <w:strike/>
          <w:noProof/>
        </w:rPr>
        <w:t>[(A, 0 + 4),</w:t>
      </w:r>
      <w:r>
        <w:rPr>
          <w:noProof/>
        </w:rPr>
        <w:t xml:space="preserve"> (</w:t>
      </w:r>
      <w:r w:rsidR="0047658E">
        <w:rPr>
          <w:noProof/>
        </w:rPr>
        <w:t xml:space="preserve">A </w:t>
      </w:r>
      <w:r w:rsidR="0047658E">
        <w:rPr>
          <w:noProof/>
        </w:rPr>
        <w:sym w:font="Wingdings" w:char="F0E0"/>
      </w:r>
      <w:r w:rsidR="0047658E">
        <w:rPr>
          <w:noProof/>
        </w:rPr>
        <w:t xml:space="preserve"> B, 0 + 1 + 8), (A </w:t>
      </w:r>
      <w:r w:rsidR="0047658E">
        <w:rPr>
          <w:noProof/>
        </w:rPr>
        <w:sym w:font="Wingdings" w:char="F0E0"/>
      </w:r>
      <w:r w:rsidR="0047658E">
        <w:rPr>
          <w:noProof/>
        </w:rPr>
        <w:t xml:space="preserve"> C</w:t>
      </w:r>
      <w:r w:rsidR="00484DEF">
        <w:rPr>
          <w:noProof/>
        </w:rPr>
        <w:t>, 0 +3 + 1)</w:t>
      </w:r>
      <w:r w:rsidR="005B2CEC">
        <w:rPr>
          <w:noProof/>
        </w:rPr>
        <w:t xml:space="preserve">, (A </w:t>
      </w:r>
      <w:r w:rsidR="005B2CEC">
        <w:rPr>
          <w:noProof/>
        </w:rPr>
        <w:sym w:font="Wingdings" w:char="F0E0"/>
      </w:r>
      <w:r w:rsidR="005B2CEC">
        <w:rPr>
          <w:noProof/>
        </w:rPr>
        <w:t xml:space="preserve"> C </w:t>
      </w:r>
      <w:r w:rsidR="005B2CEC">
        <w:rPr>
          <w:noProof/>
        </w:rPr>
        <w:sym w:font="Wingdings" w:char="F0E0"/>
      </w:r>
      <w:r w:rsidR="005B2CEC">
        <w:rPr>
          <w:noProof/>
        </w:rPr>
        <w:t xml:space="preserve"> G, 3  + 5 + 0</w:t>
      </w:r>
      <w:r>
        <w:rPr>
          <w:noProof/>
        </w:rPr>
        <w:t>]</w:t>
      </w:r>
    </w:p>
    <w:p w14:paraId="47D31843" w14:textId="77777777" w:rsidR="007B6820" w:rsidRDefault="007B6820" w:rsidP="007B6820">
      <w:pPr>
        <w:ind w:left="360"/>
        <w:rPr>
          <w:noProof/>
        </w:rPr>
      </w:pPr>
    </w:p>
    <w:p w14:paraId="09B01AEF" w14:textId="77777777" w:rsidR="001E215F" w:rsidRDefault="001E215F" w:rsidP="001E215F">
      <w:pPr>
        <w:pStyle w:val="Geenafstand"/>
        <w:rPr>
          <w:noProof/>
        </w:rPr>
      </w:pPr>
      <w:r w:rsidRPr="001E215F">
        <w:rPr>
          <w:noProof/>
        </w:rPr>
        <w:t>Boomgebaseerde A</w:t>
      </w:r>
      <w:r w:rsidRPr="001E215F">
        <w:rPr>
          <w:rFonts w:ascii="Cambria Math" w:hAnsi="Cambria Math" w:cs="Cambria Math"/>
          <w:noProof/>
        </w:rPr>
        <w:t>∗</w:t>
      </w:r>
      <w:r w:rsidRPr="001E215F">
        <w:rPr>
          <w:noProof/>
        </w:rPr>
        <w:t xml:space="preserve"> met een Toelaatbare Heuristiek is Optimaal Eigenschap</w:t>
      </w:r>
      <w:r>
        <w:rPr>
          <w:noProof/>
        </w:rPr>
        <w:t>:</w:t>
      </w:r>
    </w:p>
    <w:p w14:paraId="2EF58E29" w14:textId="7891BA97" w:rsidR="001E215F" w:rsidRDefault="001E215F" w:rsidP="00053C34">
      <w:pPr>
        <w:pStyle w:val="Lijstalinea"/>
        <w:numPr>
          <w:ilvl w:val="0"/>
          <w:numId w:val="201"/>
        </w:numPr>
        <w:rPr>
          <w:noProof/>
        </w:rPr>
      </w:pPr>
      <w:r w:rsidRPr="001E215F">
        <w:rPr>
          <w:noProof/>
        </w:rPr>
        <w:t>Wanneer boomgebaseerde A</w:t>
      </w:r>
      <w:r w:rsidRPr="00053C34">
        <w:rPr>
          <w:rFonts w:ascii="Cambria Math" w:hAnsi="Cambria Math" w:cs="Cambria Math"/>
          <w:noProof/>
        </w:rPr>
        <w:t>∗</w:t>
      </w:r>
      <w:r w:rsidRPr="001E215F">
        <w:rPr>
          <w:noProof/>
        </w:rPr>
        <w:t xml:space="preserve"> gebruikmaakt van een toelaatbare heuristiek </w:t>
      </w:r>
      <w:r w:rsidRPr="00053C34">
        <w:rPr>
          <w:rFonts w:ascii="Cambria Math" w:hAnsi="Cambria Math" w:cs="Cambria Math"/>
          <w:noProof/>
        </w:rPr>
        <w:t>ℎ</w:t>
      </w:r>
      <w:r w:rsidRPr="001E215F">
        <w:rPr>
          <w:noProof/>
        </w:rPr>
        <w:t xml:space="preserve"> en wanneer alle acties een kost hebben groter of gelijk aan een zekere strikt positieve </w:t>
      </w:r>
      <w:r w:rsidRPr="00053C34">
        <w:rPr>
          <w:rFonts w:ascii="Cambria Math" w:hAnsi="Cambria Math" w:cs="Cambria Math"/>
          <w:noProof/>
        </w:rPr>
        <w:t>𝜖</w:t>
      </w:r>
      <w:r w:rsidRPr="001E215F">
        <w:rPr>
          <w:noProof/>
        </w:rPr>
        <w:t>, dan is A</w:t>
      </w:r>
      <w:r w:rsidRPr="00053C34">
        <w:rPr>
          <w:rFonts w:ascii="Cambria Math" w:hAnsi="Cambria Math" w:cs="Cambria Math"/>
          <w:noProof/>
        </w:rPr>
        <w:t>∗</w:t>
      </w:r>
      <w:r w:rsidRPr="001E215F">
        <w:rPr>
          <w:noProof/>
        </w:rPr>
        <w:t xml:space="preserve"> compleet en optimaal, i.e. dan vindt het algoritme steeds een optimale oplossing wanneer die bestaat.</w:t>
      </w:r>
    </w:p>
    <w:p w14:paraId="52824988" w14:textId="326322DA" w:rsidR="00053C34" w:rsidRDefault="00053C34" w:rsidP="00053C34">
      <w:pPr>
        <w:pStyle w:val="Lijstalinea"/>
        <w:numPr>
          <w:ilvl w:val="0"/>
          <w:numId w:val="201"/>
        </w:numPr>
        <w:rPr>
          <w:noProof/>
        </w:rPr>
      </w:pPr>
      <w:r>
        <w:rPr>
          <w:noProof/>
        </w:rPr>
        <w:t>Eigen: graafgebasseerd vind altijd de optimale oplossing</w:t>
      </w:r>
    </w:p>
    <w:p w14:paraId="271BF3AF" w14:textId="11160292" w:rsidR="00531623" w:rsidRDefault="00531623" w:rsidP="00877599">
      <w:pPr>
        <w:rPr>
          <w:noProof/>
        </w:rPr>
      </w:pPr>
    </w:p>
    <w:p w14:paraId="3B188215" w14:textId="77777777" w:rsidR="005B2CEC" w:rsidRDefault="005B2CEC" w:rsidP="00877599">
      <w:pPr>
        <w:rPr>
          <w:noProof/>
        </w:rPr>
      </w:pPr>
    </w:p>
    <w:p w14:paraId="49A4DD6C" w14:textId="77777777" w:rsidR="005B2CEC" w:rsidRDefault="005B2CEC" w:rsidP="00877599">
      <w:pPr>
        <w:rPr>
          <w:noProof/>
        </w:rPr>
      </w:pPr>
    </w:p>
    <w:p w14:paraId="6D541265" w14:textId="77777777" w:rsidR="005B2CEC" w:rsidRDefault="005B2CEC" w:rsidP="00877599">
      <w:pPr>
        <w:rPr>
          <w:noProof/>
        </w:rPr>
      </w:pPr>
    </w:p>
    <w:p w14:paraId="26D3BEF6" w14:textId="77777777" w:rsidR="005B2CEC" w:rsidRDefault="005B2CEC" w:rsidP="00877599">
      <w:pPr>
        <w:rPr>
          <w:noProof/>
        </w:rPr>
      </w:pPr>
    </w:p>
    <w:p w14:paraId="0E166558" w14:textId="77777777" w:rsidR="004B0723" w:rsidRDefault="004B0723" w:rsidP="004B0723">
      <w:pPr>
        <w:pStyle w:val="Geenafstand"/>
        <w:rPr>
          <w:noProof/>
        </w:rPr>
      </w:pPr>
      <w:r w:rsidRPr="004B0723">
        <w:rPr>
          <w:noProof/>
        </w:rPr>
        <w:lastRenderedPageBreak/>
        <w:t>Kern van het Bewijs</w:t>
      </w:r>
      <w:r>
        <w:rPr>
          <w:noProof/>
        </w:rPr>
        <w:t>:</w:t>
      </w:r>
      <w:r w:rsidRPr="004B0723">
        <w:rPr>
          <w:noProof/>
        </w:rPr>
        <w:t xml:space="preserve"> </w:t>
      </w:r>
    </w:p>
    <w:p w14:paraId="3F913D40" w14:textId="006639EF" w:rsidR="004B0723" w:rsidRDefault="004B0723" w:rsidP="00D97976">
      <w:pPr>
        <w:pStyle w:val="Lijstalinea"/>
        <w:numPr>
          <w:ilvl w:val="0"/>
          <w:numId w:val="198"/>
        </w:numPr>
        <w:rPr>
          <w:noProof/>
        </w:rPr>
      </w:pPr>
      <w:r w:rsidRPr="004B0723">
        <w:rPr>
          <w:noProof/>
        </w:rPr>
        <w:t xml:space="preserve">Er is steeds een uitbreidbaar plan. </w:t>
      </w:r>
    </w:p>
    <w:p w14:paraId="6A26B785" w14:textId="5530155E" w:rsidR="004B0723" w:rsidRDefault="004B0723" w:rsidP="00D97976">
      <w:pPr>
        <w:pStyle w:val="Lijstalinea"/>
        <w:numPr>
          <w:ilvl w:val="0"/>
          <w:numId w:val="198"/>
        </w:numPr>
        <w:rPr>
          <w:noProof/>
        </w:rPr>
      </w:pPr>
      <w:r w:rsidRPr="004B0723">
        <w:rPr>
          <w:noProof/>
        </w:rPr>
        <w:t xml:space="preserve">De </w:t>
      </w:r>
      <w:r w:rsidRPr="00D97976">
        <w:rPr>
          <w:rFonts w:ascii="Cambria Math" w:hAnsi="Cambria Math" w:cs="Cambria Math"/>
          <w:noProof/>
        </w:rPr>
        <w:t>𝑓</w:t>
      </w:r>
      <w:r w:rsidRPr="00446067">
        <w:rPr>
          <w:b/>
          <w:bCs/>
          <w:noProof/>
        </w:rPr>
        <w:t>-waarde</w:t>
      </w:r>
      <w:r w:rsidRPr="004B0723">
        <w:rPr>
          <w:noProof/>
        </w:rPr>
        <w:t xml:space="preserve"> van zo’n plan </w:t>
      </w:r>
      <w:r w:rsidRPr="00446067">
        <w:rPr>
          <w:rFonts w:ascii="Cambria Math" w:hAnsi="Cambria Math" w:cs="Cambria Math"/>
          <w:b/>
          <w:bCs/>
          <w:noProof/>
        </w:rPr>
        <w:t>𝑝</w:t>
      </w:r>
      <w:r w:rsidRPr="004B0723">
        <w:rPr>
          <w:noProof/>
        </w:rPr>
        <w:t xml:space="preserve"> is hoogstens de optimale kost vanaf de starttoestand</w:t>
      </w:r>
      <w:r w:rsidR="00270E36">
        <w:rPr>
          <w:noProof/>
        </w:rPr>
        <w:t xml:space="preserve"> </w:t>
      </w:r>
      <w:r w:rsidR="00270E36" w:rsidRPr="00270E36">
        <w:rPr>
          <w:b/>
          <w:bCs/>
          <w:noProof/>
        </w:rPr>
        <w:t>(f is altijd kleiner dan de kost van het pad)</w:t>
      </w:r>
      <w:r w:rsidRPr="00270E36">
        <w:rPr>
          <w:b/>
          <w:bCs/>
          <w:noProof/>
        </w:rPr>
        <w:t>:</w:t>
      </w:r>
      <w:r w:rsidRPr="004B0723">
        <w:rPr>
          <w:noProof/>
        </w:rPr>
        <w:t xml:space="preserve"> </w:t>
      </w:r>
    </w:p>
    <w:p w14:paraId="4ED51188" w14:textId="77777777" w:rsidR="004B0723" w:rsidRDefault="004B0723" w:rsidP="00D97976">
      <w:pPr>
        <w:pStyle w:val="Lijstalinea"/>
        <w:numPr>
          <w:ilvl w:val="1"/>
          <w:numId w:val="198"/>
        </w:numPr>
        <w:rPr>
          <w:noProof/>
        </w:rPr>
      </w:pPr>
      <w:r w:rsidRPr="00D97976">
        <w:rPr>
          <w:rFonts w:ascii="Cambria Math" w:hAnsi="Cambria Math" w:cs="Cambria Math"/>
          <w:noProof/>
        </w:rPr>
        <w:t>𝑓</w:t>
      </w:r>
      <w:r w:rsidRPr="004B0723">
        <w:rPr>
          <w:noProof/>
        </w:rPr>
        <w:t>(</w:t>
      </w:r>
      <w:r w:rsidRPr="00D97976">
        <w:rPr>
          <w:rFonts w:ascii="Cambria Math" w:hAnsi="Cambria Math" w:cs="Cambria Math"/>
          <w:noProof/>
        </w:rPr>
        <w:t>𝑝</w:t>
      </w:r>
      <w:r w:rsidRPr="004B0723">
        <w:rPr>
          <w:noProof/>
        </w:rPr>
        <w:t xml:space="preserve">) = </w:t>
      </w:r>
      <w:r w:rsidRPr="00D97976">
        <w:rPr>
          <w:rFonts w:ascii="Cambria Math" w:hAnsi="Cambria Math" w:cs="Cambria Math"/>
          <w:noProof/>
        </w:rPr>
        <w:t>𝑔</w:t>
      </w:r>
      <w:r w:rsidRPr="004B0723">
        <w:rPr>
          <w:noProof/>
        </w:rPr>
        <w:t>(</w:t>
      </w:r>
      <w:r w:rsidRPr="00D97976">
        <w:rPr>
          <w:rFonts w:ascii="Cambria Math" w:hAnsi="Cambria Math" w:cs="Cambria Math"/>
          <w:noProof/>
        </w:rPr>
        <w:t>𝑝</w:t>
      </w:r>
      <w:r w:rsidRPr="004B0723">
        <w:rPr>
          <w:noProof/>
        </w:rPr>
        <w:t xml:space="preserve">) + </w:t>
      </w:r>
      <w:r w:rsidRPr="00D97976">
        <w:rPr>
          <w:rFonts w:ascii="Cambria Math" w:hAnsi="Cambria Math" w:cs="Cambria Math"/>
          <w:noProof/>
        </w:rPr>
        <w:t>ℎ</w:t>
      </w:r>
      <w:r w:rsidRPr="004B0723">
        <w:rPr>
          <w:noProof/>
        </w:rPr>
        <w:t>(</w:t>
      </w:r>
      <w:r w:rsidRPr="00D97976">
        <w:rPr>
          <w:rFonts w:ascii="Cambria Math" w:hAnsi="Cambria Math" w:cs="Cambria Math"/>
          <w:noProof/>
        </w:rPr>
        <w:t>𝑝</w:t>
      </w:r>
      <w:r w:rsidRPr="004B0723">
        <w:rPr>
          <w:noProof/>
        </w:rPr>
        <w:t xml:space="preserve">) ≤ </w:t>
      </w:r>
      <w:r w:rsidRPr="00D97976">
        <w:rPr>
          <w:rFonts w:ascii="Cambria Math" w:hAnsi="Cambria Math" w:cs="Cambria Math"/>
          <w:noProof/>
        </w:rPr>
        <w:t>𝑔</w:t>
      </w:r>
      <w:r w:rsidRPr="004B0723">
        <w:rPr>
          <w:noProof/>
        </w:rPr>
        <w:t>(</w:t>
      </w:r>
      <w:r w:rsidRPr="00D97976">
        <w:rPr>
          <w:rFonts w:ascii="Cambria Math" w:hAnsi="Cambria Math" w:cs="Cambria Math"/>
          <w:noProof/>
        </w:rPr>
        <w:t>𝑝</w:t>
      </w:r>
      <w:r w:rsidRPr="004B0723">
        <w:rPr>
          <w:noProof/>
        </w:rPr>
        <w:t xml:space="preserve">) + </w:t>
      </w:r>
      <w:r w:rsidRPr="00D97976">
        <w:rPr>
          <w:rFonts w:ascii="Cambria Math" w:hAnsi="Cambria Math" w:cs="Cambria Math"/>
          <w:noProof/>
        </w:rPr>
        <w:t>𝐶∗</w:t>
      </w:r>
      <w:r w:rsidRPr="004B0723">
        <w:rPr>
          <w:noProof/>
        </w:rPr>
        <w:t xml:space="preserve"> (</w:t>
      </w:r>
      <w:r w:rsidRPr="00D97976">
        <w:rPr>
          <w:rFonts w:ascii="Cambria Math" w:hAnsi="Cambria Math" w:cs="Cambria Math"/>
          <w:noProof/>
        </w:rPr>
        <w:t>𝑝</w:t>
      </w:r>
      <w:r w:rsidRPr="004B0723">
        <w:rPr>
          <w:noProof/>
        </w:rPr>
        <w:t xml:space="preserve">) toelaatbaardheid </w:t>
      </w:r>
      <w:r w:rsidRPr="00D97976">
        <w:rPr>
          <w:rFonts w:ascii="Cambria Math" w:hAnsi="Cambria Math" w:cs="Cambria Math"/>
          <w:noProof/>
        </w:rPr>
        <w:t>ℎ</w:t>
      </w:r>
      <w:r w:rsidRPr="004B0723">
        <w:rPr>
          <w:noProof/>
        </w:rPr>
        <w:t xml:space="preserve"> = </w:t>
      </w:r>
      <w:r w:rsidRPr="00D97976">
        <w:rPr>
          <w:rFonts w:ascii="Cambria Math" w:hAnsi="Cambria Math" w:cs="Cambria Math"/>
          <w:noProof/>
        </w:rPr>
        <w:t>𝐶∗</w:t>
      </w:r>
      <w:r w:rsidRPr="004B0723">
        <w:rPr>
          <w:noProof/>
        </w:rPr>
        <w:t xml:space="preserve"> (</w:t>
      </w:r>
      <w:r w:rsidRPr="00D97976">
        <w:rPr>
          <w:rFonts w:ascii="Cambria Math" w:hAnsi="Cambria Math" w:cs="Cambria Math"/>
          <w:noProof/>
        </w:rPr>
        <w:t>𝑠</w:t>
      </w:r>
      <w:r w:rsidRPr="004B0723">
        <w:rPr>
          <w:noProof/>
        </w:rPr>
        <w:t xml:space="preserve">0 ). </w:t>
      </w:r>
      <w:r w:rsidRPr="00D97976">
        <w:rPr>
          <w:rFonts w:ascii="Cambria Math" w:hAnsi="Cambria Math" w:cs="Cambria Math"/>
          <w:noProof/>
        </w:rPr>
        <w:t>𝑠</w:t>
      </w:r>
      <w:r w:rsidRPr="004B0723">
        <w:rPr>
          <w:noProof/>
        </w:rPr>
        <w:t xml:space="preserve">0 is de starttoestand </w:t>
      </w:r>
    </w:p>
    <w:p w14:paraId="420E6982" w14:textId="5AAE7EA3" w:rsidR="00D97976" w:rsidRDefault="004B0723" w:rsidP="00D97976">
      <w:pPr>
        <w:pStyle w:val="Lijstalinea"/>
        <w:numPr>
          <w:ilvl w:val="0"/>
          <w:numId w:val="198"/>
        </w:numPr>
        <w:rPr>
          <w:noProof/>
        </w:rPr>
      </w:pPr>
      <w:r w:rsidRPr="004B0723">
        <w:rPr>
          <w:noProof/>
        </w:rPr>
        <w:t xml:space="preserve">Een plan </w:t>
      </w:r>
      <w:r w:rsidRPr="00446067">
        <w:rPr>
          <w:rFonts w:ascii="Cambria Math" w:hAnsi="Cambria Math" w:cs="Cambria Math"/>
          <w:b/>
          <w:bCs/>
          <w:noProof/>
        </w:rPr>
        <w:t>𝑛</w:t>
      </w:r>
      <w:r w:rsidRPr="004B0723">
        <w:rPr>
          <w:noProof/>
        </w:rPr>
        <w:t xml:space="preserve"> met een suboptimaal pad</w:t>
      </w:r>
      <w:r w:rsidR="00745E0F">
        <w:rPr>
          <w:noProof/>
        </w:rPr>
        <w:t xml:space="preserve"> (ander)</w:t>
      </w:r>
      <w:r w:rsidRPr="004B0723">
        <w:rPr>
          <w:noProof/>
        </w:rPr>
        <w:t xml:space="preserve"> naar een doeltoestand wordt </w:t>
      </w:r>
      <w:r w:rsidRPr="00446067">
        <w:rPr>
          <w:b/>
          <w:bCs/>
          <w:noProof/>
        </w:rPr>
        <w:t>nooit gekozen</w:t>
      </w:r>
      <w:r w:rsidR="00446067">
        <w:rPr>
          <w:noProof/>
        </w:rPr>
        <w:t xml:space="preserve"> (vanwege de toelaatbaarheid)</w:t>
      </w:r>
      <w:r w:rsidRPr="004B0723">
        <w:rPr>
          <w:noProof/>
        </w:rPr>
        <w:t>:</w:t>
      </w:r>
    </w:p>
    <w:p w14:paraId="491ACF87" w14:textId="20323B01" w:rsidR="004B0723" w:rsidRDefault="004B0723" w:rsidP="00D97976">
      <w:pPr>
        <w:pStyle w:val="Lijstalinea"/>
        <w:numPr>
          <w:ilvl w:val="1"/>
          <w:numId w:val="198"/>
        </w:numPr>
        <w:rPr>
          <w:noProof/>
        </w:rPr>
      </w:pPr>
      <w:r w:rsidRPr="004B0723">
        <w:rPr>
          <w:noProof/>
        </w:rPr>
        <w:t xml:space="preserve"> </w:t>
      </w:r>
      <w:r w:rsidRPr="00D97976">
        <w:rPr>
          <w:rFonts w:ascii="Cambria Math" w:hAnsi="Cambria Math" w:cs="Cambria Math"/>
          <w:noProof/>
        </w:rPr>
        <w:t>𝑓</w:t>
      </w:r>
      <w:r w:rsidRPr="004B0723">
        <w:rPr>
          <w:noProof/>
        </w:rPr>
        <w:t>(</w:t>
      </w:r>
      <w:r w:rsidRPr="00D97976">
        <w:rPr>
          <w:rFonts w:ascii="Cambria Math" w:hAnsi="Cambria Math" w:cs="Cambria Math"/>
          <w:noProof/>
        </w:rPr>
        <w:t>𝑛</w:t>
      </w:r>
      <w:r w:rsidRPr="004B0723">
        <w:rPr>
          <w:noProof/>
        </w:rPr>
        <w:t xml:space="preserve">) = </w:t>
      </w:r>
      <w:r w:rsidRPr="00D97976">
        <w:rPr>
          <w:rFonts w:ascii="Cambria Math" w:hAnsi="Cambria Math" w:cs="Cambria Math"/>
          <w:noProof/>
        </w:rPr>
        <w:t>𝑔</w:t>
      </w:r>
      <w:r w:rsidRPr="004B0723">
        <w:rPr>
          <w:noProof/>
        </w:rPr>
        <w:t>(</w:t>
      </w:r>
      <w:r w:rsidRPr="00D97976">
        <w:rPr>
          <w:rFonts w:ascii="Cambria Math" w:hAnsi="Cambria Math" w:cs="Cambria Math"/>
          <w:noProof/>
        </w:rPr>
        <w:t>𝑛</w:t>
      </w:r>
      <w:r w:rsidRPr="004B0723">
        <w:rPr>
          <w:noProof/>
        </w:rPr>
        <w:t xml:space="preserve">) + </w:t>
      </w:r>
      <w:r w:rsidRPr="00D97976">
        <w:rPr>
          <w:rFonts w:ascii="Cambria Math" w:hAnsi="Cambria Math" w:cs="Cambria Math"/>
          <w:noProof/>
        </w:rPr>
        <w:t>ℎ</w:t>
      </w:r>
      <w:r w:rsidRPr="004B0723">
        <w:rPr>
          <w:noProof/>
        </w:rPr>
        <w:t>(</w:t>
      </w:r>
      <w:r w:rsidRPr="00D97976">
        <w:rPr>
          <w:rFonts w:ascii="Cambria Math" w:hAnsi="Cambria Math" w:cs="Cambria Math"/>
          <w:noProof/>
        </w:rPr>
        <w:t>𝑛</w:t>
      </w:r>
      <w:r w:rsidRPr="004B0723">
        <w:rPr>
          <w:noProof/>
        </w:rPr>
        <w:t xml:space="preserve">) = </w:t>
      </w:r>
      <w:r w:rsidRPr="00D97976">
        <w:rPr>
          <w:rFonts w:ascii="Cambria Math" w:hAnsi="Cambria Math" w:cs="Cambria Math"/>
          <w:noProof/>
        </w:rPr>
        <w:t>𝑔</w:t>
      </w:r>
      <w:r w:rsidRPr="004B0723">
        <w:rPr>
          <w:noProof/>
        </w:rPr>
        <w:t>(</w:t>
      </w:r>
      <w:r w:rsidRPr="00D97976">
        <w:rPr>
          <w:rFonts w:ascii="Cambria Math" w:hAnsi="Cambria Math" w:cs="Cambria Math"/>
          <w:noProof/>
        </w:rPr>
        <w:t>𝑛</w:t>
      </w:r>
      <w:r w:rsidRPr="004B0723">
        <w:rPr>
          <w:noProof/>
        </w:rPr>
        <w:t xml:space="preserve">) </w:t>
      </w:r>
      <w:r w:rsidRPr="00D97976">
        <w:rPr>
          <w:rFonts w:ascii="Cambria Math" w:hAnsi="Cambria Math" w:cs="Cambria Math"/>
          <w:noProof/>
        </w:rPr>
        <w:t>𝑛</w:t>
      </w:r>
      <w:r w:rsidRPr="004B0723">
        <w:rPr>
          <w:noProof/>
        </w:rPr>
        <w:t xml:space="preserve"> is doeltoestand en </w:t>
      </w:r>
      <w:r w:rsidRPr="00D97976">
        <w:rPr>
          <w:rFonts w:ascii="Cambria Math" w:hAnsi="Cambria Math" w:cs="Cambria Math"/>
          <w:noProof/>
        </w:rPr>
        <w:t>ℎ</w:t>
      </w:r>
      <w:r w:rsidRPr="004B0723">
        <w:rPr>
          <w:noProof/>
        </w:rPr>
        <w:t xml:space="preserve"> is toelaatbaar &gt; </w:t>
      </w:r>
      <w:r w:rsidRPr="00D97976">
        <w:rPr>
          <w:rFonts w:ascii="Cambria Math" w:hAnsi="Cambria Math" w:cs="Cambria Math"/>
          <w:noProof/>
        </w:rPr>
        <w:t>𝐶∗</w:t>
      </w:r>
      <w:r w:rsidRPr="004B0723">
        <w:rPr>
          <w:noProof/>
        </w:rPr>
        <w:t xml:space="preserve"> (</w:t>
      </w:r>
      <w:r w:rsidRPr="00D97976">
        <w:rPr>
          <w:rFonts w:ascii="Cambria Math" w:hAnsi="Cambria Math" w:cs="Cambria Math"/>
          <w:noProof/>
        </w:rPr>
        <w:t>𝑠</w:t>
      </w:r>
      <w:r w:rsidRPr="004B0723">
        <w:rPr>
          <w:noProof/>
        </w:rPr>
        <w:t xml:space="preserve">0 ) want </w:t>
      </w:r>
      <w:r w:rsidRPr="00D97976">
        <w:rPr>
          <w:rFonts w:ascii="Cambria Math" w:hAnsi="Cambria Math" w:cs="Cambria Math"/>
          <w:noProof/>
        </w:rPr>
        <w:t>𝑛</w:t>
      </w:r>
      <w:r w:rsidRPr="004B0723">
        <w:rPr>
          <w:noProof/>
        </w:rPr>
        <w:t xml:space="preserve"> is suboptimaal ≥ </w:t>
      </w:r>
      <w:r w:rsidRPr="00D97976">
        <w:rPr>
          <w:rFonts w:ascii="Cambria Math" w:hAnsi="Cambria Math" w:cs="Cambria Math"/>
          <w:noProof/>
        </w:rPr>
        <w:t>𝑓</w:t>
      </w:r>
      <w:r w:rsidRPr="004B0723">
        <w:rPr>
          <w:noProof/>
        </w:rPr>
        <w:t>(</w:t>
      </w:r>
      <w:r w:rsidRPr="00D97976">
        <w:rPr>
          <w:rFonts w:ascii="Cambria Math" w:hAnsi="Cambria Math" w:cs="Cambria Math"/>
          <w:noProof/>
        </w:rPr>
        <w:t>𝑝</w:t>
      </w:r>
      <w:r w:rsidRPr="004B0723">
        <w:rPr>
          <w:noProof/>
        </w:rPr>
        <w:t xml:space="preserve">) zie voorgaande berekening </w:t>
      </w:r>
    </w:p>
    <w:p w14:paraId="68657298" w14:textId="510A7F1A" w:rsidR="00531623" w:rsidRDefault="004B0723" w:rsidP="00D97976">
      <w:pPr>
        <w:pStyle w:val="Lijstalinea"/>
        <w:numPr>
          <w:ilvl w:val="0"/>
          <w:numId w:val="198"/>
        </w:numPr>
        <w:rPr>
          <w:noProof/>
        </w:rPr>
      </w:pPr>
      <w:r w:rsidRPr="004B0723">
        <w:rPr>
          <w:noProof/>
        </w:rPr>
        <w:t xml:space="preserve">Het algoritme eindigt want aantal plannen met kost ≤ </w:t>
      </w:r>
      <w:r w:rsidRPr="00D97976">
        <w:rPr>
          <w:rFonts w:ascii="Cambria Math" w:hAnsi="Cambria Math" w:cs="Cambria Math"/>
          <w:noProof/>
        </w:rPr>
        <w:t>𝐶∗</w:t>
      </w:r>
      <w:r w:rsidRPr="004B0723">
        <w:rPr>
          <w:noProof/>
        </w:rPr>
        <w:t xml:space="preserve"> (</w:t>
      </w:r>
      <w:r w:rsidRPr="00D97976">
        <w:rPr>
          <w:rFonts w:ascii="Cambria Math" w:hAnsi="Cambria Math" w:cs="Cambria Math"/>
          <w:noProof/>
        </w:rPr>
        <w:t>𝑠</w:t>
      </w:r>
      <w:r w:rsidRPr="004B0723">
        <w:rPr>
          <w:noProof/>
        </w:rPr>
        <w:t>0 ) is eindig.</w:t>
      </w:r>
    </w:p>
    <w:p w14:paraId="2D777BF3" w14:textId="77777777" w:rsidR="00531623" w:rsidRDefault="00531623" w:rsidP="00877599">
      <w:pPr>
        <w:rPr>
          <w:noProof/>
        </w:rPr>
      </w:pPr>
    </w:p>
    <w:p w14:paraId="65B18B74" w14:textId="77777777" w:rsidR="00D76E2E" w:rsidRDefault="00D76E2E" w:rsidP="00D76E2E">
      <w:pPr>
        <w:pStyle w:val="Geenafstand"/>
        <w:rPr>
          <w:noProof/>
        </w:rPr>
      </w:pPr>
      <w:r w:rsidRPr="00D76E2E">
        <w:rPr>
          <w:noProof/>
        </w:rPr>
        <w:t xml:space="preserve">A </w:t>
      </w:r>
      <w:r w:rsidRPr="00D76E2E">
        <w:rPr>
          <w:rFonts w:ascii="Cambria Math" w:hAnsi="Cambria Math" w:cs="Cambria Math"/>
          <w:noProof/>
        </w:rPr>
        <w:t>∗</w:t>
      </w:r>
      <w:r w:rsidRPr="00D76E2E">
        <w:rPr>
          <w:noProof/>
        </w:rPr>
        <w:t xml:space="preserve"> -Zoeken: Conclusie</w:t>
      </w:r>
      <w:r>
        <w:rPr>
          <w:noProof/>
        </w:rPr>
        <w:t>:</w:t>
      </w:r>
    </w:p>
    <w:p w14:paraId="447DB6AD" w14:textId="77777777" w:rsidR="00D76E2E" w:rsidRPr="00D76E2E" w:rsidRDefault="00D76E2E" w:rsidP="00D76E2E">
      <w:pPr>
        <w:pStyle w:val="Lijstalinea"/>
        <w:numPr>
          <w:ilvl w:val="0"/>
          <w:numId w:val="200"/>
        </w:numPr>
        <w:rPr>
          <w:noProof/>
        </w:rPr>
      </w:pPr>
      <w:r w:rsidRPr="00D76E2E">
        <w:rPr>
          <w:noProof/>
        </w:rPr>
        <w:t xml:space="preserve">Onder </w:t>
      </w:r>
      <w:r w:rsidRPr="00D76E2E">
        <w:rPr>
          <w:rFonts w:ascii="Calibri" w:hAnsi="Calibri" w:cs="Calibri"/>
          <w:noProof/>
        </w:rPr>
        <w:t>“</w:t>
      </w:r>
      <w:r w:rsidRPr="00D76E2E">
        <w:rPr>
          <w:noProof/>
        </w:rPr>
        <w:t>milde</w:t>
      </w:r>
      <w:r w:rsidRPr="00D76E2E">
        <w:rPr>
          <w:rFonts w:ascii="Calibri" w:hAnsi="Calibri" w:cs="Calibri"/>
          <w:noProof/>
        </w:rPr>
        <w:t>”</w:t>
      </w:r>
      <w:r w:rsidRPr="00D76E2E">
        <w:rPr>
          <w:noProof/>
        </w:rPr>
        <w:t xml:space="preserve"> restricties op heuristiek is A</w:t>
      </w:r>
      <w:r w:rsidRPr="00D76E2E">
        <w:rPr>
          <w:rFonts w:ascii="Cambria Math" w:hAnsi="Cambria Math" w:cs="Cambria Math"/>
          <w:noProof/>
        </w:rPr>
        <w:t>∗</w:t>
      </w:r>
      <w:r w:rsidRPr="00D76E2E">
        <w:rPr>
          <w:noProof/>
        </w:rPr>
        <w:t xml:space="preserve"> compleet en optimaal. </w:t>
      </w:r>
    </w:p>
    <w:p w14:paraId="28D45875" w14:textId="77777777" w:rsidR="00D76E2E" w:rsidRPr="00D76E2E" w:rsidRDefault="00D76E2E" w:rsidP="00D76E2E">
      <w:pPr>
        <w:pStyle w:val="Lijstalinea"/>
        <w:numPr>
          <w:ilvl w:val="0"/>
          <w:numId w:val="200"/>
        </w:numPr>
        <w:rPr>
          <w:noProof/>
        </w:rPr>
      </w:pPr>
      <w:r w:rsidRPr="00D76E2E">
        <w:rPr>
          <w:noProof/>
        </w:rPr>
        <w:t xml:space="preserve">Tijds- en ruimtecomplexiteit kan in slechtste geval exponentieel zijn. </w:t>
      </w:r>
    </w:p>
    <w:p w14:paraId="22B0873E" w14:textId="5D733C12" w:rsidR="00D76E2E" w:rsidRPr="00D76E2E" w:rsidRDefault="00D76E2E" w:rsidP="00D76E2E">
      <w:pPr>
        <w:pStyle w:val="Lijstalinea"/>
        <w:numPr>
          <w:ilvl w:val="1"/>
          <w:numId w:val="200"/>
        </w:numPr>
        <w:rPr>
          <w:noProof/>
        </w:rPr>
      </w:pPr>
      <w:r w:rsidRPr="00D76E2E">
        <w:rPr>
          <w:noProof/>
        </w:rPr>
        <w:t xml:space="preserve">In het algemeen sneller tekort aan geheugen dan aan tijd. </w:t>
      </w:r>
    </w:p>
    <w:p w14:paraId="1888F0A7" w14:textId="77777777" w:rsidR="00D76E2E" w:rsidRDefault="00D76E2E" w:rsidP="00D76E2E">
      <w:pPr>
        <w:pStyle w:val="Lijstalinea"/>
        <w:numPr>
          <w:ilvl w:val="0"/>
          <w:numId w:val="200"/>
        </w:numPr>
        <w:rPr>
          <w:noProof/>
        </w:rPr>
      </w:pPr>
      <w:r w:rsidRPr="00D76E2E">
        <w:rPr>
          <w:noProof/>
        </w:rPr>
        <w:t>Welke toppen worden ge</w:t>
      </w:r>
      <w:r w:rsidRPr="00D76E2E">
        <w:rPr>
          <w:rFonts w:ascii="Calibri" w:hAnsi="Calibri" w:cs="Calibri"/>
          <w:noProof/>
        </w:rPr>
        <w:t>ë</w:t>
      </w:r>
      <w:r w:rsidRPr="00D76E2E">
        <w:rPr>
          <w:noProof/>
        </w:rPr>
        <w:t xml:space="preserve">xpandeerd? Alle toppen met </w:t>
      </w:r>
      <w:r w:rsidRPr="00D76E2E">
        <w:rPr>
          <w:rFonts w:ascii="Cambria Math" w:hAnsi="Cambria Math" w:cs="Cambria Math"/>
          <w:noProof/>
        </w:rPr>
        <w:t>𝑓</w:t>
      </w:r>
      <w:r w:rsidRPr="00D76E2E">
        <w:rPr>
          <w:noProof/>
        </w:rPr>
        <w:t>(</w:t>
      </w:r>
      <w:r w:rsidRPr="00D76E2E">
        <w:rPr>
          <w:rFonts w:ascii="Cambria Math" w:hAnsi="Cambria Math" w:cs="Cambria Math"/>
          <w:noProof/>
        </w:rPr>
        <w:t>𝑛</w:t>
      </w:r>
      <w:r w:rsidRPr="00D76E2E">
        <w:rPr>
          <w:noProof/>
        </w:rPr>
        <w:t xml:space="preserve">) = </w:t>
      </w:r>
      <w:r w:rsidRPr="00D76E2E">
        <w:rPr>
          <w:rFonts w:ascii="Cambria Math" w:hAnsi="Cambria Math" w:cs="Cambria Math"/>
          <w:noProof/>
        </w:rPr>
        <w:t>𝑔</w:t>
      </w:r>
      <w:r w:rsidRPr="00D76E2E">
        <w:rPr>
          <w:noProof/>
        </w:rPr>
        <w:t>(</w:t>
      </w:r>
      <w:r w:rsidRPr="00D76E2E">
        <w:rPr>
          <w:rFonts w:ascii="Cambria Math" w:hAnsi="Cambria Math" w:cs="Cambria Math"/>
          <w:noProof/>
        </w:rPr>
        <w:t>𝑛</w:t>
      </w:r>
      <w:r w:rsidRPr="00D76E2E">
        <w:rPr>
          <w:noProof/>
        </w:rPr>
        <w:t xml:space="preserve">) + </w:t>
      </w:r>
      <w:r w:rsidRPr="00D76E2E">
        <w:rPr>
          <w:rFonts w:ascii="Cambria Math" w:hAnsi="Cambria Math" w:cs="Cambria Math"/>
          <w:noProof/>
        </w:rPr>
        <w:t>ℎ</w:t>
      </w:r>
      <w:r w:rsidRPr="00D76E2E">
        <w:rPr>
          <w:noProof/>
        </w:rPr>
        <w:t>(</w:t>
      </w:r>
      <w:r w:rsidRPr="00D76E2E">
        <w:rPr>
          <w:rFonts w:ascii="Cambria Math" w:hAnsi="Cambria Math" w:cs="Cambria Math"/>
          <w:noProof/>
        </w:rPr>
        <w:t>𝑛</w:t>
      </w:r>
      <w:r w:rsidRPr="00D76E2E">
        <w:rPr>
          <w:noProof/>
        </w:rPr>
        <w:t xml:space="preserve">) &lt; </w:t>
      </w:r>
      <w:r w:rsidRPr="00D76E2E">
        <w:rPr>
          <w:rFonts w:ascii="Cambria Math" w:hAnsi="Cambria Math" w:cs="Cambria Math"/>
          <w:noProof/>
        </w:rPr>
        <w:t>𝐶∗</w:t>
      </w:r>
      <w:r w:rsidRPr="00D76E2E">
        <w:rPr>
          <w:noProof/>
        </w:rPr>
        <w:t xml:space="preserve"> (</w:t>
      </w:r>
      <w:r w:rsidRPr="00D76E2E">
        <w:rPr>
          <w:rFonts w:ascii="Cambria Math" w:hAnsi="Cambria Math" w:cs="Cambria Math"/>
          <w:noProof/>
        </w:rPr>
        <w:t>𝑠</w:t>
      </w:r>
      <w:r w:rsidRPr="00D76E2E">
        <w:rPr>
          <w:noProof/>
        </w:rPr>
        <w:t>0 ).</w:t>
      </w:r>
    </w:p>
    <w:p w14:paraId="391F233A" w14:textId="58850890" w:rsidR="00D76E2E" w:rsidRDefault="00D76E2E" w:rsidP="00D76E2E">
      <w:pPr>
        <w:pStyle w:val="Lijstalinea"/>
        <w:numPr>
          <w:ilvl w:val="0"/>
          <w:numId w:val="200"/>
        </w:numPr>
        <w:rPr>
          <w:noProof/>
        </w:rPr>
      </w:pPr>
      <w:r w:rsidRPr="00D76E2E">
        <w:rPr>
          <w:noProof/>
        </w:rPr>
        <w:t xml:space="preserve">Geen enkele top met </w:t>
      </w:r>
      <w:r w:rsidRPr="00D76E2E">
        <w:rPr>
          <w:rFonts w:ascii="Cambria Math" w:hAnsi="Cambria Math" w:cs="Cambria Math"/>
          <w:noProof/>
        </w:rPr>
        <w:t>𝑓</w:t>
      </w:r>
      <w:r w:rsidRPr="00D76E2E">
        <w:rPr>
          <w:noProof/>
        </w:rPr>
        <w:t>(</w:t>
      </w:r>
      <w:r w:rsidRPr="00D76E2E">
        <w:rPr>
          <w:rFonts w:ascii="Cambria Math" w:hAnsi="Cambria Math" w:cs="Cambria Math"/>
          <w:noProof/>
        </w:rPr>
        <w:t>𝑛</w:t>
      </w:r>
      <w:r w:rsidRPr="00D76E2E">
        <w:rPr>
          <w:noProof/>
        </w:rPr>
        <w:t xml:space="preserve">) &gt; </w:t>
      </w:r>
      <w:r w:rsidRPr="00D76E2E">
        <w:rPr>
          <w:rFonts w:ascii="Cambria Math" w:hAnsi="Cambria Math" w:cs="Cambria Math"/>
          <w:noProof/>
        </w:rPr>
        <w:t>𝐶∗</w:t>
      </w:r>
      <w:r w:rsidRPr="00D76E2E">
        <w:rPr>
          <w:noProof/>
        </w:rPr>
        <w:t xml:space="preserve"> (</w:t>
      </w:r>
      <w:r w:rsidRPr="00D76E2E">
        <w:rPr>
          <w:rFonts w:ascii="Cambria Math" w:hAnsi="Cambria Math" w:cs="Cambria Math"/>
          <w:noProof/>
        </w:rPr>
        <w:t>𝑠</w:t>
      </w:r>
      <w:r w:rsidRPr="00D76E2E">
        <w:rPr>
          <w:noProof/>
        </w:rPr>
        <w:t xml:space="preserve">0 ) wordt geëxpandeerd. Toppen met </w:t>
      </w:r>
      <w:r w:rsidRPr="00D76E2E">
        <w:rPr>
          <w:rFonts w:ascii="Cambria Math" w:hAnsi="Cambria Math" w:cs="Cambria Math"/>
          <w:noProof/>
        </w:rPr>
        <w:t>𝑓</w:t>
      </w:r>
      <w:r w:rsidRPr="00D76E2E">
        <w:rPr>
          <w:noProof/>
        </w:rPr>
        <w:t>(</w:t>
      </w:r>
      <w:r w:rsidRPr="00D76E2E">
        <w:rPr>
          <w:rFonts w:ascii="Cambria Math" w:hAnsi="Cambria Math" w:cs="Cambria Math"/>
          <w:noProof/>
        </w:rPr>
        <w:t>𝑛</w:t>
      </w:r>
      <w:r w:rsidRPr="00D76E2E">
        <w:rPr>
          <w:noProof/>
        </w:rPr>
        <w:t xml:space="preserve">) = </w:t>
      </w:r>
      <w:r w:rsidRPr="00D76E2E">
        <w:rPr>
          <w:rFonts w:ascii="Cambria Math" w:hAnsi="Cambria Math" w:cs="Cambria Math"/>
          <w:noProof/>
        </w:rPr>
        <w:t>𝐶∗</w:t>
      </w:r>
      <w:r w:rsidRPr="00D76E2E">
        <w:rPr>
          <w:noProof/>
        </w:rPr>
        <w:t xml:space="preserve"> (</w:t>
      </w:r>
      <w:r w:rsidRPr="00D76E2E">
        <w:rPr>
          <w:rFonts w:ascii="Cambria Math" w:hAnsi="Cambria Math" w:cs="Cambria Math"/>
          <w:noProof/>
        </w:rPr>
        <w:t>𝑠</w:t>
      </w:r>
      <w:r w:rsidRPr="00D76E2E">
        <w:rPr>
          <w:noProof/>
        </w:rPr>
        <w:t xml:space="preserve">0 ): sommige wel, sommige niet. </w:t>
      </w:r>
    </w:p>
    <w:p w14:paraId="04DD78CC" w14:textId="56B3570B" w:rsidR="00D76E2E" w:rsidRDefault="00D76E2E" w:rsidP="00D76E2E">
      <w:pPr>
        <w:pStyle w:val="Lijstalinea"/>
        <w:numPr>
          <w:ilvl w:val="0"/>
          <w:numId w:val="200"/>
        </w:numPr>
        <w:rPr>
          <w:noProof/>
        </w:rPr>
      </w:pPr>
      <w:r w:rsidRPr="00D76E2E">
        <w:rPr>
          <w:noProof/>
        </w:rPr>
        <w:t>Hoe beter (groter) de heuristiek hoe minder toppen worden geëxpandeerd, maar let op ....</w:t>
      </w:r>
    </w:p>
    <w:p w14:paraId="75410A86" w14:textId="77777777" w:rsidR="00531623" w:rsidRDefault="00531623" w:rsidP="00877599">
      <w:pPr>
        <w:rPr>
          <w:noProof/>
        </w:rPr>
      </w:pPr>
    </w:p>
    <w:p w14:paraId="3A18EB3B" w14:textId="77777777" w:rsidR="006F3C6C" w:rsidRDefault="006F3C6C" w:rsidP="006F3C6C">
      <w:pPr>
        <w:pStyle w:val="Geenafstand"/>
        <w:rPr>
          <w:noProof/>
        </w:rPr>
      </w:pPr>
      <w:r w:rsidRPr="006F3C6C">
        <w:rPr>
          <w:noProof/>
        </w:rPr>
        <w:t>Ontwerpen van Heuristieken</w:t>
      </w:r>
      <w:r>
        <w:rPr>
          <w:noProof/>
        </w:rPr>
        <w:t>:</w:t>
      </w:r>
      <w:r w:rsidRPr="006F3C6C">
        <w:rPr>
          <w:noProof/>
        </w:rPr>
        <w:t xml:space="preserve"> </w:t>
      </w:r>
    </w:p>
    <w:p w14:paraId="3FF531DA" w14:textId="77777777" w:rsidR="006F3C6C" w:rsidRDefault="006F3C6C" w:rsidP="006F3C6C">
      <w:pPr>
        <w:pStyle w:val="Lijstalinea"/>
        <w:numPr>
          <w:ilvl w:val="0"/>
          <w:numId w:val="202"/>
        </w:numPr>
        <w:rPr>
          <w:noProof/>
        </w:rPr>
      </w:pPr>
      <w:r w:rsidRPr="006F3C6C">
        <w:rPr>
          <w:noProof/>
        </w:rPr>
        <w:t xml:space="preserve">Een goede heuristiek kan positieve invloed hebben op tijds- en ruimtecomplexiteit. </w:t>
      </w:r>
    </w:p>
    <w:p w14:paraId="2057AB88" w14:textId="25FEEDCA" w:rsidR="006F3C6C" w:rsidRDefault="006F3C6C" w:rsidP="006F3C6C">
      <w:pPr>
        <w:pStyle w:val="Lijstalinea"/>
        <w:numPr>
          <w:ilvl w:val="0"/>
          <w:numId w:val="202"/>
        </w:numPr>
        <w:rPr>
          <w:noProof/>
        </w:rPr>
      </w:pPr>
      <w:r w:rsidRPr="006F3C6C">
        <w:rPr>
          <w:noProof/>
        </w:rPr>
        <w:t xml:space="preserve">We bekijken twee manieren om heuristieken te ontwerpen: </w:t>
      </w:r>
    </w:p>
    <w:p w14:paraId="126774F7" w14:textId="77777777" w:rsidR="006F3C6C" w:rsidRDefault="006F3C6C" w:rsidP="006F3C6C">
      <w:pPr>
        <w:pStyle w:val="Lijstalinea"/>
        <w:numPr>
          <w:ilvl w:val="1"/>
          <w:numId w:val="202"/>
        </w:numPr>
        <w:rPr>
          <w:noProof/>
        </w:rPr>
      </w:pPr>
      <w:r w:rsidRPr="006F3C6C">
        <w:rPr>
          <w:noProof/>
        </w:rPr>
        <w:t xml:space="preserve">Gebruik van vereenvoudigde problemen. </w:t>
      </w:r>
    </w:p>
    <w:p w14:paraId="17120B04" w14:textId="14883B7B" w:rsidR="006E5101" w:rsidRDefault="006F3C6C" w:rsidP="006F3C6C">
      <w:pPr>
        <w:pStyle w:val="Lijstalinea"/>
        <w:numPr>
          <w:ilvl w:val="1"/>
          <w:numId w:val="202"/>
        </w:numPr>
        <w:rPr>
          <w:noProof/>
        </w:rPr>
      </w:pPr>
      <w:r w:rsidRPr="006F3C6C">
        <w:rPr>
          <w:noProof/>
        </w:rPr>
        <w:t>Gebruik van patroondatabanken.</w:t>
      </w:r>
    </w:p>
    <w:p w14:paraId="65A9FB5E" w14:textId="77777777" w:rsidR="00531623" w:rsidRDefault="00531623" w:rsidP="00877599">
      <w:pPr>
        <w:rPr>
          <w:noProof/>
        </w:rPr>
      </w:pPr>
    </w:p>
    <w:p w14:paraId="2756884A" w14:textId="77777777" w:rsidR="006F3C6C" w:rsidRDefault="006F3C6C" w:rsidP="006F3C6C">
      <w:pPr>
        <w:pStyle w:val="Geenafstand"/>
        <w:rPr>
          <w:noProof/>
        </w:rPr>
      </w:pPr>
      <w:r w:rsidRPr="006F3C6C">
        <w:rPr>
          <w:noProof/>
        </w:rPr>
        <w:t>Vereenvoudigde Problemen: Voorbeeld Doolhof</w:t>
      </w:r>
      <w:r>
        <w:rPr>
          <w:noProof/>
        </w:rPr>
        <w:t>:</w:t>
      </w:r>
    </w:p>
    <w:p w14:paraId="6B2F723C" w14:textId="77777777" w:rsidR="006F3C6C" w:rsidRDefault="006F3C6C" w:rsidP="006F3C6C">
      <w:pPr>
        <w:pStyle w:val="Lijstalinea"/>
        <w:numPr>
          <w:ilvl w:val="0"/>
          <w:numId w:val="203"/>
        </w:numPr>
        <w:rPr>
          <w:noProof/>
        </w:rPr>
      </w:pPr>
      <w:r w:rsidRPr="006F3C6C">
        <w:rPr>
          <w:noProof/>
        </w:rPr>
        <w:t xml:space="preserve">Vereenvoudigd probleem voor doolhof: denk de muren weg. </w:t>
      </w:r>
    </w:p>
    <w:p w14:paraId="729BC028" w14:textId="77777777" w:rsidR="006F3C6C" w:rsidRDefault="006F3C6C" w:rsidP="006F3C6C">
      <w:pPr>
        <w:pStyle w:val="Lijstalinea"/>
        <w:numPr>
          <w:ilvl w:val="0"/>
          <w:numId w:val="203"/>
        </w:numPr>
        <w:rPr>
          <w:noProof/>
        </w:rPr>
      </w:pPr>
      <w:r w:rsidRPr="006F3C6C">
        <w:rPr>
          <w:noProof/>
        </w:rPr>
        <w:t xml:space="preserve">Oplossing nu onmiddellijk gekend: Manhattan-afstand tot het doel. </w:t>
      </w:r>
    </w:p>
    <w:p w14:paraId="4E74A6BA" w14:textId="163E6455" w:rsidR="006F3C6C" w:rsidRDefault="006F3C6C" w:rsidP="006F3C6C">
      <w:pPr>
        <w:pStyle w:val="Lijstalinea"/>
        <w:numPr>
          <w:ilvl w:val="0"/>
          <w:numId w:val="203"/>
        </w:numPr>
        <w:rPr>
          <w:noProof/>
        </w:rPr>
      </w:pPr>
      <w:r w:rsidRPr="006F3C6C">
        <w:rPr>
          <w:noProof/>
        </w:rPr>
        <w:t>Dit is een aanvaardbare (en consistente) heuristiek voor het oorspronkelijke probleem.</w:t>
      </w:r>
    </w:p>
    <w:p w14:paraId="0EE08089" w14:textId="77777777" w:rsidR="00531623" w:rsidRDefault="00531623" w:rsidP="00877599">
      <w:pPr>
        <w:rPr>
          <w:noProof/>
        </w:rPr>
      </w:pPr>
    </w:p>
    <w:p w14:paraId="64FCE7B9" w14:textId="77777777" w:rsidR="00745E0F" w:rsidRDefault="00745E0F" w:rsidP="00BA44B6">
      <w:pPr>
        <w:pStyle w:val="Geenafstand"/>
        <w:rPr>
          <w:noProof/>
        </w:rPr>
      </w:pPr>
      <w:r w:rsidRPr="00745E0F">
        <w:rPr>
          <w:noProof/>
        </w:rPr>
        <w:t>Vereenvoudigde Problemen: de 8-Puzzel</w:t>
      </w:r>
      <w:r>
        <w:rPr>
          <w:noProof/>
        </w:rPr>
        <w:t>:</w:t>
      </w:r>
    </w:p>
    <w:p w14:paraId="76B62C6A" w14:textId="77777777" w:rsidR="00745E0F" w:rsidRDefault="00745E0F" w:rsidP="00745E0F">
      <w:pPr>
        <w:pStyle w:val="Lijstalinea"/>
        <w:numPr>
          <w:ilvl w:val="0"/>
          <w:numId w:val="204"/>
        </w:numPr>
        <w:rPr>
          <w:noProof/>
        </w:rPr>
      </w:pPr>
      <w:r w:rsidRPr="00745E0F">
        <w:rPr>
          <w:noProof/>
        </w:rPr>
        <w:t xml:space="preserve">Regels 8-puzzel: </w:t>
      </w:r>
      <w:r w:rsidRPr="00745E0F">
        <w:rPr>
          <w:rFonts w:ascii="Cambria Math" w:hAnsi="Cambria Math" w:cs="Cambria Math"/>
          <w:noProof/>
        </w:rPr>
        <w:t>𝐴</w:t>
      </w:r>
      <w:r w:rsidRPr="00745E0F">
        <w:rPr>
          <w:noProof/>
        </w:rPr>
        <w:t xml:space="preserve"> kan naar </w:t>
      </w:r>
      <w:r w:rsidRPr="00745E0F">
        <w:rPr>
          <w:rFonts w:ascii="Cambria Math" w:hAnsi="Cambria Math" w:cs="Cambria Math"/>
          <w:noProof/>
        </w:rPr>
        <w:t>𝐵</w:t>
      </w:r>
      <w:r w:rsidRPr="00745E0F">
        <w:rPr>
          <w:noProof/>
        </w:rPr>
        <w:t xml:space="preserve"> worden verplaatst als </w:t>
      </w:r>
    </w:p>
    <w:p w14:paraId="163C14D4" w14:textId="19F7C5DC" w:rsidR="00745E0F" w:rsidRDefault="00745E0F" w:rsidP="00745E0F">
      <w:pPr>
        <w:pStyle w:val="Lijstalinea"/>
        <w:numPr>
          <w:ilvl w:val="1"/>
          <w:numId w:val="204"/>
        </w:numPr>
        <w:rPr>
          <w:noProof/>
        </w:rPr>
      </w:pPr>
      <w:r w:rsidRPr="00745E0F">
        <w:rPr>
          <w:noProof/>
        </w:rPr>
        <w:t xml:space="preserve">de vakjes </w:t>
      </w:r>
      <w:r w:rsidRPr="00745E0F">
        <w:rPr>
          <w:rFonts w:ascii="Cambria Math" w:hAnsi="Cambria Math" w:cs="Cambria Math"/>
          <w:noProof/>
        </w:rPr>
        <w:t>𝐴</w:t>
      </w:r>
      <w:r w:rsidRPr="00745E0F">
        <w:rPr>
          <w:noProof/>
        </w:rPr>
        <w:t xml:space="preserve"> en </w:t>
      </w:r>
      <w:r w:rsidRPr="00745E0F">
        <w:rPr>
          <w:rFonts w:ascii="Cambria Math" w:hAnsi="Cambria Math" w:cs="Cambria Math"/>
          <w:noProof/>
        </w:rPr>
        <w:t>𝐵</w:t>
      </w:r>
      <w:r w:rsidRPr="00745E0F">
        <w:rPr>
          <w:noProof/>
        </w:rPr>
        <w:t xml:space="preserve"> aangrenzend zijn; en </w:t>
      </w:r>
    </w:p>
    <w:p w14:paraId="0FE44624" w14:textId="77777777" w:rsidR="00745E0F" w:rsidRDefault="00745E0F" w:rsidP="00745E0F">
      <w:pPr>
        <w:pStyle w:val="Lijstalinea"/>
        <w:numPr>
          <w:ilvl w:val="1"/>
          <w:numId w:val="204"/>
        </w:numPr>
        <w:rPr>
          <w:noProof/>
        </w:rPr>
      </w:pPr>
      <w:r w:rsidRPr="00745E0F">
        <w:rPr>
          <w:noProof/>
        </w:rPr>
        <w:t xml:space="preserve">het vakje </w:t>
      </w:r>
      <w:r w:rsidRPr="00745E0F">
        <w:rPr>
          <w:rFonts w:ascii="Cambria Math" w:hAnsi="Cambria Math" w:cs="Cambria Math"/>
          <w:noProof/>
        </w:rPr>
        <w:t>𝐵</w:t>
      </w:r>
      <w:r w:rsidRPr="00745E0F">
        <w:rPr>
          <w:noProof/>
        </w:rPr>
        <w:t xml:space="preserve"> is het lege vakje. </w:t>
      </w:r>
    </w:p>
    <w:p w14:paraId="0214F522" w14:textId="77777777" w:rsidR="00745E0F" w:rsidRDefault="00745E0F" w:rsidP="00745E0F">
      <w:pPr>
        <w:pStyle w:val="Lijstalinea"/>
        <w:numPr>
          <w:ilvl w:val="0"/>
          <w:numId w:val="204"/>
        </w:numPr>
        <w:rPr>
          <w:noProof/>
        </w:rPr>
      </w:pPr>
      <w:r w:rsidRPr="00745E0F">
        <w:rPr>
          <w:noProof/>
        </w:rPr>
        <w:t xml:space="preserve">Laat nu één of meer van deze restricties weg: </w:t>
      </w:r>
    </w:p>
    <w:p w14:paraId="4F80E99C" w14:textId="77777777" w:rsidR="00745E0F" w:rsidRDefault="00745E0F" w:rsidP="00745E0F">
      <w:pPr>
        <w:pStyle w:val="Lijstalinea"/>
        <w:numPr>
          <w:ilvl w:val="1"/>
          <w:numId w:val="204"/>
        </w:numPr>
        <w:rPr>
          <w:noProof/>
        </w:rPr>
      </w:pPr>
      <w:r w:rsidRPr="00745E0F">
        <w:rPr>
          <w:rFonts w:ascii="Cambria Math" w:hAnsi="Cambria Math" w:cs="Cambria Math"/>
          <w:noProof/>
        </w:rPr>
        <w:t>𝐴</w:t>
      </w:r>
      <w:r w:rsidRPr="00745E0F">
        <w:rPr>
          <w:noProof/>
        </w:rPr>
        <w:t xml:space="preserve"> kan naar </w:t>
      </w:r>
      <w:r w:rsidRPr="00745E0F">
        <w:rPr>
          <w:rFonts w:ascii="Cambria Math" w:hAnsi="Cambria Math" w:cs="Cambria Math"/>
          <w:noProof/>
        </w:rPr>
        <w:t>𝐵</w:t>
      </w:r>
      <w:r w:rsidRPr="00745E0F">
        <w:rPr>
          <w:noProof/>
        </w:rPr>
        <w:t xml:space="preserve"> worden verplaatst als </w:t>
      </w:r>
      <w:r w:rsidRPr="00745E0F">
        <w:rPr>
          <w:rFonts w:ascii="Cambria Math" w:hAnsi="Cambria Math" w:cs="Cambria Math"/>
          <w:noProof/>
        </w:rPr>
        <w:t>𝐴</w:t>
      </w:r>
      <w:r w:rsidRPr="00745E0F">
        <w:rPr>
          <w:noProof/>
        </w:rPr>
        <w:t xml:space="preserve"> en </w:t>
      </w:r>
      <w:r w:rsidRPr="00745E0F">
        <w:rPr>
          <w:rFonts w:ascii="Cambria Math" w:hAnsi="Cambria Math" w:cs="Cambria Math"/>
          <w:noProof/>
        </w:rPr>
        <w:t>𝐵</w:t>
      </w:r>
      <w:r w:rsidRPr="00745E0F">
        <w:rPr>
          <w:noProof/>
        </w:rPr>
        <w:t xml:space="preserve"> aangrenzend zijn. </w:t>
      </w:r>
    </w:p>
    <w:p w14:paraId="169C7D28" w14:textId="77777777" w:rsidR="00745E0F" w:rsidRDefault="00745E0F" w:rsidP="00745E0F">
      <w:pPr>
        <w:pStyle w:val="Lijstalinea"/>
        <w:numPr>
          <w:ilvl w:val="1"/>
          <w:numId w:val="204"/>
        </w:numPr>
        <w:rPr>
          <w:noProof/>
        </w:rPr>
      </w:pPr>
      <w:r w:rsidRPr="00745E0F">
        <w:rPr>
          <w:rFonts w:ascii="Cambria Math" w:hAnsi="Cambria Math" w:cs="Cambria Math"/>
          <w:noProof/>
        </w:rPr>
        <w:t>𝐴</w:t>
      </w:r>
      <w:r w:rsidRPr="00745E0F">
        <w:rPr>
          <w:noProof/>
        </w:rPr>
        <w:t xml:space="preserve"> kan naar </w:t>
      </w:r>
      <w:r w:rsidRPr="00745E0F">
        <w:rPr>
          <w:rFonts w:ascii="Cambria Math" w:hAnsi="Cambria Math" w:cs="Cambria Math"/>
          <w:noProof/>
        </w:rPr>
        <w:t>𝐵</w:t>
      </w:r>
      <w:r w:rsidRPr="00745E0F">
        <w:rPr>
          <w:noProof/>
        </w:rPr>
        <w:t xml:space="preserve"> worden verplaatst als </w:t>
      </w:r>
      <w:r w:rsidRPr="00745E0F">
        <w:rPr>
          <w:rFonts w:ascii="Cambria Math" w:hAnsi="Cambria Math" w:cs="Cambria Math"/>
          <w:noProof/>
        </w:rPr>
        <w:t>𝐵</w:t>
      </w:r>
      <w:r w:rsidRPr="00745E0F">
        <w:rPr>
          <w:noProof/>
        </w:rPr>
        <w:t xml:space="preserve"> het lege vakje is. </w:t>
      </w:r>
    </w:p>
    <w:p w14:paraId="4539B894" w14:textId="77777777" w:rsidR="00745E0F" w:rsidRDefault="00745E0F" w:rsidP="00745E0F">
      <w:pPr>
        <w:pStyle w:val="Lijstalinea"/>
        <w:numPr>
          <w:ilvl w:val="1"/>
          <w:numId w:val="204"/>
        </w:numPr>
        <w:rPr>
          <w:noProof/>
        </w:rPr>
      </w:pPr>
      <w:r w:rsidRPr="00745E0F">
        <w:rPr>
          <w:rFonts w:ascii="Cambria Math" w:hAnsi="Cambria Math" w:cs="Cambria Math"/>
          <w:noProof/>
        </w:rPr>
        <w:t>𝐴</w:t>
      </w:r>
      <w:r w:rsidRPr="00745E0F">
        <w:rPr>
          <w:noProof/>
        </w:rPr>
        <w:t xml:space="preserve"> kan naar </w:t>
      </w:r>
      <w:r w:rsidRPr="00745E0F">
        <w:rPr>
          <w:rFonts w:ascii="Cambria Math" w:hAnsi="Cambria Math" w:cs="Cambria Math"/>
          <w:noProof/>
        </w:rPr>
        <w:t>𝐵</w:t>
      </w:r>
      <w:r w:rsidRPr="00745E0F">
        <w:rPr>
          <w:noProof/>
        </w:rPr>
        <w:t xml:space="preserve"> worden verplaatst (zonder voorwaarden). </w:t>
      </w:r>
    </w:p>
    <w:p w14:paraId="516D1488" w14:textId="0C7A2713" w:rsidR="00531623" w:rsidRDefault="00745E0F" w:rsidP="00745E0F">
      <w:pPr>
        <w:pStyle w:val="Lijstalinea"/>
        <w:numPr>
          <w:ilvl w:val="0"/>
          <w:numId w:val="204"/>
        </w:numPr>
        <w:rPr>
          <w:noProof/>
        </w:rPr>
      </w:pPr>
      <w:r w:rsidRPr="00745E0F">
        <w:rPr>
          <w:noProof/>
        </w:rPr>
        <w:t>Welke (gekende) heuristieken krijgen we?</w:t>
      </w:r>
    </w:p>
    <w:p w14:paraId="49F6E72B" w14:textId="77777777" w:rsidR="00531623" w:rsidRDefault="00531623" w:rsidP="00877599">
      <w:pPr>
        <w:rPr>
          <w:noProof/>
        </w:rPr>
      </w:pPr>
    </w:p>
    <w:p w14:paraId="5E1F6E11" w14:textId="544BFBBA" w:rsidR="00762AF4" w:rsidRDefault="00762AF4" w:rsidP="00762AF4">
      <w:pPr>
        <w:pStyle w:val="Geenafstand"/>
        <w:rPr>
          <w:noProof/>
        </w:rPr>
      </w:pPr>
      <w:r w:rsidRPr="00762AF4">
        <w:rPr>
          <w:noProof/>
        </w:rPr>
        <w:drawing>
          <wp:anchor distT="0" distB="0" distL="114300" distR="114300" simplePos="0" relativeHeight="251677743" behindDoc="1" locked="0" layoutInCell="1" allowOverlap="1" wp14:anchorId="6C0096B2" wp14:editId="0204E651">
            <wp:simplePos x="0" y="0"/>
            <wp:positionH relativeFrom="margin">
              <wp:align>right</wp:align>
            </wp:positionH>
            <wp:positionV relativeFrom="paragraph">
              <wp:posOffset>6139</wp:posOffset>
            </wp:positionV>
            <wp:extent cx="2106982" cy="838200"/>
            <wp:effectExtent l="0" t="0" r="7620" b="0"/>
            <wp:wrapTight wrapText="bothSides">
              <wp:wrapPolygon edited="0">
                <wp:start x="0" y="0"/>
                <wp:lineTo x="0" y="21109"/>
                <wp:lineTo x="21483" y="21109"/>
                <wp:lineTo x="21483" y="0"/>
                <wp:lineTo x="0" y="0"/>
              </wp:wrapPolygon>
            </wp:wrapTight>
            <wp:docPr id="1135674257" name="Afbeelding 1" descr="Afbeelding met Rechthoek, plein,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74257" name="Afbeelding 1" descr="Afbeelding met Rechthoek, plein, lijn&#10;&#10;Automatisch gegenereerde beschrijving"/>
                    <pic:cNvPicPr/>
                  </pic:nvPicPr>
                  <pic:blipFill>
                    <a:blip r:embed="rId80">
                      <a:extLst>
                        <a:ext uri="{28A0092B-C50C-407E-A947-70E740481C1C}">
                          <a14:useLocalDpi xmlns:a14="http://schemas.microsoft.com/office/drawing/2010/main" val="0"/>
                        </a:ext>
                      </a:extLst>
                    </a:blip>
                    <a:stretch>
                      <a:fillRect/>
                    </a:stretch>
                  </pic:blipFill>
                  <pic:spPr>
                    <a:xfrm>
                      <a:off x="0" y="0"/>
                      <a:ext cx="2106982" cy="838200"/>
                    </a:xfrm>
                    <a:prstGeom prst="rect">
                      <a:avLst/>
                    </a:prstGeom>
                  </pic:spPr>
                </pic:pic>
              </a:graphicData>
            </a:graphic>
          </wp:anchor>
        </w:drawing>
      </w:r>
      <w:r w:rsidRPr="00762AF4">
        <w:rPr>
          <w:noProof/>
        </w:rPr>
        <w:t>Patroon Databanken</w:t>
      </w:r>
      <w:r>
        <w:rPr>
          <w:noProof/>
        </w:rPr>
        <w:t>:</w:t>
      </w:r>
    </w:p>
    <w:p w14:paraId="01308F7C" w14:textId="30A2D750" w:rsidR="00531623" w:rsidRDefault="00762AF4" w:rsidP="00877599">
      <w:pPr>
        <w:rPr>
          <w:noProof/>
        </w:rPr>
      </w:pPr>
      <w:r w:rsidRPr="00762AF4">
        <w:rPr>
          <w:noProof/>
        </w:rPr>
        <w:t>Bekijk een deelprobleem en sla waarde oplossing deelprobleem op in databank.</w:t>
      </w:r>
    </w:p>
    <w:p w14:paraId="143A7159" w14:textId="4B74A0DC" w:rsidR="00531623" w:rsidRDefault="00531623" w:rsidP="00877599">
      <w:pPr>
        <w:rPr>
          <w:noProof/>
        </w:rPr>
      </w:pPr>
    </w:p>
    <w:p w14:paraId="270797B8" w14:textId="77777777" w:rsidR="00531623" w:rsidRDefault="00531623" w:rsidP="00877599">
      <w:pPr>
        <w:rPr>
          <w:noProof/>
        </w:rPr>
      </w:pPr>
    </w:p>
    <w:p w14:paraId="5D94812E" w14:textId="77777777" w:rsidR="00531623" w:rsidRDefault="00531623" w:rsidP="00877599">
      <w:pPr>
        <w:rPr>
          <w:noProof/>
        </w:rPr>
      </w:pPr>
    </w:p>
    <w:p w14:paraId="4EE74410" w14:textId="49C37174" w:rsidR="000B5997" w:rsidRDefault="00270E36" w:rsidP="00270E36">
      <w:pPr>
        <w:pStyle w:val="Geenafstand"/>
        <w:rPr>
          <w:noProof/>
        </w:rPr>
      </w:pPr>
      <w:r w:rsidRPr="00270E36">
        <w:rPr>
          <w:noProof/>
        </w:rPr>
        <w:lastRenderedPageBreak/>
        <w:drawing>
          <wp:anchor distT="0" distB="0" distL="114300" distR="114300" simplePos="0" relativeHeight="251678767" behindDoc="1" locked="0" layoutInCell="1" allowOverlap="1" wp14:anchorId="0838DE8E" wp14:editId="6025060D">
            <wp:simplePos x="0" y="0"/>
            <wp:positionH relativeFrom="column">
              <wp:posOffset>3583305</wp:posOffset>
            </wp:positionH>
            <wp:positionV relativeFrom="paragraph">
              <wp:posOffset>0</wp:posOffset>
            </wp:positionV>
            <wp:extent cx="2637155" cy="1498600"/>
            <wp:effectExtent l="0" t="0" r="0" b="6350"/>
            <wp:wrapTight wrapText="bothSides">
              <wp:wrapPolygon edited="0">
                <wp:start x="0" y="0"/>
                <wp:lineTo x="0" y="21417"/>
                <wp:lineTo x="21376" y="21417"/>
                <wp:lineTo x="21376" y="0"/>
                <wp:lineTo x="0" y="0"/>
              </wp:wrapPolygon>
            </wp:wrapTight>
            <wp:docPr id="1998297260" name="Afbeelding 1" descr="Afbeelding met schets, diagram,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97260" name="Afbeelding 1" descr="Afbeelding met schets, diagram, Plan, Technische tekening&#10;&#10;Automatisch gegenereerde beschrijving"/>
                    <pic:cNvPicPr/>
                  </pic:nvPicPr>
                  <pic:blipFill>
                    <a:blip r:embed="rId81">
                      <a:extLst>
                        <a:ext uri="{28A0092B-C50C-407E-A947-70E740481C1C}">
                          <a14:useLocalDpi xmlns:a14="http://schemas.microsoft.com/office/drawing/2010/main" val="0"/>
                        </a:ext>
                      </a:extLst>
                    </a:blip>
                    <a:stretch>
                      <a:fillRect/>
                    </a:stretch>
                  </pic:blipFill>
                  <pic:spPr>
                    <a:xfrm>
                      <a:off x="0" y="0"/>
                      <a:ext cx="2637155" cy="1498600"/>
                    </a:xfrm>
                    <a:prstGeom prst="rect">
                      <a:avLst/>
                    </a:prstGeom>
                  </pic:spPr>
                </pic:pic>
              </a:graphicData>
            </a:graphic>
            <wp14:sizeRelH relativeFrom="margin">
              <wp14:pctWidth>0</wp14:pctWidth>
            </wp14:sizeRelH>
            <wp14:sizeRelV relativeFrom="margin">
              <wp14:pctHeight>0</wp14:pctHeight>
            </wp14:sizeRelV>
          </wp:anchor>
        </w:drawing>
      </w:r>
      <w:r w:rsidR="000B5997" w:rsidRPr="000B5997">
        <w:rPr>
          <w:noProof/>
        </w:rPr>
        <w:t xml:space="preserve">Patroondatabank Opbouwen? </w:t>
      </w:r>
    </w:p>
    <w:p w14:paraId="748D2648" w14:textId="08C825E1" w:rsidR="00531623" w:rsidRDefault="000B5997" w:rsidP="00877599">
      <w:pPr>
        <w:rPr>
          <w:noProof/>
        </w:rPr>
      </w:pPr>
      <w:r w:rsidRPr="000B5997">
        <w:rPr>
          <w:noProof/>
        </w:rPr>
        <w:t>Door achterwaarts (omkeerbare acties) te zoeken, bv. met breedte eerst:</w:t>
      </w:r>
    </w:p>
    <w:p w14:paraId="087CE28F" w14:textId="77777777" w:rsidR="00531623" w:rsidRDefault="00531623" w:rsidP="00877599">
      <w:pPr>
        <w:rPr>
          <w:noProof/>
        </w:rPr>
      </w:pPr>
    </w:p>
    <w:p w14:paraId="0800B395" w14:textId="77777777" w:rsidR="00270E36" w:rsidRDefault="00270E36" w:rsidP="00270E36">
      <w:pPr>
        <w:pStyle w:val="Geenafstand"/>
        <w:rPr>
          <w:noProof/>
        </w:rPr>
      </w:pPr>
      <w:r w:rsidRPr="00270E36">
        <w:rPr>
          <w:noProof/>
        </w:rPr>
        <w:t>Heuristieken Combineren</w:t>
      </w:r>
      <w:r>
        <w:rPr>
          <w:noProof/>
        </w:rPr>
        <w:t>:</w:t>
      </w:r>
    </w:p>
    <w:p w14:paraId="732C9FBA" w14:textId="77777777" w:rsidR="00270E36" w:rsidRDefault="00270E36" w:rsidP="00270E36">
      <w:pPr>
        <w:pStyle w:val="Lijstalinea"/>
        <w:numPr>
          <w:ilvl w:val="0"/>
          <w:numId w:val="205"/>
        </w:numPr>
        <w:rPr>
          <w:noProof/>
        </w:rPr>
      </w:pPr>
      <w:r w:rsidRPr="00270E36">
        <w:rPr>
          <w:noProof/>
        </w:rPr>
        <w:t xml:space="preserve">Heuristieken kunnen gecombineerd worden m.b.v. max-operator. </w:t>
      </w:r>
    </w:p>
    <w:p w14:paraId="0647E89F" w14:textId="77777777" w:rsidR="00270E36" w:rsidRDefault="00270E36" w:rsidP="00270E36">
      <w:pPr>
        <w:pStyle w:val="Lijstalinea"/>
        <w:numPr>
          <w:ilvl w:val="1"/>
          <w:numId w:val="205"/>
        </w:numPr>
        <w:rPr>
          <w:noProof/>
        </w:rPr>
      </w:pPr>
      <w:r w:rsidRPr="00270E36">
        <w:rPr>
          <w:rFonts w:ascii="Cambria Math" w:hAnsi="Cambria Math" w:cs="Cambria Math"/>
          <w:noProof/>
        </w:rPr>
        <w:t>ℎ</w:t>
      </w:r>
      <w:r w:rsidRPr="00270E36">
        <w:rPr>
          <w:noProof/>
        </w:rPr>
        <w:t>(</w:t>
      </w:r>
      <w:r w:rsidRPr="00270E36">
        <w:rPr>
          <w:rFonts w:ascii="Cambria Math" w:hAnsi="Cambria Math" w:cs="Cambria Math"/>
          <w:noProof/>
        </w:rPr>
        <w:t>𝑠</w:t>
      </w:r>
      <w:r w:rsidRPr="00270E36">
        <w:rPr>
          <w:noProof/>
        </w:rPr>
        <w:t>) = max(</w:t>
      </w:r>
      <w:r w:rsidRPr="00270E36">
        <w:rPr>
          <w:rFonts w:ascii="Cambria Math" w:hAnsi="Cambria Math" w:cs="Cambria Math"/>
          <w:noProof/>
        </w:rPr>
        <w:t>ℎ</w:t>
      </w:r>
      <w:r w:rsidRPr="00270E36">
        <w:rPr>
          <w:noProof/>
        </w:rPr>
        <w:t>1 (</w:t>
      </w:r>
      <w:r w:rsidRPr="00270E36">
        <w:rPr>
          <w:rFonts w:ascii="Cambria Math" w:hAnsi="Cambria Math" w:cs="Cambria Math"/>
          <w:noProof/>
        </w:rPr>
        <w:t>𝑠</w:t>
      </w:r>
      <w:r w:rsidRPr="00270E36">
        <w:rPr>
          <w:noProof/>
        </w:rPr>
        <w:t xml:space="preserve">), </w:t>
      </w:r>
      <w:r w:rsidRPr="00270E36">
        <w:rPr>
          <w:rFonts w:ascii="Cambria Math" w:hAnsi="Cambria Math" w:cs="Cambria Math"/>
          <w:noProof/>
        </w:rPr>
        <w:t>ℎ</w:t>
      </w:r>
      <w:r w:rsidRPr="00270E36">
        <w:rPr>
          <w:noProof/>
        </w:rPr>
        <w:t>2 (</w:t>
      </w:r>
      <w:r w:rsidRPr="00270E36">
        <w:rPr>
          <w:rFonts w:ascii="Cambria Math" w:hAnsi="Cambria Math" w:cs="Cambria Math"/>
          <w:noProof/>
        </w:rPr>
        <w:t>𝑠</w:t>
      </w:r>
      <w:r w:rsidRPr="00270E36">
        <w:rPr>
          <w:noProof/>
        </w:rPr>
        <w:t xml:space="preserve">)). </w:t>
      </w:r>
    </w:p>
    <w:p w14:paraId="7E6A5C9E" w14:textId="77777777" w:rsidR="00270E36" w:rsidRDefault="00270E36" w:rsidP="00270E36">
      <w:pPr>
        <w:pStyle w:val="Lijstalinea"/>
        <w:numPr>
          <w:ilvl w:val="0"/>
          <w:numId w:val="205"/>
        </w:numPr>
        <w:rPr>
          <w:noProof/>
        </w:rPr>
      </w:pPr>
      <w:r w:rsidRPr="00270E36">
        <w:rPr>
          <w:noProof/>
        </w:rPr>
        <w:t xml:space="preserve">Dit levert een nieuwe, betere, heuristiek op. </w:t>
      </w:r>
    </w:p>
    <w:p w14:paraId="04AF1AFC" w14:textId="0FB3C3C7" w:rsidR="00531623" w:rsidRDefault="00270E36" w:rsidP="00270E36">
      <w:pPr>
        <w:pStyle w:val="Lijstalinea"/>
        <w:numPr>
          <w:ilvl w:val="0"/>
          <w:numId w:val="205"/>
        </w:numPr>
        <w:rPr>
          <w:noProof/>
        </w:rPr>
      </w:pPr>
      <w:r w:rsidRPr="00270E36">
        <w:rPr>
          <w:noProof/>
        </w:rPr>
        <w:t xml:space="preserve">Aanvaardbaar als </w:t>
      </w:r>
      <w:r w:rsidRPr="00270E36">
        <w:rPr>
          <w:rFonts w:ascii="Cambria Math" w:hAnsi="Cambria Math" w:cs="Cambria Math"/>
          <w:noProof/>
        </w:rPr>
        <w:t>ℎ</w:t>
      </w:r>
      <w:r w:rsidRPr="00270E36">
        <w:rPr>
          <w:noProof/>
        </w:rPr>
        <w:t xml:space="preserve">1 en </w:t>
      </w:r>
      <w:r w:rsidRPr="00270E36">
        <w:rPr>
          <w:rFonts w:ascii="Cambria Math" w:hAnsi="Cambria Math" w:cs="Cambria Math"/>
          <w:noProof/>
        </w:rPr>
        <w:t>ℎ</w:t>
      </w:r>
      <w:r w:rsidRPr="00270E36">
        <w:rPr>
          <w:noProof/>
        </w:rPr>
        <w:t>2 aanvaardbaar zijn</w:t>
      </w:r>
    </w:p>
    <w:p w14:paraId="19BC541E" w14:textId="77777777" w:rsidR="002E4F21" w:rsidRDefault="002E4F21" w:rsidP="002E4F21">
      <w:pPr>
        <w:rPr>
          <w:noProof/>
        </w:rPr>
      </w:pPr>
    </w:p>
    <w:p w14:paraId="07D6217D" w14:textId="50CCBF2F" w:rsidR="002E4F21" w:rsidRDefault="002E4F21" w:rsidP="002E4F21">
      <w:pPr>
        <w:rPr>
          <w:noProof/>
        </w:rPr>
      </w:pPr>
      <w:r>
        <w:rPr>
          <w:noProof/>
        </w:rPr>
        <w:t xml:space="preserve">Je moet kunnen weten wanneer </w:t>
      </w:r>
      <w:r w:rsidR="008A6472">
        <w:rPr>
          <w:noProof/>
        </w:rPr>
        <w:t>je A* gebruikt via graaf- of boomgebasseerd</w:t>
      </w:r>
    </w:p>
    <w:p w14:paraId="5594A783" w14:textId="77777777" w:rsidR="00531623" w:rsidRDefault="00531623" w:rsidP="00877599">
      <w:pPr>
        <w:rPr>
          <w:noProof/>
        </w:rPr>
      </w:pPr>
    </w:p>
    <w:p w14:paraId="53B22A2C" w14:textId="77777777" w:rsidR="00531623" w:rsidRDefault="00531623" w:rsidP="00877599">
      <w:pPr>
        <w:rPr>
          <w:noProof/>
        </w:rPr>
      </w:pPr>
    </w:p>
    <w:p w14:paraId="6CB3371F" w14:textId="77777777" w:rsidR="00531623" w:rsidRDefault="00531623" w:rsidP="00877599">
      <w:pPr>
        <w:rPr>
          <w:noProof/>
        </w:rPr>
      </w:pPr>
    </w:p>
    <w:p w14:paraId="3BFB7928" w14:textId="77777777" w:rsidR="00531623" w:rsidRDefault="00531623" w:rsidP="00877599">
      <w:pPr>
        <w:rPr>
          <w:noProof/>
        </w:rPr>
      </w:pPr>
    </w:p>
    <w:p w14:paraId="43ED3124" w14:textId="77777777" w:rsidR="00531623" w:rsidRDefault="00531623" w:rsidP="00877599">
      <w:pPr>
        <w:rPr>
          <w:noProof/>
        </w:rPr>
      </w:pPr>
    </w:p>
    <w:p w14:paraId="28EB56D8" w14:textId="77777777" w:rsidR="00531623" w:rsidRDefault="00531623" w:rsidP="00877599">
      <w:pPr>
        <w:rPr>
          <w:noProof/>
        </w:rPr>
      </w:pPr>
    </w:p>
    <w:p w14:paraId="38659A08" w14:textId="77777777" w:rsidR="00531623" w:rsidRDefault="00531623" w:rsidP="00877599">
      <w:pPr>
        <w:rPr>
          <w:noProof/>
        </w:rPr>
      </w:pPr>
    </w:p>
    <w:p w14:paraId="3195A453" w14:textId="77777777" w:rsidR="00531623" w:rsidRDefault="00531623" w:rsidP="00877599">
      <w:pPr>
        <w:rPr>
          <w:noProof/>
        </w:rPr>
      </w:pPr>
    </w:p>
    <w:p w14:paraId="7668C65C" w14:textId="77777777" w:rsidR="00531623" w:rsidRDefault="00531623" w:rsidP="00877599">
      <w:pPr>
        <w:rPr>
          <w:noProof/>
        </w:rPr>
      </w:pPr>
    </w:p>
    <w:p w14:paraId="78C896A5" w14:textId="77777777" w:rsidR="00531623" w:rsidRDefault="00531623" w:rsidP="00877599">
      <w:pPr>
        <w:rPr>
          <w:noProof/>
        </w:rPr>
      </w:pPr>
    </w:p>
    <w:p w14:paraId="693402E0" w14:textId="77777777" w:rsidR="00531623" w:rsidRDefault="00531623" w:rsidP="00877599">
      <w:pPr>
        <w:rPr>
          <w:noProof/>
        </w:rPr>
      </w:pPr>
    </w:p>
    <w:p w14:paraId="60FA68E9" w14:textId="77777777" w:rsidR="00531623" w:rsidRDefault="00531623" w:rsidP="00877599">
      <w:pPr>
        <w:rPr>
          <w:noProof/>
        </w:rPr>
      </w:pPr>
    </w:p>
    <w:p w14:paraId="31EBF511" w14:textId="77777777" w:rsidR="00531623" w:rsidRDefault="00531623" w:rsidP="00877599">
      <w:pPr>
        <w:rPr>
          <w:noProof/>
        </w:rPr>
      </w:pPr>
    </w:p>
    <w:p w14:paraId="6A527D19" w14:textId="77777777" w:rsidR="00531623" w:rsidRDefault="00531623" w:rsidP="00877599">
      <w:pPr>
        <w:rPr>
          <w:noProof/>
        </w:rPr>
      </w:pPr>
    </w:p>
    <w:p w14:paraId="0E5843EE" w14:textId="77777777" w:rsidR="00531623" w:rsidRDefault="00531623" w:rsidP="00877599">
      <w:pPr>
        <w:rPr>
          <w:noProof/>
        </w:rPr>
      </w:pPr>
    </w:p>
    <w:p w14:paraId="1570948D" w14:textId="77777777" w:rsidR="00531623" w:rsidRDefault="00531623" w:rsidP="00877599">
      <w:pPr>
        <w:rPr>
          <w:noProof/>
        </w:rPr>
      </w:pPr>
    </w:p>
    <w:p w14:paraId="5966EA26" w14:textId="77777777" w:rsidR="00531623" w:rsidRDefault="00531623" w:rsidP="00877599">
      <w:pPr>
        <w:rPr>
          <w:noProof/>
        </w:rPr>
      </w:pPr>
    </w:p>
    <w:p w14:paraId="74FF7A01" w14:textId="77777777" w:rsidR="00531623" w:rsidRDefault="00531623" w:rsidP="00877599">
      <w:pPr>
        <w:rPr>
          <w:noProof/>
        </w:rPr>
      </w:pPr>
    </w:p>
    <w:p w14:paraId="633E9886" w14:textId="77777777" w:rsidR="00531623" w:rsidRDefault="00531623" w:rsidP="00877599">
      <w:pPr>
        <w:rPr>
          <w:noProof/>
        </w:rPr>
      </w:pPr>
    </w:p>
    <w:p w14:paraId="656F1AFA" w14:textId="77777777" w:rsidR="00531623" w:rsidRDefault="00531623" w:rsidP="00877599">
      <w:pPr>
        <w:rPr>
          <w:noProof/>
        </w:rPr>
      </w:pPr>
    </w:p>
    <w:p w14:paraId="05DFD1E1" w14:textId="77777777" w:rsidR="00531623" w:rsidRDefault="00531623" w:rsidP="00877599">
      <w:pPr>
        <w:rPr>
          <w:noProof/>
        </w:rPr>
      </w:pPr>
    </w:p>
    <w:p w14:paraId="280A0596" w14:textId="77777777" w:rsidR="00531623" w:rsidRDefault="00531623" w:rsidP="00877599">
      <w:pPr>
        <w:rPr>
          <w:noProof/>
        </w:rPr>
      </w:pPr>
    </w:p>
    <w:p w14:paraId="41C8AFA9" w14:textId="77777777" w:rsidR="00531623" w:rsidRDefault="00531623" w:rsidP="00877599">
      <w:pPr>
        <w:rPr>
          <w:noProof/>
        </w:rPr>
      </w:pPr>
    </w:p>
    <w:p w14:paraId="031BD2D6" w14:textId="77777777" w:rsidR="00531623" w:rsidRDefault="00531623" w:rsidP="00877599">
      <w:pPr>
        <w:rPr>
          <w:noProof/>
        </w:rPr>
      </w:pPr>
    </w:p>
    <w:p w14:paraId="4736B781" w14:textId="77777777" w:rsidR="00531623" w:rsidRDefault="00531623" w:rsidP="00877599">
      <w:pPr>
        <w:rPr>
          <w:noProof/>
        </w:rPr>
      </w:pPr>
    </w:p>
    <w:p w14:paraId="128CA949" w14:textId="77777777" w:rsidR="00531623" w:rsidRDefault="00531623" w:rsidP="00877599">
      <w:pPr>
        <w:rPr>
          <w:noProof/>
        </w:rPr>
      </w:pPr>
    </w:p>
    <w:p w14:paraId="74D21493" w14:textId="77777777" w:rsidR="00531623" w:rsidRDefault="00531623" w:rsidP="00877599">
      <w:pPr>
        <w:rPr>
          <w:noProof/>
        </w:rPr>
      </w:pPr>
    </w:p>
    <w:p w14:paraId="64EE49E3" w14:textId="77777777" w:rsidR="00531623" w:rsidRDefault="00531623" w:rsidP="00877599">
      <w:pPr>
        <w:rPr>
          <w:noProof/>
        </w:rPr>
      </w:pPr>
    </w:p>
    <w:p w14:paraId="15DDED2B" w14:textId="77777777" w:rsidR="00531623" w:rsidRDefault="00531623" w:rsidP="00877599">
      <w:pPr>
        <w:rPr>
          <w:noProof/>
        </w:rPr>
      </w:pPr>
    </w:p>
    <w:p w14:paraId="220550DD" w14:textId="77777777" w:rsidR="00531623" w:rsidRDefault="00531623" w:rsidP="00877599">
      <w:pPr>
        <w:rPr>
          <w:noProof/>
        </w:rPr>
      </w:pPr>
    </w:p>
    <w:p w14:paraId="1D07A55F" w14:textId="77777777" w:rsidR="00531623" w:rsidRDefault="00531623" w:rsidP="00877599">
      <w:pPr>
        <w:rPr>
          <w:noProof/>
        </w:rPr>
      </w:pPr>
    </w:p>
    <w:p w14:paraId="01E4B1F1" w14:textId="77777777" w:rsidR="00531623" w:rsidRDefault="00531623" w:rsidP="00877599">
      <w:pPr>
        <w:rPr>
          <w:noProof/>
        </w:rPr>
      </w:pPr>
    </w:p>
    <w:p w14:paraId="1F5629D6" w14:textId="77777777" w:rsidR="00531623" w:rsidRDefault="00531623" w:rsidP="00877599">
      <w:pPr>
        <w:rPr>
          <w:noProof/>
        </w:rPr>
      </w:pPr>
    </w:p>
    <w:p w14:paraId="7161AB65" w14:textId="77777777" w:rsidR="00531623" w:rsidRDefault="00531623" w:rsidP="00877599">
      <w:pPr>
        <w:rPr>
          <w:noProof/>
        </w:rPr>
      </w:pPr>
    </w:p>
    <w:p w14:paraId="56F764CC" w14:textId="77777777" w:rsidR="00531623" w:rsidRDefault="00531623" w:rsidP="00877599">
      <w:pPr>
        <w:rPr>
          <w:noProof/>
        </w:rPr>
      </w:pPr>
    </w:p>
    <w:p w14:paraId="76CAA959" w14:textId="77777777" w:rsidR="00531623" w:rsidRDefault="00531623" w:rsidP="00877599">
      <w:pPr>
        <w:rPr>
          <w:noProof/>
        </w:rPr>
      </w:pPr>
    </w:p>
    <w:p w14:paraId="57A50527" w14:textId="77777777" w:rsidR="00531623" w:rsidRDefault="00531623" w:rsidP="00877599">
      <w:pPr>
        <w:rPr>
          <w:noProof/>
        </w:rPr>
      </w:pPr>
    </w:p>
    <w:p w14:paraId="19B07C71" w14:textId="3BC09E1A" w:rsidR="00531623" w:rsidRDefault="009906A6" w:rsidP="009906A6">
      <w:pPr>
        <w:pStyle w:val="Kop1"/>
        <w:rPr>
          <w:noProof/>
        </w:rPr>
      </w:pPr>
      <w:bookmarkStart w:id="34" w:name="_Toc186124606"/>
      <w:r>
        <w:rPr>
          <w:noProof/>
        </w:rPr>
        <w:lastRenderedPageBreak/>
        <w:t>Hoofdstuk 7: Complexiteitstheorie</w:t>
      </w:r>
      <w:bookmarkEnd w:id="34"/>
    </w:p>
    <w:p w14:paraId="48456550" w14:textId="5B1556D1" w:rsidR="004D0BBC" w:rsidRPr="004D0BBC" w:rsidRDefault="004D0BBC" w:rsidP="004D0BBC">
      <w:pPr>
        <w:pStyle w:val="Kop2"/>
      </w:pPr>
      <w:bookmarkStart w:id="35" w:name="_Toc186124607"/>
      <w:proofErr w:type="spellStart"/>
      <w:r>
        <w:t>Klassa</w:t>
      </w:r>
      <w:proofErr w:type="spellEnd"/>
      <w:r>
        <w:t xml:space="preserve"> P</w:t>
      </w:r>
      <w:bookmarkEnd w:id="35"/>
    </w:p>
    <w:p w14:paraId="2F6F68B8" w14:textId="06CD9EE0" w:rsidR="007057D6" w:rsidRDefault="007057D6" w:rsidP="007057D6">
      <w:pPr>
        <w:pStyle w:val="Geenafstand"/>
        <w:rPr>
          <w:noProof/>
        </w:rPr>
      </w:pPr>
      <w:r w:rsidRPr="007057D6">
        <w:rPr>
          <w:noProof/>
        </w:rPr>
        <w:t>De Complexiteitsklasse P</w:t>
      </w:r>
      <w:r>
        <w:rPr>
          <w:noProof/>
        </w:rPr>
        <w:t xml:space="preserve"> (Polynoom wat meerderheid betekent):</w:t>
      </w:r>
    </w:p>
    <w:p w14:paraId="4E2ED338" w14:textId="77777777" w:rsidR="007057D6" w:rsidRDefault="007057D6" w:rsidP="007057D6">
      <w:pPr>
        <w:pStyle w:val="Lijstalinea"/>
        <w:numPr>
          <w:ilvl w:val="0"/>
          <w:numId w:val="206"/>
        </w:numPr>
        <w:rPr>
          <w:noProof/>
        </w:rPr>
      </w:pPr>
      <w:r w:rsidRPr="007057D6">
        <w:rPr>
          <w:noProof/>
        </w:rPr>
        <w:t xml:space="preserve">Definitie De </w:t>
      </w:r>
      <w:r>
        <w:rPr>
          <w:noProof/>
        </w:rPr>
        <w:t>klasse</w:t>
      </w:r>
      <w:r w:rsidRPr="007057D6">
        <w:rPr>
          <w:noProof/>
        </w:rPr>
        <w:t xml:space="preserve"> P is de verzameling van alle problemen die in polynomiale tijd kunnen opgelost worden door een (deterministisch) algoritme. </w:t>
      </w:r>
    </w:p>
    <w:p w14:paraId="4369402B" w14:textId="77777777" w:rsidR="007057D6" w:rsidRDefault="007057D6" w:rsidP="007057D6">
      <w:pPr>
        <w:pStyle w:val="Lijstalinea"/>
        <w:numPr>
          <w:ilvl w:val="0"/>
          <w:numId w:val="206"/>
        </w:numPr>
        <w:rPr>
          <w:noProof/>
        </w:rPr>
      </w:pPr>
      <w:r w:rsidRPr="007057D6">
        <w:rPr>
          <w:noProof/>
        </w:rPr>
        <w:t xml:space="preserve">Opmerking: </w:t>
      </w:r>
    </w:p>
    <w:p w14:paraId="2CA0D65D" w14:textId="77777777" w:rsidR="007057D6" w:rsidRDefault="007057D6" w:rsidP="007057D6">
      <w:pPr>
        <w:pStyle w:val="Lijstalinea"/>
        <w:numPr>
          <w:ilvl w:val="1"/>
          <w:numId w:val="206"/>
        </w:numPr>
        <w:rPr>
          <w:noProof/>
        </w:rPr>
      </w:pPr>
      <w:r w:rsidRPr="007057D6">
        <w:rPr>
          <w:noProof/>
        </w:rPr>
        <w:t xml:space="preserve">Polynomiale tijd betekent dat de uitvoeringstijd van het algoritme </w:t>
      </w:r>
      <w:r w:rsidRPr="007057D6">
        <w:rPr>
          <w:rFonts w:ascii="Cambria Math" w:hAnsi="Cambria Math" w:cs="Cambria Math"/>
          <w:noProof/>
        </w:rPr>
        <w:t>𝑂</w:t>
      </w:r>
      <w:r w:rsidRPr="007057D6">
        <w:rPr>
          <w:noProof/>
        </w:rPr>
        <w:t>(</w:t>
      </w:r>
      <w:r w:rsidRPr="007057D6">
        <w:rPr>
          <w:rFonts w:ascii="Cambria Math" w:hAnsi="Cambria Math" w:cs="Cambria Math"/>
          <w:noProof/>
        </w:rPr>
        <w:t>𝑛𝑘</w:t>
      </w:r>
      <w:r w:rsidRPr="007057D6">
        <w:rPr>
          <w:noProof/>
        </w:rPr>
        <w:t xml:space="preserve"> ) is, met </w:t>
      </w:r>
      <w:r w:rsidRPr="007057D6">
        <w:rPr>
          <w:rFonts w:ascii="Cambria Math" w:hAnsi="Cambria Math" w:cs="Cambria Math"/>
          <w:noProof/>
        </w:rPr>
        <w:t>𝑛</w:t>
      </w:r>
      <w:r w:rsidRPr="007057D6">
        <w:rPr>
          <w:noProof/>
        </w:rPr>
        <w:t xml:space="preserve"> de grootte van de invoer en waarbij </w:t>
      </w:r>
      <w:r w:rsidRPr="007057D6">
        <w:rPr>
          <w:rFonts w:ascii="Cambria Math" w:hAnsi="Cambria Math" w:cs="Cambria Math"/>
          <w:noProof/>
        </w:rPr>
        <w:t>𝑘</w:t>
      </w:r>
      <w:r w:rsidRPr="007057D6">
        <w:rPr>
          <w:noProof/>
        </w:rPr>
        <w:t xml:space="preserve"> een constante is (onafhankelijk van </w:t>
      </w:r>
      <w:r w:rsidRPr="007057D6">
        <w:rPr>
          <w:rFonts w:ascii="Cambria Math" w:hAnsi="Cambria Math" w:cs="Cambria Math"/>
          <w:noProof/>
        </w:rPr>
        <w:t>𝑛</w:t>
      </w:r>
      <w:r w:rsidRPr="007057D6">
        <w:rPr>
          <w:noProof/>
        </w:rPr>
        <w:t xml:space="preserve">). </w:t>
      </w:r>
    </w:p>
    <w:p w14:paraId="5789B1A5" w14:textId="502B6A7B" w:rsidR="00531623" w:rsidRDefault="007057D6" w:rsidP="007057D6">
      <w:pPr>
        <w:pStyle w:val="Lijstalinea"/>
        <w:numPr>
          <w:ilvl w:val="1"/>
          <w:numId w:val="206"/>
        </w:numPr>
        <w:rPr>
          <w:noProof/>
        </w:rPr>
      </w:pPr>
      <w:r w:rsidRPr="007057D6">
        <w:rPr>
          <w:noProof/>
        </w:rPr>
        <w:t>De klasse P is dus de klasse van de gemakkelijke problemen</w:t>
      </w:r>
    </w:p>
    <w:p w14:paraId="7C527700" w14:textId="77777777" w:rsidR="00531623" w:rsidRDefault="00531623" w:rsidP="00877599">
      <w:pPr>
        <w:rPr>
          <w:noProof/>
        </w:rPr>
      </w:pPr>
    </w:p>
    <w:p w14:paraId="27306B0F" w14:textId="77777777" w:rsidR="007057D6" w:rsidRDefault="007057D6" w:rsidP="007057D6">
      <w:pPr>
        <w:pStyle w:val="Geenafstand"/>
        <w:rPr>
          <w:noProof/>
        </w:rPr>
      </w:pPr>
      <w:r w:rsidRPr="007057D6">
        <w:rPr>
          <w:noProof/>
        </w:rPr>
        <w:t>Voorbeelden uit de Klasse P</w:t>
      </w:r>
      <w:r>
        <w:rPr>
          <w:noProof/>
        </w:rPr>
        <w:t>:</w:t>
      </w:r>
    </w:p>
    <w:p w14:paraId="04550B09" w14:textId="77777777" w:rsidR="007057D6" w:rsidRDefault="007057D6" w:rsidP="007057D6">
      <w:pPr>
        <w:pStyle w:val="Lijstalinea"/>
        <w:numPr>
          <w:ilvl w:val="0"/>
          <w:numId w:val="207"/>
        </w:numPr>
        <w:rPr>
          <w:noProof/>
        </w:rPr>
      </w:pPr>
      <w:r w:rsidRPr="007057D6">
        <w:rPr>
          <w:noProof/>
        </w:rPr>
        <w:t xml:space="preserve">Kortste pad in graaf met positieve gewichten. </w:t>
      </w:r>
    </w:p>
    <w:p w14:paraId="2596C91E" w14:textId="77777777" w:rsidR="007057D6" w:rsidRDefault="007057D6" w:rsidP="007057D6">
      <w:pPr>
        <w:pStyle w:val="Lijstalinea"/>
        <w:numPr>
          <w:ilvl w:val="0"/>
          <w:numId w:val="207"/>
        </w:numPr>
        <w:rPr>
          <w:noProof/>
        </w:rPr>
      </w:pPr>
      <w:r w:rsidRPr="007057D6">
        <w:rPr>
          <w:noProof/>
        </w:rPr>
        <w:t xml:space="preserve">Minimale kost opspannende boom. </w:t>
      </w:r>
    </w:p>
    <w:p w14:paraId="0A359BDA" w14:textId="77777777" w:rsidR="007057D6" w:rsidRDefault="007057D6" w:rsidP="007057D6">
      <w:pPr>
        <w:pStyle w:val="Lijstalinea"/>
        <w:numPr>
          <w:ilvl w:val="0"/>
          <w:numId w:val="207"/>
        </w:numPr>
        <w:rPr>
          <w:noProof/>
        </w:rPr>
      </w:pPr>
      <w:r w:rsidRPr="007057D6">
        <w:rPr>
          <w:noProof/>
        </w:rPr>
        <w:t xml:space="preserve">Topologisch sorteren. </w:t>
      </w:r>
    </w:p>
    <w:p w14:paraId="219F2BB6" w14:textId="3A1C129A" w:rsidR="00531623" w:rsidRDefault="007057D6" w:rsidP="007057D6">
      <w:pPr>
        <w:pStyle w:val="Lijstalinea"/>
        <w:numPr>
          <w:ilvl w:val="0"/>
          <w:numId w:val="207"/>
        </w:numPr>
        <w:rPr>
          <w:noProof/>
        </w:rPr>
      </w:pPr>
      <w:r w:rsidRPr="007057D6">
        <w:rPr>
          <w:noProof/>
        </w:rPr>
        <w:t>Sorteren van een array van objecten</w:t>
      </w:r>
      <w:r>
        <w:rPr>
          <w:noProof/>
        </w:rPr>
        <w:t xml:space="preserve"> …</w:t>
      </w:r>
    </w:p>
    <w:p w14:paraId="69FFD239" w14:textId="77777777" w:rsidR="00531623" w:rsidRDefault="00531623" w:rsidP="00877599">
      <w:pPr>
        <w:rPr>
          <w:noProof/>
        </w:rPr>
      </w:pPr>
    </w:p>
    <w:p w14:paraId="5AFA5249" w14:textId="77777777" w:rsidR="00F91421" w:rsidRDefault="00F91421" w:rsidP="00F91421">
      <w:pPr>
        <w:pStyle w:val="Geenafstand"/>
        <w:rPr>
          <w:noProof/>
        </w:rPr>
      </w:pPr>
      <w:r w:rsidRPr="00F91421">
        <w:rPr>
          <w:noProof/>
        </w:rPr>
        <w:t>Turing</w:t>
      </w:r>
      <w:r>
        <w:rPr>
          <w:noProof/>
        </w:rPr>
        <w:t>’</w:t>
      </w:r>
      <w:r w:rsidRPr="00F91421">
        <w:rPr>
          <w:noProof/>
        </w:rPr>
        <w:t>s Stopprobleem</w:t>
      </w:r>
      <w:r>
        <w:rPr>
          <w:noProof/>
        </w:rPr>
        <w:t>:</w:t>
      </w:r>
    </w:p>
    <w:p w14:paraId="7D67583E" w14:textId="77777777" w:rsidR="00F91421" w:rsidRDefault="00F91421" w:rsidP="00F91421">
      <w:pPr>
        <w:pStyle w:val="Lijstalinea"/>
        <w:numPr>
          <w:ilvl w:val="0"/>
          <w:numId w:val="208"/>
        </w:numPr>
        <w:rPr>
          <w:noProof/>
        </w:rPr>
      </w:pPr>
      <w:r w:rsidRPr="00F91421">
        <w:rPr>
          <w:noProof/>
        </w:rPr>
        <w:t>Turing’s stopprobleem:</w:t>
      </w:r>
    </w:p>
    <w:p w14:paraId="0A84FBEF" w14:textId="77777777" w:rsidR="00F91421" w:rsidRDefault="00F91421" w:rsidP="00F91421">
      <w:pPr>
        <w:pStyle w:val="Lijstalinea"/>
        <w:numPr>
          <w:ilvl w:val="1"/>
          <w:numId w:val="208"/>
        </w:numPr>
        <w:rPr>
          <w:noProof/>
        </w:rPr>
      </w:pPr>
      <w:r w:rsidRPr="00F91421">
        <w:rPr>
          <w:noProof/>
        </w:rPr>
        <w:t xml:space="preserve">Schrijf een algoritme </w:t>
      </w:r>
      <w:r w:rsidRPr="00F91421">
        <w:rPr>
          <w:rFonts w:ascii="Cambria Math" w:hAnsi="Cambria Math" w:cs="Cambria Math"/>
          <w:noProof/>
        </w:rPr>
        <w:t>𝐴</w:t>
      </w:r>
      <w:r w:rsidRPr="00F91421">
        <w:rPr>
          <w:noProof/>
        </w:rPr>
        <w:t xml:space="preserve"> (programma) dat bepaalt of een willekeurig programma </w:t>
      </w:r>
      <w:r w:rsidRPr="00F91421">
        <w:rPr>
          <w:rFonts w:ascii="Cambria Math" w:hAnsi="Cambria Math" w:cs="Cambria Math"/>
          <w:noProof/>
        </w:rPr>
        <w:t>𝑃</w:t>
      </w:r>
      <w:r w:rsidRPr="00F91421">
        <w:rPr>
          <w:noProof/>
        </w:rPr>
        <w:t xml:space="preserve"> met als input </w:t>
      </w:r>
      <w:r w:rsidRPr="00F91421">
        <w:rPr>
          <w:rFonts w:ascii="Cambria Math" w:hAnsi="Cambria Math" w:cs="Cambria Math"/>
          <w:noProof/>
        </w:rPr>
        <w:t>𝐼</w:t>
      </w:r>
      <w:r w:rsidRPr="00F91421">
        <w:rPr>
          <w:noProof/>
        </w:rPr>
        <w:t xml:space="preserve"> stopt of niet. </w:t>
      </w:r>
    </w:p>
    <w:p w14:paraId="331337F4" w14:textId="77777777" w:rsidR="00F91421" w:rsidRDefault="00F91421" w:rsidP="00F91421">
      <w:pPr>
        <w:pStyle w:val="Lijstalinea"/>
        <w:numPr>
          <w:ilvl w:val="0"/>
          <w:numId w:val="208"/>
        </w:numPr>
        <w:rPr>
          <w:noProof/>
        </w:rPr>
      </w:pPr>
      <w:r w:rsidRPr="00F91421">
        <w:rPr>
          <w:noProof/>
        </w:rPr>
        <w:t xml:space="preserve">Men kan bewijzen dat het programma </w:t>
      </w:r>
      <w:r w:rsidRPr="00F91421">
        <w:rPr>
          <w:rFonts w:ascii="Cambria Math" w:hAnsi="Cambria Math" w:cs="Cambria Math"/>
          <w:noProof/>
        </w:rPr>
        <w:t>𝐴</w:t>
      </w:r>
      <w:r w:rsidRPr="00F91421">
        <w:rPr>
          <w:noProof/>
        </w:rPr>
        <w:t xml:space="preserve"> niet kan geschreven worden! Turing’s stopprobleem is </w:t>
      </w:r>
      <w:r>
        <w:rPr>
          <w:noProof/>
        </w:rPr>
        <w:t>onbeslisbaar</w:t>
      </w:r>
      <w:r w:rsidRPr="00F91421">
        <w:rPr>
          <w:noProof/>
        </w:rPr>
        <w:t xml:space="preserve">. </w:t>
      </w:r>
    </w:p>
    <w:p w14:paraId="58728290" w14:textId="77777777" w:rsidR="00F91421" w:rsidRDefault="00F91421" w:rsidP="00F91421">
      <w:pPr>
        <w:pStyle w:val="Lijstalinea"/>
        <w:numPr>
          <w:ilvl w:val="0"/>
          <w:numId w:val="208"/>
        </w:numPr>
        <w:rPr>
          <w:noProof/>
        </w:rPr>
      </w:pPr>
      <w:r w:rsidRPr="00F91421">
        <w:rPr>
          <w:noProof/>
        </w:rPr>
        <w:t xml:space="preserve">Stelling </w:t>
      </w:r>
    </w:p>
    <w:p w14:paraId="65A1F726" w14:textId="137DB417" w:rsidR="00531623" w:rsidRDefault="00F91421" w:rsidP="00F91421">
      <w:pPr>
        <w:pStyle w:val="Lijstalinea"/>
        <w:numPr>
          <w:ilvl w:val="1"/>
          <w:numId w:val="208"/>
        </w:numPr>
        <w:rPr>
          <w:noProof/>
        </w:rPr>
      </w:pPr>
      <w:r w:rsidRPr="00F91421">
        <w:rPr>
          <w:noProof/>
        </w:rPr>
        <w:t>Turing’s stopprobleem is onbeslisbaar.</w:t>
      </w:r>
    </w:p>
    <w:p w14:paraId="5D1D962D" w14:textId="77777777" w:rsidR="00531623" w:rsidRDefault="00531623" w:rsidP="00877599">
      <w:pPr>
        <w:rPr>
          <w:noProof/>
        </w:rPr>
      </w:pPr>
    </w:p>
    <w:p w14:paraId="520E8509" w14:textId="0E70D98F" w:rsidR="00C55A4C" w:rsidRDefault="00C55A4C" w:rsidP="003E5570">
      <w:pPr>
        <w:pStyle w:val="Geenafstand"/>
        <w:rPr>
          <w:noProof/>
        </w:rPr>
      </w:pPr>
      <w:r w:rsidRPr="00C55A4C">
        <w:rPr>
          <w:noProof/>
        </w:rPr>
        <w:t>Schets van Bewijs</w:t>
      </w:r>
      <w:r w:rsidR="003E5570">
        <w:rPr>
          <w:noProof/>
        </w:rPr>
        <w:t xml:space="preserve"> (niet kennen)</w:t>
      </w:r>
      <w:r>
        <w:rPr>
          <w:noProof/>
        </w:rPr>
        <w:t>:</w:t>
      </w:r>
    </w:p>
    <w:p w14:paraId="5D181CE2" w14:textId="77777777" w:rsidR="00C55A4C" w:rsidRDefault="00C55A4C" w:rsidP="00C55A4C">
      <w:pPr>
        <w:pStyle w:val="Lijstalinea"/>
        <w:numPr>
          <w:ilvl w:val="0"/>
          <w:numId w:val="209"/>
        </w:numPr>
        <w:rPr>
          <w:noProof/>
        </w:rPr>
      </w:pPr>
      <w:r w:rsidRPr="00C55A4C">
        <w:rPr>
          <w:noProof/>
        </w:rPr>
        <w:t xml:space="preserve">We geven een bewijs uit het ongerijmde. </w:t>
      </w:r>
    </w:p>
    <w:p w14:paraId="0D193DAB" w14:textId="77777777" w:rsidR="003E5570" w:rsidRDefault="00C55A4C" w:rsidP="00C55A4C">
      <w:pPr>
        <w:pStyle w:val="Lijstalinea"/>
        <w:numPr>
          <w:ilvl w:val="0"/>
          <w:numId w:val="209"/>
        </w:numPr>
        <w:rPr>
          <w:noProof/>
        </w:rPr>
      </w:pPr>
      <w:r w:rsidRPr="00C55A4C">
        <w:rPr>
          <w:noProof/>
        </w:rPr>
        <w:t xml:space="preserve">Stel dat </w:t>
      </w:r>
      <w:r w:rsidRPr="00C55A4C">
        <w:rPr>
          <w:rFonts w:ascii="Cambria Math" w:hAnsi="Cambria Math" w:cs="Cambria Math"/>
          <w:noProof/>
        </w:rPr>
        <w:t>𝐴</w:t>
      </w:r>
      <w:r w:rsidRPr="00C55A4C">
        <w:rPr>
          <w:noProof/>
        </w:rPr>
        <w:t xml:space="preserve"> wel bestaat. </w:t>
      </w:r>
    </w:p>
    <w:p w14:paraId="4B1F6BD1" w14:textId="0F78170E" w:rsidR="003E5570" w:rsidRDefault="00C55A4C" w:rsidP="003E5570">
      <w:pPr>
        <w:pStyle w:val="Lijstalinea"/>
        <w:numPr>
          <w:ilvl w:val="1"/>
          <w:numId w:val="209"/>
        </w:numPr>
        <w:rPr>
          <w:noProof/>
        </w:rPr>
      </w:pPr>
      <w:r w:rsidRPr="00C55A4C">
        <w:rPr>
          <w:rFonts w:ascii="Cambria Math" w:hAnsi="Cambria Math" w:cs="Cambria Math"/>
          <w:noProof/>
        </w:rPr>
        <w:t>𝐴</w:t>
      </w:r>
      <w:r w:rsidRPr="00C55A4C">
        <w:rPr>
          <w:noProof/>
        </w:rPr>
        <w:t>(</w:t>
      </w:r>
      <w:r w:rsidRPr="00C55A4C">
        <w:rPr>
          <w:rFonts w:ascii="Cambria Math" w:hAnsi="Cambria Math" w:cs="Cambria Math"/>
          <w:noProof/>
        </w:rPr>
        <w:t>𝑃</w:t>
      </w:r>
      <w:r w:rsidRPr="00C55A4C">
        <w:rPr>
          <w:noProof/>
        </w:rPr>
        <w:t xml:space="preserve">, </w:t>
      </w:r>
      <w:r w:rsidRPr="00C55A4C">
        <w:rPr>
          <w:rFonts w:ascii="Cambria Math" w:hAnsi="Cambria Math" w:cs="Cambria Math"/>
          <w:noProof/>
        </w:rPr>
        <w:t>𝐼</w:t>
      </w:r>
      <w:r w:rsidRPr="00C55A4C">
        <w:rPr>
          <w:noProof/>
        </w:rPr>
        <w:t xml:space="preserve">) = { 1 als programma </w:t>
      </w:r>
      <w:r w:rsidRPr="00C55A4C">
        <w:rPr>
          <w:rFonts w:ascii="Cambria Math" w:hAnsi="Cambria Math" w:cs="Cambria Math"/>
          <w:noProof/>
        </w:rPr>
        <w:t>𝑃</w:t>
      </w:r>
      <w:r w:rsidRPr="00C55A4C">
        <w:rPr>
          <w:noProof/>
        </w:rPr>
        <w:t xml:space="preserve"> stopt voor invoer </w:t>
      </w:r>
      <w:r w:rsidRPr="00C55A4C">
        <w:rPr>
          <w:rFonts w:ascii="Cambria Math" w:hAnsi="Cambria Math" w:cs="Cambria Math"/>
          <w:noProof/>
        </w:rPr>
        <w:t>𝐼</w:t>
      </w:r>
      <w:r w:rsidRPr="00C55A4C">
        <w:rPr>
          <w:noProof/>
        </w:rPr>
        <w:t xml:space="preserve"> </w:t>
      </w:r>
      <w:r>
        <w:rPr>
          <w:noProof/>
        </w:rPr>
        <w:t xml:space="preserve">| </w:t>
      </w:r>
      <w:r w:rsidRPr="00C55A4C">
        <w:rPr>
          <w:noProof/>
        </w:rPr>
        <w:t xml:space="preserve">0 als programma </w:t>
      </w:r>
      <w:r w:rsidRPr="00C55A4C">
        <w:rPr>
          <w:rFonts w:ascii="Cambria Math" w:hAnsi="Cambria Math" w:cs="Cambria Math"/>
          <w:noProof/>
        </w:rPr>
        <w:t>𝑃</w:t>
      </w:r>
      <w:r w:rsidRPr="00C55A4C">
        <w:rPr>
          <w:noProof/>
        </w:rPr>
        <w:t xml:space="preserve"> niet stopt voor invoer </w:t>
      </w:r>
      <w:r w:rsidRPr="00C55A4C">
        <w:rPr>
          <w:rFonts w:ascii="Cambria Math" w:hAnsi="Cambria Math" w:cs="Cambria Math"/>
          <w:noProof/>
        </w:rPr>
        <w:t>𝐼</w:t>
      </w:r>
      <w:r w:rsidRPr="00C55A4C">
        <w:rPr>
          <w:noProof/>
        </w:rPr>
        <w:t xml:space="preserve">. </w:t>
      </w:r>
    </w:p>
    <w:p w14:paraId="185DF2AF" w14:textId="77777777" w:rsidR="003E5570" w:rsidRPr="003E5570" w:rsidRDefault="00C55A4C" w:rsidP="00C55A4C">
      <w:pPr>
        <w:pStyle w:val="Lijstalinea"/>
        <w:numPr>
          <w:ilvl w:val="0"/>
          <w:numId w:val="209"/>
        </w:numPr>
        <w:rPr>
          <w:noProof/>
        </w:rPr>
      </w:pPr>
      <w:r w:rsidRPr="00C55A4C">
        <w:rPr>
          <w:noProof/>
        </w:rPr>
        <w:t xml:space="preserve">Dan construeren we programma </w:t>
      </w:r>
      <w:r w:rsidRPr="00C55A4C">
        <w:rPr>
          <w:rFonts w:ascii="Cambria Math" w:hAnsi="Cambria Math" w:cs="Cambria Math"/>
          <w:noProof/>
        </w:rPr>
        <w:t>𝑄</w:t>
      </w:r>
    </w:p>
    <w:p w14:paraId="4E20B91D" w14:textId="77777777" w:rsidR="003E5570" w:rsidRDefault="00C55A4C" w:rsidP="003E5570">
      <w:pPr>
        <w:pStyle w:val="Lijstalinea"/>
        <w:numPr>
          <w:ilvl w:val="1"/>
          <w:numId w:val="209"/>
        </w:numPr>
        <w:rPr>
          <w:noProof/>
        </w:rPr>
      </w:pPr>
      <w:r w:rsidRPr="00C55A4C">
        <w:rPr>
          <w:noProof/>
        </w:rPr>
        <w:t xml:space="preserve">: </w:t>
      </w:r>
      <w:r w:rsidRPr="00C55A4C">
        <w:rPr>
          <w:rFonts w:ascii="Cambria Math" w:hAnsi="Cambria Math" w:cs="Cambria Math"/>
          <w:noProof/>
        </w:rPr>
        <w:t>𝑄</w:t>
      </w:r>
      <w:r w:rsidRPr="00C55A4C">
        <w:rPr>
          <w:noProof/>
        </w:rPr>
        <w:t>(</w:t>
      </w:r>
      <w:r w:rsidRPr="00C55A4C">
        <w:rPr>
          <w:rFonts w:ascii="Cambria Math" w:hAnsi="Cambria Math" w:cs="Cambria Math"/>
          <w:noProof/>
        </w:rPr>
        <w:t>𝑃</w:t>
      </w:r>
      <w:r w:rsidRPr="00C55A4C">
        <w:rPr>
          <w:noProof/>
        </w:rPr>
        <w:t xml:space="preserve">) = { stopt als </w:t>
      </w:r>
      <w:r w:rsidRPr="00C55A4C">
        <w:rPr>
          <w:rFonts w:ascii="Cambria Math" w:hAnsi="Cambria Math" w:cs="Cambria Math"/>
          <w:noProof/>
        </w:rPr>
        <w:t>𝐴</w:t>
      </w:r>
      <w:r w:rsidRPr="00C55A4C">
        <w:rPr>
          <w:noProof/>
        </w:rPr>
        <w:t>(</w:t>
      </w:r>
      <w:r w:rsidRPr="00C55A4C">
        <w:rPr>
          <w:rFonts w:ascii="Cambria Math" w:hAnsi="Cambria Math" w:cs="Cambria Math"/>
          <w:noProof/>
        </w:rPr>
        <w:t>𝑃</w:t>
      </w:r>
      <w:r w:rsidRPr="00C55A4C">
        <w:rPr>
          <w:noProof/>
        </w:rPr>
        <w:t xml:space="preserve">, </w:t>
      </w:r>
      <w:r w:rsidRPr="00C55A4C">
        <w:rPr>
          <w:rFonts w:ascii="Cambria Math" w:hAnsi="Cambria Math" w:cs="Cambria Math"/>
          <w:noProof/>
        </w:rPr>
        <w:t>𝑃</w:t>
      </w:r>
      <w:r w:rsidRPr="00C55A4C">
        <w:rPr>
          <w:noProof/>
        </w:rPr>
        <w:t xml:space="preserve">) = 0 stopt niet als </w:t>
      </w:r>
      <w:r w:rsidRPr="00C55A4C">
        <w:rPr>
          <w:rFonts w:ascii="Cambria Math" w:hAnsi="Cambria Math" w:cs="Cambria Math"/>
          <w:noProof/>
        </w:rPr>
        <w:t>𝐴</w:t>
      </w:r>
      <w:r w:rsidRPr="00C55A4C">
        <w:rPr>
          <w:noProof/>
        </w:rPr>
        <w:t>(</w:t>
      </w:r>
      <w:r w:rsidRPr="00C55A4C">
        <w:rPr>
          <w:rFonts w:ascii="Cambria Math" w:hAnsi="Cambria Math" w:cs="Cambria Math"/>
          <w:noProof/>
        </w:rPr>
        <w:t>𝑃</w:t>
      </w:r>
      <w:r w:rsidRPr="00C55A4C">
        <w:rPr>
          <w:noProof/>
        </w:rPr>
        <w:t xml:space="preserve">, </w:t>
      </w:r>
      <w:r w:rsidRPr="00C55A4C">
        <w:rPr>
          <w:rFonts w:ascii="Cambria Math" w:hAnsi="Cambria Math" w:cs="Cambria Math"/>
          <w:noProof/>
        </w:rPr>
        <w:t>𝑃</w:t>
      </w:r>
      <w:r w:rsidRPr="00C55A4C">
        <w:rPr>
          <w:noProof/>
        </w:rPr>
        <w:t xml:space="preserve">) = 1. </w:t>
      </w:r>
    </w:p>
    <w:p w14:paraId="3AEB5C62" w14:textId="6733ED3A" w:rsidR="00531623" w:rsidRDefault="00C55A4C" w:rsidP="003E5570">
      <w:pPr>
        <w:pStyle w:val="Lijstalinea"/>
        <w:numPr>
          <w:ilvl w:val="0"/>
          <w:numId w:val="209"/>
        </w:numPr>
        <w:rPr>
          <w:noProof/>
        </w:rPr>
      </w:pPr>
      <w:r w:rsidRPr="00C55A4C">
        <w:rPr>
          <w:noProof/>
        </w:rPr>
        <w:t xml:space="preserve">Merk op: als </w:t>
      </w:r>
      <w:r w:rsidRPr="00C55A4C">
        <w:rPr>
          <w:rFonts w:ascii="Cambria Math" w:hAnsi="Cambria Math" w:cs="Cambria Math"/>
          <w:noProof/>
        </w:rPr>
        <w:t>𝐴</w:t>
      </w:r>
      <w:r w:rsidRPr="00C55A4C">
        <w:rPr>
          <w:noProof/>
        </w:rPr>
        <w:t xml:space="preserve"> bestaat dan is het schrijven van </w:t>
      </w:r>
      <w:r w:rsidRPr="00C55A4C">
        <w:rPr>
          <w:rFonts w:ascii="Cambria Math" w:hAnsi="Cambria Math" w:cs="Cambria Math"/>
          <w:noProof/>
        </w:rPr>
        <w:t>𝑄</w:t>
      </w:r>
      <w:r w:rsidRPr="00C55A4C">
        <w:rPr>
          <w:noProof/>
        </w:rPr>
        <w:t xml:space="preserve"> zeer eenvoudig.</w:t>
      </w:r>
    </w:p>
    <w:p w14:paraId="312F2420" w14:textId="77777777" w:rsidR="00531623" w:rsidRDefault="00531623" w:rsidP="00877599">
      <w:pPr>
        <w:rPr>
          <w:noProof/>
        </w:rPr>
      </w:pPr>
    </w:p>
    <w:p w14:paraId="0457B217" w14:textId="05F47F40" w:rsidR="003E5570" w:rsidRDefault="003E5570" w:rsidP="003E5570">
      <w:pPr>
        <w:pStyle w:val="Geenafstand"/>
        <w:rPr>
          <w:noProof/>
        </w:rPr>
      </w:pPr>
      <w:r w:rsidRPr="003E5570">
        <w:rPr>
          <w:noProof/>
        </w:rPr>
        <w:t>Schets van Bewijs (Vervolg</w:t>
      </w:r>
      <w:r w:rsidR="00270BFF">
        <w:rPr>
          <w:noProof/>
        </w:rPr>
        <w:t>, niet kennen</w:t>
      </w:r>
      <w:r w:rsidRPr="003E5570">
        <w:rPr>
          <w:noProof/>
        </w:rPr>
        <w:t>)</w:t>
      </w:r>
      <w:r>
        <w:rPr>
          <w:noProof/>
        </w:rPr>
        <w:t>:</w:t>
      </w:r>
    </w:p>
    <w:p w14:paraId="2C2A46C1" w14:textId="77777777" w:rsidR="003E5570" w:rsidRDefault="003E5570" w:rsidP="003E5570">
      <w:pPr>
        <w:pStyle w:val="Lijstalinea"/>
        <w:numPr>
          <w:ilvl w:val="0"/>
          <w:numId w:val="210"/>
        </w:numPr>
        <w:rPr>
          <w:noProof/>
        </w:rPr>
      </w:pPr>
      <w:r w:rsidRPr="003E5570">
        <w:rPr>
          <w:noProof/>
        </w:rPr>
        <w:t xml:space="preserve">Vervolgens voeren we </w:t>
      </w:r>
      <w:r w:rsidRPr="003E5570">
        <w:rPr>
          <w:rFonts w:ascii="Cambria Math" w:hAnsi="Cambria Math" w:cs="Cambria Math"/>
          <w:noProof/>
        </w:rPr>
        <w:t>𝑄</w:t>
      </w:r>
      <w:r w:rsidRPr="003E5570">
        <w:rPr>
          <w:noProof/>
        </w:rPr>
        <w:t xml:space="preserve"> uit met zichzelf als invoer: </w:t>
      </w:r>
    </w:p>
    <w:p w14:paraId="6FB84175" w14:textId="77777777" w:rsidR="00270BFF" w:rsidRDefault="003E5570" w:rsidP="003E5570">
      <w:pPr>
        <w:pStyle w:val="Lijstalinea"/>
        <w:numPr>
          <w:ilvl w:val="0"/>
          <w:numId w:val="210"/>
        </w:numPr>
        <w:rPr>
          <w:noProof/>
        </w:rPr>
      </w:pPr>
      <w:r w:rsidRPr="003E5570">
        <w:rPr>
          <w:rFonts w:ascii="Cambria Math" w:hAnsi="Cambria Math" w:cs="Cambria Math"/>
          <w:noProof/>
        </w:rPr>
        <w:t>𝑄</w:t>
      </w:r>
      <w:r w:rsidRPr="003E5570">
        <w:rPr>
          <w:noProof/>
        </w:rPr>
        <w:t>(</w:t>
      </w:r>
      <w:r w:rsidRPr="003E5570">
        <w:rPr>
          <w:rFonts w:ascii="Cambria Math" w:hAnsi="Cambria Math" w:cs="Cambria Math"/>
          <w:noProof/>
        </w:rPr>
        <w:t>𝑄</w:t>
      </w:r>
      <w:r w:rsidRPr="003E5570">
        <w:rPr>
          <w:noProof/>
        </w:rPr>
        <w:t xml:space="preserve">) = { stopt als </w:t>
      </w:r>
      <w:r w:rsidRPr="003E5570">
        <w:rPr>
          <w:rFonts w:ascii="Cambria Math" w:hAnsi="Cambria Math" w:cs="Cambria Math"/>
          <w:noProof/>
        </w:rPr>
        <w:t>𝐴</w:t>
      </w:r>
      <w:r w:rsidRPr="003E5570">
        <w:rPr>
          <w:noProof/>
        </w:rPr>
        <w:t>(</w:t>
      </w:r>
      <w:r w:rsidRPr="003E5570">
        <w:rPr>
          <w:rFonts w:ascii="Cambria Math" w:hAnsi="Cambria Math" w:cs="Cambria Math"/>
          <w:noProof/>
        </w:rPr>
        <w:t>𝑄</w:t>
      </w:r>
      <w:r w:rsidRPr="003E5570">
        <w:rPr>
          <w:noProof/>
        </w:rPr>
        <w:t xml:space="preserve">, </w:t>
      </w:r>
      <w:r w:rsidRPr="003E5570">
        <w:rPr>
          <w:rFonts w:ascii="Cambria Math" w:hAnsi="Cambria Math" w:cs="Cambria Math"/>
          <w:noProof/>
        </w:rPr>
        <w:t>𝑄</w:t>
      </w:r>
      <w:r w:rsidRPr="003E5570">
        <w:rPr>
          <w:noProof/>
        </w:rPr>
        <w:t xml:space="preserve">) = 0, i.e. programma </w:t>
      </w:r>
      <w:r w:rsidRPr="003E5570">
        <w:rPr>
          <w:rFonts w:ascii="Cambria Math" w:hAnsi="Cambria Math" w:cs="Cambria Math"/>
          <w:noProof/>
        </w:rPr>
        <w:t>𝑄</w:t>
      </w:r>
      <w:r w:rsidRPr="003E5570">
        <w:rPr>
          <w:noProof/>
        </w:rPr>
        <w:t xml:space="preserve"> stopt niet met zichzelf als invoer</w:t>
      </w:r>
      <w:r w:rsidR="00270BFF">
        <w:rPr>
          <w:noProof/>
        </w:rPr>
        <w:t xml:space="preserve"> en</w:t>
      </w:r>
      <w:r w:rsidRPr="003E5570">
        <w:rPr>
          <w:noProof/>
        </w:rPr>
        <w:t xml:space="preserve"> stopt niet als </w:t>
      </w:r>
      <w:r w:rsidRPr="003E5570">
        <w:rPr>
          <w:rFonts w:ascii="Cambria Math" w:hAnsi="Cambria Math" w:cs="Cambria Math"/>
          <w:noProof/>
        </w:rPr>
        <w:t>𝐴</w:t>
      </w:r>
      <w:r w:rsidRPr="003E5570">
        <w:rPr>
          <w:noProof/>
        </w:rPr>
        <w:t>(</w:t>
      </w:r>
      <w:r w:rsidRPr="003E5570">
        <w:rPr>
          <w:rFonts w:ascii="Cambria Math" w:hAnsi="Cambria Math" w:cs="Cambria Math"/>
          <w:noProof/>
        </w:rPr>
        <w:t>𝑄</w:t>
      </w:r>
      <w:r w:rsidRPr="003E5570">
        <w:rPr>
          <w:noProof/>
        </w:rPr>
        <w:t xml:space="preserve">, </w:t>
      </w:r>
      <w:r w:rsidRPr="003E5570">
        <w:rPr>
          <w:rFonts w:ascii="Cambria Math" w:hAnsi="Cambria Math" w:cs="Cambria Math"/>
          <w:noProof/>
        </w:rPr>
        <w:t>𝑄</w:t>
      </w:r>
      <w:r w:rsidRPr="003E5570">
        <w:rPr>
          <w:noProof/>
        </w:rPr>
        <w:t xml:space="preserve">) = 1, i.e. programma </w:t>
      </w:r>
      <w:r w:rsidRPr="003E5570">
        <w:rPr>
          <w:rFonts w:ascii="Cambria Math" w:hAnsi="Cambria Math" w:cs="Cambria Math"/>
          <w:noProof/>
        </w:rPr>
        <w:t>𝑄</w:t>
      </w:r>
      <w:r w:rsidRPr="003E5570">
        <w:rPr>
          <w:noProof/>
        </w:rPr>
        <w:t xml:space="preserve"> stopt wel met zichzelf als invoer. </w:t>
      </w:r>
    </w:p>
    <w:p w14:paraId="5418F8DF" w14:textId="58A5E7BE" w:rsidR="00531623" w:rsidRDefault="003E5570" w:rsidP="003E5570">
      <w:pPr>
        <w:pStyle w:val="Lijstalinea"/>
        <w:numPr>
          <w:ilvl w:val="0"/>
          <w:numId w:val="210"/>
        </w:numPr>
        <w:rPr>
          <w:noProof/>
        </w:rPr>
      </w:pPr>
      <w:r w:rsidRPr="003E5570">
        <w:rPr>
          <w:noProof/>
        </w:rPr>
        <w:t xml:space="preserve">Beide gevallen leveren een contradictie, dus </w:t>
      </w:r>
      <w:r w:rsidRPr="003E5570">
        <w:rPr>
          <w:rFonts w:ascii="Cambria Math" w:hAnsi="Cambria Math" w:cs="Cambria Math"/>
          <w:noProof/>
        </w:rPr>
        <w:t>𝐴</w:t>
      </w:r>
      <w:r w:rsidRPr="003E5570">
        <w:rPr>
          <w:noProof/>
        </w:rPr>
        <w:t xml:space="preserve"> bestaat niet.</w:t>
      </w:r>
    </w:p>
    <w:p w14:paraId="5817653F" w14:textId="77777777" w:rsidR="00531623" w:rsidRDefault="00531623" w:rsidP="00877599">
      <w:pPr>
        <w:rPr>
          <w:noProof/>
        </w:rPr>
      </w:pPr>
    </w:p>
    <w:p w14:paraId="6ADDD1F2" w14:textId="77777777" w:rsidR="00270BFF" w:rsidRDefault="00270BFF" w:rsidP="00270BFF">
      <w:pPr>
        <w:pStyle w:val="Geenafstand"/>
        <w:rPr>
          <w:noProof/>
        </w:rPr>
      </w:pPr>
      <w:r w:rsidRPr="00270BFF">
        <w:rPr>
          <w:noProof/>
        </w:rPr>
        <w:t>Voorbeeld Reducties</w:t>
      </w:r>
      <w:r>
        <w:rPr>
          <w:noProof/>
        </w:rPr>
        <w:t>:</w:t>
      </w:r>
    </w:p>
    <w:p w14:paraId="219154AA" w14:textId="77777777" w:rsidR="00270BFF" w:rsidRDefault="00270BFF" w:rsidP="00270BFF">
      <w:pPr>
        <w:pStyle w:val="Lijstalinea"/>
        <w:numPr>
          <w:ilvl w:val="0"/>
          <w:numId w:val="211"/>
        </w:numPr>
        <w:rPr>
          <w:noProof/>
        </w:rPr>
      </w:pPr>
      <w:r w:rsidRPr="00270BFF">
        <w:rPr>
          <w:noProof/>
        </w:rPr>
        <w:t xml:space="preserve">Om de mediaan te berekenen kan men de rij sorteren. Bepalen van de mediaan reduceert tot het sorteren van de rij. </w:t>
      </w:r>
    </w:p>
    <w:p w14:paraId="15A5FB37" w14:textId="2A923F0E" w:rsidR="00531623" w:rsidRDefault="00270BFF" w:rsidP="00877599">
      <w:pPr>
        <w:pStyle w:val="Lijstalinea"/>
        <w:numPr>
          <w:ilvl w:val="0"/>
          <w:numId w:val="211"/>
        </w:numPr>
        <w:rPr>
          <w:noProof/>
        </w:rPr>
      </w:pPr>
      <w:r w:rsidRPr="00270BFF">
        <w:rPr>
          <w:noProof/>
        </w:rPr>
        <w:t xml:space="preserve">Om de kortste afstand te vinden tussen alle paren van knopen kunnen we het algoritme van Dijkstra </w:t>
      </w:r>
      <w:r w:rsidRPr="00270BFF">
        <w:rPr>
          <w:rFonts w:ascii="Cambria Math" w:hAnsi="Cambria Math" w:cs="Cambria Math"/>
          <w:noProof/>
        </w:rPr>
        <w:t>𝑛</w:t>
      </w:r>
      <w:r w:rsidRPr="00270BFF">
        <w:rPr>
          <w:noProof/>
        </w:rPr>
        <w:t xml:space="preserve"> keer aanroepen. Het vinden van de korste afstand tussen alle paren van knopen reduceert tot het </w:t>
      </w:r>
      <w:r w:rsidRPr="00270BFF">
        <w:rPr>
          <w:rFonts w:ascii="Cambria Math" w:hAnsi="Cambria Math" w:cs="Cambria Math"/>
          <w:noProof/>
        </w:rPr>
        <w:t>𝑛</w:t>
      </w:r>
      <w:r w:rsidRPr="00270BFF">
        <w:rPr>
          <w:noProof/>
        </w:rPr>
        <w:t xml:space="preserve"> keer aanroepen van het algoritme van Dijkstra.</w:t>
      </w:r>
    </w:p>
    <w:p w14:paraId="5B6EC231" w14:textId="77777777" w:rsidR="00531623" w:rsidRDefault="00531623" w:rsidP="00877599">
      <w:pPr>
        <w:rPr>
          <w:noProof/>
        </w:rPr>
      </w:pPr>
    </w:p>
    <w:p w14:paraId="41C2B521" w14:textId="77777777" w:rsidR="00B654EB" w:rsidRDefault="00B654EB" w:rsidP="000144BC">
      <w:pPr>
        <w:pStyle w:val="Geenafstand"/>
        <w:rPr>
          <w:noProof/>
        </w:rPr>
      </w:pPr>
      <w:r w:rsidRPr="00B654EB">
        <w:rPr>
          <w:noProof/>
        </w:rPr>
        <w:lastRenderedPageBreak/>
        <w:t>Definitie Reducti</w:t>
      </w:r>
      <w:r>
        <w:rPr>
          <w:noProof/>
        </w:rPr>
        <w:t>e:</w:t>
      </w:r>
    </w:p>
    <w:p w14:paraId="3AB0D723" w14:textId="77777777" w:rsidR="000144BC" w:rsidRDefault="00B654EB" w:rsidP="00B654EB">
      <w:pPr>
        <w:pStyle w:val="Lijstalinea"/>
        <w:numPr>
          <w:ilvl w:val="0"/>
          <w:numId w:val="212"/>
        </w:numPr>
        <w:rPr>
          <w:noProof/>
        </w:rPr>
      </w:pPr>
      <w:r w:rsidRPr="00B654EB">
        <w:rPr>
          <w:noProof/>
        </w:rPr>
        <w:t xml:space="preserve">Definitie Een probleem </w:t>
      </w:r>
      <w:r w:rsidRPr="00B654EB">
        <w:rPr>
          <w:rFonts w:ascii="Cambria Math" w:hAnsi="Cambria Math" w:cs="Cambria Math"/>
          <w:noProof/>
        </w:rPr>
        <w:t>𝜋</w:t>
      </w:r>
      <w:r w:rsidRPr="000144BC">
        <w:rPr>
          <w:noProof/>
          <w:vertAlign w:val="subscript"/>
        </w:rPr>
        <w:t>1</w:t>
      </w:r>
      <w:r w:rsidRPr="00B654EB">
        <w:rPr>
          <w:noProof/>
        </w:rPr>
        <w:t xml:space="preserve"> reduceert tot een probleem </w:t>
      </w:r>
      <w:r w:rsidRPr="00B654EB">
        <w:rPr>
          <w:rFonts w:ascii="Cambria Math" w:hAnsi="Cambria Math" w:cs="Cambria Math"/>
          <w:noProof/>
        </w:rPr>
        <w:t>𝜋</w:t>
      </w:r>
      <w:r w:rsidRPr="000144BC">
        <w:rPr>
          <w:noProof/>
          <w:vertAlign w:val="subscript"/>
        </w:rPr>
        <w:t>2</w:t>
      </w:r>
      <w:r w:rsidRPr="00B654EB">
        <w:rPr>
          <w:noProof/>
        </w:rPr>
        <w:t xml:space="preserve"> wanneer een polynomiaal algoritme voor </w:t>
      </w:r>
      <w:r w:rsidRPr="00B654EB">
        <w:rPr>
          <w:rFonts w:ascii="Cambria Math" w:hAnsi="Cambria Math" w:cs="Cambria Math"/>
          <w:noProof/>
        </w:rPr>
        <w:t>𝜋</w:t>
      </w:r>
      <w:r w:rsidR="000144BC" w:rsidRPr="000144BC">
        <w:rPr>
          <w:noProof/>
          <w:vertAlign w:val="subscript"/>
        </w:rPr>
        <w:t>2</w:t>
      </w:r>
      <w:r w:rsidR="000144BC">
        <w:rPr>
          <w:noProof/>
          <w:vertAlign w:val="subscript"/>
        </w:rPr>
        <w:t xml:space="preserve"> </w:t>
      </w:r>
      <w:r w:rsidRPr="00B654EB">
        <w:rPr>
          <w:noProof/>
        </w:rPr>
        <w:t xml:space="preserve">kan gebruikt worden om probleem </w:t>
      </w:r>
      <w:r w:rsidRPr="00B654EB">
        <w:rPr>
          <w:rFonts w:ascii="Cambria Math" w:hAnsi="Cambria Math" w:cs="Cambria Math"/>
          <w:noProof/>
        </w:rPr>
        <w:t>𝜋</w:t>
      </w:r>
      <w:r w:rsidR="000144BC" w:rsidRPr="000144BC">
        <w:rPr>
          <w:noProof/>
          <w:vertAlign w:val="subscript"/>
        </w:rPr>
        <w:t>1</w:t>
      </w:r>
      <w:r w:rsidRPr="00B654EB">
        <w:rPr>
          <w:noProof/>
        </w:rPr>
        <w:t xml:space="preserve"> op te lossen in polynomiale tijd. </w:t>
      </w:r>
    </w:p>
    <w:p w14:paraId="29D642EB" w14:textId="77777777" w:rsidR="000144BC" w:rsidRDefault="00B654EB" w:rsidP="00B654EB">
      <w:pPr>
        <w:pStyle w:val="Lijstalinea"/>
        <w:numPr>
          <w:ilvl w:val="0"/>
          <w:numId w:val="212"/>
        </w:numPr>
        <w:rPr>
          <w:noProof/>
        </w:rPr>
      </w:pPr>
      <w:r w:rsidRPr="00B654EB">
        <w:rPr>
          <w:noProof/>
        </w:rPr>
        <w:t xml:space="preserve">Dit betekent dat </w:t>
      </w:r>
      <w:r w:rsidRPr="00B654EB">
        <w:rPr>
          <w:rFonts w:ascii="Cambria Math" w:hAnsi="Cambria Math" w:cs="Cambria Math"/>
          <w:noProof/>
        </w:rPr>
        <w:t>𝜋</w:t>
      </w:r>
      <w:r w:rsidR="000144BC" w:rsidRPr="000144BC">
        <w:rPr>
          <w:noProof/>
          <w:vertAlign w:val="subscript"/>
        </w:rPr>
        <w:t>2</w:t>
      </w:r>
      <w:r w:rsidR="000144BC">
        <w:rPr>
          <w:noProof/>
          <w:vertAlign w:val="subscript"/>
        </w:rPr>
        <w:t xml:space="preserve"> </w:t>
      </w:r>
      <w:r w:rsidRPr="00B654EB">
        <w:rPr>
          <w:rFonts w:ascii="Cambria Math" w:hAnsi="Cambria Math" w:cs="Cambria Math"/>
          <w:noProof/>
        </w:rPr>
        <w:t>∈</w:t>
      </w:r>
      <w:r w:rsidRPr="00B654EB">
        <w:rPr>
          <w:noProof/>
        </w:rPr>
        <w:t xml:space="preserve"> P </w:t>
      </w:r>
      <w:r w:rsidRPr="00B654EB">
        <w:rPr>
          <w:rFonts w:ascii="Cambria Math" w:hAnsi="Cambria Math" w:cs="Cambria Math"/>
          <w:noProof/>
        </w:rPr>
        <w:t>⟹</w:t>
      </w:r>
      <w:r w:rsidRPr="00B654EB">
        <w:rPr>
          <w:noProof/>
        </w:rPr>
        <w:t xml:space="preserve"> </w:t>
      </w:r>
      <w:r w:rsidRPr="00B654EB">
        <w:rPr>
          <w:rFonts w:ascii="Cambria Math" w:hAnsi="Cambria Math" w:cs="Cambria Math"/>
          <w:noProof/>
        </w:rPr>
        <w:t>𝜋</w:t>
      </w:r>
      <w:r w:rsidR="000144BC" w:rsidRPr="000144BC">
        <w:rPr>
          <w:noProof/>
          <w:vertAlign w:val="subscript"/>
        </w:rPr>
        <w:t>1</w:t>
      </w:r>
      <w:r w:rsidRPr="00B654EB">
        <w:rPr>
          <w:noProof/>
        </w:rPr>
        <w:t xml:space="preserve"> </w:t>
      </w:r>
      <w:r w:rsidRPr="00B654EB">
        <w:rPr>
          <w:rFonts w:ascii="Cambria Math" w:hAnsi="Cambria Math" w:cs="Cambria Math"/>
          <w:noProof/>
        </w:rPr>
        <w:t>∈</w:t>
      </w:r>
      <w:r w:rsidRPr="00B654EB">
        <w:rPr>
          <w:noProof/>
        </w:rPr>
        <w:t xml:space="preserve"> P </w:t>
      </w:r>
    </w:p>
    <w:p w14:paraId="62BD3708" w14:textId="77777777" w:rsidR="000144BC" w:rsidRDefault="00B654EB" w:rsidP="00B654EB">
      <w:pPr>
        <w:pStyle w:val="Lijstalinea"/>
        <w:numPr>
          <w:ilvl w:val="0"/>
          <w:numId w:val="212"/>
        </w:numPr>
        <w:rPr>
          <w:noProof/>
        </w:rPr>
      </w:pPr>
      <w:r w:rsidRPr="00B654EB">
        <w:rPr>
          <w:noProof/>
        </w:rPr>
        <w:t xml:space="preserve">of ook </w:t>
      </w:r>
      <w:r w:rsidRPr="00B654EB">
        <w:rPr>
          <w:rFonts w:ascii="Cambria Math" w:hAnsi="Cambria Math" w:cs="Cambria Math"/>
          <w:noProof/>
        </w:rPr>
        <w:t>𝜋</w:t>
      </w:r>
      <w:r w:rsidR="000144BC" w:rsidRPr="000144BC">
        <w:rPr>
          <w:noProof/>
          <w:vertAlign w:val="subscript"/>
        </w:rPr>
        <w:t>1</w:t>
      </w:r>
      <w:r w:rsidRPr="00B654EB">
        <w:rPr>
          <w:noProof/>
        </w:rPr>
        <w:t xml:space="preserve"> </w:t>
      </w:r>
      <w:r w:rsidRPr="00B654EB">
        <w:rPr>
          <w:rFonts w:ascii="Cambria Math" w:hAnsi="Cambria Math" w:cs="Cambria Math"/>
          <w:noProof/>
        </w:rPr>
        <w:t>∉</w:t>
      </w:r>
      <w:r w:rsidRPr="00B654EB">
        <w:rPr>
          <w:noProof/>
        </w:rPr>
        <w:t xml:space="preserve"> P </w:t>
      </w:r>
      <w:r w:rsidRPr="00B654EB">
        <w:rPr>
          <w:rFonts w:ascii="Cambria Math" w:hAnsi="Cambria Math" w:cs="Cambria Math"/>
          <w:noProof/>
        </w:rPr>
        <w:t>⟹</w:t>
      </w:r>
      <w:r w:rsidRPr="00B654EB">
        <w:rPr>
          <w:noProof/>
        </w:rPr>
        <w:t xml:space="preserve"> </w:t>
      </w:r>
      <w:r w:rsidRPr="00B654EB">
        <w:rPr>
          <w:rFonts w:ascii="Cambria Math" w:hAnsi="Cambria Math" w:cs="Cambria Math"/>
          <w:noProof/>
        </w:rPr>
        <w:t>𝜋</w:t>
      </w:r>
      <w:r w:rsidR="000144BC" w:rsidRPr="000144BC">
        <w:rPr>
          <w:noProof/>
          <w:vertAlign w:val="subscript"/>
        </w:rPr>
        <w:t>2</w:t>
      </w:r>
      <w:r w:rsidRPr="00B654EB">
        <w:rPr>
          <w:noProof/>
        </w:rPr>
        <w:t xml:space="preserve"> </w:t>
      </w:r>
      <w:r w:rsidRPr="00B654EB">
        <w:rPr>
          <w:rFonts w:ascii="Cambria Math" w:hAnsi="Cambria Math" w:cs="Cambria Math"/>
          <w:noProof/>
        </w:rPr>
        <w:t>∉</w:t>
      </w:r>
      <w:r w:rsidRPr="00B654EB">
        <w:rPr>
          <w:noProof/>
        </w:rPr>
        <w:t xml:space="preserve"> P. </w:t>
      </w:r>
    </w:p>
    <w:p w14:paraId="41ABD950" w14:textId="1BD202AC" w:rsidR="00531623" w:rsidRDefault="00B654EB" w:rsidP="00B654EB">
      <w:pPr>
        <w:pStyle w:val="Lijstalinea"/>
        <w:numPr>
          <w:ilvl w:val="0"/>
          <w:numId w:val="212"/>
        </w:numPr>
        <w:rPr>
          <w:noProof/>
        </w:rPr>
      </w:pPr>
      <w:r w:rsidRPr="00B654EB">
        <w:rPr>
          <w:noProof/>
        </w:rPr>
        <w:t xml:space="preserve">In woorden: als </w:t>
      </w:r>
      <w:r w:rsidRPr="00B654EB">
        <w:rPr>
          <w:rFonts w:ascii="Cambria Math" w:hAnsi="Cambria Math" w:cs="Cambria Math"/>
          <w:noProof/>
        </w:rPr>
        <w:t>𝜋</w:t>
      </w:r>
      <w:r w:rsidR="000144BC" w:rsidRPr="000144BC">
        <w:rPr>
          <w:noProof/>
          <w:vertAlign w:val="subscript"/>
        </w:rPr>
        <w:t>1</w:t>
      </w:r>
      <w:r w:rsidRPr="00B654EB">
        <w:rPr>
          <w:noProof/>
        </w:rPr>
        <w:t xml:space="preserve"> reduceert tot </w:t>
      </w:r>
      <w:r w:rsidRPr="00B654EB">
        <w:rPr>
          <w:rFonts w:ascii="Cambria Math" w:hAnsi="Cambria Math" w:cs="Cambria Math"/>
          <w:noProof/>
        </w:rPr>
        <w:t>𝜋</w:t>
      </w:r>
      <w:r w:rsidR="000144BC" w:rsidRPr="000144BC">
        <w:rPr>
          <w:noProof/>
          <w:vertAlign w:val="subscript"/>
        </w:rPr>
        <w:t>2</w:t>
      </w:r>
      <w:r w:rsidRPr="00B654EB">
        <w:rPr>
          <w:noProof/>
        </w:rPr>
        <w:t xml:space="preserve"> dan is </w:t>
      </w:r>
      <w:r w:rsidRPr="00B654EB">
        <w:rPr>
          <w:rFonts w:ascii="Cambria Math" w:hAnsi="Cambria Math" w:cs="Cambria Math"/>
          <w:noProof/>
        </w:rPr>
        <w:t>𝜋</w:t>
      </w:r>
      <w:r w:rsidR="000144BC" w:rsidRPr="000144BC">
        <w:rPr>
          <w:noProof/>
          <w:vertAlign w:val="subscript"/>
        </w:rPr>
        <w:t>2</w:t>
      </w:r>
      <w:r w:rsidRPr="00B654EB">
        <w:rPr>
          <w:noProof/>
        </w:rPr>
        <w:t xml:space="preserve"> minstens zo moeilijk als </w:t>
      </w:r>
      <w:r w:rsidRPr="00B654EB">
        <w:rPr>
          <w:rFonts w:ascii="Cambria Math" w:hAnsi="Cambria Math" w:cs="Cambria Math"/>
          <w:noProof/>
        </w:rPr>
        <w:t>𝜋</w:t>
      </w:r>
      <w:r w:rsidRPr="000144BC">
        <w:rPr>
          <w:noProof/>
          <w:vertAlign w:val="subscript"/>
        </w:rPr>
        <w:t>1</w:t>
      </w:r>
    </w:p>
    <w:p w14:paraId="7AF8B91E" w14:textId="77777777" w:rsidR="00531623" w:rsidRDefault="00531623" w:rsidP="00877599"/>
    <w:p w14:paraId="7110806D" w14:textId="77777777" w:rsidR="000144BC" w:rsidRDefault="000144BC" w:rsidP="000144BC">
      <w:pPr>
        <w:pStyle w:val="Geenafstand"/>
      </w:pPr>
      <w:r w:rsidRPr="000144BC">
        <w:t>Compleetheid</w:t>
      </w:r>
      <w:r>
        <w:t>:</w:t>
      </w:r>
    </w:p>
    <w:p w14:paraId="4A6A7274" w14:textId="77777777" w:rsidR="000144BC" w:rsidRDefault="000144BC" w:rsidP="000144BC">
      <w:pPr>
        <w:pStyle w:val="Lijstalinea"/>
        <w:numPr>
          <w:ilvl w:val="0"/>
          <w:numId w:val="213"/>
        </w:numPr>
      </w:pPr>
      <w:r w:rsidRPr="000144BC">
        <w:t xml:space="preserve">Een probleem is </w:t>
      </w:r>
      <w:proofErr w:type="spellStart"/>
      <w:r w:rsidRPr="000144BC">
        <w:t>COmPLEET</w:t>
      </w:r>
      <w:proofErr w:type="spellEnd"/>
      <w:r w:rsidRPr="000144BC">
        <w:t xml:space="preserve"> voor een klasse van problemen als het tot die klasse behoort en minstens zo moeilijk is als alle problemen uit die klasse. </w:t>
      </w:r>
    </w:p>
    <w:p w14:paraId="29B85B98" w14:textId="286B73E0" w:rsidR="000144BC" w:rsidRDefault="00510ABF" w:rsidP="00510ABF">
      <w:pPr>
        <w:pStyle w:val="Lijstalinea"/>
        <w:numPr>
          <w:ilvl w:val="0"/>
          <w:numId w:val="213"/>
        </w:numPr>
      </w:pPr>
      <w:r>
        <w:t>(</w:t>
      </w:r>
      <w:r w:rsidRPr="000144BC">
        <w:t>Definitie</w:t>
      </w:r>
      <w:r>
        <w:t xml:space="preserve">) </w:t>
      </w:r>
      <w:r w:rsidR="000144BC" w:rsidRPr="000144BC">
        <w:t xml:space="preserve">Als </w:t>
      </w:r>
      <w:r w:rsidR="000144BC" w:rsidRPr="00510ABF">
        <w:rPr>
          <w:rFonts w:ascii="Cambria Math" w:hAnsi="Cambria Math" w:cs="Cambria Math"/>
        </w:rPr>
        <w:t>𝐶</w:t>
      </w:r>
      <w:r w:rsidR="000144BC" w:rsidRPr="000144BC">
        <w:t xml:space="preserve"> een klasse van problemen is dan is een probleem </w:t>
      </w:r>
      <w:r w:rsidR="000144BC" w:rsidRPr="00510ABF">
        <w:rPr>
          <w:rFonts w:ascii="Cambria Math" w:hAnsi="Cambria Math" w:cs="Cambria Math"/>
        </w:rPr>
        <w:t>𝜋</w:t>
      </w:r>
      <w:r w:rsidR="000144BC" w:rsidRPr="000144BC">
        <w:t xml:space="preserve"> </w:t>
      </w:r>
      <w:r w:rsidR="000144BC" w:rsidRPr="00510ABF">
        <w:rPr>
          <w:rFonts w:ascii="Cambria Math" w:hAnsi="Cambria Math" w:cs="Cambria Math"/>
        </w:rPr>
        <w:t>𝐶</w:t>
      </w:r>
      <w:r w:rsidR="000144BC" w:rsidRPr="000144BC">
        <w:t>-</w:t>
      </w:r>
      <w:r w:rsidR="000144BC">
        <w:t>compleetheid</w:t>
      </w:r>
      <w:r w:rsidR="000144BC" w:rsidRPr="000144BC">
        <w:t xml:space="preserve"> als en slechts als </w:t>
      </w:r>
      <w:r w:rsidR="000144BC" w:rsidRPr="00510ABF">
        <w:rPr>
          <w:rFonts w:ascii="Cambria Math" w:hAnsi="Cambria Math" w:cs="Cambria Math"/>
        </w:rPr>
        <w:t>𝜋</w:t>
      </w:r>
      <w:r w:rsidR="000144BC" w:rsidRPr="000144BC">
        <w:t xml:space="preserve"> tot de klasse </w:t>
      </w:r>
      <w:r w:rsidR="000144BC" w:rsidRPr="00510ABF">
        <w:rPr>
          <w:rFonts w:ascii="Cambria Math" w:hAnsi="Cambria Math" w:cs="Cambria Math"/>
        </w:rPr>
        <w:t>𝐶</w:t>
      </w:r>
      <w:r w:rsidR="000144BC" w:rsidRPr="000144BC">
        <w:t xml:space="preserve"> behoort en alle problemen uit de klasse </w:t>
      </w:r>
      <w:r w:rsidR="000144BC" w:rsidRPr="00510ABF">
        <w:rPr>
          <w:rFonts w:ascii="Cambria Math" w:hAnsi="Cambria Math" w:cs="Cambria Math"/>
        </w:rPr>
        <w:t>𝐶</w:t>
      </w:r>
      <w:r w:rsidR="000144BC" w:rsidRPr="000144BC">
        <w:t xml:space="preserve"> reduceren naar </w:t>
      </w:r>
      <w:r w:rsidR="000144BC" w:rsidRPr="00510ABF">
        <w:rPr>
          <w:rFonts w:ascii="Cambria Math" w:hAnsi="Cambria Math" w:cs="Cambria Math"/>
        </w:rPr>
        <w:t>𝜋</w:t>
      </w:r>
      <w:r w:rsidR="000144BC" w:rsidRPr="000144BC">
        <w:t>.</w:t>
      </w:r>
    </w:p>
    <w:p w14:paraId="4E722120" w14:textId="1BCB3A1C" w:rsidR="00372EDE" w:rsidRDefault="004D0BBC" w:rsidP="004D0BBC">
      <w:pPr>
        <w:pStyle w:val="Kop2"/>
      </w:pPr>
      <w:bookmarkStart w:id="36" w:name="_Toc186124608"/>
      <w:r>
        <w:t>Klasse NP</w:t>
      </w:r>
      <w:bookmarkEnd w:id="36"/>
    </w:p>
    <w:p w14:paraId="1F40E502" w14:textId="77777777" w:rsidR="00372EDE" w:rsidRDefault="00372EDE" w:rsidP="00365A9F">
      <w:pPr>
        <w:pStyle w:val="Geenafstand"/>
      </w:pPr>
      <w:r w:rsidRPr="00372EDE">
        <w:t>De Klasse NP</w:t>
      </w:r>
      <w:r>
        <w:t>:</w:t>
      </w:r>
    </w:p>
    <w:p w14:paraId="00056B74" w14:textId="77777777" w:rsidR="00372EDE" w:rsidRDefault="00372EDE" w:rsidP="00372EDE">
      <w:pPr>
        <w:pStyle w:val="Lijstalinea"/>
        <w:numPr>
          <w:ilvl w:val="0"/>
          <w:numId w:val="214"/>
        </w:numPr>
      </w:pPr>
      <w:r w:rsidRPr="00372EDE">
        <w:t>We wensen aan te tonen dat het handelsreizigersprobleem “moeilijk” is.</w:t>
      </w:r>
    </w:p>
    <w:p w14:paraId="4786CB04" w14:textId="77777777" w:rsidR="00372EDE" w:rsidRDefault="00372EDE" w:rsidP="00372EDE">
      <w:pPr>
        <w:pStyle w:val="Lijstalinea"/>
        <w:numPr>
          <w:ilvl w:val="0"/>
          <w:numId w:val="214"/>
        </w:numPr>
      </w:pPr>
      <w:r w:rsidRPr="00372EDE">
        <w:t xml:space="preserve"> Het handelsreizigersprobleem kan opgelost worden met een exponentieel algoritme, i.e. door in essentie alle mogelijkheden te proberen. </w:t>
      </w:r>
    </w:p>
    <w:p w14:paraId="11E36059" w14:textId="60F9C027" w:rsidR="00372EDE" w:rsidRDefault="00372EDE" w:rsidP="00372EDE">
      <w:pPr>
        <w:pStyle w:val="Lijstalinea"/>
        <w:numPr>
          <w:ilvl w:val="0"/>
          <w:numId w:val="214"/>
        </w:numPr>
      </w:pPr>
      <w:r w:rsidRPr="00372EDE">
        <w:t xml:space="preserve">Informeel beschrijft de klasse </w:t>
      </w:r>
      <w:r w:rsidRPr="00365A9F">
        <w:rPr>
          <w:b/>
          <w:bCs/>
        </w:rPr>
        <w:t>NP</w:t>
      </w:r>
      <w:r w:rsidR="00365A9F" w:rsidRPr="00365A9F">
        <w:rPr>
          <w:b/>
          <w:bCs/>
        </w:rPr>
        <w:t xml:space="preserve"> (Niet-Polynomiaal)</w:t>
      </w:r>
      <w:r w:rsidRPr="00372EDE">
        <w:t xml:space="preserve"> alle problemen die kunnen opgelost worden m.b.v. een exponentieel algoritme. </w:t>
      </w:r>
    </w:p>
    <w:p w14:paraId="47EFC710" w14:textId="19274088" w:rsidR="00372EDE" w:rsidRDefault="00372EDE" w:rsidP="00372EDE">
      <w:pPr>
        <w:pStyle w:val="Lijstalinea"/>
        <w:numPr>
          <w:ilvl w:val="0"/>
          <w:numId w:val="214"/>
        </w:numPr>
      </w:pPr>
      <w:r w:rsidRPr="00372EDE">
        <w:t>De klasse wordt echter gedefinieerd in termen van efficiëntie verificatie.</w:t>
      </w:r>
    </w:p>
    <w:p w14:paraId="1AF368C4" w14:textId="77777777" w:rsidR="00365A9F" w:rsidRDefault="00365A9F" w:rsidP="00365A9F"/>
    <w:p w14:paraId="4A0D6F05" w14:textId="7130C2C3" w:rsidR="00365A9F" w:rsidRDefault="00365A9F" w:rsidP="00365A9F">
      <w:pPr>
        <w:pStyle w:val="Geenafstand"/>
      </w:pPr>
      <w:r w:rsidRPr="00365A9F">
        <w:t>De klasse NP: Definitie</w:t>
      </w:r>
      <w:r>
        <w:t xml:space="preserve"> (zeker weten):</w:t>
      </w:r>
    </w:p>
    <w:p w14:paraId="477C855F" w14:textId="0ECC5E40" w:rsidR="00365A9F" w:rsidRDefault="00365A9F" w:rsidP="00365A9F">
      <w:r w:rsidRPr="00365A9F">
        <w:t xml:space="preserve">De </w:t>
      </w:r>
      <w:r>
        <w:t>klasse</w:t>
      </w:r>
      <w:r w:rsidRPr="00365A9F">
        <w:t xml:space="preserve"> NP bestaat uit de problemen waarvoor oplossingen een lengte hebben die hoogstens polynomiaal is in de lengte van de invoer en waarvoor de correctheid van een oplossing kan geverifieerd worden in </w:t>
      </w:r>
      <w:proofErr w:type="spellStart"/>
      <w:r w:rsidRPr="00365A9F">
        <w:t>polynomiale</w:t>
      </w:r>
      <w:proofErr w:type="spellEnd"/>
      <w:r w:rsidRPr="00365A9F">
        <w:t xml:space="preserve"> tijd.</w:t>
      </w:r>
    </w:p>
    <w:p w14:paraId="15F872D6" w14:textId="77777777" w:rsidR="00410EF2" w:rsidRDefault="00410EF2" w:rsidP="00365A9F"/>
    <w:p w14:paraId="5F4FE8B0" w14:textId="77777777" w:rsidR="00410EF2" w:rsidRDefault="00410EF2" w:rsidP="00410EF2">
      <w:pPr>
        <w:pStyle w:val="Geenafstand"/>
      </w:pPr>
      <w:r w:rsidRPr="00410EF2">
        <w:t>NP-Compleetheid</w:t>
      </w:r>
      <w:r>
        <w:t>:</w:t>
      </w:r>
    </w:p>
    <w:p w14:paraId="7F3F175A" w14:textId="77777777" w:rsidR="00410EF2" w:rsidRDefault="00410EF2" w:rsidP="00410EF2">
      <w:pPr>
        <w:pStyle w:val="Lijstalinea"/>
        <w:numPr>
          <w:ilvl w:val="0"/>
          <w:numId w:val="215"/>
        </w:numPr>
      </w:pPr>
      <w:r w:rsidRPr="00410EF2">
        <w:t xml:space="preserve">Alles wat nodig is om tot de klasse NP te behoren is dat men op een efficiënte manier oplossingen kan herkennen en dit betekent dat de klasse NP enorm veel problemen omvat. </w:t>
      </w:r>
    </w:p>
    <w:p w14:paraId="06BA8FE4" w14:textId="77DFD193" w:rsidR="00410EF2" w:rsidRDefault="00410EF2" w:rsidP="00410EF2">
      <w:pPr>
        <w:pStyle w:val="Lijstalinea"/>
        <w:numPr>
          <w:ilvl w:val="0"/>
          <w:numId w:val="215"/>
        </w:numPr>
      </w:pPr>
      <w:r w:rsidRPr="00410EF2">
        <w:t>Wanneer een probleem NP-</w:t>
      </w:r>
      <w:r>
        <w:t>compleet</w:t>
      </w:r>
      <w:r w:rsidRPr="00410EF2">
        <w:t xml:space="preserve"> is dan betekent dit (door definitie van compleetheid) dat dit probleem minstens zo moeilijk is als alle problemen in NP. </w:t>
      </w:r>
    </w:p>
    <w:p w14:paraId="5C02CFCC" w14:textId="326FD13B" w:rsidR="00410EF2" w:rsidRDefault="00410EF2" w:rsidP="00410EF2">
      <w:pPr>
        <w:pStyle w:val="Lijstalinea"/>
        <w:numPr>
          <w:ilvl w:val="0"/>
          <w:numId w:val="215"/>
        </w:numPr>
      </w:pPr>
      <w:r w:rsidRPr="00410EF2">
        <w:t>Cruciale vraag: bestaan er wel NP-complete problemen?</w:t>
      </w:r>
    </w:p>
    <w:p w14:paraId="497A6F10" w14:textId="77777777" w:rsidR="00B97BD8" w:rsidRDefault="00B97BD8" w:rsidP="00B97BD8"/>
    <w:p w14:paraId="23D3D9F3" w14:textId="77777777" w:rsidR="00B97BD8" w:rsidRDefault="00B97BD8" w:rsidP="00B97BD8">
      <w:pPr>
        <w:pStyle w:val="Geenafstand"/>
      </w:pPr>
      <w:r w:rsidRPr="00B97BD8">
        <w:t>Bestaan van NP-Complete Problemen</w:t>
      </w:r>
      <w:r>
        <w:t>:</w:t>
      </w:r>
    </w:p>
    <w:p w14:paraId="2C0FE09B" w14:textId="77777777" w:rsidR="00B97BD8" w:rsidRDefault="00B97BD8" w:rsidP="00B97BD8">
      <w:pPr>
        <w:pStyle w:val="Lijstalinea"/>
        <w:numPr>
          <w:ilvl w:val="0"/>
          <w:numId w:val="216"/>
        </w:numPr>
      </w:pPr>
      <w:r w:rsidRPr="00B97BD8">
        <w:t xml:space="preserve">Cook (1971) en </w:t>
      </w:r>
      <w:proofErr w:type="spellStart"/>
      <w:r w:rsidRPr="00B97BD8">
        <w:t>Levin</w:t>
      </w:r>
      <w:proofErr w:type="spellEnd"/>
      <w:r w:rsidRPr="00B97BD8">
        <w:t xml:space="preserve"> (1973) toonden onafhankelijk van elkaar aan dat er NP-complete problemen bestaan. </w:t>
      </w:r>
    </w:p>
    <w:p w14:paraId="2BE3EB0C" w14:textId="61BD0905" w:rsidR="00B97BD8" w:rsidRDefault="00B97BD8" w:rsidP="00B97BD8">
      <w:pPr>
        <w:pStyle w:val="Lijstalinea"/>
        <w:numPr>
          <w:ilvl w:val="0"/>
          <w:numId w:val="216"/>
        </w:numPr>
      </w:pPr>
      <w:proofErr w:type="spellStart"/>
      <w:r w:rsidRPr="00B97BD8">
        <w:t>Karp</w:t>
      </w:r>
      <w:proofErr w:type="spellEnd"/>
      <w:r w:rsidRPr="00B97BD8">
        <w:t xml:space="preserve"> (1972) gaf een lijst van 21 NP-complete problemen. </w:t>
      </w:r>
    </w:p>
    <w:p w14:paraId="4FB57F4A" w14:textId="1079CE16" w:rsidR="00B97BD8" w:rsidRDefault="00B97BD8" w:rsidP="00B97BD8">
      <w:pPr>
        <w:pStyle w:val="Lijstalinea"/>
        <w:numPr>
          <w:ilvl w:val="0"/>
          <w:numId w:val="216"/>
        </w:numPr>
      </w:pPr>
      <w:r w:rsidRPr="00B97BD8">
        <w:t>Sindsdien is bewezen van honderden problemen dat ze NP-compleet zijn. Onder andere ook het handelsreizigersprobleem en het knapzakprobleem zijn NP-compleet.</w:t>
      </w:r>
    </w:p>
    <w:p w14:paraId="6B2FCBCF" w14:textId="77777777" w:rsidR="00510ABF" w:rsidRDefault="00510ABF" w:rsidP="00510ABF"/>
    <w:p w14:paraId="4D9CCE38" w14:textId="77777777" w:rsidR="00510ABF" w:rsidRDefault="00510ABF" w:rsidP="00510ABF">
      <w:pPr>
        <w:pStyle w:val="Geenafstand"/>
      </w:pPr>
      <w:r w:rsidRPr="00510ABF">
        <w:t>NP-Compleetheid Aantonen</w:t>
      </w:r>
      <w:r>
        <w:t>:</w:t>
      </w:r>
    </w:p>
    <w:p w14:paraId="3B98CA3C" w14:textId="77777777" w:rsidR="00510ABF" w:rsidRDefault="00510ABF" w:rsidP="00510ABF">
      <w:pPr>
        <w:pStyle w:val="Lijstalinea"/>
        <w:numPr>
          <w:ilvl w:val="0"/>
          <w:numId w:val="217"/>
        </w:numPr>
      </w:pPr>
      <w:proofErr w:type="spellStart"/>
      <w:r w:rsidRPr="00510ABF">
        <w:t>Aantonendat</w:t>
      </w:r>
      <w:proofErr w:type="spellEnd"/>
      <w:r w:rsidRPr="00510ABF">
        <w:t xml:space="preserve"> een probleem </w:t>
      </w:r>
      <w:r w:rsidRPr="00510ABF">
        <w:rPr>
          <w:rFonts w:ascii="Cambria Math" w:hAnsi="Cambria Math" w:cs="Cambria Math"/>
        </w:rPr>
        <w:t>𝜋</w:t>
      </w:r>
      <w:r w:rsidRPr="00510ABF">
        <w:t xml:space="preserve"> NP-compleet is bestaat uit twee stappen. </w:t>
      </w:r>
    </w:p>
    <w:p w14:paraId="7AB5BACF" w14:textId="77777777" w:rsidR="00510ABF" w:rsidRDefault="00510ABF" w:rsidP="00510ABF">
      <w:pPr>
        <w:pStyle w:val="Lijstalinea"/>
        <w:numPr>
          <w:ilvl w:val="1"/>
          <w:numId w:val="217"/>
        </w:numPr>
      </w:pPr>
      <w:r w:rsidRPr="00510ABF">
        <w:t xml:space="preserve">1. Aantonen dat het probleem tot de klasse NP behoort. (Dit is meestal eenvoudig om in te zien.) </w:t>
      </w:r>
    </w:p>
    <w:p w14:paraId="4DB646B2" w14:textId="77777777" w:rsidR="00510ABF" w:rsidRDefault="00510ABF" w:rsidP="00510ABF">
      <w:pPr>
        <w:pStyle w:val="Lijstalinea"/>
        <w:numPr>
          <w:ilvl w:val="1"/>
          <w:numId w:val="217"/>
        </w:numPr>
      </w:pPr>
      <w:r w:rsidRPr="00510ABF">
        <w:t xml:space="preserve">2. Vind een gekend NP-compleet probleem en toon aan dat dit reduceert tot het probleem </w:t>
      </w:r>
      <w:r w:rsidRPr="00510ABF">
        <w:rPr>
          <w:rFonts w:ascii="Cambria Math" w:hAnsi="Cambria Math" w:cs="Cambria Math"/>
        </w:rPr>
        <w:t>𝜋</w:t>
      </w:r>
      <w:r w:rsidRPr="00510ABF">
        <w:t xml:space="preserve">. </w:t>
      </w:r>
    </w:p>
    <w:p w14:paraId="4AFB7D13" w14:textId="3D653AC2" w:rsidR="00510ABF" w:rsidRDefault="00510ABF" w:rsidP="00510ABF">
      <w:pPr>
        <w:pStyle w:val="Lijstalinea"/>
        <w:numPr>
          <w:ilvl w:val="0"/>
          <w:numId w:val="217"/>
        </w:numPr>
      </w:pPr>
      <w:r w:rsidRPr="00510ABF">
        <w:t>Opmerking! Let op de richting van de reductie.</w:t>
      </w:r>
    </w:p>
    <w:p w14:paraId="14E1E26F" w14:textId="77777777" w:rsidR="00F10D33" w:rsidRDefault="00F10D33" w:rsidP="00F10D33">
      <w:pPr>
        <w:pStyle w:val="Geenafstand"/>
      </w:pPr>
      <w:r w:rsidRPr="00F10D33">
        <w:lastRenderedPageBreak/>
        <w:t>Probleem TSP: Formele Definitie</w:t>
      </w:r>
      <w:r>
        <w:t>:</w:t>
      </w:r>
    </w:p>
    <w:p w14:paraId="58054F9E" w14:textId="77777777" w:rsidR="00F10D33" w:rsidRDefault="00F10D33" w:rsidP="00F10D33">
      <w:pPr>
        <w:pStyle w:val="Lijstalinea"/>
        <w:numPr>
          <w:ilvl w:val="0"/>
          <w:numId w:val="218"/>
        </w:numPr>
      </w:pPr>
      <w:r w:rsidRPr="00F10D33">
        <w:t xml:space="preserve">Gegeven een gewogen complete ongerichte graaf </w:t>
      </w:r>
      <w:r w:rsidRPr="00F10D33">
        <w:rPr>
          <w:rFonts w:ascii="Cambria Math" w:hAnsi="Cambria Math" w:cs="Cambria Math"/>
        </w:rPr>
        <w:t>𝐺</w:t>
      </w:r>
      <w:r w:rsidRPr="00F10D33">
        <w:t xml:space="preserve"> = (</w:t>
      </w:r>
      <w:r w:rsidRPr="00F10D33">
        <w:rPr>
          <w:rFonts w:ascii="Cambria Math" w:hAnsi="Cambria Math" w:cs="Cambria Math"/>
        </w:rPr>
        <w:t>𝑉</w:t>
      </w:r>
      <w:r w:rsidRPr="00F10D33">
        <w:t xml:space="preserve">, </w:t>
      </w:r>
      <w:r w:rsidRPr="00F10D33">
        <w:rPr>
          <w:rFonts w:ascii="Cambria Math" w:hAnsi="Cambria Math" w:cs="Cambria Math"/>
        </w:rPr>
        <w:t>𝐸</w:t>
      </w:r>
      <w:r w:rsidRPr="00F10D33">
        <w:t xml:space="preserve">) en een reëel getal </w:t>
      </w:r>
      <w:r w:rsidRPr="00F10D33">
        <w:rPr>
          <w:rFonts w:ascii="Cambria Math" w:hAnsi="Cambria Math" w:cs="Cambria Math"/>
        </w:rPr>
        <w:t>𝑑</w:t>
      </w:r>
      <w:r w:rsidRPr="00F10D33">
        <w:t xml:space="preserve">, bestaat er een rondreis die alle knopen juist éénmaal bezoekt zodanig dat de kost van de rondreis hoogstens </w:t>
      </w:r>
      <w:r w:rsidRPr="00F10D33">
        <w:rPr>
          <w:rFonts w:ascii="Cambria Math" w:hAnsi="Cambria Math" w:cs="Cambria Math"/>
        </w:rPr>
        <w:t>𝑑</w:t>
      </w:r>
      <w:r w:rsidRPr="00F10D33">
        <w:t xml:space="preserve"> is. </w:t>
      </w:r>
    </w:p>
    <w:p w14:paraId="4DA5660E" w14:textId="5D491707" w:rsidR="00F10D33" w:rsidRDefault="00F10D33" w:rsidP="00F10D33">
      <w:pPr>
        <w:pStyle w:val="Lijstalinea"/>
        <w:numPr>
          <w:ilvl w:val="0"/>
          <w:numId w:val="218"/>
        </w:numPr>
      </w:pPr>
      <w:r w:rsidRPr="00F10D33">
        <w:t xml:space="preserve">We wensen aan te tonen dat probleem TSP NP-compleet is. </w:t>
      </w:r>
    </w:p>
    <w:p w14:paraId="7BCE1946" w14:textId="2C90E4C7" w:rsidR="00510ABF" w:rsidRDefault="00F10D33" w:rsidP="00F10D33">
      <w:pPr>
        <w:pStyle w:val="Lijstalinea"/>
        <w:numPr>
          <w:ilvl w:val="0"/>
          <w:numId w:val="218"/>
        </w:numPr>
      </w:pPr>
      <w:r w:rsidRPr="00F10D33">
        <w:t xml:space="preserve">Opmerking: TSP staat voor </w:t>
      </w:r>
      <w:proofErr w:type="spellStart"/>
      <w:r w:rsidRPr="00F10D33">
        <w:t>Travelling</w:t>
      </w:r>
      <w:proofErr w:type="spellEnd"/>
      <w:r w:rsidRPr="00F10D33">
        <w:t xml:space="preserve"> Salesman </w:t>
      </w:r>
      <w:proofErr w:type="spellStart"/>
      <w:r w:rsidRPr="00F10D33">
        <w:t>Problem</w:t>
      </w:r>
      <w:proofErr w:type="spellEnd"/>
    </w:p>
    <w:p w14:paraId="6FA06B5C" w14:textId="77777777" w:rsidR="00F10D33" w:rsidRDefault="00F10D33" w:rsidP="00F10D33"/>
    <w:p w14:paraId="6FC94167" w14:textId="77777777" w:rsidR="00F10D33" w:rsidRDefault="00F10D33" w:rsidP="00F10D33">
      <w:pPr>
        <w:pStyle w:val="Geenafstand"/>
      </w:pPr>
      <w:r w:rsidRPr="00F10D33">
        <w:t>TSP Behoort tot NP</w:t>
      </w:r>
      <w:r>
        <w:t>:</w:t>
      </w:r>
    </w:p>
    <w:p w14:paraId="76247C79" w14:textId="77777777" w:rsidR="00F10D33" w:rsidRDefault="00F10D33" w:rsidP="00F10D33">
      <w:pPr>
        <w:pStyle w:val="Lijstalinea"/>
        <w:numPr>
          <w:ilvl w:val="0"/>
          <w:numId w:val="219"/>
        </w:numPr>
      </w:pPr>
      <w:r w:rsidRPr="00F10D33">
        <w:t xml:space="preserve">Gegeven een voorstel van rondreis dan is het eenvoudig om </w:t>
      </w:r>
    </w:p>
    <w:p w14:paraId="4918BE3B" w14:textId="77777777" w:rsidR="00F10D33" w:rsidRDefault="00F10D33" w:rsidP="00F10D33">
      <w:pPr>
        <w:pStyle w:val="Lijstalinea"/>
        <w:numPr>
          <w:ilvl w:val="1"/>
          <w:numId w:val="219"/>
        </w:numPr>
      </w:pPr>
      <w:r w:rsidRPr="00F10D33">
        <w:t xml:space="preserve">1. Te controleren dat het een geldige rondreis is. </w:t>
      </w:r>
    </w:p>
    <w:p w14:paraId="13AFD897" w14:textId="77777777" w:rsidR="00F10D33" w:rsidRDefault="00F10D33" w:rsidP="00F10D33">
      <w:pPr>
        <w:pStyle w:val="Lijstalinea"/>
        <w:numPr>
          <w:ilvl w:val="1"/>
          <w:numId w:val="219"/>
        </w:numPr>
      </w:pPr>
      <w:r w:rsidRPr="00F10D33">
        <w:t xml:space="preserve">2. Te verifiëren dat de kost van de rondreis hoogstens </w:t>
      </w:r>
      <w:r w:rsidRPr="00F10D33">
        <w:rPr>
          <w:rFonts w:ascii="Cambria Math" w:hAnsi="Cambria Math" w:cs="Cambria Math"/>
        </w:rPr>
        <w:t>𝑑</w:t>
      </w:r>
      <w:r w:rsidRPr="00F10D33">
        <w:t xml:space="preserve"> is. </w:t>
      </w:r>
    </w:p>
    <w:p w14:paraId="7976A6B1" w14:textId="5546AEE1" w:rsidR="00F10D33" w:rsidRDefault="00F10D33" w:rsidP="00F10D33">
      <w:pPr>
        <w:pStyle w:val="Lijstalinea"/>
        <w:numPr>
          <w:ilvl w:val="0"/>
          <w:numId w:val="219"/>
        </w:numPr>
      </w:pPr>
      <w:r w:rsidRPr="00F10D33">
        <w:t>Dit kan uitgevoerd worden in lineaire tijd</w:t>
      </w:r>
    </w:p>
    <w:p w14:paraId="17302B69" w14:textId="77777777" w:rsidR="00F10D33" w:rsidRDefault="00F10D33" w:rsidP="00F10D33"/>
    <w:p w14:paraId="6F622059" w14:textId="6F1D5D18" w:rsidR="00F10D33" w:rsidRDefault="00F04CA7" w:rsidP="00F10D33">
      <w:pPr>
        <w:pStyle w:val="Geenafstand"/>
      </w:pPr>
      <w:r w:rsidRPr="00F04CA7">
        <w:rPr>
          <w:noProof/>
        </w:rPr>
        <w:drawing>
          <wp:anchor distT="0" distB="0" distL="114300" distR="114300" simplePos="0" relativeHeight="251679791" behindDoc="1" locked="0" layoutInCell="1" allowOverlap="1" wp14:anchorId="7F2809D3" wp14:editId="4A805E96">
            <wp:simplePos x="0" y="0"/>
            <wp:positionH relativeFrom="margin">
              <wp:posOffset>4465320</wp:posOffset>
            </wp:positionH>
            <wp:positionV relativeFrom="paragraph">
              <wp:posOffset>6350</wp:posOffset>
            </wp:positionV>
            <wp:extent cx="1655445" cy="990600"/>
            <wp:effectExtent l="0" t="0" r="1905" b="0"/>
            <wp:wrapTight wrapText="bothSides">
              <wp:wrapPolygon edited="0">
                <wp:start x="0" y="0"/>
                <wp:lineTo x="0" y="21185"/>
                <wp:lineTo x="21376" y="21185"/>
                <wp:lineTo x="21376" y="0"/>
                <wp:lineTo x="0" y="0"/>
              </wp:wrapPolygon>
            </wp:wrapTight>
            <wp:docPr id="122758577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85772" name=""/>
                    <pic:cNvPicPr/>
                  </pic:nvPicPr>
                  <pic:blipFill>
                    <a:blip r:embed="rId82">
                      <a:extLst>
                        <a:ext uri="{28A0092B-C50C-407E-A947-70E740481C1C}">
                          <a14:useLocalDpi xmlns:a14="http://schemas.microsoft.com/office/drawing/2010/main" val="0"/>
                        </a:ext>
                      </a:extLst>
                    </a:blip>
                    <a:stretch>
                      <a:fillRect/>
                    </a:stretch>
                  </pic:blipFill>
                  <pic:spPr>
                    <a:xfrm>
                      <a:off x="0" y="0"/>
                      <a:ext cx="1655445" cy="9906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10D33" w:rsidRPr="00F10D33">
        <w:t>Hamiltoniaanse</w:t>
      </w:r>
      <w:proofErr w:type="spellEnd"/>
      <w:r w:rsidR="00F10D33" w:rsidRPr="00F10D33">
        <w:t xml:space="preserve"> </w:t>
      </w:r>
      <w:proofErr w:type="spellStart"/>
      <w:r w:rsidR="00F10D33" w:rsidRPr="00F10D33">
        <w:t>Cykel</w:t>
      </w:r>
      <w:proofErr w:type="spellEnd"/>
      <w:r w:rsidR="00F10D33">
        <w:t xml:space="preserve"> </w:t>
      </w:r>
      <w:r w:rsidR="00F10D33" w:rsidRPr="00F10D33">
        <w:t>Definitie</w:t>
      </w:r>
      <w:r w:rsidR="00F10D33">
        <w:t>:</w:t>
      </w:r>
    </w:p>
    <w:p w14:paraId="6863BE0D" w14:textId="00814160" w:rsidR="00F04CA7" w:rsidRDefault="00F10D33" w:rsidP="00F10D33">
      <w:pPr>
        <w:pStyle w:val="Lijstalinea"/>
        <w:numPr>
          <w:ilvl w:val="0"/>
          <w:numId w:val="220"/>
        </w:numPr>
      </w:pPr>
      <w:r w:rsidRPr="00F10D33">
        <w:t xml:space="preserve">Een </w:t>
      </w:r>
      <w:proofErr w:type="spellStart"/>
      <w:r>
        <w:t>hamiltiaanse</w:t>
      </w:r>
      <w:proofErr w:type="spellEnd"/>
      <w:r w:rsidRPr="00F10D33">
        <w:t xml:space="preserve"> </w:t>
      </w:r>
      <w:proofErr w:type="spellStart"/>
      <w:r>
        <w:t>cykel</w:t>
      </w:r>
      <w:proofErr w:type="spellEnd"/>
      <w:r w:rsidRPr="00F10D33">
        <w:t xml:space="preserve"> in een ongerichte graaf is een </w:t>
      </w:r>
      <w:proofErr w:type="spellStart"/>
      <w:r w:rsidRPr="00F10D33">
        <w:t>cykel</w:t>
      </w:r>
      <w:proofErr w:type="spellEnd"/>
      <w:r w:rsidRPr="00F10D33">
        <w:t xml:space="preserve"> die elke knoop precies éénmaal bezoekt (behalve de start- en eindknoop). </w:t>
      </w:r>
    </w:p>
    <w:p w14:paraId="513336E0" w14:textId="69F407E5" w:rsidR="00F10D33" w:rsidRDefault="00F10D33" w:rsidP="00F10D33">
      <w:pPr>
        <w:pStyle w:val="Lijstalinea"/>
        <w:numPr>
          <w:ilvl w:val="0"/>
          <w:numId w:val="220"/>
        </w:numPr>
      </w:pPr>
      <w:r w:rsidRPr="00F10D33">
        <w:t xml:space="preserve">Een </w:t>
      </w:r>
      <w:proofErr w:type="spellStart"/>
      <w:r w:rsidRPr="00F10D33">
        <w:t>Hamiltoniaanse</w:t>
      </w:r>
      <w:proofErr w:type="spellEnd"/>
      <w:r w:rsidRPr="00F10D33">
        <w:t xml:space="preserve"> </w:t>
      </w:r>
      <w:proofErr w:type="spellStart"/>
      <w:r w:rsidRPr="00F10D33">
        <w:t>cykel</w:t>
      </w:r>
      <w:proofErr w:type="spellEnd"/>
      <w:r w:rsidRPr="00F10D33">
        <w:t xml:space="preserve"> (in het rood) in een ongewogen, ongerichte graaf</w:t>
      </w:r>
    </w:p>
    <w:p w14:paraId="398C0BC0" w14:textId="0BE65E86" w:rsidR="00F04CA7" w:rsidRDefault="00F04CA7" w:rsidP="00F04CA7"/>
    <w:p w14:paraId="39BFEC2C" w14:textId="77777777" w:rsidR="004F7ED3" w:rsidRDefault="004F7ED3" w:rsidP="004F7ED3">
      <w:pPr>
        <w:pStyle w:val="Geenafstand"/>
      </w:pPr>
      <w:r w:rsidRPr="004F7ED3">
        <w:t>Probleem HC</w:t>
      </w:r>
      <w:r>
        <w:t>:</w:t>
      </w:r>
    </w:p>
    <w:p w14:paraId="0E29808C" w14:textId="77777777" w:rsidR="004F7ED3" w:rsidRDefault="004F7ED3" w:rsidP="004F7ED3">
      <w:pPr>
        <w:pStyle w:val="Lijstalinea"/>
        <w:numPr>
          <w:ilvl w:val="0"/>
          <w:numId w:val="221"/>
        </w:numPr>
      </w:pPr>
      <w:r w:rsidRPr="004F7ED3">
        <w:t xml:space="preserve">We introduceren een probleem waarvan reeds bewezen is dat het NP-compleet is. Het staat immers in </w:t>
      </w:r>
      <w:proofErr w:type="spellStart"/>
      <w:r w:rsidRPr="004F7ED3">
        <w:t>Karp’s</w:t>
      </w:r>
      <w:proofErr w:type="spellEnd"/>
      <w:r w:rsidRPr="004F7ED3">
        <w:t xml:space="preserve"> lijst van 21 NP-complete problemen. </w:t>
      </w:r>
    </w:p>
    <w:p w14:paraId="2476DE2F" w14:textId="59F7B00B" w:rsidR="00F04CA7" w:rsidRDefault="004F7ED3" w:rsidP="004F7ED3">
      <w:pPr>
        <w:pStyle w:val="Lijstalinea"/>
        <w:numPr>
          <w:ilvl w:val="0"/>
          <w:numId w:val="221"/>
        </w:numPr>
      </w:pPr>
      <w:r w:rsidRPr="004F7ED3">
        <w:t xml:space="preserve">Gegeven een ongewogen en ongerichte graaf </w:t>
      </w:r>
      <w:r w:rsidRPr="004F7ED3">
        <w:rPr>
          <w:rFonts w:ascii="Cambria Math" w:hAnsi="Cambria Math" w:cs="Cambria Math"/>
        </w:rPr>
        <w:t>𝐺</w:t>
      </w:r>
      <w:r w:rsidRPr="004F7ED3">
        <w:t xml:space="preserve"> = (</w:t>
      </w:r>
      <w:r w:rsidRPr="004F7ED3">
        <w:rPr>
          <w:rFonts w:ascii="Cambria Math" w:hAnsi="Cambria Math" w:cs="Cambria Math"/>
        </w:rPr>
        <w:t>𝑉</w:t>
      </w:r>
      <w:r w:rsidRPr="004F7ED3">
        <w:t xml:space="preserve">, </w:t>
      </w:r>
      <w:r w:rsidRPr="004F7ED3">
        <w:rPr>
          <w:rFonts w:ascii="Cambria Math" w:hAnsi="Cambria Math" w:cs="Cambria Math"/>
        </w:rPr>
        <w:t>𝐸</w:t>
      </w:r>
      <w:r w:rsidRPr="004F7ED3">
        <w:t xml:space="preserve">). Bestaat er een </w:t>
      </w:r>
      <w:proofErr w:type="spellStart"/>
      <w:r w:rsidRPr="004F7ED3">
        <w:t>Hamiltoniaanse</w:t>
      </w:r>
      <w:proofErr w:type="spellEnd"/>
      <w:r w:rsidRPr="004F7ED3">
        <w:t xml:space="preserve"> </w:t>
      </w:r>
      <w:proofErr w:type="spellStart"/>
      <w:r w:rsidRPr="004F7ED3">
        <w:t>cykel</w:t>
      </w:r>
      <w:proofErr w:type="spellEnd"/>
      <w:r w:rsidRPr="004F7ED3">
        <w:t xml:space="preserve"> in </w:t>
      </w:r>
      <w:r w:rsidRPr="004F7ED3">
        <w:rPr>
          <w:rFonts w:ascii="Cambria Math" w:hAnsi="Cambria Math" w:cs="Cambria Math"/>
        </w:rPr>
        <w:t>𝐺</w:t>
      </w:r>
      <w:r w:rsidRPr="004F7ED3">
        <w:t>?</w:t>
      </w:r>
    </w:p>
    <w:p w14:paraId="39D29A6D" w14:textId="77777777" w:rsidR="004F7ED3" w:rsidRDefault="004F7ED3" w:rsidP="004F7ED3"/>
    <w:p w14:paraId="4D043D63" w14:textId="77777777" w:rsidR="004F7ED3" w:rsidRDefault="004F7ED3" w:rsidP="00744111">
      <w:pPr>
        <w:pStyle w:val="Geenafstand"/>
      </w:pPr>
      <w:r w:rsidRPr="004F7ED3">
        <w:t>HC Reduceert tot TSP</w:t>
      </w:r>
      <w:r>
        <w:t>:</w:t>
      </w:r>
    </w:p>
    <w:p w14:paraId="57B50159" w14:textId="77777777" w:rsidR="004F7ED3" w:rsidRDefault="004F7ED3" w:rsidP="004F7ED3">
      <w:pPr>
        <w:pStyle w:val="Lijstalinea"/>
        <w:numPr>
          <w:ilvl w:val="0"/>
          <w:numId w:val="222"/>
        </w:numPr>
      </w:pPr>
      <w:r w:rsidRPr="004F7ED3">
        <w:t xml:space="preserve">Gegeven een graaf </w:t>
      </w:r>
      <w:r w:rsidRPr="004F7ED3">
        <w:rPr>
          <w:rFonts w:ascii="Cambria Math" w:hAnsi="Cambria Math" w:cs="Cambria Math"/>
        </w:rPr>
        <w:t>𝐺</w:t>
      </w:r>
      <w:r w:rsidRPr="004F7ED3">
        <w:t xml:space="preserve"> = (</w:t>
      </w:r>
      <w:r w:rsidRPr="004F7ED3">
        <w:rPr>
          <w:rFonts w:ascii="Cambria Math" w:hAnsi="Cambria Math" w:cs="Cambria Math"/>
        </w:rPr>
        <w:t>𝑉</w:t>
      </w:r>
      <w:r w:rsidRPr="004F7ED3">
        <w:t xml:space="preserve">, </w:t>
      </w:r>
      <w:r w:rsidRPr="004F7ED3">
        <w:rPr>
          <w:rFonts w:ascii="Cambria Math" w:hAnsi="Cambria Math" w:cs="Cambria Math"/>
        </w:rPr>
        <w:t>𝐸</w:t>
      </w:r>
      <w:r w:rsidRPr="004F7ED3">
        <w:t xml:space="preserve">) waarop we HC willen toepassen. Construeer nu een nieuwe (gewogen) en complete graaf </w:t>
      </w:r>
      <w:r w:rsidRPr="004F7ED3">
        <w:rPr>
          <w:rFonts w:ascii="Cambria Math" w:hAnsi="Cambria Math" w:cs="Cambria Math"/>
        </w:rPr>
        <w:t>𝐺</w:t>
      </w:r>
      <w:r w:rsidRPr="004F7ED3">
        <w:t xml:space="preserve"> ′ = (</w:t>
      </w:r>
      <w:r w:rsidRPr="004F7ED3">
        <w:rPr>
          <w:rFonts w:ascii="Cambria Math" w:hAnsi="Cambria Math" w:cs="Cambria Math"/>
        </w:rPr>
        <w:t>𝑉</w:t>
      </w:r>
      <w:r w:rsidRPr="004F7ED3">
        <w:t xml:space="preserve">, </w:t>
      </w:r>
      <w:r w:rsidRPr="004F7ED3">
        <w:rPr>
          <w:rFonts w:ascii="Cambria Math" w:hAnsi="Cambria Math" w:cs="Cambria Math"/>
        </w:rPr>
        <w:t>𝐸</w:t>
      </w:r>
      <w:r w:rsidRPr="004F7ED3">
        <w:t xml:space="preserve">′ ) (met dezelfde knopenverzameling) als volgt: </w:t>
      </w:r>
    </w:p>
    <w:p w14:paraId="74A61541" w14:textId="77777777" w:rsidR="004F7ED3" w:rsidRDefault="004F7ED3" w:rsidP="004F7ED3">
      <w:pPr>
        <w:pStyle w:val="Lijstalinea"/>
        <w:numPr>
          <w:ilvl w:val="0"/>
          <w:numId w:val="222"/>
        </w:numPr>
      </w:pPr>
      <w:r w:rsidRPr="004F7ED3">
        <w:t>gewicht(</w:t>
      </w:r>
      <w:r w:rsidRPr="004F7ED3">
        <w:rPr>
          <w:rFonts w:ascii="Cambria Math" w:hAnsi="Cambria Math" w:cs="Cambria Math"/>
        </w:rPr>
        <w:t>𝑒</w:t>
      </w:r>
      <w:r w:rsidRPr="004F7ED3">
        <w:t xml:space="preserve">′ </w:t>
      </w:r>
      <w:r w:rsidRPr="004F7ED3">
        <w:rPr>
          <w:rFonts w:ascii="Cambria Math" w:hAnsi="Cambria Math" w:cs="Cambria Math"/>
        </w:rPr>
        <w:t>𝑖</w:t>
      </w:r>
      <w:r w:rsidRPr="004F7ED3">
        <w:t>,</w:t>
      </w:r>
      <w:r w:rsidRPr="004F7ED3">
        <w:rPr>
          <w:rFonts w:ascii="Cambria Math" w:hAnsi="Cambria Math" w:cs="Cambria Math"/>
        </w:rPr>
        <w:t>𝑗</w:t>
      </w:r>
      <w:r w:rsidRPr="004F7ED3">
        <w:t xml:space="preserve">) = { 1 als knopen </w:t>
      </w:r>
      <w:r w:rsidRPr="004F7ED3">
        <w:rPr>
          <w:rFonts w:ascii="Cambria Math" w:hAnsi="Cambria Math" w:cs="Cambria Math"/>
        </w:rPr>
        <w:t>𝑖</w:t>
      </w:r>
      <w:r w:rsidRPr="004F7ED3">
        <w:t xml:space="preserve"> en </w:t>
      </w:r>
      <w:r w:rsidRPr="004F7ED3">
        <w:rPr>
          <w:rFonts w:ascii="Cambria Math" w:hAnsi="Cambria Math" w:cs="Cambria Math"/>
        </w:rPr>
        <w:t>𝑗</w:t>
      </w:r>
      <w:r w:rsidRPr="004F7ED3">
        <w:t xml:space="preserve"> </w:t>
      </w:r>
      <w:proofErr w:type="spellStart"/>
      <w:r w:rsidRPr="004F7ED3">
        <w:t>adjacent</w:t>
      </w:r>
      <w:proofErr w:type="spellEnd"/>
      <w:r w:rsidRPr="004F7ED3">
        <w:t xml:space="preserve"> zijn in </w:t>
      </w:r>
      <w:r w:rsidRPr="004F7ED3">
        <w:rPr>
          <w:rFonts w:ascii="Cambria Math" w:hAnsi="Cambria Math" w:cs="Cambria Math"/>
        </w:rPr>
        <w:t>𝐺</w:t>
      </w:r>
      <w:r w:rsidRPr="004F7ED3">
        <w:t xml:space="preserve"> </w:t>
      </w:r>
      <w:r>
        <w:t xml:space="preserve">| </w:t>
      </w:r>
      <w:r w:rsidRPr="004F7ED3">
        <w:t xml:space="preserve">2 als knopen </w:t>
      </w:r>
      <w:r w:rsidRPr="004F7ED3">
        <w:rPr>
          <w:rFonts w:ascii="Cambria Math" w:hAnsi="Cambria Math" w:cs="Cambria Math"/>
        </w:rPr>
        <w:t>𝑖</w:t>
      </w:r>
      <w:r w:rsidRPr="004F7ED3">
        <w:t xml:space="preserve"> en </w:t>
      </w:r>
      <w:r w:rsidRPr="004F7ED3">
        <w:rPr>
          <w:rFonts w:ascii="Cambria Math" w:hAnsi="Cambria Math" w:cs="Cambria Math"/>
        </w:rPr>
        <w:t>𝑗</w:t>
      </w:r>
      <w:r w:rsidRPr="004F7ED3">
        <w:t xml:space="preserve"> niet </w:t>
      </w:r>
      <w:proofErr w:type="spellStart"/>
      <w:r w:rsidRPr="004F7ED3">
        <w:t>adjacent</w:t>
      </w:r>
      <w:proofErr w:type="spellEnd"/>
      <w:r w:rsidRPr="004F7ED3">
        <w:t xml:space="preserve"> zijn in </w:t>
      </w:r>
      <w:r w:rsidRPr="004F7ED3">
        <w:rPr>
          <w:rFonts w:ascii="Cambria Math" w:hAnsi="Cambria Math" w:cs="Cambria Math"/>
        </w:rPr>
        <w:t>𝐺</w:t>
      </w:r>
      <w:r w:rsidRPr="004F7ED3">
        <w:t xml:space="preserve">. </w:t>
      </w:r>
    </w:p>
    <w:p w14:paraId="725BC886" w14:textId="13851C94" w:rsidR="004F7ED3" w:rsidRDefault="004F7ED3" w:rsidP="004F7ED3">
      <w:pPr>
        <w:pStyle w:val="Lijstalinea"/>
        <w:numPr>
          <w:ilvl w:val="0"/>
          <w:numId w:val="222"/>
        </w:numPr>
      </w:pPr>
      <w:r w:rsidRPr="004F7ED3">
        <w:t xml:space="preserve">De constructie van graaf </w:t>
      </w:r>
      <w:r w:rsidRPr="004F7ED3">
        <w:rPr>
          <w:rFonts w:ascii="Cambria Math" w:hAnsi="Cambria Math" w:cs="Cambria Math"/>
        </w:rPr>
        <w:t>𝐺</w:t>
      </w:r>
      <w:r w:rsidRPr="004F7ED3">
        <w:t xml:space="preserve"> ′ kan gedaan worden in </w:t>
      </w:r>
      <w:proofErr w:type="spellStart"/>
      <w:r w:rsidRPr="004F7ED3">
        <w:t>polynomiale</w:t>
      </w:r>
      <w:proofErr w:type="spellEnd"/>
      <w:r w:rsidRPr="004F7ED3">
        <w:t xml:space="preserve"> tijd.</w:t>
      </w:r>
    </w:p>
    <w:p w14:paraId="2AC4F54F" w14:textId="77777777" w:rsidR="00744111" w:rsidRDefault="00744111" w:rsidP="00744111"/>
    <w:p w14:paraId="43A74DD3" w14:textId="719A05F5" w:rsidR="009F62DC" w:rsidRDefault="009F62DC" w:rsidP="009F62DC">
      <w:pPr>
        <w:pStyle w:val="Geenafstand"/>
      </w:pPr>
      <w:r>
        <w:t>Voorbeeld constructie graaf G’:</w:t>
      </w:r>
    </w:p>
    <w:p w14:paraId="3BB02756" w14:textId="4ED79E63" w:rsidR="009F62DC" w:rsidRDefault="009F62DC" w:rsidP="009F62DC">
      <w:r>
        <w:t xml:space="preserve">De </w:t>
      </w:r>
      <w:proofErr w:type="spellStart"/>
      <w:r>
        <w:t>bogin</w:t>
      </w:r>
      <w:proofErr w:type="spellEnd"/>
      <w:r>
        <w:t xml:space="preserve"> in </w:t>
      </w:r>
      <w:proofErr w:type="spellStart"/>
      <w:r>
        <w:t>steppellijn</w:t>
      </w:r>
      <w:proofErr w:type="spellEnd"/>
      <w:r>
        <w:t xml:space="preserve"> rechts hebben gewicht 2</w:t>
      </w:r>
    </w:p>
    <w:p w14:paraId="59ABF7A2" w14:textId="536019E7" w:rsidR="00744111" w:rsidRDefault="009F62DC" w:rsidP="00744111">
      <w:r w:rsidRPr="009F62DC">
        <w:rPr>
          <w:noProof/>
        </w:rPr>
        <w:drawing>
          <wp:inline distT="0" distB="0" distL="0" distR="0" wp14:anchorId="28CE8DA8" wp14:editId="171D3E99">
            <wp:extent cx="4640982" cy="1455546"/>
            <wp:effectExtent l="0" t="0" r="7620" b="0"/>
            <wp:docPr id="9199679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67903" name=""/>
                    <pic:cNvPicPr/>
                  </pic:nvPicPr>
                  <pic:blipFill>
                    <a:blip r:embed="rId83"/>
                    <a:stretch>
                      <a:fillRect/>
                    </a:stretch>
                  </pic:blipFill>
                  <pic:spPr>
                    <a:xfrm>
                      <a:off x="0" y="0"/>
                      <a:ext cx="4640982" cy="1455546"/>
                    </a:xfrm>
                    <a:prstGeom prst="rect">
                      <a:avLst/>
                    </a:prstGeom>
                  </pic:spPr>
                </pic:pic>
              </a:graphicData>
            </a:graphic>
          </wp:inline>
        </w:drawing>
      </w:r>
    </w:p>
    <w:p w14:paraId="19BA39AB" w14:textId="77777777" w:rsidR="004D0BBC" w:rsidRDefault="004D0BBC" w:rsidP="00744111"/>
    <w:p w14:paraId="6F1EC696" w14:textId="77777777" w:rsidR="004D0BBC" w:rsidRDefault="004D0BBC" w:rsidP="00744111"/>
    <w:p w14:paraId="69118DEE" w14:textId="77777777" w:rsidR="004D0BBC" w:rsidRDefault="004D0BBC" w:rsidP="00744111"/>
    <w:p w14:paraId="56DA9D03" w14:textId="77777777" w:rsidR="004D0BBC" w:rsidRDefault="004D0BBC" w:rsidP="00744111"/>
    <w:p w14:paraId="26989212" w14:textId="77777777" w:rsidR="004D0BBC" w:rsidRDefault="004D0BBC" w:rsidP="00744111"/>
    <w:p w14:paraId="199D2CC6" w14:textId="77777777" w:rsidR="004D0BBC" w:rsidRDefault="004D0BBC" w:rsidP="00744111"/>
    <w:p w14:paraId="6EA6BFEB" w14:textId="77777777" w:rsidR="004D0BBC" w:rsidRPr="006666A0" w:rsidRDefault="004D0BBC" w:rsidP="004D0BBC">
      <w:pPr>
        <w:pStyle w:val="Kop2"/>
      </w:pPr>
      <w:bookmarkStart w:id="37" w:name="_Toc186124609"/>
      <w:r>
        <w:lastRenderedPageBreak/>
        <w:t>Tijdscomplexiteit in volgorde</w:t>
      </w:r>
      <w:bookmarkEnd w:id="37"/>
    </w:p>
    <w:p w14:paraId="0E1D9B53" w14:textId="77777777" w:rsidR="004D0BBC" w:rsidRPr="006666A0" w:rsidRDefault="004D0BBC" w:rsidP="004D0BBC">
      <w:r w:rsidRPr="004D0BBC">
        <w:drawing>
          <wp:inline distT="0" distB="0" distL="0" distR="0" wp14:anchorId="20DC89DC" wp14:editId="47A17412">
            <wp:extent cx="6120130" cy="1988820"/>
            <wp:effectExtent l="0" t="0" r="0" b="0"/>
            <wp:docPr id="976520031"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20031" name="Afbeelding 1" descr="Afbeelding met tekst, schermopname, lijn, Lettertype&#10;&#10;Automatisch gegenereerde beschrijving"/>
                    <pic:cNvPicPr/>
                  </pic:nvPicPr>
                  <pic:blipFill>
                    <a:blip r:embed="rId84"/>
                    <a:stretch>
                      <a:fillRect/>
                    </a:stretch>
                  </pic:blipFill>
                  <pic:spPr>
                    <a:xfrm>
                      <a:off x="0" y="0"/>
                      <a:ext cx="6120130" cy="1988820"/>
                    </a:xfrm>
                    <a:prstGeom prst="rect">
                      <a:avLst/>
                    </a:prstGeom>
                  </pic:spPr>
                </pic:pic>
              </a:graphicData>
            </a:graphic>
          </wp:inline>
        </w:drawing>
      </w:r>
    </w:p>
    <w:p w14:paraId="3DDD5230" w14:textId="77777777" w:rsidR="004D0BBC" w:rsidRPr="008346DD" w:rsidRDefault="004D0BBC" w:rsidP="00744111"/>
    <w:sectPr w:rsidR="004D0BBC" w:rsidRPr="008346DD" w:rsidSect="001D7C5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A2B430" w14:textId="77777777" w:rsidR="006B22B2" w:rsidRDefault="006B22B2" w:rsidP="00CB3CC2">
      <w:r>
        <w:separator/>
      </w:r>
    </w:p>
  </w:endnote>
  <w:endnote w:type="continuationSeparator" w:id="0">
    <w:p w14:paraId="2B7C8A47" w14:textId="77777777" w:rsidR="006B22B2" w:rsidRDefault="006B22B2" w:rsidP="00CB3CC2">
      <w:r>
        <w:continuationSeparator/>
      </w:r>
    </w:p>
  </w:endnote>
  <w:endnote w:type="continuationNotice" w:id="1">
    <w:p w14:paraId="78FA7D25" w14:textId="77777777" w:rsidR="006B22B2" w:rsidRDefault="006B22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B4CC7" w14:textId="62441B86" w:rsidR="004C623B" w:rsidRPr="00637ED4" w:rsidRDefault="004C623B">
    <w:pPr>
      <w:pStyle w:val="Voettekst"/>
      <w:rPr>
        <w:lang w:val="en-GB"/>
      </w:rPr>
    </w:pPr>
    <w:r w:rsidRPr="00637ED4">
      <w:rPr>
        <w:lang w:val="en-GB"/>
      </w:rPr>
      <w:t>Robbe Magerman</w:t>
    </w:r>
    <w:r>
      <w:ptab w:relativeTo="margin" w:alignment="center" w:leader="none"/>
    </w:r>
    <w:proofErr w:type="spellStart"/>
    <w:r w:rsidR="005B2C48" w:rsidRPr="00637ED4">
      <w:rPr>
        <w:lang w:val="en-GB"/>
      </w:rPr>
      <w:t>Toegepaste</w:t>
    </w:r>
    <w:proofErr w:type="spellEnd"/>
    <w:r w:rsidR="005B2C48" w:rsidRPr="00637ED4">
      <w:rPr>
        <w:lang w:val="en-GB"/>
      </w:rPr>
      <w:t xml:space="preserve"> informatica</w:t>
    </w:r>
    <w:r w:rsidR="00087EB6" w:rsidRPr="00637ED4">
      <w:rPr>
        <w:lang w:val="en-GB"/>
      </w:rPr>
      <w:t xml:space="preserve"> </w:t>
    </w:r>
    <w:r w:rsidR="00AC163F" w:rsidRPr="00637ED4">
      <w:rPr>
        <w:lang w:val="en-GB"/>
      </w:rPr>
      <w:t>-</w:t>
    </w:r>
    <w:r w:rsidR="00087EB6" w:rsidRPr="00637ED4">
      <w:rPr>
        <w:lang w:val="en-GB"/>
      </w:rPr>
      <w:t xml:space="preserve"> Software Development</w:t>
    </w:r>
    <w:r w:rsidR="00803D6A" w:rsidRPr="00637ED4">
      <w:rPr>
        <w:lang w:val="en-GB"/>
      </w:rPr>
      <w:t xml:space="preserve"> - Klas </w:t>
    </w:r>
    <w:r w:rsidR="00087EB6" w:rsidRPr="00637ED4">
      <w:rPr>
        <w:lang w:val="en-GB"/>
      </w:rPr>
      <w:t>2A1</w:t>
    </w:r>
    <w:r>
      <w:ptab w:relativeTo="margin" w:alignment="right" w:leader="none"/>
    </w:r>
    <w:r>
      <w:fldChar w:fldCharType="begin"/>
    </w:r>
    <w:r w:rsidRPr="00637ED4">
      <w:rPr>
        <w:lang w:val="en-GB"/>
      </w:rPr>
      <w:instrText>PAGE   \* MERGEFORMAT</w:instrText>
    </w:r>
    <w:r>
      <w:fldChar w:fldCharType="separate"/>
    </w:r>
    <w:r w:rsidRPr="00637ED4">
      <w:rPr>
        <w:lang w:val="en-GB"/>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A8AE3" w14:textId="77777777" w:rsidR="006B22B2" w:rsidRDefault="006B22B2" w:rsidP="00CB3CC2">
      <w:r>
        <w:separator/>
      </w:r>
    </w:p>
  </w:footnote>
  <w:footnote w:type="continuationSeparator" w:id="0">
    <w:p w14:paraId="1FCF96B4" w14:textId="77777777" w:rsidR="006B22B2" w:rsidRDefault="006B22B2" w:rsidP="00CB3CC2">
      <w:r>
        <w:continuationSeparator/>
      </w:r>
    </w:p>
  </w:footnote>
  <w:footnote w:type="continuationNotice" w:id="1">
    <w:p w14:paraId="02DD0CAF" w14:textId="77777777" w:rsidR="006B22B2" w:rsidRDefault="006B22B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7292"/>
    <w:multiLevelType w:val="hybridMultilevel"/>
    <w:tmpl w:val="43C2F9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0D64BD5"/>
    <w:multiLevelType w:val="hybridMultilevel"/>
    <w:tmpl w:val="F09C22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0FF6495"/>
    <w:multiLevelType w:val="hybridMultilevel"/>
    <w:tmpl w:val="04385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1071069"/>
    <w:multiLevelType w:val="hybridMultilevel"/>
    <w:tmpl w:val="6FD0FF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17F1379"/>
    <w:multiLevelType w:val="hybridMultilevel"/>
    <w:tmpl w:val="796EF4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1B648D6"/>
    <w:multiLevelType w:val="hybridMultilevel"/>
    <w:tmpl w:val="0C26669C"/>
    <w:lvl w:ilvl="0" w:tplc="08130001">
      <w:start w:val="1"/>
      <w:numFmt w:val="bullet"/>
      <w:lvlText w:val=""/>
      <w:lvlJc w:val="left"/>
      <w:pPr>
        <w:ind w:left="773" w:hanging="360"/>
      </w:pPr>
      <w:rPr>
        <w:rFonts w:ascii="Symbol" w:hAnsi="Symbol" w:hint="default"/>
      </w:rPr>
    </w:lvl>
    <w:lvl w:ilvl="1" w:tplc="08130003">
      <w:start w:val="1"/>
      <w:numFmt w:val="bullet"/>
      <w:lvlText w:val="o"/>
      <w:lvlJc w:val="left"/>
      <w:pPr>
        <w:ind w:left="1493" w:hanging="360"/>
      </w:pPr>
      <w:rPr>
        <w:rFonts w:ascii="Courier New" w:hAnsi="Courier New" w:cs="Courier New" w:hint="default"/>
      </w:rPr>
    </w:lvl>
    <w:lvl w:ilvl="2" w:tplc="08130005" w:tentative="1">
      <w:start w:val="1"/>
      <w:numFmt w:val="bullet"/>
      <w:lvlText w:val=""/>
      <w:lvlJc w:val="left"/>
      <w:pPr>
        <w:ind w:left="2213" w:hanging="360"/>
      </w:pPr>
      <w:rPr>
        <w:rFonts w:ascii="Wingdings" w:hAnsi="Wingdings" w:hint="default"/>
      </w:rPr>
    </w:lvl>
    <w:lvl w:ilvl="3" w:tplc="08130001" w:tentative="1">
      <w:start w:val="1"/>
      <w:numFmt w:val="bullet"/>
      <w:lvlText w:val=""/>
      <w:lvlJc w:val="left"/>
      <w:pPr>
        <w:ind w:left="2933" w:hanging="360"/>
      </w:pPr>
      <w:rPr>
        <w:rFonts w:ascii="Symbol" w:hAnsi="Symbol" w:hint="default"/>
      </w:rPr>
    </w:lvl>
    <w:lvl w:ilvl="4" w:tplc="08130003" w:tentative="1">
      <w:start w:val="1"/>
      <w:numFmt w:val="bullet"/>
      <w:lvlText w:val="o"/>
      <w:lvlJc w:val="left"/>
      <w:pPr>
        <w:ind w:left="3653" w:hanging="360"/>
      </w:pPr>
      <w:rPr>
        <w:rFonts w:ascii="Courier New" w:hAnsi="Courier New" w:cs="Courier New" w:hint="default"/>
      </w:rPr>
    </w:lvl>
    <w:lvl w:ilvl="5" w:tplc="08130005" w:tentative="1">
      <w:start w:val="1"/>
      <w:numFmt w:val="bullet"/>
      <w:lvlText w:val=""/>
      <w:lvlJc w:val="left"/>
      <w:pPr>
        <w:ind w:left="4373" w:hanging="360"/>
      </w:pPr>
      <w:rPr>
        <w:rFonts w:ascii="Wingdings" w:hAnsi="Wingdings" w:hint="default"/>
      </w:rPr>
    </w:lvl>
    <w:lvl w:ilvl="6" w:tplc="08130001" w:tentative="1">
      <w:start w:val="1"/>
      <w:numFmt w:val="bullet"/>
      <w:lvlText w:val=""/>
      <w:lvlJc w:val="left"/>
      <w:pPr>
        <w:ind w:left="5093" w:hanging="360"/>
      </w:pPr>
      <w:rPr>
        <w:rFonts w:ascii="Symbol" w:hAnsi="Symbol" w:hint="default"/>
      </w:rPr>
    </w:lvl>
    <w:lvl w:ilvl="7" w:tplc="08130003" w:tentative="1">
      <w:start w:val="1"/>
      <w:numFmt w:val="bullet"/>
      <w:lvlText w:val="o"/>
      <w:lvlJc w:val="left"/>
      <w:pPr>
        <w:ind w:left="5813" w:hanging="360"/>
      </w:pPr>
      <w:rPr>
        <w:rFonts w:ascii="Courier New" w:hAnsi="Courier New" w:cs="Courier New" w:hint="default"/>
      </w:rPr>
    </w:lvl>
    <w:lvl w:ilvl="8" w:tplc="08130005" w:tentative="1">
      <w:start w:val="1"/>
      <w:numFmt w:val="bullet"/>
      <w:lvlText w:val=""/>
      <w:lvlJc w:val="left"/>
      <w:pPr>
        <w:ind w:left="6533" w:hanging="360"/>
      </w:pPr>
      <w:rPr>
        <w:rFonts w:ascii="Wingdings" w:hAnsi="Wingdings" w:hint="default"/>
      </w:rPr>
    </w:lvl>
  </w:abstractNum>
  <w:abstractNum w:abstractNumId="6" w15:restartNumberingAfterBreak="0">
    <w:nsid w:val="01FB3BBB"/>
    <w:multiLevelType w:val="hybridMultilevel"/>
    <w:tmpl w:val="78DAC0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298407A"/>
    <w:multiLevelType w:val="hybridMultilevel"/>
    <w:tmpl w:val="B5C862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9" w15:restartNumberingAfterBreak="0">
    <w:nsid w:val="0378444C"/>
    <w:multiLevelType w:val="hybridMultilevel"/>
    <w:tmpl w:val="D3C83B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41A1155"/>
    <w:multiLevelType w:val="hybridMultilevel"/>
    <w:tmpl w:val="15C6D3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50B25A0"/>
    <w:multiLevelType w:val="hybridMultilevel"/>
    <w:tmpl w:val="4AF2BD2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6B331D8"/>
    <w:multiLevelType w:val="hybridMultilevel"/>
    <w:tmpl w:val="B60C85A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6D53C4F"/>
    <w:multiLevelType w:val="hybridMultilevel"/>
    <w:tmpl w:val="B96615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06FA5436"/>
    <w:multiLevelType w:val="hybridMultilevel"/>
    <w:tmpl w:val="CBD2AE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076431F7"/>
    <w:multiLevelType w:val="hybridMultilevel"/>
    <w:tmpl w:val="3238190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090774E7"/>
    <w:multiLevelType w:val="hybridMultilevel"/>
    <w:tmpl w:val="095C58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09DC79D7"/>
    <w:multiLevelType w:val="hybridMultilevel"/>
    <w:tmpl w:val="0810B6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0D412525"/>
    <w:multiLevelType w:val="hybridMultilevel"/>
    <w:tmpl w:val="7ADA89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0FE56800"/>
    <w:multiLevelType w:val="hybridMultilevel"/>
    <w:tmpl w:val="13D07D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2DC3828"/>
    <w:multiLevelType w:val="hybridMultilevel"/>
    <w:tmpl w:val="3C32C5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3210425"/>
    <w:multiLevelType w:val="hybridMultilevel"/>
    <w:tmpl w:val="6F2C6F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3932C7E"/>
    <w:multiLevelType w:val="hybridMultilevel"/>
    <w:tmpl w:val="348E95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13B373C3"/>
    <w:multiLevelType w:val="hybridMultilevel"/>
    <w:tmpl w:val="9B707E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3E26A7A"/>
    <w:multiLevelType w:val="hybridMultilevel"/>
    <w:tmpl w:val="53182E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143265EF"/>
    <w:multiLevelType w:val="hybridMultilevel"/>
    <w:tmpl w:val="B29445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14441775"/>
    <w:multiLevelType w:val="hybridMultilevel"/>
    <w:tmpl w:val="4A6A5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14861BD8"/>
    <w:multiLevelType w:val="hybridMultilevel"/>
    <w:tmpl w:val="A4001BD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163111CE"/>
    <w:multiLevelType w:val="hybridMultilevel"/>
    <w:tmpl w:val="84D08F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16992323"/>
    <w:multiLevelType w:val="hybridMultilevel"/>
    <w:tmpl w:val="757EC0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16BC5E46"/>
    <w:multiLevelType w:val="hybridMultilevel"/>
    <w:tmpl w:val="D630AE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17990BEF"/>
    <w:multiLevelType w:val="hybridMultilevel"/>
    <w:tmpl w:val="00A2C4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18385E1E"/>
    <w:multiLevelType w:val="hybridMultilevel"/>
    <w:tmpl w:val="E0D85F3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187618C5"/>
    <w:multiLevelType w:val="hybridMultilevel"/>
    <w:tmpl w:val="CABADE9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189667B9"/>
    <w:multiLevelType w:val="hybridMultilevel"/>
    <w:tmpl w:val="E74ABF0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189D02ED"/>
    <w:multiLevelType w:val="hybridMultilevel"/>
    <w:tmpl w:val="9DC8A9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1906303F"/>
    <w:multiLevelType w:val="hybridMultilevel"/>
    <w:tmpl w:val="59127A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193F3EC9"/>
    <w:multiLevelType w:val="hybridMultilevel"/>
    <w:tmpl w:val="ED98853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19C139A0"/>
    <w:multiLevelType w:val="hybridMultilevel"/>
    <w:tmpl w:val="D1B001B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1A7413C8"/>
    <w:multiLevelType w:val="hybridMultilevel"/>
    <w:tmpl w:val="1ABC21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1ABF4CEE"/>
    <w:multiLevelType w:val="hybridMultilevel"/>
    <w:tmpl w:val="04F45B6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1BCA549B"/>
    <w:multiLevelType w:val="hybridMultilevel"/>
    <w:tmpl w:val="FBFA63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1BF95AED"/>
    <w:multiLevelType w:val="hybridMultilevel"/>
    <w:tmpl w:val="E90E6F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1C437CD1"/>
    <w:multiLevelType w:val="hybridMultilevel"/>
    <w:tmpl w:val="4C98F4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1C592706"/>
    <w:multiLevelType w:val="hybridMultilevel"/>
    <w:tmpl w:val="7D20B9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1C5B1172"/>
    <w:multiLevelType w:val="hybridMultilevel"/>
    <w:tmpl w:val="0C068C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1C8670FC"/>
    <w:multiLevelType w:val="hybridMultilevel"/>
    <w:tmpl w:val="99BC64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1CF10016"/>
    <w:multiLevelType w:val="hybridMultilevel"/>
    <w:tmpl w:val="0EF4F3C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1DE5177B"/>
    <w:multiLevelType w:val="hybridMultilevel"/>
    <w:tmpl w:val="FB7C5B1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1E3F7B14"/>
    <w:multiLevelType w:val="hybridMultilevel"/>
    <w:tmpl w:val="47A605EC"/>
    <w:lvl w:ilvl="0" w:tplc="0813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1E560F8F"/>
    <w:multiLevelType w:val="hybridMultilevel"/>
    <w:tmpl w:val="3FD0A4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1E7B091E"/>
    <w:multiLevelType w:val="hybridMultilevel"/>
    <w:tmpl w:val="D14E35E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1E8638A5"/>
    <w:multiLevelType w:val="hybridMultilevel"/>
    <w:tmpl w:val="990E1D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1E8A40C6"/>
    <w:multiLevelType w:val="hybridMultilevel"/>
    <w:tmpl w:val="6E3C668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1F1B75C4"/>
    <w:multiLevelType w:val="hybridMultilevel"/>
    <w:tmpl w:val="401618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1F5D622D"/>
    <w:multiLevelType w:val="hybridMultilevel"/>
    <w:tmpl w:val="53FE9F2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1F727DEA"/>
    <w:multiLevelType w:val="hybridMultilevel"/>
    <w:tmpl w:val="865CD9E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20B0352F"/>
    <w:multiLevelType w:val="hybridMultilevel"/>
    <w:tmpl w:val="13F86F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25167E8A"/>
    <w:multiLevelType w:val="hybridMultilevel"/>
    <w:tmpl w:val="6F4C54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253934D4"/>
    <w:multiLevelType w:val="hybridMultilevel"/>
    <w:tmpl w:val="CB6EDB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25D922D9"/>
    <w:multiLevelType w:val="hybridMultilevel"/>
    <w:tmpl w:val="4F82C0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25F736E6"/>
    <w:multiLevelType w:val="hybridMultilevel"/>
    <w:tmpl w:val="C7D860F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26E73600"/>
    <w:multiLevelType w:val="hybridMultilevel"/>
    <w:tmpl w:val="A7B087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274F4B9A"/>
    <w:multiLevelType w:val="hybridMultilevel"/>
    <w:tmpl w:val="4D82EB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27A04E90"/>
    <w:multiLevelType w:val="hybridMultilevel"/>
    <w:tmpl w:val="6E9E44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27D12BF0"/>
    <w:multiLevelType w:val="hybridMultilevel"/>
    <w:tmpl w:val="9D3C99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27FF1857"/>
    <w:multiLevelType w:val="hybridMultilevel"/>
    <w:tmpl w:val="F580FA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287D7402"/>
    <w:multiLevelType w:val="hybridMultilevel"/>
    <w:tmpl w:val="74F20B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29933A16"/>
    <w:multiLevelType w:val="hybridMultilevel"/>
    <w:tmpl w:val="1DB6543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2A065F3C"/>
    <w:multiLevelType w:val="hybridMultilevel"/>
    <w:tmpl w:val="AFE466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2A58202C"/>
    <w:multiLevelType w:val="hybridMultilevel"/>
    <w:tmpl w:val="D0887C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2B146ACA"/>
    <w:multiLevelType w:val="hybridMultilevel"/>
    <w:tmpl w:val="1264E3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2B593FF7"/>
    <w:multiLevelType w:val="hybridMultilevel"/>
    <w:tmpl w:val="46186E16"/>
    <w:lvl w:ilvl="0" w:tplc="08130001">
      <w:start w:val="1"/>
      <w:numFmt w:val="bullet"/>
      <w:lvlText w:val=""/>
      <w:lvlJc w:val="left"/>
      <w:pPr>
        <w:ind w:left="780" w:hanging="360"/>
      </w:pPr>
      <w:rPr>
        <w:rFonts w:ascii="Symbol" w:hAnsi="Symbol" w:hint="default"/>
      </w:rPr>
    </w:lvl>
    <w:lvl w:ilvl="1" w:tplc="08130003">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73" w15:restartNumberingAfterBreak="0">
    <w:nsid w:val="2BEF20B5"/>
    <w:multiLevelType w:val="hybridMultilevel"/>
    <w:tmpl w:val="D2F69F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2C28302D"/>
    <w:multiLevelType w:val="hybridMultilevel"/>
    <w:tmpl w:val="D5F80F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2C6B3E5F"/>
    <w:multiLevelType w:val="hybridMultilevel"/>
    <w:tmpl w:val="FAB0DE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2C85149B"/>
    <w:multiLevelType w:val="hybridMultilevel"/>
    <w:tmpl w:val="42C4AD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2C90563C"/>
    <w:multiLevelType w:val="hybridMultilevel"/>
    <w:tmpl w:val="2146DD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2C917F42"/>
    <w:multiLevelType w:val="hybridMultilevel"/>
    <w:tmpl w:val="B3E846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2CB83EC6"/>
    <w:multiLevelType w:val="hybridMultilevel"/>
    <w:tmpl w:val="0B46BBA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2CC424D9"/>
    <w:multiLevelType w:val="hybridMultilevel"/>
    <w:tmpl w:val="9324390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2D2D429B"/>
    <w:multiLevelType w:val="hybridMultilevel"/>
    <w:tmpl w:val="028C167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2D5E1CC9"/>
    <w:multiLevelType w:val="hybridMultilevel"/>
    <w:tmpl w:val="184097C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2DFE219D"/>
    <w:multiLevelType w:val="hybridMultilevel"/>
    <w:tmpl w:val="9E2C8F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2E2047CD"/>
    <w:multiLevelType w:val="hybridMultilevel"/>
    <w:tmpl w:val="ACD88C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2E664A7D"/>
    <w:multiLevelType w:val="hybridMultilevel"/>
    <w:tmpl w:val="B8D0A85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2E6D579D"/>
    <w:multiLevelType w:val="hybridMultilevel"/>
    <w:tmpl w:val="E96C64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2EC91608"/>
    <w:multiLevelType w:val="hybridMultilevel"/>
    <w:tmpl w:val="C548D3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2F2F6511"/>
    <w:multiLevelType w:val="hybridMultilevel"/>
    <w:tmpl w:val="13C27EC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2FA75DC1"/>
    <w:multiLevelType w:val="hybridMultilevel"/>
    <w:tmpl w:val="FAF40B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312644FD"/>
    <w:multiLevelType w:val="hybridMultilevel"/>
    <w:tmpl w:val="39DC313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318D20C8"/>
    <w:multiLevelType w:val="hybridMultilevel"/>
    <w:tmpl w:val="BA32BFE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15:restartNumberingAfterBreak="0">
    <w:nsid w:val="31997C23"/>
    <w:multiLevelType w:val="hybridMultilevel"/>
    <w:tmpl w:val="18164DA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3" w15:restartNumberingAfterBreak="0">
    <w:nsid w:val="31F076FD"/>
    <w:multiLevelType w:val="hybridMultilevel"/>
    <w:tmpl w:val="184EAE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32017D7F"/>
    <w:multiLevelType w:val="hybridMultilevel"/>
    <w:tmpl w:val="74463A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5" w15:restartNumberingAfterBreak="0">
    <w:nsid w:val="34090892"/>
    <w:multiLevelType w:val="hybridMultilevel"/>
    <w:tmpl w:val="D9FC18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6" w15:restartNumberingAfterBreak="0">
    <w:nsid w:val="34195D4F"/>
    <w:multiLevelType w:val="hybridMultilevel"/>
    <w:tmpl w:val="B4AC9B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7" w15:restartNumberingAfterBreak="0">
    <w:nsid w:val="341B2C1E"/>
    <w:multiLevelType w:val="hybridMultilevel"/>
    <w:tmpl w:val="6D502D6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8" w15:restartNumberingAfterBreak="0">
    <w:nsid w:val="347479C6"/>
    <w:multiLevelType w:val="hybridMultilevel"/>
    <w:tmpl w:val="C46882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9" w15:restartNumberingAfterBreak="0">
    <w:nsid w:val="34A25BD3"/>
    <w:multiLevelType w:val="hybridMultilevel"/>
    <w:tmpl w:val="060EA9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0" w15:restartNumberingAfterBreak="0">
    <w:nsid w:val="34F426F5"/>
    <w:multiLevelType w:val="hybridMultilevel"/>
    <w:tmpl w:val="8BF6DF7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1" w15:restartNumberingAfterBreak="0">
    <w:nsid w:val="350D6F2B"/>
    <w:multiLevelType w:val="hybridMultilevel"/>
    <w:tmpl w:val="08E81E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2" w15:restartNumberingAfterBreak="0">
    <w:nsid w:val="35CB6124"/>
    <w:multiLevelType w:val="hybridMultilevel"/>
    <w:tmpl w:val="F8661E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3" w15:restartNumberingAfterBreak="0">
    <w:nsid w:val="369B10C3"/>
    <w:multiLevelType w:val="hybridMultilevel"/>
    <w:tmpl w:val="8752F3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4" w15:restartNumberingAfterBreak="0">
    <w:nsid w:val="36CF5456"/>
    <w:multiLevelType w:val="hybridMultilevel"/>
    <w:tmpl w:val="7804A0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5" w15:restartNumberingAfterBreak="0">
    <w:nsid w:val="37CF4CB1"/>
    <w:multiLevelType w:val="hybridMultilevel"/>
    <w:tmpl w:val="F24250D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6" w15:restartNumberingAfterBreak="0">
    <w:nsid w:val="37E75C4C"/>
    <w:multiLevelType w:val="hybridMultilevel"/>
    <w:tmpl w:val="2BE8A90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7" w15:restartNumberingAfterBreak="0">
    <w:nsid w:val="385015F6"/>
    <w:multiLevelType w:val="hybridMultilevel"/>
    <w:tmpl w:val="625279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8" w15:restartNumberingAfterBreak="0">
    <w:nsid w:val="387E0B66"/>
    <w:multiLevelType w:val="hybridMultilevel"/>
    <w:tmpl w:val="10A85D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9" w15:restartNumberingAfterBreak="0">
    <w:nsid w:val="38C940CD"/>
    <w:multiLevelType w:val="hybridMultilevel"/>
    <w:tmpl w:val="52668A6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0" w15:restartNumberingAfterBreak="0">
    <w:nsid w:val="38CB0E5E"/>
    <w:multiLevelType w:val="hybridMultilevel"/>
    <w:tmpl w:val="D9D67C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1" w15:restartNumberingAfterBreak="0">
    <w:nsid w:val="3B376F18"/>
    <w:multiLevelType w:val="hybridMultilevel"/>
    <w:tmpl w:val="8C82D4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2" w15:restartNumberingAfterBreak="0">
    <w:nsid w:val="3B851FE0"/>
    <w:multiLevelType w:val="hybridMultilevel"/>
    <w:tmpl w:val="F8EE669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3" w15:restartNumberingAfterBreak="0">
    <w:nsid w:val="3BA01D13"/>
    <w:multiLevelType w:val="hybridMultilevel"/>
    <w:tmpl w:val="56F6A0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4" w15:restartNumberingAfterBreak="0">
    <w:nsid w:val="3C816CAB"/>
    <w:multiLevelType w:val="hybridMultilevel"/>
    <w:tmpl w:val="69707F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5" w15:restartNumberingAfterBreak="0">
    <w:nsid w:val="3C9311C3"/>
    <w:multiLevelType w:val="hybridMultilevel"/>
    <w:tmpl w:val="2E4453B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6" w15:restartNumberingAfterBreak="0">
    <w:nsid w:val="3CAF3AFC"/>
    <w:multiLevelType w:val="hybridMultilevel"/>
    <w:tmpl w:val="3B2A25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7" w15:restartNumberingAfterBreak="0">
    <w:nsid w:val="3DB32CE1"/>
    <w:multiLevelType w:val="hybridMultilevel"/>
    <w:tmpl w:val="F3EA1C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8" w15:restartNumberingAfterBreak="0">
    <w:nsid w:val="3F0A3503"/>
    <w:multiLevelType w:val="hybridMultilevel"/>
    <w:tmpl w:val="074651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9" w15:restartNumberingAfterBreak="0">
    <w:nsid w:val="3FFA293D"/>
    <w:multiLevelType w:val="hybridMultilevel"/>
    <w:tmpl w:val="61EABB6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0" w15:restartNumberingAfterBreak="0">
    <w:nsid w:val="404260E8"/>
    <w:multiLevelType w:val="hybridMultilevel"/>
    <w:tmpl w:val="E82CA0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1" w15:restartNumberingAfterBreak="0">
    <w:nsid w:val="406A5151"/>
    <w:multiLevelType w:val="hybridMultilevel"/>
    <w:tmpl w:val="C3B476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2" w15:restartNumberingAfterBreak="0">
    <w:nsid w:val="40A52887"/>
    <w:multiLevelType w:val="hybridMultilevel"/>
    <w:tmpl w:val="E57674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3" w15:restartNumberingAfterBreak="0">
    <w:nsid w:val="40D60DC2"/>
    <w:multiLevelType w:val="hybridMultilevel"/>
    <w:tmpl w:val="ED8CB02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4" w15:restartNumberingAfterBreak="0">
    <w:nsid w:val="40E84DC3"/>
    <w:multiLevelType w:val="hybridMultilevel"/>
    <w:tmpl w:val="DCFC3F7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5" w15:restartNumberingAfterBreak="0">
    <w:nsid w:val="41174833"/>
    <w:multiLevelType w:val="hybridMultilevel"/>
    <w:tmpl w:val="17AEF6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6" w15:restartNumberingAfterBreak="0">
    <w:nsid w:val="412E31D7"/>
    <w:multiLevelType w:val="hybridMultilevel"/>
    <w:tmpl w:val="69DEDAD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7" w15:restartNumberingAfterBreak="0">
    <w:nsid w:val="422309DA"/>
    <w:multiLevelType w:val="hybridMultilevel"/>
    <w:tmpl w:val="33B0492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8" w15:restartNumberingAfterBreak="0">
    <w:nsid w:val="42917E11"/>
    <w:multiLevelType w:val="hybridMultilevel"/>
    <w:tmpl w:val="61EC23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9" w15:restartNumberingAfterBreak="0">
    <w:nsid w:val="43014C3B"/>
    <w:multiLevelType w:val="hybridMultilevel"/>
    <w:tmpl w:val="8EFA8D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0" w15:restartNumberingAfterBreak="0">
    <w:nsid w:val="431A1052"/>
    <w:multiLevelType w:val="hybridMultilevel"/>
    <w:tmpl w:val="BFDE5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1" w15:restartNumberingAfterBreak="0">
    <w:nsid w:val="441341ED"/>
    <w:multiLevelType w:val="hybridMultilevel"/>
    <w:tmpl w:val="E3ACF46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2" w15:restartNumberingAfterBreak="0">
    <w:nsid w:val="44BB017A"/>
    <w:multiLevelType w:val="hybridMultilevel"/>
    <w:tmpl w:val="A1722B8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3" w15:restartNumberingAfterBreak="0">
    <w:nsid w:val="45174ED6"/>
    <w:multiLevelType w:val="hybridMultilevel"/>
    <w:tmpl w:val="61DEFC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4" w15:restartNumberingAfterBreak="0">
    <w:nsid w:val="46463D25"/>
    <w:multiLevelType w:val="hybridMultilevel"/>
    <w:tmpl w:val="F1B0B6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5" w15:restartNumberingAfterBreak="0">
    <w:nsid w:val="46475DFC"/>
    <w:multiLevelType w:val="hybridMultilevel"/>
    <w:tmpl w:val="B0A2CE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6" w15:restartNumberingAfterBreak="0">
    <w:nsid w:val="469A322C"/>
    <w:multiLevelType w:val="hybridMultilevel"/>
    <w:tmpl w:val="E500DC3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7" w15:restartNumberingAfterBreak="0">
    <w:nsid w:val="46D77776"/>
    <w:multiLevelType w:val="hybridMultilevel"/>
    <w:tmpl w:val="68641C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8" w15:restartNumberingAfterBreak="0">
    <w:nsid w:val="48C74245"/>
    <w:multiLevelType w:val="hybridMultilevel"/>
    <w:tmpl w:val="3C98E0F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9" w15:restartNumberingAfterBreak="0">
    <w:nsid w:val="4A822E3C"/>
    <w:multiLevelType w:val="hybridMultilevel"/>
    <w:tmpl w:val="C82CFB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0" w15:restartNumberingAfterBreak="0">
    <w:nsid w:val="4A8F0DD3"/>
    <w:multiLevelType w:val="hybridMultilevel"/>
    <w:tmpl w:val="31E2F5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1" w15:restartNumberingAfterBreak="0">
    <w:nsid w:val="4AD22DCD"/>
    <w:multiLevelType w:val="hybridMultilevel"/>
    <w:tmpl w:val="965A831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2" w15:restartNumberingAfterBreak="0">
    <w:nsid w:val="4C227B88"/>
    <w:multiLevelType w:val="hybridMultilevel"/>
    <w:tmpl w:val="C5DAE9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3" w15:restartNumberingAfterBreak="0">
    <w:nsid w:val="4D4D4DF1"/>
    <w:multiLevelType w:val="hybridMultilevel"/>
    <w:tmpl w:val="D41605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4" w15:restartNumberingAfterBreak="0">
    <w:nsid w:val="4DC77E9A"/>
    <w:multiLevelType w:val="hybridMultilevel"/>
    <w:tmpl w:val="55F88E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5" w15:restartNumberingAfterBreak="0">
    <w:nsid w:val="4DDB052B"/>
    <w:multiLevelType w:val="hybridMultilevel"/>
    <w:tmpl w:val="C43605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6" w15:restartNumberingAfterBreak="0">
    <w:nsid w:val="4F622345"/>
    <w:multiLevelType w:val="hybridMultilevel"/>
    <w:tmpl w:val="7BC814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7" w15:restartNumberingAfterBreak="0">
    <w:nsid w:val="4F9C470D"/>
    <w:multiLevelType w:val="hybridMultilevel"/>
    <w:tmpl w:val="0F1279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8" w15:restartNumberingAfterBreak="0">
    <w:nsid w:val="50534806"/>
    <w:multiLevelType w:val="hybridMultilevel"/>
    <w:tmpl w:val="B4AA5D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9" w15:restartNumberingAfterBreak="0">
    <w:nsid w:val="516A0643"/>
    <w:multiLevelType w:val="hybridMultilevel"/>
    <w:tmpl w:val="DF683E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0" w15:restartNumberingAfterBreak="0">
    <w:nsid w:val="51B55B15"/>
    <w:multiLevelType w:val="hybridMultilevel"/>
    <w:tmpl w:val="0B9E154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1" w15:restartNumberingAfterBreak="0">
    <w:nsid w:val="52107085"/>
    <w:multiLevelType w:val="hybridMultilevel"/>
    <w:tmpl w:val="DE6A12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2" w15:restartNumberingAfterBreak="0">
    <w:nsid w:val="52136375"/>
    <w:multiLevelType w:val="hybridMultilevel"/>
    <w:tmpl w:val="966C449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3" w15:restartNumberingAfterBreak="0">
    <w:nsid w:val="527517B7"/>
    <w:multiLevelType w:val="hybridMultilevel"/>
    <w:tmpl w:val="19E23F3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4" w15:restartNumberingAfterBreak="0">
    <w:nsid w:val="53676400"/>
    <w:multiLevelType w:val="hybridMultilevel"/>
    <w:tmpl w:val="27EE1A4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5" w15:restartNumberingAfterBreak="0">
    <w:nsid w:val="54E1139B"/>
    <w:multiLevelType w:val="hybridMultilevel"/>
    <w:tmpl w:val="9B5C96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6" w15:restartNumberingAfterBreak="0">
    <w:nsid w:val="56110953"/>
    <w:multiLevelType w:val="hybridMultilevel"/>
    <w:tmpl w:val="B37C16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7" w15:restartNumberingAfterBreak="0">
    <w:nsid w:val="577E47AB"/>
    <w:multiLevelType w:val="hybridMultilevel"/>
    <w:tmpl w:val="65CCBB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8" w15:restartNumberingAfterBreak="0">
    <w:nsid w:val="57B51337"/>
    <w:multiLevelType w:val="hybridMultilevel"/>
    <w:tmpl w:val="A93014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9" w15:restartNumberingAfterBreak="0">
    <w:nsid w:val="5B1B5541"/>
    <w:multiLevelType w:val="hybridMultilevel"/>
    <w:tmpl w:val="8280D5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0" w15:restartNumberingAfterBreak="0">
    <w:nsid w:val="5B6879DF"/>
    <w:multiLevelType w:val="hybridMultilevel"/>
    <w:tmpl w:val="69CAD4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1" w15:restartNumberingAfterBreak="0">
    <w:nsid w:val="5BB50011"/>
    <w:multiLevelType w:val="hybridMultilevel"/>
    <w:tmpl w:val="5A2CDA1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2" w15:restartNumberingAfterBreak="0">
    <w:nsid w:val="5BDE2BE8"/>
    <w:multiLevelType w:val="hybridMultilevel"/>
    <w:tmpl w:val="5ABA01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3" w15:restartNumberingAfterBreak="0">
    <w:nsid w:val="5D211537"/>
    <w:multiLevelType w:val="hybridMultilevel"/>
    <w:tmpl w:val="19181D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4" w15:restartNumberingAfterBreak="0">
    <w:nsid w:val="5D641E13"/>
    <w:multiLevelType w:val="hybridMultilevel"/>
    <w:tmpl w:val="D97C01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5" w15:restartNumberingAfterBreak="0">
    <w:nsid w:val="5D7B7299"/>
    <w:multiLevelType w:val="hybridMultilevel"/>
    <w:tmpl w:val="6A663E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6" w15:restartNumberingAfterBreak="0">
    <w:nsid w:val="5EAA74D5"/>
    <w:multiLevelType w:val="hybridMultilevel"/>
    <w:tmpl w:val="DDDCF17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7" w15:restartNumberingAfterBreak="0">
    <w:nsid w:val="5FDB172B"/>
    <w:multiLevelType w:val="hybridMultilevel"/>
    <w:tmpl w:val="170C64C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8" w15:restartNumberingAfterBreak="0">
    <w:nsid w:val="5FEA587B"/>
    <w:multiLevelType w:val="hybridMultilevel"/>
    <w:tmpl w:val="4148B1D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9" w15:restartNumberingAfterBreak="0">
    <w:nsid w:val="62AF22F5"/>
    <w:multiLevelType w:val="hybridMultilevel"/>
    <w:tmpl w:val="876494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0" w15:restartNumberingAfterBreak="0">
    <w:nsid w:val="62B87A0E"/>
    <w:multiLevelType w:val="hybridMultilevel"/>
    <w:tmpl w:val="9168B16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1" w15:restartNumberingAfterBreak="0">
    <w:nsid w:val="62EC3CB7"/>
    <w:multiLevelType w:val="hybridMultilevel"/>
    <w:tmpl w:val="CCE28A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2" w15:restartNumberingAfterBreak="0">
    <w:nsid w:val="63BF58C1"/>
    <w:multiLevelType w:val="hybridMultilevel"/>
    <w:tmpl w:val="74E60F3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3" w15:restartNumberingAfterBreak="0">
    <w:nsid w:val="642F387F"/>
    <w:multiLevelType w:val="hybridMultilevel"/>
    <w:tmpl w:val="3EE89E38"/>
    <w:lvl w:ilvl="0" w:tplc="08130001">
      <w:start w:val="1"/>
      <w:numFmt w:val="bullet"/>
      <w:lvlText w:val=""/>
      <w:lvlJc w:val="left"/>
      <w:pPr>
        <w:ind w:left="780" w:hanging="360"/>
      </w:pPr>
      <w:rPr>
        <w:rFonts w:ascii="Symbol" w:hAnsi="Symbol" w:hint="default"/>
      </w:rPr>
    </w:lvl>
    <w:lvl w:ilvl="1" w:tplc="08130003" w:tentative="1">
      <w:start w:val="1"/>
      <w:numFmt w:val="bullet"/>
      <w:lvlText w:val="o"/>
      <w:lvlJc w:val="left"/>
      <w:pPr>
        <w:ind w:left="1500" w:hanging="360"/>
      </w:pPr>
      <w:rPr>
        <w:rFonts w:ascii="Courier New" w:hAnsi="Courier New" w:cs="Courier New" w:hint="default"/>
      </w:rPr>
    </w:lvl>
    <w:lvl w:ilvl="2" w:tplc="08130005" w:tentative="1">
      <w:start w:val="1"/>
      <w:numFmt w:val="bullet"/>
      <w:lvlText w:val=""/>
      <w:lvlJc w:val="left"/>
      <w:pPr>
        <w:ind w:left="2220" w:hanging="360"/>
      </w:pPr>
      <w:rPr>
        <w:rFonts w:ascii="Wingdings" w:hAnsi="Wingdings" w:hint="default"/>
      </w:rPr>
    </w:lvl>
    <w:lvl w:ilvl="3" w:tplc="08130001" w:tentative="1">
      <w:start w:val="1"/>
      <w:numFmt w:val="bullet"/>
      <w:lvlText w:val=""/>
      <w:lvlJc w:val="left"/>
      <w:pPr>
        <w:ind w:left="2940" w:hanging="360"/>
      </w:pPr>
      <w:rPr>
        <w:rFonts w:ascii="Symbol" w:hAnsi="Symbol" w:hint="default"/>
      </w:rPr>
    </w:lvl>
    <w:lvl w:ilvl="4" w:tplc="08130003" w:tentative="1">
      <w:start w:val="1"/>
      <w:numFmt w:val="bullet"/>
      <w:lvlText w:val="o"/>
      <w:lvlJc w:val="left"/>
      <w:pPr>
        <w:ind w:left="3660" w:hanging="360"/>
      </w:pPr>
      <w:rPr>
        <w:rFonts w:ascii="Courier New" w:hAnsi="Courier New" w:cs="Courier New" w:hint="default"/>
      </w:rPr>
    </w:lvl>
    <w:lvl w:ilvl="5" w:tplc="08130005" w:tentative="1">
      <w:start w:val="1"/>
      <w:numFmt w:val="bullet"/>
      <w:lvlText w:val=""/>
      <w:lvlJc w:val="left"/>
      <w:pPr>
        <w:ind w:left="4380" w:hanging="360"/>
      </w:pPr>
      <w:rPr>
        <w:rFonts w:ascii="Wingdings" w:hAnsi="Wingdings" w:hint="default"/>
      </w:rPr>
    </w:lvl>
    <w:lvl w:ilvl="6" w:tplc="08130001" w:tentative="1">
      <w:start w:val="1"/>
      <w:numFmt w:val="bullet"/>
      <w:lvlText w:val=""/>
      <w:lvlJc w:val="left"/>
      <w:pPr>
        <w:ind w:left="5100" w:hanging="360"/>
      </w:pPr>
      <w:rPr>
        <w:rFonts w:ascii="Symbol" w:hAnsi="Symbol" w:hint="default"/>
      </w:rPr>
    </w:lvl>
    <w:lvl w:ilvl="7" w:tplc="08130003" w:tentative="1">
      <w:start w:val="1"/>
      <w:numFmt w:val="bullet"/>
      <w:lvlText w:val="o"/>
      <w:lvlJc w:val="left"/>
      <w:pPr>
        <w:ind w:left="5820" w:hanging="360"/>
      </w:pPr>
      <w:rPr>
        <w:rFonts w:ascii="Courier New" w:hAnsi="Courier New" w:cs="Courier New" w:hint="default"/>
      </w:rPr>
    </w:lvl>
    <w:lvl w:ilvl="8" w:tplc="08130005" w:tentative="1">
      <w:start w:val="1"/>
      <w:numFmt w:val="bullet"/>
      <w:lvlText w:val=""/>
      <w:lvlJc w:val="left"/>
      <w:pPr>
        <w:ind w:left="6540" w:hanging="360"/>
      </w:pPr>
      <w:rPr>
        <w:rFonts w:ascii="Wingdings" w:hAnsi="Wingdings" w:hint="default"/>
      </w:rPr>
    </w:lvl>
  </w:abstractNum>
  <w:abstractNum w:abstractNumId="174" w15:restartNumberingAfterBreak="0">
    <w:nsid w:val="64F00784"/>
    <w:multiLevelType w:val="hybridMultilevel"/>
    <w:tmpl w:val="F48679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5" w15:restartNumberingAfterBreak="0">
    <w:nsid w:val="65C03758"/>
    <w:multiLevelType w:val="hybridMultilevel"/>
    <w:tmpl w:val="14F449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6" w15:restartNumberingAfterBreak="0">
    <w:nsid w:val="65C749EC"/>
    <w:multiLevelType w:val="hybridMultilevel"/>
    <w:tmpl w:val="37A402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7" w15:restartNumberingAfterBreak="0">
    <w:nsid w:val="6608192E"/>
    <w:multiLevelType w:val="hybridMultilevel"/>
    <w:tmpl w:val="84346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8" w15:restartNumberingAfterBreak="0">
    <w:nsid w:val="668B2A13"/>
    <w:multiLevelType w:val="hybridMultilevel"/>
    <w:tmpl w:val="A1CEC4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9" w15:restartNumberingAfterBreak="0">
    <w:nsid w:val="6757399A"/>
    <w:multiLevelType w:val="hybridMultilevel"/>
    <w:tmpl w:val="267EF8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0" w15:restartNumberingAfterBreak="0">
    <w:nsid w:val="67672474"/>
    <w:multiLevelType w:val="hybridMultilevel"/>
    <w:tmpl w:val="615C8D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1" w15:restartNumberingAfterBreak="0">
    <w:nsid w:val="67D63723"/>
    <w:multiLevelType w:val="hybridMultilevel"/>
    <w:tmpl w:val="8842D7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2" w15:restartNumberingAfterBreak="0">
    <w:nsid w:val="68623D8F"/>
    <w:multiLevelType w:val="hybridMultilevel"/>
    <w:tmpl w:val="ABAEE8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3" w15:restartNumberingAfterBreak="0">
    <w:nsid w:val="686B207A"/>
    <w:multiLevelType w:val="hybridMultilevel"/>
    <w:tmpl w:val="3844084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4" w15:restartNumberingAfterBreak="0">
    <w:nsid w:val="68C5169E"/>
    <w:multiLevelType w:val="hybridMultilevel"/>
    <w:tmpl w:val="D01431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5" w15:restartNumberingAfterBreak="0">
    <w:nsid w:val="691C1666"/>
    <w:multiLevelType w:val="hybridMultilevel"/>
    <w:tmpl w:val="F350D8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6" w15:restartNumberingAfterBreak="0">
    <w:nsid w:val="69CB7044"/>
    <w:multiLevelType w:val="hybridMultilevel"/>
    <w:tmpl w:val="64BC1DB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7" w15:restartNumberingAfterBreak="0">
    <w:nsid w:val="6A2974EF"/>
    <w:multiLevelType w:val="hybridMultilevel"/>
    <w:tmpl w:val="983C9A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8" w15:restartNumberingAfterBreak="0">
    <w:nsid w:val="6A656831"/>
    <w:multiLevelType w:val="hybridMultilevel"/>
    <w:tmpl w:val="D7CAE1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9" w15:restartNumberingAfterBreak="0">
    <w:nsid w:val="6C233E86"/>
    <w:multiLevelType w:val="hybridMultilevel"/>
    <w:tmpl w:val="D428BCC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0" w15:restartNumberingAfterBreak="0">
    <w:nsid w:val="6D0B0B86"/>
    <w:multiLevelType w:val="hybridMultilevel"/>
    <w:tmpl w:val="B486F49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1" w15:restartNumberingAfterBreak="0">
    <w:nsid w:val="6D5B05D3"/>
    <w:multiLevelType w:val="hybridMultilevel"/>
    <w:tmpl w:val="C17059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2" w15:restartNumberingAfterBreak="0">
    <w:nsid w:val="6DE41141"/>
    <w:multiLevelType w:val="hybridMultilevel"/>
    <w:tmpl w:val="45BA42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3" w15:restartNumberingAfterBreak="0">
    <w:nsid w:val="6E174530"/>
    <w:multiLevelType w:val="hybridMultilevel"/>
    <w:tmpl w:val="EB7ED7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4" w15:restartNumberingAfterBreak="0">
    <w:nsid w:val="6E2E19E9"/>
    <w:multiLevelType w:val="hybridMultilevel"/>
    <w:tmpl w:val="73E21C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5" w15:restartNumberingAfterBreak="0">
    <w:nsid w:val="6E34157B"/>
    <w:multiLevelType w:val="hybridMultilevel"/>
    <w:tmpl w:val="D03C196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6" w15:restartNumberingAfterBreak="0">
    <w:nsid w:val="6E9E6B11"/>
    <w:multiLevelType w:val="hybridMultilevel"/>
    <w:tmpl w:val="97D8DB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7" w15:restartNumberingAfterBreak="0">
    <w:nsid w:val="6FEA3C38"/>
    <w:multiLevelType w:val="hybridMultilevel"/>
    <w:tmpl w:val="E7C883D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8" w15:restartNumberingAfterBreak="0">
    <w:nsid w:val="70180B16"/>
    <w:multiLevelType w:val="hybridMultilevel"/>
    <w:tmpl w:val="FF7CC9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9" w15:restartNumberingAfterBreak="0">
    <w:nsid w:val="70C1609A"/>
    <w:multiLevelType w:val="hybridMultilevel"/>
    <w:tmpl w:val="5F4C45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0" w15:restartNumberingAfterBreak="0">
    <w:nsid w:val="712C0287"/>
    <w:multiLevelType w:val="hybridMultilevel"/>
    <w:tmpl w:val="597C414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1" w15:restartNumberingAfterBreak="0">
    <w:nsid w:val="713C5824"/>
    <w:multiLevelType w:val="hybridMultilevel"/>
    <w:tmpl w:val="2F680F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2" w15:restartNumberingAfterBreak="0">
    <w:nsid w:val="71871845"/>
    <w:multiLevelType w:val="hybridMultilevel"/>
    <w:tmpl w:val="A740E3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3" w15:restartNumberingAfterBreak="0">
    <w:nsid w:val="721E333D"/>
    <w:multiLevelType w:val="hybridMultilevel"/>
    <w:tmpl w:val="9056D96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4" w15:restartNumberingAfterBreak="0">
    <w:nsid w:val="73041FEC"/>
    <w:multiLevelType w:val="hybridMultilevel"/>
    <w:tmpl w:val="9858D1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5" w15:restartNumberingAfterBreak="0">
    <w:nsid w:val="74286909"/>
    <w:multiLevelType w:val="hybridMultilevel"/>
    <w:tmpl w:val="7A6AB9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6" w15:restartNumberingAfterBreak="0">
    <w:nsid w:val="7553422B"/>
    <w:multiLevelType w:val="hybridMultilevel"/>
    <w:tmpl w:val="569C28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7" w15:restartNumberingAfterBreak="0">
    <w:nsid w:val="75760879"/>
    <w:multiLevelType w:val="hybridMultilevel"/>
    <w:tmpl w:val="7D5A7BD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8" w15:restartNumberingAfterBreak="0">
    <w:nsid w:val="761901B1"/>
    <w:multiLevelType w:val="hybridMultilevel"/>
    <w:tmpl w:val="453EE8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9" w15:restartNumberingAfterBreak="0">
    <w:nsid w:val="77084988"/>
    <w:multiLevelType w:val="hybridMultilevel"/>
    <w:tmpl w:val="0E60FC1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0" w15:restartNumberingAfterBreak="0">
    <w:nsid w:val="77A54DF0"/>
    <w:multiLevelType w:val="hybridMultilevel"/>
    <w:tmpl w:val="7AD6F1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1" w15:restartNumberingAfterBreak="0">
    <w:nsid w:val="7871620D"/>
    <w:multiLevelType w:val="hybridMultilevel"/>
    <w:tmpl w:val="90C8F1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2" w15:restartNumberingAfterBreak="0">
    <w:nsid w:val="78A80857"/>
    <w:multiLevelType w:val="hybridMultilevel"/>
    <w:tmpl w:val="65BC76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3" w15:restartNumberingAfterBreak="0">
    <w:nsid w:val="79AB5F2E"/>
    <w:multiLevelType w:val="hybridMultilevel"/>
    <w:tmpl w:val="47A85D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4" w15:restartNumberingAfterBreak="0">
    <w:nsid w:val="7A137EE9"/>
    <w:multiLevelType w:val="hybridMultilevel"/>
    <w:tmpl w:val="0A5254E2"/>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215" w15:restartNumberingAfterBreak="0">
    <w:nsid w:val="7AA56E1A"/>
    <w:multiLevelType w:val="hybridMultilevel"/>
    <w:tmpl w:val="6C1830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6" w15:restartNumberingAfterBreak="0">
    <w:nsid w:val="7B06776E"/>
    <w:multiLevelType w:val="hybridMultilevel"/>
    <w:tmpl w:val="00CAC33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7" w15:restartNumberingAfterBreak="0">
    <w:nsid w:val="7B885AAD"/>
    <w:multiLevelType w:val="hybridMultilevel"/>
    <w:tmpl w:val="C0284F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8" w15:restartNumberingAfterBreak="0">
    <w:nsid w:val="7C4A07AB"/>
    <w:multiLevelType w:val="hybridMultilevel"/>
    <w:tmpl w:val="A0B23D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9" w15:restartNumberingAfterBreak="0">
    <w:nsid w:val="7C744B29"/>
    <w:multiLevelType w:val="hybridMultilevel"/>
    <w:tmpl w:val="438CBC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0" w15:restartNumberingAfterBreak="0">
    <w:nsid w:val="7D2E1EE5"/>
    <w:multiLevelType w:val="hybridMultilevel"/>
    <w:tmpl w:val="CCEC05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1" w15:restartNumberingAfterBreak="0">
    <w:nsid w:val="7E2052B4"/>
    <w:multiLevelType w:val="hybridMultilevel"/>
    <w:tmpl w:val="0DD4C80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2" w15:restartNumberingAfterBreak="0">
    <w:nsid w:val="7EA95C92"/>
    <w:multiLevelType w:val="hybridMultilevel"/>
    <w:tmpl w:val="3648EC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27070340">
    <w:abstractNumId w:val="8"/>
  </w:num>
  <w:num w:numId="2" w16cid:durableId="1944457262">
    <w:abstractNumId w:val="190"/>
  </w:num>
  <w:num w:numId="3" w16cid:durableId="1479225636">
    <w:abstractNumId w:val="214"/>
  </w:num>
  <w:num w:numId="4" w16cid:durableId="553858933">
    <w:abstractNumId w:val="138"/>
  </w:num>
  <w:num w:numId="5" w16cid:durableId="1374963715">
    <w:abstractNumId w:val="188"/>
  </w:num>
  <w:num w:numId="6" w16cid:durableId="1912275168">
    <w:abstractNumId w:val="86"/>
  </w:num>
  <w:num w:numId="7" w16cid:durableId="1991129351">
    <w:abstractNumId w:val="210"/>
  </w:num>
  <w:num w:numId="8" w16cid:durableId="572617933">
    <w:abstractNumId w:val="105"/>
  </w:num>
  <w:num w:numId="9" w16cid:durableId="739980804">
    <w:abstractNumId w:val="171"/>
  </w:num>
  <w:num w:numId="10" w16cid:durableId="771239256">
    <w:abstractNumId w:val="127"/>
  </w:num>
  <w:num w:numId="11" w16cid:durableId="1553930555">
    <w:abstractNumId w:val="66"/>
  </w:num>
  <w:num w:numId="12" w16cid:durableId="1678774710">
    <w:abstractNumId w:val="60"/>
  </w:num>
  <w:num w:numId="13" w16cid:durableId="1918635645">
    <w:abstractNumId w:val="16"/>
  </w:num>
  <w:num w:numId="14" w16cid:durableId="1318725086">
    <w:abstractNumId w:val="179"/>
  </w:num>
  <w:num w:numId="15" w16cid:durableId="1531719955">
    <w:abstractNumId w:val="165"/>
  </w:num>
  <w:num w:numId="16" w16cid:durableId="885221467">
    <w:abstractNumId w:val="89"/>
  </w:num>
  <w:num w:numId="17" w16cid:durableId="473763952">
    <w:abstractNumId w:val="125"/>
  </w:num>
  <w:num w:numId="18" w16cid:durableId="430393358">
    <w:abstractNumId w:val="221"/>
  </w:num>
  <w:num w:numId="19" w16cid:durableId="286470517">
    <w:abstractNumId w:val="49"/>
  </w:num>
  <w:num w:numId="20" w16cid:durableId="1798646859">
    <w:abstractNumId w:val="13"/>
  </w:num>
  <w:num w:numId="21" w16cid:durableId="497229816">
    <w:abstractNumId w:val="83"/>
  </w:num>
  <w:num w:numId="22" w16cid:durableId="282156361">
    <w:abstractNumId w:val="17"/>
  </w:num>
  <w:num w:numId="23" w16cid:durableId="1446270351">
    <w:abstractNumId w:val="21"/>
  </w:num>
  <w:num w:numId="24" w16cid:durableId="1399941120">
    <w:abstractNumId w:val="58"/>
  </w:num>
  <w:num w:numId="25" w16cid:durableId="952514434">
    <w:abstractNumId w:val="129"/>
  </w:num>
  <w:num w:numId="26" w16cid:durableId="1746996258">
    <w:abstractNumId w:val="50"/>
  </w:num>
  <w:num w:numId="27" w16cid:durableId="437682026">
    <w:abstractNumId w:val="160"/>
  </w:num>
  <w:num w:numId="28" w16cid:durableId="2077969289">
    <w:abstractNumId w:val="39"/>
  </w:num>
  <w:num w:numId="29" w16cid:durableId="304044049">
    <w:abstractNumId w:val="121"/>
  </w:num>
  <w:num w:numId="30" w16cid:durableId="1234199778">
    <w:abstractNumId w:val="11"/>
  </w:num>
  <w:num w:numId="31" w16cid:durableId="582953235">
    <w:abstractNumId w:val="175"/>
  </w:num>
  <w:num w:numId="32" w16cid:durableId="2025587747">
    <w:abstractNumId w:val="156"/>
  </w:num>
  <w:num w:numId="33" w16cid:durableId="454300653">
    <w:abstractNumId w:val="28"/>
  </w:num>
  <w:num w:numId="34" w16cid:durableId="895775274">
    <w:abstractNumId w:val="35"/>
  </w:num>
  <w:num w:numId="35" w16cid:durableId="677778114">
    <w:abstractNumId w:val="140"/>
  </w:num>
  <w:num w:numId="36" w16cid:durableId="1397119293">
    <w:abstractNumId w:val="153"/>
  </w:num>
  <w:num w:numId="37" w16cid:durableId="1446729706">
    <w:abstractNumId w:val="3"/>
  </w:num>
  <w:num w:numId="38" w16cid:durableId="943224063">
    <w:abstractNumId w:val="79"/>
  </w:num>
  <w:num w:numId="39" w16cid:durableId="1344817868">
    <w:abstractNumId w:val="96"/>
  </w:num>
  <w:num w:numId="40" w16cid:durableId="1592860974">
    <w:abstractNumId w:val="71"/>
  </w:num>
  <w:num w:numId="41" w16cid:durableId="150370792">
    <w:abstractNumId w:val="43"/>
  </w:num>
  <w:num w:numId="42" w16cid:durableId="721095050">
    <w:abstractNumId w:val="45"/>
  </w:num>
  <w:num w:numId="43" w16cid:durableId="304435297">
    <w:abstractNumId w:val="161"/>
  </w:num>
  <w:num w:numId="44" w16cid:durableId="938678388">
    <w:abstractNumId w:val="139"/>
  </w:num>
  <w:num w:numId="45" w16cid:durableId="864053781">
    <w:abstractNumId w:val="192"/>
  </w:num>
  <w:num w:numId="46" w16cid:durableId="1895896218">
    <w:abstractNumId w:val="14"/>
  </w:num>
  <w:num w:numId="47" w16cid:durableId="2081710559">
    <w:abstractNumId w:val="1"/>
  </w:num>
  <w:num w:numId="48" w16cid:durableId="339506391">
    <w:abstractNumId w:val="44"/>
  </w:num>
  <w:num w:numId="49" w16cid:durableId="1871797408">
    <w:abstractNumId w:val="91"/>
  </w:num>
  <w:num w:numId="50" w16cid:durableId="1769159664">
    <w:abstractNumId w:val="67"/>
  </w:num>
  <w:num w:numId="51" w16cid:durableId="731463457">
    <w:abstractNumId w:val="64"/>
  </w:num>
  <w:num w:numId="52" w16cid:durableId="1003826454">
    <w:abstractNumId w:val="191"/>
  </w:num>
  <w:num w:numId="53" w16cid:durableId="1508400019">
    <w:abstractNumId w:val="181"/>
  </w:num>
  <w:num w:numId="54" w16cid:durableId="381908714">
    <w:abstractNumId w:val="113"/>
  </w:num>
  <w:num w:numId="55" w16cid:durableId="1399479565">
    <w:abstractNumId w:val="34"/>
  </w:num>
  <w:num w:numId="56" w16cid:durableId="1058669319">
    <w:abstractNumId w:val="154"/>
  </w:num>
  <w:num w:numId="57" w16cid:durableId="2075270166">
    <w:abstractNumId w:val="77"/>
  </w:num>
  <w:num w:numId="58" w16cid:durableId="1607151188">
    <w:abstractNumId w:val="218"/>
  </w:num>
  <w:num w:numId="59" w16cid:durableId="1641887597">
    <w:abstractNumId w:val="56"/>
  </w:num>
  <w:num w:numId="60" w16cid:durableId="1792819220">
    <w:abstractNumId w:val="198"/>
  </w:num>
  <w:num w:numId="61" w16cid:durableId="1077828391">
    <w:abstractNumId w:val="124"/>
  </w:num>
  <w:num w:numId="62" w16cid:durableId="1765495536">
    <w:abstractNumId w:val="5"/>
  </w:num>
  <w:num w:numId="63" w16cid:durableId="1385982829">
    <w:abstractNumId w:val="207"/>
  </w:num>
  <w:num w:numId="64" w16cid:durableId="297541479">
    <w:abstractNumId w:val="189"/>
  </w:num>
  <w:num w:numId="65" w16cid:durableId="353266980">
    <w:abstractNumId w:val="132"/>
  </w:num>
  <w:num w:numId="66" w16cid:durableId="1241328621">
    <w:abstractNumId w:val="197"/>
  </w:num>
  <w:num w:numId="67" w16cid:durableId="1849323999">
    <w:abstractNumId w:val="118"/>
  </w:num>
  <w:num w:numId="68" w16cid:durableId="1851140680">
    <w:abstractNumId w:val="115"/>
  </w:num>
  <w:num w:numId="69" w16cid:durableId="1346982093">
    <w:abstractNumId w:val="19"/>
  </w:num>
  <w:num w:numId="70" w16cid:durableId="1641155594">
    <w:abstractNumId w:val="20"/>
  </w:num>
  <w:num w:numId="71" w16cid:durableId="2118215938">
    <w:abstractNumId w:val="152"/>
  </w:num>
  <w:num w:numId="72" w16cid:durableId="1862477858">
    <w:abstractNumId w:val="185"/>
  </w:num>
  <w:num w:numId="73" w16cid:durableId="1004168186">
    <w:abstractNumId w:val="74"/>
  </w:num>
  <w:num w:numId="74" w16cid:durableId="1527794209">
    <w:abstractNumId w:val="57"/>
  </w:num>
  <w:num w:numId="75" w16cid:durableId="524058340">
    <w:abstractNumId w:val="114"/>
  </w:num>
  <w:num w:numId="76" w16cid:durableId="170070506">
    <w:abstractNumId w:val="0"/>
  </w:num>
  <w:num w:numId="77" w16cid:durableId="814645090">
    <w:abstractNumId w:val="25"/>
  </w:num>
  <w:num w:numId="78" w16cid:durableId="1994332822">
    <w:abstractNumId w:val="29"/>
  </w:num>
  <w:num w:numId="79" w16cid:durableId="425460279">
    <w:abstractNumId w:val="106"/>
  </w:num>
  <w:num w:numId="80" w16cid:durableId="1317033422">
    <w:abstractNumId w:val="27"/>
  </w:num>
  <w:num w:numId="81" w16cid:durableId="996300835">
    <w:abstractNumId w:val="204"/>
  </w:num>
  <w:num w:numId="82" w16cid:durableId="1925449749">
    <w:abstractNumId w:val="100"/>
  </w:num>
  <w:num w:numId="83" w16cid:durableId="1282346212">
    <w:abstractNumId w:val="90"/>
  </w:num>
  <w:num w:numId="84" w16cid:durableId="1201672106">
    <w:abstractNumId w:val="37"/>
  </w:num>
  <w:num w:numId="85" w16cid:durableId="1907182445">
    <w:abstractNumId w:val="141"/>
  </w:num>
  <w:num w:numId="86" w16cid:durableId="1992565059">
    <w:abstractNumId w:val="111"/>
  </w:num>
  <w:num w:numId="87" w16cid:durableId="153954991">
    <w:abstractNumId w:val="130"/>
  </w:num>
  <w:num w:numId="88" w16cid:durableId="385494181">
    <w:abstractNumId w:val="200"/>
  </w:num>
  <w:num w:numId="89" w16cid:durableId="2039547628">
    <w:abstractNumId w:val="107"/>
  </w:num>
  <w:num w:numId="90" w16cid:durableId="1872374053">
    <w:abstractNumId w:val="81"/>
  </w:num>
  <w:num w:numId="91" w16cid:durableId="1889144431">
    <w:abstractNumId w:val="180"/>
  </w:num>
  <w:num w:numId="92" w16cid:durableId="1471095446">
    <w:abstractNumId w:val="2"/>
  </w:num>
  <w:num w:numId="93" w16cid:durableId="716928579">
    <w:abstractNumId w:val="136"/>
  </w:num>
  <w:num w:numId="94" w16cid:durableId="1880168308">
    <w:abstractNumId w:val="216"/>
  </w:num>
  <w:num w:numId="95" w16cid:durableId="235096299">
    <w:abstractNumId w:val="93"/>
  </w:num>
  <w:num w:numId="96" w16cid:durableId="459149918">
    <w:abstractNumId w:val="158"/>
  </w:num>
  <w:num w:numId="97" w16cid:durableId="1169054376">
    <w:abstractNumId w:val="55"/>
  </w:num>
  <w:num w:numId="98" w16cid:durableId="1015615017">
    <w:abstractNumId w:val="219"/>
  </w:num>
  <w:num w:numId="99" w16cid:durableId="2080322021">
    <w:abstractNumId w:val="145"/>
  </w:num>
  <w:num w:numId="100" w16cid:durableId="602542436">
    <w:abstractNumId w:val="174"/>
  </w:num>
  <w:num w:numId="101" w16cid:durableId="2131698628">
    <w:abstractNumId w:val="162"/>
  </w:num>
  <w:num w:numId="102" w16cid:durableId="755902605">
    <w:abstractNumId w:val="178"/>
  </w:num>
  <w:num w:numId="103" w16cid:durableId="910653107">
    <w:abstractNumId w:val="24"/>
  </w:num>
  <w:num w:numId="104" w16cid:durableId="1572471105">
    <w:abstractNumId w:val="109"/>
  </w:num>
  <w:num w:numId="105" w16cid:durableId="960957717">
    <w:abstractNumId w:val="30"/>
  </w:num>
  <w:num w:numId="106" w16cid:durableId="708528767">
    <w:abstractNumId w:val="48"/>
  </w:num>
  <w:num w:numId="107" w16cid:durableId="1213077702">
    <w:abstractNumId w:val="72"/>
  </w:num>
  <w:num w:numId="108" w16cid:durableId="736828571">
    <w:abstractNumId w:val="73"/>
  </w:num>
  <w:num w:numId="109" w16cid:durableId="1171335896">
    <w:abstractNumId w:val="173"/>
  </w:num>
  <w:num w:numId="110" w16cid:durableId="2119637006">
    <w:abstractNumId w:val="211"/>
  </w:num>
  <w:num w:numId="111" w16cid:durableId="1504391016">
    <w:abstractNumId w:val="208"/>
  </w:num>
  <w:num w:numId="112" w16cid:durableId="1890146890">
    <w:abstractNumId w:val="51"/>
  </w:num>
  <w:num w:numId="113" w16cid:durableId="1534541800">
    <w:abstractNumId w:val="187"/>
  </w:num>
  <w:num w:numId="114" w16cid:durableId="892733240">
    <w:abstractNumId w:val="85"/>
  </w:num>
  <w:num w:numId="115" w16cid:durableId="182013190">
    <w:abstractNumId w:val="99"/>
  </w:num>
  <w:num w:numId="116" w16cid:durableId="2046907140">
    <w:abstractNumId w:val="213"/>
  </w:num>
  <w:num w:numId="117" w16cid:durableId="512652360">
    <w:abstractNumId w:val="101"/>
  </w:num>
  <w:num w:numId="118" w16cid:durableId="1001589628">
    <w:abstractNumId w:val="148"/>
  </w:num>
  <w:num w:numId="119" w16cid:durableId="837571933">
    <w:abstractNumId w:val="23"/>
  </w:num>
  <w:num w:numId="120" w16cid:durableId="1538666981">
    <w:abstractNumId w:val="147"/>
  </w:num>
  <w:num w:numId="121" w16cid:durableId="690957554">
    <w:abstractNumId w:val="184"/>
  </w:num>
  <w:num w:numId="122" w16cid:durableId="811603355">
    <w:abstractNumId w:val="47"/>
  </w:num>
  <w:num w:numId="123" w16cid:durableId="1368292361">
    <w:abstractNumId w:val="108"/>
  </w:num>
  <w:num w:numId="124" w16cid:durableId="2036996154">
    <w:abstractNumId w:val="82"/>
  </w:num>
  <w:num w:numId="125" w16cid:durableId="1324777101">
    <w:abstractNumId w:val="98"/>
  </w:num>
  <w:num w:numId="126" w16cid:durableId="924148621">
    <w:abstractNumId w:val="206"/>
  </w:num>
  <w:num w:numId="127" w16cid:durableId="905149329">
    <w:abstractNumId w:val="92"/>
  </w:num>
  <w:num w:numId="128" w16cid:durableId="491062769">
    <w:abstractNumId w:val="65"/>
  </w:num>
  <w:num w:numId="129" w16cid:durableId="1492520353">
    <w:abstractNumId w:val="18"/>
  </w:num>
  <w:num w:numId="130" w16cid:durableId="2029288702">
    <w:abstractNumId w:val="6"/>
  </w:num>
  <w:num w:numId="131" w16cid:durableId="1269048029">
    <w:abstractNumId w:val="119"/>
  </w:num>
  <w:num w:numId="132" w16cid:durableId="1870290747">
    <w:abstractNumId w:val="42"/>
  </w:num>
  <w:num w:numId="133" w16cid:durableId="280889989">
    <w:abstractNumId w:val="135"/>
  </w:num>
  <w:num w:numId="134" w16cid:durableId="1229263942">
    <w:abstractNumId w:val="7"/>
  </w:num>
  <w:num w:numId="135" w16cid:durableId="1840001191">
    <w:abstractNumId w:val="94"/>
  </w:num>
  <w:num w:numId="136" w16cid:durableId="144669862">
    <w:abstractNumId w:val="128"/>
  </w:num>
  <w:num w:numId="137" w16cid:durableId="481315264">
    <w:abstractNumId w:val="38"/>
  </w:num>
  <w:num w:numId="138" w16cid:durableId="1060597297">
    <w:abstractNumId w:val="68"/>
  </w:num>
  <w:num w:numId="139" w16cid:durableId="2139369370">
    <w:abstractNumId w:val="195"/>
  </w:num>
  <w:num w:numId="140" w16cid:durableId="754940694">
    <w:abstractNumId w:val="163"/>
  </w:num>
  <w:num w:numId="141" w16cid:durableId="983587233">
    <w:abstractNumId w:val="123"/>
  </w:num>
  <w:num w:numId="142" w16cid:durableId="709837077">
    <w:abstractNumId w:val="9"/>
  </w:num>
  <w:num w:numId="143" w16cid:durableId="521629932">
    <w:abstractNumId w:val="172"/>
  </w:num>
  <w:num w:numId="144" w16cid:durableId="1813327472">
    <w:abstractNumId w:val="116"/>
  </w:num>
  <w:num w:numId="145" w16cid:durableId="1720787060">
    <w:abstractNumId w:val="137"/>
  </w:num>
  <w:num w:numId="146" w16cid:durableId="1401907208">
    <w:abstractNumId w:val="151"/>
  </w:num>
  <w:num w:numId="147" w16cid:durableId="149559555">
    <w:abstractNumId w:val="144"/>
  </w:num>
  <w:num w:numId="148" w16cid:durableId="1752460851">
    <w:abstractNumId w:val="194"/>
  </w:num>
  <w:num w:numId="149" w16cid:durableId="189952073">
    <w:abstractNumId w:val="166"/>
  </w:num>
  <w:num w:numId="150" w16cid:durableId="1235117693">
    <w:abstractNumId w:val="12"/>
  </w:num>
  <w:num w:numId="151" w16cid:durableId="324625031">
    <w:abstractNumId w:val="31"/>
  </w:num>
  <w:num w:numId="152" w16cid:durableId="280650001">
    <w:abstractNumId w:val="22"/>
  </w:num>
  <w:num w:numId="153" w16cid:durableId="612783235">
    <w:abstractNumId w:val="168"/>
  </w:num>
  <w:num w:numId="154" w16cid:durableId="395129489">
    <w:abstractNumId w:val="33"/>
  </w:num>
  <w:num w:numId="155" w16cid:durableId="448664737">
    <w:abstractNumId w:val="52"/>
  </w:num>
  <w:num w:numId="156" w16cid:durableId="12922965">
    <w:abstractNumId w:val="186"/>
  </w:num>
  <w:num w:numId="157" w16cid:durableId="251010093">
    <w:abstractNumId w:val="76"/>
  </w:num>
  <w:num w:numId="158" w16cid:durableId="502167979">
    <w:abstractNumId w:val="205"/>
  </w:num>
  <w:num w:numId="159" w16cid:durableId="1624535638">
    <w:abstractNumId w:val="46"/>
  </w:num>
  <w:num w:numId="160" w16cid:durableId="1045985047">
    <w:abstractNumId w:val="10"/>
  </w:num>
  <w:num w:numId="161" w16cid:durableId="86191224">
    <w:abstractNumId w:val="122"/>
  </w:num>
  <w:num w:numId="162" w16cid:durableId="193812056">
    <w:abstractNumId w:val="133"/>
  </w:num>
  <w:num w:numId="163" w16cid:durableId="2087875068">
    <w:abstractNumId w:val="59"/>
  </w:num>
  <w:num w:numId="164" w16cid:durableId="1786270289">
    <w:abstractNumId w:val="120"/>
  </w:num>
  <w:num w:numId="165" w16cid:durableId="1106189726">
    <w:abstractNumId w:val="203"/>
  </w:num>
  <w:num w:numId="166" w16cid:durableId="516579566">
    <w:abstractNumId w:val="170"/>
  </w:num>
  <w:num w:numId="167" w16cid:durableId="1541163101">
    <w:abstractNumId w:val="183"/>
  </w:num>
  <w:num w:numId="168" w16cid:durableId="752699670">
    <w:abstractNumId w:val="53"/>
  </w:num>
  <w:num w:numId="169" w16cid:durableId="1544639527">
    <w:abstractNumId w:val="84"/>
  </w:num>
  <w:num w:numId="170" w16cid:durableId="181482321">
    <w:abstractNumId w:val="169"/>
  </w:num>
  <w:num w:numId="171" w16cid:durableId="148668307">
    <w:abstractNumId w:val="196"/>
  </w:num>
  <w:num w:numId="172" w16cid:durableId="1723674975">
    <w:abstractNumId w:val="149"/>
  </w:num>
  <w:num w:numId="173" w16cid:durableId="875697697">
    <w:abstractNumId w:val="97"/>
  </w:num>
  <w:num w:numId="174" w16cid:durableId="801534084">
    <w:abstractNumId w:val="142"/>
  </w:num>
  <w:num w:numId="175" w16cid:durableId="1909726525">
    <w:abstractNumId w:val="150"/>
  </w:num>
  <w:num w:numId="176" w16cid:durableId="194345890">
    <w:abstractNumId w:val="110"/>
  </w:num>
  <w:num w:numId="177" w16cid:durableId="80837786">
    <w:abstractNumId w:val="199"/>
  </w:num>
  <w:num w:numId="178" w16cid:durableId="70928460">
    <w:abstractNumId w:val="167"/>
  </w:num>
  <w:num w:numId="179" w16cid:durableId="2089229445">
    <w:abstractNumId w:val="146"/>
  </w:num>
  <w:num w:numId="180" w16cid:durableId="1344547411">
    <w:abstractNumId w:val="177"/>
  </w:num>
  <w:num w:numId="181" w16cid:durableId="620452405">
    <w:abstractNumId w:val="201"/>
  </w:num>
  <w:num w:numId="182" w16cid:durableId="1451128033">
    <w:abstractNumId w:val="102"/>
  </w:num>
  <w:num w:numId="183" w16cid:durableId="425351140">
    <w:abstractNumId w:val="41"/>
  </w:num>
  <w:num w:numId="184" w16cid:durableId="696349690">
    <w:abstractNumId w:val="26"/>
  </w:num>
  <w:num w:numId="185" w16cid:durableId="47075093">
    <w:abstractNumId w:val="36"/>
  </w:num>
  <w:num w:numId="186" w16cid:durableId="490607956">
    <w:abstractNumId w:val="212"/>
  </w:num>
  <w:num w:numId="187" w16cid:durableId="1856572953">
    <w:abstractNumId w:val="222"/>
  </w:num>
  <w:num w:numId="188" w16cid:durableId="1482888916">
    <w:abstractNumId w:val="215"/>
  </w:num>
  <w:num w:numId="189" w16cid:durableId="1265384625">
    <w:abstractNumId w:val="40"/>
  </w:num>
  <w:num w:numId="190" w16cid:durableId="1136683592">
    <w:abstractNumId w:val="54"/>
  </w:num>
  <w:num w:numId="191" w16cid:durableId="1552308762">
    <w:abstractNumId w:val="159"/>
  </w:num>
  <w:num w:numId="192" w16cid:durableId="2066027532">
    <w:abstractNumId w:val="143"/>
  </w:num>
  <w:num w:numId="193" w16cid:durableId="1697121844">
    <w:abstractNumId w:val="88"/>
  </w:num>
  <w:num w:numId="194" w16cid:durableId="972052975">
    <w:abstractNumId w:val="193"/>
  </w:num>
  <w:num w:numId="195" w16cid:durableId="1849829808">
    <w:abstractNumId w:val="217"/>
  </w:num>
  <w:num w:numId="196" w16cid:durableId="533887606">
    <w:abstractNumId w:val="176"/>
  </w:num>
  <w:num w:numId="197" w16cid:durableId="1673139035">
    <w:abstractNumId w:val="134"/>
  </w:num>
  <w:num w:numId="198" w16cid:durableId="215823404">
    <w:abstractNumId w:val="126"/>
  </w:num>
  <w:num w:numId="199" w16cid:durableId="440414320">
    <w:abstractNumId w:val="209"/>
  </w:num>
  <w:num w:numId="200" w16cid:durableId="1488283873">
    <w:abstractNumId w:val="131"/>
  </w:num>
  <w:num w:numId="201" w16cid:durableId="656764165">
    <w:abstractNumId w:val="61"/>
  </w:num>
  <w:num w:numId="202" w16cid:durableId="769354402">
    <w:abstractNumId w:val="63"/>
  </w:num>
  <w:num w:numId="203" w16cid:durableId="877427564">
    <w:abstractNumId w:val="62"/>
  </w:num>
  <w:num w:numId="204" w16cid:durableId="426073462">
    <w:abstractNumId w:val="112"/>
  </w:num>
  <w:num w:numId="205" w16cid:durableId="1968469210">
    <w:abstractNumId w:val="87"/>
  </w:num>
  <w:num w:numId="206" w16cid:durableId="1749157490">
    <w:abstractNumId w:val="4"/>
  </w:num>
  <w:num w:numId="207" w16cid:durableId="1814954485">
    <w:abstractNumId w:val="117"/>
  </w:num>
  <w:num w:numId="208" w16cid:durableId="65104900">
    <w:abstractNumId w:val="103"/>
  </w:num>
  <w:num w:numId="209" w16cid:durableId="1298879581">
    <w:abstractNumId w:val="80"/>
  </w:num>
  <w:num w:numId="210" w16cid:durableId="1278176706">
    <w:abstractNumId w:val="220"/>
  </w:num>
  <w:num w:numId="211" w16cid:durableId="897672699">
    <w:abstractNumId w:val="78"/>
  </w:num>
  <w:num w:numId="212" w16cid:durableId="655450769">
    <w:abstractNumId w:val="75"/>
  </w:num>
  <w:num w:numId="213" w16cid:durableId="1356811242">
    <w:abstractNumId w:val="32"/>
  </w:num>
  <w:num w:numId="214" w16cid:durableId="2073770460">
    <w:abstractNumId w:val="202"/>
  </w:num>
  <w:num w:numId="215" w16cid:durableId="1347177415">
    <w:abstractNumId w:val="164"/>
  </w:num>
  <w:num w:numId="216" w16cid:durableId="1121412255">
    <w:abstractNumId w:val="182"/>
  </w:num>
  <w:num w:numId="217" w16cid:durableId="935747771">
    <w:abstractNumId w:val="104"/>
  </w:num>
  <w:num w:numId="218" w16cid:durableId="535898301">
    <w:abstractNumId w:val="15"/>
  </w:num>
  <w:num w:numId="219" w16cid:durableId="1712222993">
    <w:abstractNumId w:val="69"/>
  </w:num>
  <w:num w:numId="220" w16cid:durableId="1675303959">
    <w:abstractNumId w:val="155"/>
  </w:num>
  <w:num w:numId="221" w16cid:durableId="1099175605">
    <w:abstractNumId w:val="157"/>
  </w:num>
  <w:num w:numId="222" w16cid:durableId="871724174">
    <w:abstractNumId w:val="70"/>
  </w:num>
  <w:num w:numId="223" w16cid:durableId="1290279448">
    <w:abstractNumId w:val="95"/>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A3C"/>
    <w:rsid w:val="000000B3"/>
    <w:rsid w:val="00003906"/>
    <w:rsid w:val="00004981"/>
    <w:rsid w:val="000058A9"/>
    <w:rsid w:val="00006B57"/>
    <w:rsid w:val="0001060E"/>
    <w:rsid w:val="00012D45"/>
    <w:rsid w:val="000138C3"/>
    <w:rsid w:val="000144BC"/>
    <w:rsid w:val="000145B0"/>
    <w:rsid w:val="000222FD"/>
    <w:rsid w:val="000226ED"/>
    <w:rsid w:val="00023986"/>
    <w:rsid w:val="00023D2A"/>
    <w:rsid w:val="00030BF1"/>
    <w:rsid w:val="0003111F"/>
    <w:rsid w:val="00033748"/>
    <w:rsid w:val="000339E2"/>
    <w:rsid w:val="000342BB"/>
    <w:rsid w:val="0003621B"/>
    <w:rsid w:val="00040611"/>
    <w:rsid w:val="0004173F"/>
    <w:rsid w:val="000448F9"/>
    <w:rsid w:val="00046DC9"/>
    <w:rsid w:val="00046F51"/>
    <w:rsid w:val="0004784E"/>
    <w:rsid w:val="000503E6"/>
    <w:rsid w:val="00050828"/>
    <w:rsid w:val="000535E3"/>
    <w:rsid w:val="0005385B"/>
    <w:rsid w:val="00053C34"/>
    <w:rsid w:val="000540E8"/>
    <w:rsid w:val="00054531"/>
    <w:rsid w:val="00055C99"/>
    <w:rsid w:val="0005717A"/>
    <w:rsid w:val="00060133"/>
    <w:rsid w:val="000631C9"/>
    <w:rsid w:val="000636C0"/>
    <w:rsid w:val="0006375C"/>
    <w:rsid w:val="000657FE"/>
    <w:rsid w:val="00066359"/>
    <w:rsid w:val="00066A2A"/>
    <w:rsid w:val="00066CE1"/>
    <w:rsid w:val="00067DB8"/>
    <w:rsid w:val="00070004"/>
    <w:rsid w:val="000705F8"/>
    <w:rsid w:val="00071BDD"/>
    <w:rsid w:val="00071C5B"/>
    <w:rsid w:val="00071E70"/>
    <w:rsid w:val="00072493"/>
    <w:rsid w:val="000733EE"/>
    <w:rsid w:val="000763A1"/>
    <w:rsid w:val="000818C7"/>
    <w:rsid w:val="000820FB"/>
    <w:rsid w:val="00082D96"/>
    <w:rsid w:val="00083012"/>
    <w:rsid w:val="00084657"/>
    <w:rsid w:val="00084E96"/>
    <w:rsid w:val="00085638"/>
    <w:rsid w:val="00085F2E"/>
    <w:rsid w:val="00086F98"/>
    <w:rsid w:val="000878B1"/>
    <w:rsid w:val="00087EB6"/>
    <w:rsid w:val="00090442"/>
    <w:rsid w:val="0009166B"/>
    <w:rsid w:val="000926F3"/>
    <w:rsid w:val="000931EE"/>
    <w:rsid w:val="00094307"/>
    <w:rsid w:val="000956C5"/>
    <w:rsid w:val="0009576A"/>
    <w:rsid w:val="000A686C"/>
    <w:rsid w:val="000A7F66"/>
    <w:rsid w:val="000B0AA7"/>
    <w:rsid w:val="000B0BBE"/>
    <w:rsid w:val="000B15AB"/>
    <w:rsid w:val="000B2057"/>
    <w:rsid w:val="000B40BB"/>
    <w:rsid w:val="000B5647"/>
    <w:rsid w:val="000B5997"/>
    <w:rsid w:val="000B5A54"/>
    <w:rsid w:val="000B735B"/>
    <w:rsid w:val="000B7DBF"/>
    <w:rsid w:val="000C11B0"/>
    <w:rsid w:val="000C1336"/>
    <w:rsid w:val="000C23CD"/>
    <w:rsid w:val="000C3408"/>
    <w:rsid w:val="000C49CF"/>
    <w:rsid w:val="000C5F3E"/>
    <w:rsid w:val="000C75C7"/>
    <w:rsid w:val="000C77CE"/>
    <w:rsid w:val="000D1B6B"/>
    <w:rsid w:val="000D1D8B"/>
    <w:rsid w:val="000D200A"/>
    <w:rsid w:val="000D2AD9"/>
    <w:rsid w:val="000D2BD4"/>
    <w:rsid w:val="000D3608"/>
    <w:rsid w:val="000D391B"/>
    <w:rsid w:val="000D4453"/>
    <w:rsid w:val="000D481D"/>
    <w:rsid w:val="000D5276"/>
    <w:rsid w:val="000D5390"/>
    <w:rsid w:val="000D5D37"/>
    <w:rsid w:val="000E466F"/>
    <w:rsid w:val="000E4CAB"/>
    <w:rsid w:val="000E5C99"/>
    <w:rsid w:val="000E68F7"/>
    <w:rsid w:val="000E7023"/>
    <w:rsid w:val="000E7BA9"/>
    <w:rsid w:val="000F0EA1"/>
    <w:rsid w:val="000F3AA9"/>
    <w:rsid w:val="000F4978"/>
    <w:rsid w:val="000F6ADF"/>
    <w:rsid w:val="00100079"/>
    <w:rsid w:val="00100A15"/>
    <w:rsid w:val="00101A0F"/>
    <w:rsid w:val="00101E03"/>
    <w:rsid w:val="001031CE"/>
    <w:rsid w:val="00103757"/>
    <w:rsid w:val="00104434"/>
    <w:rsid w:val="00104708"/>
    <w:rsid w:val="00107131"/>
    <w:rsid w:val="001073C3"/>
    <w:rsid w:val="00107E7F"/>
    <w:rsid w:val="00110B44"/>
    <w:rsid w:val="00112CA8"/>
    <w:rsid w:val="001137BA"/>
    <w:rsid w:val="001148EB"/>
    <w:rsid w:val="00114ED3"/>
    <w:rsid w:val="001209F1"/>
    <w:rsid w:val="001229AF"/>
    <w:rsid w:val="00123100"/>
    <w:rsid w:val="00125421"/>
    <w:rsid w:val="0012568F"/>
    <w:rsid w:val="001302E6"/>
    <w:rsid w:val="00132682"/>
    <w:rsid w:val="001328D2"/>
    <w:rsid w:val="0013362E"/>
    <w:rsid w:val="00133DB6"/>
    <w:rsid w:val="00135687"/>
    <w:rsid w:val="00135BB3"/>
    <w:rsid w:val="00137458"/>
    <w:rsid w:val="001375EC"/>
    <w:rsid w:val="00140752"/>
    <w:rsid w:val="0014129B"/>
    <w:rsid w:val="001422BE"/>
    <w:rsid w:val="001425C4"/>
    <w:rsid w:val="00145799"/>
    <w:rsid w:val="00145B8D"/>
    <w:rsid w:val="0014779F"/>
    <w:rsid w:val="001500C1"/>
    <w:rsid w:val="00150509"/>
    <w:rsid w:val="00150542"/>
    <w:rsid w:val="001514E3"/>
    <w:rsid w:val="0015319B"/>
    <w:rsid w:val="001555C1"/>
    <w:rsid w:val="001557C1"/>
    <w:rsid w:val="00155B1A"/>
    <w:rsid w:val="00156224"/>
    <w:rsid w:val="0016072B"/>
    <w:rsid w:val="00162BF4"/>
    <w:rsid w:val="00163B65"/>
    <w:rsid w:val="00163C7A"/>
    <w:rsid w:val="00163F3E"/>
    <w:rsid w:val="001643BE"/>
    <w:rsid w:val="00164A3F"/>
    <w:rsid w:val="0016501B"/>
    <w:rsid w:val="001655B7"/>
    <w:rsid w:val="001671A5"/>
    <w:rsid w:val="00170342"/>
    <w:rsid w:val="00170EE1"/>
    <w:rsid w:val="001719EA"/>
    <w:rsid w:val="0017293B"/>
    <w:rsid w:val="00172D42"/>
    <w:rsid w:val="00174383"/>
    <w:rsid w:val="001746BC"/>
    <w:rsid w:val="00176208"/>
    <w:rsid w:val="00176828"/>
    <w:rsid w:val="0018025F"/>
    <w:rsid w:val="001808C3"/>
    <w:rsid w:val="00182E1C"/>
    <w:rsid w:val="00183473"/>
    <w:rsid w:val="00184305"/>
    <w:rsid w:val="00185485"/>
    <w:rsid w:val="00190A94"/>
    <w:rsid w:val="0019285A"/>
    <w:rsid w:val="00193857"/>
    <w:rsid w:val="00193ABE"/>
    <w:rsid w:val="00196214"/>
    <w:rsid w:val="001975EB"/>
    <w:rsid w:val="001A3D39"/>
    <w:rsid w:val="001A403E"/>
    <w:rsid w:val="001A4379"/>
    <w:rsid w:val="001A447F"/>
    <w:rsid w:val="001A4AEA"/>
    <w:rsid w:val="001A5F68"/>
    <w:rsid w:val="001B1ABB"/>
    <w:rsid w:val="001B1CA0"/>
    <w:rsid w:val="001B331F"/>
    <w:rsid w:val="001B3BA8"/>
    <w:rsid w:val="001B5A8A"/>
    <w:rsid w:val="001B7D59"/>
    <w:rsid w:val="001C03AD"/>
    <w:rsid w:val="001C2775"/>
    <w:rsid w:val="001C2B57"/>
    <w:rsid w:val="001C4432"/>
    <w:rsid w:val="001C4FD6"/>
    <w:rsid w:val="001C7A26"/>
    <w:rsid w:val="001D1804"/>
    <w:rsid w:val="001D4895"/>
    <w:rsid w:val="001D7C52"/>
    <w:rsid w:val="001D7DF2"/>
    <w:rsid w:val="001E0C1A"/>
    <w:rsid w:val="001E215F"/>
    <w:rsid w:val="001E25EB"/>
    <w:rsid w:val="001E4C24"/>
    <w:rsid w:val="001E501D"/>
    <w:rsid w:val="001E5B28"/>
    <w:rsid w:val="001E6B6B"/>
    <w:rsid w:val="001E7060"/>
    <w:rsid w:val="001E77B5"/>
    <w:rsid w:val="001E7952"/>
    <w:rsid w:val="001F0CE8"/>
    <w:rsid w:val="001F1148"/>
    <w:rsid w:val="001F1AA5"/>
    <w:rsid w:val="001F2FFF"/>
    <w:rsid w:val="001F3492"/>
    <w:rsid w:val="001F3C8E"/>
    <w:rsid w:val="001F4EED"/>
    <w:rsid w:val="001F6A07"/>
    <w:rsid w:val="001F7241"/>
    <w:rsid w:val="00201CD6"/>
    <w:rsid w:val="0020249C"/>
    <w:rsid w:val="00202DED"/>
    <w:rsid w:val="00203370"/>
    <w:rsid w:val="002077D4"/>
    <w:rsid w:val="00211A08"/>
    <w:rsid w:val="00212345"/>
    <w:rsid w:val="0021286C"/>
    <w:rsid w:val="00212A8B"/>
    <w:rsid w:val="00212D34"/>
    <w:rsid w:val="00213745"/>
    <w:rsid w:val="002148AA"/>
    <w:rsid w:val="00214A28"/>
    <w:rsid w:val="00214F5E"/>
    <w:rsid w:val="002154A3"/>
    <w:rsid w:val="00215B2A"/>
    <w:rsid w:val="002164C6"/>
    <w:rsid w:val="00216C14"/>
    <w:rsid w:val="00224910"/>
    <w:rsid w:val="00225E55"/>
    <w:rsid w:val="002264D5"/>
    <w:rsid w:val="00227770"/>
    <w:rsid w:val="00230437"/>
    <w:rsid w:val="00231AB9"/>
    <w:rsid w:val="002336A5"/>
    <w:rsid w:val="00235ACE"/>
    <w:rsid w:val="00235CB4"/>
    <w:rsid w:val="00236E94"/>
    <w:rsid w:val="0023737D"/>
    <w:rsid w:val="00237741"/>
    <w:rsid w:val="00240398"/>
    <w:rsid w:val="002409DD"/>
    <w:rsid w:val="00240F0D"/>
    <w:rsid w:val="002416CE"/>
    <w:rsid w:val="002428BA"/>
    <w:rsid w:val="00243BCC"/>
    <w:rsid w:val="00243F63"/>
    <w:rsid w:val="00247E01"/>
    <w:rsid w:val="0025105E"/>
    <w:rsid w:val="0025200E"/>
    <w:rsid w:val="00254D4E"/>
    <w:rsid w:val="002614C1"/>
    <w:rsid w:val="00261A1F"/>
    <w:rsid w:val="00261AC8"/>
    <w:rsid w:val="002627B0"/>
    <w:rsid w:val="002627D3"/>
    <w:rsid w:val="00262BE6"/>
    <w:rsid w:val="00263EC0"/>
    <w:rsid w:val="002656D8"/>
    <w:rsid w:val="00265C90"/>
    <w:rsid w:val="00265CD2"/>
    <w:rsid w:val="00267078"/>
    <w:rsid w:val="00270BFF"/>
    <w:rsid w:val="00270D0A"/>
    <w:rsid w:val="00270E36"/>
    <w:rsid w:val="0027239B"/>
    <w:rsid w:val="00274D87"/>
    <w:rsid w:val="00276709"/>
    <w:rsid w:val="00280494"/>
    <w:rsid w:val="00282440"/>
    <w:rsid w:val="00283EB8"/>
    <w:rsid w:val="00286585"/>
    <w:rsid w:val="00293C27"/>
    <w:rsid w:val="0029609A"/>
    <w:rsid w:val="002968AE"/>
    <w:rsid w:val="00297A07"/>
    <w:rsid w:val="00297B2F"/>
    <w:rsid w:val="002A157E"/>
    <w:rsid w:val="002A15C3"/>
    <w:rsid w:val="002A449C"/>
    <w:rsid w:val="002A4518"/>
    <w:rsid w:val="002A4910"/>
    <w:rsid w:val="002A60D2"/>
    <w:rsid w:val="002A67C6"/>
    <w:rsid w:val="002A6818"/>
    <w:rsid w:val="002A6A7F"/>
    <w:rsid w:val="002A7CF4"/>
    <w:rsid w:val="002A7E2B"/>
    <w:rsid w:val="002B37F4"/>
    <w:rsid w:val="002B4695"/>
    <w:rsid w:val="002B5FB4"/>
    <w:rsid w:val="002B60F8"/>
    <w:rsid w:val="002B6242"/>
    <w:rsid w:val="002B7793"/>
    <w:rsid w:val="002C2584"/>
    <w:rsid w:val="002C3EF6"/>
    <w:rsid w:val="002C4B7F"/>
    <w:rsid w:val="002C6340"/>
    <w:rsid w:val="002C6608"/>
    <w:rsid w:val="002C7A50"/>
    <w:rsid w:val="002D1E47"/>
    <w:rsid w:val="002D4D7A"/>
    <w:rsid w:val="002D6A72"/>
    <w:rsid w:val="002E1A28"/>
    <w:rsid w:val="002E2CA0"/>
    <w:rsid w:val="002E4B9A"/>
    <w:rsid w:val="002E4F21"/>
    <w:rsid w:val="002E529A"/>
    <w:rsid w:val="002E5D00"/>
    <w:rsid w:val="002E6815"/>
    <w:rsid w:val="002E684A"/>
    <w:rsid w:val="002F08BD"/>
    <w:rsid w:val="002F1204"/>
    <w:rsid w:val="002F4857"/>
    <w:rsid w:val="002F6507"/>
    <w:rsid w:val="002F65E7"/>
    <w:rsid w:val="002F7333"/>
    <w:rsid w:val="00302FF7"/>
    <w:rsid w:val="003031F3"/>
    <w:rsid w:val="00305AF3"/>
    <w:rsid w:val="003106FE"/>
    <w:rsid w:val="003116ED"/>
    <w:rsid w:val="00311B04"/>
    <w:rsid w:val="0031551A"/>
    <w:rsid w:val="0031683F"/>
    <w:rsid w:val="00320FC9"/>
    <w:rsid w:val="0032248A"/>
    <w:rsid w:val="0032321F"/>
    <w:rsid w:val="00324DCD"/>
    <w:rsid w:val="00325E2B"/>
    <w:rsid w:val="0032612C"/>
    <w:rsid w:val="003309B6"/>
    <w:rsid w:val="00331572"/>
    <w:rsid w:val="00333ED8"/>
    <w:rsid w:val="00336244"/>
    <w:rsid w:val="003370FE"/>
    <w:rsid w:val="00337A9A"/>
    <w:rsid w:val="00340583"/>
    <w:rsid w:val="003416C9"/>
    <w:rsid w:val="00342532"/>
    <w:rsid w:val="00344896"/>
    <w:rsid w:val="00345797"/>
    <w:rsid w:val="00345891"/>
    <w:rsid w:val="00346271"/>
    <w:rsid w:val="00347D5B"/>
    <w:rsid w:val="00347EC0"/>
    <w:rsid w:val="00351028"/>
    <w:rsid w:val="003510A2"/>
    <w:rsid w:val="00351E05"/>
    <w:rsid w:val="00352AB9"/>
    <w:rsid w:val="00353C20"/>
    <w:rsid w:val="00353E12"/>
    <w:rsid w:val="00354D18"/>
    <w:rsid w:val="0035635A"/>
    <w:rsid w:val="003569DE"/>
    <w:rsid w:val="00357727"/>
    <w:rsid w:val="003613FB"/>
    <w:rsid w:val="00361932"/>
    <w:rsid w:val="00362942"/>
    <w:rsid w:val="003630C6"/>
    <w:rsid w:val="00363270"/>
    <w:rsid w:val="00365A9F"/>
    <w:rsid w:val="0036612D"/>
    <w:rsid w:val="00366B24"/>
    <w:rsid w:val="003671C5"/>
    <w:rsid w:val="003678CD"/>
    <w:rsid w:val="00370204"/>
    <w:rsid w:val="00370A7A"/>
    <w:rsid w:val="00370F5E"/>
    <w:rsid w:val="00371261"/>
    <w:rsid w:val="00372EDE"/>
    <w:rsid w:val="00374B62"/>
    <w:rsid w:val="00375C71"/>
    <w:rsid w:val="00376328"/>
    <w:rsid w:val="00377149"/>
    <w:rsid w:val="00380BBE"/>
    <w:rsid w:val="0038202A"/>
    <w:rsid w:val="00382422"/>
    <w:rsid w:val="003825B4"/>
    <w:rsid w:val="0038367C"/>
    <w:rsid w:val="00383CD0"/>
    <w:rsid w:val="00384D34"/>
    <w:rsid w:val="003859F0"/>
    <w:rsid w:val="0038637C"/>
    <w:rsid w:val="00387A22"/>
    <w:rsid w:val="00387C61"/>
    <w:rsid w:val="003911D6"/>
    <w:rsid w:val="0039247C"/>
    <w:rsid w:val="00392D78"/>
    <w:rsid w:val="0039479A"/>
    <w:rsid w:val="0039539B"/>
    <w:rsid w:val="0039551C"/>
    <w:rsid w:val="00396CC3"/>
    <w:rsid w:val="00396F22"/>
    <w:rsid w:val="00397A0F"/>
    <w:rsid w:val="003A2628"/>
    <w:rsid w:val="003A352D"/>
    <w:rsid w:val="003A3E5C"/>
    <w:rsid w:val="003B0889"/>
    <w:rsid w:val="003B380B"/>
    <w:rsid w:val="003B4D4A"/>
    <w:rsid w:val="003B4F35"/>
    <w:rsid w:val="003B6864"/>
    <w:rsid w:val="003B6E33"/>
    <w:rsid w:val="003C058D"/>
    <w:rsid w:val="003C2C10"/>
    <w:rsid w:val="003C3007"/>
    <w:rsid w:val="003C4165"/>
    <w:rsid w:val="003C6E67"/>
    <w:rsid w:val="003D0311"/>
    <w:rsid w:val="003D0398"/>
    <w:rsid w:val="003D2CFF"/>
    <w:rsid w:val="003D420C"/>
    <w:rsid w:val="003D5482"/>
    <w:rsid w:val="003D66A0"/>
    <w:rsid w:val="003D69B9"/>
    <w:rsid w:val="003E0013"/>
    <w:rsid w:val="003E1FF8"/>
    <w:rsid w:val="003E2B05"/>
    <w:rsid w:val="003E32AB"/>
    <w:rsid w:val="003E341F"/>
    <w:rsid w:val="003E3D6E"/>
    <w:rsid w:val="003E456C"/>
    <w:rsid w:val="003E5570"/>
    <w:rsid w:val="003E5BBF"/>
    <w:rsid w:val="003E7714"/>
    <w:rsid w:val="003F2554"/>
    <w:rsid w:val="003F61DC"/>
    <w:rsid w:val="003F62E1"/>
    <w:rsid w:val="0040007D"/>
    <w:rsid w:val="0040219B"/>
    <w:rsid w:val="004024F2"/>
    <w:rsid w:val="004027CE"/>
    <w:rsid w:val="0040297F"/>
    <w:rsid w:val="00403A88"/>
    <w:rsid w:val="00404402"/>
    <w:rsid w:val="004046C9"/>
    <w:rsid w:val="00404737"/>
    <w:rsid w:val="00405438"/>
    <w:rsid w:val="00405DAA"/>
    <w:rsid w:val="00406EF9"/>
    <w:rsid w:val="00407F17"/>
    <w:rsid w:val="00410EF2"/>
    <w:rsid w:val="00411EED"/>
    <w:rsid w:val="00413201"/>
    <w:rsid w:val="004136C2"/>
    <w:rsid w:val="004153A0"/>
    <w:rsid w:val="004155F2"/>
    <w:rsid w:val="00420ABA"/>
    <w:rsid w:val="00422801"/>
    <w:rsid w:val="004236BC"/>
    <w:rsid w:val="0042391E"/>
    <w:rsid w:val="00423E84"/>
    <w:rsid w:val="00426464"/>
    <w:rsid w:val="00427186"/>
    <w:rsid w:val="00427357"/>
    <w:rsid w:val="004306C8"/>
    <w:rsid w:val="004309AD"/>
    <w:rsid w:val="00431602"/>
    <w:rsid w:val="00433631"/>
    <w:rsid w:val="00436D10"/>
    <w:rsid w:val="00437630"/>
    <w:rsid w:val="004402EA"/>
    <w:rsid w:val="00442B28"/>
    <w:rsid w:val="0044325C"/>
    <w:rsid w:val="00444CE2"/>
    <w:rsid w:val="00445524"/>
    <w:rsid w:val="00446067"/>
    <w:rsid w:val="004468D6"/>
    <w:rsid w:val="00450525"/>
    <w:rsid w:val="00450F18"/>
    <w:rsid w:val="004517C2"/>
    <w:rsid w:val="00451B68"/>
    <w:rsid w:val="00451BE6"/>
    <w:rsid w:val="004539A3"/>
    <w:rsid w:val="0045430A"/>
    <w:rsid w:val="0045465F"/>
    <w:rsid w:val="0045582A"/>
    <w:rsid w:val="00457B96"/>
    <w:rsid w:val="00461F74"/>
    <w:rsid w:val="00462F6C"/>
    <w:rsid w:val="0046642D"/>
    <w:rsid w:val="00466E45"/>
    <w:rsid w:val="00467E4B"/>
    <w:rsid w:val="00471073"/>
    <w:rsid w:val="00473FEE"/>
    <w:rsid w:val="0047643D"/>
    <w:rsid w:val="0047658E"/>
    <w:rsid w:val="004765D0"/>
    <w:rsid w:val="00480C09"/>
    <w:rsid w:val="00480D4A"/>
    <w:rsid w:val="00481586"/>
    <w:rsid w:val="00484998"/>
    <w:rsid w:val="00484DEF"/>
    <w:rsid w:val="0048733A"/>
    <w:rsid w:val="004876CA"/>
    <w:rsid w:val="00490349"/>
    <w:rsid w:val="00490C0E"/>
    <w:rsid w:val="00491A7F"/>
    <w:rsid w:val="00494403"/>
    <w:rsid w:val="004A037C"/>
    <w:rsid w:val="004A0BE8"/>
    <w:rsid w:val="004A12E0"/>
    <w:rsid w:val="004A2BC5"/>
    <w:rsid w:val="004A3CC3"/>
    <w:rsid w:val="004A562D"/>
    <w:rsid w:val="004A5C9C"/>
    <w:rsid w:val="004A66B4"/>
    <w:rsid w:val="004A671A"/>
    <w:rsid w:val="004A7CAC"/>
    <w:rsid w:val="004A7DE9"/>
    <w:rsid w:val="004B0723"/>
    <w:rsid w:val="004B13A8"/>
    <w:rsid w:val="004B390D"/>
    <w:rsid w:val="004B3CB6"/>
    <w:rsid w:val="004B4A9B"/>
    <w:rsid w:val="004B4CB1"/>
    <w:rsid w:val="004B5B65"/>
    <w:rsid w:val="004B5CCE"/>
    <w:rsid w:val="004B6477"/>
    <w:rsid w:val="004B6AF6"/>
    <w:rsid w:val="004C07E4"/>
    <w:rsid w:val="004C1153"/>
    <w:rsid w:val="004C300C"/>
    <w:rsid w:val="004C395F"/>
    <w:rsid w:val="004C5CD3"/>
    <w:rsid w:val="004C5FC8"/>
    <w:rsid w:val="004C623B"/>
    <w:rsid w:val="004C6BAE"/>
    <w:rsid w:val="004D0BBC"/>
    <w:rsid w:val="004D2D86"/>
    <w:rsid w:val="004D43E2"/>
    <w:rsid w:val="004D6630"/>
    <w:rsid w:val="004D6AC9"/>
    <w:rsid w:val="004E0ACB"/>
    <w:rsid w:val="004E1EA5"/>
    <w:rsid w:val="004E2248"/>
    <w:rsid w:val="004E2781"/>
    <w:rsid w:val="004E345D"/>
    <w:rsid w:val="004E37BB"/>
    <w:rsid w:val="004E3887"/>
    <w:rsid w:val="004E4760"/>
    <w:rsid w:val="004E5DBE"/>
    <w:rsid w:val="004E7011"/>
    <w:rsid w:val="004F131E"/>
    <w:rsid w:val="004F22E2"/>
    <w:rsid w:val="004F2A17"/>
    <w:rsid w:val="004F3DE0"/>
    <w:rsid w:val="004F65F4"/>
    <w:rsid w:val="004F72AE"/>
    <w:rsid w:val="004F7C30"/>
    <w:rsid w:val="004F7ED3"/>
    <w:rsid w:val="00501C92"/>
    <w:rsid w:val="00503356"/>
    <w:rsid w:val="00503AB0"/>
    <w:rsid w:val="00503EA8"/>
    <w:rsid w:val="0050544F"/>
    <w:rsid w:val="00507C82"/>
    <w:rsid w:val="005108F2"/>
    <w:rsid w:val="00510ABF"/>
    <w:rsid w:val="005110DB"/>
    <w:rsid w:val="005117D7"/>
    <w:rsid w:val="00511CA0"/>
    <w:rsid w:val="00513120"/>
    <w:rsid w:val="00513C70"/>
    <w:rsid w:val="0051410B"/>
    <w:rsid w:val="00515B63"/>
    <w:rsid w:val="0052008E"/>
    <w:rsid w:val="00520BDF"/>
    <w:rsid w:val="00522ACB"/>
    <w:rsid w:val="00523D25"/>
    <w:rsid w:val="005248F6"/>
    <w:rsid w:val="00524B5C"/>
    <w:rsid w:val="00527CA7"/>
    <w:rsid w:val="0053082B"/>
    <w:rsid w:val="00531623"/>
    <w:rsid w:val="005323D0"/>
    <w:rsid w:val="00534694"/>
    <w:rsid w:val="00536569"/>
    <w:rsid w:val="005369A4"/>
    <w:rsid w:val="00540259"/>
    <w:rsid w:val="00540609"/>
    <w:rsid w:val="00541FC1"/>
    <w:rsid w:val="00542275"/>
    <w:rsid w:val="005423C5"/>
    <w:rsid w:val="00542A88"/>
    <w:rsid w:val="0054313A"/>
    <w:rsid w:val="00551B12"/>
    <w:rsid w:val="00551F8F"/>
    <w:rsid w:val="0055220A"/>
    <w:rsid w:val="00553E9A"/>
    <w:rsid w:val="005542BD"/>
    <w:rsid w:val="0055586C"/>
    <w:rsid w:val="00556EA8"/>
    <w:rsid w:val="00561716"/>
    <w:rsid w:val="00561A8C"/>
    <w:rsid w:val="00561BBA"/>
    <w:rsid w:val="00562C80"/>
    <w:rsid w:val="00570A19"/>
    <w:rsid w:val="00570E94"/>
    <w:rsid w:val="005715A3"/>
    <w:rsid w:val="005715A5"/>
    <w:rsid w:val="00571837"/>
    <w:rsid w:val="00572A82"/>
    <w:rsid w:val="005765BE"/>
    <w:rsid w:val="0057679B"/>
    <w:rsid w:val="00576928"/>
    <w:rsid w:val="00577817"/>
    <w:rsid w:val="00580853"/>
    <w:rsid w:val="00581116"/>
    <w:rsid w:val="00581AC8"/>
    <w:rsid w:val="00583249"/>
    <w:rsid w:val="005836D5"/>
    <w:rsid w:val="00583E14"/>
    <w:rsid w:val="005846D7"/>
    <w:rsid w:val="005853C4"/>
    <w:rsid w:val="00585C06"/>
    <w:rsid w:val="00585F11"/>
    <w:rsid w:val="00586A34"/>
    <w:rsid w:val="00587429"/>
    <w:rsid w:val="0059020C"/>
    <w:rsid w:val="005933B0"/>
    <w:rsid w:val="00593D79"/>
    <w:rsid w:val="00593F1F"/>
    <w:rsid w:val="00595C57"/>
    <w:rsid w:val="005A0F57"/>
    <w:rsid w:val="005A2D29"/>
    <w:rsid w:val="005A2DF0"/>
    <w:rsid w:val="005A4CD9"/>
    <w:rsid w:val="005A784E"/>
    <w:rsid w:val="005A7A66"/>
    <w:rsid w:val="005A7E94"/>
    <w:rsid w:val="005B04F9"/>
    <w:rsid w:val="005B1CE9"/>
    <w:rsid w:val="005B21F6"/>
    <w:rsid w:val="005B2888"/>
    <w:rsid w:val="005B2C48"/>
    <w:rsid w:val="005B2CEC"/>
    <w:rsid w:val="005B7D57"/>
    <w:rsid w:val="005C0E68"/>
    <w:rsid w:val="005C6134"/>
    <w:rsid w:val="005C748C"/>
    <w:rsid w:val="005C7DEE"/>
    <w:rsid w:val="005D0B1D"/>
    <w:rsid w:val="005D2782"/>
    <w:rsid w:val="005D306C"/>
    <w:rsid w:val="005D5B03"/>
    <w:rsid w:val="005D5D93"/>
    <w:rsid w:val="005D7F35"/>
    <w:rsid w:val="005E113F"/>
    <w:rsid w:val="005E1608"/>
    <w:rsid w:val="005E27D2"/>
    <w:rsid w:val="005E3FF1"/>
    <w:rsid w:val="005E4231"/>
    <w:rsid w:val="005E49C2"/>
    <w:rsid w:val="005E504A"/>
    <w:rsid w:val="005E65D4"/>
    <w:rsid w:val="005F0921"/>
    <w:rsid w:val="005F1615"/>
    <w:rsid w:val="005F16AA"/>
    <w:rsid w:val="005F1B93"/>
    <w:rsid w:val="005F4386"/>
    <w:rsid w:val="005F702A"/>
    <w:rsid w:val="005F7298"/>
    <w:rsid w:val="00600186"/>
    <w:rsid w:val="00601257"/>
    <w:rsid w:val="0060213D"/>
    <w:rsid w:val="00603C70"/>
    <w:rsid w:val="006048A7"/>
    <w:rsid w:val="006048B7"/>
    <w:rsid w:val="00604B0F"/>
    <w:rsid w:val="0060597F"/>
    <w:rsid w:val="0060615E"/>
    <w:rsid w:val="006070CD"/>
    <w:rsid w:val="00610F38"/>
    <w:rsid w:val="0061202D"/>
    <w:rsid w:val="00613B9D"/>
    <w:rsid w:val="00614915"/>
    <w:rsid w:val="0061602C"/>
    <w:rsid w:val="00616927"/>
    <w:rsid w:val="006171BD"/>
    <w:rsid w:val="00622827"/>
    <w:rsid w:val="00623AB3"/>
    <w:rsid w:val="00624834"/>
    <w:rsid w:val="006251A5"/>
    <w:rsid w:val="00626952"/>
    <w:rsid w:val="006303AB"/>
    <w:rsid w:val="0063199C"/>
    <w:rsid w:val="0063468B"/>
    <w:rsid w:val="00634C1A"/>
    <w:rsid w:val="006365C4"/>
    <w:rsid w:val="00637ED4"/>
    <w:rsid w:val="006420A1"/>
    <w:rsid w:val="00642E1C"/>
    <w:rsid w:val="00645A8C"/>
    <w:rsid w:val="006477E2"/>
    <w:rsid w:val="006500BB"/>
    <w:rsid w:val="006508D3"/>
    <w:rsid w:val="00650D2E"/>
    <w:rsid w:val="00651052"/>
    <w:rsid w:val="00651A15"/>
    <w:rsid w:val="0065294A"/>
    <w:rsid w:val="00652D1E"/>
    <w:rsid w:val="00652E4B"/>
    <w:rsid w:val="006538CB"/>
    <w:rsid w:val="00653F5A"/>
    <w:rsid w:val="00654BC7"/>
    <w:rsid w:val="00655526"/>
    <w:rsid w:val="006555CA"/>
    <w:rsid w:val="006561ED"/>
    <w:rsid w:val="00656448"/>
    <w:rsid w:val="00657794"/>
    <w:rsid w:val="00663DC4"/>
    <w:rsid w:val="00665891"/>
    <w:rsid w:val="00665A31"/>
    <w:rsid w:val="006662E9"/>
    <w:rsid w:val="006666A0"/>
    <w:rsid w:val="00670579"/>
    <w:rsid w:val="0067057D"/>
    <w:rsid w:val="00670663"/>
    <w:rsid w:val="00671929"/>
    <w:rsid w:val="00674A12"/>
    <w:rsid w:val="00675650"/>
    <w:rsid w:val="00676157"/>
    <w:rsid w:val="00676271"/>
    <w:rsid w:val="00677029"/>
    <w:rsid w:val="006776C5"/>
    <w:rsid w:val="00677AA0"/>
    <w:rsid w:val="0068021A"/>
    <w:rsid w:val="006812BF"/>
    <w:rsid w:val="00681C28"/>
    <w:rsid w:val="006848F3"/>
    <w:rsid w:val="00685067"/>
    <w:rsid w:val="00685B77"/>
    <w:rsid w:val="00690807"/>
    <w:rsid w:val="00690C66"/>
    <w:rsid w:val="006916C2"/>
    <w:rsid w:val="006A0D8E"/>
    <w:rsid w:val="006A2A57"/>
    <w:rsid w:val="006A330B"/>
    <w:rsid w:val="006A39B4"/>
    <w:rsid w:val="006A44E2"/>
    <w:rsid w:val="006A4EB8"/>
    <w:rsid w:val="006A5AF7"/>
    <w:rsid w:val="006A5F21"/>
    <w:rsid w:val="006A69F2"/>
    <w:rsid w:val="006B0981"/>
    <w:rsid w:val="006B22B2"/>
    <w:rsid w:val="006B3A3B"/>
    <w:rsid w:val="006B4064"/>
    <w:rsid w:val="006B42AA"/>
    <w:rsid w:val="006B4A2A"/>
    <w:rsid w:val="006B5E1B"/>
    <w:rsid w:val="006B5E82"/>
    <w:rsid w:val="006C2AE5"/>
    <w:rsid w:val="006C2D35"/>
    <w:rsid w:val="006C2EE6"/>
    <w:rsid w:val="006C7FA4"/>
    <w:rsid w:val="006D2BB8"/>
    <w:rsid w:val="006D5618"/>
    <w:rsid w:val="006D6814"/>
    <w:rsid w:val="006E12E4"/>
    <w:rsid w:val="006E1DC7"/>
    <w:rsid w:val="006E31D6"/>
    <w:rsid w:val="006E47C1"/>
    <w:rsid w:val="006E5101"/>
    <w:rsid w:val="006E5685"/>
    <w:rsid w:val="006E63F3"/>
    <w:rsid w:val="006E6BAA"/>
    <w:rsid w:val="006E7107"/>
    <w:rsid w:val="006F0297"/>
    <w:rsid w:val="006F03EB"/>
    <w:rsid w:val="006F1A24"/>
    <w:rsid w:val="006F21D7"/>
    <w:rsid w:val="006F3C6C"/>
    <w:rsid w:val="006F4150"/>
    <w:rsid w:val="006F517C"/>
    <w:rsid w:val="006F62D5"/>
    <w:rsid w:val="006F651A"/>
    <w:rsid w:val="006F66F8"/>
    <w:rsid w:val="007029C4"/>
    <w:rsid w:val="00703DB2"/>
    <w:rsid w:val="007057D6"/>
    <w:rsid w:val="00710ECD"/>
    <w:rsid w:val="00711C91"/>
    <w:rsid w:val="00712209"/>
    <w:rsid w:val="00714964"/>
    <w:rsid w:val="00714E5E"/>
    <w:rsid w:val="00716E7C"/>
    <w:rsid w:val="00720A14"/>
    <w:rsid w:val="00720BAC"/>
    <w:rsid w:val="0072213A"/>
    <w:rsid w:val="00724465"/>
    <w:rsid w:val="007249F4"/>
    <w:rsid w:val="007253A9"/>
    <w:rsid w:val="007253F1"/>
    <w:rsid w:val="00726ED4"/>
    <w:rsid w:val="00726EF4"/>
    <w:rsid w:val="007301CD"/>
    <w:rsid w:val="00730969"/>
    <w:rsid w:val="00731457"/>
    <w:rsid w:val="00731F1B"/>
    <w:rsid w:val="0073255F"/>
    <w:rsid w:val="00733191"/>
    <w:rsid w:val="007353D3"/>
    <w:rsid w:val="00735DF5"/>
    <w:rsid w:val="00741573"/>
    <w:rsid w:val="0074303F"/>
    <w:rsid w:val="00743757"/>
    <w:rsid w:val="007438E9"/>
    <w:rsid w:val="00743AD9"/>
    <w:rsid w:val="00744111"/>
    <w:rsid w:val="00745E0F"/>
    <w:rsid w:val="00746675"/>
    <w:rsid w:val="00747494"/>
    <w:rsid w:val="00747C7F"/>
    <w:rsid w:val="00747EF6"/>
    <w:rsid w:val="00752EAD"/>
    <w:rsid w:val="007536F2"/>
    <w:rsid w:val="00753881"/>
    <w:rsid w:val="007539F9"/>
    <w:rsid w:val="00753EFB"/>
    <w:rsid w:val="00754174"/>
    <w:rsid w:val="007550B0"/>
    <w:rsid w:val="00762AF4"/>
    <w:rsid w:val="007638A4"/>
    <w:rsid w:val="007667CD"/>
    <w:rsid w:val="007768DA"/>
    <w:rsid w:val="00776C6F"/>
    <w:rsid w:val="00780286"/>
    <w:rsid w:val="00781CE3"/>
    <w:rsid w:val="0078242E"/>
    <w:rsid w:val="00782FDC"/>
    <w:rsid w:val="007830F1"/>
    <w:rsid w:val="0078353B"/>
    <w:rsid w:val="007862DF"/>
    <w:rsid w:val="00786634"/>
    <w:rsid w:val="00786753"/>
    <w:rsid w:val="00786CFE"/>
    <w:rsid w:val="00786DA5"/>
    <w:rsid w:val="007879F4"/>
    <w:rsid w:val="007922B3"/>
    <w:rsid w:val="00793CE0"/>
    <w:rsid w:val="0079662F"/>
    <w:rsid w:val="00796B09"/>
    <w:rsid w:val="007A0DA1"/>
    <w:rsid w:val="007A0F3E"/>
    <w:rsid w:val="007A1058"/>
    <w:rsid w:val="007A27E0"/>
    <w:rsid w:val="007A4CED"/>
    <w:rsid w:val="007A5784"/>
    <w:rsid w:val="007A5B5A"/>
    <w:rsid w:val="007A5D02"/>
    <w:rsid w:val="007A67BA"/>
    <w:rsid w:val="007A68B6"/>
    <w:rsid w:val="007A6FB4"/>
    <w:rsid w:val="007B0FC4"/>
    <w:rsid w:val="007B2E9A"/>
    <w:rsid w:val="007B5B95"/>
    <w:rsid w:val="007B6820"/>
    <w:rsid w:val="007B6C97"/>
    <w:rsid w:val="007B71CA"/>
    <w:rsid w:val="007B720B"/>
    <w:rsid w:val="007C0D75"/>
    <w:rsid w:val="007C1458"/>
    <w:rsid w:val="007C26BE"/>
    <w:rsid w:val="007C2F06"/>
    <w:rsid w:val="007C3B08"/>
    <w:rsid w:val="007C6044"/>
    <w:rsid w:val="007C7A20"/>
    <w:rsid w:val="007D0439"/>
    <w:rsid w:val="007D1224"/>
    <w:rsid w:val="007D1804"/>
    <w:rsid w:val="007D44EB"/>
    <w:rsid w:val="007D49A2"/>
    <w:rsid w:val="007D49B7"/>
    <w:rsid w:val="007D5141"/>
    <w:rsid w:val="007D5552"/>
    <w:rsid w:val="007E0FCB"/>
    <w:rsid w:val="007E2972"/>
    <w:rsid w:val="007E3486"/>
    <w:rsid w:val="007E3941"/>
    <w:rsid w:val="007E419E"/>
    <w:rsid w:val="007E4C6F"/>
    <w:rsid w:val="007E5ED7"/>
    <w:rsid w:val="007E67E0"/>
    <w:rsid w:val="007F0FC9"/>
    <w:rsid w:val="007F2091"/>
    <w:rsid w:val="007F211B"/>
    <w:rsid w:val="007F21C5"/>
    <w:rsid w:val="007F4894"/>
    <w:rsid w:val="007F5382"/>
    <w:rsid w:val="007F6EF4"/>
    <w:rsid w:val="007F70CF"/>
    <w:rsid w:val="00800098"/>
    <w:rsid w:val="0080078C"/>
    <w:rsid w:val="00800F58"/>
    <w:rsid w:val="00802C6E"/>
    <w:rsid w:val="00803069"/>
    <w:rsid w:val="00803B0A"/>
    <w:rsid w:val="00803D6A"/>
    <w:rsid w:val="00803E6F"/>
    <w:rsid w:val="0080482C"/>
    <w:rsid w:val="00806BFC"/>
    <w:rsid w:val="00807279"/>
    <w:rsid w:val="0081112F"/>
    <w:rsid w:val="00811406"/>
    <w:rsid w:val="0081417F"/>
    <w:rsid w:val="008145F7"/>
    <w:rsid w:val="008150E1"/>
    <w:rsid w:val="008170B0"/>
    <w:rsid w:val="00822154"/>
    <w:rsid w:val="008222D6"/>
    <w:rsid w:val="00823220"/>
    <w:rsid w:val="008243BE"/>
    <w:rsid w:val="00826507"/>
    <w:rsid w:val="008266B6"/>
    <w:rsid w:val="00826941"/>
    <w:rsid w:val="008316FC"/>
    <w:rsid w:val="008346DD"/>
    <w:rsid w:val="0083494C"/>
    <w:rsid w:val="008409D7"/>
    <w:rsid w:val="00841896"/>
    <w:rsid w:val="00847A96"/>
    <w:rsid w:val="00847CEF"/>
    <w:rsid w:val="00847D08"/>
    <w:rsid w:val="00850284"/>
    <w:rsid w:val="0085034B"/>
    <w:rsid w:val="0085056E"/>
    <w:rsid w:val="00850AA4"/>
    <w:rsid w:val="00852C90"/>
    <w:rsid w:val="008539AB"/>
    <w:rsid w:val="00855859"/>
    <w:rsid w:val="00860FA2"/>
    <w:rsid w:val="00861884"/>
    <w:rsid w:val="00862215"/>
    <w:rsid w:val="008622C7"/>
    <w:rsid w:val="0086358B"/>
    <w:rsid w:val="008646DC"/>
    <w:rsid w:val="00865711"/>
    <w:rsid w:val="00865902"/>
    <w:rsid w:val="00866597"/>
    <w:rsid w:val="00866BBA"/>
    <w:rsid w:val="008675CD"/>
    <w:rsid w:val="00870F21"/>
    <w:rsid w:val="00870FC7"/>
    <w:rsid w:val="0087616B"/>
    <w:rsid w:val="0087655F"/>
    <w:rsid w:val="00877599"/>
    <w:rsid w:val="008809A1"/>
    <w:rsid w:val="0088423E"/>
    <w:rsid w:val="00884A0D"/>
    <w:rsid w:val="008877EA"/>
    <w:rsid w:val="00891CE4"/>
    <w:rsid w:val="00892E24"/>
    <w:rsid w:val="00892E73"/>
    <w:rsid w:val="0089474A"/>
    <w:rsid w:val="008950CF"/>
    <w:rsid w:val="008A0115"/>
    <w:rsid w:val="008A0CEC"/>
    <w:rsid w:val="008A25E7"/>
    <w:rsid w:val="008A320C"/>
    <w:rsid w:val="008A5538"/>
    <w:rsid w:val="008A6472"/>
    <w:rsid w:val="008A6527"/>
    <w:rsid w:val="008A7F5B"/>
    <w:rsid w:val="008B261E"/>
    <w:rsid w:val="008B3E47"/>
    <w:rsid w:val="008B5EC8"/>
    <w:rsid w:val="008B6380"/>
    <w:rsid w:val="008C0DFB"/>
    <w:rsid w:val="008C13E3"/>
    <w:rsid w:val="008C2052"/>
    <w:rsid w:val="008C2DC5"/>
    <w:rsid w:val="008C3454"/>
    <w:rsid w:val="008C3F61"/>
    <w:rsid w:val="008C5B83"/>
    <w:rsid w:val="008C62F4"/>
    <w:rsid w:val="008C64D2"/>
    <w:rsid w:val="008C7B10"/>
    <w:rsid w:val="008C7EBA"/>
    <w:rsid w:val="008D0BFF"/>
    <w:rsid w:val="008D3DB9"/>
    <w:rsid w:val="008D43ED"/>
    <w:rsid w:val="008D47BD"/>
    <w:rsid w:val="008D67FD"/>
    <w:rsid w:val="008D68A2"/>
    <w:rsid w:val="008D6D87"/>
    <w:rsid w:val="008E38DE"/>
    <w:rsid w:val="008E4B26"/>
    <w:rsid w:val="008E4CE6"/>
    <w:rsid w:val="008E4DC7"/>
    <w:rsid w:val="008E68C5"/>
    <w:rsid w:val="008F0B6F"/>
    <w:rsid w:val="008F0E0A"/>
    <w:rsid w:val="008F12B2"/>
    <w:rsid w:val="008F2DFA"/>
    <w:rsid w:val="008F31CB"/>
    <w:rsid w:val="008F46E0"/>
    <w:rsid w:val="008F4AD0"/>
    <w:rsid w:val="008F507A"/>
    <w:rsid w:val="008F6F5F"/>
    <w:rsid w:val="008F7FCA"/>
    <w:rsid w:val="00900F33"/>
    <w:rsid w:val="00903C8D"/>
    <w:rsid w:val="00904AF4"/>
    <w:rsid w:val="00907B0F"/>
    <w:rsid w:val="00910381"/>
    <w:rsid w:val="00911AF3"/>
    <w:rsid w:val="0091273C"/>
    <w:rsid w:val="00912EFB"/>
    <w:rsid w:val="009140D2"/>
    <w:rsid w:val="00914781"/>
    <w:rsid w:val="00915EA3"/>
    <w:rsid w:val="00916AE2"/>
    <w:rsid w:val="0092006B"/>
    <w:rsid w:val="00920B8E"/>
    <w:rsid w:val="00920C8E"/>
    <w:rsid w:val="00921773"/>
    <w:rsid w:val="009229D9"/>
    <w:rsid w:val="00923D30"/>
    <w:rsid w:val="009257BA"/>
    <w:rsid w:val="00926894"/>
    <w:rsid w:val="00927F7F"/>
    <w:rsid w:val="00930925"/>
    <w:rsid w:val="00931628"/>
    <w:rsid w:val="009355F3"/>
    <w:rsid w:val="0093643D"/>
    <w:rsid w:val="00940260"/>
    <w:rsid w:val="009412E9"/>
    <w:rsid w:val="00942996"/>
    <w:rsid w:val="00942B21"/>
    <w:rsid w:val="00942B64"/>
    <w:rsid w:val="009440E1"/>
    <w:rsid w:val="00944294"/>
    <w:rsid w:val="009451E2"/>
    <w:rsid w:val="009469C8"/>
    <w:rsid w:val="0094749D"/>
    <w:rsid w:val="009519BD"/>
    <w:rsid w:val="00953EC2"/>
    <w:rsid w:val="009546C4"/>
    <w:rsid w:val="00954BF9"/>
    <w:rsid w:val="00954F18"/>
    <w:rsid w:val="009552E6"/>
    <w:rsid w:val="00955394"/>
    <w:rsid w:val="00956449"/>
    <w:rsid w:val="00957351"/>
    <w:rsid w:val="0096062D"/>
    <w:rsid w:val="00960C61"/>
    <w:rsid w:val="0096159E"/>
    <w:rsid w:val="009631EE"/>
    <w:rsid w:val="0096495E"/>
    <w:rsid w:val="00967DB4"/>
    <w:rsid w:val="00970D4D"/>
    <w:rsid w:val="009730B7"/>
    <w:rsid w:val="00973213"/>
    <w:rsid w:val="00973749"/>
    <w:rsid w:val="00974EC5"/>
    <w:rsid w:val="00975495"/>
    <w:rsid w:val="009755FD"/>
    <w:rsid w:val="0097729C"/>
    <w:rsid w:val="009833CD"/>
    <w:rsid w:val="00984E96"/>
    <w:rsid w:val="009855B5"/>
    <w:rsid w:val="0098574C"/>
    <w:rsid w:val="00986C94"/>
    <w:rsid w:val="00987964"/>
    <w:rsid w:val="009906A6"/>
    <w:rsid w:val="009909D1"/>
    <w:rsid w:val="0099323F"/>
    <w:rsid w:val="0099401D"/>
    <w:rsid w:val="0099534E"/>
    <w:rsid w:val="00997845"/>
    <w:rsid w:val="009A0D25"/>
    <w:rsid w:val="009A7167"/>
    <w:rsid w:val="009B3611"/>
    <w:rsid w:val="009B488A"/>
    <w:rsid w:val="009B55E6"/>
    <w:rsid w:val="009B5DFC"/>
    <w:rsid w:val="009C17AB"/>
    <w:rsid w:val="009C3634"/>
    <w:rsid w:val="009C3CAD"/>
    <w:rsid w:val="009C43B7"/>
    <w:rsid w:val="009C5F9E"/>
    <w:rsid w:val="009C65FF"/>
    <w:rsid w:val="009C6643"/>
    <w:rsid w:val="009C7002"/>
    <w:rsid w:val="009C7959"/>
    <w:rsid w:val="009C7BA8"/>
    <w:rsid w:val="009D0A03"/>
    <w:rsid w:val="009D4402"/>
    <w:rsid w:val="009D4CFA"/>
    <w:rsid w:val="009D50DE"/>
    <w:rsid w:val="009D529F"/>
    <w:rsid w:val="009E0E40"/>
    <w:rsid w:val="009E2257"/>
    <w:rsid w:val="009E25B8"/>
    <w:rsid w:val="009E26E2"/>
    <w:rsid w:val="009E337F"/>
    <w:rsid w:val="009E41EE"/>
    <w:rsid w:val="009E57AC"/>
    <w:rsid w:val="009E6F4F"/>
    <w:rsid w:val="009F01DA"/>
    <w:rsid w:val="009F1891"/>
    <w:rsid w:val="009F235F"/>
    <w:rsid w:val="009F4C3D"/>
    <w:rsid w:val="009F62DC"/>
    <w:rsid w:val="009F6715"/>
    <w:rsid w:val="009F6C04"/>
    <w:rsid w:val="009F7EB4"/>
    <w:rsid w:val="00A00D65"/>
    <w:rsid w:val="00A011DA"/>
    <w:rsid w:val="00A01C47"/>
    <w:rsid w:val="00A01FBE"/>
    <w:rsid w:val="00A03050"/>
    <w:rsid w:val="00A03481"/>
    <w:rsid w:val="00A04648"/>
    <w:rsid w:val="00A047E2"/>
    <w:rsid w:val="00A04B18"/>
    <w:rsid w:val="00A053F7"/>
    <w:rsid w:val="00A05E36"/>
    <w:rsid w:val="00A073CC"/>
    <w:rsid w:val="00A1099D"/>
    <w:rsid w:val="00A1188E"/>
    <w:rsid w:val="00A12B30"/>
    <w:rsid w:val="00A14578"/>
    <w:rsid w:val="00A14770"/>
    <w:rsid w:val="00A15E6B"/>
    <w:rsid w:val="00A20FA3"/>
    <w:rsid w:val="00A23511"/>
    <w:rsid w:val="00A25677"/>
    <w:rsid w:val="00A25CD9"/>
    <w:rsid w:val="00A2648C"/>
    <w:rsid w:val="00A26C12"/>
    <w:rsid w:val="00A27C8C"/>
    <w:rsid w:val="00A30B52"/>
    <w:rsid w:val="00A30C92"/>
    <w:rsid w:val="00A31158"/>
    <w:rsid w:val="00A3353E"/>
    <w:rsid w:val="00A347F6"/>
    <w:rsid w:val="00A4225F"/>
    <w:rsid w:val="00A435F8"/>
    <w:rsid w:val="00A44062"/>
    <w:rsid w:val="00A4442C"/>
    <w:rsid w:val="00A447BF"/>
    <w:rsid w:val="00A44ABF"/>
    <w:rsid w:val="00A50434"/>
    <w:rsid w:val="00A508DF"/>
    <w:rsid w:val="00A50972"/>
    <w:rsid w:val="00A51EF3"/>
    <w:rsid w:val="00A52B0D"/>
    <w:rsid w:val="00A53FA1"/>
    <w:rsid w:val="00A5477E"/>
    <w:rsid w:val="00A54835"/>
    <w:rsid w:val="00A55399"/>
    <w:rsid w:val="00A5575E"/>
    <w:rsid w:val="00A56E21"/>
    <w:rsid w:val="00A57302"/>
    <w:rsid w:val="00A628CB"/>
    <w:rsid w:val="00A632B6"/>
    <w:rsid w:val="00A636B6"/>
    <w:rsid w:val="00A64943"/>
    <w:rsid w:val="00A65816"/>
    <w:rsid w:val="00A65D40"/>
    <w:rsid w:val="00A66262"/>
    <w:rsid w:val="00A67DE5"/>
    <w:rsid w:val="00A7026C"/>
    <w:rsid w:val="00A752B4"/>
    <w:rsid w:val="00A7550A"/>
    <w:rsid w:val="00A76F0B"/>
    <w:rsid w:val="00A775FF"/>
    <w:rsid w:val="00A778ED"/>
    <w:rsid w:val="00A80291"/>
    <w:rsid w:val="00A81F87"/>
    <w:rsid w:val="00A84D63"/>
    <w:rsid w:val="00A85CB7"/>
    <w:rsid w:val="00A874F3"/>
    <w:rsid w:val="00A92B8A"/>
    <w:rsid w:val="00A92B9D"/>
    <w:rsid w:val="00A92C97"/>
    <w:rsid w:val="00A9623F"/>
    <w:rsid w:val="00A96A8F"/>
    <w:rsid w:val="00AA27CA"/>
    <w:rsid w:val="00AA496E"/>
    <w:rsid w:val="00AA591D"/>
    <w:rsid w:val="00AA7C26"/>
    <w:rsid w:val="00AB1DEB"/>
    <w:rsid w:val="00AB3E76"/>
    <w:rsid w:val="00AB4C04"/>
    <w:rsid w:val="00AB576F"/>
    <w:rsid w:val="00AB66FF"/>
    <w:rsid w:val="00AB7F0F"/>
    <w:rsid w:val="00AC0389"/>
    <w:rsid w:val="00AC0D4D"/>
    <w:rsid w:val="00AC0E0D"/>
    <w:rsid w:val="00AC163F"/>
    <w:rsid w:val="00AC1980"/>
    <w:rsid w:val="00AC1D79"/>
    <w:rsid w:val="00AC721E"/>
    <w:rsid w:val="00AC7A94"/>
    <w:rsid w:val="00AD0216"/>
    <w:rsid w:val="00AD3A47"/>
    <w:rsid w:val="00AD4683"/>
    <w:rsid w:val="00AD4FFF"/>
    <w:rsid w:val="00AD6479"/>
    <w:rsid w:val="00AD6A43"/>
    <w:rsid w:val="00AD7F3E"/>
    <w:rsid w:val="00AE2E95"/>
    <w:rsid w:val="00AE43CF"/>
    <w:rsid w:val="00AE4BCF"/>
    <w:rsid w:val="00AE632B"/>
    <w:rsid w:val="00AF0855"/>
    <w:rsid w:val="00AF0A2E"/>
    <w:rsid w:val="00AF0E47"/>
    <w:rsid w:val="00AF1BDD"/>
    <w:rsid w:val="00AF7F4D"/>
    <w:rsid w:val="00B00625"/>
    <w:rsid w:val="00B02029"/>
    <w:rsid w:val="00B03894"/>
    <w:rsid w:val="00B071CC"/>
    <w:rsid w:val="00B07966"/>
    <w:rsid w:val="00B10EE4"/>
    <w:rsid w:val="00B10F97"/>
    <w:rsid w:val="00B1303D"/>
    <w:rsid w:val="00B1311B"/>
    <w:rsid w:val="00B13AD3"/>
    <w:rsid w:val="00B177EB"/>
    <w:rsid w:val="00B200DC"/>
    <w:rsid w:val="00B208CE"/>
    <w:rsid w:val="00B20981"/>
    <w:rsid w:val="00B253D1"/>
    <w:rsid w:val="00B2723A"/>
    <w:rsid w:val="00B27C3E"/>
    <w:rsid w:val="00B323A0"/>
    <w:rsid w:val="00B32C49"/>
    <w:rsid w:val="00B34837"/>
    <w:rsid w:val="00B34A41"/>
    <w:rsid w:val="00B34CA3"/>
    <w:rsid w:val="00B355C6"/>
    <w:rsid w:val="00B376FA"/>
    <w:rsid w:val="00B4308E"/>
    <w:rsid w:val="00B43C69"/>
    <w:rsid w:val="00B44C0F"/>
    <w:rsid w:val="00B46393"/>
    <w:rsid w:val="00B468AC"/>
    <w:rsid w:val="00B476C0"/>
    <w:rsid w:val="00B511FA"/>
    <w:rsid w:val="00B534BD"/>
    <w:rsid w:val="00B56C60"/>
    <w:rsid w:val="00B57605"/>
    <w:rsid w:val="00B612B4"/>
    <w:rsid w:val="00B616C1"/>
    <w:rsid w:val="00B62989"/>
    <w:rsid w:val="00B62B4D"/>
    <w:rsid w:val="00B6304A"/>
    <w:rsid w:val="00B63D3C"/>
    <w:rsid w:val="00B654EB"/>
    <w:rsid w:val="00B67B4E"/>
    <w:rsid w:val="00B70B05"/>
    <w:rsid w:val="00B71263"/>
    <w:rsid w:val="00B73C9F"/>
    <w:rsid w:val="00B76A16"/>
    <w:rsid w:val="00B77703"/>
    <w:rsid w:val="00B77B8B"/>
    <w:rsid w:val="00B80411"/>
    <w:rsid w:val="00B8140A"/>
    <w:rsid w:val="00B81D71"/>
    <w:rsid w:val="00B8227E"/>
    <w:rsid w:val="00B83D92"/>
    <w:rsid w:val="00B844D6"/>
    <w:rsid w:val="00B846DC"/>
    <w:rsid w:val="00B84C80"/>
    <w:rsid w:val="00B858D6"/>
    <w:rsid w:val="00B90571"/>
    <w:rsid w:val="00B91F39"/>
    <w:rsid w:val="00B93EDA"/>
    <w:rsid w:val="00B94B5E"/>
    <w:rsid w:val="00B95C5A"/>
    <w:rsid w:val="00B97889"/>
    <w:rsid w:val="00B97BD8"/>
    <w:rsid w:val="00B97FF4"/>
    <w:rsid w:val="00BA1602"/>
    <w:rsid w:val="00BA176F"/>
    <w:rsid w:val="00BA1E4E"/>
    <w:rsid w:val="00BA434F"/>
    <w:rsid w:val="00BA44B6"/>
    <w:rsid w:val="00BA44F7"/>
    <w:rsid w:val="00BA4D0E"/>
    <w:rsid w:val="00BA51C1"/>
    <w:rsid w:val="00BA51C4"/>
    <w:rsid w:val="00BA5AA8"/>
    <w:rsid w:val="00BB0527"/>
    <w:rsid w:val="00BB08DB"/>
    <w:rsid w:val="00BB3779"/>
    <w:rsid w:val="00BB530D"/>
    <w:rsid w:val="00BB5A3C"/>
    <w:rsid w:val="00BB5F14"/>
    <w:rsid w:val="00BB7E42"/>
    <w:rsid w:val="00BC2959"/>
    <w:rsid w:val="00BC3674"/>
    <w:rsid w:val="00BC37E5"/>
    <w:rsid w:val="00BC3A59"/>
    <w:rsid w:val="00BC4F69"/>
    <w:rsid w:val="00BC534A"/>
    <w:rsid w:val="00BC5FE6"/>
    <w:rsid w:val="00BC650A"/>
    <w:rsid w:val="00BC6E56"/>
    <w:rsid w:val="00BC7371"/>
    <w:rsid w:val="00BD129E"/>
    <w:rsid w:val="00BD77BC"/>
    <w:rsid w:val="00BE1814"/>
    <w:rsid w:val="00BE33C6"/>
    <w:rsid w:val="00BE5755"/>
    <w:rsid w:val="00BE7A56"/>
    <w:rsid w:val="00BF00F6"/>
    <w:rsid w:val="00BF0471"/>
    <w:rsid w:val="00BF1218"/>
    <w:rsid w:val="00BF2EAC"/>
    <w:rsid w:val="00BF3167"/>
    <w:rsid w:val="00BF43C9"/>
    <w:rsid w:val="00BF4C46"/>
    <w:rsid w:val="00BF4D05"/>
    <w:rsid w:val="00BF4FB1"/>
    <w:rsid w:val="00BF76CB"/>
    <w:rsid w:val="00C01405"/>
    <w:rsid w:val="00C03446"/>
    <w:rsid w:val="00C0374D"/>
    <w:rsid w:val="00C043C9"/>
    <w:rsid w:val="00C04FD4"/>
    <w:rsid w:val="00C05338"/>
    <w:rsid w:val="00C05A63"/>
    <w:rsid w:val="00C07286"/>
    <w:rsid w:val="00C11681"/>
    <w:rsid w:val="00C11EDD"/>
    <w:rsid w:val="00C11EEA"/>
    <w:rsid w:val="00C128C3"/>
    <w:rsid w:val="00C13571"/>
    <w:rsid w:val="00C13E80"/>
    <w:rsid w:val="00C148B9"/>
    <w:rsid w:val="00C16F96"/>
    <w:rsid w:val="00C16FF7"/>
    <w:rsid w:val="00C1779A"/>
    <w:rsid w:val="00C17856"/>
    <w:rsid w:val="00C2111B"/>
    <w:rsid w:val="00C222DF"/>
    <w:rsid w:val="00C245A9"/>
    <w:rsid w:val="00C24895"/>
    <w:rsid w:val="00C24DA5"/>
    <w:rsid w:val="00C26BB6"/>
    <w:rsid w:val="00C279D9"/>
    <w:rsid w:val="00C33105"/>
    <w:rsid w:val="00C33477"/>
    <w:rsid w:val="00C3508D"/>
    <w:rsid w:val="00C36AFB"/>
    <w:rsid w:val="00C379BD"/>
    <w:rsid w:val="00C42A0F"/>
    <w:rsid w:val="00C44A2E"/>
    <w:rsid w:val="00C44B5C"/>
    <w:rsid w:val="00C45D5D"/>
    <w:rsid w:val="00C47AF1"/>
    <w:rsid w:val="00C47CD7"/>
    <w:rsid w:val="00C51E46"/>
    <w:rsid w:val="00C52227"/>
    <w:rsid w:val="00C534E2"/>
    <w:rsid w:val="00C54B7D"/>
    <w:rsid w:val="00C55A4C"/>
    <w:rsid w:val="00C633D3"/>
    <w:rsid w:val="00C70DCC"/>
    <w:rsid w:val="00C70DFC"/>
    <w:rsid w:val="00C71161"/>
    <w:rsid w:val="00C74E87"/>
    <w:rsid w:val="00C761EC"/>
    <w:rsid w:val="00C80EE4"/>
    <w:rsid w:val="00C81F4A"/>
    <w:rsid w:val="00C84A40"/>
    <w:rsid w:val="00C84AA0"/>
    <w:rsid w:val="00C84E8D"/>
    <w:rsid w:val="00C85A0A"/>
    <w:rsid w:val="00C863FC"/>
    <w:rsid w:val="00C90EC2"/>
    <w:rsid w:val="00C91FC6"/>
    <w:rsid w:val="00C926AE"/>
    <w:rsid w:val="00C9425A"/>
    <w:rsid w:val="00C9588D"/>
    <w:rsid w:val="00C97108"/>
    <w:rsid w:val="00CA050C"/>
    <w:rsid w:val="00CA0917"/>
    <w:rsid w:val="00CA0BEE"/>
    <w:rsid w:val="00CA281F"/>
    <w:rsid w:val="00CA28F8"/>
    <w:rsid w:val="00CA3E5B"/>
    <w:rsid w:val="00CA52D9"/>
    <w:rsid w:val="00CA64CF"/>
    <w:rsid w:val="00CA65B1"/>
    <w:rsid w:val="00CA786B"/>
    <w:rsid w:val="00CA7934"/>
    <w:rsid w:val="00CB0123"/>
    <w:rsid w:val="00CB0A92"/>
    <w:rsid w:val="00CB187F"/>
    <w:rsid w:val="00CB1F7D"/>
    <w:rsid w:val="00CB20EB"/>
    <w:rsid w:val="00CB3CC2"/>
    <w:rsid w:val="00CB3F4E"/>
    <w:rsid w:val="00CB54FC"/>
    <w:rsid w:val="00CC2276"/>
    <w:rsid w:val="00CC2A0C"/>
    <w:rsid w:val="00CC43A4"/>
    <w:rsid w:val="00CC4C3E"/>
    <w:rsid w:val="00CC5532"/>
    <w:rsid w:val="00CC700E"/>
    <w:rsid w:val="00CC7B03"/>
    <w:rsid w:val="00CD305F"/>
    <w:rsid w:val="00CD34E6"/>
    <w:rsid w:val="00CD44E7"/>
    <w:rsid w:val="00CD45E2"/>
    <w:rsid w:val="00CE0255"/>
    <w:rsid w:val="00CE1012"/>
    <w:rsid w:val="00CE123A"/>
    <w:rsid w:val="00CE2692"/>
    <w:rsid w:val="00CE30D6"/>
    <w:rsid w:val="00CE46C3"/>
    <w:rsid w:val="00CE6420"/>
    <w:rsid w:val="00CF01C7"/>
    <w:rsid w:val="00CF0BB4"/>
    <w:rsid w:val="00CF21E9"/>
    <w:rsid w:val="00CF397A"/>
    <w:rsid w:val="00CF3CEB"/>
    <w:rsid w:val="00CF4C65"/>
    <w:rsid w:val="00CF6B10"/>
    <w:rsid w:val="00CF6E3F"/>
    <w:rsid w:val="00D000B5"/>
    <w:rsid w:val="00D000E4"/>
    <w:rsid w:val="00D00AD3"/>
    <w:rsid w:val="00D016EF"/>
    <w:rsid w:val="00D01A3E"/>
    <w:rsid w:val="00D02C06"/>
    <w:rsid w:val="00D037BF"/>
    <w:rsid w:val="00D05A70"/>
    <w:rsid w:val="00D05C22"/>
    <w:rsid w:val="00D06BDC"/>
    <w:rsid w:val="00D06DE7"/>
    <w:rsid w:val="00D072E4"/>
    <w:rsid w:val="00D1132E"/>
    <w:rsid w:val="00D11AD3"/>
    <w:rsid w:val="00D1318E"/>
    <w:rsid w:val="00D1321F"/>
    <w:rsid w:val="00D1336C"/>
    <w:rsid w:val="00D142A3"/>
    <w:rsid w:val="00D14E7B"/>
    <w:rsid w:val="00D15D47"/>
    <w:rsid w:val="00D171B5"/>
    <w:rsid w:val="00D174FC"/>
    <w:rsid w:val="00D2284B"/>
    <w:rsid w:val="00D24B95"/>
    <w:rsid w:val="00D26089"/>
    <w:rsid w:val="00D30083"/>
    <w:rsid w:val="00D315AC"/>
    <w:rsid w:val="00D31DB6"/>
    <w:rsid w:val="00D32777"/>
    <w:rsid w:val="00D334E0"/>
    <w:rsid w:val="00D3512C"/>
    <w:rsid w:val="00D36C4D"/>
    <w:rsid w:val="00D40BA7"/>
    <w:rsid w:val="00D42ABC"/>
    <w:rsid w:val="00D42B12"/>
    <w:rsid w:val="00D42C4D"/>
    <w:rsid w:val="00D4422A"/>
    <w:rsid w:val="00D44379"/>
    <w:rsid w:val="00D5150A"/>
    <w:rsid w:val="00D53049"/>
    <w:rsid w:val="00D536AC"/>
    <w:rsid w:val="00D54665"/>
    <w:rsid w:val="00D56719"/>
    <w:rsid w:val="00D56D5B"/>
    <w:rsid w:val="00D56FFE"/>
    <w:rsid w:val="00D57D1C"/>
    <w:rsid w:val="00D6069D"/>
    <w:rsid w:val="00D62DD6"/>
    <w:rsid w:val="00D640FC"/>
    <w:rsid w:val="00D64FBD"/>
    <w:rsid w:val="00D7160F"/>
    <w:rsid w:val="00D71B8B"/>
    <w:rsid w:val="00D71D8B"/>
    <w:rsid w:val="00D720D6"/>
    <w:rsid w:val="00D7281F"/>
    <w:rsid w:val="00D73E46"/>
    <w:rsid w:val="00D74BFF"/>
    <w:rsid w:val="00D75918"/>
    <w:rsid w:val="00D75EBA"/>
    <w:rsid w:val="00D76E2E"/>
    <w:rsid w:val="00D775FB"/>
    <w:rsid w:val="00D80992"/>
    <w:rsid w:val="00D80C99"/>
    <w:rsid w:val="00D81F3C"/>
    <w:rsid w:val="00D84876"/>
    <w:rsid w:val="00D85CA3"/>
    <w:rsid w:val="00D87450"/>
    <w:rsid w:val="00D87631"/>
    <w:rsid w:val="00D919F6"/>
    <w:rsid w:val="00D926AD"/>
    <w:rsid w:val="00D927E4"/>
    <w:rsid w:val="00D933C9"/>
    <w:rsid w:val="00D9422E"/>
    <w:rsid w:val="00D95968"/>
    <w:rsid w:val="00D97976"/>
    <w:rsid w:val="00DA0114"/>
    <w:rsid w:val="00DA0E0D"/>
    <w:rsid w:val="00DA221A"/>
    <w:rsid w:val="00DA2B82"/>
    <w:rsid w:val="00DA3F93"/>
    <w:rsid w:val="00DA4A02"/>
    <w:rsid w:val="00DA4ABA"/>
    <w:rsid w:val="00DA4FF1"/>
    <w:rsid w:val="00DA5760"/>
    <w:rsid w:val="00DA5C85"/>
    <w:rsid w:val="00DA75AB"/>
    <w:rsid w:val="00DB065A"/>
    <w:rsid w:val="00DB0AD3"/>
    <w:rsid w:val="00DB1FF8"/>
    <w:rsid w:val="00DB3334"/>
    <w:rsid w:val="00DB367A"/>
    <w:rsid w:val="00DC096E"/>
    <w:rsid w:val="00DC3103"/>
    <w:rsid w:val="00DC3499"/>
    <w:rsid w:val="00DC35B7"/>
    <w:rsid w:val="00DC75CA"/>
    <w:rsid w:val="00DC7ACE"/>
    <w:rsid w:val="00DC7F25"/>
    <w:rsid w:val="00DD02D1"/>
    <w:rsid w:val="00DD1822"/>
    <w:rsid w:val="00DD26FE"/>
    <w:rsid w:val="00DD4739"/>
    <w:rsid w:val="00DD4D56"/>
    <w:rsid w:val="00DD572C"/>
    <w:rsid w:val="00DD6028"/>
    <w:rsid w:val="00DD605B"/>
    <w:rsid w:val="00DD76E0"/>
    <w:rsid w:val="00DE18AF"/>
    <w:rsid w:val="00DE4389"/>
    <w:rsid w:val="00DE75ED"/>
    <w:rsid w:val="00DE7829"/>
    <w:rsid w:val="00DF0BA3"/>
    <w:rsid w:val="00DF123E"/>
    <w:rsid w:val="00DF2454"/>
    <w:rsid w:val="00DF247E"/>
    <w:rsid w:val="00DF3433"/>
    <w:rsid w:val="00DF3A18"/>
    <w:rsid w:val="00DF49C5"/>
    <w:rsid w:val="00DF54E7"/>
    <w:rsid w:val="00DF6BC9"/>
    <w:rsid w:val="00E005E8"/>
    <w:rsid w:val="00E00A7A"/>
    <w:rsid w:val="00E00E5A"/>
    <w:rsid w:val="00E015D9"/>
    <w:rsid w:val="00E02660"/>
    <w:rsid w:val="00E041A2"/>
    <w:rsid w:val="00E05936"/>
    <w:rsid w:val="00E05A77"/>
    <w:rsid w:val="00E05E85"/>
    <w:rsid w:val="00E060DB"/>
    <w:rsid w:val="00E06DB0"/>
    <w:rsid w:val="00E1155E"/>
    <w:rsid w:val="00E129DF"/>
    <w:rsid w:val="00E151E1"/>
    <w:rsid w:val="00E17658"/>
    <w:rsid w:val="00E17959"/>
    <w:rsid w:val="00E17B00"/>
    <w:rsid w:val="00E233B5"/>
    <w:rsid w:val="00E23427"/>
    <w:rsid w:val="00E2358F"/>
    <w:rsid w:val="00E24327"/>
    <w:rsid w:val="00E248D2"/>
    <w:rsid w:val="00E264CE"/>
    <w:rsid w:val="00E27230"/>
    <w:rsid w:val="00E27689"/>
    <w:rsid w:val="00E31850"/>
    <w:rsid w:val="00E318B9"/>
    <w:rsid w:val="00E32ABC"/>
    <w:rsid w:val="00E33E5B"/>
    <w:rsid w:val="00E341BE"/>
    <w:rsid w:val="00E353D6"/>
    <w:rsid w:val="00E35507"/>
    <w:rsid w:val="00E3582F"/>
    <w:rsid w:val="00E37C7F"/>
    <w:rsid w:val="00E413B3"/>
    <w:rsid w:val="00E415E2"/>
    <w:rsid w:val="00E41B55"/>
    <w:rsid w:val="00E42142"/>
    <w:rsid w:val="00E4312F"/>
    <w:rsid w:val="00E4321E"/>
    <w:rsid w:val="00E44B57"/>
    <w:rsid w:val="00E44E02"/>
    <w:rsid w:val="00E4579D"/>
    <w:rsid w:val="00E46625"/>
    <w:rsid w:val="00E47A57"/>
    <w:rsid w:val="00E47AE9"/>
    <w:rsid w:val="00E51AD6"/>
    <w:rsid w:val="00E52111"/>
    <w:rsid w:val="00E53C2B"/>
    <w:rsid w:val="00E545F6"/>
    <w:rsid w:val="00E54C51"/>
    <w:rsid w:val="00E55023"/>
    <w:rsid w:val="00E5566D"/>
    <w:rsid w:val="00E567F1"/>
    <w:rsid w:val="00E614C7"/>
    <w:rsid w:val="00E61B20"/>
    <w:rsid w:val="00E61C99"/>
    <w:rsid w:val="00E61D09"/>
    <w:rsid w:val="00E63EE2"/>
    <w:rsid w:val="00E66F35"/>
    <w:rsid w:val="00E6724C"/>
    <w:rsid w:val="00E673BB"/>
    <w:rsid w:val="00E6745F"/>
    <w:rsid w:val="00E73779"/>
    <w:rsid w:val="00E74F61"/>
    <w:rsid w:val="00E762A1"/>
    <w:rsid w:val="00E76A92"/>
    <w:rsid w:val="00E77FFC"/>
    <w:rsid w:val="00E80D4D"/>
    <w:rsid w:val="00E810DC"/>
    <w:rsid w:val="00E814EE"/>
    <w:rsid w:val="00E81C05"/>
    <w:rsid w:val="00E81ED1"/>
    <w:rsid w:val="00E83B36"/>
    <w:rsid w:val="00E84283"/>
    <w:rsid w:val="00E84778"/>
    <w:rsid w:val="00E84B3F"/>
    <w:rsid w:val="00E91DF8"/>
    <w:rsid w:val="00E91ECB"/>
    <w:rsid w:val="00E92348"/>
    <w:rsid w:val="00E935C8"/>
    <w:rsid w:val="00E94AA9"/>
    <w:rsid w:val="00EA1DF8"/>
    <w:rsid w:val="00EA1F4B"/>
    <w:rsid w:val="00EA35C7"/>
    <w:rsid w:val="00EA62C4"/>
    <w:rsid w:val="00EB011D"/>
    <w:rsid w:val="00EB0AB6"/>
    <w:rsid w:val="00EB2370"/>
    <w:rsid w:val="00EB28D7"/>
    <w:rsid w:val="00EB51AF"/>
    <w:rsid w:val="00EB6C30"/>
    <w:rsid w:val="00EC09F3"/>
    <w:rsid w:val="00EC21A6"/>
    <w:rsid w:val="00EC2ECB"/>
    <w:rsid w:val="00EC44C3"/>
    <w:rsid w:val="00EC45CC"/>
    <w:rsid w:val="00EC5C78"/>
    <w:rsid w:val="00EC6D56"/>
    <w:rsid w:val="00ED22C1"/>
    <w:rsid w:val="00ED265D"/>
    <w:rsid w:val="00ED2A63"/>
    <w:rsid w:val="00ED4933"/>
    <w:rsid w:val="00ED6133"/>
    <w:rsid w:val="00ED66A8"/>
    <w:rsid w:val="00ED767E"/>
    <w:rsid w:val="00EE2530"/>
    <w:rsid w:val="00EE6BC9"/>
    <w:rsid w:val="00EF0336"/>
    <w:rsid w:val="00EF0804"/>
    <w:rsid w:val="00EF0FC9"/>
    <w:rsid w:val="00EF20E8"/>
    <w:rsid w:val="00EF3C10"/>
    <w:rsid w:val="00EF3D41"/>
    <w:rsid w:val="00EF4D1A"/>
    <w:rsid w:val="00EF74FC"/>
    <w:rsid w:val="00F004BF"/>
    <w:rsid w:val="00F01A73"/>
    <w:rsid w:val="00F02CD4"/>
    <w:rsid w:val="00F04CA7"/>
    <w:rsid w:val="00F05582"/>
    <w:rsid w:val="00F05A45"/>
    <w:rsid w:val="00F06EF2"/>
    <w:rsid w:val="00F07224"/>
    <w:rsid w:val="00F10703"/>
    <w:rsid w:val="00F10D33"/>
    <w:rsid w:val="00F13ED2"/>
    <w:rsid w:val="00F1409D"/>
    <w:rsid w:val="00F14828"/>
    <w:rsid w:val="00F15608"/>
    <w:rsid w:val="00F15C2F"/>
    <w:rsid w:val="00F17B08"/>
    <w:rsid w:val="00F20B72"/>
    <w:rsid w:val="00F2158C"/>
    <w:rsid w:val="00F22913"/>
    <w:rsid w:val="00F25CA8"/>
    <w:rsid w:val="00F260C4"/>
    <w:rsid w:val="00F272C4"/>
    <w:rsid w:val="00F306AA"/>
    <w:rsid w:val="00F30B8E"/>
    <w:rsid w:val="00F31E52"/>
    <w:rsid w:val="00F33551"/>
    <w:rsid w:val="00F338DE"/>
    <w:rsid w:val="00F34988"/>
    <w:rsid w:val="00F34B05"/>
    <w:rsid w:val="00F365F0"/>
    <w:rsid w:val="00F36E20"/>
    <w:rsid w:val="00F37034"/>
    <w:rsid w:val="00F40AE4"/>
    <w:rsid w:val="00F453B3"/>
    <w:rsid w:val="00F46BEE"/>
    <w:rsid w:val="00F47038"/>
    <w:rsid w:val="00F475F0"/>
    <w:rsid w:val="00F521C9"/>
    <w:rsid w:val="00F527E7"/>
    <w:rsid w:val="00F55887"/>
    <w:rsid w:val="00F563E5"/>
    <w:rsid w:val="00F62EC6"/>
    <w:rsid w:val="00F67722"/>
    <w:rsid w:val="00F70375"/>
    <w:rsid w:val="00F71923"/>
    <w:rsid w:val="00F72B2B"/>
    <w:rsid w:val="00F74C52"/>
    <w:rsid w:val="00F76368"/>
    <w:rsid w:val="00F77970"/>
    <w:rsid w:val="00F80464"/>
    <w:rsid w:val="00F804C8"/>
    <w:rsid w:val="00F812A5"/>
    <w:rsid w:val="00F8170E"/>
    <w:rsid w:val="00F817C2"/>
    <w:rsid w:val="00F819F4"/>
    <w:rsid w:val="00F825EB"/>
    <w:rsid w:val="00F850E4"/>
    <w:rsid w:val="00F868B3"/>
    <w:rsid w:val="00F86A8A"/>
    <w:rsid w:val="00F91421"/>
    <w:rsid w:val="00F9225F"/>
    <w:rsid w:val="00F93608"/>
    <w:rsid w:val="00F9439C"/>
    <w:rsid w:val="00F9616D"/>
    <w:rsid w:val="00FA01C6"/>
    <w:rsid w:val="00FA139E"/>
    <w:rsid w:val="00FA3A55"/>
    <w:rsid w:val="00FA509D"/>
    <w:rsid w:val="00FA5349"/>
    <w:rsid w:val="00FA6628"/>
    <w:rsid w:val="00FA7101"/>
    <w:rsid w:val="00FB2469"/>
    <w:rsid w:val="00FB25FF"/>
    <w:rsid w:val="00FB2C90"/>
    <w:rsid w:val="00FB3439"/>
    <w:rsid w:val="00FB3DED"/>
    <w:rsid w:val="00FB43E6"/>
    <w:rsid w:val="00FB4A02"/>
    <w:rsid w:val="00FB4BF3"/>
    <w:rsid w:val="00FC010E"/>
    <w:rsid w:val="00FC0330"/>
    <w:rsid w:val="00FC370C"/>
    <w:rsid w:val="00FC510D"/>
    <w:rsid w:val="00FC6D27"/>
    <w:rsid w:val="00FD29AA"/>
    <w:rsid w:val="00FD31DA"/>
    <w:rsid w:val="00FD415F"/>
    <w:rsid w:val="00FD42D5"/>
    <w:rsid w:val="00FD525D"/>
    <w:rsid w:val="00FD5FEB"/>
    <w:rsid w:val="00FD6022"/>
    <w:rsid w:val="00FD7B66"/>
    <w:rsid w:val="00FE1AC5"/>
    <w:rsid w:val="00FE3034"/>
    <w:rsid w:val="00FE32F6"/>
    <w:rsid w:val="00FE3C2E"/>
    <w:rsid w:val="00FE3CE8"/>
    <w:rsid w:val="00FF08C8"/>
    <w:rsid w:val="00FF30E5"/>
    <w:rsid w:val="00FF43A6"/>
    <w:rsid w:val="00FF4C2E"/>
    <w:rsid w:val="00FF4ED4"/>
    <w:rsid w:val="00FF684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808A"/>
  <w15:docId w15:val="{58A600F6-24B6-42BB-9BE7-B3A30580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C75C7"/>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1"/>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1"/>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unhideWhenUsed/>
    <w:qFormat/>
    <w:rsid w:val="00CB3CC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CB3CC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637ED4"/>
    <w:pPr>
      <w:spacing w:after="0" w:line="240" w:lineRule="auto"/>
    </w:pPr>
    <w:rPr>
      <w:b/>
      <w:color w:val="FFC000" w:themeColor="accent4"/>
      <w:sz w:val="24"/>
    </w:rPr>
  </w:style>
  <w:style w:type="character" w:customStyle="1" w:styleId="Kop1Char">
    <w:name w:val="Kop 1 Char"/>
    <w:basedOn w:val="Standaardalinea-lettertype"/>
    <w:link w:val="Kop1"/>
    <w:uiPriority w:val="9"/>
    <w:rsid w:val="00D536AC"/>
    <w:rPr>
      <w:rFonts w:eastAsiaTheme="majorEastAsia" w:cstheme="majorBidi"/>
      <w:sz w:val="32"/>
      <w:szCs w:val="32"/>
    </w:rPr>
  </w:style>
  <w:style w:type="character" w:customStyle="1" w:styleId="Kop2Char">
    <w:name w:val="Kop 2 Char"/>
    <w:basedOn w:val="Standaardalinea-lettertype"/>
    <w:link w:val="Kop2"/>
    <w:uiPriority w:val="9"/>
    <w:rsid w:val="00786CFE"/>
    <w:rPr>
      <w:rFonts w:eastAsiaTheme="majorEastAsi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CB3CC2"/>
    <w:pPr>
      <w:spacing w:line="259" w:lineRule="auto"/>
      <w:outlineLvl w:val="9"/>
    </w:pPr>
    <w:rPr>
      <w:rFonts w:asciiTheme="majorHAnsi" w:hAnsiTheme="majorHAnsi"/>
      <w:color w:val="2F5496" w:themeColor="accent1" w:themeShade="BF"/>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rsid w:val="00CB3CC2"/>
    <w:rPr>
      <w:rFonts w:asciiTheme="majorHAnsi" w:eastAsiaTheme="majorEastAsia" w:hAnsiTheme="majorHAnsi" w:cstheme="majorBidi"/>
      <w:i/>
      <w:iCs/>
      <w:color w:val="2F5496" w:themeColor="accent1" w:themeShade="BF"/>
      <w:sz w:val="24"/>
    </w:rPr>
  </w:style>
  <w:style w:type="character" w:customStyle="1" w:styleId="Kop5Char">
    <w:name w:val="Kop 5 Char"/>
    <w:basedOn w:val="Standaardalinea-lettertype"/>
    <w:link w:val="Kop5"/>
    <w:uiPriority w:val="9"/>
    <w:rsid w:val="00CB3CC2"/>
    <w:rPr>
      <w:rFonts w:asciiTheme="majorHAnsi" w:eastAsiaTheme="majorEastAsia" w:hAnsiTheme="majorHAnsi" w:cstheme="majorBidi"/>
      <w:color w:val="2F5496" w:themeColor="accent1" w:themeShade="BF"/>
      <w:sz w:val="24"/>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sz w:val="24"/>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sz w:val="24"/>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 w:type="paragraph" w:styleId="Normaalweb">
    <w:name w:val="Normal (Web)"/>
    <w:basedOn w:val="Standaard"/>
    <w:uiPriority w:val="99"/>
    <w:semiHidden/>
    <w:unhideWhenUsed/>
    <w:rsid w:val="00726EF4"/>
    <w:pPr>
      <w:spacing w:before="100" w:beforeAutospacing="1" w:after="100" w:afterAutospacing="1"/>
      <w:jc w:val="left"/>
    </w:pPr>
    <w:rPr>
      <w:rFonts w:ascii="Times New Roman" w:eastAsia="Times New Roman" w:hAnsi="Times New Roman" w:cs="Times New Roman"/>
      <w:szCs w:val="24"/>
      <w:lang w:eastAsia="nl-BE"/>
    </w:rPr>
  </w:style>
  <w:style w:type="character" w:styleId="Tekstvantijdelijkeaanduiding">
    <w:name w:val="Placeholder Text"/>
    <w:basedOn w:val="Standaardalinea-lettertype"/>
    <w:uiPriority w:val="99"/>
    <w:semiHidden/>
    <w:rsid w:val="00B9057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764183">
      <w:bodyDiv w:val="1"/>
      <w:marLeft w:val="0"/>
      <w:marRight w:val="0"/>
      <w:marTop w:val="0"/>
      <w:marBottom w:val="0"/>
      <w:divBdr>
        <w:top w:val="none" w:sz="0" w:space="0" w:color="auto"/>
        <w:left w:val="none" w:sz="0" w:space="0" w:color="auto"/>
        <w:bottom w:val="none" w:sz="0" w:space="0" w:color="auto"/>
        <w:right w:val="none" w:sz="0" w:space="0" w:color="auto"/>
      </w:divBdr>
      <w:divsChild>
        <w:div w:id="124541114">
          <w:marLeft w:val="0"/>
          <w:marRight w:val="0"/>
          <w:marTop w:val="0"/>
          <w:marBottom w:val="0"/>
          <w:divBdr>
            <w:top w:val="none" w:sz="0" w:space="0" w:color="auto"/>
            <w:left w:val="none" w:sz="0" w:space="0" w:color="auto"/>
            <w:bottom w:val="none" w:sz="0" w:space="0" w:color="auto"/>
            <w:right w:val="none" w:sz="0" w:space="0" w:color="auto"/>
          </w:divBdr>
          <w:divsChild>
            <w:div w:id="9890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99332">
      <w:bodyDiv w:val="1"/>
      <w:marLeft w:val="0"/>
      <w:marRight w:val="0"/>
      <w:marTop w:val="0"/>
      <w:marBottom w:val="0"/>
      <w:divBdr>
        <w:top w:val="none" w:sz="0" w:space="0" w:color="auto"/>
        <w:left w:val="none" w:sz="0" w:space="0" w:color="auto"/>
        <w:bottom w:val="none" w:sz="0" w:space="0" w:color="auto"/>
        <w:right w:val="none" w:sz="0" w:space="0" w:color="auto"/>
      </w:divBdr>
      <w:divsChild>
        <w:div w:id="291593904">
          <w:marLeft w:val="0"/>
          <w:marRight w:val="0"/>
          <w:marTop w:val="0"/>
          <w:marBottom w:val="0"/>
          <w:divBdr>
            <w:top w:val="none" w:sz="0" w:space="0" w:color="auto"/>
            <w:left w:val="none" w:sz="0" w:space="0" w:color="auto"/>
            <w:bottom w:val="none" w:sz="0" w:space="0" w:color="auto"/>
            <w:right w:val="none" w:sz="0" w:space="0" w:color="auto"/>
          </w:divBdr>
          <w:divsChild>
            <w:div w:id="188501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 w:id="2093576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OneDrive\7_Toegepaste_informatica_2023-2024\2e_semester\Samenvattings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Samenvattingssjabloon.dotx</Template>
  <TotalTime>0</TotalTime>
  <Pages>68</Pages>
  <Words>18410</Words>
  <Characters>101261</Characters>
  <Application>Microsoft Office Word</Application>
  <DocSecurity>0</DocSecurity>
  <Lines>843</Lines>
  <Paragraphs>238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 Magerman</cp:lastModifiedBy>
  <cp:revision>284</cp:revision>
  <dcterms:created xsi:type="dcterms:W3CDTF">2024-11-04T11:26:00Z</dcterms:created>
  <dcterms:modified xsi:type="dcterms:W3CDTF">2024-12-26T15:55:00Z</dcterms:modified>
</cp:coreProperties>
</file>