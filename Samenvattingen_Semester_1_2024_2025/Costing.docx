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6DEDFB" w14:textId="445ADE2F" w:rsidR="005B2C48" w:rsidRDefault="0087655F">
      <w:r>
        <w:rPr>
          <w:noProof/>
        </w:rPr>
        <w:drawing>
          <wp:anchor distT="0" distB="0" distL="114300" distR="114300" simplePos="0" relativeHeight="251658240" behindDoc="0" locked="0" layoutInCell="1" allowOverlap="1" wp14:anchorId="29EEE66A" wp14:editId="43D7B226">
            <wp:simplePos x="0" y="0"/>
            <wp:positionH relativeFrom="margin">
              <wp:align>right</wp:align>
            </wp:positionH>
            <wp:positionV relativeFrom="margin">
              <wp:posOffset>217170</wp:posOffset>
            </wp:positionV>
            <wp:extent cx="5669280" cy="3444240"/>
            <wp:effectExtent l="228600" t="228600" r="236220" b="232410"/>
            <wp:wrapSquare wrapText="bothSides"/>
            <wp:docPr id="34753860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8603" name="Afbeelding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4442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F8814" w14:textId="583A0190" w:rsidR="00577817" w:rsidRDefault="00CB3CC2">
      <w:r>
        <w:t xml:space="preserve">Inhoudsopgave: </w:t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  <w:t xml:space="preserve">    Datum:</w:t>
      </w:r>
    </w:p>
    <w:p w14:paraId="0D269391" w14:textId="1D5699EF" w:rsidR="009B463A" w:rsidRDefault="00A34C2B">
      <w:pPr>
        <w:pStyle w:val="Inhopg1"/>
        <w:rPr>
          <w:rFonts w:eastAsiaTheme="minorEastAsia"/>
          <w:b w:val="0"/>
          <w:noProof/>
          <w:kern w:val="2"/>
          <w:szCs w:val="24"/>
          <w:lang w:eastAsia="nl-BE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6125321" w:history="1">
        <w:r w:rsidR="009B463A" w:rsidRPr="00E62CC3">
          <w:rPr>
            <w:rStyle w:val="Hyperlink"/>
            <w:noProof/>
          </w:rPr>
          <w:t>1</w:t>
        </w:r>
        <w:r w:rsidR="009B463A">
          <w:rPr>
            <w:rFonts w:eastAsiaTheme="minorEastAsia"/>
            <w:b w:val="0"/>
            <w:noProof/>
            <w:kern w:val="2"/>
            <w:szCs w:val="24"/>
            <w:lang w:eastAsia="nl-BE"/>
            <w14:ligatures w14:val="standardContextual"/>
          </w:rPr>
          <w:tab/>
        </w:r>
        <w:r w:rsidR="009B463A" w:rsidRPr="00E62CC3">
          <w:rPr>
            <w:rStyle w:val="Hyperlink"/>
            <w:noProof/>
          </w:rPr>
          <w:t>Hoofdstuk 1: De Balans</w:t>
        </w:r>
        <w:r w:rsidR="009B463A">
          <w:rPr>
            <w:noProof/>
            <w:webHidden/>
          </w:rPr>
          <w:tab/>
        </w:r>
        <w:r w:rsidR="009B463A">
          <w:rPr>
            <w:noProof/>
            <w:webHidden/>
          </w:rPr>
          <w:fldChar w:fldCharType="begin"/>
        </w:r>
        <w:r w:rsidR="009B463A">
          <w:rPr>
            <w:noProof/>
            <w:webHidden/>
          </w:rPr>
          <w:instrText xml:space="preserve"> PAGEREF _Toc186125321 \h </w:instrText>
        </w:r>
        <w:r w:rsidR="009B463A">
          <w:rPr>
            <w:noProof/>
            <w:webHidden/>
          </w:rPr>
        </w:r>
        <w:r w:rsidR="009B463A">
          <w:rPr>
            <w:noProof/>
            <w:webHidden/>
          </w:rPr>
          <w:fldChar w:fldCharType="separate"/>
        </w:r>
        <w:r w:rsidR="009B463A">
          <w:rPr>
            <w:noProof/>
            <w:webHidden/>
          </w:rPr>
          <w:t>2</w:t>
        </w:r>
        <w:r w:rsidR="009B463A">
          <w:rPr>
            <w:noProof/>
            <w:webHidden/>
          </w:rPr>
          <w:fldChar w:fldCharType="end"/>
        </w:r>
      </w:hyperlink>
    </w:p>
    <w:p w14:paraId="1BF7E6E9" w14:textId="4B139716" w:rsidR="009B463A" w:rsidRDefault="009B463A">
      <w:pPr>
        <w:pStyle w:val="Inhopg1"/>
        <w:rPr>
          <w:rFonts w:eastAsiaTheme="minorEastAsia"/>
          <w:b w:val="0"/>
          <w:noProof/>
          <w:kern w:val="2"/>
          <w:szCs w:val="24"/>
          <w:lang w:eastAsia="nl-BE"/>
          <w14:ligatures w14:val="standardContextual"/>
        </w:rPr>
      </w:pPr>
      <w:hyperlink w:anchor="_Toc186125322" w:history="1">
        <w:r w:rsidRPr="00E62CC3">
          <w:rPr>
            <w:rStyle w:val="Hyperlink"/>
            <w:noProof/>
          </w:rPr>
          <w:t>2</w:t>
        </w:r>
        <w:r>
          <w:rPr>
            <w:rFonts w:eastAsiaTheme="minorEastAsia"/>
            <w:b w:val="0"/>
            <w:noProof/>
            <w:kern w:val="2"/>
            <w:szCs w:val="24"/>
            <w:lang w:eastAsia="nl-BE"/>
            <w14:ligatures w14:val="standardContextual"/>
          </w:rPr>
          <w:tab/>
        </w:r>
        <w:r w:rsidRPr="00E62CC3">
          <w:rPr>
            <w:rStyle w:val="Hyperlink"/>
            <w:noProof/>
          </w:rPr>
          <w:t>Hoofdstuk 2: Resultatenrekening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624C31" w14:textId="074732D1" w:rsidR="009B463A" w:rsidRDefault="009B463A">
      <w:pPr>
        <w:pStyle w:val="Inhopg1"/>
        <w:rPr>
          <w:rFonts w:eastAsiaTheme="minorEastAsia"/>
          <w:b w:val="0"/>
          <w:noProof/>
          <w:kern w:val="2"/>
          <w:szCs w:val="24"/>
          <w:lang w:eastAsia="nl-BE"/>
          <w14:ligatures w14:val="standardContextual"/>
        </w:rPr>
      </w:pPr>
      <w:hyperlink w:anchor="_Toc186125323" w:history="1">
        <w:r w:rsidRPr="00E62CC3">
          <w:rPr>
            <w:rStyle w:val="Hyperlink"/>
            <w:noProof/>
          </w:rPr>
          <w:t>3</w:t>
        </w:r>
        <w:r>
          <w:rPr>
            <w:rFonts w:eastAsiaTheme="minorEastAsia"/>
            <w:b w:val="0"/>
            <w:noProof/>
            <w:kern w:val="2"/>
            <w:szCs w:val="24"/>
            <w:lang w:eastAsia="nl-BE"/>
            <w14:ligatures w14:val="standardContextual"/>
          </w:rPr>
          <w:tab/>
        </w:r>
        <w:r w:rsidRPr="00E62CC3">
          <w:rPr>
            <w:rStyle w:val="Hyperlink"/>
            <w:noProof/>
          </w:rPr>
          <w:t>Hoofdstuk 3: Management Accounting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11BB96" w14:textId="02B92F36" w:rsidR="009B463A" w:rsidRDefault="009B463A">
      <w:pPr>
        <w:pStyle w:val="Inhopg2"/>
        <w:rPr>
          <w:rFonts w:eastAsiaTheme="minorEastAsia"/>
          <w:noProof/>
          <w:kern w:val="2"/>
          <w:szCs w:val="24"/>
          <w:lang w:eastAsia="nl-BE"/>
          <w14:ligatures w14:val="standardContextual"/>
        </w:rPr>
      </w:pPr>
      <w:hyperlink w:anchor="_Toc186125324" w:history="1">
        <w:r w:rsidRPr="00E62CC3">
          <w:rPr>
            <w:rStyle w:val="Hyperlink"/>
            <w:noProof/>
          </w:rPr>
          <w:t>3.1</w:t>
        </w:r>
        <w:r>
          <w:rPr>
            <w:rFonts w:eastAsiaTheme="minorEastAsia"/>
            <w:noProof/>
            <w:kern w:val="2"/>
            <w:szCs w:val="24"/>
            <w:lang w:eastAsia="nl-BE"/>
            <w14:ligatures w14:val="standardContextual"/>
          </w:rPr>
          <w:tab/>
        </w:r>
        <w:r w:rsidRPr="00E62CC3">
          <w:rPr>
            <w:rStyle w:val="Hyperlink"/>
            <w:noProof/>
          </w:rPr>
          <w:t>Inleiding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561D6C" w14:textId="5D900D04" w:rsidR="009B463A" w:rsidRDefault="009B463A">
      <w:pPr>
        <w:pStyle w:val="Inhopg2"/>
        <w:rPr>
          <w:rFonts w:eastAsiaTheme="minorEastAsia"/>
          <w:noProof/>
          <w:kern w:val="2"/>
          <w:szCs w:val="24"/>
          <w:lang w:eastAsia="nl-BE"/>
          <w14:ligatures w14:val="standardContextual"/>
        </w:rPr>
      </w:pPr>
      <w:hyperlink w:anchor="_Toc186125325" w:history="1">
        <w:r w:rsidRPr="00E62CC3">
          <w:rPr>
            <w:rStyle w:val="Hyperlink"/>
            <w:noProof/>
          </w:rPr>
          <w:t>3.2</w:t>
        </w:r>
        <w:r>
          <w:rPr>
            <w:rFonts w:eastAsiaTheme="minorEastAsia"/>
            <w:noProof/>
            <w:kern w:val="2"/>
            <w:szCs w:val="24"/>
            <w:lang w:eastAsia="nl-BE"/>
            <w14:ligatures w14:val="standardContextual"/>
          </w:rPr>
          <w:tab/>
        </w:r>
        <w:r w:rsidRPr="00E62CC3">
          <w:rPr>
            <w:rStyle w:val="Hyperlink"/>
            <w:noProof/>
          </w:rPr>
          <w:t>Investeringsanalyse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B366FE" w14:textId="6EBE4C7A" w:rsidR="009B463A" w:rsidRDefault="009B463A">
      <w:pPr>
        <w:pStyle w:val="Inhopg1"/>
        <w:rPr>
          <w:rFonts w:eastAsiaTheme="minorEastAsia"/>
          <w:b w:val="0"/>
          <w:noProof/>
          <w:kern w:val="2"/>
          <w:szCs w:val="24"/>
          <w:lang w:eastAsia="nl-BE"/>
          <w14:ligatures w14:val="standardContextual"/>
        </w:rPr>
      </w:pPr>
      <w:hyperlink w:anchor="_Toc186125326" w:history="1">
        <w:r w:rsidRPr="00E62CC3">
          <w:rPr>
            <w:rStyle w:val="Hyperlink"/>
            <w:noProof/>
          </w:rPr>
          <w:t>4</w:t>
        </w:r>
        <w:r>
          <w:rPr>
            <w:rFonts w:eastAsiaTheme="minorEastAsia"/>
            <w:b w:val="0"/>
            <w:noProof/>
            <w:kern w:val="2"/>
            <w:szCs w:val="24"/>
            <w:lang w:eastAsia="nl-BE"/>
            <w14:ligatures w14:val="standardContextual"/>
          </w:rPr>
          <w:tab/>
        </w:r>
        <w:r w:rsidRPr="00E62CC3">
          <w:rPr>
            <w:rStyle w:val="Hyperlink"/>
            <w:noProof/>
          </w:rPr>
          <w:t>Hoofdstuk 4: Break-evenanalyse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82DEF1" w14:textId="69B27441" w:rsidR="009B463A" w:rsidRDefault="009B463A">
      <w:pPr>
        <w:pStyle w:val="Inhopg1"/>
        <w:rPr>
          <w:rFonts w:eastAsiaTheme="minorEastAsia"/>
          <w:b w:val="0"/>
          <w:noProof/>
          <w:kern w:val="2"/>
          <w:szCs w:val="24"/>
          <w:lang w:eastAsia="nl-BE"/>
          <w14:ligatures w14:val="standardContextual"/>
        </w:rPr>
      </w:pPr>
      <w:hyperlink w:anchor="_Toc186125327" w:history="1">
        <w:r w:rsidRPr="00E62CC3">
          <w:rPr>
            <w:rStyle w:val="Hyperlink"/>
            <w:noProof/>
          </w:rPr>
          <w:t>5</w:t>
        </w:r>
        <w:r>
          <w:rPr>
            <w:rFonts w:eastAsiaTheme="minorEastAsia"/>
            <w:b w:val="0"/>
            <w:noProof/>
            <w:kern w:val="2"/>
            <w:szCs w:val="24"/>
            <w:lang w:eastAsia="nl-BE"/>
            <w14:ligatures w14:val="standardContextual"/>
          </w:rPr>
          <w:tab/>
        </w:r>
        <w:r w:rsidRPr="00E62CC3">
          <w:rPr>
            <w:rStyle w:val="Hyperlink"/>
            <w:noProof/>
          </w:rPr>
          <w:t>Hoofdstuk 5: Kostprijsbeleid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AF6DAA" w14:textId="4FFFFF7D" w:rsidR="009B463A" w:rsidRDefault="009B463A">
      <w:pPr>
        <w:pStyle w:val="Inhopg1"/>
        <w:rPr>
          <w:rFonts w:eastAsiaTheme="minorEastAsia"/>
          <w:b w:val="0"/>
          <w:noProof/>
          <w:kern w:val="2"/>
          <w:szCs w:val="24"/>
          <w:lang w:eastAsia="nl-BE"/>
          <w14:ligatures w14:val="standardContextual"/>
        </w:rPr>
      </w:pPr>
      <w:hyperlink w:anchor="_Toc186125328" w:history="1">
        <w:r w:rsidRPr="00E62CC3">
          <w:rPr>
            <w:rStyle w:val="Hyperlink"/>
            <w:noProof/>
          </w:rPr>
          <w:t>6</w:t>
        </w:r>
        <w:r>
          <w:rPr>
            <w:rFonts w:eastAsiaTheme="minorEastAsia"/>
            <w:b w:val="0"/>
            <w:noProof/>
            <w:kern w:val="2"/>
            <w:szCs w:val="24"/>
            <w:lang w:eastAsia="nl-BE"/>
            <w14:ligatures w14:val="standardContextual"/>
          </w:rPr>
          <w:tab/>
        </w:r>
        <w:r w:rsidRPr="00E62CC3">
          <w:rPr>
            <w:rStyle w:val="Hyperlink"/>
            <w:noProof/>
          </w:rPr>
          <w:t>Formularium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_Toc186125328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6EA7D4" w14:textId="700EC961" w:rsidR="0005717A" w:rsidRPr="004E21F8" w:rsidRDefault="00A34C2B" w:rsidP="002F1204">
      <w:r>
        <w:fldChar w:fldCharType="end"/>
      </w:r>
    </w:p>
    <w:p w14:paraId="1B3CFD2D" w14:textId="77777777" w:rsidR="00AC163F" w:rsidRPr="004E21F8" w:rsidRDefault="00AC163F" w:rsidP="002F1204"/>
    <w:p w14:paraId="330BCEA8" w14:textId="77777777" w:rsidR="00AC163F" w:rsidRPr="004E21F8" w:rsidRDefault="00AC163F" w:rsidP="002F1204">
      <w:pPr>
        <w:sectPr w:rsidR="00AC163F" w:rsidRPr="004E21F8" w:rsidSect="001D7C52">
          <w:footerReference w:type="default" r:id="rId9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D8E7A7A" w14:textId="062A1A37" w:rsidR="00AC163F" w:rsidRDefault="003F2271" w:rsidP="004E21F8">
      <w:pPr>
        <w:pStyle w:val="Kop1"/>
      </w:pPr>
      <w:bookmarkStart w:id="0" w:name="_Toc186125321"/>
      <w:r>
        <w:lastRenderedPageBreak/>
        <w:t>Hoofdstuk 1:</w:t>
      </w:r>
      <w:r w:rsidR="004E21F8" w:rsidRPr="004E21F8">
        <w:t xml:space="preserve"> De B</w:t>
      </w:r>
      <w:r w:rsidR="004E21F8">
        <w:t>alans</w:t>
      </w:r>
      <w:bookmarkEnd w:id="0"/>
    </w:p>
    <w:p w14:paraId="7E28CB63" w14:textId="7D64613E" w:rsidR="004E21F8" w:rsidRDefault="00FE130C" w:rsidP="00FE130C">
      <w:pPr>
        <w:pStyle w:val="Geenafstand"/>
      </w:pPr>
      <w:r>
        <w:t xml:space="preserve">De Balans: </w:t>
      </w:r>
    </w:p>
    <w:p w14:paraId="395181AE" w14:textId="02DF5292" w:rsidR="004D42F2" w:rsidRDefault="00FE130C" w:rsidP="004D42F2">
      <w:pPr>
        <w:pStyle w:val="Lijstalinea"/>
        <w:numPr>
          <w:ilvl w:val="0"/>
          <w:numId w:val="2"/>
        </w:numPr>
      </w:pPr>
      <w:r>
        <w:t xml:space="preserve">De balans is </w:t>
      </w:r>
      <w:r w:rsidR="00736211">
        <w:t>opgedeeld</w:t>
      </w:r>
      <w:r>
        <w:t xml:space="preserve"> in 2 grote zijdes</w:t>
      </w:r>
      <w:r w:rsidR="004D42F2">
        <w:t xml:space="preserve"> (zie iets verder).</w:t>
      </w:r>
    </w:p>
    <w:p w14:paraId="3BD37DC1" w14:textId="661B1DC2" w:rsidR="00736211" w:rsidRDefault="00736211" w:rsidP="004D42F2">
      <w:pPr>
        <w:pStyle w:val="Lijstalinea"/>
        <w:numPr>
          <w:ilvl w:val="0"/>
          <w:numId w:val="2"/>
        </w:numPr>
      </w:pPr>
      <w:r>
        <w:t>Beide zijdes zijn uiteindelijk allebei gelijk in geldwaarde</w:t>
      </w:r>
    </w:p>
    <w:p w14:paraId="1224410F" w14:textId="5CBC596A" w:rsidR="003223FD" w:rsidRPr="004E21F8" w:rsidRDefault="00EA7468" w:rsidP="0029639C">
      <w:pPr>
        <w:pStyle w:val="Lijstalinea"/>
        <w:numPr>
          <w:ilvl w:val="0"/>
          <w:numId w:val="2"/>
        </w:numPr>
      </w:pPr>
      <w:r>
        <w:t>De balans (op 31/12/2023) is een momentopname van activa en passiva</w:t>
      </w:r>
    </w:p>
    <w:p w14:paraId="51E7BD6A" w14:textId="0B863868" w:rsidR="00AC163F" w:rsidRPr="004E21F8" w:rsidRDefault="00AC163F" w:rsidP="002F1204"/>
    <w:p w14:paraId="2050C01E" w14:textId="23B80930" w:rsidR="00AC163F" w:rsidRDefault="00B11B76" w:rsidP="002935A2">
      <w:pPr>
        <w:pStyle w:val="Geenafstand"/>
      </w:pPr>
      <w:r>
        <w:t xml:space="preserve">Vast activa: </w:t>
      </w:r>
    </w:p>
    <w:p w14:paraId="2B690EC6" w14:textId="16F2E4DE" w:rsidR="009F1814" w:rsidRDefault="009F1814" w:rsidP="0029639C">
      <w:pPr>
        <w:pStyle w:val="Lijstalinea"/>
        <w:numPr>
          <w:ilvl w:val="0"/>
          <w:numId w:val="5"/>
        </w:numPr>
      </w:pPr>
      <w:r>
        <w:t xml:space="preserve">Wordt gebruikt om de </w:t>
      </w:r>
      <w:r w:rsidRPr="00553826">
        <w:rPr>
          <w:b/>
          <w:bCs/>
        </w:rPr>
        <w:t>investeringsmiddelen</w:t>
      </w:r>
      <w:r w:rsidR="00553826" w:rsidRPr="00553826">
        <w:rPr>
          <w:b/>
          <w:bCs/>
        </w:rPr>
        <w:t>/werkmiddelen</w:t>
      </w:r>
      <w:r>
        <w:t xml:space="preserve"> in je bedrijf bij te houden: </w:t>
      </w:r>
    </w:p>
    <w:p w14:paraId="0B22D11C" w14:textId="63D2452F" w:rsidR="00B11B76" w:rsidRDefault="00B11B76" w:rsidP="0029639C">
      <w:pPr>
        <w:pStyle w:val="Lijstalinea"/>
        <w:numPr>
          <w:ilvl w:val="0"/>
          <w:numId w:val="5"/>
        </w:numPr>
      </w:pPr>
      <w:r>
        <w:t xml:space="preserve">Heeft 3 </w:t>
      </w:r>
      <w:proofErr w:type="spellStart"/>
      <w:r>
        <w:t>subzijden</w:t>
      </w:r>
      <w:proofErr w:type="spellEnd"/>
      <w:r>
        <w:t xml:space="preserve">: </w:t>
      </w:r>
    </w:p>
    <w:p w14:paraId="02CE442F" w14:textId="753CE08E" w:rsidR="00B11B76" w:rsidRPr="00F93618" w:rsidRDefault="00B11B76" w:rsidP="0029639C">
      <w:pPr>
        <w:pStyle w:val="Lijstalinea"/>
        <w:numPr>
          <w:ilvl w:val="0"/>
          <w:numId w:val="3"/>
        </w:numPr>
        <w:rPr>
          <w:b/>
          <w:bCs/>
        </w:rPr>
      </w:pPr>
      <w:r w:rsidRPr="00F93618">
        <w:rPr>
          <w:b/>
          <w:bCs/>
        </w:rPr>
        <w:t>Oprichtingskosten</w:t>
      </w:r>
    </w:p>
    <w:p w14:paraId="74053340" w14:textId="68B3E602" w:rsidR="005A2065" w:rsidRDefault="005A2065" w:rsidP="005A2065">
      <w:pPr>
        <w:pStyle w:val="Lijstalinea"/>
        <w:numPr>
          <w:ilvl w:val="1"/>
          <w:numId w:val="3"/>
        </w:numPr>
      </w:pPr>
      <w:r>
        <w:t>Je mag dit uitzonderlijk op de balans zetten</w:t>
      </w:r>
      <w:r w:rsidR="00F93618">
        <w:t xml:space="preserve"> bij het opstarten van je </w:t>
      </w:r>
      <w:proofErr w:type="spellStart"/>
      <w:r w:rsidR="00F93618">
        <w:t>ondernemings</w:t>
      </w:r>
      <w:proofErr w:type="spellEnd"/>
      <w:r w:rsidR="00F93618">
        <w:t xml:space="preserve"> wegens de heel hoge kosten die een onderneming altijd maakt in de beginfase van het bedrijf.</w:t>
      </w:r>
    </w:p>
    <w:p w14:paraId="28412591" w14:textId="168144F5" w:rsidR="00B11B76" w:rsidRDefault="00B11B76" w:rsidP="0029639C">
      <w:pPr>
        <w:pStyle w:val="Lijstalinea"/>
        <w:numPr>
          <w:ilvl w:val="0"/>
          <w:numId w:val="3"/>
        </w:numPr>
      </w:pPr>
      <w:r w:rsidRPr="00F93618">
        <w:rPr>
          <w:b/>
          <w:bCs/>
        </w:rPr>
        <w:t>Vast</w:t>
      </w:r>
      <w:r>
        <w:t xml:space="preserve"> </w:t>
      </w:r>
      <w:r w:rsidRPr="00F93618">
        <w:rPr>
          <w:b/>
          <w:bCs/>
        </w:rPr>
        <w:t>Activa</w:t>
      </w:r>
    </w:p>
    <w:p w14:paraId="57D43DDC" w14:textId="4964E03C" w:rsidR="002935A2" w:rsidRDefault="002935A2" w:rsidP="0029639C">
      <w:pPr>
        <w:pStyle w:val="Lijstalinea"/>
        <w:numPr>
          <w:ilvl w:val="1"/>
          <w:numId w:val="3"/>
        </w:numPr>
      </w:pPr>
      <w:r>
        <w:t>Materiële vaste activa</w:t>
      </w:r>
    </w:p>
    <w:p w14:paraId="7D7C0F87" w14:textId="38B4ACBB" w:rsidR="002935A2" w:rsidRDefault="002935A2" w:rsidP="0029639C">
      <w:pPr>
        <w:pStyle w:val="Lijstalinea"/>
        <w:numPr>
          <w:ilvl w:val="1"/>
          <w:numId w:val="3"/>
        </w:numPr>
      </w:pPr>
      <w:r>
        <w:t>Immateriële vaste activa</w:t>
      </w:r>
    </w:p>
    <w:p w14:paraId="6EE6DF39" w14:textId="5E63E72C" w:rsidR="00996E3E" w:rsidRDefault="00996E3E" w:rsidP="0029639C">
      <w:pPr>
        <w:pStyle w:val="Lijstalinea"/>
        <w:numPr>
          <w:ilvl w:val="1"/>
          <w:numId w:val="3"/>
        </w:numPr>
      </w:pPr>
      <w:r>
        <w:t>Zit langer dan één jaar in je onderneming</w:t>
      </w:r>
    </w:p>
    <w:p w14:paraId="019CFD44" w14:textId="718BD2EF" w:rsidR="00B11B76" w:rsidRPr="00F93618" w:rsidRDefault="00B11B76" w:rsidP="0029639C">
      <w:pPr>
        <w:pStyle w:val="Lijstalinea"/>
        <w:numPr>
          <w:ilvl w:val="0"/>
          <w:numId w:val="3"/>
        </w:numPr>
        <w:rPr>
          <w:b/>
          <w:bCs/>
        </w:rPr>
      </w:pPr>
      <w:r w:rsidRPr="00F93618">
        <w:rPr>
          <w:b/>
          <w:bCs/>
        </w:rPr>
        <w:t>Vlottende Activa</w:t>
      </w:r>
    </w:p>
    <w:p w14:paraId="27872F14" w14:textId="55345425" w:rsidR="002935A2" w:rsidRDefault="002935A2" w:rsidP="0029639C">
      <w:pPr>
        <w:pStyle w:val="Lijstalinea"/>
        <w:numPr>
          <w:ilvl w:val="1"/>
          <w:numId w:val="3"/>
        </w:numPr>
      </w:pPr>
      <w:r>
        <w:t>Liquide Middelen</w:t>
      </w:r>
    </w:p>
    <w:p w14:paraId="2BEAFF0B" w14:textId="2936248F" w:rsidR="00355056" w:rsidRPr="004E21F8" w:rsidRDefault="00355056" w:rsidP="0029639C">
      <w:pPr>
        <w:pStyle w:val="Lijstalinea"/>
        <w:numPr>
          <w:ilvl w:val="1"/>
          <w:numId w:val="3"/>
        </w:numPr>
      </w:pPr>
      <w:r>
        <w:t>Zit minder dan één jaar in je onderneming</w:t>
      </w:r>
    </w:p>
    <w:p w14:paraId="40148330" w14:textId="2BA63112" w:rsidR="00AC163F" w:rsidRDefault="00AC163F" w:rsidP="002F1204"/>
    <w:p w14:paraId="18970D0D" w14:textId="5F42FBAA" w:rsidR="002935A2" w:rsidRDefault="002935A2" w:rsidP="00C030C2">
      <w:pPr>
        <w:pStyle w:val="Geenafstand"/>
      </w:pPr>
      <w:r>
        <w:t>Pas</w:t>
      </w:r>
      <w:r w:rsidR="003032A5">
        <w:t xml:space="preserve">siva: </w:t>
      </w:r>
    </w:p>
    <w:p w14:paraId="684A073D" w14:textId="497FA5A2" w:rsidR="009F1814" w:rsidRDefault="009F1814" w:rsidP="00F93618">
      <w:pPr>
        <w:pStyle w:val="Lijstalinea"/>
        <w:numPr>
          <w:ilvl w:val="0"/>
          <w:numId w:val="44"/>
        </w:numPr>
      </w:pPr>
      <w:r>
        <w:t>Wordt gebruikt om alle</w:t>
      </w:r>
      <w:r w:rsidR="00127EC2">
        <w:t xml:space="preserve"> schulden bij te houden </w:t>
      </w:r>
    </w:p>
    <w:p w14:paraId="05DB1715" w14:textId="1058E885" w:rsidR="006345E1" w:rsidRDefault="00553826" w:rsidP="00F93618">
      <w:pPr>
        <w:pStyle w:val="Lijstalinea"/>
        <w:numPr>
          <w:ilvl w:val="0"/>
          <w:numId w:val="44"/>
        </w:numPr>
      </w:pPr>
      <w:r>
        <w:t>Financieringsbronnen</w:t>
      </w:r>
    </w:p>
    <w:p w14:paraId="19BDDAB7" w14:textId="46048E81" w:rsidR="003032A5" w:rsidRDefault="003032A5" w:rsidP="00F93618">
      <w:pPr>
        <w:pStyle w:val="Lijstalinea"/>
        <w:numPr>
          <w:ilvl w:val="0"/>
          <w:numId w:val="44"/>
        </w:numPr>
      </w:pPr>
      <w:r>
        <w:t xml:space="preserve">Heeft 2 </w:t>
      </w:r>
      <w:proofErr w:type="spellStart"/>
      <w:r>
        <w:t>subzijden</w:t>
      </w:r>
      <w:proofErr w:type="spellEnd"/>
      <w:r>
        <w:t xml:space="preserve">: </w:t>
      </w:r>
    </w:p>
    <w:p w14:paraId="042A49AC" w14:textId="520BF22F" w:rsidR="003032A5" w:rsidRPr="00F93618" w:rsidRDefault="003032A5" w:rsidP="00F93618">
      <w:pPr>
        <w:pStyle w:val="Lijstalinea"/>
        <w:numPr>
          <w:ilvl w:val="1"/>
          <w:numId w:val="44"/>
        </w:numPr>
        <w:rPr>
          <w:b/>
          <w:bCs/>
        </w:rPr>
      </w:pPr>
      <w:r w:rsidRPr="00F93618">
        <w:rPr>
          <w:b/>
          <w:bCs/>
        </w:rPr>
        <w:t>Eigen vermogen</w:t>
      </w:r>
    </w:p>
    <w:p w14:paraId="6040B45E" w14:textId="32AB5B8C" w:rsidR="003032A5" w:rsidRPr="00F93618" w:rsidRDefault="00BA67E3" w:rsidP="00F93618">
      <w:pPr>
        <w:pStyle w:val="Lijstalinea"/>
        <w:numPr>
          <w:ilvl w:val="1"/>
          <w:numId w:val="44"/>
        </w:numPr>
        <w:rPr>
          <w:b/>
          <w:bCs/>
        </w:rPr>
      </w:pPr>
      <w:r w:rsidRPr="00F93618">
        <w:rPr>
          <w:b/>
          <w:bCs/>
        </w:rPr>
        <w:t>Vreemd Vermogen (</w:t>
      </w:r>
      <w:r w:rsidR="003032A5" w:rsidRPr="00F93618">
        <w:rPr>
          <w:b/>
          <w:bCs/>
        </w:rPr>
        <w:t>Schulden</w:t>
      </w:r>
      <w:r w:rsidRPr="00F93618">
        <w:rPr>
          <w:b/>
          <w:bCs/>
        </w:rPr>
        <w:t>)</w:t>
      </w:r>
    </w:p>
    <w:p w14:paraId="6B20823A" w14:textId="4D94EAF9" w:rsidR="003032A5" w:rsidRDefault="003032A5" w:rsidP="00F93618">
      <w:pPr>
        <w:pStyle w:val="Lijstalinea"/>
        <w:numPr>
          <w:ilvl w:val="2"/>
          <w:numId w:val="44"/>
        </w:numPr>
      </w:pPr>
      <w:r>
        <w:t>Schulde</w:t>
      </w:r>
      <w:r w:rsidR="00C030C2">
        <w:t>n</w:t>
      </w:r>
      <w:r>
        <w:t xml:space="preserve"> &lt;</w:t>
      </w:r>
      <w:r w:rsidR="00C030C2">
        <w:t>=</w:t>
      </w:r>
      <w:r>
        <w:t xml:space="preserve"> 1 jaar</w:t>
      </w:r>
    </w:p>
    <w:p w14:paraId="17ED22D7" w14:textId="1165E63E" w:rsidR="00280C69" w:rsidRDefault="008464F7" w:rsidP="00F93618">
      <w:pPr>
        <w:pStyle w:val="Lijstalinea"/>
        <w:numPr>
          <w:ilvl w:val="2"/>
          <w:numId w:val="44"/>
        </w:numPr>
      </w:pPr>
      <w:r w:rsidRPr="004E21F8">
        <w:rPr>
          <w:noProof/>
        </w:rPr>
        <w:drawing>
          <wp:anchor distT="0" distB="0" distL="114300" distR="114300" simplePos="0" relativeHeight="251658241" behindDoc="1" locked="0" layoutInCell="1" allowOverlap="1" wp14:anchorId="6EEC2FE2" wp14:editId="44465869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6089015" cy="3419475"/>
            <wp:effectExtent l="0" t="0" r="6985" b="9525"/>
            <wp:wrapTight wrapText="bothSides">
              <wp:wrapPolygon edited="0">
                <wp:start x="0" y="0"/>
                <wp:lineTo x="0" y="21540"/>
                <wp:lineTo x="21557" y="21540"/>
                <wp:lineTo x="21557" y="0"/>
                <wp:lineTo x="0" y="0"/>
              </wp:wrapPolygon>
            </wp:wrapTight>
            <wp:docPr id="414840751" name="Afbeelding 1" descr="Afbeelding met tekst, schermopname, dia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40751" name="Afbeelding 1" descr="Afbeelding met tekst, schermopname, diagram, lijn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0C2">
        <w:t>Schulden &gt; 1 jaar</w:t>
      </w:r>
    </w:p>
    <w:p w14:paraId="0967ED86" w14:textId="244C1E74" w:rsidR="00280C69" w:rsidRPr="004E21F8" w:rsidRDefault="001E571D" w:rsidP="00B247C2">
      <w:pPr>
        <w:pStyle w:val="Geenafstand"/>
      </w:pPr>
      <w:r>
        <w:lastRenderedPageBreak/>
        <w:t>Voorstelling</w:t>
      </w:r>
      <w:r w:rsidR="00280C69">
        <w:t xml:space="preserve"> van de balans: </w:t>
      </w:r>
    </w:p>
    <w:p w14:paraId="1AFEC48C" w14:textId="479D51E8" w:rsidR="00AC163F" w:rsidRPr="004E21F8" w:rsidRDefault="00B247C2" w:rsidP="002F1204">
      <w:r w:rsidRPr="00280C69">
        <w:rPr>
          <w:noProof/>
        </w:rPr>
        <w:drawing>
          <wp:anchor distT="0" distB="0" distL="114300" distR="114300" simplePos="0" relativeHeight="251658242" behindDoc="1" locked="0" layoutInCell="1" allowOverlap="1" wp14:anchorId="03AC1C25" wp14:editId="463274D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972050" cy="4209415"/>
            <wp:effectExtent l="0" t="0" r="0" b="635"/>
            <wp:wrapTight wrapText="bothSides">
              <wp:wrapPolygon edited="0">
                <wp:start x="0" y="0"/>
                <wp:lineTo x="0" y="21506"/>
                <wp:lineTo x="21517" y="21506"/>
                <wp:lineTo x="21517" y="0"/>
                <wp:lineTo x="0" y="0"/>
              </wp:wrapPolygon>
            </wp:wrapTight>
            <wp:docPr id="1311933590" name="Afbeelding 1" descr="Afbeelding met tekst, schermopname, nummer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33590" name="Afbeelding 1" descr="Afbeelding met tekst, schermopname, nummer, Parallel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50B43" w14:textId="77777777" w:rsidR="00AC163F" w:rsidRPr="004E21F8" w:rsidRDefault="00AC163F" w:rsidP="002F1204"/>
    <w:p w14:paraId="56AFF88F" w14:textId="77777777" w:rsidR="00AC163F" w:rsidRPr="004E21F8" w:rsidRDefault="00AC163F" w:rsidP="002F1204"/>
    <w:p w14:paraId="13670C26" w14:textId="77777777" w:rsidR="00AC163F" w:rsidRPr="004E21F8" w:rsidRDefault="00AC163F" w:rsidP="002F1204"/>
    <w:p w14:paraId="6EB12286" w14:textId="77777777" w:rsidR="00AC163F" w:rsidRPr="004E21F8" w:rsidRDefault="00AC163F" w:rsidP="002F1204"/>
    <w:p w14:paraId="6C9DA2BE" w14:textId="77777777" w:rsidR="00AC163F" w:rsidRPr="004E21F8" w:rsidRDefault="00AC163F" w:rsidP="002F1204"/>
    <w:p w14:paraId="2521E4EC" w14:textId="77777777" w:rsidR="00AC163F" w:rsidRPr="004E21F8" w:rsidRDefault="00AC163F" w:rsidP="002F1204"/>
    <w:p w14:paraId="6BA16501" w14:textId="77777777" w:rsidR="00AC163F" w:rsidRPr="004E21F8" w:rsidRDefault="00AC163F" w:rsidP="002F1204"/>
    <w:p w14:paraId="6549F944" w14:textId="77777777" w:rsidR="00AC163F" w:rsidRPr="004E21F8" w:rsidRDefault="00AC163F" w:rsidP="002F1204"/>
    <w:p w14:paraId="4E9CE757" w14:textId="77777777" w:rsidR="00AC163F" w:rsidRPr="004E21F8" w:rsidRDefault="00AC163F" w:rsidP="002F1204"/>
    <w:p w14:paraId="35BCC886" w14:textId="77777777" w:rsidR="00AC163F" w:rsidRPr="004E21F8" w:rsidRDefault="00AC163F" w:rsidP="002F1204"/>
    <w:p w14:paraId="21C803F0" w14:textId="77777777" w:rsidR="00AC163F" w:rsidRPr="004E21F8" w:rsidRDefault="00AC163F" w:rsidP="002F1204"/>
    <w:p w14:paraId="27A9AADF" w14:textId="77777777" w:rsidR="00AC163F" w:rsidRPr="004E21F8" w:rsidRDefault="00AC163F" w:rsidP="002F1204"/>
    <w:p w14:paraId="14F7F471" w14:textId="77777777" w:rsidR="00AC163F" w:rsidRPr="004E21F8" w:rsidRDefault="00AC163F" w:rsidP="002F1204"/>
    <w:p w14:paraId="6C677EDA" w14:textId="77777777" w:rsidR="00AC163F" w:rsidRPr="004E21F8" w:rsidRDefault="00AC163F" w:rsidP="002F1204"/>
    <w:p w14:paraId="46100DD3" w14:textId="77777777" w:rsidR="00AC163F" w:rsidRPr="004E21F8" w:rsidRDefault="00AC163F" w:rsidP="002F1204"/>
    <w:p w14:paraId="21DD70DF" w14:textId="77777777" w:rsidR="00AC163F" w:rsidRPr="004E21F8" w:rsidRDefault="00AC163F" w:rsidP="002F1204"/>
    <w:p w14:paraId="7984B92D" w14:textId="77777777" w:rsidR="00AC163F" w:rsidRPr="004E21F8" w:rsidRDefault="00AC163F" w:rsidP="002F1204"/>
    <w:p w14:paraId="4D5A6DD0" w14:textId="77777777" w:rsidR="00AC163F" w:rsidRPr="004E21F8" w:rsidRDefault="00AC163F" w:rsidP="002F1204"/>
    <w:p w14:paraId="57E19FEF" w14:textId="150139B9" w:rsidR="00AC163F" w:rsidRPr="004E21F8" w:rsidRDefault="00AC163F" w:rsidP="002F1204"/>
    <w:p w14:paraId="67B2EEC6" w14:textId="50ECEBDD" w:rsidR="00AC163F" w:rsidRPr="004E21F8" w:rsidRDefault="00AC163F" w:rsidP="002F1204"/>
    <w:p w14:paraId="63E61FB3" w14:textId="57FA72C0" w:rsidR="00AC163F" w:rsidRPr="004E21F8" w:rsidRDefault="00AC163F" w:rsidP="002F1204"/>
    <w:p w14:paraId="407B43E5" w14:textId="72F8619D" w:rsidR="00811EC4" w:rsidRDefault="00811EC4" w:rsidP="002F1204">
      <w:r w:rsidRPr="00B247C2">
        <w:rPr>
          <w:noProof/>
        </w:rPr>
        <w:drawing>
          <wp:anchor distT="0" distB="0" distL="114300" distR="114300" simplePos="0" relativeHeight="251658243" behindDoc="1" locked="0" layoutInCell="1" allowOverlap="1" wp14:anchorId="398507CF" wp14:editId="37ED6667">
            <wp:simplePos x="0" y="0"/>
            <wp:positionH relativeFrom="margin">
              <wp:posOffset>565150</wp:posOffset>
            </wp:positionH>
            <wp:positionV relativeFrom="paragraph">
              <wp:posOffset>144780</wp:posOffset>
            </wp:positionV>
            <wp:extent cx="4994275" cy="4463415"/>
            <wp:effectExtent l="0" t="0" r="0" b="0"/>
            <wp:wrapTight wrapText="bothSides">
              <wp:wrapPolygon edited="0">
                <wp:start x="0" y="0"/>
                <wp:lineTo x="0" y="21480"/>
                <wp:lineTo x="21504" y="21480"/>
                <wp:lineTo x="21504" y="0"/>
                <wp:lineTo x="0" y="0"/>
              </wp:wrapPolygon>
            </wp:wrapTight>
            <wp:docPr id="131214765" name="Afbeelding 1" descr="Afbeelding met tekst, schermopname, nummer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4765" name="Afbeelding 1" descr="Afbeelding met tekst, schermopname, nummer, Parallel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2F3E9" w14:textId="77777777" w:rsidR="00811EC4" w:rsidRDefault="00811EC4" w:rsidP="002F1204"/>
    <w:p w14:paraId="38320115" w14:textId="09F6308F" w:rsidR="00811EC4" w:rsidRDefault="00811EC4" w:rsidP="002F1204"/>
    <w:p w14:paraId="70EE6762" w14:textId="0ED3EB59" w:rsidR="004F0676" w:rsidRDefault="004F0676" w:rsidP="002F1204"/>
    <w:p w14:paraId="00EDABEC" w14:textId="77777777" w:rsidR="00811EC4" w:rsidRDefault="00811EC4" w:rsidP="002F1204"/>
    <w:p w14:paraId="1F180522" w14:textId="77777777" w:rsidR="00811EC4" w:rsidRDefault="00811EC4" w:rsidP="002F1204"/>
    <w:p w14:paraId="76D6513A" w14:textId="77777777" w:rsidR="00811EC4" w:rsidRDefault="00811EC4" w:rsidP="002F1204"/>
    <w:p w14:paraId="1E601710" w14:textId="77777777" w:rsidR="00811EC4" w:rsidRDefault="00811EC4" w:rsidP="002F1204"/>
    <w:p w14:paraId="2285D7BC" w14:textId="77777777" w:rsidR="00811EC4" w:rsidRDefault="00811EC4" w:rsidP="002F1204"/>
    <w:p w14:paraId="61EAC1B0" w14:textId="77777777" w:rsidR="00811EC4" w:rsidRDefault="00811EC4" w:rsidP="002F1204"/>
    <w:p w14:paraId="00970974" w14:textId="77777777" w:rsidR="00811EC4" w:rsidRDefault="00811EC4" w:rsidP="002F1204"/>
    <w:p w14:paraId="1BAD4E19" w14:textId="77777777" w:rsidR="00811EC4" w:rsidRDefault="00811EC4" w:rsidP="002F1204"/>
    <w:p w14:paraId="45617190" w14:textId="77777777" w:rsidR="00811EC4" w:rsidRDefault="00811EC4" w:rsidP="002F1204"/>
    <w:p w14:paraId="4C55D326" w14:textId="77777777" w:rsidR="00811EC4" w:rsidRDefault="00811EC4" w:rsidP="002F1204"/>
    <w:p w14:paraId="6C2EE448" w14:textId="77777777" w:rsidR="00811EC4" w:rsidRDefault="00811EC4" w:rsidP="002F1204"/>
    <w:p w14:paraId="238A1C12" w14:textId="77777777" w:rsidR="00811EC4" w:rsidRDefault="00811EC4" w:rsidP="002F1204"/>
    <w:p w14:paraId="7DD9731C" w14:textId="77777777" w:rsidR="00811EC4" w:rsidRDefault="00811EC4" w:rsidP="002F1204"/>
    <w:p w14:paraId="22E49B02" w14:textId="77777777" w:rsidR="00811EC4" w:rsidRDefault="00811EC4" w:rsidP="002F1204"/>
    <w:p w14:paraId="308BCF1A" w14:textId="77777777" w:rsidR="00811EC4" w:rsidRDefault="00811EC4" w:rsidP="002F1204"/>
    <w:p w14:paraId="33450A83" w14:textId="77777777" w:rsidR="00811EC4" w:rsidRDefault="00811EC4" w:rsidP="002F1204"/>
    <w:p w14:paraId="756CF188" w14:textId="77777777" w:rsidR="00811EC4" w:rsidRDefault="00811EC4" w:rsidP="002F1204"/>
    <w:p w14:paraId="564F5463" w14:textId="77777777" w:rsidR="00811EC4" w:rsidRDefault="00811EC4" w:rsidP="002F1204"/>
    <w:p w14:paraId="15808978" w14:textId="77777777" w:rsidR="00811EC4" w:rsidRDefault="00811EC4" w:rsidP="002F1204"/>
    <w:p w14:paraId="0589B6D0" w14:textId="77777777" w:rsidR="00811EC4" w:rsidRDefault="00811EC4" w:rsidP="002F1204"/>
    <w:p w14:paraId="4B513D68" w14:textId="77777777" w:rsidR="00811EC4" w:rsidRDefault="00811EC4" w:rsidP="002F1204"/>
    <w:p w14:paraId="77FA867B" w14:textId="77777777" w:rsidR="00B32D7F" w:rsidRDefault="00B32D7F" w:rsidP="002F1204"/>
    <w:p w14:paraId="6A09B1D4" w14:textId="772A79A9" w:rsidR="00811EC4" w:rsidRDefault="0030085B" w:rsidP="0030085B">
      <w:pPr>
        <w:pStyle w:val="Geenafstand"/>
      </w:pPr>
      <w:r>
        <w:lastRenderedPageBreak/>
        <w:t>Verschil tussen de balans en resultatenrekening:</w:t>
      </w:r>
    </w:p>
    <w:p w14:paraId="1378F2B7" w14:textId="1A677495" w:rsidR="00811EC4" w:rsidRDefault="0030085B" w:rsidP="0029639C">
      <w:pPr>
        <w:pStyle w:val="Lijstalinea"/>
        <w:numPr>
          <w:ilvl w:val="0"/>
          <w:numId w:val="6"/>
        </w:numPr>
      </w:pPr>
      <w:r>
        <w:t xml:space="preserve">Balans: </w:t>
      </w:r>
    </w:p>
    <w:p w14:paraId="2F935137" w14:textId="77777777" w:rsidR="0030085B" w:rsidRDefault="0030085B" w:rsidP="0029639C">
      <w:pPr>
        <w:pStyle w:val="Lijstalinea"/>
        <w:numPr>
          <w:ilvl w:val="1"/>
          <w:numId w:val="6"/>
        </w:numPr>
      </w:pPr>
      <w:r w:rsidRPr="0030085B">
        <w:t xml:space="preserve">Telkens nieuwe </w:t>
      </w:r>
      <w:r w:rsidRPr="0030085B">
        <w:rPr>
          <w:b/>
          <w:bCs/>
        </w:rPr>
        <w:t>momentopname</w:t>
      </w:r>
    </w:p>
    <w:p w14:paraId="3F8FE4C2" w14:textId="08A4A67A" w:rsidR="0030085B" w:rsidRDefault="0030085B" w:rsidP="0029639C">
      <w:pPr>
        <w:pStyle w:val="Lijstalinea"/>
        <w:numPr>
          <w:ilvl w:val="1"/>
          <w:numId w:val="6"/>
        </w:numPr>
      </w:pPr>
      <w:r w:rsidRPr="0030085B">
        <w:t>Wijzigingen in bezit &amp; financiering</w:t>
      </w:r>
    </w:p>
    <w:p w14:paraId="108E8736" w14:textId="41E3365A" w:rsidR="00811EC4" w:rsidRDefault="0030085B" w:rsidP="0029639C">
      <w:pPr>
        <w:pStyle w:val="Lijstalinea"/>
        <w:numPr>
          <w:ilvl w:val="0"/>
          <w:numId w:val="6"/>
        </w:numPr>
      </w:pPr>
      <w:r>
        <w:t>Resultatenrekening:</w:t>
      </w:r>
    </w:p>
    <w:p w14:paraId="13F4ED33" w14:textId="77777777" w:rsidR="0030085B" w:rsidRDefault="0030085B" w:rsidP="0029639C">
      <w:pPr>
        <w:pStyle w:val="Lijstalinea"/>
        <w:numPr>
          <w:ilvl w:val="1"/>
          <w:numId w:val="6"/>
        </w:numPr>
      </w:pPr>
      <w:r w:rsidRPr="0030085B">
        <w:t xml:space="preserve">Situatie van énkel </w:t>
      </w:r>
      <w:r w:rsidRPr="0030085B">
        <w:rPr>
          <w:b/>
          <w:bCs/>
        </w:rPr>
        <w:t>één jaar</w:t>
      </w:r>
      <w:r w:rsidRPr="0030085B">
        <w:t xml:space="preserve"> </w:t>
      </w:r>
    </w:p>
    <w:p w14:paraId="1E640D39" w14:textId="62B34F45" w:rsidR="0030085B" w:rsidRDefault="0030085B" w:rsidP="0029639C">
      <w:pPr>
        <w:pStyle w:val="Lijstalinea"/>
        <w:numPr>
          <w:ilvl w:val="1"/>
          <w:numId w:val="6"/>
        </w:numPr>
      </w:pPr>
      <w:r w:rsidRPr="0030085B">
        <w:t>Overzicht opbrengsten &amp; kosten</w:t>
      </w:r>
    </w:p>
    <w:p w14:paraId="7DDF7F85" w14:textId="77777777" w:rsidR="00811EC4" w:rsidRDefault="00811EC4" w:rsidP="002F1204"/>
    <w:p w14:paraId="6FE82A37" w14:textId="178FCF26" w:rsidR="00811EC4" w:rsidRDefault="0030085B" w:rsidP="0030085B">
      <w:pPr>
        <w:pStyle w:val="Geenafstand"/>
      </w:pPr>
      <w:r>
        <w:t>Activa &gt; Vaste Activa:</w:t>
      </w:r>
    </w:p>
    <w:p w14:paraId="4CCCF5B4" w14:textId="16D6B0D7" w:rsidR="0030085B" w:rsidRDefault="0030085B" w:rsidP="0029639C">
      <w:pPr>
        <w:pStyle w:val="Lijstalinea"/>
        <w:numPr>
          <w:ilvl w:val="0"/>
          <w:numId w:val="7"/>
        </w:numPr>
      </w:pPr>
      <w:r w:rsidRPr="0030085B">
        <w:t>Notariskosten, ed.</w:t>
      </w:r>
    </w:p>
    <w:p w14:paraId="79E6195F" w14:textId="5AA50AFB" w:rsidR="0030085B" w:rsidRDefault="006732B4" w:rsidP="0029639C">
      <w:pPr>
        <w:pStyle w:val="Lijstalinea"/>
        <w:numPr>
          <w:ilvl w:val="0"/>
          <w:numId w:val="7"/>
        </w:numPr>
      </w:pPr>
      <w:r w:rsidRPr="0030085B">
        <w:t xml:space="preserve">Rechten </w:t>
      </w:r>
      <w:r w:rsidR="0030085B" w:rsidRPr="0030085B">
        <w:t xml:space="preserve">op… bijv. </w:t>
      </w:r>
      <w:r w:rsidRPr="0030085B">
        <w:t>Goodwill</w:t>
      </w:r>
      <w:r w:rsidR="0030085B" w:rsidRPr="0030085B">
        <w:t xml:space="preserve">, licenties, productdesign,… </w:t>
      </w:r>
    </w:p>
    <w:p w14:paraId="3BFF8C0F" w14:textId="7362D417" w:rsidR="0030085B" w:rsidRDefault="006732B4" w:rsidP="0029639C">
      <w:pPr>
        <w:pStyle w:val="Lijstalinea"/>
        <w:numPr>
          <w:ilvl w:val="0"/>
          <w:numId w:val="7"/>
        </w:numPr>
      </w:pPr>
      <w:r w:rsidRPr="0030085B">
        <w:t xml:space="preserve">Investeringen </w:t>
      </w:r>
      <w:r w:rsidR="0030085B" w:rsidRPr="0030085B">
        <w:t xml:space="preserve">in materiaal, gebouwen,... </w:t>
      </w:r>
    </w:p>
    <w:p w14:paraId="4994C76A" w14:textId="55ACEB52" w:rsidR="0030085B" w:rsidRDefault="0030085B" w:rsidP="0029639C">
      <w:pPr>
        <w:pStyle w:val="Lijstalinea"/>
        <w:numPr>
          <w:ilvl w:val="0"/>
          <w:numId w:val="7"/>
        </w:numPr>
      </w:pPr>
      <w:r w:rsidRPr="0030085B">
        <w:t xml:space="preserve">Huurwaarborg of aandelen voor LT-deelnames </w:t>
      </w:r>
    </w:p>
    <w:p w14:paraId="6A3BF48E" w14:textId="146C6FE1" w:rsidR="0030085B" w:rsidRDefault="0030085B" w:rsidP="0029639C">
      <w:pPr>
        <w:pStyle w:val="Lijstalinea"/>
        <w:numPr>
          <w:ilvl w:val="0"/>
          <w:numId w:val="7"/>
        </w:numPr>
        <w:rPr>
          <w:bCs/>
        </w:rPr>
      </w:pPr>
      <w:r w:rsidRPr="00B32D7F">
        <w:rPr>
          <w:bCs/>
        </w:rPr>
        <w:t xml:space="preserve">Vaste Activa &gt; Materiële Vaste Activa &gt; Codes 25 – 27 wordt </w:t>
      </w:r>
      <w:r w:rsidRPr="00B32D7F">
        <w:rPr>
          <w:b/>
          <w:color w:val="FF0000"/>
        </w:rPr>
        <w:t>MEESTAL NIET</w:t>
      </w:r>
      <w:r w:rsidRPr="00B32D7F">
        <w:rPr>
          <w:bCs/>
          <w:color w:val="FF0000"/>
        </w:rPr>
        <w:t xml:space="preserve"> </w:t>
      </w:r>
      <w:r w:rsidRPr="00B32D7F">
        <w:rPr>
          <w:bCs/>
        </w:rPr>
        <w:t>gevraagd</w:t>
      </w:r>
    </w:p>
    <w:p w14:paraId="654CEBB3" w14:textId="0D511210" w:rsidR="0030085B" w:rsidRPr="004D42F2" w:rsidRDefault="0030085B" w:rsidP="0029639C">
      <w:pPr>
        <w:pStyle w:val="Geenafstand"/>
        <w:numPr>
          <w:ilvl w:val="0"/>
          <w:numId w:val="7"/>
        </w:numPr>
        <w:rPr>
          <w:b w:val="0"/>
          <w:bCs/>
          <w:color w:val="FF0000"/>
        </w:rPr>
      </w:pPr>
      <w:r w:rsidRPr="004D42F2">
        <w:rPr>
          <w:b w:val="0"/>
          <w:bCs/>
          <w:color w:val="FF0000"/>
        </w:rPr>
        <w:t xml:space="preserve">Alles van immateriële vaste activa is </w:t>
      </w:r>
      <w:r w:rsidRPr="004D42F2">
        <w:rPr>
          <w:color w:val="FF0000"/>
        </w:rPr>
        <w:t>intellectuele eigendom</w:t>
      </w:r>
    </w:p>
    <w:p w14:paraId="322DE0A1" w14:textId="77777777" w:rsidR="00811EC4" w:rsidRDefault="00811EC4" w:rsidP="002F1204"/>
    <w:p w14:paraId="568DD6C4" w14:textId="587681A4" w:rsidR="00811EC4" w:rsidRDefault="0030085B" w:rsidP="0030085B">
      <w:pPr>
        <w:pStyle w:val="Geenafstand"/>
      </w:pPr>
      <w:r>
        <w:t xml:space="preserve">Activa &gt; Vlottende Activa: </w:t>
      </w:r>
    </w:p>
    <w:p w14:paraId="01AD3A64" w14:textId="77777777" w:rsidR="0030085B" w:rsidRDefault="0030085B" w:rsidP="0029639C">
      <w:pPr>
        <w:pStyle w:val="Lijstalinea"/>
        <w:numPr>
          <w:ilvl w:val="0"/>
          <w:numId w:val="8"/>
        </w:numPr>
      </w:pPr>
      <w:r w:rsidRPr="0030085B">
        <w:t xml:space="preserve">Wat ligt er op inventarisdatum nog in voorraad? = </w:t>
      </w:r>
    </w:p>
    <w:p w14:paraId="083A2DD8" w14:textId="1C29DD71" w:rsidR="0030085B" w:rsidRDefault="006732B4" w:rsidP="0029639C">
      <w:pPr>
        <w:pStyle w:val="Lijstalinea"/>
        <w:numPr>
          <w:ilvl w:val="0"/>
          <w:numId w:val="8"/>
        </w:numPr>
      </w:pPr>
      <w:r w:rsidRPr="0030085B">
        <w:t xml:space="preserve">Onverkochte </w:t>
      </w:r>
      <w:r w:rsidR="0030085B" w:rsidRPr="0030085B">
        <w:t>goederen Hoeveel facturen moeten mijn klanten mij nog betalen?</w:t>
      </w:r>
    </w:p>
    <w:p w14:paraId="3AE61D12" w14:textId="6DA5AF12" w:rsidR="0030085B" w:rsidRDefault="0030085B" w:rsidP="0029639C">
      <w:pPr>
        <w:pStyle w:val="Lijstalinea"/>
        <w:numPr>
          <w:ilvl w:val="0"/>
          <w:numId w:val="8"/>
        </w:numPr>
      </w:pPr>
      <w:r w:rsidRPr="0030085B">
        <w:t xml:space="preserve"> Hoeveel geld bezit ik nú op mijn bankrekening (of KT-belegging)</w:t>
      </w:r>
    </w:p>
    <w:p w14:paraId="321145B7" w14:textId="6D60C886" w:rsidR="0030085B" w:rsidRPr="004D42F2" w:rsidRDefault="0030085B" w:rsidP="004D42F2">
      <w:pPr>
        <w:pStyle w:val="Lijstalinea"/>
        <w:numPr>
          <w:ilvl w:val="0"/>
          <w:numId w:val="8"/>
        </w:numPr>
        <w:rPr>
          <w:bCs/>
        </w:rPr>
      </w:pPr>
      <w:r w:rsidRPr="00B32D7F">
        <w:rPr>
          <w:bCs/>
        </w:rPr>
        <w:t xml:space="preserve">Vlottende Activa &gt; Vorderingen op meer dan één jaar is </w:t>
      </w:r>
      <w:r w:rsidRPr="00B32D7F">
        <w:rPr>
          <w:b/>
          <w:color w:val="FF0000"/>
        </w:rPr>
        <w:t>NIET</w:t>
      </w:r>
      <w:r w:rsidRPr="00B32D7F">
        <w:rPr>
          <w:bCs/>
          <w:color w:val="FF0000"/>
        </w:rPr>
        <w:t xml:space="preserve"> </w:t>
      </w:r>
      <w:r w:rsidRPr="00B32D7F">
        <w:rPr>
          <w:bCs/>
        </w:rPr>
        <w:t>te kennen</w:t>
      </w:r>
    </w:p>
    <w:p w14:paraId="7E57700D" w14:textId="77777777" w:rsidR="009123CC" w:rsidRDefault="009123CC" w:rsidP="0030085B">
      <w:pPr>
        <w:pStyle w:val="Lijstalinea"/>
      </w:pPr>
    </w:p>
    <w:p w14:paraId="1866626F" w14:textId="7B5938F9" w:rsidR="00811EC4" w:rsidRPr="0030085B" w:rsidRDefault="0030085B" w:rsidP="004D42F2">
      <w:pPr>
        <w:pStyle w:val="Geenafstand"/>
      </w:pPr>
      <w:r w:rsidRPr="0030085B">
        <w:t xml:space="preserve">Passiva &gt; Eigen Vermogen: </w:t>
      </w:r>
    </w:p>
    <w:p w14:paraId="2FD6A529" w14:textId="77777777" w:rsidR="0030085B" w:rsidRDefault="0030085B" w:rsidP="0029639C">
      <w:pPr>
        <w:pStyle w:val="Lijstalinea"/>
        <w:numPr>
          <w:ilvl w:val="0"/>
          <w:numId w:val="9"/>
        </w:numPr>
      </w:pPr>
      <w:r w:rsidRPr="0030085B">
        <w:t xml:space="preserve">Waarde uitgedrukt van geld, arbeid, natura of knowhow </w:t>
      </w:r>
    </w:p>
    <w:p w14:paraId="63333DF5" w14:textId="77777777" w:rsidR="0030085B" w:rsidRDefault="0030085B" w:rsidP="0029639C">
      <w:pPr>
        <w:pStyle w:val="Lijstalinea"/>
        <w:numPr>
          <w:ilvl w:val="0"/>
          <w:numId w:val="9"/>
        </w:numPr>
      </w:pPr>
      <w:r w:rsidRPr="0030085B">
        <w:t xml:space="preserve">Opgespaarde winsten uit het verleden met doel </w:t>
      </w:r>
    </w:p>
    <w:p w14:paraId="7195C574" w14:textId="588AE2FF" w:rsidR="0030085B" w:rsidRDefault="0030085B" w:rsidP="0029639C">
      <w:pPr>
        <w:pStyle w:val="Lijstalinea"/>
        <w:numPr>
          <w:ilvl w:val="0"/>
          <w:numId w:val="9"/>
        </w:numPr>
      </w:pPr>
      <w:r w:rsidRPr="0030085B">
        <w:t>Opgespaarde winsten/verliezen uit het verleden zonder doel</w:t>
      </w:r>
    </w:p>
    <w:p w14:paraId="2BB88273" w14:textId="77777777" w:rsidR="00811EC4" w:rsidRDefault="00811EC4" w:rsidP="002F1204"/>
    <w:p w14:paraId="728A3A4A" w14:textId="458B621A" w:rsidR="00811EC4" w:rsidRPr="0030085B" w:rsidRDefault="0030085B" w:rsidP="004D42F2">
      <w:pPr>
        <w:pStyle w:val="Geenafstand"/>
      </w:pPr>
      <w:r w:rsidRPr="0030085B">
        <w:t xml:space="preserve">Passiva &gt; Schulden: </w:t>
      </w:r>
    </w:p>
    <w:p w14:paraId="5D61AEB7" w14:textId="77777777" w:rsidR="0030085B" w:rsidRDefault="0030085B" w:rsidP="0029639C">
      <w:pPr>
        <w:pStyle w:val="Lijstalinea"/>
        <w:numPr>
          <w:ilvl w:val="0"/>
          <w:numId w:val="10"/>
        </w:numPr>
      </w:pPr>
      <w:r w:rsidRPr="0030085B">
        <w:t xml:space="preserve">Leningen die over een periode &gt; 1 jaar terug te betalen zijn </w:t>
      </w:r>
    </w:p>
    <w:p w14:paraId="385F5842" w14:textId="42B64EB1" w:rsidR="0030085B" w:rsidRDefault="0030085B" w:rsidP="0029639C">
      <w:pPr>
        <w:pStyle w:val="Lijstalinea"/>
        <w:numPr>
          <w:ilvl w:val="0"/>
          <w:numId w:val="10"/>
        </w:numPr>
      </w:pPr>
      <w:r w:rsidRPr="0030085B">
        <w:t xml:space="preserve">Deel </w:t>
      </w:r>
      <w:proofErr w:type="spellStart"/>
      <w:r w:rsidR="006732B4">
        <w:t>langetermijn</w:t>
      </w:r>
      <w:r w:rsidRPr="0030085B">
        <w:t>-leningen</w:t>
      </w:r>
      <w:proofErr w:type="spellEnd"/>
      <w:r w:rsidRPr="0030085B">
        <w:t xml:space="preserve"> dat we dit jaar aflossen </w:t>
      </w:r>
    </w:p>
    <w:p w14:paraId="200C1337" w14:textId="77777777" w:rsidR="0030085B" w:rsidRDefault="0030085B" w:rsidP="0029639C">
      <w:pPr>
        <w:pStyle w:val="Lijstalinea"/>
        <w:numPr>
          <w:ilvl w:val="0"/>
          <w:numId w:val="10"/>
        </w:numPr>
      </w:pPr>
      <w:r w:rsidRPr="0030085B">
        <w:t xml:space="preserve">Kredieten die specifiek &lt; 1 jaar terugbetaald worden </w:t>
      </w:r>
    </w:p>
    <w:p w14:paraId="4EBCA9C5" w14:textId="77777777" w:rsidR="0030085B" w:rsidRDefault="0030085B" w:rsidP="0029639C">
      <w:pPr>
        <w:pStyle w:val="Lijstalinea"/>
        <w:numPr>
          <w:ilvl w:val="0"/>
          <w:numId w:val="10"/>
        </w:numPr>
      </w:pPr>
      <w:r w:rsidRPr="0030085B">
        <w:t xml:space="preserve">Onbetaalde leveranciersfacturen </w:t>
      </w:r>
    </w:p>
    <w:p w14:paraId="0EEED910" w14:textId="783D1892" w:rsidR="0030085B" w:rsidRDefault="0030085B" w:rsidP="0029639C">
      <w:pPr>
        <w:pStyle w:val="Lijstalinea"/>
        <w:numPr>
          <w:ilvl w:val="0"/>
          <w:numId w:val="10"/>
        </w:numPr>
      </w:pPr>
      <w:r w:rsidRPr="0030085B">
        <w:t xml:space="preserve">Bijv. </w:t>
      </w:r>
      <w:r w:rsidR="006732B4" w:rsidRPr="0030085B">
        <w:t>Btw</w:t>
      </w:r>
      <w:r w:rsidRPr="0030085B">
        <w:t xml:space="preserve">, bedrijfsvoorheffing, </w:t>
      </w:r>
      <w:proofErr w:type="spellStart"/>
      <w:r w:rsidRPr="0030085B">
        <w:t>rsz</w:t>
      </w:r>
      <w:proofErr w:type="spellEnd"/>
      <w:r w:rsidRPr="0030085B">
        <w:t>, nettolonen,…</w:t>
      </w:r>
    </w:p>
    <w:p w14:paraId="441BCAC7" w14:textId="77777777" w:rsidR="00811EC4" w:rsidRDefault="00811EC4" w:rsidP="002F1204"/>
    <w:p w14:paraId="3A10C8CE" w14:textId="77777777" w:rsidR="00650875" w:rsidRDefault="00650875" w:rsidP="002F1204"/>
    <w:p w14:paraId="2A10DFD0" w14:textId="77777777" w:rsidR="00650875" w:rsidRDefault="00650875" w:rsidP="002F1204"/>
    <w:p w14:paraId="601624F3" w14:textId="77777777" w:rsidR="00650875" w:rsidRDefault="00650875" w:rsidP="002F1204"/>
    <w:p w14:paraId="752FE419" w14:textId="77777777" w:rsidR="00650875" w:rsidRDefault="00650875" w:rsidP="002F1204"/>
    <w:p w14:paraId="64B4BD70" w14:textId="77777777" w:rsidR="00650875" w:rsidRDefault="00650875" w:rsidP="002F1204"/>
    <w:p w14:paraId="64B7AE48" w14:textId="77777777" w:rsidR="00650875" w:rsidRDefault="00650875" w:rsidP="002F1204"/>
    <w:p w14:paraId="7C31FD8C" w14:textId="77777777" w:rsidR="00650875" w:rsidRDefault="00650875" w:rsidP="002F1204"/>
    <w:p w14:paraId="2FE0097E" w14:textId="77777777" w:rsidR="00650875" w:rsidRDefault="00650875" w:rsidP="002F1204"/>
    <w:p w14:paraId="5CD19D0C" w14:textId="77777777" w:rsidR="00650875" w:rsidRDefault="00650875" w:rsidP="002F1204"/>
    <w:p w14:paraId="6187DDB0" w14:textId="77777777" w:rsidR="00650875" w:rsidRDefault="00650875" w:rsidP="002F1204"/>
    <w:p w14:paraId="122E4184" w14:textId="77777777" w:rsidR="00650875" w:rsidRDefault="00650875" w:rsidP="002F1204"/>
    <w:p w14:paraId="35852E19" w14:textId="77777777" w:rsidR="00650875" w:rsidRDefault="00650875" w:rsidP="002F1204"/>
    <w:p w14:paraId="0E12AAA8" w14:textId="77777777" w:rsidR="00650875" w:rsidRDefault="00650875" w:rsidP="002F1204"/>
    <w:p w14:paraId="32E02039" w14:textId="77777777" w:rsidR="00B97856" w:rsidRDefault="00B97856" w:rsidP="002F1204"/>
    <w:p w14:paraId="00703E29" w14:textId="00373C76" w:rsidR="00811EC4" w:rsidRDefault="005E7B7A" w:rsidP="00650875">
      <w:pPr>
        <w:pStyle w:val="Geenafstand"/>
      </w:pPr>
      <w:r>
        <w:lastRenderedPageBreak/>
        <w:t>Wanneer doet een onderneming het goed of fout</w:t>
      </w:r>
      <w:r w:rsidR="00650875">
        <w:t xml:space="preserve"> (zo goed als zeker een examenvraag) </w:t>
      </w:r>
      <w:r>
        <w:t xml:space="preserve">: </w:t>
      </w:r>
    </w:p>
    <w:p w14:paraId="236F5B96" w14:textId="000E5790" w:rsidR="005E7B7A" w:rsidRDefault="005E7B7A" w:rsidP="008B18F4">
      <w:pPr>
        <w:pStyle w:val="Lijstalinea"/>
        <w:numPr>
          <w:ilvl w:val="0"/>
          <w:numId w:val="12"/>
        </w:numPr>
      </w:pPr>
      <w:r>
        <w:t>Liquiditeitstest</w:t>
      </w:r>
      <w:r w:rsidR="008B18F4">
        <w:t>:</w:t>
      </w:r>
    </w:p>
    <w:p w14:paraId="4FD09702" w14:textId="53169FC2" w:rsidR="008B18F4" w:rsidRDefault="008B18F4" w:rsidP="008B18F4">
      <w:pPr>
        <w:pStyle w:val="Lijstalinea"/>
        <w:numPr>
          <w:ilvl w:val="1"/>
          <w:numId w:val="12"/>
        </w:numPr>
      </w:pPr>
      <w:r w:rsidRPr="008B18F4">
        <w:rPr>
          <w:noProof/>
        </w:rPr>
        <w:drawing>
          <wp:inline distT="0" distB="0" distL="0" distR="0" wp14:anchorId="25FBB8DF" wp14:editId="1FB9727A">
            <wp:extent cx="4877223" cy="975445"/>
            <wp:effectExtent l="0" t="0" r="0" b="0"/>
            <wp:docPr id="968903911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03911" name="Afbeelding 1" descr="Afbeelding met tekst, schermopname, Lettertype, lijn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C970" w14:textId="77777777" w:rsidR="00650875" w:rsidRDefault="00650875" w:rsidP="008B18F4">
      <w:pPr>
        <w:pStyle w:val="Lijstalinea"/>
        <w:numPr>
          <w:ilvl w:val="1"/>
          <w:numId w:val="12"/>
        </w:numPr>
      </w:pPr>
      <w:r w:rsidRPr="00650875">
        <w:t>Belangrijk voor</w:t>
      </w:r>
      <w:r>
        <w:t>:</w:t>
      </w:r>
    </w:p>
    <w:p w14:paraId="7E30409B" w14:textId="77777777" w:rsidR="00650875" w:rsidRDefault="00650875" w:rsidP="00650875">
      <w:pPr>
        <w:pStyle w:val="Lijstalinea"/>
        <w:numPr>
          <w:ilvl w:val="2"/>
          <w:numId w:val="12"/>
        </w:numPr>
      </w:pPr>
      <w:r w:rsidRPr="00650875">
        <w:t>Leveranciers</w:t>
      </w:r>
    </w:p>
    <w:p w14:paraId="5046DB76" w14:textId="77777777" w:rsidR="00650875" w:rsidRDefault="00650875" w:rsidP="00650875">
      <w:pPr>
        <w:pStyle w:val="Lijstalinea"/>
        <w:numPr>
          <w:ilvl w:val="2"/>
          <w:numId w:val="12"/>
        </w:numPr>
      </w:pPr>
      <w:r w:rsidRPr="00650875">
        <w:t>Werknemers</w:t>
      </w:r>
    </w:p>
    <w:p w14:paraId="65AC1F4F" w14:textId="6D483BEE" w:rsidR="00B97856" w:rsidRDefault="00650875" w:rsidP="00B97856">
      <w:pPr>
        <w:pStyle w:val="Lijstalinea"/>
        <w:numPr>
          <w:ilvl w:val="2"/>
          <w:numId w:val="12"/>
        </w:numPr>
      </w:pPr>
      <w:r w:rsidRPr="00650875">
        <w:t>Kredietinstellingen</w:t>
      </w:r>
    </w:p>
    <w:p w14:paraId="71F6CC4D" w14:textId="4E92E10A" w:rsidR="008B18F4" w:rsidRDefault="00650875" w:rsidP="008B18F4">
      <w:pPr>
        <w:pStyle w:val="Lijstalinea"/>
        <w:numPr>
          <w:ilvl w:val="0"/>
          <w:numId w:val="12"/>
        </w:numPr>
      </w:pPr>
      <w:r>
        <w:t>Solvabiliteitstest:</w:t>
      </w:r>
      <w:r>
        <w:tab/>
      </w:r>
    </w:p>
    <w:p w14:paraId="11C70873" w14:textId="2BCD7579" w:rsidR="00650875" w:rsidRDefault="00650875" w:rsidP="00650875">
      <w:pPr>
        <w:pStyle w:val="Lijstalinea"/>
        <w:numPr>
          <w:ilvl w:val="1"/>
          <w:numId w:val="12"/>
        </w:numPr>
      </w:pPr>
      <w:r w:rsidRPr="00650875">
        <w:rPr>
          <w:noProof/>
        </w:rPr>
        <w:drawing>
          <wp:inline distT="0" distB="0" distL="0" distR="0" wp14:anchorId="0420632D" wp14:editId="559BAE70">
            <wp:extent cx="2690093" cy="853514"/>
            <wp:effectExtent l="0" t="0" r="0" b="3810"/>
            <wp:docPr id="2135909035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09035" name="Afbeelding 1" descr="Afbeelding met tekst, schermopname, Lettertyp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8D0C" w14:textId="488A4871" w:rsidR="00650875" w:rsidRPr="00650875" w:rsidRDefault="00650875" w:rsidP="00650875">
      <w:pPr>
        <w:pStyle w:val="Lijstalinea"/>
        <w:numPr>
          <w:ilvl w:val="1"/>
          <w:numId w:val="12"/>
        </w:numPr>
      </w:pPr>
      <w:r>
        <w:t xml:space="preserve">Groter dan 33% = </w:t>
      </w:r>
      <w:r w:rsidRPr="00650875">
        <w:rPr>
          <w:b/>
          <w:bCs/>
          <w:color w:val="00B050"/>
        </w:rPr>
        <w:t>goed</w:t>
      </w:r>
    </w:p>
    <w:p w14:paraId="37104B06" w14:textId="3D452AD9" w:rsidR="00650875" w:rsidRPr="00650875" w:rsidRDefault="00650875" w:rsidP="00650875">
      <w:pPr>
        <w:pStyle w:val="Lijstalinea"/>
        <w:numPr>
          <w:ilvl w:val="1"/>
          <w:numId w:val="12"/>
        </w:numPr>
      </w:pPr>
      <w:r>
        <w:t xml:space="preserve">Lager dan 33% = </w:t>
      </w:r>
      <w:r>
        <w:rPr>
          <w:b/>
          <w:bCs/>
          <w:color w:val="FF0000"/>
        </w:rPr>
        <w:t>slecht</w:t>
      </w:r>
    </w:p>
    <w:p w14:paraId="38C8CDF1" w14:textId="02BACC0A" w:rsidR="00650875" w:rsidRDefault="00650875" w:rsidP="00650875">
      <w:pPr>
        <w:pStyle w:val="Lijstalinea"/>
        <w:numPr>
          <w:ilvl w:val="1"/>
          <w:numId w:val="12"/>
        </w:numPr>
      </w:pPr>
      <w:r w:rsidRPr="00650875">
        <w:t>Formule: (EV / TV) * 100 = x% (het percentage-te</w:t>
      </w:r>
      <w:r>
        <w:t>ken is belangrijk)</w:t>
      </w:r>
    </w:p>
    <w:p w14:paraId="69EB7368" w14:textId="77777777" w:rsidR="00650875" w:rsidRDefault="00650875" w:rsidP="00650875">
      <w:pPr>
        <w:pStyle w:val="Lijstalinea"/>
        <w:numPr>
          <w:ilvl w:val="1"/>
          <w:numId w:val="12"/>
        </w:numPr>
      </w:pPr>
      <w:r w:rsidRPr="00650875">
        <w:t xml:space="preserve">Hoe hoger het EV, hoe vlotter kredieten </w:t>
      </w:r>
    </w:p>
    <w:p w14:paraId="69F5F15A" w14:textId="77777777" w:rsidR="00650875" w:rsidRDefault="00650875" w:rsidP="00650875">
      <w:pPr>
        <w:pStyle w:val="Lijstalinea"/>
        <w:numPr>
          <w:ilvl w:val="1"/>
          <w:numId w:val="12"/>
        </w:numPr>
      </w:pPr>
      <w:proofErr w:type="spellStart"/>
      <w:r w:rsidRPr="00650875">
        <w:t>Zoniet</w:t>
      </w:r>
      <w:proofErr w:type="spellEnd"/>
      <w:r w:rsidRPr="00650875">
        <w:t>: zijn er waarborgen mogelijk?</w:t>
      </w:r>
    </w:p>
    <w:p w14:paraId="54306E8F" w14:textId="77777777" w:rsidR="00650875" w:rsidRDefault="00650875" w:rsidP="00650875">
      <w:pPr>
        <w:pStyle w:val="Lijstalinea"/>
        <w:numPr>
          <w:ilvl w:val="1"/>
          <w:numId w:val="12"/>
        </w:numPr>
      </w:pPr>
      <w:r w:rsidRPr="00650875">
        <w:t xml:space="preserve"> </w:t>
      </w:r>
      <w:proofErr w:type="spellStart"/>
      <w:r w:rsidRPr="00650875">
        <w:t>Zoniet</w:t>
      </w:r>
      <w:proofErr w:type="spellEnd"/>
      <w:r w:rsidRPr="00650875">
        <w:t>:</w:t>
      </w:r>
    </w:p>
    <w:p w14:paraId="097DA527" w14:textId="77777777" w:rsidR="00650875" w:rsidRDefault="00650875" w:rsidP="00650875">
      <w:pPr>
        <w:pStyle w:val="Lijstalinea"/>
        <w:numPr>
          <w:ilvl w:val="2"/>
          <w:numId w:val="12"/>
        </w:numPr>
      </w:pPr>
      <w:r w:rsidRPr="00650875">
        <w:t xml:space="preserve">Klassieke financiering moeilijk </w:t>
      </w:r>
    </w:p>
    <w:p w14:paraId="0C85F75F" w14:textId="7E84DA77" w:rsidR="006C6D52" w:rsidRDefault="00650875" w:rsidP="006C6D52">
      <w:pPr>
        <w:pStyle w:val="Lijstalinea"/>
        <w:numPr>
          <w:ilvl w:val="2"/>
          <w:numId w:val="12"/>
        </w:numPr>
      </w:pPr>
      <w:r w:rsidRPr="00650875">
        <w:t xml:space="preserve">Extra risico </w:t>
      </w:r>
      <w:proofErr w:type="spellStart"/>
      <w:r w:rsidRPr="00650875">
        <w:t>financierder</w:t>
      </w:r>
      <w:proofErr w:type="spellEnd"/>
      <w:r w:rsidRPr="00650875">
        <w:t xml:space="preserve"> = hogere interesten</w:t>
      </w:r>
    </w:p>
    <w:p w14:paraId="19D6E302" w14:textId="77777777" w:rsidR="006C6D52" w:rsidRDefault="006C6D52" w:rsidP="006C6D52"/>
    <w:p w14:paraId="49DE5032" w14:textId="4C6EC2FD" w:rsidR="00650875" w:rsidRPr="00650875" w:rsidRDefault="006C6D52" w:rsidP="006C6D52">
      <w:pPr>
        <w:pStyle w:val="Geenafstand"/>
      </w:pPr>
      <w:r>
        <w:t>Klein testje, doet dit bedrijf het goed:</w:t>
      </w:r>
    </w:p>
    <w:p w14:paraId="74451FBE" w14:textId="04AADB4A" w:rsidR="00650875" w:rsidRDefault="006C6D52" w:rsidP="006C6D52">
      <w:pPr>
        <w:pStyle w:val="Lijstalinea"/>
        <w:numPr>
          <w:ilvl w:val="0"/>
          <w:numId w:val="13"/>
        </w:numPr>
      </w:pPr>
      <w:proofErr w:type="spellStart"/>
      <w:r>
        <w:t>Current</w:t>
      </w:r>
      <w:proofErr w:type="spellEnd"/>
      <w:r>
        <w:t xml:space="preserve"> Ratio = 2.06</w:t>
      </w:r>
    </w:p>
    <w:p w14:paraId="23942C17" w14:textId="38334E20" w:rsidR="006C6D52" w:rsidRDefault="006C6D52" w:rsidP="006C6D52">
      <w:pPr>
        <w:pStyle w:val="Lijstalinea"/>
        <w:numPr>
          <w:ilvl w:val="0"/>
          <w:numId w:val="13"/>
        </w:numPr>
      </w:pPr>
      <w:r>
        <w:t>Quick Ratio= 1.51</w:t>
      </w:r>
    </w:p>
    <w:p w14:paraId="1A8650D2" w14:textId="00D06332" w:rsidR="006C6D52" w:rsidRPr="00650875" w:rsidRDefault="006C6D52" w:rsidP="006C6D52">
      <w:pPr>
        <w:pStyle w:val="Lijstalinea"/>
        <w:numPr>
          <w:ilvl w:val="0"/>
          <w:numId w:val="13"/>
        </w:numPr>
      </w:pPr>
      <w:proofErr w:type="spellStart"/>
      <w:r>
        <w:t>Solva</w:t>
      </w:r>
      <w:proofErr w:type="spellEnd"/>
      <w:r>
        <w:t>: -</w:t>
      </w:r>
      <w:r w:rsidRPr="006C6D52">
        <w:t>5,58</w:t>
      </w:r>
      <w:r>
        <w:t>%</w:t>
      </w:r>
    </w:p>
    <w:p w14:paraId="482D1991" w14:textId="26E55931" w:rsidR="00811EC4" w:rsidRDefault="006C6D52" w:rsidP="006C6D52">
      <w:pPr>
        <w:pStyle w:val="Lijstalinea"/>
        <w:numPr>
          <w:ilvl w:val="0"/>
          <w:numId w:val="13"/>
        </w:numPr>
      </w:pPr>
      <w:r>
        <w:t>Antwoord: ja</w:t>
      </w:r>
    </w:p>
    <w:p w14:paraId="3269CBB2" w14:textId="06098A0C" w:rsidR="006C6D52" w:rsidRPr="00650875" w:rsidRDefault="006C6D52" w:rsidP="006C6D52">
      <w:pPr>
        <w:pStyle w:val="Lijstalinea"/>
        <w:numPr>
          <w:ilvl w:val="1"/>
          <w:numId w:val="13"/>
        </w:numPr>
      </w:pPr>
      <w:r>
        <w:t xml:space="preserve">Zijn </w:t>
      </w:r>
      <w:proofErr w:type="spellStart"/>
      <w:r>
        <w:t>solvabilitiet</w:t>
      </w:r>
      <w:proofErr w:type="spellEnd"/>
      <w:r>
        <w:t xml:space="preserve"> is laag, maar zijn liquiditeitsratio is heel erg sterk wat een teken is dat hij een merendeel van de schulden zou kunnen uitbetalen uiteindelijk. </w:t>
      </w:r>
    </w:p>
    <w:p w14:paraId="3782F33F" w14:textId="77777777" w:rsidR="00811EC4" w:rsidRPr="00650875" w:rsidRDefault="00811EC4" w:rsidP="002F1204"/>
    <w:p w14:paraId="0F6AD0C6" w14:textId="77777777" w:rsidR="00E217C1" w:rsidRDefault="00E217C1" w:rsidP="00E217C1">
      <w:pPr>
        <w:pStyle w:val="Geenafstand"/>
      </w:pPr>
      <w:r w:rsidRPr="00E217C1">
        <w:t xml:space="preserve">Beoordeel onderstaande stellingen (juist/fout + waarom) </w:t>
      </w:r>
    </w:p>
    <w:p w14:paraId="4B94F1BE" w14:textId="77777777" w:rsidR="00E217C1" w:rsidRPr="00E217C1" w:rsidRDefault="00E217C1" w:rsidP="00E217C1">
      <w:pPr>
        <w:pStyle w:val="Lijstalinea"/>
        <w:numPr>
          <w:ilvl w:val="0"/>
          <w:numId w:val="14"/>
        </w:numPr>
        <w:rPr>
          <w:b/>
          <w:bCs/>
        </w:rPr>
      </w:pPr>
      <w:r w:rsidRPr="00E217C1">
        <w:rPr>
          <w:b/>
          <w:bCs/>
        </w:rPr>
        <w:t xml:space="preserve">Deze onderneming bezit andere ondernemingen; </w:t>
      </w:r>
    </w:p>
    <w:p w14:paraId="360A752F" w14:textId="4E198AE0" w:rsidR="00E217C1" w:rsidRDefault="00E217C1" w:rsidP="00E217C1">
      <w:pPr>
        <w:pStyle w:val="Lijstalinea"/>
        <w:numPr>
          <w:ilvl w:val="1"/>
          <w:numId w:val="14"/>
        </w:numPr>
      </w:pPr>
      <w:r>
        <w:t>Je moet kijken bij financiële vaste activa</w:t>
      </w:r>
    </w:p>
    <w:p w14:paraId="1667AB6B" w14:textId="77777777" w:rsidR="00E217C1" w:rsidRPr="00E217C1" w:rsidRDefault="00E217C1" w:rsidP="00E217C1">
      <w:pPr>
        <w:pStyle w:val="Lijstalinea"/>
        <w:numPr>
          <w:ilvl w:val="0"/>
          <w:numId w:val="14"/>
        </w:numPr>
        <w:rPr>
          <w:b/>
          <w:bCs/>
        </w:rPr>
      </w:pPr>
      <w:r w:rsidRPr="00E217C1">
        <w:rPr>
          <w:b/>
          <w:bCs/>
        </w:rPr>
        <w:t xml:space="preserve">Er werd vorig jaar geen winst gemaakt; </w:t>
      </w:r>
    </w:p>
    <w:p w14:paraId="04DF84D5" w14:textId="3B98DDF3" w:rsidR="00E217C1" w:rsidRDefault="00E217C1" w:rsidP="00E217C1">
      <w:pPr>
        <w:pStyle w:val="Lijstalinea"/>
        <w:numPr>
          <w:ilvl w:val="1"/>
          <w:numId w:val="14"/>
        </w:numPr>
      </w:pPr>
      <w:r>
        <w:t>Je moet kijken naar reserves, maar niet per se daaruit je conclusie trekken. Kijk ook naar overgedragen winst</w:t>
      </w:r>
    </w:p>
    <w:p w14:paraId="28AB852C" w14:textId="77777777" w:rsidR="00E217C1" w:rsidRPr="00E217C1" w:rsidRDefault="00E217C1" w:rsidP="00E217C1">
      <w:pPr>
        <w:pStyle w:val="Lijstalinea"/>
        <w:numPr>
          <w:ilvl w:val="0"/>
          <w:numId w:val="14"/>
        </w:numPr>
        <w:rPr>
          <w:b/>
          <w:bCs/>
        </w:rPr>
      </w:pPr>
      <w:r w:rsidRPr="00E217C1">
        <w:rPr>
          <w:b/>
          <w:bCs/>
        </w:rPr>
        <w:t xml:space="preserve">Er werd het afgelopen boekjaar extra geleend 2 Slaagt deze onderneming op de liquiditeitstest? Verklaar kort. </w:t>
      </w:r>
    </w:p>
    <w:p w14:paraId="55D8C296" w14:textId="3B83EE0D" w:rsidR="00E217C1" w:rsidRDefault="00E217C1" w:rsidP="00E217C1">
      <w:pPr>
        <w:pStyle w:val="Lijstalinea"/>
        <w:numPr>
          <w:ilvl w:val="1"/>
          <w:numId w:val="14"/>
        </w:numPr>
      </w:pPr>
      <w:r>
        <w:t>Kijk naar schulden op kredietinstelling op korte en lange termijn</w:t>
      </w:r>
    </w:p>
    <w:p w14:paraId="4C25BF61" w14:textId="1CBCC2E6" w:rsidR="00E217C1" w:rsidRPr="00E217C1" w:rsidRDefault="00E217C1" w:rsidP="00E217C1">
      <w:pPr>
        <w:pStyle w:val="Lijstalinea"/>
        <w:numPr>
          <w:ilvl w:val="0"/>
          <w:numId w:val="14"/>
        </w:numPr>
        <w:rPr>
          <w:b/>
          <w:bCs/>
        </w:rPr>
      </w:pPr>
      <w:r w:rsidRPr="00E217C1">
        <w:rPr>
          <w:b/>
          <w:bCs/>
        </w:rPr>
        <w:t xml:space="preserve">Is deze onderneming kredietwaardig? </w:t>
      </w:r>
    </w:p>
    <w:p w14:paraId="4A9D14C1" w14:textId="77777777" w:rsidR="00E217C1" w:rsidRDefault="00E217C1" w:rsidP="00E217C1">
      <w:pPr>
        <w:pStyle w:val="Lijstalinea"/>
        <w:numPr>
          <w:ilvl w:val="1"/>
          <w:numId w:val="14"/>
        </w:numPr>
      </w:pPr>
      <w:r w:rsidRPr="00E217C1">
        <w:t xml:space="preserve">Bereken de financiële onafhankelijkheid </w:t>
      </w:r>
    </w:p>
    <w:p w14:paraId="4EC93D05" w14:textId="69AA7024" w:rsidR="00811EC4" w:rsidRDefault="00E217C1" w:rsidP="00E217C1">
      <w:pPr>
        <w:pStyle w:val="Lijstalinea"/>
        <w:numPr>
          <w:ilvl w:val="1"/>
          <w:numId w:val="14"/>
        </w:numPr>
      </w:pPr>
      <w:r w:rsidRPr="00E217C1">
        <w:t>Geef een verklaring voor de verandering over de twee boekjaren</w:t>
      </w:r>
    </w:p>
    <w:p w14:paraId="518B40AA" w14:textId="77777777" w:rsidR="00E24EF2" w:rsidRDefault="00E24EF2" w:rsidP="00E24EF2"/>
    <w:p w14:paraId="7999A066" w14:textId="77777777" w:rsidR="00E24EF2" w:rsidRDefault="00E24EF2" w:rsidP="00E24EF2"/>
    <w:p w14:paraId="6ADC0BF5" w14:textId="5A0A09AA" w:rsidR="00EC6660" w:rsidRPr="00650875" w:rsidRDefault="00C83C1F" w:rsidP="00EC6660">
      <w:pPr>
        <w:pStyle w:val="Kop1"/>
      </w:pPr>
      <w:bookmarkStart w:id="1" w:name="_Toc186125322"/>
      <w:r>
        <w:lastRenderedPageBreak/>
        <w:t>H</w:t>
      </w:r>
      <w:r w:rsidR="003F2271">
        <w:t>oofdstuk 2</w:t>
      </w:r>
      <w:r>
        <w:t xml:space="preserve">: </w:t>
      </w:r>
      <w:r w:rsidR="00EC6660">
        <w:t>Resultatenrekening</w:t>
      </w:r>
      <w:bookmarkEnd w:id="1"/>
      <w:r w:rsidR="00EC6660">
        <w:t xml:space="preserve"> </w:t>
      </w:r>
    </w:p>
    <w:p w14:paraId="6806D3F9" w14:textId="37C0733D" w:rsidR="00811EC4" w:rsidRDefault="00B80E7A" w:rsidP="00764E9C">
      <w:pPr>
        <w:pStyle w:val="Geenafstand"/>
      </w:pPr>
      <w:r>
        <w:t>Samenvatting</w:t>
      </w:r>
      <w:r w:rsidR="00764E9C">
        <w:t>:</w:t>
      </w:r>
    </w:p>
    <w:p w14:paraId="6B8196A1" w14:textId="715AD6E9" w:rsidR="00B80E7A" w:rsidRDefault="00271461" w:rsidP="00271461">
      <w:pPr>
        <w:pStyle w:val="Lijstalinea"/>
        <w:numPr>
          <w:ilvl w:val="0"/>
          <w:numId w:val="15"/>
        </w:numPr>
      </w:pPr>
      <w:r>
        <w:t>Resultatenrekening van een bepaalde periode (jaar)</w:t>
      </w:r>
    </w:p>
    <w:p w14:paraId="4FE9BDE0" w14:textId="45FAC944" w:rsidR="00271461" w:rsidRDefault="00271461" w:rsidP="00271461">
      <w:pPr>
        <w:pStyle w:val="Lijstalinea"/>
        <w:numPr>
          <w:ilvl w:val="0"/>
          <w:numId w:val="15"/>
        </w:numPr>
      </w:pPr>
      <w:r>
        <w:t>Kosten</w:t>
      </w:r>
    </w:p>
    <w:p w14:paraId="6D9C756A" w14:textId="6F4F1ABC" w:rsidR="00271461" w:rsidRDefault="00271461" w:rsidP="00271461">
      <w:pPr>
        <w:pStyle w:val="Lijstalinea"/>
        <w:numPr>
          <w:ilvl w:val="0"/>
          <w:numId w:val="15"/>
        </w:numPr>
      </w:pPr>
      <w:r>
        <w:t>Opbrengsten</w:t>
      </w:r>
    </w:p>
    <w:p w14:paraId="44B41FCD" w14:textId="7083C2AA" w:rsidR="00271461" w:rsidRDefault="00271461" w:rsidP="00271461">
      <w:pPr>
        <w:pStyle w:val="Lijstalinea"/>
        <w:numPr>
          <w:ilvl w:val="0"/>
          <w:numId w:val="15"/>
        </w:numPr>
      </w:pPr>
      <w:r>
        <w:t>Winst/verlies</w:t>
      </w:r>
    </w:p>
    <w:p w14:paraId="09F17491" w14:textId="57C22772" w:rsidR="00271461" w:rsidRDefault="00271461" w:rsidP="00271461">
      <w:pPr>
        <w:pStyle w:val="Lijstalinea"/>
        <w:numPr>
          <w:ilvl w:val="1"/>
          <w:numId w:val="15"/>
        </w:numPr>
      </w:pPr>
      <w:r>
        <w:t>Verschil tussen opbrengsten en kosten</w:t>
      </w:r>
    </w:p>
    <w:p w14:paraId="415E3073" w14:textId="77777777" w:rsidR="00764E9C" w:rsidRDefault="00764E9C" w:rsidP="00764E9C"/>
    <w:p w14:paraId="3CB4415A" w14:textId="658B65BD" w:rsidR="00C679E4" w:rsidRDefault="00C679E4" w:rsidP="00C679E4">
      <w:pPr>
        <w:pStyle w:val="Geenafstand"/>
      </w:pPr>
      <w:r>
        <w:t>Wat</w:t>
      </w:r>
      <w:r w:rsidR="00475A35">
        <w:t>?</w:t>
      </w:r>
    </w:p>
    <w:p w14:paraId="4D8F422B" w14:textId="77777777" w:rsidR="00C679E4" w:rsidRDefault="00C679E4" w:rsidP="00C679E4">
      <w:pPr>
        <w:pStyle w:val="Lijstalinea"/>
        <w:numPr>
          <w:ilvl w:val="0"/>
          <w:numId w:val="16"/>
        </w:numPr>
      </w:pPr>
      <w:r>
        <w:t>Een</w:t>
      </w:r>
      <w:r w:rsidRPr="00C679E4">
        <w:t xml:space="preserve"> overzicht van alle kosten/opbrengsten van een volledig boekjaar </w:t>
      </w:r>
    </w:p>
    <w:p w14:paraId="60E6FED0" w14:textId="77777777" w:rsidR="00C679E4" w:rsidRDefault="00C679E4" w:rsidP="00C679E4">
      <w:pPr>
        <w:pStyle w:val="Lijstalinea"/>
        <w:numPr>
          <w:ilvl w:val="0"/>
          <w:numId w:val="16"/>
        </w:numPr>
      </w:pPr>
      <w:r w:rsidRPr="00C679E4">
        <w:t xml:space="preserve">Elk jaar wordt deze rekening opnieuw gemaakt </w:t>
      </w:r>
    </w:p>
    <w:p w14:paraId="24091C9A" w14:textId="77777777" w:rsidR="00C679E4" w:rsidRDefault="00C679E4" w:rsidP="00C679E4">
      <w:pPr>
        <w:pStyle w:val="Lijstalinea"/>
        <w:numPr>
          <w:ilvl w:val="0"/>
          <w:numId w:val="16"/>
        </w:numPr>
      </w:pPr>
      <w:r w:rsidRPr="00C679E4">
        <w:t xml:space="preserve">Wat is het resultaat (winst/verlies) geweest het afgelopen jaar? </w:t>
      </w:r>
    </w:p>
    <w:p w14:paraId="69CE75D5" w14:textId="77777777" w:rsidR="00C679E4" w:rsidRDefault="00C679E4" w:rsidP="00C679E4">
      <w:pPr>
        <w:pStyle w:val="Lijstalinea"/>
        <w:numPr>
          <w:ilvl w:val="0"/>
          <w:numId w:val="16"/>
        </w:numPr>
      </w:pPr>
      <w:r w:rsidRPr="00C679E4">
        <w:t xml:space="preserve">Opbouw </w:t>
      </w:r>
    </w:p>
    <w:p w14:paraId="6785DEF4" w14:textId="7870E76A" w:rsidR="00C679E4" w:rsidRDefault="00C679E4" w:rsidP="00C679E4">
      <w:pPr>
        <w:pStyle w:val="Lijstalinea"/>
        <w:numPr>
          <w:ilvl w:val="1"/>
          <w:numId w:val="16"/>
        </w:numPr>
      </w:pPr>
      <w:r w:rsidRPr="00C679E4">
        <w:t xml:space="preserve">Bedrijfsresultaat bepalen </w:t>
      </w:r>
    </w:p>
    <w:p w14:paraId="4F52D02D" w14:textId="77777777" w:rsidR="00C679E4" w:rsidRDefault="00C679E4" w:rsidP="00C679E4">
      <w:pPr>
        <w:pStyle w:val="Lijstalinea"/>
        <w:numPr>
          <w:ilvl w:val="1"/>
          <w:numId w:val="16"/>
        </w:numPr>
      </w:pPr>
      <w:r w:rsidRPr="00C679E4">
        <w:t xml:space="preserve">Financieel resultaat bepalen </w:t>
      </w:r>
    </w:p>
    <w:p w14:paraId="786C0F34" w14:textId="324655B5" w:rsidR="00764E9C" w:rsidRPr="00650875" w:rsidRDefault="00C679E4" w:rsidP="00C679E4">
      <w:pPr>
        <w:pStyle w:val="Lijstalinea"/>
        <w:numPr>
          <w:ilvl w:val="1"/>
          <w:numId w:val="16"/>
        </w:numPr>
      </w:pPr>
      <w:r w:rsidRPr="00C679E4">
        <w:t>Totaal resultaat voor en na belastingen bepalen.</w:t>
      </w:r>
    </w:p>
    <w:p w14:paraId="15734278" w14:textId="77777777" w:rsidR="00811EC4" w:rsidRDefault="00811EC4" w:rsidP="002F1204"/>
    <w:p w14:paraId="3AAAAB56" w14:textId="2029CBFC" w:rsidR="00475A35" w:rsidRDefault="00475A35" w:rsidP="00475A35">
      <w:pPr>
        <w:pStyle w:val="Geenafstand"/>
      </w:pPr>
      <w:r>
        <w:t>Wat kan je doen met je winst?</w:t>
      </w:r>
    </w:p>
    <w:p w14:paraId="0D9F149E" w14:textId="266E147E" w:rsidR="00475A35" w:rsidRDefault="00475A35" w:rsidP="00475A35">
      <w:pPr>
        <w:pStyle w:val="Lijstalinea"/>
        <w:numPr>
          <w:ilvl w:val="0"/>
          <w:numId w:val="17"/>
        </w:numPr>
      </w:pPr>
      <w:r>
        <w:t>Schulden afbetalen (Vreemd Vermogen &gt; Schuld &lt;= 1 jaar)</w:t>
      </w:r>
    </w:p>
    <w:p w14:paraId="04382E68" w14:textId="1C7134CD" w:rsidR="00475A35" w:rsidRDefault="00475A35" w:rsidP="00475A35">
      <w:pPr>
        <w:pStyle w:val="Lijstalinea"/>
        <w:numPr>
          <w:ilvl w:val="0"/>
          <w:numId w:val="17"/>
        </w:numPr>
      </w:pPr>
      <w:r>
        <w:t>Stoppen in de Reserves</w:t>
      </w:r>
    </w:p>
    <w:p w14:paraId="21B71C96" w14:textId="448D45C4" w:rsidR="00475A35" w:rsidRDefault="00475A35" w:rsidP="00475A35">
      <w:pPr>
        <w:pStyle w:val="Lijstalinea"/>
        <w:numPr>
          <w:ilvl w:val="0"/>
          <w:numId w:val="17"/>
        </w:numPr>
      </w:pPr>
      <w:r>
        <w:t>Stoppen in overgedragen verlies/winst</w:t>
      </w:r>
    </w:p>
    <w:p w14:paraId="15528128" w14:textId="77777777" w:rsidR="00475A35" w:rsidRDefault="00475A35" w:rsidP="00475A35"/>
    <w:p w14:paraId="098832B9" w14:textId="64334D52" w:rsidR="00475A35" w:rsidRDefault="007E3853" w:rsidP="00E41E7F">
      <w:pPr>
        <w:pStyle w:val="Geenafstand"/>
      </w:pPr>
      <w:r>
        <w:t>Link tussen de Balans en de Resultatenrekening:</w:t>
      </w:r>
    </w:p>
    <w:p w14:paraId="31B24EF5" w14:textId="50FA473F" w:rsidR="007E3853" w:rsidRDefault="007E3853" w:rsidP="00475A35">
      <w:r>
        <w:t>De post</w:t>
      </w:r>
      <w:r w:rsidR="007645F2">
        <w:t xml:space="preserve"> ‘overgedragen winst/verlies’ op de balans is een totaal </w:t>
      </w:r>
      <w:r w:rsidR="00E41E7F">
        <w:t xml:space="preserve">van voorbijgaande resultaten over de jaren heen. </w:t>
      </w:r>
    </w:p>
    <w:p w14:paraId="1CB62F27" w14:textId="77777777" w:rsidR="00785858" w:rsidRDefault="00785858" w:rsidP="00475A35"/>
    <w:p w14:paraId="32501E8D" w14:textId="1BB196B9" w:rsidR="00785858" w:rsidRDefault="00785858" w:rsidP="00785858">
      <w:pPr>
        <w:pStyle w:val="Geenafstand"/>
      </w:pPr>
      <w:r w:rsidRPr="00785858">
        <w:t>Belangrijkste financiële indicatoren</w:t>
      </w:r>
      <w:r>
        <w:t>:</w:t>
      </w:r>
    </w:p>
    <w:p w14:paraId="612D6ED6" w14:textId="77777777" w:rsidR="00785858" w:rsidRDefault="00785858" w:rsidP="00785858">
      <w:pPr>
        <w:pStyle w:val="Lijstalinea"/>
        <w:numPr>
          <w:ilvl w:val="0"/>
          <w:numId w:val="18"/>
        </w:numPr>
      </w:pPr>
      <w:r w:rsidRPr="00DB5A53">
        <w:rPr>
          <w:b/>
          <w:bCs/>
        </w:rPr>
        <w:t>Liquiditeit</w:t>
      </w:r>
      <w:r w:rsidRPr="00785858">
        <w:t xml:space="preserve"> (schulden op KT terugbetalen - balans) </w:t>
      </w:r>
    </w:p>
    <w:p w14:paraId="237605DA" w14:textId="77777777" w:rsidR="00785858" w:rsidRDefault="00785858" w:rsidP="00785858">
      <w:pPr>
        <w:pStyle w:val="Lijstalinea"/>
        <w:numPr>
          <w:ilvl w:val="1"/>
          <w:numId w:val="18"/>
        </w:numPr>
      </w:pPr>
      <w:r w:rsidRPr="00785858">
        <w:t xml:space="preserve">Belangrijk voor leveranciers, banken, werknemers </w:t>
      </w:r>
    </w:p>
    <w:p w14:paraId="3D5433C9" w14:textId="77777777" w:rsidR="00785858" w:rsidRDefault="00785858" w:rsidP="00785858">
      <w:pPr>
        <w:pStyle w:val="Lijstalinea"/>
        <w:numPr>
          <w:ilvl w:val="0"/>
          <w:numId w:val="18"/>
        </w:numPr>
      </w:pPr>
      <w:r w:rsidRPr="00DB5A53">
        <w:rPr>
          <w:b/>
          <w:bCs/>
        </w:rPr>
        <w:t>Solvabiliteit</w:t>
      </w:r>
      <w:r w:rsidRPr="00785858">
        <w:t xml:space="preserve"> (financiële onafhankelijkheid - balans) </w:t>
      </w:r>
    </w:p>
    <w:p w14:paraId="5CF28DEB" w14:textId="77777777" w:rsidR="00785858" w:rsidRDefault="00785858" w:rsidP="00785858">
      <w:pPr>
        <w:pStyle w:val="Lijstalinea"/>
        <w:numPr>
          <w:ilvl w:val="1"/>
          <w:numId w:val="18"/>
        </w:numPr>
      </w:pPr>
      <w:r w:rsidRPr="00785858">
        <w:t xml:space="preserve">Belangrijk voor kredietverleners </w:t>
      </w:r>
    </w:p>
    <w:p w14:paraId="4A8FFD7A" w14:textId="77777777" w:rsidR="00DB5A53" w:rsidRDefault="00785858" w:rsidP="00DB5A53">
      <w:pPr>
        <w:pStyle w:val="Lijstalinea"/>
        <w:numPr>
          <w:ilvl w:val="0"/>
          <w:numId w:val="18"/>
        </w:numPr>
      </w:pPr>
      <w:r w:rsidRPr="00DB5A53">
        <w:rPr>
          <w:b/>
          <w:bCs/>
          <w:i/>
          <w:iCs/>
        </w:rPr>
        <w:t>Rendabiliteit</w:t>
      </w:r>
      <w:r w:rsidRPr="00785858">
        <w:t xml:space="preserve"> (winstgevendheid – balans/RR) </w:t>
      </w:r>
    </w:p>
    <w:p w14:paraId="68A1EE75" w14:textId="77777777" w:rsidR="00DB5A53" w:rsidRDefault="00785858" w:rsidP="00DB5A53">
      <w:pPr>
        <w:pStyle w:val="Lijstalinea"/>
        <w:numPr>
          <w:ilvl w:val="1"/>
          <w:numId w:val="18"/>
        </w:numPr>
      </w:pPr>
      <w:r w:rsidRPr="00785858">
        <w:t xml:space="preserve">Belangrijk voor aandeelhouders </w:t>
      </w:r>
    </w:p>
    <w:p w14:paraId="512A701E" w14:textId="5E6876C9" w:rsidR="00785858" w:rsidRDefault="00785858" w:rsidP="00DB5A53">
      <w:pPr>
        <w:pStyle w:val="Lijstalinea"/>
        <w:numPr>
          <w:ilvl w:val="1"/>
          <w:numId w:val="18"/>
        </w:numPr>
      </w:pPr>
      <w:r w:rsidRPr="00785858">
        <w:t>Hoeveel brengt een investering op?</w:t>
      </w:r>
    </w:p>
    <w:p w14:paraId="00A073E9" w14:textId="77777777" w:rsidR="00A10F8D" w:rsidRDefault="00A10F8D" w:rsidP="00A10F8D"/>
    <w:p w14:paraId="1E7C8A5A" w14:textId="5EB27900" w:rsidR="00A10F8D" w:rsidRDefault="003D25F5" w:rsidP="003D25F5">
      <w:pPr>
        <w:pStyle w:val="Geenafstand"/>
      </w:pPr>
      <w:r>
        <w:t xml:space="preserve">Balans </w:t>
      </w:r>
      <w:proofErr w:type="spellStart"/>
      <w:r>
        <w:t>vs</w:t>
      </w:r>
      <w:proofErr w:type="spellEnd"/>
      <w:r>
        <w:t xml:space="preserve"> Resultatenrekening: </w:t>
      </w:r>
    </w:p>
    <w:p w14:paraId="3BE87B40" w14:textId="126FE6C8" w:rsidR="003D25F5" w:rsidRDefault="003D25F5" w:rsidP="00A10F8D">
      <w:r w:rsidRPr="003D25F5">
        <w:rPr>
          <w:noProof/>
        </w:rPr>
        <w:drawing>
          <wp:inline distT="0" distB="0" distL="0" distR="0" wp14:anchorId="69F55002" wp14:editId="650C49F0">
            <wp:extent cx="5003800" cy="2193447"/>
            <wp:effectExtent l="0" t="0" r="6350" b="0"/>
            <wp:docPr id="1640636158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6158" name="Afbeelding 1" descr="Afbeelding met tekst, schermopname, Lettertype, nummer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9150" cy="21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A014" w14:textId="47A2A0F9" w:rsidR="00A10F8D" w:rsidRDefault="00A10F8D" w:rsidP="00A10F8D">
      <w:pPr>
        <w:pStyle w:val="Geenafstand"/>
      </w:pPr>
      <w:r>
        <w:lastRenderedPageBreak/>
        <w:t xml:space="preserve">Posten van de resultatenrekening: </w:t>
      </w:r>
    </w:p>
    <w:p w14:paraId="64230665" w14:textId="629F4D5E" w:rsidR="00A10F8D" w:rsidRDefault="003D25F5" w:rsidP="00A10F8D">
      <w:r w:rsidRPr="003D25F5">
        <w:rPr>
          <w:noProof/>
        </w:rPr>
        <w:drawing>
          <wp:inline distT="0" distB="0" distL="0" distR="0" wp14:anchorId="146806BD" wp14:editId="4CC10904">
            <wp:extent cx="6120130" cy="3447415"/>
            <wp:effectExtent l="0" t="0" r="0" b="635"/>
            <wp:docPr id="213163500" name="Afbeelding 1" descr="Afbeelding met tekst, schermopname, Parallel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3500" name="Afbeelding 1" descr="Afbeelding met tekst, schermopname, Parallel, Lettertyp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4CAD" w14:textId="77777777" w:rsidR="00A10F8D" w:rsidRDefault="00A10F8D" w:rsidP="00A10F8D"/>
    <w:p w14:paraId="2D7DAD70" w14:textId="2068FA21" w:rsidR="00A10F8D" w:rsidRDefault="005330D9" w:rsidP="005330D9">
      <w:pPr>
        <w:pStyle w:val="Geenafstand"/>
      </w:pPr>
      <w:r>
        <w:t>Brutomarge:</w:t>
      </w:r>
    </w:p>
    <w:p w14:paraId="0A45A7E9" w14:textId="524E3B02" w:rsidR="005330D9" w:rsidRDefault="003766D6" w:rsidP="00B95FC4">
      <w:pPr>
        <w:pStyle w:val="Lijstalinea"/>
        <w:numPr>
          <w:ilvl w:val="0"/>
          <w:numId w:val="19"/>
        </w:numPr>
      </w:pPr>
      <w:r>
        <w:t>Resultaat uit de verkopen</w:t>
      </w:r>
    </w:p>
    <w:p w14:paraId="2311F5A9" w14:textId="68E0806D" w:rsidR="00A16BFB" w:rsidRDefault="00A16BFB" w:rsidP="00B95FC4">
      <w:pPr>
        <w:pStyle w:val="Lijstalinea"/>
        <w:numPr>
          <w:ilvl w:val="0"/>
          <w:numId w:val="19"/>
        </w:numPr>
      </w:pPr>
      <w:r>
        <w:t xml:space="preserve">De </w:t>
      </w:r>
      <w:proofErr w:type="spellStart"/>
      <w:r>
        <w:t>subposten</w:t>
      </w:r>
      <w:proofErr w:type="spellEnd"/>
      <w:r>
        <w:t xml:space="preserve"> hoef je niet in te vullen </w:t>
      </w:r>
    </w:p>
    <w:p w14:paraId="69175DF0" w14:textId="400C138A" w:rsidR="00B95FC4" w:rsidRDefault="007C7B6A" w:rsidP="00B95FC4">
      <w:pPr>
        <w:pStyle w:val="Lijstalinea"/>
        <w:numPr>
          <w:ilvl w:val="1"/>
          <w:numId w:val="19"/>
        </w:numPr>
      </w:pPr>
      <w:r>
        <w:t>Dit is niet per se interessant voor grote bedrijven</w:t>
      </w:r>
    </w:p>
    <w:p w14:paraId="528A0581" w14:textId="2999673E" w:rsidR="007C7B6A" w:rsidRDefault="009D342A" w:rsidP="00B95FC4">
      <w:pPr>
        <w:pStyle w:val="Lijstalinea"/>
        <w:numPr>
          <w:ilvl w:val="1"/>
          <w:numId w:val="19"/>
        </w:numPr>
      </w:pPr>
      <w:r>
        <w:t>Maar wel voor kleine winkels/bedrijven</w:t>
      </w:r>
    </w:p>
    <w:p w14:paraId="6198804C" w14:textId="77777777" w:rsidR="00A16BFB" w:rsidRDefault="00A16BFB" w:rsidP="009D342A">
      <w:pPr>
        <w:pStyle w:val="Geenafstand"/>
      </w:pPr>
    </w:p>
    <w:p w14:paraId="638CD640" w14:textId="6E70A476" w:rsidR="009D342A" w:rsidRPr="009D342A" w:rsidRDefault="009D342A" w:rsidP="009D342A">
      <w:pPr>
        <w:pStyle w:val="Geenafstand"/>
        <w:rPr>
          <w:lang w:val="en-GB"/>
        </w:rPr>
      </w:pPr>
      <w:r w:rsidRPr="009D342A">
        <w:rPr>
          <w:lang w:val="en-GB"/>
        </w:rPr>
        <w:t>Cost of Goods Sold (COGS):</w:t>
      </w:r>
    </w:p>
    <w:p w14:paraId="387E717A" w14:textId="0D5F2224" w:rsidR="009D342A" w:rsidRDefault="006732B4" w:rsidP="009D342A">
      <w:pPr>
        <w:pStyle w:val="Lijstalinea"/>
        <w:numPr>
          <w:ilvl w:val="0"/>
          <w:numId w:val="20"/>
        </w:numPr>
      </w:pPr>
      <w:r w:rsidRPr="009D342A">
        <w:t xml:space="preserve">Aankoop </w:t>
      </w:r>
      <w:r w:rsidR="009D342A" w:rsidRPr="009D342A">
        <w:t xml:space="preserve">handelsgoederen = kost </w:t>
      </w:r>
    </w:p>
    <w:p w14:paraId="17787133" w14:textId="3A699F40" w:rsidR="009D342A" w:rsidRDefault="006732B4" w:rsidP="009D342A">
      <w:pPr>
        <w:pStyle w:val="Lijstalinea"/>
        <w:numPr>
          <w:ilvl w:val="0"/>
          <w:numId w:val="20"/>
        </w:numPr>
      </w:pPr>
      <w:r w:rsidRPr="009D342A">
        <w:t xml:space="preserve">Aankoop </w:t>
      </w:r>
      <w:r w:rsidR="009D342A" w:rsidRPr="009D342A">
        <w:t xml:space="preserve">hulp-/grondstoffen = kost </w:t>
      </w:r>
    </w:p>
    <w:p w14:paraId="3CBA657C" w14:textId="77777777" w:rsidR="009D342A" w:rsidRDefault="009D342A" w:rsidP="009D342A">
      <w:pPr>
        <w:pStyle w:val="Lijstalinea"/>
        <w:numPr>
          <w:ilvl w:val="0"/>
          <w:numId w:val="20"/>
        </w:numPr>
      </w:pPr>
      <w:r w:rsidRPr="009D342A">
        <w:t xml:space="preserve">Maar wat als… </w:t>
      </w:r>
    </w:p>
    <w:p w14:paraId="34E22942" w14:textId="77777777" w:rsidR="009D342A" w:rsidRDefault="009D342A" w:rsidP="009D342A">
      <w:pPr>
        <w:pStyle w:val="Lijstalinea"/>
        <w:numPr>
          <w:ilvl w:val="1"/>
          <w:numId w:val="20"/>
        </w:numPr>
      </w:pPr>
      <w:r w:rsidRPr="009D342A">
        <w:t xml:space="preserve">Op einde jaar blijkt dat je niet alles verkocht/verbruikt hebt? </w:t>
      </w:r>
    </w:p>
    <w:p w14:paraId="2EF950F8" w14:textId="002868A8" w:rsidR="006F20CF" w:rsidRDefault="006F20CF" w:rsidP="006F20CF">
      <w:pPr>
        <w:pStyle w:val="Lijstalinea"/>
        <w:numPr>
          <w:ilvl w:val="2"/>
          <w:numId w:val="20"/>
        </w:numPr>
      </w:pPr>
      <w:r>
        <w:t>Dat kan</w:t>
      </w:r>
    </w:p>
    <w:p w14:paraId="10818796" w14:textId="77777777" w:rsidR="009D342A" w:rsidRDefault="009D342A" w:rsidP="009D342A">
      <w:pPr>
        <w:pStyle w:val="Lijstalinea"/>
        <w:numPr>
          <w:ilvl w:val="1"/>
          <w:numId w:val="20"/>
        </w:numPr>
      </w:pPr>
      <w:r w:rsidRPr="009D342A">
        <w:t xml:space="preserve">Op einde jaar je meer verkocht hebt dan aangekocht dat jaar? </w:t>
      </w:r>
    </w:p>
    <w:p w14:paraId="23B2B441" w14:textId="4FF9773A" w:rsidR="006F20CF" w:rsidRDefault="006F20CF" w:rsidP="006F20CF">
      <w:pPr>
        <w:pStyle w:val="Lijstalinea"/>
        <w:numPr>
          <w:ilvl w:val="2"/>
          <w:numId w:val="20"/>
        </w:numPr>
      </w:pPr>
      <w:r>
        <w:t>Je hebt minder winst, dus ook minder belastingen</w:t>
      </w:r>
    </w:p>
    <w:p w14:paraId="6C6B31D4" w14:textId="21E95C2A" w:rsidR="00A10F8D" w:rsidRDefault="009D342A" w:rsidP="00153183">
      <w:pPr>
        <w:pStyle w:val="Lijstalinea"/>
        <w:numPr>
          <w:ilvl w:val="2"/>
          <w:numId w:val="20"/>
        </w:numPr>
      </w:pPr>
      <w:r w:rsidRPr="009D342A">
        <w:t xml:space="preserve">Corrigeren via </w:t>
      </w:r>
      <w:r w:rsidRPr="00120892">
        <w:rPr>
          <w:b/>
          <w:bCs/>
        </w:rPr>
        <w:t>voorraadpositie</w:t>
      </w:r>
      <w:r w:rsidRPr="009D342A">
        <w:t xml:space="preserve"> (balans!)</w:t>
      </w:r>
    </w:p>
    <w:p w14:paraId="6E3B8AB6" w14:textId="77777777" w:rsidR="00A10F8D" w:rsidRDefault="00A10F8D" w:rsidP="00A10F8D"/>
    <w:p w14:paraId="18143726" w14:textId="14F2EDBE" w:rsidR="009A78C8" w:rsidRDefault="009A78C8" w:rsidP="009A78C8">
      <w:pPr>
        <w:pStyle w:val="Geenafstand"/>
      </w:pPr>
      <w:r w:rsidRPr="009A78C8">
        <w:t>Een bedrijf met een grote omzet beschikt ook over veel liquide middelen</w:t>
      </w:r>
      <w:r>
        <w:t>?</w:t>
      </w:r>
    </w:p>
    <w:p w14:paraId="3679F858" w14:textId="78743F5A" w:rsidR="009A78C8" w:rsidRDefault="009A78C8" w:rsidP="00A10F8D">
      <w:r>
        <w:t>Nee, ze hebben niks met elkaar te maken</w:t>
      </w:r>
    </w:p>
    <w:p w14:paraId="68FC97EA" w14:textId="77777777" w:rsidR="00A10F8D" w:rsidRDefault="00A10F8D" w:rsidP="00A10F8D"/>
    <w:p w14:paraId="33255D02" w14:textId="77777777" w:rsidR="00A953CC" w:rsidRDefault="00A953CC" w:rsidP="00A953CC">
      <w:pPr>
        <w:pStyle w:val="Geenafstand"/>
      </w:pPr>
      <w:r w:rsidRPr="00A953CC">
        <w:t xml:space="preserve">Diensten en diverse goederen (DDG): </w:t>
      </w:r>
    </w:p>
    <w:p w14:paraId="4139C055" w14:textId="77777777" w:rsidR="00A953CC" w:rsidRDefault="00A953CC" w:rsidP="00A953CC">
      <w:pPr>
        <w:pStyle w:val="Lijstalinea"/>
        <w:numPr>
          <w:ilvl w:val="0"/>
          <w:numId w:val="21"/>
        </w:numPr>
      </w:pPr>
      <w:r w:rsidRPr="00A953CC">
        <w:t xml:space="preserve">Huur van een pand, leasing, magazijn, machine,… </w:t>
      </w:r>
    </w:p>
    <w:p w14:paraId="13A0A2B5" w14:textId="77777777" w:rsidR="00A953CC" w:rsidRDefault="00A953CC" w:rsidP="00A953CC">
      <w:pPr>
        <w:pStyle w:val="Lijstalinea"/>
        <w:numPr>
          <w:ilvl w:val="0"/>
          <w:numId w:val="21"/>
        </w:numPr>
      </w:pPr>
      <w:r w:rsidRPr="00A953CC">
        <w:t xml:space="preserve">Nutsvoorzieningen: elektriciteit, gas, water,… </w:t>
      </w:r>
    </w:p>
    <w:p w14:paraId="0A320947" w14:textId="77777777" w:rsidR="00A953CC" w:rsidRDefault="00A953CC" w:rsidP="00A953CC">
      <w:pPr>
        <w:pStyle w:val="Lijstalinea"/>
        <w:numPr>
          <w:ilvl w:val="0"/>
          <w:numId w:val="21"/>
        </w:numPr>
      </w:pPr>
      <w:r w:rsidRPr="00A953CC">
        <w:t xml:space="preserve">Reclame, advertenties, sponsoring,… </w:t>
      </w:r>
    </w:p>
    <w:p w14:paraId="44FD87A4" w14:textId="0D1E5AAD" w:rsidR="00A953CC" w:rsidRDefault="00A953CC" w:rsidP="00A953CC">
      <w:pPr>
        <w:pStyle w:val="Lijstalinea"/>
        <w:numPr>
          <w:ilvl w:val="0"/>
          <w:numId w:val="21"/>
        </w:numPr>
      </w:pPr>
      <w:r w:rsidRPr="00A953CC">
        <w:rPr>
          <w:b/>
          <w:bCs/>
        </w:rPr>
        <w:t xml:space="preserve">Loonkost </w:t>
      </w:r>
      <w:r>
        <w:rPr>
          <w:b/>
          <w:bCs/>
        </w:rPr>
        <w:t xml:space="preserve">(facturen) </w:t>
      </w:r>
      <w:r w:rsidRPr="00A953CC">
        <w:rPr>
          <w:b/>
          <w:bCs/>
        </w:rPr>
        <w:t>van externen</w:t>
      </w:r>
      <w:r w:rsidRPr="00A953CC">
        <w:t xml:space="preserve"> zoals advocaat, boekhouder,… </w:t>
      </w:r>
    </w:p>
    <w:p w14:paraId="2C60D905" w14:textId="3826D671" w:rsidR="00A10F8D" w:rsidRDefault="00A953CC" w:rsidP="00A953CC">
      <w:pPr>
        <w:pStyle w:val="Lijstalinea"/>
        <w:numPr>
          <w:ilvl w:val="0"/>
          <w:numId w:val="21"/>
        </w:numPr>
      </w:pPr>
      <w:r w:rsidRPr="00A953CC">
        <w:t>Beheerkosten zoals internet, telefoon, documentatie, opleidingen,…</w:t>
      </w:r>
    </w:p>
    <w:p w14:paraId="43134BA3" w14:textId="77777777" w:rsidR="00567F97" w:rsidRDefault="00567F97" w:rsidP="00567F97"/>
    <w:p w14:paraId="6ADDB9B1" w14:textId="77777777" w:rsidR="00567F97" w:rsidRDefault="00567F97" w:rsidP="00567F97"/>
    <w:p w14:paraId="752DEB13" w14:textId="77777777" w:rsidR="00567F97" w:rsidRDefault="00567F97" w:rsidP="00567F97"/>
    <w:p w14:paraId="3EEBE759" w14:textId="26E2F0AA" w:rsidR="00567F97" w:rsidRDefault="00567F97" w:rsidP="00D95112">
      <w:pPr>
        <w:pStyle w:val="Geenafstand"/>
      </w:pPr>
      <w:r w:rsidRPr="00567F97">
        <w:lastRenderedPageBreak/>
        <w:t>Bezoldigingen</w:t>
      </w:r>
      <w:r>
        <w:t xml:space="preserve"> (</w:t>
      </w:r>
      <w:r w:rsidRPr="00567F97">
        <w:t>Personeelskosten</w:t>
      </w:r>
      <w:r>
        <w:t>)</w:t>
      </w:r>
      <w:r w:rsidR="00D95112">
        <w:t>:</w:t>
      </w:r>
    </w:p>
    <w:p w14:paraId="783EF408" w14:textId="77777777" w:rsidR="00567F97" w:rsidRDefault="00567F97" w:rsidP="00567F97">
      <w:pPr>
        <w:pStyle w:val="Lijstalinea"/>
        <w:numPr>
          <w:ilvl w:val="0"/>
          <w:numId w:val="22"/>
        </w:numPr>
      </w:pPr>
      <w:r w:rsidRPr="00D95112">
        <w:rPr>
          <w:b/>
          <w:bCs/>
        </w:rPr>
        <w:t>Brutolonen</w:t>
      </w:r>
      <w:r w:rsidRPr="00567F97">
        <w:t xml:space="preserve">, Verzekering arbeidsongevallen, </w:t>
      </w:r>
      <w:r w:rsidRPr="00D95112">
        <w:rPr>
          <w:b/>
          <w:bCs/>
        </w:rPr>
        <w:t>Vakantiegeld</w:t>
      </w:r>
      <w:r w:rsidRPr="00567F97">
        <w:t xml:space="preserve">, </w:t>
      </w:r>
      <w:r w:rsidRPr="00D95112">
        <w:rPr>
          <w:b/>
          <w:bCs/>
        </w:rPr>
        <w:t>Werkgeversbijdrage</w:t>
      </w:r>
      <w:r w:rsidRPr="00567F97">
        <w:t xml:space="preserve"> </w:t>
      </w:r>
      <w:r w:rsidRPr="00D95112">
        <w:rPr>
          <w:b/>
          <w:bCs/>
        </w:rPr>
        <w:t>RSZ</w:t>
      </w:r>
      <w:r w:rsidRPr="00567F97">
        <w:t xml:space="preserve">, Bonussen… </w:t>
      </w:r>
    </w:p>
    <w:p w14:paraId="3E3EFD6F" w14:textId="77777777" w:rsidR="00567F97" w:rsidRDefault="00567F97" w:rsidP="00567F97">
      <w:pPr>
        <w:pStyle w:val="Lijstalinea"/>
        <w:numPr>
          <w:ilvl w:val="0"/>
          <w:numId w:val="22"/>
        </w:numPr>
      </w:pPr>
      <w:r w:rsidRPr="00567F97">
        <w:t>Zeer complexe materie</w:t>
      </w:r>
    </w:p>
    <w:p w14:paraId="7A51B833" w14:textId="77777777" w:rsidR="00567F97" w:rsidRDefault="00567F97" w:rsidP="00567F97">
      <w:pPr>
        <w:pStyle w:val="Lijstalinea"/>
        <w:numPr>
          <w:ilvl w:val="1"/>
          <w:numId w:val="22"/>
        </w:numPr>
      </w:pPr>
      <w:r w:rsidRPr="00567F97">
        <w:t xml:space="preserve">Sociaal secretariaten kunnen ondersteunen </w:t>
      </w:r>
    </w:p>
    <w:p w14:paraId="28ABA790" w14:textId="77777777" w:rsidR="00567F97" w:rsidRDefault="00567F97" w:rsidP="00567F97">
      <w:pPr>
        <w:pStyle w:val="Lijstalinea"/>
        <w:numPr>
          <w:ilvl w:val="0"/>
          <w:numId w:val="22"/>
        </w:numPr>
      </w:pPr>
      <w:r w:rsidRPr="00567F97">
        <w:t>≠ wat er netto uitbetaald wordt aan personeel!</w:t>
      </w:r>
    </w:p>
    <w:p w14:paraId="0698155B" w14:textId="2F3CC7D4" w:rsidR="00567F97" w:rsidRDefault="00567F97" w:rsidP="00567F97">
      <w:pPr>
        <w:pStyle w:val="Lijstalinea"/>
        <w:numPr>
          <w:ilvl w:val="0"/>
          <w:numId w:val="22"/>
        </w:numPr>
      </w:pPr>
      <w:r w:rsidRPr="00567F97">
        <w:t>≠ wat je aan jezelf uitkeert als vergoeding (= DDG!)</w:t>
      </w:r>
    </w:p>
    <w:p w14:paraId="7BD2D2AC" w14:textId="77777777" w:rsidR="00841AAE" w:rsidRDefault="00841AAE" w:rsidP="00841AAE"/>
    <w:p w14:paraId="48CB60A6" w14:textId="4F781B7B" w:rsidR="00841AAE" w:rsidRDefault="00A43C24" w:rsidP="00A43C24">
      <w:pPr>
        <w:pStyle w:val="Geenafstand"/>
      </w:pPr>
      <w:r>
        <w:t>Afschrijvingen:</w:t>
      </w:r>
    </w:p>
    <w:p w14:paraId="01D2EF05" w14:textId="77777777" w:rsidR="00A43C24" w:rsidRDefault="00A43C24" w:rsidP="00A43C24">
      <w:pPr>
        <w:pStyle w:val="Lijstalinea"/>
        <w:numPr>
          <w:ilvl w:val="0"/>
          <w:numId w:val="23"/>
        </w:numPr>
      </w:pPr>
      <w:r w:rsidRPr="00A43C24">
        <w:t xml:space="preserve">Niet alles kost geld (of toch niet onmiddellijk) </w:t>
      </w:r>
    </w:p>
    <w:p w14:paraId="676B44F0" w14:textId="7D692DEE" w:rsidR="00A43C24" w:rsidRDefault="00A43C24" w:rsidP="00A43C24">
      <w:pPr>
        <w:pStyle w:val="Lijstalinea"/>
        <w:numPr>
          <w:ilvl w:val="0"/>
          <w:numId w:val="23"/>
        </w:numPr>
      </w:pPr>
      <w:r w:rsidRPr="00A43C24">
        <w:t xml:space="preserve">Aankoop investering (= balanspost MVA) </w:t>
      </w:r>
    </w:p>
    <w:p w14:paraId="0EF84976" w14:textId="66395E5D" w:rsidR="005D3D11" w:rsidRDefault="00A43C24" w:rsidP="00A43C24">
      <w:pPr>
        <w:pStyle w:val="Lijstalinea"/>
        <w:numPr>
          <w:ilvl w:val="1"/>
          <w:numId w:val="23"/>
        </w:numPr>
      </w:pPr>
      <w:r w:rsidRPr="00A43C24">
        <w:t xml:space="preserve">Meerdere jaren in gebruik </w:t>
      </w:r>
    </w:p>
    <w:p w14:paraId="5CA93ECA" w14:textId="315C8E4D" w:rsidR="00A43C24" w:rsidRDefault="00A43C24" w:rsidP="00A43C24">
      <w:pPr>
        <w:pStyle w:val="Lijstalinea"/>
        <w:numPr>
          <w:ilvl w:val="1"/>
          <w:numId w:val="23"/>
        </w:numPr>
      </w:pPr>
      <w:r w:rsidRPr="00A43C24">
        <w:t xml:space="preserve">Daalt wel in waarde elk jaar </w:t>
      </w:r>
    </w:p>
    <w:p w14:paraId="3E429E65" w14:textId="188965C4" w:rsidR="005D3D11" w:rsidRDefault="00A43C24" w:rsidP="00A43C24">
      <w:pPr>
        <w:pStyle w:val="Lijstalinea"/>
        <w:numPr>
          <w:ilvl w:val="1"/>
          <w:numId w:val="23"/>
        </w:numPr>
      </w:pPr>
      <w:r w:rsidRPr="00A43C24">
        <w:t xml:space="preserve">Geleidelijk in kosten opnemen </w:t>
      </w:r>
    </w:p>
    <w:p w14:paraId="47C04E0B" w14:textId="77777777" w:rsidR="005D3D11" w:rsidRDefault="00A43C24" w:rsidP="00A43C24">
      <w:pPr>
        <w:pStyle w:val="Lijstalinea"/>
        <w:numPr>
          <w:ilvl w:val="1"/>
          <w:numId w:val="23"/>
        </w:numPr>
      </w:pPr>
      <w:r w:rsidRPr="00A43C24">
        <w:t xml:space="preserve">In de balans = boekwaarde (≠ aanschaffingswaarde!) </w:t>
      </w:r>
    </w:p>
    <w:p w14:paraId="4E78F7B9" w14:textId="3EE544CF" w:rsidR="00A43C24" w:rsidRPr="004E634E" w:rsidRDefault="00A43C24" w:rsidP="005D3D11">
      <w:pPr>
        <w:pStyle w:val="Lijstalinea"/>
        <w:numPr>
          <w:ilvl w:val="0"/>
          <w:numId w:val="23"/>
        </w:numPr>
      </w:pPr>
      <w:r w:rsidRPr="00A43C24">
        <w:rPr>
          <w:rFonts w:ascii="Cambria Math" w:hAnsi="Cambria Math" w:cs="Cambria Math"/>
        </w:rPr>
        <w:t>𝐽𝑎𝑎𝑟𝑙𝑖𝑗𝑘𝑠𝑒</w:t>
      </w:r>
      <w:r w:rsidRPr="00A43C24">
        <w:t xml:space="preserve"> </w:t>
      </w:r>
      <w:r w:rsidRPr="00A43C24">
        <w:rPr>
          <w:rFonts w:ascii="Cambria Math" w:hAnsi="Cambria Math" w:cs="Cambria Math"/>
        </w:rPr>
        <w:t>𝑎𝑓𝑠𝑐ℎ𝑟𝑖𝑗𝑣𝑖𝑛𝑔</w:t>
      </w:r>
      <w:r w:rsidRPr="00A43C24">
        <w:t xml:space="preserve"> =</w:t>
      </w:r>
      <w:r w:rsidR="005D3D11">
        <w:t xml:space="preserve"> (</w:t>
      </w:r>
      <w:r w:rsidRPr="00A43C24">
        <w:rPr>
          <w:rFonts w:ascii="Cambria Math" w:hAnsi="Cambria Math" w:cs="Cambria Math"/>
        </w:rPr>
        <w:t>𝐴𝑎𝑛𝑠𝑐ℎ𝑎𝑓𝑤𝑎𝑎𝑟𝑑𝑒</w:t>
      </w:r>
      <w:r w:rsidRPr="00A43C24">
        <w:t xml:space="preserve"> − </w:t>
      </w:r>
      <w:r w:rsidRPr="00A43C24">
        <w:rPr>
          <w:rFonts w:ascii="Cambria Math" w:hAnsi="Cambria Math" w:cs="Cambria Math"/>
        </w:rPr>
        <w:t>𝑅𝑒𝑠𝑡𝑤𝑎𝑎𝑟𝑑𝑒</w:t>
      </w:r>
      <w:r w:rsidRPr="00A43C24">
        <w:t xml:space="preserve"> </w:t>
      </w:r>
      <w:r w:rsidRPr="00A43C24">
        <w:rPr>
          <w:rFonts w:ascii="Cambria Math" w:hAnsi="Cambria Math" w:cs="Cambria Math"/>
        </w:rPr>
        <w:t>𝐴𝑎𝑛𝑡𝑎𝑙</w:t>
      </w:r>
      <w:r w:rsidR="005D3D11">
        <w:rPr>
          <w:rFonts w:ascii="Cambria Math" w:hAnsi="Cambria Math" w:cs="Cambria Math"/>
        </w:rPr>
        <w:t>)</w:t>
      </w:r>
      <w:r w:rsidRPr="00A43C24">
        <w:t xml:space="preserve"> </w:t>
      </w:r>
      <w:r w:rsidR="005D3D11">
        <w:t xml:space="preserve">/ </w:t>
      </w:r>
      <w:r w:rsidRPr="00A43C24">
        <w:rPr>
          <w:rFonts w:ascii="Cambria Math" w:hAnsi="Cambria Math" w:cs="Cambria Math"/>
        </w:rPr>
        <w:t>𝑗𝑎𝑟𝑒</w:t>
      </w:r>
      <w:r w:rsidR="005D3D11">
        <w:rPr>
          <w:rFonts w:ascii="Tahoma" w:hAnsi="Tahoma" w:cs="Tahoma"/>
        </w:rPr>
        <w:t>n</w:t>
      </w:r>
    </w:p>
    <w:p w14:paraId="23DBAF1B" w14:textId="77777777" w:rsidR="004E634E" w:rsidRDefault="004E634E" w:rsidP="004E634E"/>
    <w:p w14:paraId="37B65D6E" w14:textId="422AE25F" w:rsidR="004E634E" w:rsidRDefault="002B3B2F" w:rsidP="004E634E">
      <w:pPr>
        <w:pStyle w:val="Geenafstand"/>
      </w:pPr>
      <w:r w:rsidRPr="0094797F">
        <w:rPr>
          <w:noProof/>
        </w:rPr>
        <w:drawing>
          <wp:anchor distT="0" distB="0" distL="114300" distR="114300" simplePos="0" relativeHeight="251659267" behindDoc="1" locked="0" layoutInCell="1" allowOverlap="1" wp14:anchorId="3527110B" wp14:editId="023B1CC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521075" cy="1978025"/>
            <wp:effectExtent l="0" t="0" r="3175" b="3175"/>
            <wp:wrapTight wrapText="bothSides">
              <wp:wrapPolygon edited="0">
                <wp:start x="0" y="0"/>
                <wp:lineTo x="0" y="21427"/>
                <wp:lineTo x="21503" y="21427"/>
                <wp:lineTo x="21503" y="0"/>
                <wp:lineTo x="0" y="0"/>
              </wp:wrapPolygon>
            </wp:wrapTight>
            <wp:docPr id="1556652268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52268" name="Afbeelding 1" descr="Afbeelding met tekst, schermopname, Lettertype, nummer&#10;&#10;Automatisch gegenereerde beschrijv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634E" w:rsidRPr="004E634E">
        <w:t>Investeringen worden slechts gespreid in het resultaat opgenomen</w:t>
      </w:r>
      <w:r w:rsidR="004E634E">
        <w:t>:</w:t>
      </w:r>
    </w:p>
    <w:p w14:paraId="0AE0193C" w14:textId="13BC8444" w:rsidR="004E634E" w:rsidRDefault="004E634E" w:rsidP="004E634E">
      <w:r>
        <w:t>Juist, je knalt niet zomaar het volledige bedrag van het vast activa toe. Je schrijft het jaarlijks af (omdat de waarde steeds daalt)</w:t>
      </w:r>
    </w:p>
    <w:p w14:paraId="6DAF77E1" w14:textId="21D41A7B" w:rsidR="00E92728" w:rsidRDefault="00E92728" w:rsidP="004E634E"/>
    <w:p w14:paraId="5A29F95E" w14:textId="79DBED43" w:rsidR="00E92728" w:rsidRDefault="00E92728" w:rsidP="0094797F">
      <w:pPr>
        <w:pStyle w:val="Geenafstand"/>
      </w:pPr>
      <w:r>
        <w:t>Afschrijvingen (</w:t>
      </w:r>
      <w:r w:rsidR="008B2050">
        <w:t>boekhoudkundig):</w:t>
      </w:r>
    </w:p>
    <w:p w14:paraId="673F430E" w14:textId="76F471FA" w:rsidR="008B2050" w:rsidRDefault="008B2050" w:rsidP="004E634E">
      <w:r>
        <w:t xml:space="preserve">Koop je een investering </w:t>
      </w:r>
      <w:r w:rsidR="0094797F">
        <w:t>halverwege</w:t>
      </w:r>
      <w:r>
        <w:t xml:space="preserve"> het jaar, dan boek het vast activa ook maar voor het halve jaar</w:t>
      </w:r>
    </w:p>
    <w:p w14:paraId="32FF0924" w14:textId="147B08FB" w:rsidR="0094797F" w:rsidRDefault="002B3B2F" w:rsidP="004E634E">
      <w:r w:rsidRPr="00542BCF">
        <w:rPr>
          <w:noProof/>
        </w:rPr>
        <w:drawing>
          <wp:anchor distT="0" distB="0" distL="114300" distR="114300" simplePos="0" relativeHeight="251660291" behindDoc="1" locked="0" layoutInCell="1" allowOverlap="1" wp14:anchorId="01D11AE2" wp14:editId="2F995EA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477770" cy="917575"/>
            <wp:effectExtent l="0" t="0" r="0" b="0"/>
            <wp:wrapTight wrapText="bothSides">
              <wp:wrapPolygon edited="0">
                <wp:start x="0" y="0"/>
                <wp:lineTo x="0" y="21077"/>
                <wp:lineTo x="21423" y="21077"/>
                <wp:lineTo x="21423" y="0"/>
                <wp:lineTo x="0" y="0"/>
              </wp:wrapPolygon>
            </wp:wrapTight>
            <wp:docPr id="839639306" name="Afbeelding 1" descr="Afbeelding met tekst, ontvangst, nummer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39306" name="Afbeelding 1" descr="Afbeelding met tekst, ontvangst, nummer, schermopname&#10;&#10;Automatisch gegenereerde beschrijv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BCC4D" w14:textId="77777777" w:rsidR="005B016B" w:rsidRDefault="005B016B" w:rsidP="005B016B">
      <w:pPr>
        <w:pStyle w:val="Geenafstand"/>
      </w:pPr>
      <w:r w:rsidRPr="005B016B">
        <w:t xml:space="preserve">Aandachtspunten afschrijven: </w:t>
      </w:r>
    </w:p>
    <w:p w14:paraId="441DA658" w14:textId="3708B4BE" w:rsidR="005B016B" w:rsidRDefault="005B016B" w:rsidP="005B016B">
      <w:pPr>
        <w:pStyle w:val="Lijstalinea"/>
        <w:numPr>
          <w:ilvl w:val="0"/>
          <w:numId w:val="24"/>
        </w:numPr>
      </w:pPr>
      <w:r w:rsidRPr="005B016B">
        <w:t xml:space="preserve">Afschrijven moet </w:t>
      </w:r>
      <w:r w:rsidRPr="002B3B2F">
        <w:rPr>
          <w:b/>
          <w:bCs/>
        </w:rPr>
        <w:t>systematisch</w:t>
      </w:r>
      <w:r w:rsidRPr="005B016B">
        <w:t xml:space="preserve"> worden toegepast </w:t>
      </w:r>
    </w:p>
    <w:p w14:paraId="72B5B1E0" w14:textId="77777777" w:rsidR="005B016B" w:rsidRPr="002B3B2F" w:rsidRDefault="005B016B" w:rsidP="005B016B">
      <w:pPr>
        <w:pStyle w:val="Lijstalinea"/>
        <w:numPr>
          <w:ilvl w:val="0"/>
          <w:numId w:val="24"/>
        </w:numPr>
        <w:rPr>
          <w:b/>
          <w:bCs/>
        </w:rPr>
      </w:pPr>
      <w:r w:rsidRPr="005B016B">
        <w:t xml:space="preserve">Afschrijving in boekjaar van aankoop moet </w:t>
      </w:r>
      <w:r w:rsidRPr="002B3B2F">
        <w:rPr>
          <w:b/>
          <w:bCs/>
        </w:rPr>
        <w:t xml:space="preserve">pro rata </w:t>
      </w:r>
      <w:proofErr w:type="spellStart"/>
      <w:r w:rsidRPr="002B3B2F">
        <w:rPr>
          <w:b/>
          <w:bCs/>
        </w:rPr>
        <w:t>temporis</w:t>
      </w:r>
      <w:proofErr w:type="spellEnd"/>
      <w:r w:rsidRPr="002B3B2F">
        <w:rPr>
          <w:b/>
          <w:bCs/>
        </w:rPr>
        <w:t xml:space="preserve"> </w:t>
      </w:r>
    </w:p>
    <w:p w14:paraId="38998DE5" w14:textId="2C1720FE" w:rsidR="005B016B" w:rsidRDefault="005B016B" w:rsidP="005B016B">
      <w:pPr>
        <w:pStyle w:val="Lijstalinea"/>
        <w:numPr>
          <w:ilvl w:val="0"/>
          <w:numId w:val="24"/>
        </w:numPr>
      </w:pPr>
      <w:r w:rsidRPr="005B016B">
        <w:t xml:space="preserve">Enkel activa van </w:t>
      </w:r>
      <w:r w:rsidRPr="002B3B2F">
        <w:rPr>
          <w:b/>
          <w:bCs/>
        </w:rPr>
        <w:t>beperkte levensduur</w:t>
      </w:r>
      <w:r w:rsidRPr="005B016B">
        <w:t xml:space="preserve"> worden afgeschreven </w:t>
      </w:r>
    </w:p>
    <w:p w14:paraId="1AAB4EE0" w14:textId="77777777" w:rsidR="005B016B" w:rsidRDefault="005B016B" w:rsidP="005B016B">
      <w:pPr>
        <w:pStyle w:val="Lijstalinea"/>
        <w:numPr>
          <w:ilvl w:val="1"/>
          <w:numId w:val="24"/>
        </w:numPr>
      </w:pPr>
      <w:r w:rsidRPr="005B016B">
        <w:t xml:space="preserve">Terreinen en FVA specifiek zijn uitgesloten </w:t>
      </w:r>
    </w:p>
    <w:p w14:paraId="23D189AC" w14:textId="174A325E" w:rsidR="0094797F" w:rsidRDefault="005B016B" w:rsidP="005B016B">
      <w:pPr>
        <w:pStyle w:val="Lijstalinea"/>
        <w:numPr>
          <w:ilvl w:val="1"/>
          <w:numId w:val="24"/>
        </w:numPr>
      </w:pPr>
      <w:r w:rsidRPr="005B016B">
        <w:t>Uitzonderlijk kan wel een “waardevermindering” worden geboekt</w:t>
      </w:r>
    </w:p>
    <w:p w14:paraId="15952828" w14:textId="77777777" w:rsidR="002B3B2F" w:rsidRDefault="002B3B2F" w:rsidP="002B3B2F"/>
    <w:p w14:paraId="2E0AADAD" w14:textId="77777777" w:rsidR="003A4FAD" w:rsidRDefault="002B3B2F" w:rsidP="00A9757A">
      <w:pPr>
        <w:pStyle w:val="Geenafstand"/>
      </w:pPr>
      <w:r w:rsidRPr="002B3B2F">
        <w:t>Andere bedrijfskosten</w:t>
      </w:r>
      <w:r w:rsidR="003A4FAD">
        <w:t xml:space="preserve"> (</w:t>
      </w:r>
      <w:r w:rsidR="003A4FAD" w:rsidRPr="003A4FAD">
        <w:t>Een niet-limitatieve lijst omvat</w:t>
      </w:r>
      <w:r w:rsidR="003A4FAD">
        <w:t>)</w:t>
      </w:r>
      <w:r w:rsidR="003A4FAD" w:rsidRPr="003A4FAD">
        <w:t>:</w:t>
      </w:r>
    </w:p>
    <w:p w14:paraId="525FDA19" w14:textId="77777777" w:rsidR="003A4FAD" w:rsidRDefault="003A4FAD" w:rsidP="003A4FAD">
      <w:pPr>
        <w:pStyle w:val="Lijstalinea"/>
        <w:numPr>
          <w:ilvl w:val="0"/>
          <w:numId w:val="25"/>
        </w:numPr>
      </w:pPr>
      <w:r w:rsidRPr="003A4FAD">
        <w:t xml:space="preserve">Onroerende voorheffing (belasting op bezit onroerende goederen); </w:t>
      </w:r>
    </w:p>
    <w:p w14:paraId="3B30FDF4" w14:textId="77777777" w:rsidR="003A4FAD" w:rsidRDefault="003A4FAD" w:rsidP="003A4FAD">
      <w:pPr>
        <w:pStyle w:val="Lijstalinea"/>
        <w:numPr>
          <w:ilvl w:val="0"/>
          <w:numId w:val="25"/>
        </w:numPr>
      </w:pPr>
      <w:r w:rsidRPr="003A4FAD">
        <w:t xml:space="preserve">Belasting op voertuigen; </w:t>
      </w:r>
    </w:p>
    <w:p w14:paraId="436C7761" w14:textId="3D571EA9" w:rsidR="003A4FAD" w:rsidRDefault="003A4FAD" w:rsidP="003A4FAD">
      <w:pPr>
        <w:pStyle w:val="Lijstalinea"/>
        <w:numPr>
          <w:ilvl w:val="0"/>
          <w:numId w:val="25"/>
        </w:numPr>
      </w:pPr>
      <w:r w:rsidRPr="003A4FAD">
        <w:t xml:space="preserve">Accijnsrechten (op o.a. </w:t>
      </w:r>
      <w:r w:rsidR="006732B4" w:rsidRPr="003A4FAD">
        <w:t>Alcohol</w:t>
      </w:r>
      <w:r w:rsidRPr="003A4FAD">
        <w:t xml:space="preserve">, fossiele brandstoffen, tabak,…) </w:t>
      </w:r>
    </w:p>
    <w:p w14:paraId="50D9FFCC" w14:textId="1562D296" w:rsidR="003A4FAD" w:rsidRDefault="003A4FAD" w:rsidP="003A4FAD">
      <w:pPr>
        <w:pStyle w:val="Lijstalinea"/>
        <w:numPr>
          <w:ilvl w:val="0"/>
          <w:numId w:val="25"/>
        </w:numPr>
      </w:pPr>
      <w:r w:rsidRPr="003A4FAD">
        <w:t>Uitvoerheffingen</w:t>
      </w:r>
      <w:r w:rsidR="00B57933">
        <w:t xml:space="preserve"> (wordt normaal niet gevraagd)</w:t>
      </w:r>
      <w:r w:rsidRPr="003A4FAD">
        <w:t xml:space="preserve">; </w:t>
      </w:r>
    </w:p>
    <w:p w14:paraId="0DD5CE55" w14:textId="5FE70DE7" w:rsidR="003A4FAD" w:rsidRDefault="003A4FAD" w:rsidP="003A4FAD">
      <w:pPr>
        <w:pStyle w:val="Lijstalinea"/>
        <w:numPr>
          <w:ilvl w:val="0"/>
          <w:numId w:val="25"/>
        </w:numPr>
      </w:pPr>
      <w:r w:rsidRPr="003A4FAD">
        <w:t xml:space="preserve">Niet-aftrekbare btw op investeringen (zie later) </w:t>
      </w:r>
      <w:r w:rsidR="00B57933">
        <w:t>+ (wordt normaal niet gevraagd)</w:t>
      </w:r>
      <w:r w:rsidRPr="003A4FAD">
        <w:t xml:space="preserve">… </w:t>
      </w:r>
    </w:p>
    <w:p w14:paraId="0748E543" w14:textId="20C70349" w:rsidR="002B3B2F" w:rsidRDefault="003A4FAD" w:rsidP="003A4FAD">
      <w:pPr>
        <w:pStyle w:val="Lijstalinea"/>
        <w:numPr>
          <w:ilvl w:val="0"/>
          <w:numId w:val="25"/>
        </w:numPr>
      </w:pPr>
      <w:r w:rsidRPr="003A4FAD">
        <w:t>Deze kosten tellen ook mee in het bedrijfsresultaat</w:t>
      </w:r>
    </w:p>
    <w:p w14:paraId="3EAF0D81" w14:textId="77777777" w:rsidR="004F41D0" w:rsidRDefault="004F41D0" w:rsidP="004F41D0"/>
    <w:p w14:paraId="6BCDD503" w14:textId="77777777" w:rsidR="004F41D0" w:rsidRDefault="004F41D0" w:rsidP="004F41D0"/>
    <w:p w14:paraId="72DBDF26" w14:textId="77777777" w:rsidR="004F41D0" w:rsidRDefault="004F41D0" w:rsidP="004F41D0"/>
    <w:p w14:paraId="1652EFE6" w14:textId="77777777" w:rsidR="004F41D0" w:rsidRDefault="004F41D0" w:rsidP="004F41D0"/>
    <w:p w14:paraId="0FB5B87A" w14:textId="77777777" w:rsidR="004F41D0" w:rsidRDefault="004F41D0" w:rsidP="004F41D0"/>
    <w:p w14:paraId="5814C368" w14:textId="5BD23E29" w:rsidR="002B3B2F" w:rsidRDefault="004F41D0" w:rsidP="004F41D0">
      <w:pPr>
        <w:pStyle w:val="Kop1"/>
      </w:pPr>
      <w:bookmarkStart w:id="2" w:name="_Toc186125323"/>
      <w:r>
        <w:lastRenderedPageBreak/>
        <w:t>Hoofdstuk 3: Management Accounting</w:t>
      </w:r>
      <w:bookmarkEnd w:id="2"/>
    </w:p>
    <w:p w14:paraId="49F35199" w14:textId="3A240E59" w:rsidR="00A67092" w:rsidRDefault="00A67092" w:rsidP="00A67092">
      <w:pPr>
        <w:pStyle w:val="Kop2"/>
      </w:pPr>
      <w:bookmarkStart w:id="3" w:name="_Toc186125324"/>
      <w:r>
        <w:t>Inleiding</w:t>
      </w:r>
      <w:bookmarkEnd w:id="3"/>
    </w:p>
    <w:p w14:paraId="31293711" w14:textId="6F1E4BD7" w:rsidR="00A67092" w:rsidRPr="00A67092" w:rsidRDefault="00A67092" w:rsidP="00A67092">
      <w:pPr>
        <w:pStyle w:val="Geenafstand"/>
      </w:pPr>
      <w:r>
        <w:t xml:space="preserve">Inleiding: </w:t>
      </w:r>
    </w:p>
    <w:p w14:paraId="33ABBA4F" w14:textId="77777777" w:rsidR="00A67092" w:rsidRDefault="00FE2D55" w:rsidP="00A67092">
      <w:pPr>
        <w:pStyle w:val="Lijstalinea"/>
        <w:numPr>
          <w:ilvl w:val="0"/>
          <w:numId w:val="26"/>
        </w:numPr>
      </w:pPr>
      <w:r w:rsidRPr="00FE2D55">
        <w:t xml:space="preserve">Financial Accounting = focus op boekhouding (balans/RR) </w:t>
      </w:r>
    </w:p>
    <w:p w14:paraId="39EB21A3" w14:textId="77777777" w:rsidR="00A67092" w:rsidRDefault="00FE2D55" w:rsidP="00A67092">
      <w:pPr>
        <w:pStyle w:val="Lijstalinea"/>
        <w:numPr>
          <w:ilvl w:val="1"/>
          <w:numId w:val="26"/>
        </w:numPr>
      </w:pPr>
      <w:r w:rsidRPr="00FE2D55">
        <w:t xml:space="preserve">Boekhoudkundig resultaat </w:t>
      </w:r>
    </w:p>
    <w:p w14:paraId="36856794" w14:textId="77777777" w:rsidR="00A67092" w:rsidRDefault="00FE2D55" w:rsidP="00A67092">
      <w:pPr>
        <w:pStyle w:val="Lijstalinea"/>
        <w:numPr>
          <w:ilvl w:val="0"/>
          <w:numId w:val="26"/>
        </w:numPr>
      </w:pPr>
      <w:r w:rsidRPr="00FE2D55">
        <w:t xml:space="preserve">Management Accounting = focus op praktische beslissingen </w:t>
      </w:r>
    </w:p>
    <w:p w14:paraId="51336FC6" w14:textId="59D409B6" w:rsidR="004F41D0" w:rsidRDefault="00FE2D55" w:rsidP="00A67092">
      <w:pPr>
        <w:pStyle w:val="Lijstalinea"/>
        <w:numPr>
          <w:ilvl w:val="1"/>
          <w:numId w:val="26"/>
        </w:numPr>
      </w:pPr>
      <w:r w:rsidRPr="00FE2D55">
        <w:t>Impact op geldmiddelen = cashflow</w:t>
      </w:r>
    </w:p>
    <w:p w14:paraId="3D98EE52" w14:textId="2A68001B" w:rsidR="004749AC" w:rsidRPr="004749AC" w:rsidRDefault="004749AC" w:rsidP="004749AC">
      <w:pPr>
        <w:pStyle w:val="Lijstalinea"/>
        <w:numPr>
          <w:ilvl w:val="2"/>
          <w:numId w:val="26"/>
        </w:numPr>
        <w:rPr>
          <w:b/>
          <w:bCs/>
        </w:rPr>
      </w:pPr>
      <w:r w:rsidRPr="004749AC">
        <w:rPr>
          <w:b/>
          <w:bCs/>
        </w:rPr>
        <w:t>Wat verandert er effectief op uw bankrekening</w:t>
      </w:r>
    </w:p>
    <w:p w14:paraId="39A7FDEF" w14:textId="77777777" w:rsidR="000978BB" w:rsidRDefault="000978BB" w:rsidP="000978BB">
      <w:pPr>
        <w:pStyle w:val="Lijstalinea"/>
        <w:numPr>
          <w:ilvl w:val="0"/>
          <w:numId w:val="26"/>
        </w:numPr>
      </w:pPr>
      <w:r w:rsidRPr="000978BB">
        <w:t xml:space="preserve">Informatie verschaffen voor interne bedrijfsvoering </w:t>
      </w:r>
    </w:p>
    <w:p w14:paraId="6A57D7C3" w14:textId="77777777" w:rsidR="000978BB" w:rsidRDefault="000978BB" w:rsidP="000978BB">
      <w:pPr>
        <w:pStyle w:val="Lijstalinea"/>
        <w:numPr>
          <w:ilvl w:val="0"/>
          <w:numId w:val="26"/>
        </w:numPr>
      </w:pPr>
      <w:r w:rsidRPr="000978BB">
        <w:t xml:space="preserve">Ondersteuning voor beleidsbeslissingen: </w:t>
      </w:r>
    </w:p>
    <w:p w14:paraId="03E6528C" w14:textId="77777777" w:rsidR="000978BB" w:rsidRDefault="000978BB" w:rsidP="000978BB">
      <w:pPr>
        <w:pStyle w:val="Lijstalinea"/>
        <w:numPr>
          <w:ilvl w:val="1"/>
          <w:numId w:val="26"/>
        </w:numPr>
      </w:pPr>
      <w:r w:rsidRPr="000978BB">
        <w:t xml:space="preserve">Winst maken </w:t>
      </w:r>
    </w:p>
    <w:p w14:paraId="70CACBBB" w14:textId="32EB31E8" w:rsidR="000978BB" w:rsidRDefault="000978BB" w:rsidP="000978BB">
      <w:pPr>
        <w:pStyle w:val="Lijstalinea"/>
        <w:numPr>
          <w:ilvl w:val="1"/>
          <w:numId w:val="26"/>
        </w:numPr>
      </w:pPr>
      <w:r w:rsidRPr="000978BB">
        <w:t>Activiteiten optimaliseren</w:t>
      </w:r>
    </w:p>
    <w:p w14:paraId="3FBDDF14" w14:textId="78EE3986" w:rsidR="000978BB" w:rsidRDefault="006A3F3D" w:rsidP="006A3F3D">
      <w:pPr>
        <w:pStyle w:val="Kop2"/>
      </w:pPr>
      <w:bookmarkStart w:id="4" w:name="_Toc186125325"/>
      <w:r w:rsidRPr="006A3F3D">
        <w:t>Investeringsanalyse</w:t>
      </w:r>
      <w:bookmarkEnd w:id="4"/>
    </w:p>
    <w:p w14:paraId="4B0A7B2B" w14:textId="73BF1F08" w:rsidR="000978BB" w:rsidRDefault="00D45FD4" w:rsidP="00D45FD4">
      <w:pPr>
        <w:pStyle w:val="Geenafstand"/>
      </w:pPr>
      <w:r w:rsidRPr="00D45FD4">
        <w:t>Investeren</w:t>
      </w:r>
      <w:r w:rsidR="001D6B38">
        <w:t xml:space="preserve"> (8 punten van de 66 op het examen)</w:t>
      </w:r>
      <w:r>
        <w:t>:</w:t>
      </w:r>
    </w:p>
    <w:p w14:paraId="710E6813" w14:textId="14F4F410" w:rsidR="00D45FD4" w:rsidRDefault="005668BC" w:rsidP="000978BB">
      <w:r w:rsidRPr="00D45FD4">
        <w:rPr>
          <w:noProof/>
        </w:rPr>
        <w:drawing>
          <wp:anchor distT="0" distB="0" distL="114300" distR="114300" simplePos="0" relativeHeight="251661315" behindDoc="1" locked="0" layoutInCell="1" allowOverlap="1" wp14:anchorId="66658942" wp14:editId="3F729B87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552700" cy="1501744"/>
            <wp:effectExtent l="0" t="0" r="0" b="3810"/>
            <wp:wrapTight wrapText="bothSides">
              <wp:wrapPolygon edited="0">
                <wp:start x="0" y="0"/>
                <wp:lineTo x="0" y="21381"/>
                <wp:lineTo x="21439" y="21381"/>
                <wp:lineTo x="21439" y="0"/>
                <wp:lineTo x="0" y="0"/>
              </wp:wrapPolygon>
            </wp:wrapTight>
            <wp:docPr id="1255410865" name="Afbeelding 1" descr="Afbeelding met tekst, Lettertype, diagram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10865" name="Afbeelding 1" descr="Afbeelding met tekst, Lettertype, diagram, schermopname&#10;&#10;Automatisch gegenereerde beschrijvi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0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74F7E" w14:textId="43F123BD" w:rsidR="000978BB" w:rsidRDefault="000978BB" w:rsidP="000978BB"/>
    <w:p w14:paraId="039B16BB" w14:textId="77777777" w:rsidR="000978BB" w:rsidRDefault="000978BB" w:rsidP="000978BB"/>
    <w:p w14:paraId="405AA018" w14:textId="77777777" w:rsidR="000978BB" w:rsidRDefault="000978BB" w:rsidP="000978BB"/>
    <w:p w14:paraId="323233E5" w14:textId="77777777" w:rsidR="000978BB" w:rsidRDefault="000978BB" w:rsidP="000978BB"/>
    <w:p w14:paraId="01533234" w14:textId="77777777" w:rsidR="000978BB" w:rsidRDefault="000978BB" w:rsidP="000978BB"/>
    <w:p w14:paraId="70569520" w14:textId="77777777" w:rsidR="005668BC" w:rsidRDefault="005668BC" w:rsidP="000978BB"/>
    <w:p w14:paraId="6A69D137" w14:textId="77777777" w:rsidR="005668BC" w:rsidRDefault="005668BC" w:rsidP="000978BB"/>
    <w:p w14:paraId="33E02191" w14:textId="77777777" w:rsidR="005668BC" w:rsidRDefault="005668BC" w:rsidP="000978BB"/>
    <w:p w14:paraId="525F819D" w14:textId="77777777" w:rsidR="005668BC" w:rsidRDefault="005668BC" w:rsidP="000978BB">
      <w:r w:rsidRPr="005668BC">
        <w:t>Investeringsanalyse</w:t>
      </w:r>
      <w:r>
        <w:t xml:space="preserve">, </w:t>
      </w:r>
      <w:r w:rsidRPr="005668BC">
        <w:t xml:space="preserve">Analyse van de investeringsbeslissing </w:t>
      </w:r>
    </w:p>
    <w:p w14:paraId="4D685A54" w14:textId="77777777" w:rsidR="005668BC" w:rsidRPr="001D6B38" w:rsidRDefault="005668BC" w:rsidP="000978BB">
      <w:pPr>
        <w:rPr>
          <w:b/>
          <w:bCs/>
        </w:rPr>
      </w:pPr>
      <w:r w:rsidRPr="001D6B38">
        <w:rPr>
          <w:b/>
          <w:bCs/>
        </w:rPr>
        <w:t xml:space="preserve">Investering </w:t>
      </w:r>
    </w:p>
    <w:p w14:paraId="32E85CC1" w14:textId="63F0245C" w:rsidR="005668BC" w:rsidRDefault="00C66C64" w:rsidP="000978BB">
      <w:r w:rsidRPr="00C66C64">
        <w:rPr>
          <w:b/>
          <w:bCs/>
          <w:noProof/>
          <w:color w:val="FF0000"/>
        </w:rPr>
        <w:drawing>
          <wp:anchor distT="0" distB="0" distL="114300" distR="114300" simplePos="0" relativeHeight="251662339" behindDoc="1" locked="0" layoutInCell="1" allowOverlap="1" wp14:anchorId="68C3CDF6" wp14:editId="76688093">
            <wp:simplePos x="0" y="0"/>
            <wp:positionH relativeFrom="margin">
              <wp:posOffset>3026410</wp:posOffset>
            </wp:positionH>
            <wp:positionV relativeFrom="paragraph">
              <wp:posOffset>28575</wp:posOffset>
            </wp:positionV>
            <wp:extent cx="3088005" cy="542925"/>
            <wp:effectExtent l="0" t="0" r="0" b="9525"/>
            <wp:wrapTight wrapText="bothSides">
              <wp:wrapPolygon edited="0">
                <wp:start x="0" y="0"/>
                <wp:lineTo x="0" y="21221"/>
                <wp:lineTo x="21453" y="21221"/>
                <wp:lineTo x="21453" y="0"/>
                <wp:lineTo x="0" y="0"/>
              </wp:wrapPolygon>
            </wp:wrapTight>
            <wp:docPr id="144203570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3570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8BC" w:rsidRPr="005668BC">
        <w:t xml:space="preserve">Aanschafwaarde = 270 000,00 </w:t>
      </w:r>
    </w:p>
    <w:p w14:paraId="554B8B90" w14:textId="77777777" w:rsidR="005668BC" w:rsidRDefault="005668BC" w:rsidP="000978BB">
      <w:r w:rsidRPr="005668BC">
        <w:t xml:space="preserve">€ Restwaarde = 15 000,00 </w:t>
      </w:r>
    </w:p>
    <w:p w14:paraId="72850417" w14:textId="3B3DA089" w:rsidR="001D6B38" w:rsidRDefault="005668BC" w:rsidP="000978BB">
      <w:r w:rsidRPr="005668BC">
        <w:t xml:space="preserve">€ Levensduur = 6 jaar </w:t>
      </w:r>
    </w:p>
    <w:p w14:paraId="5BB8D1E6" w14:textId="77777777" w:rsidR="00881BEC" w:rsidRDefault="00881BEC" w:rsidP="000978BB"/>
    <w:p w14:paraId="7B8B6C58" w14:textId="714F2489" w:rsidR="001D6B38" w:rsidRDefault="00002675" w:rsidP="000978BB">
      <w:r w:rsidRPr="00002675">
        <w:rPr>
          <w:noProof/>
        </w:rPr>
        <w:drawing>
          <wp:anchor distT="0" distB="0" distL="114300" distR="114300" simplePos="0" relativeHeight="251663363" behindDoc="1" locked="0" layoutInCell="1" allowOverlap="1" wp14:anchorId="1E4006CA" wp14:editId="43402D05">
            <wp:simplePos x="0" y="0"/>
            <wp:positionH relativeFrom="column">
              <wp:posOffset>4207510</wp:posOffset>
            </wp:positionH>
            <wp:positionV relativeFrom="paragraph">
              <wp:posOffset>29210</wp:posOffset>
            </wp:positionV>
            <wp:extent cx="845820" cy="464820"/>
            <wp:effectExtent l="0" t="0" r="0" b="0"/>
            <wp:wrapTight wrapText="bothSides">
              <wp:wrapPolygon edited="0">
                <wp:start x="0" y="0"/>
                <wp:lineTo x="0" y="20361"/>
                <wp:lineTo x="20919" y="20361"/>
                <wp:lineTo x="20919" y="0"/>
                <wp:lineTo x="0" y="0"/>
              </wp:wrapPolygon>
            </wp:wrapTight>
            <wp:docPr id="71454937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4937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68BC" w:rsidRPr="001D6B38">
        <w:rPr>
          <w:b/>
          <w:bCs/>
        </w:rPr>
        <w:t>Omzetverwachting</w:t>
      </w:r>
      <w:r w:rsidR="005668BC" w:rsidRPr="005668BC">
        <w:t xml:space="preserve"> </w:t>
      </w:r>
    </w:p>
    <w:p w14:paraId="6B60354A" w14:textId="77777777" w:rsidR="00881BEC" w:rsidRDefault="005668BC" w:rsidP="000978BB">
      <w:pPr>
        <w:rPr>
          <w:b/>
          <w:bCs/>
        </w:rPr>
      </w:pPr>
      <w:r w:rsidRPr="00881BEC">
        <w:rPr>
          <w:b/>
          <w:bCs/>
          <w:color w:val="7030A0"/>
        </w:rPr>
        <w:t>= 180st x 6,00 € x 25d x 12m</w:t>
      </w:r>
    </w:p>
    <w:p w14:paraId="5AE79A59" w14:textId="230AAB74" w:rsidR="001D6B38" w:rsidRPr="00881BEC" w:rsidRDefault="005668BC" w:rsidP="000978BB">
      <w:pPr>
        <w:rPr>
          <w:b/>
          <w:bCs/>
        </w:rPr>
      </w:pPr>
      <w:r w:rsidRPr="00881BEC">
        <w:rPr>
          <w:b/>
          <w:bCs/>
        </w:rPr>
        <w:t xml:space="preserve"> </w:t>
      </w:r>
    </w:p>
    <w:p w14:paraId="24765C19" w14:textId="62F58228" w:rsidR="001D6B38" w:rsidRDefault="005668BC" w:rsidP="000978BB">
      <w:r w:rsidRPr="001D6B38">
        <w:rPr>
          <w:b/>
          <w:bCs/>
        </w:rPr>
        <w:t>Kosten</w:t>
      </w:r>
      <w:r w:rsidRPr="005668BC">
        <w:t xml:space="preserve"> </w:t>
      </w:r>
    </w:p>
    <w:p w14:paraId="7EA7745E" w14:textId="77777777" w:rsidR="001D6B38" w:rsidRPr="00881BEC" w:rsidRDefault="005668BC" w:rsidP="000978BB">
      <w:pPr>
        <w:rPr>
          <w:b/>
          <w:bCs/>
          <w:color w:val="00B050"/>
        </w:rPr>
      </w:pPr>
      <w:r w:rsidRPr="00881BEC">
        <w:rPr>
          <w:b/>
          <w:bCs/>
          <w:color w:val="00B050"/>
        </w:rPr>
        <w:t xml:space="preserve">Werkingskosten = 130 500,00 €/jaar </w:t>
      </w:r>
    </w:p>
    <w:p w14:paraId="13F7E70A" w14:textId="4C0525B7" w:rsidR="001D6B38" w:rsidRPr="00881BEC" w:rsidRDefault="005668BC" w:rsidP="000978BB">
      <w:pPr>
        <w:rPr>
          <w:b/>
          <w:bCs/>
          <w:color w:val="00B050"/>
        </w:rPr>
      </w:pPr>
      <w:r w:rsidRPr="00881BEC">
        <w:rPr>
          <w:b/>
          <w:bCs/>
          <w:color w:val="00B050"/>
        </w:rPr>
        <w:t xml:space="preserve">Loonkost = 70 000,00 €/jaar </w:t>
      </w:r>
    </w:p>
    <w:p w14:paraId="179BE29B" w14:textId="77777777" w:rsidR="001D6B38" w:rsidRPr="00881BEC" w:rsidRDefault="005668BC" w:rsidP="000978BB">
      <w:pPr>
        <w:rPr>
          <w:b/>
          <w:bCs/>
          <w:color w:val="00B050"/>
        </w:rPr>
      </w:pPr>
      <w:r w:rsidRPr="00881BEC">
        <w:rPr>
          <w:b/>
          <w:bCs/>
          <w:color w:val="00B050"/>
        </w:rPr>
        <w:t xml:space="preserve">Standgeld = 28 000,00 €/jaar </w:t>
      </w:r>
    </w:p>
    <w:p w14:paraId="43C71A8D" w14:textId="56D1A2A2" w:rsidR="00305E51" w:rsidRDefault="005668BC" w:rsidP="000978BB">
      <w:pPr>
        <w:rPr>
          <w:b/>
          <w:bCs/>
          <w:color w:val="00B050"/>
        </w:rPr>
      </w:pPr>
      <w:r w:rsidRPr="00881BEC">
        <w:rPr>
          <w:b/>
          <w:bCs/>
          <w:color w:val="00B050"/>
        </w:rPr>
        <w:t xml:space="preserve">Afschrijvingen = 42 500,00 €/jaar </w:t>
      </w:r>
      <w:r w:rsidR="00C66C64" w:rsidRPr="00881BEC">
        <w:rPr>
          <w:b/>
          <w:bCs/>
          <w:color w:val="00B050"/>
        </w:rPr>
        <w:t>(wordt niet gegeven op examen)</w:t>
      </w:r>
    </w:p>
    <w:p w14:paraId="63923C04" w14:textId="77777777" w:rsidR="00881BEC" w:rsidRPr="00881BEC" w:rsidRDefault="00881BEC" w:rsidP="000978BB">
      <w:pPr>
        <w:rPr>
          <w:b/>
          <w:bCs/>
          <w:color w:val="00B050"/>
        </w:rPr>
      </w:pPr>
    </w:p>
    <w:p w14:paraId="1B23A806" w14:textId="77777777" w:rsidR="00305E51" w:rsidRDefault="005668BC" w:rsidP="000978BB">
      <w:r w:rsidRPr="00305E51">
        <w:rPr>
          <w:b/>
          <w:bCs/>
        </w:rPr>
        <w:t>Andere</w:t>
      </w:r>
      <w:r w:rsidRPr="005668BC">
        <w:t xml:space="preserve"> </w:t>
      </w:r>
      <w:r w:rsidRPr="00305E51">
        <w:rPr>
          <w:b/>
          <w:bCs/>
        </w:rPr>
        <w:t>uitgaven</w:t>
      </w:r>
      <w:r w:rsidRPr="005668BC">
        <w:t xml:space="preserve"> </w:t>
      </w:r>
    </w:p>
    <w:p w14:paraId="70ECD802" w14:textId="77777777" w:rsidR="00305E51" w:rsidRDefault="005668BC" w:rsidP="000978BB">
      <w:r w:rsidRPr="005668BC">
        <w:t xml:space="preserve">Vennootschapsbelasting 20 % bij winst </w:t>
      </w:r>
    </w:p>
    <w:p w14:paraId="791B00ED" w14:textId="6E2F34FC" w:rsidR="005668BC" w:rsidRDefault="005668BC" w:rsidP="000978BB">
      <w:pPr>
        <w:rPr>
          <w:b/>
          <w:bCs/>
          <w:color w:val="FF0000"/>
        </w:rPr>
      </w:pPr>
      <w:r w:rsidRPr="00305E51">
        <w:rPr>
          <w:b/>
          <w:bCs/>
          <w:color w:val="FF0000"/>
        </w:rPr>
        <w:t xml:space="preserve">Basisvraag Voor welke CF </w:t>
      </w:r>
      <w:r w:rsidR="00305E51" w:rsidRPr="00305E51">
        <w:rPr>
          <w:b/>
          <w:bCs/>
          <w:color w:val="FF0000"/>
        </w:rPr>
        <w:t xml:space="preserve">(kosten) </w:t>
      </w:r>
      <w:r w:rsidRPr="00305E51">
        <w:rPr>
          <w:b/>
          <w:bCs/>
          <w:color w:val="FF0000"/>
        </w:rPr>
        <w:t>zorgt deze investering?</w:t>
      </w:r>
    </w:p>
    <w:p w14:paraId="03E26E4F" w14:textId="77777777" w:rsidR="00C66C64" w:rsidRDefault="00C66C64" w:rsidP="000978BB">
      <w:pPr>
        <w:rPr>
          <w:b/>
          <w:bCs/>
          <w:color w:val="FF0000"/>
        </w:rPr>
      </w:pPr>
    </w:p>
    <w:p w14:paraId="60DCD700" w14:textId="77A9FB84" w:rsidR="00C66C64" w:rsidRDefault="00881BEC" w:rsidP="000978BB">
      <w:pPr>
        <w:rPr>
          <w:color w:val="FF0000"/>
        </w:rPr>
      </w:pPr>
      <w:r>
        <w:rPr>
          <w:b/>
          <w:bCs/>
          <w:color w:val="FF0000"/>
        </w:rPr>
        <w:t>Brekende c</w:t>
      </w:r>
      <w:r w:rsidR="0044114B">
        <w:rPr>
          <w:b/>
          <w:bCs/>
          <w:color w:val="FF0000"/>
        </w:rPr>
        <w:t>ashflow:</w:t>
      </w:r>
    </w:p>
    <w:p w14:paraId="0445606D" w14:textId="31C4E88E" w:rsidR="0044114B" w:rsidRDefault="0044114B" w:rsidP="000978BB">
      <w:pPr>
        <w:rPr>
          <w:b/>
          <w:bCs/>
        </w:rPr>
      </w:pPr>
      <w:r w:rsidRPr="00881BEC">
        <w:rPr>
          <w:b/>
          <w:bCs/>
          <w:color w:val="7030A0"/>
        </w:rPr>
        <w:t>324000</w:t>
      </w:r>
      <w:r w:rsidRPr="00881BEC">
        <w:rPr>
          <w:color w:val="7030A0"/>
        </w:rPr>
        <w:t xml:space="preserve"> </w:t>
      </w:r>
      <w:r>
        <w:t>– (</w:t>
      </w:r>
      <w:r w:rsidRPr="00881BEC">
        <w:rPr>
          <w:b/>
          <w:bCs/>
          <w:color w:val="00B050"/>
        </w:rPr>
        <w:t xml:space="preserve">130500 + </w:t>
      </w:r>
      <w:r w:rsidR="00881BEC" w:rsidRPr="00881BEC">
        <w:rPr>
          <w:b/>
          <w:bCs/>
          <w:color w:val="00B050"/>
        </w:rPr>
        <w:t>70000 + 28000 + 42.500</w:t>
      </w:r>
      <w:r w:rsidR="00881BEC">
        <w:t xml:space="preserve">) = </w:t>
      </w:r>
      <w:r w:rsidR="00881BEC" w:rsidRPr="00881BEC">
        <w:rPr>
          <w:b/>
          <w:bCs/>
        </w:rPr>
        <w:t>winst voor belastingen</w:t>
      </w:r>
      <w:r w:rsidR="005A0826">
        <w:rPr>
          <w:b/>
          <w:bCs/>
        </w:rPr>
        <w:t xml:space="preserve"> (53500)</w:t>
      </w:r>
    </w:p>
    <w:p w14:paraId="00FCA2D5" w14:textId="129C0D93" w:rsidR="00881BEC" w:rsidRDefault="005A0826" w:rsidP="000978BB">
      <w:pPr>
        <w:rPr>
          <w:b/>
          <w:bCs/>
        </w:rPr>
      </w:pPr>
      <w:r>
        <w:rPr>
          <w:b/>
          <w:bCs/>
        </w:rPr>
        <w:t xml:space="preserve">Winst voor </w:t>
      </w:r>
      <w:r w:rsidR="0065478F">
        <w:rPr>
          <w:b/>
          <w:bCs/>
        </w:rPr>
        <w:t>belastingen</w:t>
      </w:r>
      <w:r>
        <w:rPr>
          <w:b/>
          <w:bCs/>
        </w:rPr>
        <w:t xml:space="preserve"> – belastingen ( 53500</w:t>
      </w:r>
      <w:r w:rsidR="0065478F">
        <w:rPr>
          <w:b/>
          <w:bCs/>
        </w:rPr>
        <w:t xml:space="preserve"> – 10700) = 42800</w:t>
      </w:r>
    </w:p>
    <w:p w14:paraId="008BD543" w14:textId="64A84FCE" w:rsidR="0065478F" w:rsidRDefault="0065478F" w:rsidP="000978BB">
      <w:pPr>
        <w:rPr>
          <w:b/>
          <w:bCs/>
        </w:rPr>
      </w:pPr>
      <w:r>
        <w:rPr>
          <w:b/>
          <w:bCs/>
        </w:rPr>
        <w:t>Winst na belastingen + afschrijving (want afschrijving is geen kost 42800 + 42500)</w:t>
      </w:r>
      <w:r w:rsidR="00306748">
        <w:rPr>
          <w:b/>
          <w:bCs/>
        </w:rPr>
        <w:t xml:space="preserve"> = 85300€</w:t>
      </w:r>
    </w:p>
    <w:p w14:paraId="33D451E2" w14:textId="5373A2D7" w:rsidR="00306748" w:rsidRDefault="00306748" w:rsidP="000978BB">
      <w:pPr>
        <w:rPr>
          <w:b/>
          <w:bCs/>
          <w:color w:val="FFC000"/>
        </w:rPr>
      </w:pPr>
      <w:r w:rsidRPr="00306748">
        <w:rPr>
          <w:b/>
          <w:bCs/>
          <w:color w:val="FFC000"/>
        </w:rPr>
        <w:t>€-teken moet hier bij</w:t>
      </w:r>
    </w:p>
    <w:p w14:paraId="60B264B2" w14:textId="0C3568A9" w:rsidR="009D01C0" w:rsidRDefault="007D423A" w:rsidP="007D423A">
      <w:pPr>
        <w:pStyle w:val="Geenafstand"/>
      </w:pPr>
      <w:r w:rsidRPr="007D423A">
        <w:rPr>
          <w:noProof/>
        </w:rPr>
        <w:lastRenderedPageBreak/>
        <w:drawing>
          <wp:anchor distT="0" distB="0" distL="114300" distR="114300" simplePos="0" relativeHeight="251664387" behindDoc="1" locked="0" layoutInCell="1" allowOverlap="1" wp14:anchorId="01F675AF" wp14:editId="77FCD683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6147435" cy="2584450"/>
            <wp:effectExtent l="0" t="0" r="5715" b="6350"/>
            <wp:wrapTight wrapText="bothSides">
              <wp:wrapPolygon edited="0">
                <wp:start x="0" y="0"/>
                <wp:lineTo x="0" y="21494"/>
                <wp:lineTo x="21553" y="21494"/>
                <wp:lineTo x="21553" y="0"/>
                <wp:lineTo x="0" y="0"/>
              </wp:wrapPolygon>
            </wp:wrapTight>
            <wp:docPr id="202368818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88189" name="Afbeelding 1" descr="Afbeelding met tekst, schermopname, Lettertype, nummer&#10;&#10;Automatisch gegenereerde beschrijvi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Algemene formule:</w:t>
      </w:r>
    </w:p>
    <w:p w14:paraId="4A4F292E" w14:textId="77777777" w:rsidR="00FC3693" w:rsidRDefault="00FC3693" w:rsidP="007D423A">
      <w:pPr>
        <w:pStyle w:val="Geenafstand"/>
      </w:pPr>
    </w:p>
    <w:p w14:paraId="3E673B7C" w14:textId="6060CCDB" w:rsidR="00FC3693" w:rsidRDefault="00FC3693" w:rsidP="007D423A">
      <w:pPr>
        <w:pStyle w:val="Geenafstand"/>
      </w:pPr>
      <w:r>
        <w:t xml:space="preserve">Waarom doe je nog is + afschrijvingen na het resultaat op belastingen: </w:t>
      </w:r>
    </w:p>
    <w:p w14:paraId="1BED407C" w14:textId="414CE639" w:rsidR="00FC3693" w:rsidRDefault="00404F41" w:rsidP="00FC3693">
      <w:r>
        <w:t xml:space="preserve">Omdat je geen belastingen betaalt op je </w:t>
      </w:r>
      <w:r w:rsidR="00EA5BE8">
        <w:t>afschrijvingen</w:t>
      </w:r>
    </w:p>
    <w:p w14:paraId="34F59900" w14:textId="77777777" w:rsidR="00404F41" w:rsidRDefault="00404F41" w:rsidP="00FC3693"/>
    <w:p w14:paraId="712411A4" w14:textId="20075684" w:rsidR="007D423A" w:rsidRDefault="009E4922" w:rsidP="009E4922">
      <w:pPr>
        <w:pStyle w:val="Geenafstand"/>
      </w:pPr>
      <w:r>
        <w:t>Cashflowverwachting:</w:t>
      </w:r>
    </w:p>
    <w:p w14:paraId="5E4D8571" w14:textId="77777777" w:rsidR="009E4922" w:rsidRDefault="009E4922" w:rsidP="009E4922">
      <w:r w:rsidRPr="009E4922">
        <w:t xml:space="preserve">Cashflow = Resultaat na belasting + niet-kaskosten </w:t>
      </w:r>
    </w:p>
    <w:p w14:paraId="03583808" w14:textId="79B2E023" w:rsidR="009E4922" w:rsidRDefault="009E4922" w:rsidP="009E4922">
      <w:pPr>
        <w:rPr>
          <w:b/>
        </w:rPr>
      </w:pPr>
      <w:r w:rsidRPr="009E4922">
        <w:t xml:space="preserve">De bankrekening stijgt jaarlijks met 85 300,00 </w:t>
      </w:r>
      <w:r w:rsidRPr="00404F41">
        <w:rPr>
          <w:b/>
          <w:bCs/>
        </w:rPr>
        <w:t>€</w:t>
      </w:r>
      <w:r w:rsidRPr="009E4922">
        <w:t xml:space="preserve"> door deze uitbreidingsinvestering</w:t>
      </w:r>
    </w:p>
    <w:p w14:paraId="30BDE79D" w14:textId="77777777" w:rsidR="007D423A" w:rsidRDefault="007D423A" w:rsidP="009E4922"/>
    <w:p w14:paraId="6D1BD1FB" w14:textId="53B4EAC9" w:rsidR="009E4922" w:rsidRDefault="009E4922" w:rsidP="009E4922">
      <w:pPr>
        <w:pStyle w:val="Geenafstand"/>
      </w:pPr>
      <w:r>
        <w:t>Hoeveel winstgevend is deze investering (ROI – Return on Investment):</w:t>
      </w:r>
    </w:p>
    <w:p w14:paraId="43E8146B" w14:textId="5157750D" w:rsidR="00565F2C" w:rsidRDefault="00565F2C" w:rsidP="00565F2C">
      <w:pPr>
        <w:pStyle w:val="Lijstalinea"/>
        <w:numPr>
          <w:ilvl w:val="0"/>
          <w:numId w:val="28"/>
        </w:numPr>
      </w:pPr>
      <w:r w:rsidRPr="00565F2C">
        <w:t>Beoordelingsvraag</w:t>
      </w:r>
      <w:r w:rsidR="0019207A">
        <w:t>?</w:t>
      </w:r>
    </w:p>
    <w:p w14:paraId="7D6330D1" w14:textId="77777777" w:rsidR="00565F2C" w:rsidRDefault="00565F2C" w:rsidP="00565F2C">
      <w:pPr>
        <w:pStyle w:val="Lijstalinea"/>
        <w:numPr>
          <w:ilvl w:val="0"/>
          <w:numId w:val="28"/>
        </w:numPr>
      </w:pPr>
      <w:r w:rsidRPr="00565F2C">
        <w:t xml:space="preserve">Terugverdientijd? </w:t>
      </w:r>
    </w:p>
    <w:p w14:paraId="7D2DE3AA" w14:textId="77777777" w:rsidR="00565F2C" w:rsidRPr="00565F2C" w:rsidRDefault="00565F2C" w:rsidP="00565F2C">
      <w:pPr>
        <w:pStyle w:val="Lijstalinea"/>
        <w:numPr>
          <w:ilvl w:val="0"/>
          <w:numId w:val="28"/>
        </w:numPr>
        <w:rPr>
          <w:lang w:val="en-GB"/>
        </w:rPr>
      </w:pPr>
      <w:r w:rsidRPr="00565F2C">
        <w:rPr>
          <w:lang w:val="en-GB"/>
        </w:rPr>
        <w:t xml:space="preserve">Return On Investment? </w:t>
      </w:r>
    </w:p>
    <w:p w14:paraId="4FC98DBB" w14:textId="77777777" w:rsidR="00565F2C" w:rsidRPr="0019207A" w:rsidRDefault="00565F2C" w:rsidP="00565F2C">
      <w:pPr>
        <w:pStyle w:val="Lijstalinea"/>
        <w:numPr>
          <w:ilvl w:val="0"/>
          <w:numId w:val="28"/>
        </w:numPr>
        <w:rPr>
          <w:b/>
          <w:bCs/>
        </w:rPr>
      </w:pPr>
      <w:r w:rsidRPr="0019207A">
        <w:rPr>
          <w:b/>
          <w:bCs/>
          <w:lang w:val="en-GB"/>
        </w:rPr>
        <w:t xml:space="preserve">Netto </w:t>
      </w:r>
      <w:proofErr w:type="spellStart"/>
      <w:r w:rsidRPr="0019207A">
        <w:rPr>
          <w:b/>
          <w:bCs/>
          <w:lang w:val="en-GB"/>
        </w:rPr>
        <w:t>Contante</w:t>
      </w:r>
      <w:proofErr w:type="spellEnd"/>
      <w:r w:rsidRPr="0019207A">
        <w:rPr>
          <w:b/>
          <w:bCs/>
          <w:lang w:val="en-GB"/>
        </w:rPr>
        <w:t xml:space="preserve"> </w:t>
      </w:r>
      <w:proofErr w:type="spellStart"/>
      <w:r w:rsidRPr="0019207A">
        <w:rPr>
          <w:b/>
          <w:bCs/>
          <w:lang w:val="en-GB"/>
        </w:rPr>
        <w:t>Waarde</w:t>
      </w:r>
      <w:proofErr w:type="spellEnd"/>
      <w:r w:rsidRPr="0019207A">
        <w:rPr>
          <w:b/>
          <w:bCs/>
          <w:lang w:val="en-GB"/>
        </w:rPr>
        <w:t xml:space="preserve">? </w:t>
      </w:r>
    </w:p>
    <w:p w14:paraId="30CBD783" w14:textId="7DF57007" w:rsidR="009E4922" w:rsidRDefault="006732B4" w:rsidP="00565F2C">
      <w:pPr>
        <w:pStyle w:val="Lijstalinea"/>
        <w:numPr>
          <w:ilvl w:val="0"/>
          <w:numId w:val="28"/>
        </w:numPr>
      </w:pPr>
      <w:r w:rsidRPr="00565F2C">
        <w:t>Managementkeuze</w:t>
      </w:r>
      <w:r w:rsidR="00565F2C" w:rsidRPr="00565F2C">
        <w:t>!</w:t>
      </w:r>
    </w:p>
    <w:p w14:paraId="62EF2A2B" w14:textId="77777777" w:rsidR="00565F2C" w:rsidRDefault="00565F2C" w:rsidP="00565F2C">
      <w:pPr>
        <w:ind w:left="360"/>
      </w:pPr>
    </w:p>
    <w:p w14:paraId="05FCAA96" w14:textId="450BD1ED" w:rsidR="00E84FE6" w:rsidRDefault="00E84FE6" w:rsidP="00E84FE6">
      <w:pPr>
        <w:pStyle w:val="Geenafstand"/>
      </w:pPr>
      <w:r w:rsidRPr="00E84FE6">
        <w:t>Investeringsanalyse</w:t>
      </w:r>
      <w:r>
        <w:t>:</w:t>
      </w:r>
    </w:p>
    <w:p w14:paraId="2B323ADD" w14:textId="77777777" w:rsidR="00E84FE6" w:rsidRDefault="00E84FE6" w:rsidP="00E84FE6">
      <w:pPr>
        <w:pStyle w:val="Lijstalinea"/>
        <w:numPr>
          <w:ilvl w:val="0"/>
          <w:numId w:val="27"/>
        </w:numPr>
      </w:pPr>
      <w:r w:rsidRPr="00E84FE6">
        <w:t xml:space="preserve">De impact van de investering gedurende de volledige periode van gebruik beoordelen we aan de hand van: </w:t>
      </w:r>
    </w:p>
    <w:p w14:paraId="2E0E819E" w14:textId="77777777" w:rsidR="00E84FE6" w:rsidRDefault="00E84FE6" w:rsidP="00E84FE6">
      <w:pPr>
        <w:pStyle w:val="Lijstalinea"/>
        <w:numPr>
          <w:ilvl w:val="1"/>
          <w:numId w:val="27"/>
        </w:numPr>
      </w:pPr>
      <w:r w:rsidRPr="00E84FE6">
        <w:t xml:space="preserve">Verwachte kasstromen </w:t>
      </w:r>
    </w:p>
    <w:p w14:paraId="1962B219" w14:textId="7BC4200D" w:rsidR="00E84FE6" w:rsidRDefault="00E84FE6" w:rsidP="00E84FE6">
      <w:pPr>
        <w:pStyle w:val="Lijstalinea"/>
        <w:numPr>
          <w:ilvl w:val="1"/>
          <w:numId w:val="27"/>
        </w:numPr>
      </w:pPr>
      <w:r w:rsidRPr="00E84FE6">
        <w:t>Gewenste rendementen: Beoordelingsvraag</w:t>
      </w:r>
    </w:p>
    <w:p w14:paraId="76AE1DF3" w14:textId="77777777" w:rsidR="004F299B" w:rsidRDefault="004F299B" w:rsidP="004F299B"/>
    <w:p w14:paraId="06301A88" w14:textId="77777777" w:rsidR="004F299B" w:rsidRDefault="004F299B" w:rsidP="004F299B">
      <w:pPr>
        <w:pStyle w:val="Geenafstand"/>
      </w:pPr>
      <w:r w:rsidRPr="004F299B">
        <w:t xml:space="preserve">Gewenste rendement Evaluatie-instrumenten: </w:t>
      </w:r>
    </w:p>
    <w:p w14:paraId="09509147" w14:textId="77777777" w:rsidR="004F299B" w:rsidRPr="0019207A" w:rsidRDefault="004F299B" w:rsidP="004F299B">
      <w:pPr>
        <w:pStyle w:val="Lijstalinea"/>
        <w:numPr>
          <w:ilvl w:val="0"/>
          <w:numId w:val="27"/>
        </w:numPr>
        <w:rPr>
          <w:b/>
          <w:bCs/>
          <w:lang w:val="en-GB"/>
        </w:rPr>
      </w:pPr>
      <w:r w:rsidRPr="0019207A">
        <w:rPr>
          <w:b/>
          <w:bCs/>
          <w:lang w:val="en-GB"/>
        </w:rPr>
        <w:t>Pay-</w:t>
      </w:r>
      <w:proofErr w:type="spellStart"/>
      <w:r w:rsidRPr="0019207A">
        <w:rPr>
          <w:b/>
          <w:bCs/>
          <w:lang w:val="en-GB"/>
        </w:rPr>
        <w:t>backmethode</w:t>
      </w:r>
      <w:proofErr w:type="spellEnd"/>
      <w:r w:rsidRPr="0019207A">
        <w:rPr>
          <w:b/>
          <w:bCs/>
          <w:lang w:val="en-GB"/>
        </w:rPr>
        <w:t xml:space="preserve"> of </w:t>
      </w:r>
      <w:proofErr w:type="spellStart"/>
      <w:r w:rsidRPr="0019207A">
        <w:rPr>
          <w:b/>
          <w:bCs/>
          <w:lang w:val="en-GB"/>
        </w:rPr>
        <w:t>Terugverdientijd</w:t>
      </w:r>
      <w:proofErr w:type="spellEnd"/>
      <w:r w:rsidRPr="0019207A">
        <w:rPr>
          <w:b/>
          <w:bCs/>
          <w:lang w:val="en-GB"/>
        </w:rPr>
        <w:t xml:space="preserve"> (TVT) </w:t>
      </w:r>
    </w:p>
    <w:p w14:paraId="0FC66390" w14:textId="2B7F9F05" w:rsidR="004F299B" w:rsidRDefault="006732B4" w:rsidP="004F299B">
      <w:pPr>
        <w:pStyle w:val="Lijstalinea"/>
        <w:numPr>
          <w:ilvl w:val="1"/>
          <w:numId w:val="27"/>
        </w:numPr>
      </w:pPr>
      <w:r w:rsidRPr="004F299B">
        <w:t xml:space="preserve">Eenvoudig </w:t>
      </w:r>
      <w:r w:rsidR="004F299B" w:rsidRPr="004F299B">
        <w:t>&amp; liquiditeitsimpact</w:t>
      </w:r>
    </w:p>
    <w:p w14:paraId="6024CDA8" w14:textId="77777777" w:rsidR="004F299B" w:rsidRDefault="004F299B" w:rsidP="004F299B">
      <w:pPr>
        <w:pStyle w:val="Lijstalinea"/>
        <w:numPr>
          <w:ilvl w:val="0"/>
          <w:numId w:val="27"/>
        </w:numPr>
      </w:pPr>
      <w:r w:rsidRPr="004F299B">
        <w:t xml:space="preserve">Return on Investment (ROI) </w:t>
      </w:r>
    </w:p>
    <w:p w14:paraId="011D6D29" w14:textId="70727818" w:rsidR="004F299B" w:rsidRDefault="006732B4" w:rsidP="004F299B">
      <w:pPr>
        <w:pStyle w:val="Lijstalinea"/>
        <w:numPr>
          <w:ilvl w:val="1"/>
          <w:numId w:val="27"/>
        </w:numPr>
      </w:pPr>
      <w:r w:rsidRPr="004F299B">
        <w:t xml:space="preserve">Duidelijk </w:t>
      </w:r>
      <w:r w:rsidR="004F299B" w:rsidRPr="004F299B">
        <w:t xml:space="preserve">&amp; objectief </w:t>
      </w:r>
    </w:p>
    <w:p w14:paraId="6697B03C" w14:textId="77777777" w:rsidR="004F299B" w:rsidRDefault="004F299B" w:rsidP="004F299B">
      <w:pPr>
        <w:pStyle w:val="Lijstalinea"/>
        <w:numPr>
          <w:ilvl w:val="0"/>
          <w:numId w:val="27"/>
        </w:numPr>
      </w:pPr>
      <w:r w:rsidRPr="004F299B">
        <w:t xml:space="preserve">Net Present Value (NPV) of Netto Contante Waarde </w:t>
      </w:r>
    </w:p>
    <w:p w14:paraId="164DBB9B" w14:textId="397C53DC" w:rsidR="004F299B" w:rsidRDefault="006732B4" w:rsidP="004F299B">
      <w:pPr>
        <w:pStyle w:val="Lijstalinea"/>
        <w:numPr>
          <w:ilvl w:val="1"/>
          <w:numId w:val="27"/>
        </w:numPr>
      </w:pPr>
      <w:r w:rsidRPr="004F299B">
        <w:t xml:space="preserve">Nauwkeurig </w:t>
      </w:r>
      <w:r w:rsidR="004F299B" w:rsidRPr="004F299B">
        <w:t>&amp; tijdwaarde van geld</w:t>
      </w:r>
    </w:p>
    <w:p w14:paraId="30558273" w14:textId="77777777" w:rsidR="0037291A" w:rsidRDefault="0037291A" w:rsidP="0037291A"/>
    <w:p w14:paraId="53DA6420" w14:textId="21D8667C" w:rsidR="0037429E" w:rsidRDefault="0037429E" w:rsidP="0037291A"/>
    <w:p w14:paraId="0C6C6CF2" w14:textId="77777777" w:rsidR="0037429E" w:rsidRDefault="0037429E" w:rsidP="0037291A"/>
    <w:p w14:paraId="248E50EC" w14:textId="77777777" w:rsidR="0037429E" w:rsidRDefault="0037429E" w:rsidP="0037291A"/>
    <w:p w14:paraId="12F7C521" w14:textId="77777777" w:rsidR="0037429E" w:rsidRDefault="0037429E" w:rsidP="0037291A"/>
    <w:p w14:paraId="4B22B297" w14:textId="77777777" w:rsidR="0037429E" w:rsidRDefault="0037429E" w:rsidP="0037291A"/>
    <w:p w14:paraId="48CB5F72" w14:textId="6800C879" w:rsidR="0037291A" w:rsidRDefault="0037291A" w:rsidP="0037291A">
      <w:pPr>
        <w:pStyle w:val="Geenafstand"/>
      </w:pPr>
      <w:r>
        <w:lastRenderedPageBreak/>
        <w:t>Terugverdientijd:</w:t>
      </w:r>
    </w:p>
    <w:p w14:paraId="07B663F3" w14:textId="22514E54" w:rsidR="0037291A" w:rsidRDefault="0037291A" w:rsidP="0037291A">
      <w:r w:rsidRPr="0037291A">
        <w:rPr>
          <w:noProof/>
        </w:rPr>
        <w:drawing>
          <wp:inline distT="0" distB="0" distL="0" distR="0" wp14:anchorId="2436B02E" wp14:editId="1F2C5DEC">
            <wp:extent cx="4372708" cy="1211819"/>
            <wp:effectExtent l="0" t="0" r="0" b="7620"/>
            <wp:docPr id="672214111" name="Afbeelding 1" descr="Afbeelding met tekst, Lettertype, schermopname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14111" name="Afbeelding 1" descr="Afbeelding met tekst, Lettertype, schermopname, wit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092" cy="122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A512" w14:textId="4B6AA976" w:rsidR="00035FA8" w:rsidRPr="005D6130" w:rsidRDefault="00035FA8" w:rsidP="00ED616C">
      <w:pPr>
        <w:pStyle w:val="Lijstalinea"/>
        <w:numPr>
          <w:ilvl w:val="0"/>
          <w:numId w:val="34"/>
        </w:numPr>
        <w:rPr>
          <w:b/>
          <w:bCs/>
          <w:color w:val="FF0000"/>
        </w:rPr>
      </w:pPr>
      <w:r w:rsidRPr="005D6130">
        <w:rPr>
          <w:b/>
          <w:bCs/>
          <w:color w:val="FF0000"/>
        </w:rPr>
        <w:t>Maanden: 0,99 x 12 = 11,88 maanden</w:t>
      </w:r>
    </w:p>
    <w:p w14:paraId="20EF7D03" w14:textId="37B9AB38" w:rsidR="0062333E" w:rsidRDefault="0062333E" w:rsidP="00ED616C">
      <w:pPr>
        <w:pStyle w:val="Lijstalinea"/>
        <w:numPr>
          <w:ilvl w:val="0"/>
          <w:numId w:val="34"/>
        </w:numPr>
      </w:pPr>
      <w:r>
        <w:t>Het duurt x-lang voordat je het terugverdient hebt</w:t>
      </w:r>
    </w:p>
    <w:p w14:paraId="55FB440D" w14:textId="77777777" w:rsidR="0037429E" w:rsidRDefault="0037429E" w:rsidP="0037291A"/>
    <w:p w14:paraId="3087EBD1" w14:textId="4F5444B6" w:rsidR="003A3264" w:rsidRPr="00515A8B" w:rsidRDefault="003A3264" w:rsidP="003A3264">
      <w:pPr>
        <w:pStyle w:val="Geenafstand"/>
        <w:rPr>
          <w:lang w:val="en-GB"/>
        </w:rPr>
      </w:pPr>
      <w:r w:rsidRPr="00515A8B">
        <w:rPr>
          <w:lang w:val="en-GB"/>
        </w:rPr>
        <w:t>Pay-</w:t>
      </w:r>
      <w:proofErr w:type="spellStart"/>
      <w:r w:rsidRPr="00515A8B">
        <w:rPr>
          <w:lang w:val="en-GB"/>
        </w:rPr>
        <w:t>backmethode</w:t>
      </w:r>
      <w:proofErr w:type="spellEnd"/>
      <w:r w:rsidRPr="00515A8B">
        <w:rPr>
          <w:lang w:val="en-GB"/>
        </w:rPr>
        <w:t xml:space="preserve"> of </w:t>
      </w:r>
      <w:proofErr w:type="spellStart"/>
      <w:r w:rsidRPr="00515A8B">
        <w:rPr>
          <w:lang w:val="en-GB"/>
        </w:rPr>
        <w:t>Terugverdientijd</w:t>
      </w:r>
      <w:proofErr w:type="spellEnd"/>
      <w:r w:rsidRPr="00515A8B">
        <w:rPr>
          <w:lang w:val="en-GB"/>
        </w:rPr>
        <w:t xml:space="preserve"> (TVT):</w:t>
      </w:r>
    </w:p>
    <w:p w14:paraId="664913EE" w14:textId="5F86CC3C" w:rsidR="003A3264" w:rsidRDefault="003A3264" w:rsidP="003A3264">
      <w:pPr>
        <w:pStyle w:val="Lijstalinea"/>
        <w:numPr>
          <w:ilvl w:val="0"/>
          <w:numId w:val="30"/>
        </w:numPr>
      </w:pPr>
      <w:r w:rsidRPr="003A3264">
        <w:t xml:space="preserve">Bij verschillende kasstromen: jaar na jaar berekenen </w:t>
      </w:r>
    </w:p>
    <w:p w14:paraId="22609961" w14:textId="77777777" w:rsidR="003A3264" w:rsidRDefault="003A3264" w:rsidP="003A3264">
      <w:pPr>
        <w:pStyle w:val="Lijstalinea"/>
        <w:numPr>
          <w:ilvl w:val="0"/>
          <w:numId w:val="30"/>
        </w:numPr>
      </w:pPr>
      <w:r w:rsidRPr="003A3264">
        <w:t xml:space="preserve">Voordelen: </w:t>
      </w:r>
    </w:p>
    <w:p w14:paraId="006C362C" w14:textId="77777777" w:rsidR="003A3264" w:rsidRDefault="003A3264" w:rsidP="003A3264">
      <w:pPr>
        <w:pStyle w:val="Lijstalinea"/>
        <w:numPr>
          <w:ilvl w:val="1"/>
          <w:numId w:val="30"/>
        </w:numPr>
      </w:pPr>
      <w:r w:rsidRPr="003A3264">
        <w:t xml:space="preserve">Eenvoudig te berekenen; </w:t>
      </w:r>
    </w:p>
    <w:p w14:paraId="72B7C789" w14:textId="77777777" w:rsidR="003A3264" w:rsidRDefault="003A3264" w:rsidP="003A3264">
      <w:pPr>
        <w:pStyle w:val="Lijstalinea"/>
        <w:numPr>
          <w:ilvl w:val="1"/>
          <w:numId w:val="30"/>
        </w:numPr>
      </w:pPr>
      <w:r w:rsidRPr="003A3264">
        <w:t xml:space="preserve">Liquiditeit en risico krijgen duidelijke invulling. </w:t>
      </w:r>
      <w:r>
        <w:tab/>
      </w:r>
    </w:p>
    <w:p w14:paraId="63D7AF31" w14:textId="77777777" w:rsidR="003A3264" w:rsidRDefault="003A3264" w:rsidP="003A3264">
      <w:pPr>
        <w:pStyle w:val="Lijstalinea"/>
        <w:numPr>
          <w:ilvl w:val="0"/>
          <w:numId w:val="30"/>
        </w:numPr>
      </w:pPr>
      <w:r w:rsidRPr="003A3264">
        <w:t xml:space="preserve">Aandachtspunten: </w:t>
      </w:r>
    </w:p>
    <w:p w14:paraId="449287E9" w14:textId="15CEAE04" w:rsidR="003A3264" w:rsidRDefault="003A3264" w:rsidP="003A3264">
      <w:pPr>
        <w:pStyle w:val="Lijstalinea"/>
        <w:numPr>
          <w:ilvl w:val="1"/>
          <w:numId w:val="30"/>
        </w:numPr>
      </w:pPr>
      <w:r w:rsidRPr="003A3264">
        <w:t xml:space="preserve">Kasstromen buiten TVT tellen niet mee </w:t>
      </w:r>
    </w:p>
    <w:p w14:paraId="6F04EF91" w14:textId="43F5B7A2" w:rsidR="00035FA8" w:rsidRDefault="003A3264" w:rsidP="003A3264">
      <w:pPr>
        <w:pStyle w:val="Lijstalinea"/>
        <w:numPr>
          <w:ilvl w:val="1"/>
          <w:numId w:val="30"/>
        </w:numPr>
      </w:pPr>
      <w:r w:rsidRPr="003A3264">
        <w:t>Timing van de kasstromen binnen TVT</w:t>
      </w:r>
    </w:p>
    <w:p w14:paraId="33C17F9A" w14:textId="77777777" w:rsidR="00DD0A43" w:rsidRDefault="00DD0A43" w:rsidP="00DD0A43"/>
    <w:p w14:paraId="00F25748" w14:textId="532B89AD" w:rsidR="00DD0A43" w:rsidRPr="00212927" w:rsidRDefault="00DD0A43" w:rsidP="00DD0A43">
      <w:pPr>
        <w:pStyle w:val="Geenafstand"/>
        <w:rPr>
          <w:lang w:val="en-GB"/>
        </w:rPr>
      </w:pPr>
      <w:r w:rsidRPr="00212927">
        <w:rPr>
          <w:lang w:val="en-GB"/>
        </w:rPr>
        <w:t>Pay-</w:t>
      </w:r>
      <w:proofErr w:type="spellStart"/>
      <w:r w:rsidRPr="00212927">
        <w:rPr>
          <w:lang w:val="en-GB"/>
        </w:rPr>
        <w:t>backmethode</w:t>
      </w:r>
      <w:proofErr w:type="spellEnd"/>
      <w:r w:rsidRPr="00212927">
        <w:rPr>
          <w:lang w:val="en-GB"/>
        </w:rPr>
        <w:t xml:space="preserve"> of </w:t>
      </w:r>
      <w:proofErr w:type="spellStart"/>
      <w:r w:rsidRPr="00212927">
        <w:rPr>
          <w:lang w:val="en-GB"/>
        </w:rPr>
        <w:t>Terugverdientijd</w:t>
      </w:r>
      <w:proofErr w:type="spellEnd"/>
      <w:r w:rsidRPr="00212927">
        <w:rPr>
          <w:lang w:val="en-GB"/>
        </w:rPr>
        <w:t xml:space="preserve"> (TVT):</w:t>
      </w:r>
    </w:p>
    <w:p w14:paraId="6CA3771F" w14:textId="4C24F0E8" w:rsidR="00DD0A43" w:rsidRDefault="00DD0A43" w:rsidP="00DD0A43">
      <w:r w:rsidRPr="00DD0A43">
        <w:t>Timing van de kasstromen binnen TVT</w:t>
      </w:r>
    </w:p>
    <w:p w14:paraId="295EA2A8" w14:textId="4BF2806F" w:rsidR="009D78AA" w:rsidRDefault="00DD0A43" w:rsidP="00DD0A43">
      <w:r w:rsidRPr="00DD0A43">
        <w:rPr>
          <w:noProof/>
        </w:rPr>
        <w:drawing>
          <wp:inline distT="0" distB="0" distL="0" distR="0" wp14:anchorId="38031F64" wp14:editId="66C29DE0">
            <wp:extent cx="6120130" cy="1035050"/>
            <wp:effectExtent l="0" t="0" r="0" b="0"/>
            <wp:docPr id="1309019642" name="Afbeelding 1" descr="Afbeelding met tekst, Lettertype, schermopnam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19642" name="Afbeelding 1" descr="Afbeelding met tekst, Lettertype, schermopname, nummer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A1C6" w14:textId="77777777" w:rsidR="009D78AA" w:rsidRDefault="009D78AA" w:rsidP="00DD0A43"/>
    <w:p w14:paraId="4B556C2C" w14:textId="1AF971CB" w:rsidR="009D78AA" w:rsidRDefault="009D78AA" w:rsidP="009D78AA">
      <w:pPr>
        <w:pStyle w:val="Geenafstand"/>
      </w:pPr>
      <w:r w:rsidRPr="009D78AA">
        <w:rPr>
          <w:noProof/>
        </w:rPr>
        <w:drawing>
          <wp:anchor distT="0" distB="0" distL="114300" distR="114300" simplePos="0" relativeHeight="251665411" behindDoc="1" locked="0" layoutInCell="1" allowOverlap="1" wp14:anchorId="70115C90" wp14:editId="08D95344">
            <wp:simplePos x="0" y="0"/>
            <wp:positionH relativeFrom="margin">
              <wp:posOffset>2943860</wp:posOffset>
            </wp:positionH>
            <wp:positionV relativeFrom="paragraph">
              <wp:posOffset>20320</wp:posOffset>
            </wp:positionV>
            <wp:extent cx="3167380" cy="1553210"/>
            <wp:effectExtent l="0" t="0" r="0" b="8890"/>
            <wp:wrapTight wrapText="bothSides">
              <wp:wrapPolygon edited="0">
                <wp:start x="0" y="0"/>
                <wp:lineTo x="0" y="21459"/>
                <wp:lineTo x="21435" y="21459"/>
                <wp:lineTo x="21435" y="0"/>
                <wp:lineTo x="0" y="0"/>
              </wp:wrapPolygon>
            </wp:wrapTight>
            <wp:docPr id="1469900621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00621" name="Afbeelding 1" descr="Afbeelding met tekst, schermopname, Lettertype, lijn&#10;&#10;Automatisch gegenereerde beschrijvi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ROI:</w:t>
      </w:r>
    </w:p>
    <w:p w14:paraId="0ADC5EE5" w14:textId="335E3944" w:rsidR="009D78AA" w:rsidRDefault="00AC2E3A" w:rsidP="00DD0A43">
      <w:pPr>
        <w:rPr>
          <w:b/>
          <w:bCs/>
          <w:color w:val="FF0000"/>
        </w:rPr>
      </w:pPr>
      <w:r>
        <w:t xml:space="preserve">Gemiddelde jaarlijkse CF (Cashflow) is hier </w:t>
      </w:r>
      <w:r w:rsidRPr="00AC2E3A">
        <w:rPr>
          <w:b/>
          <w:bCs/>
          <w:color w:val="FF0000"/>
        </w:rPr>
        <w:t>één jaar!!</w:t>
      </w:r>
    </w:p>
    <w:p w14:paraId="7AF609CC" w14:textId="0EDB10EC" w:rsidR="00AC2E3A" w:rsidRDefault="00AC2E3A" w:rsidP="00DD0A43">
      <w:pPr>
        <w:rPr>
          <w:b/>
          <w:bCs/>
          <w:color w:val="FF0000"/>
        </w:rPr>
      </w:pPr>
    </w:p>
    <w:p w14:paraId="55EFA677" w14:textId="7C72B0EF" w:rsidR="00AC2E3A" w:rsidRDefault="00AC2E3A" w:rsidP="00DD0A43">
      <w:r>
        <w:t>Gemiddeld investeringsbedrag =</w:t>
      </w:r>
    </w:p>
    <w:p w14:paraId="3A11C027" w14:textId="523E1512" w:rsidR="00AC2E3A" w:rsidRDefault="00B11D4D" w:rsidP="00DD0A43">
      <w:pPr>
        <w:rPr>
          <w:b/>
          <w:bCs/>
        </w:rPr>
      </w:pPr>
      <w:r>
        <w:rPr>
          <w:b/>
          <w:bCs/>
        </w:rPr>
        <w:t>(</w:t>
      </w:r>
      <w:r w:rsidR="0014392F" w:rsidRPr="0014392F">
        <w:rPr>
          <w:b/>
          <w:bCs/>
        </w:rPr>
        <w:t>Aanschaffingswaarde + restwaarde</w:t>
      </w:r>
      <w:r>
        <w:rPr>
          <w:b/>
          <w:bCs/>
        </w:rPr>
        <w:t>) / 2</w:t>
      </w:r>
    </w:p>
    <w:p w14:paraId="6CC7EB5C" w14:textId="77777777" w:rsidR="0014392F" w:rsidRDefault="0014392F" w:rsidP="00DD0A43">
      <w:pPr>
        <w:rPr>
          <w:b/>
          <w:bCs/>
        </w:rPr>
      </w:pPr>
    </w:p>
    <w:p w14:paraId="73713442" w14:textId="55A7103B" w:rsidR="00FC2530" w:rsidRDefault="00FC2530" w:rsidP="00FC2530">
      <w:pPr>
        <w:pStyle w:val="Geenafstand"/>
      </w:pPr>
      <w:r>
        <w:t>ROI:</w:t>
      </w:r>
    </w:p>
    <w:p w14:paraId="736236B0" w14:textId="77777777" w:rsidR="00FC2530" w:rsidRPr="00ED616C" w:rsidRDefault="00FC2530" w:rsidP="00FC2530">
      <w:pPr>
        <w:pStyle w:val="Lijstalinea"/>
        <w:numPr>
          <w:ilvl w:val="0"/>
          <w:numId w:val="31"/>
        </w:numPr>
        <w:rPr>
          <w:b/>
          <w:bCs/>
          <w:color w:val="00B050"/>
        </w:rPr>
      </w:pPr>
      <w:r w:rsidRPr="00ED616C">
        <w:rPr>
          <w:b/>
          <w:bCs/>
          <w:color w:val="00B050"/>
        </w:rPr>
        <w:t xml:space="preserve">Voordelen: </w:t>
      </w:r>
    </w:p>
    <w:p w14:paraId="2E60CC14" w14:textId="77777777" w:rsidR="00FC2530" w:rsidRDefault="00FC2530" w:rsidP="00FC2530">
      <w:pPr>
        <w:pStyle w:val="Lijstalinea"/>
        <w:numPr>
          <w:ilvl w:val="1"/>
          <w:numId w:val="31"/>
        </w:numPr>
      </w:pPr>
      <w:r w:rsidRPr="00FC2530">
        <w:t xml:space="preserve">Duidelijk </w:t>
      </w:r>
    </w:p>
    <w:p w14:paraId="0741513C" w14:textId="77777777" w:rsidR="00FC2530" w:rsidRDefault="00FC2530" w:rsidP="00FC2530">
      <w:pPr>
        <w:pStyle w:val="Lijstalinea"/>
        <w:numPr>
          <w:ilvl w:val="1"/>
          <w:numId w:val="31"/>
        </w:numPr>
      </w:pPr>
      <w:r w:rsidRPr="00FC2530">
        <w:t xml:space="preserve">Objectief </w:t>
      </w:r>
    </w:p>
    <w:p w14:paraId="394665F0" w14:textId="5CC18612" w:rsidR="00FC2530" w:rsidRDefault="00FC2530" w:rsidP="00FC2530">
      <w:pPr>
        <w:pStyle w:val="Lijstalinea"/>
        <w:numPr>
          <w:ilvl w:val="0"/>
          <w:numId w:val="31"/>
        </w:numPr>
      </w:pPr>
      <w:r w:rsidRPr="00ED616C">
        <w:rPr>
          <w:b/>
          <w:bCs/>
          <w:color w:val="FF0000"/>
        </w:rPr>
        <w:t>Nadeel:</w:t>
      </w:r>
      <w:r w:rsidRPr="00FC2530">
        <w:t xml:space="preserve"> </w:t>
      </w:r>
    </w:p>
    <w:p w14:paraId="412716BC" w14:textId="05A07B0D" w:rsidR="0014392F" w:rsidRDefault="00FC2530" w:rsidP="00FC2530">
      <w:pPr>
        <w:pStyle w:val="Lijstalinea"/>
        <w:numPr>
          <w:ilvl w:val="1"/>
          <w:numId w:val="31"/>
        </w:numPr>
      </w:pPr>
      <w:r w:rsidRPr="00FC2530">
        <w:t>Geen inzicht in de timing van de liquiditeitenstromen</w:t>
      </w:r>
    </w:p>
    <w:p w14:paraId="02D8E03F" w14:textId="77777777" w:rsidR="00D627F2" w:rsidRDefault="00D627F2" w:rsidP="00D627F2"/>
    <w:p w14:paraId="463187E4" w14:textId="77777777" w:rsidR="0062333E" w:rsidRDefault="0062333E" w:rsidP="00D627F2"/>
    <w:p w14:paraId="5E8A3BDC" w14:textId="77777777" w:rsidR="0062333E" w:rsidRDefault="0062333E" w:rsidP="00D627F2"/>
    <w:p w14:paraId="162E3C08" w14:textId="77777777" w:rsidR="0062333E" w:rsidRDefault="0062333E" w:rsidP="00D627F2"/>
    <w:p w14:paraId="4FABADDC" w14:textId="77777777" w:rsidR="0062333E" w:rsidRDefault="0062333E" w:rsidP="00D627F2"/>
    <w:p w14:paraId="28220376" w14:textId="77777777" w:rsidR="0062333E" w:rsidRDefault="0062333E" w:rsidP="00D627F2"/>
    <w:p w14:paraId="1D42F0A3" w14:textId="6BED0C75" w:rsidR="0062333E" w:rsidRDefault="0062333E" w:rsidP="00D627F2"/>
    <w:p w14:paraId="3D24690E" w14:textId="77777777" w:rsidR="0053034F" w:rsidRDefault="0053034F" w:rsidP="00D627F2"/>
    <w:p w14:paraId="289A3648" w14:textId="3FAB9C55" w:rsidR="00D627F2" w:rsidRDefault="00D627F2" w:rsidP="00D627F2">
      <w:pPr>
        <w:pStyle w:val="Geenafstand"/>
      </w:pPr>
      <w:r w:rsidRPr="00D627F2">
        <w:lastRenderedPageBreak/>
        <w:t>Net Present Value (NPV) of Netto Contante Waarde</w:t>
      </w:r>
      <w:r>
        <w:t>:</w:t>
      </w:r>
    </w:p>
    <w:p w14:paraId="36FB4639" w14:textId="447C6699" w:rsidR="00D627F2" w:rsidRDefault="00D627F2" w:rsidP="00D627F2">
      <w:pPr>
        <w:pStyle w:val="Lijstalinea"/>
        <w:numPr>
          <w:ilvl w:val="0"/>
          <w:numId w:val="32"/>
        </w:numPr>
      </w:pPr>
      <w:r w:rsidRPr="00D627F2">
        <w:t>Huidige bedragen vergelijken met toekomstige bedrage</w:t>
      </w:r>
      <w:r w:rsidR="00F02565">
        <w:t>n en ze naar een waarde brengt van vandaag</w:t>
      </w:r>
    </w:p>
    <w:p w14:paraId="032D9F46" w14:textId="77777777" w:rsidR="00D627F2" w:rsidRDefault="00D627F2" w:rsidP="00D627F2">
      <w:pPr>
        <w:pStyle w:val="Lijstalinea"/>
        <w:numPr>
          <w:ilvl w:val="0"/>
          <w:numId w:val="32"/>
        </w:numPr>
      </w:pPr>
      <w:r w:rsidRPr="00D627F2">
        <w:t xml:space="preserve">Contante waarde: </w:t>
      </w:r>
    </w:p>
    <w:p w14:paraId="5C307968" w14:textId="50BC650F" w:rsidR="00D627F2" w:rsidRDefault="00D627F2" w:rsidP="00D627F2">
      <w:pPr>
        <w:pStyle w:val="Lijstalinea"/>
        <w:numPr>
          <w:ilvl w:val="1"/>
          <w:numId w:val="32"/>
        </w:numPr>
      </w:pPr>
      <w:r w:rsidRPr="00D627F2">
        <w:t>Wat is een toekomstige CF tegen</w:t>
      </w:r>
    </w:p>
    <w:p w14:paraId="337866D1" w14:textId="51F37185" w:rsidR="00D627F2" w:rsidRDefault="00D627F2" w:rsidP="00D627F2">
      <w:pPr>
        <w:pStyle w:val="Lijstalinea"/>
        <w:numPr>
          <w:ilvl w:val="1"/>
          <w:numId w:val="32"/>
        </w:numPr>
      </w:pPr>
      <w:r>
        <w:t>O</w:t>
      </w:r>
      <w:r w:rsidRPr="00D627F2">
        <w:t xml:space="preserve">p basis van een gewenst rendement </w:t>
      </w:r>
    </w:p>
    <w:p w14:paraId="70510A0B" w14:textId="21FB1408" w:rsidR="00D627F2" w:rsidRDefault="006732B4" w:rsidP="00D627F2">
      <w:pPr>
        <w:pStyle w:val="Lijstalinea"/>
        <w:numPr>
          <w:ilvl w:val="1"/>
          <w:numId w:val="32"/>
        </w:numPr>
      </w:pPr>
      <w:r w:rsidRPr="00D627F2">
        <w:t xml:space="preserve">Op </w:t>
      </w:r>
      <w:r w:rsidR="00D627F2" w:rsidRPr="00D627F2">
        <w:t xml:space="preserve">dit moment waard? </w:t>
      </w:r>
    </w:p>
    <w:p w14:paraId="7DBC7077" w14:textId="6D7586C0" w:rsidR="00D627F2" w:rsidRPr="00212927" w:rsidRDefault="00D627F2" w:rsidP="00D627F2">
      <w:pPr>
        <w:pStyle w:val="Lijstalinea"/>
        <w:numPr>
          <w:ilvl w:val="0"/>
          <w:numId w:val="32"/>
        </w:numPr>
        <w:rPr>
          <w:b/>
          <w:bCs/>
          <w:color w:val="FF0000"/>
          <w:lang w:val="en-GB"/>
        </w:rPr>
      </w:pPr>
      <w:proofErr w:type="spellStart"/>
      <w:r w:rsidRPr="00212927">
        <w:rPr>
          <w:b/>
          <w:bCs/>
          <w:color w:val="FF0000"/>
          <w:lang w:val="en-GB"/>
        </w:rPr>
        <w:t>Contante</w:t>
      </w:r>
      <w:proofErr w:type="spellEnd"/>
      <w:r w:rsidRPr="00212927">
        <w:rPr>
          <w:b/>
          <w:bCs/>
          <w:color w:val="FF0000"/>
          <w:lang w:val="en-GB"/>
        </w:rPr>
        <w:t xml:space="preserve"> </w:t>
      </w:r>
      <w:proofErr w:type="spellStart"/>
      <w:r w:rsidRPr="00212927">
        <w:rPr>
          <w:b/>
          <w:bCs/>
          <w:color w:val="FF0000"/>
          <w:lang w:val="en-GB"/>
        </w:rPr>
        <w:t>waarde</w:t>
      </w:r>
      <w:proofErr w:type="spellEnd"/>
      <w:r w:rsidRPr="00212927">
        <w:rPr>
          <w:b/>
          <w:bCs/>
          <w:color w:val="FF0000"/>
          <w:lang w:val="en-GB"/>
        </w:rPr>
        <w:t xml:space="preserve"> of Present Value (PV) = K / (1 + </w:t>
      </w:r>
      <w:proofErr w:type="spellStart"/>
      <w:r w:rsidRPr="00212927">
        <w:rPr>
          <w:b/>
          <w:bCs/>
          <w:color w:val="FF0000"/>
          <w:lang w:val="en-GB"/>
        </w:rPr>
        <w:t>i</w:t>
      </w:r>
      <w:proofErr w:type="spellEnd"/>
      <w:r w:rsidRPr="00212927">
        <w:rPr>
          <w:b/>
          <w:bCs/>
          <w:color w:val="FF0000"/>
          <w:lang w:val="en-GB"/>
        </w:rPr>
        <w:t>)</w:t>
      </w:r>
      <w:r w:rsidRPr="00212927">
        <w:rPr>
          <w:b/>
          <w:bCs/>
          <w:color w:val="FF0000"/>
          <w:vertAlign w:val="superscript"/>
          <w:lang w:val="en-GB"/>
        </w:rPr>
        <w:t>n</w:t>
      </w:r>
      <w:r w:rsidRPr="00212927">
        <w:rPr>
          <w:b/>
          <w:bCs/>
          <w:color w:val="FF0000"/>
          <w:lang w:val="en-GB"/>
        </w:rPr>
        <w:t xml:space="preserve"> </w:t>
      </w:r>
    </w:p>
    <w:p w14:paraId="6E3CDFF8" w14:textId="50BF71EE" w:rsidR="00D627F2" w:rsidRDefault="00212927" w:rsidP="00D627F2">
      <w:pPr>
        <w:pStyle w:val="Lijstalinea"/>
        <w:numPr>
          <w:ilvl w:val="0"/>
          <w:numId w:val="32"/>
        </w:numPr>
      </w:pPr>
      <w:r w:rsidRPr="00212927">
        <w:rPr>
          <w:noProof/>
        </w:rPr>
        <w:drawing>
          <wp:anchor distT="0" distB="0" distL="114300" distR="114300" simplePos="0" relativeHeight="251666435" behindDoc="1" locked="0" layoutInCell="1" allowOverlap="1" wp14:anchorId="678BB6A2" wp14:editId="40F1F4FC">
            <wp:simplePos x="0" y="0"/>
            <wp:positionH relativeFrom="margin">
              <wp:align>right</wp:align>
            </wp:positionH>
            <wp:positionV relativeFrom="paragraph">
              <wp:posOffset>137160</wp:posOffset>
            </wp:positionV>
            <wp:extent cx="3759200" cy="1462405"/>
            <wp:effectExtent l="0" t="0" r="0" b="4445"/>
            <wp:wrapTight wrapText="bothSides">
              <wp:wrapPolygon edited="0">
                <wp:start x="0" y="0"/>
                <wp:lineTo x="0" y="21384"/>
                <wp:lineTo x="21454" y="21384"/>
                <wp:lineTo x="21454" y="0"/>
                <wp:lineTo x="0" y="0"/>
              </wp:wrapPolygon>
            </wp:wrapTight>
            <wp:docPr id="27630463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37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7F2" w:rsidRPr="00D627F2">
        <w:t xml:space="preserve">K = kapitaal </w:t>
      </w:r>
    </w:p>
    <w:p w14:paraId="4B2FCEA2" w14:textId="76F945DB" w:rsidR="00D627F2" w:rsidRDefault="006732B4" w:rsidP="00D627F2">
      <w:pPr>
        <w:pStyle w:val="Lijstalinea"/>
        <w:numPr>
          <w:ilvl w:val="0"/>
          <w:numId w:val="32"/>
        </w:numPr>
      </w:pPr>
      <w:r w:rsidRPr="00D627F2">
        <w:t xml:space="preserve">I </w:t>
      </w:r>
      <w:r w:rsidR="00D627F2" w:rsidRPr="00D627F2">
        <w:t xml:space="preserve">= gewenst rendement </w:t>
      </w:r>
    </w:p>
    <w:p w14:paraId="1364EDB7" w14:textId="07DA1D87" w:rsidR="008E5041" w:rsidRDefault="008E5041" w:rsidP="008E5041">
      <w:pPr>
        <w:pStyle w:val="Lijstalinea"/>
        <w:numPr>
          <w:ilvl w:val="1"/>
          <w:numId w:val="32"/>
        </w:numPr>
      </w:pPr>
      <w:r>
        <w:t>Wordt gegeven</w:t>
      </w:r>
    </w:p>
    <w:p w14:paraId="18D3DE53" w14:textId="35465B89" w:rsidR="00D627F2" w:rsidRDefault="006732B4" w:rsidP="00D627F2">
      <w:pPr>
        <w:pStyle w:val="Lijstalinea"/>
        <w:numPr>
          <w:ilvl w:val="0"/>
          <w:numId w:val="32"/>
        </w:numPr>
      </w:pPr>
      <w:r w:rsidRPr="00D627F2">
        <w:t xml:space="preserve">N </w:t>
      </w:r>
      <w:r w:rsidR="00D627F2" w:rsidRPr="00D627F2">
        <w:t>= aantal jaren</w:t>
      </w:r>
    </w:p>
    <w:p w14:paraId="47AF3850" w14:textId="1314597F" w:rsidR="00F77445" w:rsidRDefault="006732B4" w:rsidP="00F77445">
      <w:pPr>
        <w:pStyle w:val="Lijstalinea"/>
        <w:numPr>
          <w:ilvl w:val="1"/>
          <w:numId w:val="32"/>
        </w:numPr>
      </w:pPr>
      <w:r>
        <w:t xml:space="preserve">Dat </w:t>
      </w:r>
      <w:r w:rsidR="00F77445">
        <w:t xml:space="preserve">je disconteert </w:t>
      </w:r>
    </w:p>
    <w:p w14:paraId="38D00B7D" w14:textId="52A51DBC" w:rsidR="00463DDE" w:rsidRPr="00515A8B" w:rsidRDefault="00463DDE" w:rsidP="00463DDE">
      <w:pPr>
        <w:pStyle w:val="Lijstalinea"/>
        <w:numPr>
          <w:ilvl w:val="0"/>
          <w:numId w:val="32"/>
        </w:numPr>
      </w:pPr>
      <w:r>
        <w:t xml:space="preserve">Interpretatie: Alles </w:t>
      </w:r>
      <w:r w:rsidRPr="00463DDE">
        <w:rPr>
          <w:b/>
          <w:bCs/>
          <w:color w:val="00B050"/>
        </w:rPr>
        <w:t>positief is goed</w:t>
      </w:r>
      <w:r>
        <w:t xml:space="preserve">, alles </w:t>
      </w:r>
      <w:r w:rsidRPr="00463DDE">
        <w:rPr>
          <w:b/>
          <w:bCs/>
          <w:color w:val="FF0000"/>
        </w:rPr>
        <w:t>negatief is slecht</w:t>
      </w:r>
    </w:p>
    <w:p w14:paraId="27D1A091" w14:textId="2E457313" w:rsidR="00212927" w:rsidRDefault="00515A8B" w:rsidP="00212927">
      <w:pPr>
        <w:pStyle w:val="Lijstalinea"/>
        <w:numPr>
          <w:ilvl w:val="0"/>
          <w:numId w:val="32"/>
        </w:numPr>
      </w:pPr>
      <w:r w:rsidRPr="0053034F">
        <w:rPr>
          <w:b/>
          <w:bCs/>
        </w:rPr>
        <w:t xml:space="preserve">Berekening = </w:t>
      </w:r>
      <w:r w:rsidR="007613A2" w:rsidRPr="0053034F">
        <w:rPr>
          <w:b/>
          <w:bCs/>
        </w:rPr>
        <w:t>NPV – AW (aanschafwaarde</w:t>
      </w:r>
      <w:r w:rsidR="003F2271">
        <w:rPr>
          <w:b/>
          <w:bCs/>
        </w:rPr>
        <w:t>)</w:t>
      </w:r>
    </w:p>
    <w:p w14:paraId="772DCCD0" w14:textId="77777777" w:rsidR="00AA087D" w:rsidRDefault="00AA087D" w:rsidP="00212927"/>
    <w:p w14:paraId="01228FC4" w14:textId="44C9C659" w:rsidR="00AA087D" w:rsidRDefault="00AA087D" w:rsidP="00AA087D">
      <w:pPr>
        <w:pStyle w:val="Geenafstand"/>
      </w:pPr>
      <w:r w:rsidRPr="00AA087D">
        <w:t>Net Present Value (NPV) of Netto Contante Waarde</w:t>
      </w:r>
      <w:r>
        <w:t>:</w:t>
      </w:r>
      <w:r w:rsidRPr="00AA087D">
        <w:t xml:space="preserve"> </w:t>
      </w:r>
    </w:p>
    <w:p w14:paraId="15D09888" w14:textId="4C981320" w:rsidR="00AA087D" w:rsidRPr="00AA087D" w:rsidRDefault="00AA087D" w:rsidP="00AA087D">
      <w:pPr>
        <w:pStyle w:val="Lijstalinea"/>
        <w:numPr>
          <w:ilvl w:val="0"/>
          <w:numId w:val="33"/>
        </w:numPr>
        <w:rPr>
          <w:b/>
          <w:bCs/>
        </w:rPr>
      </w:pPr>
      <w:r w:rsidRPr="00AA087D">
        <w:rPr>
          <w:b/>
          <w:bCs/>
        </w:rPr>
        <w:t xml:space="preserve">Voordelen: </w:t>
      </w:r>
    </w:p>
    <w:p w14:paraId="2E28A207" w14:textId="77777777" w:rsidR="00AA087D" w:rsidRDefault="00AA087D" w:rsidP="00AA087D">
      <w:pPr>
        <w:pStyle w:val="Lijstalinea"/>
        <w:numPr>
          <w:ilvl w:val="1"/>
          <w:numId w:val="33"/>
        </w:numPr>
      </w:pPr>
      <w:r w:rsidRPr="00AA087D">
        <w:t xml:space="preserve">Nauwkeurig </w:t>
      </w:r>
    </w:p>
    <w:p w14:paraId="11A987CF" w14:textId="77777777" w:rsidR="00AA087D" w:rsidRDefault="00AA087D" w:rsidP="00AA087D">
      <w:pPr>
        <w:pStyle w:val="Lijstalinea"/>
        <w:numPr>
          <w:ilvl w:val="1"/>
          <w:numId w:val="33"/>
        </w:numPr>
      </w:pPr>
      <w:r w:rsidRPr="00AA087D">
        <w:t xml:space="preserve">Tijdwaarde van geld </w:t>
      </w:r>
    </w:p>
    <w:p w14:paraId="0172BEDD" w14:textId="795A20CE" w:rsidR="00AA087D" w:rsidRPr="00AA087D" w:rsidRDefault="00AA087D" w:rsidP="00AA087D">
      <w:pPr>
        <w:pStyle w:val="Lijstalinea"/>
        <w:numPr>
          <w:ilvl w:val="0"/>
          <w:numId w:val="33"/>
        </w:numPr>
        <w:rPr>
          <w:b/>
          <w:bCs/>
        </w:rPr>
      </w:pPr>
      <w:r w:rsidRPr="00AA087D">
        <w:rPr>
          <w:b/>
          <w:bCs/>
        </w:rPr>
        <w:t xml:space="preserve">Nadeel: </w:t>
      </w:r>
    </w:p>
    <w:p w14:paraId="4937B651" w14:textId="77777777" w:rsidR="00AA087D" w:rsidRDefault="00AA087D" w:rsidP="00AA087D">
      <w:pPr>
        <w:pStyle w:val="Lijstalinea"/>
        <w:numPr>
          <w:ilvl w:val="1"/>
          <w:numId w:val="33"/>
        </w:numPr>
      </w:pPr>
      <w:r w:rsidRPr="00AA087D">
        <w:t xml:space="preserve">Veel rekenwerk </w:t>
      </w:r>
    </w:p>
    <w:p w14:paraId="1D90CE51" w14:textId="278F8D98" w:rsidR="00AA087D" w:rsidRDefault="00AA087D" w:rsidP="00AA087D">
      <w:pPr>
        <w:pStyle w:val="Lijstalinea"/>
        <w:numPr>
          <w:ilvl w:val="1"/>
          <w:numId w:val="33"/>
        </w:numPr>
      </w:pPr>
      <w:r w:rsidRPr="00AA087D">
        <w:t>Werkelijk rendement is niet geweten</w:t>
      </w:r>
    </w:p>
    <w:p w14:paraId="2DED9CB2" w14:textId="77777777" w:rsidR="003F2271" w:rsidRDefault="003F2271" w:rsidP="003F2271"/>
    <w:p w14:paraId="32A7FCA2" w14:textId="77777777" w:rsidR="003F2271" w:rsidRDefault="003F2271" w:rsidP="003F2271"/>
    <w:p w14:paraId="46CB3133" w14:textId="77777777" w:rsidR="003F2271" w:rsidRDefault="003F2271" w:rsidP="003F2271"/>
    <w:p w14:paraId="257E153C" w14:textId="77777777" w:rsidR="003F2271" w:rsidRDefault="003F2271" w:rsidP="003F2271"/>
    <w:p w14:paraId="5CF17FC1" w14:textId="77777777" w:rsidR="003F2271" w:rsidRDefault="003F2271" w:rsidP="003F2271"/>
    <w:p w14:paraId="319FAE74" w14:textId="77777777" w:rsidR="003F2271" w:rsidRDefault="003F2271" w:rsidP="003F2271"/>
    <w:p w14:paraId="1A7861E1" w14:textId="77777777" w:rsidR="003F2271" w:rsidRDefault="003F2271" w:rsidP="003F2271"/>
    <w:p w14:paraId="693C71E3" w14:textId="77777777" w:rsidR="003F2271" w:rsidRDefault="003F2271" w:rsidP="003F2271"/>
    <w:p w14:paraId="0286F7E3" w14:textId="77777777" w:rsidR="003F2271" w:rsidRDefault="003F2271" w:rsidP="003F2271"/>
    <w:p w14:paraId="52A9649B" w14:textId="77777777" w:rsidR="003F2271" w:rsidRDefault="003F2271" w:rsidP="003F2271"/>
    <w:p w14:paraId="6435A8C2" w14:textId="77777777" w:rsidR="003F2271" w:rsidRDefault="003F2271" w:rsidP="003F2271"/>
    <w:p w14:paraId="59BA8899" w14:textId="77777777" w:rsidR="003F2271" w:rsidRDefault="003F2271" w:rsidP="003F2271"/>
    <w:p w14:paraId="6C93A516" w14:textId="77777777" w:rsidR="003F2271" w:rsidRDefault="003F2271" w:rsidP="003F2271"/>
    <w:p w14:paraId="379AF230" w14:textId="77777777" w:rsidR="003F2271" w:rsidRDefault="003F2271" w:rsidP="003F2271"/>
    <w:p w14:paraId="03F211E3" w14:textId="77777777" w:rsidR="003F2271" w:rsidRDefault="003F2271" w:rsidP="003F2271"/>
    <w:p w14:paraId="67911300" w14:textId="77777777" w:rsidR="003F2271" w:rsidRDefault="003F2271" w:rsidP="003F2271"/>
    <w:p w14:paraId="7086C391" w14:textId="77777777" w:rsidR="003F2271" w:rsidRDefault="003F2271" w:rsidP="003F2271"/>
    <w:p w14:paraId="7237019B" w14:textId="77777777" w:rsidR="003F2271" w:rsidRDefault="003F2271" w:rsidP="003F2271"/>
    <w:p w14:paraId="5C6E3564" w14:textId="77777777" w:rsidR="003F2271" w:rsidRDefault="003F2271" w:rsidP="003F2271"/>
    <w:p w14:paraId="142055D1" w14:textId="77777777" w:rsidR="003F2271" w:rsidRDefault="003F2271" w:rsidP="003F2271"/>
    <w:p w14:paraId="1C1556E9" w14:textId="77777777" w:rsidR="003F2271" w:rsidRDefault="003F2271" w:rsidP="003F2271"/>
    <w:p w14:paraId="037DC989" w14:textId="77777777" w:rsidR="003F2271" w:rsidRDefault="003F2271" w:rsidP="003F2271"/>
    <w:p w14:paraId="7404A5BB" w14:textId="77777777" w:rsidR="003F2271" w:rsidRDefault="003F2271" w:rsidP="003F2271"/>
    <w:p w14:paraId="31847DC1" w14:textId="77777777" w:rsidR="003F2271" w:rsidRDefault="003F2271" w:rsidP="003F2271"/>
    <w:p w14:paraId="1FAEE68A" w14:textId="56DF5F9D" w:rsidR="003F2271" w:rsidRDefault="003F2271" w:rsidP="003F2271">
      <w:pPr>
        <w:pStyle w:val="Kop1"/>
      </w:pPr>
      <w:bookmarkStart w:id="5" w:name="_Toc186125326"/>
      <w:r>
        <w:lastRenderedPageBreak/>
        <w:t>Hoofdstuk 4: Break-evenanalyse</w:t>
      </w:r>
      <w:bookmarkEnd w:id="5"/>
    </w:p>
    <w:p w14:paraId="0BAD9332" w14:textId="57C2C598" w:rsidR="00AB63FB" w:rsidRDefault="00AB63FB" w:rsidP="00AB63FB">
      <w:pPr>
        <w:pStyle w:val="Geenafstand"/>
      </w:pPr>
      <w:r w:rsidRPr="00AB63FB">
        <w:t>Break-evenanalyse</w:t>
      </w:r>
      <w:r>
        <w:t>:</w:t>
      </w:r>
    </w:p>
    <w:p w14:paraId="28CC3827" w14:textId="2BCC765C" w:rsidR="00AB63FB" w:rsidRDefault="00AB430F" w:rsidP="00AB63FB">
      <w:pPr>
        <w:pStyle w:val="Lijstalinea"/>
        <w:numPr>
          <w:ilvl w:val="0"/>
          <w:numId w:val="35"/>
        </w:numPr>
      </w:pPr>
      <w:r w:rsidRPr="00AB63FB">
        <w:t xml:space="preserve">Essentieel deel </w:t>
      </w:r>
      <w:r w:rsidR="00AB63FB" w:rsidRPr="00414F8C">
        <w:rPr>
          <w:b/>
          <w:bCs/>
        </w:rPr>
        <w:t>financieel plan</w:t>
      </w:r>
      <w:r w:rsidR="00AB63FB" w:rsidRPr="00AB63FB">
        <w:t xml:space="preserve"> </w:t>
      </w:r>
    </w:p>
    <w:p w14:paraId="5647DAFD" w14:textId="0E6D32CF" w:rsidR="00AB430F" w:rsidRDefault="00AB430F" w:rsidP="00AB430F">
      <w:pPr>
        <w:pStyle w:val="Lijstalinea"/>
        <w:numPr>
          <w:ilvl w:val="1"/>
          <w:numId w:val="35"/>
        </w:numPr>
      </w:pPr>
      <w:r>
        <w:t xml:space="preserve">Dit moet je </w:t>
      </w:r>
      <w:proofErr w:type="spellStart"/>
      <w:r>
        <w:t>atlijd</w:t>
      </w:r>
      <w:proofErr w:type="spellEnd"/>
      <w:r>
        <w:t xml:space="preserve"> opstellen</w:t>
      </w:r>
    </w:p>
    <w:p w14:paraId="53F54E53" w14:textId="4521A11A" w:rsidR="00414F8C" w:rsidRDefault="00AB430F" w:rsidP="00AB63FB">
      <w:pPr>
        <w:pStyle w:val="Lijstalinea"/>
        <w:numPr>
          <w:ilvl w:val="0"/>
          <w:numId w:val="35"/>
        </w:numPr>
      </w:pPr>
      <w:r w:rsidRPr="00AB63FB">
        <w:t xml:space="preserve">Wanneer wordt mijn onderneming </w:t>
      </w:r>
      <w:r w:rsidR="00AB63FB" w:rsidRPr="00414F8C">
        <w:rPr>
          <w:b/>
          <w:bCs/>
        </w:rPr>
        <w:t>rendabel</w:t>
      </w:r>
      <w:r w:rsidR="00AB63FB" w:rsidRPr="00AB63FB">
        <w:t xml:space="preserve">? </w:t>
      </w:r>
    </w:p>
    <w:p w14:paraId="60C9B09B" w14:textId="7731FE4A" w:rsidR="00AB63FB" w:rsidRDefault="00AB63FB" w:rsidP="00AB63FB">
      <w:pPr>
        <w:pStyle w:val="Lijstalinea"/>
        <w:numPr>
          <w:ilvl w:val="0"/>
          <w:numId w:val="35"/>
        </w:numPr>
      </w:pPr>
      <w:r w:rsidRPr="00AB63FB">
        <w:t xml:space="preserve">Elementen </w:t>
      </w:r>
    </w:p>
    <w:p w14:paraId="58A84BB7" w14:textId="77777777" w:rsidR="00AB63FB" w:rsidRDefault="00AB63FB" w:rsidP="00414F8C">
      <w:pPr>
        <w:pStyle w:val="Lijstalinea"/>
        <w:numPr>
          <w:ilvl w:val="1"/>
          <w:numId w:val="35"/>
        </w:numPr>
      </w:pPr>
      <w:r w:rsidRPr="00AB63FB">
        <w:t xml:space="preserve">Het aantal verkochte stuks (= afzet = Q) </w:t>
      </w:r>
    </w:p>
    <w:p w14:paraId="2FB96F25" w14:textId="77777777" w:rsidR="00AB63FB" w:rsidRDefault="00AB63FB" w:rsidP="00414F8C">
      <w:pPr>
        <w:pStyle w:val="Lijstalinea"/>
        <w:numPr>
          <w:ilvl w:val="1"/>
          <w:numId w:val="35"/>
        </w:numPr>
      </w:pPr>
      <w:r w:rsidRPr="00AB63FB">
        <w:t xml:space="preserve">De verkoopprijs per stuk (= VP) </w:t>
      </w:r>
    </w:p>
    <w:p w14:paraId="34EA909F" w14:textId="77777777" w:rsidR="00AB63FB" w:rsidRDefault="00AB63FB" w:rsidP="00414F8C">
      <w:pPr>
        <w:pStyle w:val="Lijstalinea"/>
        <w:numPr>
          <w:ilvl w:val="1"/>
          <w:numId w:val="35"/>
        </w:numPr>
      </w:pPr>
      <w:r w:rsidRPr="00AB63FB">
        <w:t xml:space="preserve">De totale kosten = TK = TCK + TVK </w:t>
      </w:r>
    </w:p>
    <w:p w14:paraId="083412F7" w14:textId="77777777" w:rsidR="00AB63FB" w:rsidRDefault="00AB63FB" w:rsidP="00414F8C">
      <w:pPr>
        <w:pStyle w:val="Lijstalinea"/>
        <w:numPr>
          <w:ilvl w:val="2"/>
          <w:numId w:val="35"/>
        </w:numPr>
      </w:pPr>
      <w:r w:rsidRPr="00AB63FB">
        <w:t xml:space="preserve">De totale constante/vaste kosten (= TCK) </w:t>
      </w:r>
    </w:p>
    <w:p w14:paraId="46A5DBD4" w14:textId="69403602" w:rsidR="00973A25" w:rsidRDefault="00AB63FB" w:rsidP="00414F8C">
      <w:pPr>
        <w:pStyle w:val="Lijstalinea"/>
        <w:numPr>
          <w:ilvl w:val="2"/>
          <w:numId w:val="35"/>
        </w:numPr>
      </w:pPr>
      <w:r w:rsidRPr="00AB63FB">
        <w:t>De totale variabele kosten (= TVK = VK</w:t>
      </w:r>
      <w:r w:rsidR="00683602">
        <w:t>/</w:t>
      </w:r>
      <w:r w:rsidRPr="00AB63FB">
        <w:t xml:space="preserve">e x Q) </w:t>
      </w:r>
    </w:p>
    <w:p w14:paraId="5D6A6C13" w14:textId="1A3248BA" w:rsidR="003F2271" w:rsidRDefault="00AB63FB" w:rsidP="00414F8C">
      <w:pPr>
        <w:pStyle w:val="Lijstalinea"/>
        <w:numPr>
          <w:ilvl w:val="1"/>
          <w:numId w:val="35"/>
        </w:numPr>
      </w:pPr>
      <w:r w:rsidRPr="00AB63FB">
        <w:t>De omzet = totale opbrengsten (= TO = VP</w:t>
      </w:r>
      <w:r w:rsidR="00683602">
        <w:t>/e</w:t>
      </w:r>
      <w:r w:rsidRPr="00AB63FB">
        <w:t xml:space="preserve"> x Q)</w:t>
      </w:r>
    </w:p>
    <w:p w14:paraId="4B2FDDD8" w14:textId="7B71DA9A" w:rsidR="003F323A" w:rsidRDefault="003F323A" w:rsidP="003F323A"/>
    <w:p w14:paraId="57C1DE40" w14:textId="2E7EB173" w:rsidR="003F323A" w:rsidRDefault="003120EA" w:rsidP="003F323A">
      <w:r>
        <w:rPr>
          <w:noProof/>
        </w:rPr>
        <mc:AlternateContent>
          <mc:Choice Requires="wps">
            <w:drawing>
              <wp:anchor distT="0" distB="0" distL="114300" distR="114300" simplePos="0" relativeHeight="251671555" behindDoc="0" locked="0" layoutInCell="1" allowOverlap="1" wp14:anchorId="03AD1A9F" wp14:editId="3F199A35">
                <wp:simplePos x="0" y="0"/>
                <wp:positionH relativeFrom="column">
                  <wp:posOffset>3836670</wp:posOffset>
                </wp:positionH>
                <wp:positionV relativeFrom="paragraph">
                  <wp:posOffset>1811655</wp:posOffset>
                </wp:positionV>
                <wp:extent cx="266400" cy="252000"/>
                <wp:effectExtent l="0" t="0" r="0" b="0"/>
                <wp:wrapNone/>
                <wp:docPr id="821234180" name="Vermenigvuldigingstek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400" cy="25200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FED54" id="Vermenigvuldigingsteken 5" o:spid="_x0000_s1026" style="position:absolute;margin-left:302.1pt;margin-top:142.65pt;width:21pt;height:19.85pt;z-index:2516715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6400,25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" path="m43617,82053l84348,38995r48852,46211l182052,38995r40731,43058l176325,126000r46458,43947l182052,213005,133200,166794,84348,213005,43617,169947,90075,126000,43617,82053xe" fillcolor="#4472c4 [3204]" strokecolor="#09101d [484]" strokeweight="1pt">
                <v:stroke joinstyle="miter"/>
                <v:path arrowok="t" o:connecttype="custom" o:connectlocs="43617,82053;84348,38995;133200,85206;182052,38995;222783,82053;176325,126000;222783,169947;182052,213005;133200,166794;84348,213005;43617,169947;90075,126000;43617,82053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31" behindDoc="0" locked="0" layoutInCell="1" allowOverlap="1" wp14:anchorId="067FE492" wp14:editId="3DE0C766">
                <wp:simplePos x="0" y="0"/>
                <wp:positionH relativeFrom="column">
                  <wp:posOffset>3829050</wp:posOffset>
                </wp:positionH>
                <wp:positionV relativeFrom="paragraph">
                  <wp:posOffset>1453515</wp:posOffset>
                </wp:positionV>
                <wp:extent cx="266400" cy="252000"/>
                <wp:effectExtent l="0" t="0" r="0" b="0"/>
                <wp:wrapNone/>
                <wp:docPr id="1492940313" name="Vermenigvuldigingsteke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400" cy="25200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D5947" id="Vermenigvuldigingsteken 4" o:spid="_x0000_s1026" style="position:absolute;margin-left:301.5pt;margin-top:114.45pt;width:21pt;height:19.85pt;z-index:2516705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6400,25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" path="m43617,82053l84348,38995r48852,46211l182052,38995r40731,43058l176325,126000r46458,43947l182052,213005,133200,166794,84348,213005,43617,169947,90075,126000,43617,82053xe" fillcolor="#4472c4 [3204]" strokecolor="#09101d [484]" strokeweight="1pt">
                <v:stroke joinstyle="miter"/>
                <v:path arrowok="t" o:connecttype="custom" o:connectlocs="43617,82053;84348,38995;133200,85206;182052,38995;222783,82053;176325,126000;222783,169947;182052,213005;133200,166794;84348,213005;43617,169947;90075,126000;43617,82053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7" behindDoc="0" locked="0" layoutInCell="1" allowOverlap="1" wp14:anchorId="66A63997" wp14:editId="2FFC9227">
                <wp:simplePos x="0" y="0"/>
                <wp:positionH relativeFrom="column">
                  <wp:posOffset>3829050</wp:posOffset>
                </wp:positionH>
                <wp:positionV relativeFrom="paragraph">
                  <wp:posOffset>1118235</wp:posOffset>
                </wp:positionV>
                <wp:extent cx="266400" cy="251460"/>
                <wp:effectExtent l="0" t="0" r="0" b="0"/>
                <wp:wrapNone/>
                <wp:docPr id="1815943169" name="Vermenigvuldigingsteke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400" cy="25146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253302" id="Vermenigvuldigingsteken 3" o:spid="_x0000_s1026" style="position:absolute;margin-left:301.5pt;margin-top:88.05pt;width:21pt;height:19.8pt;z-index:25166950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66400,25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" path="m43684,81899l84281,38890r48919,46175l182119,38890r40597,43009l176281,125730r46435,43831l182119,212570,133200,166395,84281,212570,43684,169561,90119,125730,43684,81899xe" fillcolor="#4472c4 [3204]" strokecolor="#09101d [484]" strokeweight="1pt">
                <v:stroke joinstyle="miter"/>
                <v:path arrowok="t" o:connecttype="custom" o:connectlocs="43684,81899;84281,38890;133200,85065;182119,38890;222716,81899;176281,125730;222716,169561;182119,212570;133200,166395;84281,212570;43684,169561;90119,125730;43684,81899" o:connectangles="0,0,0,0,0,0,0,0,0,0,0,0,0"/>
              </v:shape>
            </w:pict>
          </mc:Fallback>
        </mc:AlternateContent>
      </w:r>
      <w:r w:rsidR="0041443F">
        <w:rPr>
          <w:noProof/>
        </w:rPr>
        <mc:AlternateContent>
          <mc:Choice Requires="wps">
            <w:drawing>
              <wp:anchor distT="0" distB="0" distL="114300" distR="114300" simplePos="0" relativeHeight="251667459" behindDoc="0" locked="0" layoutInCell="1" allowOverlap="1" wp14:anchorId="3B097E71" wp14:editId="280C7478">
                <wp:simplePos x="0" y="0"/>
                <wp:positionH relativeFrom="column">
                  <wp:posOffset>5284470</wp:posOffset>
                </wp:positionH>
                <wp:positionV relativeFrom="paragraph">
                  <wp:posOffset>462915</wp:posOffset>
                </wp:positionV>
                <wp:extent cx="266700" cy="252000"/>
                <wp:effectExtent l="0" t="0" r="0" b="0"/>
                <wp:wrapNone/>
                <wp:docPr id="514236494" name="Vermenigvuldigingstek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200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A88C5" id="Vermenigvuldigingsteken 1" o:spid="_x0000_s1026" style="position:absolute;margin-left:416.1pt;margin-top:36.45pt;width:21pt;height:19.85pt;z-index:2516674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6700,25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" path="m43701,82065l84408,38984r48942,46244l182292,38984r40707,43081l176500,126000r46499,43935l182292,213016,133350,166772,84408,213016,43701,169935,90200,126000,43701,82065xe" fillcolor="#4472c4 [3204]" strokecolor="#09101d [484]" strokeweight="1pt">
                <v:stroke joinstyle="miter"/>
                <v:path arrowok="t" o:connecttype="custom" o:connectlocs="43701,82065;84408,38984;133350,85228;182292,38984;222999,82065;176500,126000;222999,169935;182292,213016;133350,166772;84408,213016;43701,169935;90200,126000;43701,82065" o:connectangles="0,0,0,0,0,0,0,0,0,0,0,0,0"/>
              </v:shape>
            </w:pict>
          </mc:Fallback>
        </mc:AlternateContent>
      </w:r>
      <w:r w:rsidR="0041443F">
        <w:rPr>
          <w:noProof/>
        </w:rPr>
        <mc:AlternateContent>
          <mc:Choice Requires="wps">
            <w:drawing>
              <wp:anchor distT="0" distB="0" distL="114300" distR="114300" simplePos="0" relativeHeight="251668483" behindDoc="0" locked="0" layoutInCell="1" allowOverlap="1" wp14:anchorId="4F81064F" wp14:editId="30887B41">
                <wp:simplePos x="0" y="0"/>
                <wp:positionH relativeFrom="column">
                  <wp:posOffset>5276850</wp:posOffset>
                </wp:positionH>
                <wp:positionV relativeFrom="paragraph">
                  <wp:posOffset>790575</wp:posOffset>
                </wp:positionV>
                <wp:extent cx="266400" cy="252095"/>
                <wp:effectExtent l="0" t="0" r="0" b="0"/>
                <wp:wrapNone/>
                <wp:docPr id="2080981286" name="Vermenigvuldigingstek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400" cy="25209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80D9C" id="Vermenigvuldigingsteken 2" o:spid="_x0000_s1026" style="position:absolute;margin-left:415.5pt;margin-top:62.25pt;width:21pt;height:19.85pt;z-index:2516684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6400,252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" path="m43606,82080l84360,39014r48840,46217l182040,39014r40754,43066l176332,126048r46462,43967l182040,213081,133200,166864,84360,213081,43606,170015,90068,126048,43606,82080xe" fillcolor="#4472c4 [3204]" strokecolor="#09101d [484]" strokeweight="1pt">
                <v:stroke joinstyle="miter"/>
                <v:path arrowok="t" o:connecttype="custom" o:connectlocs="43606,82080;84360,39014;133200,85231;182040,39014;222794,82080;176332,126048;222794,170015;182040,213081;133200,166864;84360,213081;43606,170015;90068,126048;43606,82080" o:connectangles="0,0,0,0,0,0,0,0,0,0,0,0,0"/>
              </v:shape>
            </w:pict>
          </mc:Fallback>
        </mc:AlternateContent>
      </w:r>
      <w:r w:rsidR="003F323A" w:rsidRPr="003F323A">
        <w:rPr>
          <w:noProof/>
        </w:rPr>
        <w:drawing>
          <wp:inline distT="0" distB="0" distL="0" distR="0" wp14:anchorId="7D87622D" wp14:editId="23560448">
            <wp:extent cx="6120130" cy="3470910"/>
            <wp:effectExtent l="0" t="0" r="0" b="0"/>
            <wp:docPr id="1967030103" name="Afbeelding 1" descr="Afbeelding met tekst, schermopname, nummer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30103" name="Afbeelding 1" descr="Afbeelding met tekst, schermopname, nummer, Lettertype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E62B" w14:textId="77777777" w:rsidR="005423E2" w:rsidRDefault="005423E2" w:rsidP="003F323A"/>
    <w:p w14:paraId="5D26A139" w14:textId="68D9677F" w:rsidR="004F7E22" w:rsidRDefault="004F7E22" w:rsidP="004F7E22">
      <w:pPr>
        <w:pStyle w:val="Geenafstand"/>
      </w:pPr>
      <w:r>
        <w:t>Break-evenanalyse:</w:t>
      </w:r>
    </w:p>
    <w:p w14:paraId="58E094F4" w14:textId="77777777" w:rsidR="003B6063" w:rsidRDefault="000503EC" w:rsidP="003B6063">
      <w:pPr>
        <w:pStyle w:val="Lijstalinea"/>
        <w:numPr>
          <w:ilvl w:val="0"/>
          <w:numId w:val="36"/>
        </w:numPr>
      </w:pPr>
      <w:r w:rsidRPr="000503EC">
        <w:t xml:space="preserve">Aantal verkochte stuks waar winst = verlies = 0 </w:t>
      </w:r>
    </w:p>
    <w:p w14:paraId="573B2A41" w14:textId="77777777" w:rsidR="003B6063" w:rsidRDefault="000503EC" w:rsidP="003B6063">
      <w:pPr>
        <w:pStyle w:val="Lijstalinea"/>
        <w:numPr>
          <w:ilvl w:val="0"/>
          <w:numId w:val="36"/>
        </w:numPr>
      </w:pPr>
      <w:r w:rsidRPr="000503EC">
        <w:t xml:space="preserve">Aantal verkochte stuks waar kosten nét gedekt worden door opbrengsten </w:t>
      </w:r>
    </w:p>
    <w:p w14:paraId="50411125" w14:textId="77777777" w:rsidR="003B6063" w:rsidRDefault="000503EC" w:rsidP="003B6063">
      <w:pPr>
        <w:pStyle w:val="Lijstalinea"/>
        <w:numPr>
          <w:ilvl w:val="0"/>
          <w:numId w:val="36"/>
        </w:numPr>
      </w:pPr>
      <w:r w:rsidRPr="000503EC">
        <w:t xml:space="preserve">Break-evenafzet: Minimumafzet zodat alle kosten gedekt zijn </w:t>
      </w:r>
    </w:p>
    <w:p w14:paraId="694D6FF8" w14:textId="77777777" w:rsidR="003B6063" w:rsidRDefault="000503EC" w:rsidP="00B958D1">
      <w:pPr>
        <w:pStyle w:val="Lijstalinea"/>
        <w:numPr>
          <w:ilvl w:val="1"/>
          <w:numId w:val="36"/>
        </w:numPr>
      </w:pPr>
      <w:r w:rsidRPr="000503EC">
        <w:t xml:space="preserve">→ TO = TK </w:t>
      </w:r>
    </w:p>
    <w:p w14:paraId="175B2926" w14:textId="77777777" w:rsidR="003B6063" w:rsidRDefault="000503EC" w:rsidP="00B958D1">
      <w:pPr>
        <w:pStyle w:val="Lijstalinea"/>
        <w:numPr>
          <w:ilvl w:val="1"/>
          <w:numId w:val="36"/>
        </w:numPr>
      </w:pPr>
      <w:r w:rsidRPr="000503EC">
        <w:t xml:space="preserve">→ VP x Q = TCK + TVK </w:t>
      </w:r>
    </w:p>
    <w:p w14:paraId="66ADBD0D" w14:textId="77777777" w:rsidR="003B6063" w:rsidRPr="0032036B" w:rsidRDefault="000503EC" w:rsidP="00B958D1">
      <w:pPr>
        <w:pStyle w:val="Lijstalinea"/>
        <w:numPr>
          <w:ilvl w:val="1"/>
          <w:numId w:val="36"/>
        </w:numPr>
        <w:rPr>
          <w:lang w:val="de-DE"/>
        </w:rPr>
      </w:pPr>
      <w:r w:rsidRPr="0032036B">
        <w:rPr>
          <w:lang w:val="de-DE"/>
        </w:rPr>
        <w:t xml:space="preserve">→ VP x Q = TCK + (VK/e x Q) </w:t>
      </w:r>
    </w:p>
    <w:p w14:paraId="09B6D03A" w14:textId="77777777" w:rsidR="003B6063" w:rsidRPr="0032036B" w:rsidRDefault="000503EC" w:rsidP="00B958D1">
      <w:pPr>
        <w:pStyle w:val="Lijstalinea"/>
        <w:numPr>
          <w:ilvl w:val="1"/>
          <w:numId w:val="36"/>
        </w:numPr>
        <w:rPr>
          <w:lang w:val="de-DE"/>
        </w:rPr>
      </w:pPr>
      <w:r w:rsidRPr="0032036B">
        <w:rPr>
          <w:lang w:val="de-DE"/>
        </w:rPr>
        <w:t xml:space="preserve">→ (VP x Q) – (VK/e x Q) = TCK </w:t>
      </w:r>
    </w:p>
    <w:p w14:paraId="67512B19" w14:textId="77777777" w:rsidR="003B6063" w:rsidRPr="0032036B" w:rsidRDefault="000503EC" w:rsidP="00B958D1">
      <w:pPr>
        <w:pStyle w:val="Lijstalinea"/>
        <w:numPr>
          <w:ilvl w:val="1"/>
          <w:numId w:val="36"/>
        </w:numPr>
        <w:rPr>
          <w:lang w:val="de-DE"/>
        </w:rPr>
      </w:pPr>
      <w:r w:rsidRPr="0032036B">
        <w:rPr>
          <w:lang w:val="de-DE"/>
        </w:rPr>
        <w:t xml:space="preserve">→ (VP – VK/e) x Q = TCK </w:t>
      </w:r>
    </w:p>
    <w:p w14:paraId="7FF431A8" w14:textId="77777777" w:rsidR="00AB2471" w:rsidRPr="0032036B" w:rsidRDefault="000503EC" w:rsidP="00B958D1">
      <w:pPr>
        <w:pStyle w:val="Lijstalinea"/>
        <w:numPr>
          <w:ilvl w:val="1"/>
          <w:numId w:val="36"/>
        </w:numPr>
        <w:rPr>
          <w:lang w:val="de-DE"/>
        </w:rPr>
      </w:pPr>
      <w:r w:rsidRPr="0032036B">
        <w:rPr>
          <w:lang w:val="de-DE"/>
        </w:rPr>
        <w:t>→ Q</w:t>
      </w:r>
      <w:r w:rsidRPr="0032036B">
        <w:rPr>
          <w:vertAlign w:val="subscript"/>
          <w:lang w:val="de-DE"/>
        </w:rPr>
        <w:t>BE</w:t>
      </w:r>
      <w:r w:rsidRPr="0032036B">
        <w:rPr>
          <w:lang w:val="de-DE"/>
        </w:rPr>
        <w:t xml:space="preserve"> = TCK / (VP – VK/e) </w:t>
      </w:r>
    </w:p>
    <w:p w14:paraId="717556F0" w14:textId="77777777" w:rsidR="00AB2471" w:rsidRDefault="000503EC" w:rsidP="003B6063">
      <w:pPr>
        <w:pStyle w:val="Lijstalinea"/>
        <w:numPr>
          <w:ilvl w:val="0"/>
          <w:numId w:val="36"/>
        </w:numPr>
      </w:pPr>
      <w:r w:rsidRPr="000503EC">
        <w:t xml:space="preserve">Break-evenomzet: Minimumomzet zodat alle kosten gedekt zijn </w:t>
      </w:r>
    </w:p>
    <w:p w14:paraId="6AD182DD" w14:textId="77777777" w:rsidR="004F7E22" w:rsidRDefault="000503EC" w:rsidP="00B958D1">
      <w:pPr>
        <w:pStyle w:val="Lijstalinea"/>
        <w:numPr>
          <w:ilvl w:val="1"/>
          <w:numId w:val="36"/>
        </w:numPr>
      </w:pPr>
      <w:r w:rsidRPr="000503EC">
        <w:t>→ TO</w:t>
      </w:r>
      <w:r w:rsidRPr="00AB2471">
        <w:rPr>
          <w:vertAlign w:val="subscript"/>
        </w:rPr>
        <w:t>BE</w:t>
      </w:r>
      <w:r w:rsidRPr="000503EC">
        <w:t xml:space="preserve"> = Q</w:t>
      </w:r>
      <w:r w:rsidRPr="00AB2471">
        <w:rPr>
          <w:vertAlign w:val="subscript"/>
        </w:rPr>
        <w:t>BE</w:t>
      </w:r>
      <w:r w:rsidRPr="000503EC">
        <w:t xml:space="preserve"> x VP </w:t>
      </w:r>
    </w:p>
    <w:p w14:paraId="257ADA43" w14:textId="77777777" w:rsidR="00FF03E3" w:rsidRPr="00FF03E3" w:rsidRDefault="000503EC" w:rsidP="00E47129">
      <w:pPr>
        <w:pStyle w:val="Lijstalinea"/>
        <w:numPr>
          <w:ilvl w:val="0"/>
          <w:numId w:val="36"/>
        </w:numPr>
        <w:rPr>
          <w:rFonts w:ascii="Cambria Math" w:hAnsi="Cambria Math" w:cs="Cambria Math"/>
          <w:b/>
          <w:bCs/>
        </w:rPr>
      </w:pPr>
      <w:r w:rsidRPr="00FF03E3">
        <w:rPr>
          <w:rFonts w:ascii="Cambria Math" w:hAnsi="Cambria Math" w:cs="Cambria Math"/>
          <w:b/>
          <w:bCs/>
        </w:rPr>
        <w:t xml:space="preserve">VP – VK/e = Contributiemarge per eenheid </w:t>
      </w:r>
    </w:p>
    <w:p w14:paraId="581C463A" w14:textId="385B6693" w:rsidR="005423E2" w:rsidRDefault="000503EC" w:rsidP="00E47129">
      <w:pPr>
        <w:pStyle w:val="Lijstalinea"/>
        <w:numPr>
          <w:ilvl w:val="0"/>
          <w:numId w:val="36"/>
        </w:numPr>
        <w:rPr>
          <w:rFonts w:ascii="Cambria Math" w:hAnsi="Cambria Math" w:cs="Cambria Math"/>
          <w:b/>
          <w:bCs/>
        </w:rPr>
      </w:pPr>
      <w:r w:rsidRPr="00FF03E3">
        <w:rPr>
          <w:rFonts w:ascii="Cambria Math" w:hAnsi="Cambria Math" w:cs="Cambria Math"/>
          <w:b/>
          <w:bCs/>
        </w:rPr>
        <w:t xml:space="preserve">𝑸𝑩𝑬 = 𝑻𝑪𝑲 𝑽𝑷 </w:t>
      </w:r>
      <w:r w:rsidR="004F7E22" w:rsidRPr="00FF03E3">
        <w:rPr>
          <w:rFonts w:ascii="Cambria Math" w:hAnsi="Cambria Math" w:cs="Cambria Math"/>
          <w:b/>
          <w:bCs/>
        </w:rPr>
        <w:t>–</w:t>
      </w:r>
      <w:r w:rsidRPr="00FF03E3">
        <w:rPr>
          <w:rFonts w:ascii="Cambria Math" w:hAnsi="Cambria Math" w:cs="Cambria Math"/>
          <w:b/>
          <w:bCs/>
        </w:rPr>
        <w:t xml:space="preserve"> 𝑽𝑲</w:t>
      </w:r>
      <w:r w:rsidR="004F7E22" w:rsidRPr="00FF03E3">
        <w:rPr>
          <w:rFonts w:ascii="Cambria Math" w:hAnsi="Cambria Math" w:cs="Cambria Math"/>
          <w:b/>
          <w:bCs/>
        </w:rPr>
        <w:t>/e</w:t>
      </w:r>
    </w:p>
    <w:p w14:paraId="3F2344F1" w14:textId="77777777" w:rsidR="00FF03E3" w:rsidRDefault="00FF03E3" w:rsidP="00FF03E3">
      <w:pPr>
        <w:rPr>
          <w:rFonts w:ascii="Cambria Math" w:hAnsi="Cambria Math" w:cs="Cambria Math"/>
          <w:b/>
          <w:bCs/>
        </w:rPr>
      </w:pPr>
    </w:p>
    <w:p w14:paraId="42B62C53" w14:textId="77777777" w:rsidR="00FF03E3" w:rsidRDefault="00FF03E3" w:rsidP="00FF03E3">
      <w:pPr>
        <w:rPr>
          <w:rFonts w:ascii="Cambria Math" w:hAnsi="Cambria Math" w:cs="Cambria Math"/>
          <w:b/>
          <w:bCs/>
        </w:rPr>
      </w:pPr>
    </w:p>
    <w:p w14:paraId="6DB36FEC" w14:textId="145A9B9A" w:rsidR="00E33618" w:rsidRDefault="00F8641C" w:rsidP="00E33618">
      <w:pPr>
        <w:pStyle w:val="Geenafstand"/>
      </w:pPr>
      <w:r w:rsidRPr="00F8641C">
        <w:rPr>
          <w:noProof/>
        </w:rPr>
        <w:lastRenderedPageBreak/>
        <w:drawing>
          <wp:anchor distT="0" distB="0" distL="114300" distR="114300" simplePos="0" relativeHeight="251672579" behindDoc="1" locked="0" layoutInCell="1" allowOverlap="1" wp14:anchorId="50C357E4" wp14:editId="68302A3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708910" cy="1778000"/>
            <wp:effectExtent l="0" t="0" r="0" b="0"/>
            <wp:wrapTight wrapText="bothSides">
              <wp:wrapPolygon edited="0">
                <wp:start x="0" y="0"/>
                <wp:lineTo x="0" y="21291"/>
                <wp:lineTo x="21418" y="21291"/>
                <wp:lineTo x="21418" y="0"/>
                <wp:lineTo x="0" y="0"/>
              </wp:wrapPolygon>
            </wp:wrapTight>
            <wp:docPr id="380397219" name="Afbeelding 1" descr="Afbeelding met lijn, diagram, tekst, Perc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97219" name="Afbeelding 1" descr="Afbeelding met lijn, diagram, tekst, Perceel&#10;&#10;Automatisch gegenereerde beschrijvi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618" w:rsidRPr="00E33618">
        <w:t>Contributiemarge</w:t>
      </w:r>
      <w:r w:rsidR="00E33618">
        <w:t>:</w:t>
      </w:r>
    </w:p>
    <w:p w14:paraId="18DB0EC0" w14:textId="133932B2" w:rsidR="00E33618" w:rsidRPr="00E33618" w:rsidRDefault="00E33618" w:rsidP="00E33618">
      <w:pPr>
        <w:pStyle w:val="Lijstalinea"/>
        <w:numPr>
          <w:ilvl w:val="0"/>
          <w:numId w:val="37"/>
        </w:numPr>
      </w:pPr>
      <w:r w:rsidRPr="00E33618">
        <w:t xml:space="preserve">Marge die je neemt met énkel de variabele kosten </w:t>
      </w:r>
    </w:p>
    <w:p w14:paraId="0B6E18DC" w14:textId="3C22A9DB" w:rsidR="007112C6" w:rsidRDefault="00E33618" w:rsidP="00E33618">
      <w:pPr>
        <w:pStyle w:val="Lijstalinea"/>
        <w:numPr>
          <w:ilvl w:val="0"/>
          <w:numId w:val="37"/>
        </w:numPr>
      </w:pPr>
      <w:r w:rsidRPr="00E33618">
        <w:t>Waarmee je alle constante kosten zal dekken</w:t>
      </w:r>
    </w:p>
    <w:p w14:paraId="79F5A958" w14:textId="6F14E9DE" w:rsidR="00F8641C" w:rsidRPr="006F5B32" w:rsidRDefault="00F8641C" w:rsidP="00E33618">
      <w:pPr>
        <w:pStyle w:val="Lijstalinea"/>
        <w:numPr>
          <w:ilvl w:val="0"/>
          <w:numId w:val="37"/>
        </w:numPr>
        <w:rPr>
          <w:b/>
          <w:bCs/>
          <w:color w:val="FF0000"/>
          <w:lang w:val="de-DE"/>
        </w:rPr>
      </w:pPr>
      <w:r w:rsidRPr="006F5B32">
        <w:rPr>
          <w:b/>
          <w:bCs/>
          <w:color w:val="FF0000"/>
          <w:lang w:val="de-DE"/>
        </w:rPr>
        <w:t xml:space="preserve">Q = TCK / (VP/e </w:t>
      </w:r>
      <w:r w:rsidR="006F5B32" w:rsidRPr="006F5B32">
        <w:rPr>
          <w:b/>
          <w:bCs/>
          <w:color w:val="FF0000"/>
          <w:lang w:val="de-DE"/>
        </w:rPr>
        <w:t>–</w:t>
      </w:r>
      <w:r w:rsidRPr="006F5B32">
        <w:rPr>
          <w:b/>
          <w:bCs/>
          <w:color w:val="FF0000"/>
          <w:lang w:val="de-DE"/>
        </w:rPr>
        <w:t xml:space="preserve"> VK</w:t>
      </w:r>
      <w:r w:rsidR="006F5B32" w:rsidRPr="006F5B32">
        <w:rPr>
          <w:b/>
          <w:bCs/>
          <w:color w:val="FF0000"/>
          <w:lang w:val="de-DE"/>
        </w:rPr>
        <w:t>/e)</w:t>
      </w:r>
    </w:p>
    <w:p w14:paraId="2A485978" w14:textId="2B08255B" w:rsidR="00F8641C" w:rsidRDefault="00F8641C" w:rsidP="00F8641C">
      <w:pPr>
        <w:rPr>
          <w:lang w:val="de-DE"/>
        </w:rPr>
      </w:pPr>
    </w:p>
    <w:p w14:paraId="7BC1A5AE" w14:textId="77777777" w:rsidR="00111225" w:rsidRDefault="00111225" w:rsidP="00F8641C">
      <w:pPr>
        <w:rPr>
          <w:lang w:val="de-DE"/>
        </w:rPr>
      </w:pPr>
    </w:p>
    <w:p w14:paraId="7F75656D" w14:textId="77777777" w:rsidR="00111225" w:rsidRDefault="00111225" w:rsidP="00F8641C">
      <w:pPr>
        <w:rPr>
          <w:lang w:val="de-DE"/>
        </w:rPr>
      </w:pPr>
    </w:p>
    <w:p w14:paraId="71C77372" w14:textId="4B5FAF6D" w:rsidR="00111225" w:rsidRPr="005B4015" w:rsidRDefault="001E5162" w:rsidP="00111225">
      <w:pPr>
        <w:pStyle w:val="Geenafstand"/>
      </w:pPr>
      <w:r w:rsidRPr="00111225">
        <w:rPr>
          <w:noProof/>
          <w:lang w:val="de-DE"/>
        </w:rPr>
        <w:drawing>
          <wp:anchor distT="0" distB="0" distL="114300" distR="114300" simplePos="0" relativeHeight="251673603" behindDoc="1" locked="0" layoutInCell="1" allowOverlap="1" wp14:anchorId="25ECCF3F" wp14:editId="3347DB75">
            <wp:simplePos x="0" y="0"/>
            <wp:positionH relativeFrom="margin">
              <wp:posOffset>-635</wp:posOffset>
            </wp:positionH>
            <wp:positionV relativeFrom="paragraph">
              <wp:posOffset>205740</wp:posOffset>
            </wp:positionV>
            <wp:extent cx="5604510" cy="2623185"/>
            <wp:effectExtent l="0" t="0" r="0" b="5715"/>
            <wp:wrapTight wrapText="bothSides">
              <wp:wrapPolygon edited="0">
                <wp:start x="0" y="0"/>
                <wp:lineTo x="0" y="21490"/>
                <wp:lineTo x="21512" y="21490"/>
                <wp:lineTo x="21512" y="0"/>
                <wp:lineTo x="0" y="0"/>
              </wp:wrapPolygon>
            </wp:wrapTight>
            <wp:docPr id="29123299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32999" name="Afbeelding 1" descr="Afbeelding met tekst, schermopname, Lettertype, nummer&#10;&#10;Automatisch gegenereerde beschrijvi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225" w:rsidRPr="005B4015">
        <w:t>Voorbeeld:</w:t>
      </w:r>
    </w:p>
    <w:p w14:paraId="62E8A1D4" w14:textId="0A309ECF" w:rsidR="00111225" w:rsidRPr="005B4015" w:rsidRDefault="001E5162" w:rsidP="00111225">
      <w:r w:rsidRPr="00AA19F1">
        <w:rPr>
          <w:noProof/>
          <w:lang w:val="de-DE"/>
        </w:rPr>
        <w:drawing>
          <wp:anchor distT="0" distB="0" distL="114300" distR="114300" simplePos="0" relativeHeight="251674627" behindDoc="1" locked="0" layoutInCell="1" allowOverlap="1" wp14:anchorId="67F39448" wp14:editId="32C7A4B6">
            <wp:simplePos x="0" y="0"/>
            <wp:positionH relativeFrom="margin">
              <wp:posOffset>-635</wp:posOffset>
            </wp:positionH>
            <wp:positionV relativeFrom="paragraph">
              <wp:posOffset>2838662</wp:posOffset>
            </wp:positionV>
            <wp:extent cx="5461000" cy="2172970"/>
            <wp:effectExtent l="0" t="0" r="6350" b="0"/>
            <wp:wrapTight wrapText="bothSides">
              <wp:wrapPolygon edited="0">
                <wp:start x="0" y="0"/>
                <wp:lineTo x="0" y="21398"/>
                <wp:lineTo x="21550" y="21398"/>
                <wp:lineTo x="21550" y="0"/>
                <wp:lineTo x="0" y="0"/>
              </wp:wrapPolygon>
            </wp:wrapTight>
            <wp:docPr id="2107619092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19092" name="Afbeelding 1" descr="Afbeelding met tekst, schermopname, Lettertype, lijn&#10;&#10;Automatisch gegenereerde beschrijvi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99B35" w14:textId="77777777" w:rsidR="001E5162" w:rsidRDefault="001E5162" w:rsidP="005B4015">
      <w:pPr>
        <w:pStyle w:val="Geenafstand"/>
      </w:pPr>
    </w:p>
    <w:p w14:paraId="679F8B93" w14:textId="77777777" w:rsidR="001E5162" w:rsidRDefault="001E5162" w:rsidP="005B4015">
      <w:pPr>
        <w:pStyle w:val="Geenafstand"/>
      </w:pPr>
    </w:p>
    <w:p w14:paraId="04ED386F" w14:textId="77777777" w:rsidR="001E5162" w:rsidRDefault="001E5162" w:rsidP="005B4015">
      <w:pPr>
        <w:pStyle w:val="Geenafstand"/>
      </w:pPr>
    </w:p>
    <w:p w14:paraId="165576CE" w14:textId="77777777" w:rsidR="001E5162" w:rsidRDefault="001E5162" w:rsidP="005B4015">
      <w:pPr>
        <w:pStyle w:val="Geenafstand"/>
      </w:pPr>
    </w:p>
    <w:p w14:paraId="1EA229C9" w14:textId="77777777" w:rsidR="001E5162" w:rsidRDefault="001E5162" w:rsidP="005B4015">
      <w:pPr>
        <w:pStyle w:val="Geenafstand"/>
      </w:pPr>
    </w:p>
    <w:p w14:paraId="34CFAE03" w14:textId="77777777" w:rsidR="001E5162" w:rsidRDefault="001E5162" w:rsidP="005B4015">
      <w:pPr>
        <w:pStyle w:val="Geenafstand"/>
      </w:pPr>
    </w:p>
    <w:p w14:paraId="037405EA" w14:textId="77777777" w:rsidR="001E5162" w:rsidRDefault="001E5162" w:rsidP="005B4015">
      <w:pPr>
        <w:pStyle w:val="Geenafstand"/>
      </w:pPr>
    </w:p>
    <w:p w14:paraId="2BE48183" w14:textId="77777777" w:rsidR="001E5162" w:rsidRDefault="001E5162" w:rsidP="005B4015">
      <w:pPr>
        <w:pStyle w:val="Geenafstand"/>
      </w:pPr>
    </w:p>
    <w:p w14:paraId="2FDB10C2" w14:textId="77777777" w:rsidR="001E5162" w:rsidRDefault="001E5162" w:rsidP="005B4015">
      <w:pPr>
        <w:pStyle w:val="Geenafstand"/>
      </w:pPr>
    </w:p>
    <w:p w14:paraId="6BB8F44F" w14:textId="77777777" w:rsidR="001E5162" w:rsidRDefault="001E5162" w:rsidP="005B4015">
      <w:pPr>
        <w:pStyle w:val="Geenafstand"/>
      </w:pPr>
    </w:p>
    <w:p w14:paraId="4C9D37E4" w14:textId="77777777" w:rsidR="001E5162" w:rsidRDefault="001E5162" w:rsidP="005B4015">
      <w:pPr>
        <w:pStyle w:val="Geenafstand"/>
      </w:pPr>
    </w:p>
    <w:p w14:paraId="366B457A" w14:textId="77777777" w:rsidR="001E5162" w:rsidRDefault="001E5162" w:rsidP="005B4015">
      <w:pPr>
        <w:pStyle w:val="Geenafstand"/>
      </w:pPr>
    </w:p>
    <w:p w14:paraId="7AB567C8" w14:textId="77777777" w:rsidR="001E5162" w:rsidRDefault="001E5162" w:rsidP="005B4015">
      <w:pPr>
        <w:pStyle w:val="Geenafstand"/>
      </w:pPr>
    </w:p>
    <w:p w14:paraId="760D8387" w14:textId="77777777" w:rsidR="001E5162" w:rsidRDefault="001E5162" w:rsidP="005B4015">
      <w:pPr>
        <w:pStyle w:val="Geenafstand"/>
      </w:pPr>
    </w:p>
    <w:p w14:paraId="4DAA9C49" w14:textId="77777777" w:rsidR="001E5162" w:rsidRDefault="001E5162" w:rsidP="005B4015">
      <w:pPr>
        <w:pStyle w:val="Geenafstand"/>
      </w:pPr>
    </w:p>
    <w:p w14:paraId="4D320C3C" w14:textId="77777777" w:rsidR="001E5162" w:rsidRDefault="001E5162" w:rsidP="005B4015">
      <w:pPr>
        <w:pStyle w:val="Geenafstand"/>
      </w:pPr>
    </w:p>
    <w:p w14:paraId="327F0D64" w14:textId="77777777" w:rsidR="001E5162" w:rsidRDefault="001E5162" w:rsidP="005B4015">
      <w:pPr>
        <w:pStyle w:val="Geenafstand"/>
      </w:pPr>
    </w:p>
    <w:p w14:paraId="36D06A06" w14:textId="77777777" w:rsidR="001E5162" w:rsidRDefault="001E5162" w:rsidP="005B4015">
      <w:pPr>
        <w:pStyle w:val="Geenafstand"/>
      </w:pPr>
    </w:p>
    <w:p w14:paraId="77324E55" w14:textId="77777777" w:rsidR="001E5162" w:rsidRDefault="001E5162" w:rsidP="005B4015">
      <w:pPr>
        <w:pStyle w:val="Geenafstand"/>
      </w:pPr>
    </w:p>
    <w:p w14:paraId="2DD28950" w14:textId="77777777" w:rsidR="001E5162" w:rsidRDefault="001E5162" w:rsidP="005B4015">
      <w:pPr>
        <w:pStyle w:val="Geenafstand"/>
      </w:pPr>
    </w:p>
    <w:p w14:paraId="42776995" w14:textId="77777777" w:rsidR="001E5162" w:rsidRDefault="001E5162" w:rsidP="005B4015">
      <w:pPr>
        <w:pStyle w:val="Geenafstand"/>
      </w:pPr>
    </w:p>
    <w:p w14:paraId="5F9D2957" w14:textId="77777777" w:rsidR="001E5162" w:rsidRDefault="001E5162" w:rsidP="005B4015">
      <w:pPr>
        <w:pStyle w:val="Geenafstand"/>
      </w:pPr>
    </w:p>
    <w:p w14:paraId="7D2F0015" w14:textId="77777777" w:rsidR="001E5162" w:rsidRDefault="001E5162" w:rsidP="005B4015">
      <w:pPr>
        <w:pStyle w:val="Geenafstand"/>
      </w:pPr>
    </w:p>
    <w:p w14:paraId="4FB78D6C" w14:textId="77777777" w:rsidR="001E5162" w:rsidRDefault="001E5162" w:rsidP="005B4015">
      <w:pPr>
        <w:pStyle w:val="Geenafstand"/>
      </w:pPr>
    </w:p>
    <w:p w14:paraId="121CF996" w14:textId="77777777" w:rsidR="001E5162" w:rsidRDefault="001E5162" w:rsidP="005B4015">
      <w:pPr>
        <w:pStyle w:val="Geenafstand"/>
      </w:pPr>
    </w:p>
    <w:p w14:paraId="1269FF36" w14:textId="77777777" w:rsidR="001E5162" w:rsidRDefault="001E5162" w:rsidP="005B4015">
      <w:pPr>
        <w:pStyle w:val="Geenafstand"/>
      </w:pPr>
    </w:p>
    <w:p w14:paraId="5B00A953" w14:textId="7C9F9D7F" w:rsidR="005B4015" w:rsidRDefault="005B4015" w:rsidP="005B4015">
      <w:pPr>
        <w:pStyle w:val="Geenafstand"/>
      </w:pPr>
      <w:r w:rsidRPr="005B4015">
        <w:t>Haalbaarheidstoets</w:t>
      </w:r>
      <w:r>
        <w:t>:</w:t>
      </w:r>
    </w:p>
    <w:p w14:paraId="25027EB8" w14:textId="77777777" w:rsidR="005B4015" w:rsidRDefault="005B4015" w:rsidP="005B4015">
      <w:pPr>
        <w:pStyle w:val="Lijstalinea"/>
        <w:numPr>
          <w:ilvl w:val="0"/>
          <w:numId w:val="38"/>
        </w:numPr>
      </w:pPr>
      <w:r w:rsidRPr="005B4015">
        <w:t xml:space="preserve">Analyse op basis contributiemarge </w:t>
      </w:r>
    </w:p>
    <w:p w14:paraId="2EF128A6" w14:textId="77777777" w:rsidR="005B4015" w:rsidRDefault="005B4015" w:rsidP="005B4015">
      <w:pPr>
        <w:pStyle w:val="Lijstalinea"/>
        <w:numPr>
          <w:ilvl w:val="0"/>
          <w:numId w:val="38"/>
        </w:numPr>
      </w:pPr>
      <w:r w:rsidRPr="005B4015">
        <w:t xml:space="preserve">Een goede </w:t>
      </w:r>
      <w:r w:rsidRPr="005B4015">
        <w:rPr>
          <w:b/>
          <w:bCs/>
        </w:rPr>
        <w:t>verkoopprijs</w:t>
      </w:r>
      <w:r w:rsidRPr="005B4015">
        <w:t xml:space="preserve"> bepalen of aanpassen; </w:t>
      </w:r>
    </w:p>
    <w:p w14:paraId="7185D7A6" w14:textId="77777777" w:rsidR="005B4015" w:rsidRDefault="005B4015" w:rsidP="005B4015">
      <w:pPr>
        <w:pStyle w:val="Lijstalinea"/>
        <w:numPr>
          <w:ilvl w:val="0"/>
          <w:numId w:val="38"/>
        </w:numPr>
      </w:pPr>
      <w:r w:rsidRPr="005B4015">
        <w:rPr>
          <w:b/>
          <w:bCs/>
        </w:rPr>
        <w:t>Leveranciers</w:t>
      </w:r>
      <w:r w:rsidRPr="005B4015">
        <w:t xml:space="preserve"> analyseren om de kosten te wijzigen; </w:t>
      </w:r>
    </w:p>
    <w:p w14:paraId="22AA9797" w14:textId="3618D3E5" w:rsidR="00111225" w:rsidRPr="005B4015" w:rsidRDefault="005B4015" w:rsidP="005B4015">
      <w:pPr>
        <w:pStyle w:val="Lijstalinea"/>
        <w:numPr>
          <w:ilvl w:val="0"/>
          <w:numId w:val="38"/>
        </w:numPr>
      </w:pPr>
      <w:r w:rsidRPr="005B4015">
        <w:t xml:space="preserve">De porties verkleinen, </w:t>
      </w:r>
      <w:r w:rsidRPr="005B4015">
        <w:rPr>
          <w:b/>
          <w:bCs/>
        </w:rPr>
        <w:t>product</w:t>
      </w:r>
      <w:r w:rsidRPr="005B4015">
        <w:t xml:space="preserve"> aanpassen,…</w:t>
      </w:r>
    </w:p>
    <w:p w14:paraId="75D02590" w14:textId="2AEA09AE" w:rsidR="00111225" w:rsidRPr="005B4015" w:rsidRDefault="00111225" w:rsidP="00111225"/>
    <w:p w14:paraId="1FD812E9" w14:textId="0469E3B1" w:rsidR="001E5162" w:rsidRDefault="001E5162" w:rsidP="001E5162">
      <w:pPr>
        <w:pStyle w:val="Geenafstand"/>
      </w:pPr>
      <w:r w:rsidRPr="001E5162">
        <w:t>Haalbaarheidstoet</w:t>
      </w:r>
      <w:r>
        <w:t>s:</w:t>
      </w:r>
    </w:p>
    <w:p w14:paraId="124899F6" w14:textId="77777777" w:rsidR="001E5162" w:rsidRDefault="001E5162" w:rsidP="001E5162">
      <w:pPr>
        <w:pStyle w:val="Lijstalinea"/>
        <w:numPr>
          <w:ilvl w:val="0"/>
          <w:numId w:val="39"/>
        </w:numPr>
      </w:pPr>
      <w:r w:rsidRPr="001E5162">
        <w:t xml:space="preserve">Correcte periodiciteit </w:t>
      </w:r>
    </w:p>
    <w:p w14:paraId="0B218C3B" w14:textId="77777777" w:rsidR="001E5162" w:rsidRDefault="001E5162" w:rsidP="001E5162">
      <w:pPr>
        <w:pStyle w:val="Lijstalinea"/>
        <w:numPr>
          <w:ilvl w:val="0"/>
          <w:numId w:val="39"/>
        </w:numPr>
      </w:pPr>
      <w:r w:rsidRPr="001E5162">
        <w:t xml:space="preserve">Welke capaciteit kan je aan? </w:t>
      </w:r>
    </w:p>
    <w:p w14:paraId="2F7A3D26" w14:textId="77777777" w:rsidR="001E5162" w:rsidRDefault="001E5162" w:rsidP="001E5162">
      <w:pPr>
        <w:pStyle w:val="Lijstalinea"/>
        <w:numPr>
          <w:ilvl w:val="0"/>
          <w:numId w:val="39"/>
        </w:numPr>
      </w:pPr>
      <w:r w:rsidRPr="001E5162">
        <w:t xml:space="preserve">Wanneer is jouw winkel open? </w:t>
      </w:r>
    </w:p>
    <w:p w14:paraId="5CC5C8F6" w14:textId="19C180E3" w:rsidR="00111225" w:rsidRPr="005B4015" w:rsidRDefault="001E5162" w:rsidP="001E5162">
      <w:pPr>
        <w:pStyle w:val="Lijstalinea"/>
        <w:numPr>
          <w:ilvl w:val="0"/>
          <w:numId w:val="39"/>
        </w:numPr>
      </w:pPr>
      <w:r w:rsidRPr="001E5162">
        <w:t>Is deze minimale afzet realistisch?</w:t>
      </w:r>
    </w:p>
    <w:p w14:paraId="750AC108" w14:textId="77777777" w:rsidR="00111225" w:rsidRDefault="00111225" w:rsidP="00111225"/>
    <w:p w14:paraId="3C8FE144" w14:textId="59EB25D9" w:rsidR="00B022AF" w:rsidRDefault="009E656E" w:rsidP="009E656E">
      <w:pPr>
        <w:pStyle w:val="Kop1"/>
      </w:pPr>
      <w:bookmarkStart w:id="6" w:name="_Toc186125327"/>
      <w:r>
        <w:lastRenderedPageBreak/>
        <w:t>Hoofdstuk 5: Kostprijsbeleid</w:t>
      </w:r>
      <w:bookmarkEnd w:id="6"/>
    </w:p>
    <w:p w14:paraId="6D81522C" w14:textId="153A4292" w:rsidR="002104DC" w:rsidRDefault="002104DC" w:rsidP="002104DC">
      <w:pPr>
        <w:pStyle w:val="Geenafstand"/>
      </w:pPr>
      <w:r w:rsidRPr="002104DC">
        <w:t>Doel kostprijsbeleid</w:t>
      </w:r>
      <w:r>
        <w:t>:</w:t>
      </w:r>
    </w:p>
    <w:p w14:paraId="728A4256" w14:textId="77777777" w:rsidR="002104DC" w:rsidRDefault="002104DC" w:rsidP="002104DC">
      <w:pPr>
        <w:pStyle w:val="Lijstalinea"/>
        <w:numPr>
          <w:ilvl w:val="0"/>
          <w:numId w:val="40"/>
        </w:numPr>
        <w:tabs>
          <w:tab w:val="left" w:pos="933"/>
          <w:tab w:val="left" w:pos="1040"/>
        </w:tabs>
      </w:pPr>
      <w:r w:rsidRPr="002104DC">
        <w:t xml:space="preserve">Een efficiënt kostprijsbeleid dient tot… </w:t>
      </w:r>
    </w:p>
    <w:p w14:paraId="0B748706" w14:textId="77777777" w:rsidR="002104DC" w:rsidRDefault="002104DC" w:rsidP="002104DC">
      <w:pPr>
        <w:pStyle w:val="Lijstalinea"/>
        <w:numPr>
          <w:ilvl w:val="1"/>
          <w:numId w:val="40"/>
        </w:numPr>
        <w:tabs>
          <w:tab w:val="left" w:pos="933"/>
          <w:tab w:val="left" w:pos="1040"/>
        </w:tabs>
      </w:pPr>
      <w:r w:rsidRPr="002104DC">
        <w:t xml:space="preserve">Het bepalen van de verkoopprijs </w:t>
      </w:r>
    </w:p>
    <w:p w14:paraId="29216AD4" w14:textId="77777777" w:rsidR="002104DC" w:rsidRDefault="002104DC" w:rsidP="002104DC">
      <w:pPr>
        <w:pStyle w:val="Lijstalinea"/>
        <w:numPr>
          <w:ilvl w:val="1"/>
          <w:numId w:val="40"/>
        </w:numPr>
        <w:tabs>
          <w:tab w:val="left" w:pos="933"/>
          <w:tab w:val="left" w:pos="1040"/>
        </w:tabs>
      </w:pPr>
      <w:r w:rsidRPr="002104DC">
        <w:t xml:space="preserve">Het bereken van het resultaat </w:t>
      </w:r>
    </w:p>
    <w:p w14:paraId="3C06003F" w14:textId="77777777" w:rsidR="002104DC" w:rsidRDefault="002104DC" w:rsidP="002104DC">
      <w:pPr>
        <w:pStyle w:val="Lijstalinea"/>
        <w:numPr>
          <w:ilvl w:val="1"/>
          <w:numId w:val="40"/>
        </w:numPr>
        <w:tabs>
          <w:tab w:val="left" w:pos="933"/>
          <w:tab w:val="left" w:pos="1040"/>
        </w:tabs>
      </w:pPr>
      <w:r w:rsidRPr="002104DC">
        <w:t xml:space="preserve">Het bewaken van de kosten: voor- en nacalculatie </w:t>
      </w:r>
    </w:p>
    <w:p w14:paraId="08D4E433" w14:textId="1CBDE4FA" w:rsidR="009E656E" w:rsidRDefault="002104DC" w:rsidP="002104DC">
      <w:pPr>
        <w:pStyle w:val="Lijstalinea"/>
        <w:numPr>
          <w:ilvl w:val="1"/>
          <w:numId w:val="40"/>
        </w:numPr>
        <w:tabs>
          <w:tab w:val="left" w:pos="933"/>
          <w:tab w:val="left" w:pos="1040"/>
        </w:tabs>
      </w:pPr>
      <w:r w:rsidRPr="002104DC">
        <w:t>Het maken van Make-or-</w:t>
      </w:r>
      <w:proofErr w:type="spellStart"/>
      <w:r w:rsidRPr="002104DC">
        <w:t>Buybeslissingen</w:t>
      </w:r>
      <w:proofErr w:type="spellEnd"/>
    </w:p>
    <w:p w14:paraId="2EB87720" w14:textId="77777777" w:rsidR="009E656E" w:rsidRDefault="009E656E" w:rsidP="009E656E">
      <w:pPr>
        <w:tabs>
          <w:tab w:val="left" w:pos="933"/>
          <w:tab w:val="left" w:pos="1040"/>
        </w:tabs>
      </w:pPr>
    </w:p>
    <w:p w14:paraId="6B11D0FF" w14:textId="5DE241E3" w:rsidR="007500BB" w:rsidRDefault="007500BB" w:rsidP="007500BB">
      <w:pPr>
        <w:pStyle w:val="Geenafstand"/>
      </w:pPr>
      <w:r>
        <w:t>Hoe bepaalt men de verkoopprijs?</w:t>
      </w:r>
    </w:p>
    <w:p w14:paraId="2B5223BE" w14:textId="31102D22" w:rsidR="009E656E" w:rsidRDefault="006135D1" w:rsidP="009E656E">
      <w:pPr>
        <w:tabs>
          <w:tab w:val="left" w:pos="933"/>
          <w:tab w:val="left" w:pos="1040"/>
        </w:tabs>
      </w:pPr>
      <w:r w:rsidRPr="006135D1">
        <w:rPr>
          <w:noProof/>
        </w:rPr>
        <w:drawing>
          <wp:inline distT="0" distB="0" distL="0" distR="0" wp14:anchorId="54A0462B" wp14:editId="276FAE10">
            <wp:extent cx="6045771" cy="3403600"/>
            <wp:effectExtent l="0" t="0" r="0" b="6350"/>
            <wp:docPr id="2121253618" name="Afbeelding 1" descr="Afbeelding met tekst, schermopname, Lettertype, visitekaartj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53618" name="Afbeelding 1" descr="Afbeelding met tekst, schermopname, Lettertype, visitekaartje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6373" cy="34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F415" w14:textId="77777777" w:rsidR="007500BB" w:rsidRDefault="007500BB" w:rsidP="007500BB">
      <w:pPr>
        <w:pStyle w:val="Lijstalinea"/>
        <w:numPr>
          <w:ilvl w:val="0"/>
          <w:numId w:val="40"/>
        </w:numPr>
        <w:tabs>
          <w:tab w:val="left" w:pos="933"/>
          <w:tab w:val="left" w:pos="1040"/>
        </w:tabs>
      </w:pPr>
      <w:r>
        <w:t>Beheerskosten zijn meestal niet tastbaar</w:t>
      </w:r>
    </w:p>
    <w:p w14:paraId="320D7816" w14:textId="77777777" w:rsidR="007500BB" w:rsidRDefault="007500BB" w:rsidP="007500BB">
      <w:pPr>
        <w:pStyle w:val="Lijstalinea"/>
        <w:numPr>
          <w:ilvl w:val="0"/>
          <w:numId w:val="40"/>
        </w:numPr>
        <w:tabs>
          <w:tab w:val="left" w:pos="933"/>
          <w:tab w:val="left" w:pos="1040"/>
        </w:tabs>
      </w:pPr>
      <w:r>
        <w:t>Specifieke verkoopkosten zijn meestal wel tastbaar</w:t>
      </w:r>
    </w:p>
    <w:p w14:paraId="5C7DF9D0" w14:textId="77777777" w:rsidR="009E656E" w:rsidRDefault="009E656E" w:rsidP="009E656E">
      <w:pPr>
        <w:tabs>
          <w:tab w:val="left" w:pos="933"/>
          <w:tab w:val="left" w:pos="1040"/>
        </w:tabs>
      </w:pPr>
    </w:p>
    <w:p w14:paraId="6D0DCB20" w14:textId="1FB7D015" w:rsidR="009E656E" w:rsidRDefault="007500BB" w:rsidP="007500BB">
      <w:pPr>
        <w:pStyle w:val="Geenafstand"/>
      </w:pPr>
      <w:r>
        <w:t>Voorbeeld (altijd rekenen naar een eenheid):</w:t>
      </w:r>
    </w:p>
    <w:p w14:paraId="5F126952" w14:textId="77777777" w:rsidR="007F7B2B" w:rsidRDefault="007F7B2B" w:rsidP="007F7B2B">
      <w:pPr>
        <w:pStyle w:val="Lijstalinea"/>
        <w:numPr>
          <w:ilvl w:val="0"/>
          <w:numId w:val="41"/>
        </w:numPr>
        <w:tabs>
          <w:tab w:val="left" w:pos="933"/>
          <w:tab w:val="left" w:pos="1040"/>
        </w:tabs>
      </w:pPr>
      <w:r w:rsidRPr="007F7B2B">
        <w:t xml:space="preserve">Gegeven </w:t>
      </w:r>
    </w:p>
    <w:p w14:paraId="69E6AC4F" w14:textId="77777777" w:rsidR="007F7B2B" w:rsidRDefault="007F7B2B" w:rsidP="007F7B2B">
      <w:pPr>
        <w:pStyle w:val="Lijstalinea"/>
        <w:numPr>
          <w:ilvl w:val="1"/>
          <w:numId w:val="41"/>
        </w:numPr>
        <w:tabs>
          <w:tab w:val="left" w:pos="933"/>
          <w:tab w:val="left" w:pos="1040"/>
        </w:tabs>
      </w:pPr>
      <w:r w:rsidRPr="007F7B2B">
        <w:t xml:space="preserve">Aankoopkosten materiaal: 20 000,00 € </w:t>
      </w:r>
    </w:p>
    <w:p w14:paraId="7C5FB2F7" w14:textId="77777777" w:rsidR="007F7B2B" w:rsidRDefault="007F7B2B" w:rsidP="007F7B2B">
      <w:pPr>
        <w:pStyle w:val="Lijstalinea"/>
        <w:numPr>
          <w:ilvl w:val="1"/>
          <w:numId w:val="41"/>
        </w:numPr>
        <w:tabs>
          <w:tab w:val="left" w:pos="933"/>
          <w:tab w:val="left" w:pos="1040"/>
        </w:tabs>
      </w:pPr>
      <w:r w:rsidRPr="007F7B2B">
        <w:t xml:space="preserve">Lonen: 2 werknemers, 20,00 € per uur en maken 125 printers per 130 uur </w:t>
      </w:r>
    </w:p>
    <w:p w14:paraId="4D1B88E2" w14:textId="77777777" w:rsidR="007F7B2B" w:rsidRDefault="007F7B2B" w:rsidP="007F7B2B">
      <w:pPr>
        <w:pStyle w:val="Lijstalinea"/>
        <w:numPr>
          <w:ilvl w:val="1"/>
          <w:numId w:val="41"/>
        </w:numPr>
        <w:tabs>
          <w:tab w:val="left" w:pos="933"/>
          <w:tab w:val="left" w:pos="1040"/>
        </w:tabs>
      </w:pPr>
      <w:r w:rsidRPr="007F7B2B">
        <w:t xml:space="preserve">Energiekosten: 850,00 € </w:t>
      </w:r>
    </w:p>
    <w:p w14:paraId="264CD0B1" w14:textId="77777777" w:rsidR="007F7B2B" w:rsidRDefault="007F7B2B" w:rsidP="007F7B2B">
      <w:pPr>
        <w:pStyle w:val="Lijstalinea"/>
        <w:numPr>
          <w:ilvl w:val="1"/>
          <w:numId w:val="41"/>
        </w:numPr>
        <w:tabs>
          <w:tab w:val="left" w:pos="933"/>
          <w:tab w:val="left" w:pos="1040"/>
        </w:tabs>
      </w:pPr>
      <w:r w:rsidRPr="007F7B2B">
        <w:t xml:space="preserve">Beheerskosten: 6 000,00 € Productie: 40 %; Verkoop: de rest </w:t>
      </w:r>
    </w:p>
    <w:p w14:paraId="460CC2F1" w14:textId="77777777" w:rsidR="007F7B2B" w:rsidRDefault="007F7B2B" w:rsidP="007F7B2B">
      <w:pPr>
        <w:pStyle w:val="Lijstalinea"/>
        <w:numPr>
          <w:ilvl w:val="1"/>
          <w:numId w:val="41"/>
        </w:numPr>
        <w:tabs>
          <w:tab w:val="left" w:pos="933"/>
          <w:tab w:val="left" w:pos="1040"/>
        </w:tabs>
      </w:pPr>
      <w:r w:rsidRPr="007F7B2B">
        <w:t xml:space="preserve">Verkoopkosten: 2 000,00 € </w:t>
      </w:r>
    </w:p>
    <w:p w14:paraId="6C23C019" w14:textId="77777777" w:rsidR="007F7B2B" w:rsidRDefault="007F7B2B" w:rsidP="007F7B2B">
      <w:pPr>
        <w:pStyle w:val="Lijstalinea"/>
        <w:numPr>
          <w:ilvl w:val="0"/>
          <w:numId w:val="41"/>
        </w:numPr>
        <w:tabs>
          <w:tab w:val="left" w:pos="933"/>
          <w:tab w:val="left" w:pos="1040"/>
        </w:tabs>
      </w:pPr>
      <w:r w:rsidRPr="007F7B2B">
        <w:t xml:space="preserve">Gevraagd </w:t>
      </w:r>
    </w:p>
    <w:p w14:paraId="77537C8B" w14:textId="77777777" w:rsidR="007F7B2B" w:rsidRDefault="007F7B2B" w:rsidP="007F7B2B">
      <w:pPr>
        <w:pStyle w:val="Lijstalinea"/>
        <w:numPr>
          <w:ilvl w:val="1"/>
          <w:numId w:val="41"/>
        </w:numPr>
        <w:tabs>
          <w:tab w:val="left" w:pos="933"/>
          <w:tab w:val="left" w:pos="1040"/>
        </w:tabs>
      </w:pPr>
      <w:r w:rsidRPr="007F7B2B">
        <w:t xml:space="preserve">1. Bereken de productiekostprijs </w:t>
      </w:r>
    </w:p>
    <w:p w14:paraId="502AC591" w14:textId="77777777" w:rsidR="007F7B2B" w:rsidRDefault="007F7B2B" w:rsidP="007F7B2B">
      <w:pPr>
        <w:pStyle w:val="Lijstalinea"/>
        <w:numPr>
          <w:ilvl w:val="1"/>
          <w:numId w:val="41"/>
        </w:numPr>
        <w:tabs>
          <w:tab w:val="left" w:pos="933"/>
          <w:tab w:val="left" w:pos="1040"/>
        </w:tabs>
      </w:pPr>
      <w:r w:rsidRPr="007F7B2B">
        <w:t xml:space="preserve">2. Bereken de fabricagekostprijs </w:t>
      </w:r>
    </w:p>
    <w:p w14:paraId="0EF8EB15" w14:textId="58DDCDBE" w:rsidR="007500BB" w:rsidRDefault="007F7B2B" w:rsidP="007F7B2B">
      <w:pPr>
        <w:pStyle w:val="Lijstalinea"/>
        <w:numPr>
          <w:ilvl w:val="1"/>
          <w:numId w:val="41"/>
        </w:numPr>
        <w:tabs>
          <w:tab w:val="left" w:pos="933"/>
          <w:tab w:val="left" w:pos="1040"/>
        </w:tabs>
      </w:pPr>
      <w:r w:rsidRPr="007F7B2B">
        <w:t>3. Bereken de verkoopkostprijs</w:t>
      </w:r>
    </w:p>
    <w:p w14:paraId="2A6A9D61" w14:textId="77777777" w:rsidR="00AF71A2" w:rsidRDefault="00AF71A2" w:rsidP="00AF71A2">
      <w:pPr>
        <w:tabs>
          <w:tab w:val="left" w:pos="933"/>
          <w:tab w:val="left" w:pos="1040"/>
        </w:tabs>
      </w:pPr>
    </w:p>
    <w:p w14:paraId="31C41F30" w14:textId="77777777" w:rsidR="00AF71A2" w:rsidRDefault="00AF71A2" w:rsidP="00AF71A2">
      <w:pPr>
        <w:tabs>
          <w:tab w:val="left" w:pos="933"/>
          <w:tab w:val="left" w:pos="1040"/>
        </w:tabs>
      </w:pPr>
    </w:p>
    <w:p w14:paraId="67A4C533" w14:textId="77777777" w:rsidR="00AF71A2" w:rsidRDefault="00AF71A2" w:rsidP="00AF71A2">
      <w:pPr>
        <w:tabs>
          <w:tab w:val="left" w:pos="933"/>
          <w:tab w:val="left" w:pos="1040"/>
        </w:tabs>
      </w:pPr>
    </w:p>
    <w:p w14:paraId="7F29E2A2" w14:textId="77777777" w:rsidR="00AF71A2" w:rsidRDefault="00AF71A2" w:rsidP="00AF71A2">
      <w:pPr>
        <w:tabs>
          <w:tab w:val="left" w:pos="933"/>
          <w:tab w:val="left" w:pos="1040"/>
        </w:tabs>
      </w:pPr>
    </w:p>
    <w:p w14:paraId="614D8E5A" w14:textId="77777777" w:rsidR="00AF71A2" w:rsidRDefault="00AF71A2" w:rsidP="00AF71A2">
      <w:pPr>
        <w:tabs>
          <w:tab w:val="left" w:pos="933"/>
          <w:tab w:val="left" w:pos="1040"/>
        </w:tabs>
      </w:pPr>
    </w:p>
    <w:p w14:paraId="78E01688" w14:textId="77777777" w:rsidR="00AF71A2" w:rsidRDefault="00AF71A2" w:rsidP="00AF71A2">
      <w:pPr>
        <w:tabs>
          <w:tab w:val="left" w:pos="933"/>
          <w:tab w:val="left" w:pos="1040"/>
        </w:tabs>
      </w:pPr>
    </w:p>
    <w:p w14:paraId="6616E8C9" w14:textId="77777777" w:rsidR="00AF71A2" w:rsidRDefault="00AF71A2" w:rsidP="00AF71A2">
      <w:pPr>
        <w:tabs>
          <w:tab w:val="left" w:pos="933"/>
          <w:tab w:val="left" w:pos="1040"/>
        </w:tabs>
      </w:pPr>
    </w:p>
    <w:p w14:paraId="41065BBD" w14:textId="514EED75" w:rsidR="00AF71A2" w:rsidRDefault="00AF71A2" w:rsidP="00AF71A2">
      <w:pPr>
        <w:pStyle w:val="Geenafstand"/>
      </w:pPr>
      <w:r>
        <w:lastRenderedPageBreak/>
        <w:t>Berekening:</w:t>
      </w:r>
    </w:p>
    <w:p w14:paraId="681EFF70" w14:textId="2AF45A14" w:rsidR="00AF71A2" w:rsidRDefault="00AF71A2" w:rsidP="00AF71A2">
      <w:pPr>
        <w:tabs>
          <w:tab w:val="left" w:pos="933"/>
          <w:tab w:val="left" w:pos="1040"/>
        </w:tabs>
      </w:pPr>
      <w:r w:rsidRPr="00AF71A2">
        <w:rPr>
          <w:noProof/>
        </w:rPr>
        <w:drawing>
          <wp:inline distT="0" distB="0" distL="0" distR="0" wp14:anchorId="7B307F1D" wp14:editId="0BEB1A28">
            <wp:extent cx="5994400" cy="2220705"/>
            <wp:effectExtent l="0" t="0" r="6350" b="8255"/>
            <wp:docPr id="303991131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91131" name="Afbeelding 1" descr="Afbeelding met tekst, schermopname, Lettertype, nummer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3745" cy="22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B4D5" w14:textId="77777777" w:rsidR="007500BB" w:rsidRDefault="007500BB" w:rsidP="009E656E">
      <w:pPr>
        <w:tabs>
          <w:tab w:val="left" w:pos="933"/>
          <w:tab w:val="left" w:pos="1040"/>
        </w:tabs>
      </w:pPr>
    </w:p>
    <w:p w14:paraId="473184F1" w14:textId="77777777" w:rsidR="00C96E17" w:rsidRDefault="00C96E17" w:rsidP="00E01CF5">
      <w:pPr>
        <w:pStyle w:val="Geenafstand"/>
      </w:pPr>
      <w:r w:rsidRPr="00C96E17">
        <w:t>Eenvoudige opslagmethode</w:t>
      </w:r>
      <w:r>
        <w:t>:</w:t>
      </w:r>
      <w:r w:rsidRPr="00C96E17">
        <w:t xml:space="preserve"> </w:t>
      </w:r>
    </w:p>
    <w:p w14:paraId="34BA4340" w14:textId="77777777" w:rsidR="00C96E17" w:rsidRDefault="00C96E17" w:rsidP="00C96E17">
      <w:pPr>
        <w:pStyle w:val="Lijstalinea"/>
        <w:numPr>
          <w:ilvl w:val="0"/>
          <w:numId w:val="42"/>
        </w:numPr>
        <w:tabs>
          <w:tab w:val="left" w:pos="933"/>
          <w:tab w:val="left" w:pos="1040"/>
        </w:tabs>
      </w:pPr>
      <w:r w:rsidRPr="00C96E17">
        <w:t xml:space="preserve">Bij deze methode worden de indirecte kosten toegewezen in verhouding tot de directe kosten. Opslagbasis kan bijvoorbeeld zijn: </w:t>
      </w:r>
    </w:p>
    <w:p w14:paraId="7083BA0A" w14:textId="77777777" w:rsidR="00C96E17" w:rsidRDefault="00C96E17" w:rsidP="00A57996">
      <w:pPr>
        <w:pStyle w:val="Lijstalinea"/>
        <w:numPr>
          <w:ilvl w:val="1"/>
          <w:numId w:val="42"/>
        </w:numPr>
        <w:tabs>
          <w:tab w:val="left" w:pos="933"/>
          <w:tab w:val="left" w:pos="1040"/>
        </w:tabs>
      </w:pPr>
      <w:r w:rsidRPr="00C96E17">
        <w:t xml:space="preserve">Het totaal grondstofkosten </w:t>
      </w:r>
    </w:p>
    <w:p w14:paraId="03A60616" w14:textId="77777777" w:rsidR="00C96E17" w:rsidRDefault="00C96E17" w:rsidP="00A57996">
      <w:pPr>
        <w:pStyle w:val="Lijstalinea"/>
        <w:numPr>
          <w:ilvl w:val="1"/>
          <w:numId w:val="42"/>
        </w:numPr>
        <w:tabs>
          <w:tab w:val="left" w:pos="933"/>
          <w:tab w:val="left" w:pos="1040"/>
        </w:tabs>
      </w:pPr>
      <w:r w:rsidRPr="00C96E17">
        <w:t xml:space="preserve">De totale directe loonkosten </w:t>
      </w:r>
    </w:p>
    <w:p w14:paraId="5A55F8B4" w14:textId="0AAF56EA" w:rsidR="007500BB" w:rsidRDefault="00C96E17" w:rsidP="00A57996">
      <w:pPr>
        <w:pStyle w:val="Lijstalinea"/>
        <w:numPr>
          <w:ilvl w:val="1"/>
          <w:numId w:val="42"/>
        </w:numPr>
        <w:tabs>
          <w:tab w:val="left" w:pos="933"/>
          <w:tab w:val="left" w:pos="1040"/>
        </w:tabs>
      </w:pPr>
      <w:r w:rsidRPr="00C96E17">
        <w:t>De totale directe kosten</w:t>
      </w:r>
    </w:p>
    <w:p w14:paraId="73AC4556" w14:textId="77777777" w:rsidR="00A57996" w:rsidRDefault="00A57996" w:rsidP="00A57996">
      <w:pPr>
        <w:pStyle w:val="Lijstalinea"/>
        <w:numPr>
          <w:ilvl w:val="0"/>
          <w:numId w:val="42"/>
        </w:numPr>
        <w:tabs>
          <w:tab w:val="left" w:pos="933"/>
          <w:tab w:val="left" w:pos="1040"/>
        </w:tabs>
      </w:pPr>
      <w:r w:rsidRPr="00A57996">
        <w:t xml:space="preserve">Beperkingen: </w:t>
      </w:r>
    </w:p>
    <w:p w14:paraId="58059216" w14:textId="77777777" w:rsidR="00A57996" w:rsidRDefault="00A57996" w:rsidP="00A57996">
      <w:pPr>
        <w:pStyle w:val="Lijstalinea"/>
        <w:numPr>
          <w:ilvl w:val="1"/>
          <w:numId w:val="42"/>
        </w:numPr>
        <w:tabs>
          <w:tab w:val="left" w:pos="933"/>
          <w:tab w:val="left" w:pos="1040"/>
        </w:tabs>
      </w:pPr>
      <w:r w:rsidRPr="00A57996">
        <w:t xml:space="preserve">Verdeelsleutels hebben niet altijd een causaal verband met de productie; </w:t>
      </w:r>
    </w:p>
    <w:p w14:paraId="77E149F3" w14:textId="77777777" w:rsidR="00A57996" w:rsidRDefault="00A57996" w:rsidP="00A57996">
      <w:pPr>
        <w:pStyle w:val="Lijstalinea"/>
        <w:numPr>
          <w:ilvl w:val="1"/>
          <w:numId w:val="42"/>
        </w:numPr>
        <w:tabs>
          <w:tab w:val="left" w:pos="933"/>
          <w:tab w:val="left" w:pos="1040"/>
        </w:tabs>
      </w:pPr>
      <w:r w:rsidRPr="00A57996">
        <w:t xml:space="preserve">Verdeelsleutels mogen geen eeuwigdurende beslissing zijn; </w:t>
      </w:r>
    </w:p>
    <w:p w14:paraId="1BAD382C" w14:textId="67E283A5" w:rsidR="00A57996" w:rsidRDefault="00A57996" w:rsidP="00A57996">
      <w:pPr>
        <w:pStyle w:val="Lijstalinea"/>
        <w:numPr>
          <w:ilvl w:val="1"/>
          <w:numId w:val="42"/>
        </w:numPr>
        <w:tabs>
          <w:tab w:val="left" w:pos="933"/>
          <w:tab w:val="left" w:pos="1040"/>
        </w:tabs>
      </w:pPr>
      <w:r w:rsidRPr="00A57996">
        <w:t>Verdeelsleutels moeten een bestaansreden hebben.</w:t>
      </w:r>
    </w:p>
    <w:p w14:paraId="05032E14" w14:textId="79C82FE7" w:rsidR="00370C0B" w:rsidRPr="00E01CF5" w:rsidRDefault="00370C0B" w:rsidP="00C96E17">
      <w:pPr>
        <w:pStyle w:val="Lijstalinea"/>
        <w:numPr>
          <w:ilvl w:val="0"/>
          <w:numId w:val="42"/>
        </w:numPr>
        <w:tabs>
          <w:tab w:val="left" w:pos="933"/>
          <w:tab w:val="left" w:pos="1040"/>
        </w:tabs>
        <w:rPr>
          <w:b/>
          <w:bCs/>
          <w:color w:val="FF0000"/>
        </w:rPr>
      </w:pPr>
      <w:r w:rsidRPr="00E01CF5">
        <w:rPr>
          <w:b/>
          <w:bCs/>
          <w:color w:val="FF0000"/>
        </w:rPr>
        <w:t>Opslagpercentage</w:t>
      </w:r>
      <w:r w:rsidR="00F27459" w:rsidRPr="00E01CF5">
        <w:rPr>
          <w:b/>
          <w:bCs/>
          <w:color w:val="FF0000"/>
        </w:rPr>
        <w:t xml:space="preserve"> = (</w:t>
      </w:r>
      <w:r w:rsidRPr="00E01CF5">
        <w:rPr>
          <w:b/>
          <w:bCs/>
          <w:color w:val="FF0000"/>
        </w:rPr>
        <w:t>totale indirecte kosten</w:t>
      </w:r>
      <w:r w:rsidR="00F27459" w:rsidRPr="00E01CF5">
        <w:rPr>
          <w:b/>
          <w:bCs/>
          <w:color w:val="FF0000"/>
        </w:rPr>
        <w:t xml:space="preserve"> /</w:t>
      </w:r>
      <w:r w:rsidRPr="00E01CF5">
        <w:rPr>
          <w:b/>
          <w:bCs/>
          <w:color w:val="FF0000"/>
        </w:rPr>
        <w:t xml:space="preserve"> opslagbasis</w:t>
      </w:r>
      <w:r w:rsidR="00F27459" w:rsidRPr="00E01CF5">
        <w:rPr>
          <w:b/>
          <w:bCs/>
          <w:color w:val="FF0000"/>
        </w:rPr>
        <w:t>)</w:t>
      </w:r>
      <w:r w:rsidRPr="00E01CF5">
        <w:rPr>
          <w:b/>
          <w:bCs/>
          <w:color w:val="FF0000"/>
        </w:rPr>
        <w:t xml:space="preserve"> x 100%</w:t>
      </w:r>
    </w:p>
    <w:p w14:paraId="50C76FFA" w14:textId="77777777" w:rsidR="007500BB" w:rsidRDefault="007500BB" w:rsidP="009E656E">
      <w:pPr>
        <w:tabs>
          <w:tab w:val="left" w:pos="933"/>
          <w:tab w:val="left" w:pos="1040"/>
        </w:tabs>
      </w:pPr>
    </w:p>
    <w:p w14:paraId="7FDCBDB2" w14:textId="77777777" w:rsidR="00F37636" w:rsidRDefault="00F37636" w:rsidP="00F37636">
      <w:pPr>
        <w:pStyle w:val="Geenafstand"/>
      </w:pPr>
      <w:r w:rsidRPr="00F37636">
        <w:t>Voorbeeld: Eenvoudige opslagmethode</w:t>
      </w:r>
      <w:r>
        <w:t>:</w:t>
      </w:r>
      <w:r w:rsidRPr="00F37636">
        <w:t xml:space="preserve"> </w:t>
      </w:r>
    </w:p>
    <w:p w14:paraId="7548E3E2" w14:textId="77777777" w:rsidR="00F37636" w:rsidRDefault="00F37636" w:rsidP="00F37636">
      <w:pPr>
        <w:pStyle w:val="Lijstalinea"/>
        <w:numPr>
          <w:ilvl w:val="0"/>
          <w:numId w:val="43"/>
        </w:numPr>
        <w:tabs>
          <w:tab w:val="left" w:pos="933"/>
          <w:tab w:val="left" w:pos="1040"/>
        </w:tabs>
      </w:pPr>
      <w:r w:rsidRPr="00F37636">
        <w:t xml:space="preserve">Gegeven Een groothandel in flatscreens heeft vorig jaar voor 130 390,00 € flatscreens aangekocht. Bij het verpakken en verkopen van deze producten werden en 78 705,00 € lonen uitbetaald. Daarnaast waren er nog indirecte kosten ten belope van 154 485,00 €. </w:t>
      </w:r>
    </w:p>
    <w:p w14:paraId="3060800E" w14:textId="77777777" w:rsidR="00F37636" w:rsidRDefault="00F37636" w:rsidP="00F37636">
      <w:pPr>
        <w:pStyle w:val="Lijstalinea"/>
        <w:numPr>
          <w:ilvl w:val="0"/>
          <w:numId w:val="43"/>
        </w:numPr>
        <w:tabs>
          <w:tab w:val="left" w:pos="933"/>
          <w:tab w:val="left" w:pos="1040"/>
        </w:tabs>
      </w:pPr>
      <w:r w:rsidRPr="00F37636">
        <w:t xml:space="preserve">Gevraagd </w:t>
      </w:r>
    </w:p>
    <w:p w14:paraId="5D651298" w14:textId="77777777" w:rsidR="00F37636" w:rsidRDefault="00F37636" w:rsidP="00F37636">
      <w:pPr>
        <w:pStyle w:val="Lijstalinea"/>
        <w:numPr>
          <w:ilvl w:val="1"/>
          <w:numId w:val="43"/>
        </w:numPr>
        <w:tabs>
          <w:tab w:val="left" w:pos="933"/>
          <w:tab w:val="left" w:pos="1040"/>
        </w:tabs>
      </w:pPr>
      <w:r w:rsidRPr="00F37636">
        <w:t xml:space="preserve">1. Wat zijn de totale kosten en hoe zijn ze samengesteld? </w:t>
      </w:r>
    </w:p>
    <w:p w14:paraId="22B98E02" w14:textId="77777777" w:rsidR="00F37636" w:rsidRDefault="00F37636" w:rsidP="00F37636">
      <w:pPr>
        <w:pStyle w:val="Lijstalinea"/>
        <w:numPr>
          <w:ilvl w:val="1"/>
          <w:numId w:val="43"/>
        </w:numPr>
        <w:tabs>
          <w:tab w:val="left" w:pos="933"/>
          <w:tab w:val="left" w:pos="1040"/>
        </w:tabs>
      </w:pPr>
      <w:r w:rsidRPr="00F37636">
        <w:t xml:space="preserve">2. Hoe worden de indirecte kosten verrekend? </w:t>
      </w:r>
    </w:p>
    <w:p w14:paraId="006E399E" w14:textId="308B54B6" w:rsidR="00F37636" w:rsidRDefault="00F37636" w:rsidP="00F37636">
      <w:pPr>
        <w:pStyle w:val="Lijstalinea"/>
        <w:numPr>
          <w:ilvl w:val="2"/>
          <w:numId w:val="43"/>
        </w:numPr>
        <w:tabs>
          <w:tab w:val="left" w:pos="933"/>
          <w:tab w:val="left" w:pos="1040"/>
        </w:tabs>
      </w:pPr>
      <w:r w:rsidRPr="00F37636">
        <w:t xml:space="preserve">Een toeslag in % van de totale directe kosten </w:t>
      </w:r>
    </w:p>
    <w:p w14:paraId="03BC8408" w14:textId="77777777" w:rsidR="00F37636" w:rsidRDefault="00F37636" w:rsidP="00F37636">
      <w:pPr>
        <w:pStyle w:val="Lijstalinea"/>
        <w:numPr>
          <w:ilvl w:val="2"/>
          <w:numId w:val="43"/>
        </w:numPr>
        <w:tabs>
          <w:tab w:val="left" w:pos="933"/>
          <w:tab w:val="left" w:pos="1040"/>
        </w:tabs>
      </w:pPr>
      <w:r w:rsidRPr="00F37636">
        <w:t>Een toeslag in % van de grondstoffen</w:t>
      </w:r>
    </w:p>
    <w:p w14:paraId="78B81C3D" w14:textId="7A3314BA" w:rsidR="00F37636" w:rsidRDefault="00F37636" w:rsidP="00F37636">
      <w:pPr>
        <w:pStyle w:val="Lijstalinea"/>
        <w:numPr>
          <w:ilvl w:val="2"/>
          <w:numId w:val="43"/>
        </w:numPr>
        <w:tabs>
          <w:tab w:val="left" w:pos="933"/>
          <w:tab w:val="left" w:pos="1040"/>
        </w:tabs>
      </w:pPr>
      <w:r w:rsidRPr="00F37636">
        <w:t>Een</w:t>
      </w:r>
      <w:r>
        <w:t xml:space="preserve"> </w:t>
      </w:r>
      <w:r w:rsidRPr="00F37636">
        <w:t>toeslag</w:t>
      </w:r>
      <w:r>
        <w:t xml:space="preserve"> </w:t>
      </w:r>
      <w:r w:rsidRPr="00F37636">
        <w:t>in</w:t>
      </w:r>
      <w:r>
        <w:t xml:space="preserve"> </w:t>
      </w:r>
      <w:r w:rsidRPr="00F37636">
        <w:t>%</w:t>
      </w:r>
      <w:r>
        <w:t xml:space="preserve"> </w:t>
      </w:r>
      <w:r w:rsidRPr="00F37636">
        <w:t>van</w:t>
      </w:r>
      <w:r>
        <w:t xml:space="preserve"> </w:t>
      </w:r>
      <w:r w:rsidRPr="00F37636">
        <w:t>de</w:t>
      </w:r>
      <w:r>
        <w:t xml:space="preserve"> </w:t>
      </w:r>
      <w:r w:rsidRPr="00F37636">
        <w:t>directe</w:t>
      </w:r>
      <w:r>
        <w:t xml:space="preserve"> </w:t>
      </w:r>
      <w:r w:rsidRPr="00F37636">
        <w:t>lonen</w:t>
      </w:r>
    </w:p>
    <w:p w14:paraId="6FE48FE8" w14:textId="77777777" w:rsidR="007500BB" w:rsidRPr="00E01CF5" w:rsidRDefault="007500BB" w:rsidP="009E656E">
      <w:pPr>
        <w:tabs>
          <w:tab w:val="left" w:pos="933"/>
          <w:tab w:val="left" w:pos="1040"/>
        </w:tabs>
      </w:pPr>
    </w:p>
    <w:p w14:paraId="5AF7E909" w14:textId="4B47381E" w:rsidR="007500BB" w:rsidRDefault="00C47C56" w:rsidP="00C47C56">
      <w:pPr>
        <w:pStyle w:val="Geenafstand"/>
      </w:pPr>
      <w:r>
        <w:t>Oplossing:</w:t>
      </w:r>
    </w:p>
    <w:p w14:paraId="7E020F36" w14:textId="12EE1568" w:rsidR="00C47C56" w:rsidRDefault="00C47C56" w:rsidP="009E656E">
      <w:pPr>
        <w:tabs>
          <w:tab w:val="left" w:pos="933"/>
          <w:tab w:val="left" w:pos="1040"/>
        </w:tabs>
      </w:pPr>
      <w:r w:rsidRPr="00C47C56">
        <w:rPr>
          <w:noProof/>
        </w:rPr>
        <w:drawing>
          <wp:inline distT="0" distB="0" distL="0" distR="0" wp14:anchorId="52B7F81E" wp14:editId="44C1EB01">
            <wp:extent cx="3479798" cy="1159933"/>
            <wp:effectExtent l="0" t="0" r="6985" b="2540"/>
            <wp:docPr id="74147183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718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7631" cy="11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8F8F" w14:textId="77777777" w:rsidR="007500BB" w:rsidRDefault="007500BB" w:rsidP="009E656E">
      <w:pPr>
        <w:tabs>
          <w:tab w:val="left" w:pos="933"/>
          <w:tab w:val="left" w:pos="1040"/>
        </w:tabs>
      </w:pPr>
    </w:p>
    <w:p w14:paraId="60232C95" w14:textId="77777777" w:rsidR="00C47C56" w:rsidRDefault="00C47C56" w:rsidP="009E656E">
      <w:pPr>
        <w:tabs>
          <w:tab w:val="left" w:pos="933"/>
          <w:tab w:val="left" w:pos="1040"/>
        </w:tabs>
      </w:pPr>
    </w:p>
    <w:p w14:paraId="41EEF748" w14:textId="77777777" w:rsidR="007500BB" w:rsidRDefault="007500BB" w:rsidP="009E656E">
      <w:pPr>
        <w:tabs>
          <w:tab w:val="left" w:pos="933"/>
          <w:tab w:val="left" w:pos="1040"/>
        </w:tabs>
      </w:pPr>
    </w:p>
    <w:p w14:paraId="6DD6BB3D" w14:textId="77777777" w:rsidR="007500BB" w:rsidRDefault="007500BB" w:rsidP="009E656E">
      <w:pPr>
        <w:tabs>
          <w:tab w:val="left" w:pos="933"/>
          <w:tab w:val="left" w:pos="1040"/>
        </w:tabs>
      </w:pPr>
    </w:p>
    <w:p w14:paraId="21DC3D14" w14:textId="77777777" w:rsidR="007500BB" w:rsidRDefault="007500BB" w:rsidP="009E656E">
      <w:pPr>
        <w:tabs>
          <w:tab w:val="left" w:pos="933"/>
          <w:tab w:val="left" w:pos="1040"/>
        </w:tabs>
      </w:pPr>
    </w:p>
    <w:p w14:paraId="59828F2C" w14:textId="438B61CB" w:rsidR="0060559F" w:rsidRDefault="0060559F" w:rsidP="0060559F">
      <w:pPr>
        <w:pStyle w:val="Geenafstand"/>
      </w:pPr>
      <w:r>
        <w:lastRenderedPageBreak/>
        <w:t>Eenvoudige opslagmethode vervolg:</w:t>
      </w:r>
    </w:p>
    <w:p w14:paraId="791DB896" w14:textId="6326E60B" w:rsidR="007500BB" w:rsidRDefault="0060559F" w:rsidP="009E656E">
      <w:pPr>
        <w:tabs>
          <w:tab w:val="left" w:pos="933"/>
          <w:tab w:val="left" w:pos="1040"/>
        </w:tabs>
      </w:pPr>
      <w:r w:rsidRPr="0060559F">
        <w:rPr>
          <w:noProof/>
        </w:rPr>
        <w:drawing>
          <wp:inline distT="0" distB="0" distL="0" distR="0" wp14:anchorId="66541C4B" wp14:editId="43CE6374">
            <wp:extent cx="4976291" cy="2347163"/>
            <wp:effectExtent l="0" t="0" r="0" b="0"/>
            <wp:docPr id="214165444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544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2A4C" w14:textId="77777777" w:rsidR="007500BB" w:rsidRDefault="007500BB" w:rsidP="009E656E">
      <w:pPr>
        <w:tabs>
          <w:tab w:val="left" w:pos="933"/>
          <w:tab w:val="left" w:pos="1040"/>
        </w:tabs>
      </w:pPr>
    </w:p>
    <w:p w14:paraId="72E73DD7" w14:textId="253DE70F" w:rsidR="007500BB" w:rsidRDefault="007D5F36" w:rsidP="007D5F36">
      <w:pPr>
        <w:pStyle w:val="Geenafstand"/>
      </w:pPr>
      <w:r>
        <w:t>Oplossingen:</w:t>
      </w:r>
    </w:p>
    <w:p w14:paraId="21AA99D4" w14:textId="6252ED34" w:rsidR="007500BB" w:rsidRDefault="007D5F36" w:rsidP="009E656E">
      <w:pPr>
        <w:tabs>
          <w:tab w:val="left" w:pos="933"/>
          <w:tab w:val="left" w:pos="1040"/>
        </w:tabs>
      </w:pPr>
      <w:r w:rsidRPr="007D5F36">
        <w:rPr>
          <w:noProof/>
        </w:rPr>
        <w:drawing>
          <wp:inline distT="0" distB="0" distL="0" distR="0" wp14:anchorId="2262C9DF" wp14:editId="72486AF3">
            <wp:extent cx="5029200" cy="1107347"/>
            <wp:effectExtent l="0" t="0" r="0" b="0"/>
            <wp:docPr id="172980756" name="Afbeelding 1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0756" name="Afbeelding 1" descr="Afbeelding met tekst, Lettertype, schermopname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1210" cy="110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7E18" w14:textId="3FAADC37" w:rsidR="007500BB" w:rsidRDefault="007D5F36" w:rsidP="009E656E">
      <w:pPr>
        <w:tabs>
          <w:tab w:val="left" w:pos="933"/>
          <w:tab w:val="left" w:pos="1040"/>
        </w:tabs>
      </w:pPr>
      <w:r w:rsidRPr="007D5F36">
        <w:rPr>
          <w:noProof/>
        </w:rPr>
        <w:drawing>
          <wp:inline distT="0" distB="0" distL="0" distR="0" wp14:anchorId="18CEF3CA" wp14:editId="6B021227">
            <wp:extent cx="4656223" cy="1158340"/>
            <wp:effectExtent l="0" t="0" r="0" b="3810"/>
            <wp:docPr id="1016164247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4247" name="Afbeelding 1" descr="Afbeelding met tekst, Lettertype, schermopname, lijn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B592" w14:textId="5247EAC0" w:rsidR="007500BB" w:rsidRDefault="00B156EA" w:rsidP="009E656E">
      <w:pPr>
        <w:tabs>
          <w:tab w:val="left" w:pos="933"/>
          <w:tab w:val="left" w:pos="1040"/>
        </w:tabs>
      </w:pPr>
      <w:r w:rsidRPr="00B156EA">
        <w:rPr>
          <w:noProof/>
        </w:rPr>
        <w:drawing>
          <wp:inline distT="0" distB="0" distL="0" distR="0" wp14:anchorId="2C05990C" wp14:editId="6DCD3E45">
            <wp:extent cx="4755292" cy="1127858"/>
            <wp:effectExtent l="0" t="0" r="7620" b="0"/>
            <wp:docPr id="123188300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830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226E" w14:textId="4ADE106B" w:rsidR="009E656E" w:rsidRDefault="009E656E" w:rsidP="000D1F98">
      <w:pPr>
        <w:tabs>
          <w:tab w:val="left" w:pos="933"/>
          <w:tab w:val="left" w:pos="1040"/>
        </w:tabs>
      </w:pPr>
    </w:p>
    <w:p w14:paraId="1F503F2A" w14:textId="77777777" w:rsidR="009B463A" w:rsidRDefault="009B463A" w:rsidP="000D1F98">
      <w:pPr>
        <w:tabs>
          <w:tab w:val="left" w:pos="933"/>
          <w:tab w:val="left" w:pos="1040"/>
        </w:tabs>
      </w:pPr>
    </w:p>
    <w:p w14:paraId="1B66D705" w14:textId="77777777" w:rsidR="009B463A" w:rsidRDefault="009B463A" w:rsidP="000D1F98">
      <w:pPr>
        <w:tabs>
          <w:tab w:val="left" w:pos="933"/>
          <w:tab w:val="left" w:pos="1040"/>
        </w:tabs>
      </w:pPr>
    </w:p>
    <w:p w14:paraId="483E9CA4" w14:textId="77777777" w:rsidR="009B463A" w:rsidRDefault="009B463A" w:rsidP="000D1F98">
      <w:pPr>
        <w:tabs>
          <w:tab w:val="left" w:pos="933"/>
          <w:tab w:val="left" w:pos="1040"/>
        </w:tabs>
      </w:pPr>
    </w:p>
    <w:p w14:paraId="5CDEA80A" w14:textId="77777777" w:rsidR="009B463A" w:rsidRDefault="009B463A" w:rsidP="000D1F98">
      <w:pPr>
        <w:tabs>
          <w:tab w:val="left" w:pos="933"/>
          <w:tab w:val="left" w:pos="1040"/>
        </w:tabs>
      </w:pPr>
    </w:p>
    <w:p w14:paraId="39C07E73" w14:textId="77777777" w:rsidR="009B463A" w:rsidRDefault="009B463A" w:rsidP="000D1F98">
      <w:pPr>
        <w:tabs>
          <w:tab w:val="left" w:pos="933"/>
          <w:tab w:val="left" w:pos="1040"/>
        </w:tabs>
      </w:pPr>
    </w:p>
    <w:p w14:paraId="651F39A3" w14:textId="77777777" w:rsidR="009B463A" w:rsidRDefault="009B463A" w:rsidP="000D1F98">
      <w:pPr>
        <w:tabs>
          <w:tab w:val="left" w:pos="933"/>
          <w:tab w:val="left" w:pos="1040"/>
        </w:tabs>
      </w:pPr>
    </w:p>
    <w:p w14:paraId="79D375B8" w14:textId="77777777" w:rsidR="009B463A" w:rsidRDefault="009B463A" w:rsidP="000D1F98">
      <w:pPr>
        <w:tabs>
          <w:tab w:val="left" w:pos="933"/>
          <w:tab w:val="left" w:pos="1040"/>
        </w:tabs>
      </w:pPr>
    </w:p>
    <w:p w14:paraId="0EC95951" w14:textId="77777777" w:rsidR="009B463A" w:rsidRDefault="009B463A" w:rsidP="000D1F98">
      <w:pPr>
        <w:tabs>
          <w:tab w:val="left" w:pos="933"/>
          <w:tab w:val="left" w:pos="1040"/>
        </w:tabs>
      </w:pPr>
    </w:p>
    <w:p w14:paraId="4BFEB783" w14:textId="77777777" w:rsidR="009B463A" w:rsidRDefault="009B463A" w:rsidP="000D1F98">
      <w:pPr>
        <w:tabs>
          <w:tab w:val="left" w:pos="933"/>
          <w:tab w:val="left" w:pos="1040"/>
        </w:tabs>
      </w:pPr>
    </w:p>
    <w:p w14:paraId="0B91F120" w14:textId="77777777" w:rsidR="009B463A" w:rsidRDefault="009B463A" w:rsidP="000D1F98">
      <w:pPr>
        <w:tabs>
          <w:tab w:val="left" w:pos="933"/>
          <w:tab w:val="left" w:pos="1040"/>
        </w:tabs>
      </w:pPr>
    </w:p>
    <w:p w14:paraId="2C983551" w14:textId="77777777" w:rsidR="009B463A" w:rsidRDefault="009B463A" w:rsidP="000D1F98">
      <w:pPr>
        <w:tabs>
          <w:tab w:val="left" w:pos="933"/>
          <w:tab w:val="left" w:pos="1040"/>
        </w:tabs>
      </w:pPr>
    </w:p>
    <w:p w14:paraId="154D5489" w14:textId="77777777" w:rsidR="009B463A" w:rsidRDefault="009B463A" w:rsidP="000D1F98">
      <w:pPr>
        <w:tabs>
          <w:tab w:val="left" w:pos="933"/>
          <w:tab w:val="left" w:pos="1040"/>
        </w:tabs>
      </w:pPr>
    </w:p>
    <w:p w14:paraId="62241FDE" w14:textId="77777777" w:rsidR="009B463A" w:rsidRDefault="009B463A" w:rsidP="000D1F98">
      <w:pPr>
        <w:tabs>
          <w:tab w:val="left" w:pos="933"/>
          <w:tab w:val="left" w:pos="1040"/>
        </w:tabs>
      </w:pPr>
    </w:p>
    <w:p w14:paraId="2F14F8C1" w14:textId="77777777" w:rsidR="009B463A" w:rsidRDefault="009B463A" w:rsidP="000D1F98">
      <w:pPr>
        <w:tabs>
          <w:tab w:val="left" w:pos="933"/>
          <w:tab w:val="left" w:pos="1040"/>
        </w:tabs>
      </w:pPr>
    </w:p>
    <w:p w14:paraId="24D4C637" w14:textId="7F37D275" w:rsidR="009B463A" w:rsidRPr="009E656E" w:rsidRDefault="009B463A" w:rsidP="009B463A">
      <w:pPr>
        <w:pStyle w:val="Kop1"/>
      </w:pPr>
      <w:bookmarkStart w:id="7" w:name="_Toc186125328"/>
      <w:r>
        <w:lastRenderedPageBreak/>
        <w:t>Formularium</w:t>
      </w:r>
      <w:bookmarkEnd w:id="7"/>
    </w:p>
    <w:sectPr w:rsidR="009B463A" w:rsidRPr="009E656E" w:rsidSect="001D7C52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680588" w14:textId="77777777" w:rsidR="002B30BA" w:rsidRDefault="002B30BA" w:rsidP="00CB3CC2">
      <w:r>
        <w:separator/>
      </w:r>
    </w:p>
  </w:endnote>
  <w:endnote w:type="continuationSeparator" w:id="0">
    <w:p w14:paraId="5B2BE4E9" w14:textId="77777777" w:rsidR="002B30BA" w:rsidRDefault="002B30BA" w:rsidP="00CB3CC2">
      <w:r>
        <w:continuationSeparator/>
      </w:r>
    </w:p>
  </w:endnote>
  <w:endnote w:type="continuationNotice" w:id="1">
    <w:p w14:paraId="2DCE4287" w14:textId="77777777" w:rsidR="002B30BA" w:rsidRDefault="002B30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6B4CC7" w14:textId="62441B86" w:rsidR="004C623B" w:rsidRPr="004E21F8" w:rsidRDefault="004C623B">
    <w:pPr>
      <w:pStyle w:val="Voettekst"/>
      <w:rPr>
        <w:lang w:val="en-GB"/>
      </w:rPr>
    </w:pPr>
    <w:r w:rsidRPr="004E21F8">
      <w:rPr>
        <w:lang w:val="en-GB"/>
      </w:rPr>
      <w:t>Robbe Magerman</w:t>
    </w:r>
    <w:r>
      <w:ptab w:relativeTo="margin" w:alignment="center" w:leader="none"/>
    </w:r>
    <w:proofErr w:type="spellStart"/>
    <w:r w:rsidR="005B2C48" w:rsidRPr="004E21F8">
      <w:rPr>
        <w:lang w:val="en-GB"/>
      </w:rPr>
      <w:t>Toegepaste</w:t>
    </w:r>
    <w:proofErr w:type="spellEnd"/>
    <w:r w:rsidR="005B2C48" w:rsidRPr="004E21F8">
      <w:rPr>
        <w:lang w:val="en-GB"/>
      </w:rPr>
      <w:t xml:space="preserve"> informatica</w:t>
    </w:r>
    <w:r w:rsidR="00087EB6" w:rsidRPr="004E21F8">
      <w:rPr>
        <w:lang w:val="en-GB"/>
      </w:rPr>
      <w:t xml:space="preserve"> </w:t>
    </w:r>
    <w:r w:rsidR="00AC163F" w:rsidRPr="004E21F8">
      <w:rPr>
        <w:lang w:val="en-GB"/>
      </w:rPr>
      <w:t>-</w:t>
    </w:r>
    <w:r w:rsidR="00087EB6" w:rsidRPr="004E21F8">
      <w:rPr>
        <w:lang w:val="en-GB"/>
      </w:rPr>
      <w:t xml:space="preserve"> Software Development</w:t>
    </w:r>
    <w:r w:rsidR="00803D6A" w:rsidRPr="004E21F8">
      <w:rPr>
        <w:lang w:val="en-GB"/>
      </w:rPr>
      <w:t xml:space="preserve"> - Klas </w:t>
    </w:r>
    <w:r w:rsidR="00087EB6" w:rsidRPr="004E21F8">
      <w:rPr>
        <w:lang w:val="en-GB"/>
      </w:rPr>
      <w:t>2A1</w:t>
    </w:r>
    <w:r>
      <w:ptab w:relativeTo="margin" w:alignment="right" w:leader="none"/>
    </w:r>
    <w:r>
      <w:fldChar w:fldCharType="begin"/>
    </w:r>
    <w:r w:rsidRPr="004E21F8">
      <w:rPr>
        <w:lang w:val="en-GB"/>
      </w:rPr>
      <w:instrText>PAGE   \* MERGEFORMAT</w:instrText>
    </w:r>
    <w:r>
      <w:fldChar w:fldCharType="separate"/>
    </w:r>
    <w:r w:rsidRPr="004E21F8">
      <w:rPr>
        <w:lang w:val="en-GB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1466EE" w14:textId="77777777" w:rsidR="002B30BA" w:rsidRDefault="002B30BA" w:rsidP="00CB3CC2">
      <w:r>
        <w:separator/>
      </w:r>
    </w:p>
  </w:footnote>
  <w:footnote w:type="continuationSeparator" w:id="0">
    <w:p w14:paraId="49680EAE" w14:textId="77777777" w:rsidR="002B30BA" w:rsidRDefault="002B30BA" w:rsidP="00CB3CC2">
      <w:r>
        <w:continuationSeparator/>
      </w:r>
    </w:p>
  </w:footnote>
  <w:footnote w:type="continuationNotice" w:id="1">
    <w:p w14:paraId="28556548" w14:textId="77777777" w:rsidR="002B30BA" w:rsidRDefault="002B30B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C13B3"/>
    <w:multiLevelType w:val="hybridMultilevel"/>
    <w:tmpl w:val="CD1064F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45F11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AC548C0"/>
    <w:multiLevelType w:val="hybridMultilevel"/>
    <w:tmpl w:val="79DE9C3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D0370"/>
    <w:multiLevelType w:val="hybridMultilevel"/>
    <w:tmpl w:val="FC7475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F679D"/>
    <w:multiLevelType w:val="hybridMultilevel"/>
    <w:tmpl w:val="7F36D38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F3261"/>
    <w:multiLevelType w:val="hybridMultilevel"/>
    <w:tmpl w:val="C14E4C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97A90"/>
    <w:multiLevelType w:val="hybridMultilevel"/>
    <w:tmpl w:val="5B20566C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37F1B7B"/>
    <w:multiLevelType w:val="hybridMultilevel"/>
    <w:tmpl w:val="09CACB9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B6256"/>
    <w:multiLevelType w:val="hybridMultilevel"/>
    <w:tmpl w:val="B69057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AF0EBF"/>
    <w:multiLevelType w:val="hybridMultilevel"/>
    <w:tmpl w:val="CE0AE8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3E63CD"/>
    <w:multiLevelType w:val="hybridMultilevel"/>
    <w:tmpl w:val="14C0768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F6824"/>
    <w:multiLevelType w:val="hybridMultilevel"/>
    <w:tmpl w:val="ECF4E6A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837C19"/>
    <w:multiLevelType w:val="hybridMultilevel"/>
    <w:tmpl w:val="1FCE6E7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DE6054"/>
    <w:multiLevelType w:val="hybridMultilevel"/>
    <w:tmpl w:val="9E1E6FA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047023"/>
    <w:multiLevelType w:val="hybridMultilevel"/>
    <w:tmpl w:val="6FBE3BB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E1D22"/>
    <w:multiLevelType w:val="hybridMultilevel"/>
    <w:tmpl w:val="8A5A428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C53584"/>
    <w:multiLevelType w:val="hybridMultilevel"/>
    <w:tmpl w:val="B86699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1E10F7"/>
    <w:multiLevelType w:val="hybridMultilevel"/>
    <w:tmpl w:val="FFF2934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C104A2"/>
    <w:multiLevelType w:val="hybridMultilevel"/>
    <w:tmpl w:val="E736A2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783FE3"/>
    <w:multiLevelType w:val="hybridMultilevel"/>
    <w:tmpl w:val="591C02A2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0171990"/>
    <w:multiLevelType w:val="hybridMultilevel"/>
    <w:tmpl w:val="E3F4C9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E21D5F"/>
    <w:multiLevelType w:val="hybridMultilevel"/>
    <w:tmpl w:val="9CA60EF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2F02F3"/>
    <w:multiLevelType w:val="hybridMultilevel"/>
    <w:tmpl w:val="8C0C2F5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0D3728"/>
    <w:multiLevelType w:val="hybridMultilevel"/>
    <w:tmpl w:val="950C88B4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645337"/>
    <w:multiLevelType w:val="hybridMultilevel"/>
    <w:tmpl w:val="4DB47AD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BD25AB"/>
    <w:multiLevelType w:val="hybridMultilevel"/>
    <w:tmpl w:val="B0788DF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1B670D"/>
    <w:multiLevelType w:val="hybridMultilevel"/>
    <w:tmpl w:val="69D6CF3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5E6E1E"/>
    <w:multiLevelType w:val="hybridMultilevel"/>
    <w:tmpl w:val="9990A35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4679F5"/>
    <w:multiLevelType w:val="hybridMultilevel"/>
    <w:tmpl w:val="DF681C4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505B17"/>
    <w:multiLevelType w:val="hybridMultilevel"/>
    <w:tmpl w:val="ABAA2A6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ED45D9"/>
    <w:multiLevelType w:val="hybridMultilevel"/>
    <w:tmpl w:val="C74C35A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31709E"/>
    <w:multiLevelType w:val="hybridMultilevel"/>
    <w:tmpl w:val="3E14123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E71A30"/>
    <w:multiLevelType w:val="hybridMultilevel"/>
    <w:tmpl w:val="D0E694C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B82C75"/>
    <w:multiLevelType w:val="hybridMultilevel"/>
    <w:tmpl w:val="A238A9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486CDC"/>
    <w:multiLevelType w:val="hybridMultilevel"/>
    <w:tmpl w:val="F88EFE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B07A2B"/>
    <w:multiLevelType w:val="hybridMultilevel"/>
    <w:tmpl w:val="20A8148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D22877"/>
    <w:multiLevelType w:val="hybridMultilevel"/>
    <w:tmpl w:val="3B940C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4A31E0"/>
    <w:multiLevelType w:val="hybridMultilevel"/>
    <w:tmpl w:val="127C9E9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3C7C78"/>
    <w:multiLevelType w:val="hybridMultilevel"/>
    <w:tmpl w:val="B428001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2B0A3A"/>
    <w:multiLevelType w:val="hybridMultilevel"/>
    <w:tmpl w:val="07104E8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443CB7"/>
    <w:multiLevelType w:val="hybridMultilevel"/>
    <w:tmpl w:val="0AB065E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793AEC"/>
    <w:multiLevelType w:val="hybridMultilevel"/>
    <w:tmpl w:val="4E5444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1A2C45"/>
    <w:multiLevelType w:val="hybridMultilevel"/>
    <w:tmpl w:val="14B247A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2647A2"/>
    <w:multiLevelType w:val="hybridMultilevel"/>
    <w:tmpl w:val="9AFAE01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7070340">
    <w:abstractNumId w:val="1"/>
  </w:num>
  <w:num w:numId="2" w16cid:durableId="1826773432">
    <w:abstractNumId w:val="13"/>
  </w:num>
  <w:num w:numId="3" w16cid:durableId="1489665223">
    <w:abstractNumId w:val="19"/>
  </w:num>
  <w:num w:numId="4" w16cid:durableId="1921717082">
    <w:abstractNumId w:val="6"/>
  </w:num>
  <w:num w:numId="5" w16cid:durableId="1089278233">
    <w:abstractNumId w:val="11"/>
  </w:num>
  <w:num w:numId="6" w16cid:durableId="1405839187">
    <w:abstractNumId w:val="14"/>
  </w:num>
  <w:num w:numId="7" w16cid:durableId="970751897">
    <w:abstractNumId w:val="38"/>
  </w:num>
  <w:num w:numId="8" w16cid:durableId="348222706">
    <w:abstractNumId w:val="22"/>
  </w:num>
  <w:num w:numId="9" w16cid:durableId="347490507">
    <w:abstractNumId w:val="27"/>
  </w:num>
  <w:num w:numId="10" w16cid:durableId="920212521">
    <w:abstractNumId w:val="31"/>
  </w:num>
  <w:num w:numId="11" w16cid:durableId="1459690254">
    <w:abstractNumId w:val="15"/>
  </w:num>
  <w:num w:numId="12" w16cid:durableId="1374816092">
    <w:abstractNumId w:val="42"/>
  </w:num>
  <w:num w:numId="13" w16cid:durableId="1599215714">
    <w:abstractNumId w:val="16"/>
  </w:num>
  <w:num w:numId="14" w16cid:durableId="263995983">
    <w:abstractNumId w:val="9"/>
  </w:num>
  <w:num w:numId="15" w16cid:durableId="1454514513">
    <w:abstractNumId w:val="35"/>
  </w:num>
  <w:num w:numId="16" w16cid:durableId="1971784666">
    <w:abstractNumId w:val="37"/>
  </w:num>
  <w:num w:numId="17" w16cid:durableId="409231833">
    <w:abstractNumId w:val="43"/>
  </w:num>
  <w:num w:numId="18" w16cid:durableId="630356770">
    <w:abstractNumId w:val="7"/>
  </w:num>
  <w:num w:numId="19" w16cid:durableId="1691759319">
    <w:abstractNumId w:val="12"/>
  </w:num>
  <w:num w:numId="20" w16cid:durableId="1332030018">
    <w:abstractNumId w:val="34"/>
  </w:num>
  <w:num w:numId="21" w16cid:durableId="185676683">
    <w:abstractNumId w:val="2"/>
  </w:num>
  <w:num w:numId="22" w16cid:durableId="819661437">
    <w:abstractNumId w:val="8"/>
  </w:num>
  <w:num w:numId="23" w16cid:durableId="1731463056">
    <w:abstractNumId w:val="28"/>
  </w:num>
  <w:num w:numId="24" w16cid:durableId="103230061">
    <w:abstractNumId w:val="29"/>
  </w:num>
  <w:num w:numId="25" w16cid:durableId="877664704">
    <w:abstractNumId w:val="0"/>
  </w:num>
  <w:num w:numId="26" w16cid:durableId="1561750915">
    <w:abstractNumId w:val="4"/>
  </w:num>
  <w:num w:numId="27" w16cid:durableId="30695070">
    <w:abstractNumId w:val="10"/>
  </w:num>
  <w:num w:numId="28" w16cid:durableId="529027505">
    <w:abstractNumId w:val="17"/>
  </w:num>
  <w:num w:numId="29" w16cid:durableId="1689797764">
    <w:abstractNumId w:val="23"/>
  </w:num>
  <w:num w:numId="30" w16cid:durableId="1503425000">
    <w:abstractNumId w:val="3"/>
  </w:num>
  <w:num w:numId="31" w16cid:durableId="499004345">
    <w:abstractNumId w:val="40"/>
  </w:num>
  <w:num w:numId="32" w16cid:durableId="2121757947">
    <w:abstractNumId w:val="5"/>
  </w:num>
  <w:num w:numId="33" w16cid:durableId="1501969730">
    <w:abstractNumId w:val="25"/>
  </w:num>
  <w:num w:numId="34" w16cid:durableId="810290460">
    <w:abstractNumId w:val="18"/>
  </w:num>
  <w:num w:numId="35" w16cid:durableId="1091317351">
    <w:abstractNumId w:val="32"/>
  </w:num>
  <w:num w:numId="36" w16cid:durableId="493843756">
    <w:abstractNumId w:val="41"/>
  </w:num>
  <w:num w:numId="37" w16cid:durableId="421875752">
    <w:abstractNumId w:val="30"/>
  </w:num>
  <w:num w:numId="38" w16cid:durableId="449862393">
    <w:abstractNumId w:val="24"/>
  </w:num>
  <w:num w:numId="39" w16cid:durableId="2106923548">
    <w:abstractNumId w:val="36"/>
  </w:num>
  <w:num w:numId="40" w16cid:durableId="1776174085">
    <w:abstractNumId w:val="20"/>
  </w:num>
  <w:num w:numId="41" w16cid:durableId="2043942043">
    <w:abstractNumId w:val="26"/>
  </w:num>
  <w:num w:numId="42" w16cid:durableId="90668366">
    <w:abstractNumId w:val="33"/>
  </w:num>
  <w:num w:numId="43" w16cid:durableId="134958614">
    <w:abstractNumId w:val="39"/>
  </w:num>
  <w:num w:numId="44" w16cid:durableId="30352070">
    <w:abstractNumId w:val="2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A3C"/>
    <w:rsid w:val="000000B3"/>
    <w:rsid w:val="00002675"/>
    <w:rsid w:val="00007372"/>
    <w:rsid w:val="0001060E"/>
    <w:rsid w:val="00012D45"/>
    <w:rsid w:val="000222FD"/>
    <w:rsid w:val="00023D2A"/>
    <w:rsid w:val="00030BF1"/>
    <w:rsid w:val="0003111F"/>
    <w:rsid w:val="00033748"/>
    <w:rsid w:val="000339E2"/>
    <w:rsid w:val="00035FA8"/>
    <w:rsid w:val="0004173F"/>
    <w:rsid w:val="000503EC"/>
    <w:rsid w:val="000540E8"/>
    <w:rsid w:val="00054531"/>
    <w:rsid w:val="0005717A"/>
    <w:rsid w:val="00060133"/>
    <w:rsid w:val="0006375C"/>
    <w:rsid w:val="000657FE"/>
    <w:rsid w:val="00066A2A"/>
    <w:rsid w:val="00067DB8"/>
    <w:rsid w:val="00070004"/>
    <w:rsid w:val="00071C5B"/>
    <w:rsid w:val="00071E70"/>
    <w:rsid w:val="00072493"/>
    <w:rsid w:val="000818C7"/>
    <w:rsid w:val="000820FB"/>
    <w:rsid w:val="00083012"/>
    <w:rsid w:val="00084657"/>
    <w:rsid w:val="00086F98"/>
    <w:rsid w:val="000878B1"/>
    <w:rsid w:val="00087EB6"/>
    <w:rsid w:val="00090442"/>
    <w:rsid w:val="000926F3"/>
    <w:rsid w:val="000978BB"/>
    <w:rsid w:val="000A713B"/>
    <w:rsid w:val="000A7F66"/>
    <w:rsid w:val="000B0AA7"/>
    <w:rsid w:val="000B15AB"/>
    <w:rsid w:val="000B2057"/>
    <w:rsid w:val="000B2549"/>
    <w:rsid w:val="000B40BB"/>
    <w:rsid w:val="000B735B"/>
    <w:rsid w:val="000C11B0"/>
    <w:rsid w:val="000C77CE"/>
    <w:rsid w:val="000D1F98"/>
    <w:rsid w:val="000D2FE3"/>
    <w:rsid w:val="000D391B"/>
    <w:rsid w:val="000D5276"/>
    <w:rsid w:val="000E4CAB"/>
    <w:rsid w:val="000E7BA9"/>
    <w:rsid w:val="000F0EA1"/>
    <w:rsid w:val="000F4978"/>
    <w:rsid w:val="000F5C5D"/>
    <w:rsid w:val="000F6ADF"/>
    <w:rsid w:val="00100A15"/>
    <w:rsid w:val="00101A0F"/>
    <w:rsid w:val="00101E03"/>
    <w:rsid w:val="001073C3"/>
    <w:rsid w:val="00111225"/>
    <w:rsid w:val="00112CA8"/>
    <w:rsid w:val="00120892"/>
    <w:rsid w:val="001209F1"/>
    <w:rsid w:val="001229AF"/>
    <w:rsid w:val="00123100"/>
    <w:rsid w:val="00127EC2"/>
    <w:rsid w:val="00132682"/>
    <w:rsid w:val="001328D2"/>
    <w:rsid w:val="00135BB3"/>
    <w:rsid w:val="00137458"/>
    <w:rsid w:val="001375EC"/>
    <w:rsid w:val="00140752"/>
    <w:rsid w:val="0014129B"/>
    <w:rsid w:val="001425C4"/>
    <w:rsid w:val="0014392F"/>
    <w:rsid w:val="00145B8D"/>
    <w:rsid w:val="00150542"/>
    <w:rsid w:val="00153183"/>
    <w:rsid w:val="001557F6"/>
    <w:rsid w:val="00163B65"/>
    <w:rsid w:val="001643BE"/>
    <w:rsid w:val="0016501B"/>
    <w:rsid w:val="001671A5"/>
    <w:rsid w:val="0017293B"/>
    <w:rsid w:val="00172D42"/>
    <w:rsid w:val="00174383"/>
    <w:rsid w:val="001746BC"/>
    <w:rsid w:val="00176208"/>
    <w:rsid w:val="001808C3"/>
    <w:rsid w:val="00182E1C"/>
    <w:rsid w:val="00183473"/>
    <w:rsid w:val="00184305"/>
    <w:rsid w:val="0019207A"/>
    <w:rsid w:val="0019285A"/>
    <w:rsid w:val="00193857"/>
    <w:rsid w:val="001A3D39"/>
    <w:rsid w:val="001A403E"/>
    <w:rsid w:val="001A4379"/>
    <w:rsid w:val="001A4AEA"/>
    <w:rsid w:val="001B1CA0"/>
    <w:rsid w:val="001B331F"/>
    <w:rsid w:val="001B7D59"/>
    <w:rsid w:val="001C2775"/>
    <w:rsid w:val="001C7A26"/>
    <w:rsid w:val="001D1804"/>
    <w:rsid w:val="001D4895"/>
    <w:rsid w:val="001D6B38"/>
    <w:rsid w:val="001D7C52"/>
    <w:rsid w:val="001D7DF2"/>
    <w:rsid w:val="001E0C1A"/>
    <w:rsid w:val="001E25EB"/>
    <w:rsid w:val="001E4C24"/>
    <w:rsid w:val="001E501D"/>
    <w:rsid w:val="001E5162"/>
    <w:rsid w:val="001E571D"/>
    <w:rsid w:val="001E5B28"/>
    <w:rsid w:val="001E6B6B"/>
    <w:rsid w:val="001F1148"/>
    <w:rsid w:val="001F2FFF"/>
    <w:rsid w:val="001F3492"/>
    <w:rsid w:val="001F3C8E"/>
    <w:rsid w:val="001F4EED"/>
    <w:rsid w:val="00201CD6"/>
    <w:rsid w:val="00202DED"/>
    <w:rsid w:val="00203498"/>
    <w:rsid w:val="002104DC"/>
    <w:rsid w:val="0021286C"/>
    <w:rsid w:val="00212927"/>
    <w:rsid w:val="00212A8B"/>
    <w:rsid w:val="00214A28"/>
    <w:rsid w:val="00214F5E"/>
    <w:rsid w:val="002154A3"/>
    <w:rsid w:val="00215B2A"/>
    <w:rsid w:val="00224910"/>
    <w:rsid w:val="002348FF"/>
    <w:rsid w:val="00236E94"/>
    <w:rsid w:val="00240398"/>
    <w:rsid w:val="00243BCC"/>
    <w:rsid w:val="0025105E"/>
    <w:rsid w:val="002614C1"/>
    <w:rsid w:val="00261AC8"/>
    <w:rsid w:val="00270D0A"/>
    <w:rsid w:val="00271461"/>
    <w:rsid w:val="00274D87"/>
    <w:rsid w:val="0027797B"/>
    <w:rsid w:val="00280C69"/>
    <w:rsid w:val="00282D87"/>
    <w:rsid w:val="00283EB8"/>
    <w:rsid w:val="002935A2"/>
    <w:rsid w:val="0029609A"/>
    <w:rsid w:val="0029639C"/>
    <w:rsid w:val="00297B2F"/>
    <w:rsid w:val="002A157E"/>
    <w:rsid w:val="002A449C"/>
    <w:rsid w:val="002A60D2"/>
    <w:rsid w:val="002A67C6"/>
    <w:rsid w:val="002A6A7F"/>
    <w:rsid w:val="002B30BA"/>
    <w:rsid w:val="002B37F4"/>
    <w:rsid w:val="002B3B2F"/>
    <w:rsid w:val="002B4695"/>
    <w:rsid w:val="002B6242"/>
    <w:rsid w:val="002B7793"/>
    <w:rsid w:val="002C2584"/>
    <w:rsid w:val="002C6608"/>
    <w:rsid w:val="002D4D7A"/>
    <w:rsid w:val="002E1A28"/>
    <w:rsid w:val="002E4B9A"/>
    <w:rsid w:val="002E5D00"/>
    <w:rsid w:val="002E6815"/>
    <w:rsid w:val="002E7E43"/>
    <w:rsid w:val="002F0038"/>
    <w:rsid w:val="002F1204"/>
    <w:rsid w:val="002F4857"/>
    <w:rsid w:val="002F6507"/>
    <w:rsid w:val="002F65E7"/>
    <w:rsid w:val="0030085B"/>
    <w:rsid w:val="003031F3"/>
    <w:rsid w:val="003032A5"/>
    <w:rsid w:val="00305AF3"/>
    <w:rsid w:val="00305E51"/>
    <w:rsid w:val="00306748"/>
    <w:rsid w:val="003120EA"/>
    <w:rsid w:val="0032036B"/>
    <w:rsid w:val="003223FD"/>
    <w:rsid w:val="0032612C"/>
    <w:rsid w:val="003370FE"/>
    <w:rsid w:val="003416C9"/>
    <w:rsid w:val="00342532"/>
    <w:rsid w:val="00343E54"/>
    <w:rsid w:val="00344896"/>
    <w:rsid w:val="00344E4F"/>
    <w:rsid w:val="00345891"/>
    <w:rsid w:val="00346271"/>
    <w:rsid w:val="00347D5B"/>
    <w:rsid w:val="00347EC0"/>
    <w:rsid w:val="00351E05"/>
    <w:rsid w:val="00353C20"/>
    <w:rsid w:val="00354D18"/>
    <w:rsid w:val="00355056"/>
    <w:rsid w:val="0035635A"/>
    <w:rsid w:val="00357727"/>
    <w:rsid w:val="003613FB"/>
    <w:rsid w:val="00363270"/>
    <w:rsid w:val="00366B24"/>
    <w:rsid w:val="003671C5"/>
    <w:rsid w:val="003678CD"/>
    <w:rsid w:val="00370A7A"/>
    <w:rsid w:val="00370C0B"/>
    <w:rsid w:val="00370F5E"/>
    <w:rsid w:val="00371261"/>
    <w:rsid w:val="0037291A"/>
    <w:rsid w:val="0037429E"/>
    <w:rsid w:val="00374B62"/>
    <w:rsid w:val="003766D6"/>
    <w:rsid w:val="00377149"/>
    <w:rsid w:val="0038202A"/>
    <w:rsid w:val="003825B4"/>
    <w:rsid w:val="00383CD0"/>
    <w:rsid w:val="003859F0"/>
    <w:rsid w:val="0038637C"/>
    <w:rsid w:val="00387A22"/>
    <w:rsid w:val="0039551C"/>
    <w:rsid w:val="003A3264"/>
    <w:rsid w:val="003A3E5C"/>
    <w:rsid w:val="003A4FAD"/>
    <w:rsid w:val="003B380B"/>
    <w:rsid w:val="003B4D4A"/>
    <w:rsid w:val="003B4F35"/>
    <w:rsid w:val="003B6063"/>
    <w:rsid w:val="003B63D2"/>
    <w:rsid w:val="003B6E33"/>
    <w:rsid w:val="003C2C10"/>
    <w:rsid w:val="003C4165"/>
    <w:rsid w:val="003C6E67"/>
    <w:rsid w:val="003D0398"/>
    <w:rsid w:val="003D25F5"/>
    <w:rsid w:val="003D66A0"/>
    <w:rsid w:val="003D69B9"/>
    <w:rsid w:val="003E0013"/>
    <w:rsid w:val="003E1FF8"/>
    <w:rsid w:val="003E341F"/>
    <w:rsid w:val="003E3D6E"/>
    <w:rsid w:val="003E456C"/>
    <w:rsid w:val="003E4744"/>
    <w:rsid w:val="003F2271"/>
    <w:rsid w:val="003F323A"/>
    <w:rsid w:val="0040219B"/>
    <w:rsid w:val="004027CE"/>
    <w:rsid w:val="0040297F"/>
    <w:rsid w:val="00404737"/>
    <w:rsid w:val="00404F41"/>
    <w:rsid w:val="00405DAA"/>
    <w:rsid w:val="00406EF9"/>
    <w:rsid w:val="00413201"/>
    <w:rsid w:val="004136C2"/>
    <w:rsid w:val="0041443F"/>
    <w:rsid w:val="00414F8C"/>
    <w:rsid w:val="004153A0"/>
    <w:rsid w:val="004236BC"/>
    <w:rsid w:val="00423E84"/>
    <w:rsid w:val="00427186"/>
    <w:rsid w:val="004306C8"/>
    <w:rsid w:val="00436D10"/>
    <w:rsid w:val="004402EA"/>
    <w:rsid w:val="0044114B"/>
    <w:rsid w:val="00442B28"/>
    <w:rsid w:val="004468D6"/>
    <w:rsid w:val="004517C2"/>
    <w:rsid w:val="004539A3"/>
    <w:rsid w:val="0045430A"/>
    <w:rsid w:val="0045465F"/>
    <w:rsid w:val="00462F6C"/>
    <w:rsid w:val="00463DDE"/>
    <w:rsid w:val="0046642D"/>
    <w:rsid w:val="00473FEE"/>
    <w:rsid w:val="004749AC"/>
    <w:rsid w:val="00475A35"/>
    <w:rsid w:val="004765D0"/>
    <w:rsid w:val="00480C09"/>
    <w:rsid w:val="00480D4A"/>
    <w:rsid w:val="00481586"/>
    <w:rsid w:val="004876CA"/>
    <w:rsid w:val="00491A7F"/>
    <w:rsid w:val="00494403"/>
    <w:rsid w:val="00496B27"/>
    <w:rsid w:val="0049776E"/>
    <w:rsid w:val="004A037C"/>
    <w:rsid w:val="004A0BE8"/>
    <w:rsid w:val="004A12E0"/>
    <w:rsid w:val="004A562D"/>
    <w:rsid w:val="004A66B4"/>
    <w:rsid w:val="004A7DE9"/>
    <w:rsid w:val="004B13A8"/>
    <w:rsid w:val="004B390D"/>
    <w:rsid w:val="004B3CB6"/>
    <w:rsid w:val="004B4A9B"/>
    <w:rsid w:val="004B5CCE"/>
    <w:rsid w:val="004B6AF6"/>
    <w:rsid w:val="004C395F"/>
    <w:rsid w:val="004C5FC8"/>
    <w:rsid w:val="004C623B"/>
    <w:rsid w:val="004C6BAE"/>
    <w:rsid w:val="004D42F2"/>
    <w:rsid w:val="004D43E2"/>
    <w:rsid w:val="004D6630"/>
    <w:rsid w:val="004E0968"/>
    <w:rsid w:val="004E0ACB"/>
    <w:rsid w:val="004E1368"/>
    <w:rsid w:val="004E21F8"/>
    <w:rsid w:val="004E37BB"/>
    <w:rsid w:val="004E5DBE"/>
    <w:rsid w:val="004E634E"/>
    <w:rsid w:val="004F0676"/>
    <w:rsid w:val="004F131E"/>
    <w:rsid w:val="004F299B"/>
    <w:rsid w:val="004F2A17"/>
    <w:rsid w:val="004F41D0"/>
    <w:rsid w:val="004F7C30"/>
    <w:rsid w:val="004F7E22"/>
    <w:rsid w:val="005108F2"/>
    <w:rsid w:val="00513120"/>
    <w:rsid w:val="00513C70"/>
    <w:rsid w:val="00515A8B"/>
    <w:rsid w:val="0052008E"/>
    <w:rsid w:val="005248F6"/>
    <w:rsid w:val="00527CA7"/>
    <w:rsid w:val="0053034F"/>
    <w:rsid w:val="0053082B"/>
    <w:rsid w:val="005323D0"/>
    <w:rsid w:val="005330D9"/>
    <w:rsid w:val="00536569"/>
    <w:rsid w:val="005369A4"/>
    <w:rsid w:val="00540609"/>
    <w:rsid w:val="00541FC1"/>
    <w:rsid w:val="00542275"/>
    <w:rsid w:val="005423E2"/>
    <w:rsid w:val="00542BCF"/>
    <w:rsid w:val="00551F8F"/>
    <w:rsid w:val="00553826"/>
    <w:rsid w:val="00553E9A"/>
    <w:rsid w:val="005542BD"/>
    <w:rsid w:val="0055586C"/>
    <w:rsid w:val="00556EA8"/>
    <w:rsid w:val="00561716"/>
    <w:rsid w:val="00562C80"/>
    <w:rsid w:val="00565F2C"/>
    <w:rsid w:val="005668BC"/>
    <w:rsid w:val="00567F97"/>
    <w:rsid w:val="00570A19"/>
    <w:rsid w:val="00571837"/>
    <w:rsid w:val="00572A82"/>
    <w:rsid w:val="00576928"/>
    <w:rsid w:val="00577817"/>
    <w:rsid w:val="00580853"/>
    <w:rsid w:val="00581116"/>
    <w:rsid w:val="00583249"/>
    <w:rsid w:val="005836D5"/>
    <w:rsid w:val="00583E14"/>
    <w:rsid w:val="005853C4"/>
    <w:rsid w:val="00585C06"/>
    <w:rsid w:val="00593D79"/>
    <w:rsid w:val="00595C57"/>
    <w:rsid w:val="005A0826"/>
    <w:rsid w:val="005A0F57"/>
    <w:rsid w:val="005A2065"/>
    <w:rsid w:val="005A2D29"/>
    <w:rsid w:val="005A2DF0"/>
    <w:rsid w:val="005A4CD9"/>
    <w:rsid w:val="005A7A66"/>
    <w:rsid w:val="005B016B"/>
    <w:rsid w:val="005B21F6"/>
    <w:rsid w:val="005B2888"/>
    <w:rsid w:val="005B2C48"/>
    <w:rsid w:val="005B4015"/>
    <w:rsid w:val="005B7D57"/>
    <w:rsid w:val="005C748C"/>
    <w:rsid w:val="005D2782"/>
    <w:rsid w:val="005D306C"/>
    <w:rsid w:val="005D3D11"/>
    <w:rsid w:val="005D5B03"/>
    <w:rsid w:val="005D6130"/>
    <w:rsid w:val="005D7F35"/>
    <w:rsid w:val="005E1608"/>
    <w:rsid w:val="005E7B7A"/>
    <w:rsid w:val="005F1615"/>
    <w:rsid w:val="005F16AA"/>
    <w:rsid w:val="005F1B93"/>
    <w:rsid w:val="005F4386"/>
    <w:rsid w:val="005F7298"/>
    <w:rsid w:val="0060213D"/>
    <w:rsid w:val="006048A7"/>
    <w:rsid w:val="00604B0F"/>
    <w:rsid w:val="0060559F"/>
    <w:rsid w:val="0060615E"/>
    <w:rsid w:val="006070CD"/>
    <w:rsid w:val="0061202D"/>
    <w:rsid w:val="00612462"/>
    <w:rsid w:val="006135D1"/>
    <w:rsid w:val="00613C84"/>
    <w:rsid w:val="0062333E"/>
    <w:rsid w:val="006303AB"/>
    <w:rsid w:val="0063199C"/>
    <w:rsid w:val="006345E1"/>
    <w:rsid w:val="0063468B"/>
    <w:rsid w:val="00634C1A"/>
    <w:rsid w:val="006420A1"/>
    <w:rsid w:val="00642E1C"/>
    <w:rsid w:val="0064397C"/>
    <w:rsid w:val="00645A8C"/>
    <w:rsid w:val="00646CED"/>
    <w:rsid w:val="006500BB"/>
    <w:rsid w:val="00650875"/>
    <w:rsid w:val="006508D3"/>
    <w:rsid w:val="00652E4B"/>
    <w:rsid w:val="0065478F"/>
    <w:rsid w:val="00654BC7"/>
    <w:rsid w:val="00663DC4"/>
    <w:rsid w:val="006662E9"/>
    <w:rsid w:val="0067057D"/>
    <w:rsid w:val="006732B4"/>
    <w:rsid w:val="00677029"/>
    <w:rsid w:val="00677AA0"/>
    <w:rsid w:val="0068021A"/>
    <w:rsid w:val="006812BF"/>
    <w:rsid w:val="00681C28"/>
    <w:rsid w:val="00683602"/>
    <w:rsid w:val="006848F3"/>
    <w:rsid w:val="00690C66"/>
    <w:rsid w:val="006916C2"/>
    <w:rsid w:val="006965F4"/>
    <w:rsid w:val="006A0D8E"/>
    <w:rsid w:val="006A2A57"/>
    <w:rsid w:val="006A3F3D"/>
    <w:rsid w:val="006A4EB8"/>
    <w:rsid w:val="006A5AF7"/>
    <w:rsid w:val="006B0981"/>
    <w:rsid w:val="006B4064"/>
    <w:rsid w:val="006B4A2A"/>
    <w:rsid w:val="006B5E82"/>
    <w:rsid w:val="006C2EE6"/>
    <w:rsid w:val="006C6D52"/>
    <w:rsid w:val="006D557D"/>
    <w:rsid w:val="006D6814"/>
    <w:rsid w:val="006D769D"/>
    <w:rsid w:val="006E1DC7"/>
    <w:rsid w:val="006E31D6"/>
    <w:rsid w:val="006E46C8"/>
    <w:rsid w:val="006E7107"/>
    <w:rsid w:val="006F0297"/>
    <w:rsid w:val="006F1A24"/>
    <w:rsid w:val="006F20CF"/>
    <w:rsid w:val="006F5B32"/>
    <w:rsid w:val="006F62D5"/>
    <w:rsid w:val="006F651A"/>
    <w:rsid w:val="00703DB2"/>
    <w:rsid w:val="00710ECD"/>
    <w:rsid w:val="007112C6"/>
    <w:rsid w:val="00712209"/>
    <w:rsid w:val="00714964"/>
    <w:rsid w:val="00720A14"/>
    <w:rsid w:val="00720BAC"/>
    <w:rsid w:val="0072213A"/>
    <w:rsid w:val="00724465"/>
    <w:rsid w:val="007249F4"/>
    <w:rsid w:val="007253A9"/>
    <w:rsid w:val="00726EF4"/>
    <w:rsid w:val="007301CD"/>
    <w:rsid w:val="00730969"/>
    <w:rsid w:val="00731F1B"/>
    <w:rsid w:val="0073255F"/>
    <w:rsid w:val="00736211"/>
    <w:rsid w:val="0074303F"/>
    <w:rsid w:val="007438E9"/>
    <w:rsid w:val="00746675"/>
    <w:rsid w:val="007500BB"/>
    <w:rsid w:val="007536F2"/>
    <w:rsid w:val="007550B0"/>
    <w:rsid w:val="007613A2"/>
    <w:rsid w:val="007638A4"/>
    <w:rsid w:val="007645F2"/>
    <w:rsid w:val="00764E9C"/>
    <w:rsid w:val="00776C6F"/>
    <w:rsid w:val="00781CE3"/>
    <w:rsid w:val="0078242E"/>
    <w:rsid w:val="00782FDC"/>
    <w:rsid w:val="0078353B"/>
    <w:rsid w:val="00785858"/>
    <w:rsid w:val="007862DF"/>
    <w:rsid w:val="00786634"/>
    <w:rsid w:val="00786CFE"/>
    <w:rsid w:val="00786DA5"/>
    <w:rsid w:val="00796B09"/>
    <w:rsid w:val="007A0DA1"/>
    <w:rsid w:val="007A27E0"/>
    <w:rsid w:val="007A4CED"/>
    <w:rsid w:val="007A5784"/>
    <w:rsid w:val="007A5B5A"/>
    <w:rsid w:val="007A6FB4"/>
    <w:rsid w:val="007B0FC4"/>
    <w:rsid w:val="007B1428"/>
    <w:rsid w:val="007B71CA"/>
    <w:rsid w:val="007B720B"/>
    <w:rsid w:val="007C0D75"/>
    <w:rsid w:val="007C1458"/>
    <w:rsid w:val="007C288D"/>
    <w:rsid w:val="007C6044"/>
    <w:rsid w:val="007C6699"/>
    <w:rsid w:val="007C7A20"/>
    <w:rsid w:val="007C7B6A"/>
    <w:rsid w:val="007D0439"/>
    <w:rsid w:val="007D1224"/>
    <w:rsid w:val="007D423A"/>
    <w:rsid w:val="007D49A2"/>
    <w:rsid w:val="007D49B7"/>
    <w:rsid w:val="007D5141"/>
    <w:rsid w:val="007D5552"/>
    <w:rsid w:val="007D5F36"/>
    <w:rsid w:val="007E2972"/>
    <w:rsid w:val="007E3486"/>
    <w:rsid w:val="007E3853"/>
    <w:rsid w:val="007E419E"/>
    <w:rsid w:val="007E4C6F"/>
    <w:rsid w:val="007E67E0"/>
    <w:rsid w:val="007F0FC9"/>
    <w:rsid w:val="007F211B"/>
    <w:rsid w:val="007F4894"/>
    <w:rsid w:val="007F70CF"/>
    <w:rsid w:val="007F7B2B"/>
    <w:rsid w:val="0080078C"/>
    <w:rsid w:val="00800F58"/>
    <w:rsid w:val="00802C6E"/>
    <w:rsid w:val="00803B0A"/>
    <w:rsid w:val="00803D6A"/>
    <w:rsid w:val="00803E6F"/>
    <w:rsid w:val="00806BFC"/>
    <w:rsid w:val="0081112F"/>
    <w:rsid w:val="00811EC4"/>
    <w:rsid w:val="0081417F"/>
    <w:rsid w:val="008150E1"/>
    <w:rsid w:val="008222D6"/>
    <w:rsid w:val="008266B6"/>
    <w:rsid w:val="00826941"/>
    <w:rsid w:val="008368D1"/>
    <w:rsid w:val="00841AAE"/>
    <w:rsid w:val="008464F7"/>
    <w:rsid w:val="00847CEF"/>
    <w:rsid w:val="00847D08"/>
    <w:rsid w:val="00850AA4"/>
    <w:rsid w:val="00860FA2"/>
    <w:rsid w:val="00861884"/>
    <w:rsid w:val="008622C7"/>
    <w:rsid w:val="0086358B"/>
    <w:rsid w:val="008644CF"/>
    <w:rsid w:val="00865711"/>
    <w:rsid w:val="00865902"/>
    <w:rsid w:val="008675CD"/>
    <w:rsid w:val="0087655F"/>
    <w:rsid w:val="00881BEC"/>
    <w:rsid w:val="008877EA"/>
    <w:rsid w:val="0089474A"/>
    <w:rsid w:val="008950CF"/>
    <w:rsid w:val="008A0115"/>
    <w:rsid w:val="008A02A8"/>
    <w:rsid w:val="008A25E7"/>
    <w:rsid w:val="008A320C"/>
    <w:rsid w:val="008A5538"/>
    <w:rsid w:val="008A6527"/>
    <w:rsid w:val="008B18F4"/>
    <w:rsid w:val="008B2050"/>
    <w:rsid w:val="008B261E"/>
    <w:rsid w:val="008B3E47"/>
    <w:rsid w:val="008B5EC8"/>
    <w:rsid w:val="008C3454"/>
    <w:rsid w:val="008C5B83"/>
    <w:rsid w:val="008C62F4"/>
    <w:rsid w:val="008C64D2"/>
    <w:rsid w:val="008C7EBA"/>
    <w:rsid w:val="008D3DB9"/>
    <w:rsid w:val="008D43ED"/>
    <w:rsid w:val="008D67FD"/>
    <w:rsid w:val="008D6D87"/>
    <w:rsid w:val="008E34E6"/>
    <w:rsid w:val="008E38DE"/>
    <w:rsid w:val="008E4B26"/>
    <w:rsid w:val="008E5041"/>
    <w:rsid w:val="008F0B6F"/>
    <w:rsid w:val="008F2DFA"/>
    <w:rsid w:val="008F6F5F"/>
    <w:rsid w:val="008F7FCA"/>
    <w:rsid w:val="009123CC"/>
    <w:rsid w:val="0091273C"/>
    <w:rsid w:val="00915EA3"/>
    <w:rsid w:val="00916AE2"/>
    <w:rsid w:val="0092006B"/>
    <w:rsid w:val="00920C8E"/>
    <w:rsid w:val="009229D9"/>
    <w:rsid w:val="009257BA"/>
    <w:rsid w:val="00926894"/>
    <w:rsid w:val="00931628"/>
    <w:rsid w:val="009355F3"/>
    <w:rsid w:val="00940260"/>
    <w:rsid w:val="00942B64"/>
    <w:rsid w:val="009440E1"/>
    <w:rsid w:val="009469C8"/>
    <w:rsid w:val="0094749D"/>
    <w:rsid w:val="0094797F"/>
    <w:rsid w:val="00951184"/>
    <w:rsid w:val="00953EC2"/>
    <w:rsid w:val="00954BF9"/>
    <w:rsid w:val="00956449"/>
    <w:rsid w:val="0096062D"/>
    <w:rsid w:val="00960C61"/>
    <w:rsid w:val="009631EE"/>
    <w:rsid w:val="0096495E"/>
    <w:rsid w:val="00967DB4"/>
    <w:rsid w:val="00973213"/>
    <w:rsid w:val="00973749"/>
    <w:rsid w:val="00973A25"/>
    <w:rsid w:val="00974EC5"/>
    <w:rsid w:val="00975495"/>
    <w:rsid w:val="009833CD"/>
    <w:rsid w:val="00984E96"/>
    <w:rsid w:val="009855B5"/>
    <w:rsid w:val="00987964"/>
    <w:rsid w:val="009909D1"/>
    <w:rsid w:val="0099534E"/>
    <w:rsid w:val="00996E3E"/>
    <w:rsid w:val="009A78C8"/>
    <w:rsid w:val="009B3611"/>
    <w:rsid w:val="009B463A"/>
    <w:rsid w:val="009B55E6"/>
    <w:rsid w:val="009B5DFC"/>
    <w:rsid w:val="009C17AB"/>
    <w:rsid w:val="009C3634"/>
    <w:rsid w:val="009C59D6"/>
    <w:rsid w:val="009C65FF"/>
    <w:rsid w:val="009C6643"/>
    <w:rsid w:val="009C7002"/>
    <w:rsid w:val="009D01C0"/>
    <w:rsid w:val="009D342A"/>
    <w:rsid w:val="009D4402"/>
    <w:rsid w:val="009D529F"/>
    <w:rsid w:val="009D78AA"/>
    <w:rsid w:val="009E2257"/>
    <w:rsid w:val="009E337F"/>
    <w:rsid w:val="009E41EE"/>
    <w:rsid w:val="009E4922"/>
    <w:rsid w:val="009E57AC"/>
    <w:rsid w:val="009E656E"/>
    <w:rsid w:val="009F01DA"/>
    <w:rsid w:val="009F1814"/>
    <w:rsid w:val="009F1891"/>
    <w:rsid w:val="009F4C3D"/>
    <w:rsid w:val="009F6C04"/>
    <w:rsid w:val="00A011DA"/>
    <w:rsid w:val="00A01C47"/>
    <w:rsid w:val="00A01FBE"/>
    <w:rsid w:val="00A03481"/>
    <w:rsid w:val="00A04648"/>
    <w:rsid w:val="00A04B18"/>
    <w:rsid w:val="00A05E36"/>
    <w:rsid w:val="00A06285"/>
    <w:rsid w:val="00A1099D"/>
    <w:rsid w:val="00A10F8D"/>
    <w:rsid w:val="00A1188E"/>
    <w:rsid w:val="00A16BFB"/>
    <w:rsid w:val="00A23511"/>
    <w:rsid w:val="00A25677"/>
    <w:rsid w:val="00A26C12"/>
    <w:rsid w:val="00A27C8C"/>
    <w:rsid w:val="00A30B52"/>
    <w:rsid w:val="00A30C92"/>
    <w:rsid w:val="00A3353E"/>
    <w:rsid w:val="00A34C2B"/>
    <w:rsid w:val="00A435F8"/>
    <w:rsid w:val="00A43C24"/>
    <w:rsid w:val="00A50434"/>
    <w:rsid w:val="00A50972"/>
    <w:rsid w:val="00A51EF3"/>
    <w:rsid w:val="00A52B0D"/>
    <w:rsid w:val="00A53FA1"/>
    <w:rsid w:val="00A5477E"/>
    <w:rsid w:val="00A54835"/>
    <w:rsid w:val="00A5575E"/>
    <w:rsid w:val="00A56E21"/>
    <w:rsid w:val="00A57996"/>
    <w:rsid w:val="00A632B6"/>
    <w:rsid w:val="00A67092"/>
    <w:rsid w:val="00A67DE5"/>
    <w:rsid w:val="00A7026C"/>
    <w:rsid w:val="00A752B4"/>
    <w:rsid w:val="00A76F0B"/>
    <w:rsid w:val="00A81F87"/>
    <w:rsid w:val="00A84D63"/>
    <w:rsid w:val="00A85CB7"/>
    <w:rsid w:val="00A92C97"/>
    <w:rsid w:val="00A953CC"/>
    <w:rsid w:val="00A96A8F"/>
    <w:rsid w:val="00A9757A"/>
    <w:rsid w:val="00AA087D"/>
    <w:rsid w:val="00AA19F1"/>
    <w:rsid w:val="00AA27CA"/>
    <w:rsid w:val="00AA496E"/>
    <w:rsid w:val="00AA7C26"/>
    <w:rsid w:val="00AB1DEB"/>
    <w:rsid w:val="00AB2471"/>
    <w:rsid w:val="00AB3E76"/>
    <w:rsid w:val="00AB430F"/>
    <w:rsid w:val="00AB4C04"/>
    <w:rsid w:val="00AB63FB"/>
    <w:rsid w:val="00AB66FF"/>
    <w:rsid w:val="00AC0389"/>
    <w:rsid w:val="00AC163F"/>
    <w:rsid w:val="00AC1980"/>
    <w:rsid w:val="00AC1D79"/>
    <w:rsid w:val="00AC2E3A"/>
    <w:rsid w:val="00AD3A47"/>
    <w:rsid w:val="00AD4683"/>
    <w:rsid w:val="00AD6479"/>
    <w:rsid w:val="00AD6A43"/>
    <w:rsid w:val="00AE2E95"/>
    <w:rsid w:val="00AF0A2E"/>
    <w:rsid w:val="00AF0E47"/>
    <w:rsid w:val="00AF71A2"/>
    <w:rsid w:val="00B00625"/>
    <w:rsid w:val="00B022AF"/>
    <w:rsid w:val="00B10EE4"/>
    <w:rsid w:val="00B10F97"/>
    <w:rsid w:val="00B11B76"/>
    <w:rsid w:val="00B11D4D"/>
    <w:rsid w:val="00B1303D"/>
    <w:rsid w:val="00B1311B"/>
    <w:rsid w:val="00B156EA"/>
    <w:rsid w:val="00B177EB"/>
    <w:rsid w:val="00B208CE"/>
    <w:rsid w:val="00B247C2"/>
    <w:rsid w:val="00B2723A"/>
    <w:rsid w:val="00B27C3E"/>
    <w:rsid w:val="00B318A2"/>
    <w:rsid w:val="00B32C49"/>
    <w:rsid w:val="00B32D7F"/>
    <w:rsid w:val="00B355C6"/>
    <w:rsid w:val="00B376FA"/>
    <w:rsid w:val="00B43C69"/>
    <w:rsid w:val="00B46393"/>
    <w:rsid w:val="00B468AC"/>
    <w:rsid w:val="00B57605"/>
    <w:rsid w:val="00B57933"/>
    <w:rsid w:val="00B62B4D"/>
    <w:rsid w:val="00B6304A"/>
    <w:rsid w:val="00B70B05"/>
    <w:rsid w:val="00B73C9F"/>
    <w:rsid w:val="00B77703"/>
    <w:rsid w:val="00B77B8B"/>
    <w:rsid w:val="00B80E7A"/>
    <w:rsid w:val="00B83D92"/>
    <w:rsid w:val="00B846DC"/>
    <w:rsid w:val="00B84C80"/>
    <w:rsid w:val="00B858D6"/>
    <w:rsid w:val="00B90571"/>
    <w:rsid w:val="00B958D1"/>
    <w:rsid w:val="00B95C5A"/>
    <w:rsid w:val="00B95FC4"/>
    <w:rsid w:val="00B97856"/>
    <w:rsid w:val="00B97FF4"/>
    <w:rsid w:val="00BA1602"/>
    <w:rsid w:val="00BA176F"/>
    <w:rsid w:val="00BA1E4E"/>
    <w:rsid w:val="00BA44F7"/>
    <w:rsid w:val="00BA51C4"/>
    <w:rsid w:val="00BA67E3"/>
    <w:rsid w:val="00BB0527"/>
    <w:rsid w:val="00BB08DB"/>
    <w:rsid w:val="00BB3779"/>
    <w:rsid w:val="00BB530D"/>
    <w:rsid w:val="00BB5A3C"/>
    <w:rsid w:val="00BB7E42"/>
    <w:rsid w:val="00BC534A"/>
    <w:rsid w:val="00BC650A"/>
    <w:rsid w:val="00BC7CB1"/>
    <w:rsid w:val="00BD4AE9"/>
    <w:rsid w:val="00BD77BC"/>
    <w:rsid w:val="00BE33C6"/>
    <w:rsid w:val="00BE5755"/>
    <w:rsid w:val="00BE7A56"/>
    <w:rsid w:val="00BF00F6"/>
    <w:rsid w:val="00BF0471"/>
    <w:rsid w:val="00BF2EAC"/>
    <w:rsid w:val="00BF43C9"/>
    <w:rsid w:val="00BF4D05"/>
    <w:rsid w:val="00BF76CB"/>
    <w:rsid w:val="00C030C2"/>
    <w:rsid w:val="00C03446"/>
    <w:rsid w:val="00C043C9"/>
    <w:rsid w:val="00C04FD4"/>
    <w:rsid w:val="00C05338"/>
    <w:rsid w:val="00C05A63"/>
    <w:rsid w:val="00C11EDD"/>
    <w:rsid w:val="00C11EEA"/>
    <w:rsid w:val="00C13E80"/>
    <w:rsid w:val="00C148B9"/>
    <w:rsid w:val="00C16F96"/>
    <w:rsid w:val="00C16FF7"/>
    <w:rsid w:val="00C222DF"/>
    <w:rsid w:val="00C245A9"/>
    <w:rsid w:val="00C24895"/>
    <w:rsid w:val="00C279D9"/>
    <w:rsid w:val="00C3508D"/>
    <w:rsid w:val="00C36AFB"/>
    <w:rsid w:val="00C36F9D"/>
    <w:rsid w:val="00C4399E"/>
    <w:rsid w:val="00C44A2E"/>
    <w:rsid w:val="00C47AF1"/>
    <w:rsid w:val="00C47C56"/>
    <w:rsid w:val="00C47CD7"/>
    <w:rsid w:val="00C51E46"/>
    <w:rsid w:val="00C534E2"/>
    <w:rsid w:val="00C633D3"/>
    <w:rsid w:val="00C66C64"/>
    <w:rsid w:val="00C679E4"/>
    <w:rsid w:val="00C70DFC"/>
    <w:rsid w:val="00C71161"/>
    <w:rsid w:val="00C7281B"/>
    <w:rsid w:val="00C74E87"/>
    <w:rsid w:val="00C761EC"/>
    <w:rsid w:val="00C81F4A"/>
    <w:rsid w:val="00C83C1F"/>
    <w:rsid w:val="00C90EC2"/>
    <w:rsid w:val="00C926AE"/>
    <w:rsid w:val="00C96E17"/>
    <w:rsid w:val="00CA050C"/>
    <w:rsid w:val="00CA0917"/>
    <w:rsid w:val="00CA281F"/>
    <w:rsid w:val="00CA28F8"/>
    <w:rsid w:val="00CA3E5B"/>
    <w:rsid w:val="00CA64CF"/>
    <w:rsid w:val="00CA7934"/>
    <w:rsid w:val="00CB20EB"/>
    <w:rsid w:val="00CB3CC2"/>
    <w:rsid w:val="00CB54FC"/>
    <w:rsid w:val="00CC2A0C"/>
    <w:rsid w:val="00CC5532"/>
    <w:rsid w:val="00CD305F"/>
    <w:rsid w:val="00CD34E6"/>
    <w:rsid w:val="00CD45E2"/>
    <w:rsid w:val="00CE0255"/>
    <w:rsid w:val="00CE123A"/>
    <w:rsid w:val="00CE46C3"/>
    <w:rsid w:val="00CE6420"/>
    <w:rsid w:val="00CF01C7"/>
    <w:rsid w:val="00CF21E9"/>
    <w:rsid w:val="00D000E4"/>
    <w:rsid w:val="00D00AD3"/>
    <w:rsid w:val="00D016EF"/>
    <w:rsid w:val="00D01A3E"/>
    <w:rsid w:val="00D037BF"/>
    <w:rsid w:val="00D05A70"/>
    <w:rsid w:val="00D05C22"/>
    <w:rsid w:val="00D06BDC"/>
    <w:rsid w:val="00D072E4"/>
    <w:rsid w:val="00D1132E"/>
    <w:rsid w:val="00D1321F"/>
    <w:rsid w:val="00D1336C"/>
    <w:rsid w:val="00D14E7B"/>
    <w:rsid w:val="00D24B95"/>
    <w:rsid w:val="00D26089"/>
    <w:rsid w:val="00D30083"/>
    <w:rsid w:val="00D315AC"/>
    <w:rsid w:val="00D32777"/>
    <w:rsid w:val="00D334E0"/>
    <w:rsid w:val="00D42C4D"/>
    <w:rsid w:val="00D44379"/>
    <w:rsid w:val="00D45FD4"/>
    <w:rsid w:val="00D5150A"/>
    <w:rsid w:val="00D536AC"/>
    <w:rsid w:val="00D54665"/>
    <w:rsid w:val="00D56D5B"/>
    <w:rsid w:val="00D6069D"/>
    <w:rsid w:val="00D627F2"/>
    <w:rsid w:val="00D62DD6"/>
    <w:rsid w:val="00D640FC"/>
    <w:rsid w:val="00D7160F"/>
    <w:rsid w:val="00D71B8B"/>
    <w:rsid w:val="00D720D6"/>
    <w:rsid w:val="00D73E46"/>
    <w:rsid w:val="00D75EBA"/>
    <w:rsid w:val="00D80992"/>
    <w:rsid w:val="00D926AD"/>
    <w:rsid w:val="00D927E4"/>
    <w:rsid w:val="00D95112"/>
    <w:rsid w:val="00DA0114"/>
    <w:rsid w:val="00DA0E0D"/>
    <w:rsid w:val="00DA4A02"/>
    <w:rsid w:val="00DA5C85"/>
    <w:rsid w:val="00DB1FF8"/>
    <w:rsid w:val="00DB367A"/>
    <w:rsid w:val="00DB5A53"/>
    <w:rsid w:val="00DC096E"/>
    <w:rsid w:val="00DC3499"/>
    <w:rsid w:val="00DC35B7"/>
    <w:rsid w:val="00DC7ACE"/>
    <w:rsid w:val="00DC7F25"/>
    <w:rsid w:val="00DD02D1"/>
    <w:rsid w:val="00DD0A43"/>
    <w:rsid w:val="00DD26FE"/>
    <w:rsid w:val="00DD4739"/>
    <w:rsid w:val="00DD4D56"/>
    <w:rsid w:val="00DD572C"/>
    <w:rsid w:val="00DD6028"/>
    <w:rsid w:val="00DD76E0"/>
    <w:rsid w:val="00DE3F31"/>
    <w:rsid w:val="00DE75ED"/>
    <w:rsid w:val="00DE7829"/>
    <w:rsid w:val="00DF0BA3"/>
    <w:rsid w:val="00DF0F4F"/>
    <w:rsid w:val="00DF2454"/>
    <w:rsid w:val="00DF247E"/>
    <w:rsid w:val="00E005E8"/>
    <w:rsid w:val="00E00E94"/>
    <w:rsid w:val="00E01CF5"/>
    <w:rsid w:val="00E02660"/>
    <w:rsid w:val="00E041A2"/>
    <w:rsid w:val="00E05936"/>
    <w:rsid w:val="00E060DB"/>
    <w:rsid w:val="00E1155E"/>
    <w:rsid w:val="00E17658"/>
    <w:rsid w:val="00E17959"/>
    <w:rsid w:val="00E217C1"/>
    <w:rsid w:val="00E233B5"/>
    <w:rsid w:val="00E24EF2"/>
    <w:rsid w:val="00E264CE"/>
    <w:rsid w:val="00E27689"/>
    <w:rsid w:val="00E31850"/>
    <w:rsid w:val="00E318B9"/>
    <w:rsid w:val="00E33618"/>
    <w:rsid w:val="00E33E5B"/>
    <w:rsid w:val="00E3582F"/>
    <w:rsid w:val="00E37C7F"/>
    <w:rsid w:val="00E413B3"/>
    <w:rsid w:val="00E415E2"/>
    <w:rsid w:val="00E41B55"/>
    <w:rsid w:val="00E41E7F"/>
    <w:rsid w:val="00E42142"/>
    <w:rsid w:val="00E4312F"/>
    <w:rsid w:val="00E4321E"/>
    <w:rsid w:val="00E46625"/>
    <w:rsid w:val="00E47A57"/>
    <w:rsid w:val="00E52111"/>
    <w:rsid w:val="00E545F6"/>
    <w:rsid w:val="00E55023"/>
    <w:rsid w:val="00E5566D"/>
    <w:rsid w:val="00E567F1"/>
    <w:rsid w:val="00E61B20"/>
    <w:rsid w:val="00E61D09"/>
    <w:rsid w:val="00E66F35"/>
    <w:rsid w:val="00E6724C"/>
    <w:rsid w:val="00E6745F"/>
    <w:rsid w:val="00E73779"/>
    <w:rsid w:val="00E74F61"/>
    <w:rsid w:val="00E762A1"/>
    <w:rsid w:val="00E76A92"/>
    <w:rsid w:val="00E814EE"/>
    <w:rsid w:val="00E83B36"/>
    <w:rsid w:val="00E84283"/>
    <w:rsid w:val="00E84778"/>
    <w:rsid w:val="00E84FE6"/>
    <w:rsid w:val="00E91DF8"/>
    <w:rsid w:val="00E92348"/>
    <w:rsid w:val="00E92728"/>
    <w:rsid w:val="00E935C8"/>
    <w:rsid w:val="00E94AA9"/>
    <w:rsid w:val="00EA1F4B"/>
    <w:rsid w:val="00EA5BE8"/>
    <w:rsid w:val="00EA7468"/>
    <w:rsid w:val="00EB011D"/>
    <w:rsid w:val="00EB28D7"/>
    <w:rsid w:val="00EC21A6"/>
    <w:rsid w:val="00EC2ECB"/>
    <w:rsid w:val="00EC44C3"/>
    <w:rsid w:val="00EC45CC"/>
    <w:rsid w:val="00EC5C78"/>
    <w:rsid w:val="00EC6660"/>
    <w:rsid w:val="00ED22C1"/>
    <w:rsid w:val="00ED265D"/>
    <w:rsid w:val="00ED4933"/>
    <w:rsid w:val="00ED616C"/>
    <w:rsid w:val="00ED66A8"/>
    <w:rsid w:val="00ED767E"/>
    <w:rsid w:val="00EE2530"/>
    <w:rsid w:val="00EF0FC9"/>
    <w:rsid w:val="00EF3C10"/>
    <w:rsid w:val="00F02565"/>
    <w:rsid w:val="00F02CD4"/>
    <w:rsid w:val="00F05582"/>
    <w:rsid w:val="00F05A45"/>
    <w:rsid w:val="00F06EF2"/>
    <w:rsid w:val="00F07224"/>
    <w:rsid w:val="00F14828"/>
    <w:rsid w:val="00F15608"/>
    <w:rsid w:val="00F17B08"/>
    <w:rsid w:val="00F20B72"/>
    <w:rsid w:val="00F260C4"/>
    <w:rsid w:val="00F272C4"/>
    <w:rsid w:val="00F27459"/>
    <w:rsid w:val="00F306AA"/>
    <w:rsid w:val="00F338DE"/>
    <w:rsid w:val="00F365F0"/>
    <w:rsid w:val="00F36E20"/>
    <w:rsid w:val="00F37636"/>
    <w:rsid w:val="00F40AE4"/>
    <w:rsid w:val="00F453B3"/>
    <w:rsid w:val="00F521C9"/>
    <w:rsid w:val="00F527E7"/>
    <w:rsid w:val="00F563E5"/>
    <w:rsid w:val="00F62EC6"/>
    <w:rsid w:val="00F633D8"/>
    <w:rsid w:val="00F72B2B"/>
    <w:rsid w:val="00F74C52"/>
    <w:rsid w:val="00F76368"/>
    <w:rsid w:val="00F77445"/>
    <w:rsid w:val="00F80464"/>
    <w:rsid w:val="00F804C8"/>
    <w:rsid w:val="00F812A5"/>
    <w:rsid w:val="00F825EB"/>
    <w:rsid w:val="00F850E4"/>
    <w:rsid w:val="00F8641C"/>
    <w:rsid w:val="00F868B3"/>
    <w:rsid w:val="00F9225F"/>
    <w:rsid w:val="00F93618"/>
    <w:rsid w:val="00F9439C"/>
    <w:rsid w:val="00F9616D"/>
    <w:rsid w:val="00FA01C6"/>
    <w:rsid w:val="00FA1E2C"/>
    <w:rsid w:val="00FA3913"/>
    <w:rsid w:val="00FA57B0"/>
    <w:rsid w:val="00FA6628"/>
    <w:rsid w:val="00FA7101"/>
    <w:rsid w:val="00FB25FF"/>
    <w:rsid w:val="00FB43E6"/>
    <w:rsid w:val="00FB4A02"/>
    <w:rsid w:val="00FC010E"/>
    <w:rsid w:val="00FC2530"/>
    <w:rsid w:val="00FC3693"/>
    <w:rsid w:val="00FC510D"/>
    <w:rsid w:val="00FD29AA"/>
    <w:rsid w:val="00FD31DA"/>
    <w:rsid w:val="00FD415F"/>
    <w:rsid w:val="00FD525D"/>
    <w:rsid w:val="00FD6022"/>
    <w:rsid w:val="00FE130C"/>
    <w:rsid w:val="00FE1AC5"/>
    <w:rsid w:val="00FE2D55"/>
    <w:rsid w:val="00FE32F6"/>
    <w:rsid w:val="00FE3CE8"/>
    <w:rsid w:val="00FF03E3"/>
    <w:rsid w:val="00FF43A6"/>
    <w:rsid w:val="00FF4C2E"/>
    <w:rsid w:val="00FF4ED4"/>
    <w:rsid w:val="00FF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C808A"/>
  <w15:docId w15:val="{58A600F6-24B6-42BB-9BE7-B3A305809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03D6A"/>
    <w:pPr>
      <w:spacing w:after="0" w:line="240" w:lineRule="auto"/>
      <w:jc w:val="both"/>
    </w:pPr>
    <w:rPr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D536AC"/>
    <w:pPr>
      <w:keepNext/>
      <w:keepLines/>
      <w:pageBreakBefore/>
      <w:numPr>
        <w:numId w:val="1"/>
      </w:numPr>
      <w:spacing w:before="240"/>
      <w:ind w:left="431" w:hanging="431"/>
      <w:outlineLvl w:val="0"/>
    </w:pPr>
    <w:rPr>
      <w:rFonts w:eastAsiaTheme="majorEastAsia" w:cstheme="majorBidi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86CFE"/>
    <w:pPr>
      <w:keepNext/>
      <w:keepLines/>
      <w:numPr>
        <w:ilvl w:val="1"/>
        <w:numId w:val="1"/>
      </w:numPr>
      <w:spacing w:before="240"/>
      <w:ind w:left="578" w:hanging="578"/>
      <w:outlineLvl w:val="1"/>
    </w:pPr>
    <w:rPr>
      <w:rFonts w:eastAsiaTheme="majorEastAsia" w:cstheme="majorBidi"/>
      <w:color w:val="002060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CC2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B3CC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CC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CC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CC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CC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CC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Ondertitel">
    <w:name w:val="Subtitle"/>
    <w:basedOn w:val="Standaard"/>
    <w:next w:val="Standaard"/>
    <w:link w:val="OndertitelChar"/>
    <w:uiPriority w:val="11"/>
    <w:qFormat/>
    <w:rsid w:val="0045465F"/>
    <w:pPr>
      <w:numPr>
        <w:ilvl w:val="1"/>
      </w:numPr>
      <w:spacing w:after="240"/>
    </w:pPr>
    <w:rPr>
      <w:rFonts w:ascii="Broadway" w:eastAsiaTheme="minorEastAsia" w:hAnsi="Broadway"/>
      <w:spacing w:val="15"/>
      <w:sz w:val="4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5465F"/>
    <w:rPr>
      <w:rFonts w:ascii="Broadway" w:eastAsiaTheme="minorEastAsia" w:hAnsi="Broadway"/>
      <w:spacing w:val="15"/>
      <w:sz w:val="40"/>
    </w:rPr>
  </w:style>
  <w:style w:type="paragraph" w:styleId="Geenafstand">
    <w:name w:val="No Spacing"/>
    <w:aliases w:val="Vragen"/>
    <w:uiPriority w:val="1"/>
    <w:qFormat/>
    <w:rsid w:val="00E217C1"/>
    <w:pPr>
      <w:spacing w:after="0" w:line="240" w:lineRule="auto"/>
    </w:pPr>
    <w:rPr>
      <w:b/>
      <w:color w:val="ED7D31" w:themeColor="accent2"/>
      <w:sz w:val="24"/>
    </w:rPr>
  </w:style>
  <w:style w:type="character" w:customStyle="1" w:styleId="Kop1Char">
    <w:name w:val="Kop 1 Char"/>
    <w:basedOn w:val="Standaardalinea-lettertype"/>
    <w:link w:val="Kop1"/>
    <w:uiPriority w:val="9"/>
    <w:rsid w:val="00D536AC"/>
    <w:rPr>
      <w:rFonts w:eastAsiaTheme="majorEastAsia" w:cstheme="majorBidi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786CFE"/>
    <w:rPr>
      <w:rFonts w:eastAsiaTheme="majorEastAsia" w:cstheme="majorBidi"/>
      <w:color w:val="002060"/>
      <w:sz w:val="28"/>
      <w:szCs w:val="26"/>
    </w:rPr>
  </w:style>
  <w:style w:type="paragraph" w:styleId="Koptekst">
    <w:name w:val="header"/>
    <w:basedOn w:val="Standaard"/>
    <w:link w:val="KoptekstChar"/>
    <w:uiPriority w:val="99"/>
    <w:unhideWhenUsed/>
    <w:rsid w:val="00CB3CC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CB3CC2"/>
    <w:rPr>
      <w:rFonts w:ascii="Verdana" w:hAnsi="Verdana"/>
    </w:rPr>
  </w:style>
  <w:style w:type="paragraph" w:styleId="Voettekst">
    <w:name w:val="footer"/>
    <w:basedOn w:val="Standaard"/>
    <w:link w:val="VoettekstChar"/>
    <w:uiPriority w:val="99"/>
    <w:unhideWhenUsed/>
    <w:rsid w:val="00786CFE"/>
    <w:pPr>
      <w:tabs>
        <w:tab w:val="center" w:pos="4536"/>
        <w:tab w:val="right" w:pos="9072"/>
      </w:tabs>
    </w:pPr>
    <w:rPr>
      <w:sz w:val="18"/>
    </w:rPr>
  </w:style>
  <w:style w:type="character" w:customStyle="1" w:styleId="VoettekstChar">
    <w:name w:val="Voettekst Char"/>
    <w:basedOn w:val="Standaardalinea-lettertype"/>
    <w:link w:val="Voettekst"/>
    <w:uiPriority w:val="99"/>
    <w:rsid w:val="00786CFE"/>
    <w:rPr>
      <w:rFonts w:ascii="Verdana" w:hAnsi="Verdana"/>
      <w:sz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CC2"/>
    <w:pPr>
      <w:spacing w:line="259" w:lineRule="auto"/>
      <w:outlineLvl w:val="9"/>
    </w:pPr>
    <w:rPr>
      <w:rFonts w:asciiTheme="majorHAnsi" w:hAnsiTheme="majorHAnsi"/>
      <w:color w:val="2F5496" w:themeColor="accent1" w:themeShade="BF"/>
      <w:lang w:eastAsia="nl-BE"/>
    </w:rPr>
  </w:style>
  <w:style w:type="character" w:customStyle="1" w:styleId="Kop3Char">
    <w:name w:val="Kop 3 Char"/>
    <w:basedOn w:val="Standaardalinea-lettertype"/>
    <w:link w:val="Kop3"/>
    <w:uiPriority w:val="9"/>
    <w:rsid w:val="00CB3C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  <w:rPr>
      <w:b/>
    </w:rPr>
  </w:style>
  <w:style w:type="paragraph" w:styleId="Inhopg2">
    <w:name w:val="toc 2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</w:style>
  <w:style w:type="paragraph" w:styleId="Inhopg3">
    <w:name w:val="toc 3"/>
    <w:basedOn w:val="Standaard"/>
    <w:next w:val="Standaard"/>
    <w:autoRedefine/>
    <w:uiPriority w:val="39"/>
    <w:unhideWhenUsed/>
    <w:rsid w:val="00D30083"/>
    <w:rPr>
      <w:sz w:val="20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B3CC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CC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CC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CC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Standaardalinea-lettertype"/>
    <w:uiPriority w:val="99"/>
    <w:unhideWhenUsed/>
    <w:rsid w:val="00CB3CC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B4C04"/>
    <w:pPr>
      <w:spacing w:after="12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B4C04"/>
    <w:rPr>
      <w:rFonts w:eastAsiaTheme="majorEastAsia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642E1C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8C7EBA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8C7EBA"/>
    <w:rPr>
      <w:color w:val="954F72" w:themeColor="followedHyperlink"/>
      <w:u w:val="single"/>
    </w:rPr>
  </w:style>
  <w:style w:type="paragraph" w:styleId="Normaalweb">
    <w:name w:val="Normal (Web)"/>
    <w:basedOn w:val="Standaard"/>
    <w:uiPriority w:val="99"/>
    <w:semiHidden/>
    <w:unhideWhenUsed/>
    <w:rsid w:val="00726EF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nl-BE"/>
    </w:rPr>
  </w:style>
  <w:style w:type="character" w:styleId="Tekstvantijdelijkeaanduiding">
    <w:name w:val="Placeholder Text"/>
    <w:basedOn w:val="Standaardalinea-lettertype"/>
    <w:uiPriority w:val="99"/>
    <w:semiHidden/>
    <w:rsid w:val="00B9057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7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7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6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OneDrive\7_Toegepaste_informatica_2023-2024\2e_semester\Samenvattingssjabloon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36267-1994-4097-8BC4-F1E850038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Samenvattingssjabloon.dotx</Template>
  <TotalTime>0</TotalTime>
  <Pages>18</Pages>
  <Words>2336</Words>
  <Characters>12849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Robbe Magerman</cp:lastModifiedBy>
  <cp:revision>199</cp:revision>
  <dcterms:created xsi:type="dcterms:W3CDTF">2024-09-18T14:19:00Z</dcterms:created>
  <dcterms:modified xsi:type="dcterms:W3CDTF">2024-12-26T16:08:00Z</dcterms:modified>
</cp:coreProperties>
</file>