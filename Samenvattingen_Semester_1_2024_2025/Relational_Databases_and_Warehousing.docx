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6DEDFB" w14:textId="445ADE2F" w:rsidR="005B2C48" w:rsidRDefault="0087655F">
      <w:r>
        <w:rPr>
          <w:noProof/>
        </w:rPr>
        <w:drawing>
          <wp:anchor distT="0" distB="0" distL="114300" distR="114300" simplePos="0" relativeHeight="251645952" behindDoc="0" locked="0" layoutInCell="1" allowOverlap="1" wp14:anchorId="29EEE66A" wp14:editId="0CE55B57">
            <wp:simplePos x="0" y="0"/>
            <wp:positionH relativeFrom="margin">
              <wp:align>left</wp:align>
            </wp:positionH>
            <wp:positionV relativeFrom="margin">
              <wp:posOffset>217170</wp:posOffset>
            </wp:positionV>
            <wp:extent cx="5684520" cy="3381375"/>
            <wp:effectExtent l="228600" t="228600" r="220980" b="23812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84520" cy="338137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E4F8814" w14:textId="583A0190" w:rsidR="00577817" w:rsidRDefault="00CB3CC2">
      <w:r>
        <w:t xml:space="preserve">Inhoudsopgave: </w:t>
      </w:r>
      <w:r w:rsidR="00D71B8B">
        <w:tab/>
      </w:r>
      <w:r w:rsidR="00D71B8B">
        <w:tab/>
      </w:r>
      <w:r w:rsidR="00D71B8B">
        <w:tab/>
      </w:r>
      <w:r w:rsidR="00D71B8B">
        <w:tab/>
      </w:r>
      <w:r w:rsidR="00D71B8B">
        <w:tab/>
      </w:r>
      <w:r w:rsidR="00D71B8B">
        <w:tab/>
      </w:r>
      <w:r w:rsidR="00D71B8B">
        <w:tab/>
      </w:r>
      <w:r w:rsidR="00D71B8B">
        <w:tab/>
        <w:t xml:space="preserve">    Datum:</w:t>
      </w:r>
    </w:p>
    <w:p w14:paraId="49175ECD" w14:textId="00E5D202" w:rsidR="00831B02" w:rsidRDefault="00381F30">
      <w:pPr>
        <w:pStyle w:val="Inhopg1"/>
        <w:rPr>
          <w:rFonts w:eastAsiaTheme="minorEastAsia"/>
          <w:b w:val="0"/>
          <w:noProof/>
          <w:kern w:val="2"/>
          <w:szCs w:val="24"/>
          <w:lang w:eastAsia="nl-BE"/>
          <w14:ligatures w14:val="standardContextual"/>
        </w:rPr>
      </w:pPr>
      <w:r>
        <w:fldChar w:fldCharType="begin"/>
      </w:r>
      <w:r>
        <w:instrText xml:space="preserve"> TOC \o "1-3" \h \z \u </w:instrText>
      </w:r>
      <w:r>
        <w:fldChar w:fldCharType="separate"/>
      </w:r>
      <w:hyperlink w:anchor="_Toc186116541" w:history="1">
        <w:r w:rsidR="00831B02" w:rsidRPr="00734EE0">
          <w:rPr>
            <w:rStyle w:val="Hyperlink"/>
            <w:noProof/>
          </w:rPr>
          <w:t>1</w:t>
        </w:r>
        <w:r w:rsidR="00831B02">
          <w:rPr>
            <w:rFonts w:eastAsiaTheme="minorEastAsia"/>
            <w:b w:val="0"/>
            <w:noProof/>
            <w:kern w:val="2"/>
            <w:szCs w:val="24"/>
            <w:lang w:eastAsia="nl-BE"/>
            <w14:ligatures w14:val="standardContextual"/>
          </w:rPr>
          <w:tab/>
        </w:r>
        <w:r w:rsidR="00831B02" w:rsidRPr="00734EE0">
          <w:rPr>
            <w:rStyle w:val="Hyperlink"/>
            <w:noProof/>
          </w:rPr>
          <w:t>Hoofdstuk 1: SQL Review</w:t>
        </w:r>
        <w:r w:rsidR="00831B02">
          <w:rPr>
            <w:noProof/>
            <w:webHidden/>
          </w:rPr>
          <w:tab/>
        </w:r>
        <w:r w:rsidR="00831B02">
          <w:rPr>
            <w:noProof/>
            <w:webHidden/>
          </w:rPr>
          <w:fldChar w:fldCharType="begin"/>
        </w:r>
        <w:r w:rsidR="00831B02">
          <w:rPr>
            <w:noProof/>
            <w:webHidden/>
          </w:rPr>
          <w:instrText xml:space="preserve"> PAGEREF _Toc186116541 \h </w:instrText>
        </w:r>
        <w:r w:rsidR="00831B02">
          <w:rPr>
            <w:noProof/>
            <w:webHidden/>
          </w:rPr>
        </w:r>
        <w:r w:rsidR="00831B02">
          <w:rPr>
            <w:noProof/>
            <w:webHidden/>
          </w:rPr>
          <w:fldChar w:fldCharType="separate"/>
        </w:r>
        <w:r w:rsidR="00831B02">
          <w:rPr>
            <w:noProof/>
            <w:webHidden/>
          </w:rPr>
          <w:t>3</w:t>
        </w:r>
        <w:r w:rsidR="00831B02">
          <w:rPr>
            <w:noProof/>
            <w:webHidden/>
          </w:rPr>
          <w:fldChar w:fldCharType="end"/>
        </w:r>
      </w:hyperlink>
    </w:p>
    <w:p w14:paraId="209CAD13" w14:textId="68401B2E"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42" w:history="1">
        <w:r w:rsidRPr="00734EE0">
          <w:rPr>
            <w:rStyle w:val="Hyperlink"/>
            <w:noProof/>
          </w:rPr>
          <w:t>1.1.1</w:t>
        </w:r>
        <w:r>
          <w:rPr>
            <w:rFonts w:eastAsiaTheme="minorEastAsia"/>
            <w:noProof/>
            <w:kern w:val="2"/>
            <w:sz w:val="24"/>
            <w:szCs w:val="24"/>
            <w:lang w:eastAsia="nl-BE"/>
            <w14:ligatures w14:val="standardContextual"/>
          </w:rPr>
          <w:tab/>
        </w:r>
        <w:r w:rsidRPr="00734EE0">
          <w:rPr>
            <w:rStyle w:val="Hyperlink"/>
            <w:noProof/>
          </w:rPr>
          <w:t>SELECT:</w:t>
        </w:r>
        <w:r>
          <w:rPr>
            <w:noProof/>
            <w:webHidden/>
          </w:rPr>
          <w:tab/>
        </w:r>
        <w:r>
          <w:rPr>
            <w:noProof/>
            <w:webHidden/>
          </w:rPr>
          <w:fldChar w:fldCharType="begin"/>
        </w:r>
        <w:r>
          <w:rPr>
            <w:noProof/>
            <w:webHidden/>
          </w:rPr>
          <w:instrText xml:space="preserve"> PAGEREF _Toc186116542 \h </w:instrText>
        </w:r>
        <w:r>
          <w:rPr>
            <w:noProof/>
            <w:webHidden/>
          </w:rPr>
        </w:r>
        <w:r>
          <w:rPr>
            <w:noProof/>
            <w:webHidden/>
          </w:rPr>
          <w:fldChar w:fldCharType="separate"/>
        </w:r>
        <w:r>
          <w:rPr>
            <w:noProof/>
            <w:webHidden/>
          </w:rPr>
          <w:t>3</w:t>
        </w:r>
        <w:r>
          <w:rPr>
            <w:noProof/>
            <w:webHidden/>
          </w:rPr>
          <w:fldChar w:fldCharType="end"/>
        </w:r>
      </w:hyperlink>
    </w:p>
    <w:p w14:paraId="35A87A22" w14:textId="61C93134" w:rsidR="00831B02" w:rsidRDefault="00831B02">
      <w:pPr>
        <w:pStyle w:val="Inhopg1"/>
        <w:rPr>
          <w:rFonts w:eastAsiaTheme="minorEastAsia"/>
          <w:b w:val="0"/>
          <w:noProof/>
          <w:kern w:val="2"/>
          <w:szCs w:val="24"/>
          <w:lang w:eastAsia="nl-BE"/>
          <w14:ligatures w14:val="standardContextual"/>
        </w:rPr>
      </w:pPr>
      <w:hyperlink w:anchor="_Toc186116543" w:history="1">
        <w:r w:rsidRPr="00734EE0">
          <w:rPr>
            <w:rStyle w:val="Hyperlink"/>
            <w:noProof/>
          </w:rPr>
          <w:t>2</w:t>
        </w:r>
        <w:r>
          <w:rPr>
            <w:rFonts w:eastAsiaTheme="minorEastAsia"/>
            <w:b w:val="0"/>
            <w:noProof/>
            <w:kern w:val="2"/>
            <w:szCs w:val="24"/>
            <w:lang w:eastAsia="nl-BE"/>
            <w14:ligatures w14:val="standardContextual"/>
          </w:rPr>
          <w:tab/>
        </w:r>
        <w:r w:rsidRPr="00734EE0">
          <w:rPr>
            <w:rStyle w:val="Hyperlink"/>
            <w:noProof/>
          </w:rPr>
          <w:t>Hoofdstuk 2: SQL-Advanced</w:t>
        </w:r>
        <w:r>
          <w:rPr>
            <w:noProof/>
            <w:webHidden/>
          </w:rPr>
          <w:tab/>
        </w:r>
        <w:r>
          <w:rPr>
            <w:noProof/>
            <w:webHidden/>
          </w:rPr>
          <w:fldChar w:fldCharType="begin"/>
        </w:r>
        <w:r>
          <w:rPr>
            <w:noProof/>
            <w:webHidden/>
          </w:rPr>
          <w:instrText xml:space="preserve"> PAGEREF _Toc186116543 \h </w:instrText>
        </w:r>
        <w:r>
          <w:rPr>
            <w:noProof/>
            <w:webHidden/>
          </w:rPr>
        </w:r>
        <w:r>
          <w:rPr>
            <w:noProof/>
            <w:webHidden/>
          </w:rPr>
          <w:fldChar w:fldCharType="separate"/>
        </w:r>
        <w:r>
          <w:rPr>
            <w:noProof/>
            <w:webHidden/>
          </w:rPr>
          <w:t>6</w:t>
        </w:r>
        <w:r>
          <w:rPr>
            <w:noProof/>
            <w:webHidden/>
          </w:rPr>
          <w:fldChar w:fldCharType="end"/>
        </w:r>
      </w:hyperlink>
    </w:p>
    <w:p w14:paraId="1B624817" w14:textId="3D79484C" w:rsidR="00831B02" w:rsidRDefault="00831B02">
      <w:pPr>
        <w:pStyle w:val="Inhopg2"/>
        <w:rPr>
          <w:rFonts w:eastAsiaTheme="minorEastAsia"/>
          <w:noProof/>
          <w:kern w:val="2"/>
          <w:szCs w:val="24"/>
          <w:lang w:eastAsia="nl-BE"/>
          <w14:ligatures w14:val="standardContextual"/>
        </w:rPr>
      </w:pPr>
      <w:hyperlink w:anchor="_Toc186116544" w:history="1">
        <w:r w:rsidRPr="00734EE0">
          <w:rPr>
            <w:rStyle w:val="Hyperlink"/>
            <w:noProof/>
          </w:rPr>
          <w:t>2.1</w:t>
        </w:r>
        <w:r>
          <w:rPr>
            <w:rFonts w:eastAsiaTheme="minorEastAsia"/>
            <w:noProof/>
            <w:kern w:val="2"/>
            <w:szCs w:val="24"/>
            <w:lang w:eastAsia="nl-BE"/>
            <w14:ligatures w14:val="standardContextual"/>
          </w:rPr>
          <w:tab/>
        </w:r>
        <w:r w:rsidRPr="00734EE0">
          <w:rPr>
            <w:rStyle w:val="Hyperlink"/>
            <w:noProof/>
          </w:rPr>
          <w:t>Subqueries</w:t>
        </w:r>
        <w:r>
          <w:rPr>
            <w:noProof/>
            <w:webHidden/>
          </w:rPr>
          <w:tab/>
        </w:r>
        <w:r>
          <w:rPr>
            <w:noProof/>
            <w:webHidden/>
          </w:rPr>
          <w:fldChar w:fldCharType="begin"/>
        </w:r>
        <w:r>
          <w:rPr>
            <w:noProof/>
            <w:webHidden/>
          </w:rPr>
          <w:instrText xml:space="preserve"> PAGEREF _Toc186116544 \h </w:instrText>
        </w:r>
        <w:r>
          <w:rPr>
            <w:noProof/>
            <w:webHidden/>
          </w:rPr>
        </w:r>
        <w:r>
          <w:rPr>
            <w:noProof/>
            <w:webHidden/>
          </w:rPr>
          <w:fldChar w:fldCharType="separate"/>
        </w:r>
        <w:r>
          <w:rPr>
            <w:noProof/>
            <w:webHidden/>
          </w:rPr>
          <w:t>6</w:t>
        </w:r>
        <w:r>
          <w:rPr>
            <w:noProof/>
            <w:webHidden/>
          </w:rPr>
          <w:fldChar w:fldCharType="end"/>
        </w:r>
      </w:hyperlink>
    </w:p>
    <w:p w14:paraId="247456C0" w14:textId="6C60C89A" w:rsidR="00831B02" w:rsidRDefault="00831B02">
      <w:pPr>
        <w:pStyle w:val="Inhopg2"/>
        <w:rPr>
          <w:rFonts w:eastAsiaTheme="minorEastAsia"/>
          <w:noProof/>
          <w:kern w:val="2"/>
          <w:szCs w:val="24"/>
          <w:lang w:eastAsia="nl-BE"/>
          <w14:ligatures w14:val="standardContextual"/>
        </w:rPr>
      </w:pPr>
      <w:hyperlink w:anchor="_Toc186116545" w:history="1">
        <w:r w:rsidRPr="00734EE0">
          <w:rPr>
            <w:rStyle w:val="Hyperlink"/>
            <w:noProof/>
          </w:rPr>
          <w:t>2.2</w:t>
        </w:r>
        <w:r>
          <w:rPr>
            <w:rFonts w:eastAsiaTheme="minorEastAsia"/>
            <w:noProof/>
            <w:kern w:val="2"/>
            <w:szCs w:val="24"/>
            <w:lang w:eastAsia="nl-BE"/>
            <w14:ligatures w14:val="standardContextual"/>
          </w:rPr>
          <w:tab/>
        </w:r>
        <w:r w:rsidRPr="00734EE0">
          <w:rPr>
            <w:rStyle w:val="Hyperlink"/>
            <w:noProof/>
          </w:rPr>
          <w:t>DML-tasks</w:t>
        </w:r>
        <w:r>
          <w:rPr>
            <w:noProof/>
            <w:webHidden/>
          </w:rPr>
          <w:tab/>
        </w:r>
        <w:r>
          <w:rPr>
            <w:noProof/>
            <w:webHidden/>
          </w:rPr>
          <w:fldChar w:fldCharType="begin"/>
        </w:r>
        <w:r>
          <w:rPr>
            <w:noProof/>
            <w:webHidden/>
          </w:rPr>
          <w:instrText xml:space="preserve"> PAGEREF _Toc186116545 \h </w:instrText>
        </w:r>
        <w:r>
          <w:rPr>
            <w:noProof/>
            <w:webHidden/>
          </w:rPr>
        </w:r>
        <w:r>
          <w:rPr>
            <w:noProof/>
            <w:webHidden/>
          </w:rPr>
          <w:fldChar w:fldCharType="separate"/>
        </w:r>
        <w:r>
          <w:rPr>
            <w:noProof/>
            <w:webHidden/>
          </w:rPr>
          <w:t>7</w:t>
        </w:r>
        <w:r>
          <w:rPr>
            <w:noProof/>
            <w:webHidden/>
          </w:rPr>
          <w:fldChar w:fldCharType="end"/>
        </w:r>
      </w:hyperlink>
    </w:p>
    <w:p w14:paraId="1E30C6AA" w14:textId="054A4A49"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46" w:history="1">
        <w:r w:rsidRPr="00734EE0">
          <w:rPr>
            <w:rStyle w:val="Hyperlink"/>
            <w:noProof/>
          </w:rPr>
          <w:t>2.2.1</w:t>
        </w:r>
        <w:r>
          <w:rPr>
            <w:rFonts w:eastAsiaTheme="minorEastAsia"/>
            <w:noProof/>
            <w:kern w:val="2"/>
            <w:sz w:val="24"/>
            <w:szCs w:val="24"/>
            <w:lang w:eastAsia="nl-BE"/>
            <w14:ligatures w14:val="standardContextual"/>
          </w:rPr>
          <w:tab/>
        </w:r>
        <w:r w:rsidRPr="00734EE0">
          <w:rPr>
            <w:rStyle w:val="Hyperlink"/>
            <w:noProof/>
          </w:rPr>
          <w:t>INSERT</w:t>
        </w:r>
        <w:r>
          <w:rPr>
            <w:noProof/>
            <w:webHidden/>
          </w:rPr>
          <w:tab/>
        </w:r>
        <w:r>
          <w:rPr>
            <w:noProof/>
            <w:webHidden/>
          </w:rPr>
          <w:fldChar w:fldCharType="begin"/>
        </w:r>
        <w:r>
          <w:rPr>
            <w:noProof/>
            <w:webHidden/>
          </w:rPr>
          <w:instrText xml:space="preserve"> PAGEREF _Toc186116546 \h </w:instrText>
        </w:r>
        <w:r>
          <w:rPr>
            <w:noProof/>
            <w:webHidden/>
          </w:rPr>
        </w:r>
        <w:r>
          <w:rPr>
            <w:noProof/>
            <w:webHidden/>
          </w:rPr>
          <w:fldChar w:fldCharType="separate"/>
        </w:r>
        <w:r>
          <w:rPr>
            <w:noProof/>
            <w:webHidden/>
          </w:rPr>
          <w:t>7</w:t>
        </w:r>
        <w:r>
          <w:rPr>
            <w:noProof/>
            <w:webHidden/>
          </w:rPr>
          <w:fldChar w:fldCharType="end"/>
        </w:r>
      </w:hyperlink>
    </w:p>
    <w:p w14:paraId="5042231A" w14:textId="54D543EE"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47" w:history="1">
        <w:r w:rsidRPr="00734EE0">
          <w:rPr>
            <w:rStyle w:val="Hyperlink"/>
            <w:noProof/>
            <w:lang w:val="en-GB"/>
          </w:rPr>
          <w:t>2.2.2</w:t>
        </w:r>
        <w:r>
          <w:rPr>
            <w:rFonts w:eastAsiaTheme="minorEastAsia"/>
            <w:noProof/>
            <w:kern w:val="2"/>
            <w:sz w:val="24"/>
            <w:szCs w:val="24"/>
            <w:lang w:eastAsia="nl-BE"/>
            <w14:ligatures w14:val="standardContextual"/>
          </w:rPr>
          <w:tab/>
        </w:r>
        <w:r w:rsidRPr="00734EE0">
          <w:rPr>
            <w:rStyle w:val="Hyperlink"/>
            <w:noProof/>
            <w:lang w:val="en-GB"/>
          </w:rPr>
          <w:t>UPDATE</w:t>
        </w:r>
        <w:r>
          <w:rPr>
            <w:noProof/>
            <w:webHidden/>
          </w:rPr>
          <w:tab/>
        </w:r>
        <w:r>
          <w:rPr>
            <w:noProof/>
            <w:webHidden/>
          </w:rPr>
          <w:fldChar w:fldCharType="begin"/>
        </w:r>
        <w:r>
          <w:rPr>
            <w:noProof/>
            <w:webHidden/>
          </w:rPr>
          <w:instrText xml:space="preserve"> PAGEREF _Toc186116547 \h </w:instrText>
        </w:r>
        <w:r>
          <w:rPr>
            <w:noProof/>
            <w:webHidden/>
          </w:rPr>
        </w:r>
        <w:r>
          <w:rPr>
            <w:noProof/>
            <w:webHidden/>
          </w:rPr>
          <w:fldChar w:fldCharType="separate"/>
        </w:r>
        <w:r>
          <w:rPr>
            <w:noProof/>
            <w:webHidden/>
          </w:rPr>
          <w:t>7</w:t>
        </w:r>
        <w:r>
          <w:rPr>
            <w:noProof/>
            <w:webHidden/>
          </w:rPr>
          <w:fldChar w:fldCharType="end"/>
        </w:r>
      </w:hyperlink>
    </w:p>
    <w:p w14:paraId="144970E4" w14:textId="7CFE7A82"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48" w:history="1">
        <w:r w:rsidRPr="00734EE0">
          <w:rPr>
            <w:rStyle w:val="Hyperlink"/>
            <w:noProof/>
            <w:lang w:val="en-GB"/>
          </w:rPr>
          <w:t>2.2.3</w:t>
        </w:r>
        <w:r>
          <w:rPr>
            <w:rFonts w:eastAsiaTheme="minorEastAsia"/>
            <w:noProof/>
            <w:kern w:val="2"/>
            <w:sz w:val="24"/>
            <w:szCs w:val="24"/>
            <w:lang w:eastAsia="nl-BE"/>
            <w14:ligatures w14:val="standardContextual"/>
          </w:rPr>
          <w:tab/>
        </w:r>
        <w:r w:rsidRPr="00734EE0">
          <w:rPr>
            <w:rStyle w:val="Hyperlink"/>
            <w:noProof/>
            <w:lang w:val="en-GB"/>
          </w:rPr>
          <w:t>DELETE</w:t>
        </w:r>
        <w:r>
          <w:rPr>
            <w:noProof/>
            <w:webHidden/>
          </w:rPr>
          <w:tab/>
        </w:r>
        <w:r>
          <w:rPr>
            <w:noProof/>
            <w:webHidden/>
          </w:rPr>
          <w:fldChar w:fldCharType="begin"/>
        </w:r>
        <w:r>
          <w:rPr>
            <w:noProof/>
            <w:webHidden/>
          </w:rPr>
          <w:instrText xml:space="preserve"> PAGEREF _Toc186116548 \h </w:instrText>
        </w:r>
        <w:r>
          <w:rPr>
            <w:noProof/>
            <w:webHidden/>
          </w:rPr>
        </w:r>
        <w:r>
          <w:rPr>
            <w:noProof/>
            <w:webHidden/>
          </w:rPr>
          <w:fldChar w:fldCharType="separate"/>
        </w:r>
        <w:r>
          <w:rPr>
            <w:noProof/>
            <w:webHidden/>
          </w:rPr>
          <w:t>7</w:t>
        </w:r>
        <w:r>
          <w:rPr>
            <w:noProof/>
            <w:webHidden/>
          </w:rPr>
          <w:fldChar w:fldCharType="end"/>
        </w:r>
      </w:hyperlink>
    </w:p>
    <w:p w14:paraId="607CA980" w14:textId="34B8BAEC" w:rsidR="00831B02" w:rsidRDefault="00831B02">
      <w:pPr>
        <w:pStyle w:val="Inhopg2"/>
        <w:rPr>
          <w:rFonts w:eastAsiaTheme="minorEastAsia"/>
          <w:noProof/>
          <w:kern w:val="2"/>
          <w:szCs w:val="24"/>
          <w:lang w:eastAsia="nl-BE"/>
          <w14:ligatures w14:val="standardContextual"/>
        </w:rPr>
      </w:pPr>
      <w:hyperlink w:anchor="_Toc186116549" w:history="1">
        <w:r w:rsidRPr="00734EE0">
          <w:rPr>
            <w:rStyle w:val="Hyperlink"/>
            <w:noProof/>
            <w:lang w:val="en-GB"/>
          </w:rPr>
          <w:t>2.3</w:t>
        </w:r>
        <w:r>
          <w:rPr>
            <w:rFonts w:eastAsiaTheme="minorEastAsia"/>
            <w:noProof/>
            <w:kern w:val="2"/>
            <w:szCs w:val="24"/>
            <w:lang w:eastAsia="nl-BE"/>
            <w14:ligatures w14:val="standardContextual"/>
          </w:rPr>
          <w:tab/>
        </w:r>
        <w:r w:rsidRPr="00734EE0">
          <w:rPr>
            <w:rStyle w:val="Hyperlink"/>
            <w:noProof/>
            <w:lang w:val="en-GB"/>
          </w:rPr>
          <w:t>VIEWS</w:t>
        </w:r>
        <w:r>
          <w:rPr>
            <w:noProof/>
            <w:webHidden/>
          </w:rPr>
          <w:tab/>
        </w:r>
        <w:r>
          <w:rPr>
            <w:noProof/>
            <w:webHidden/>
          </w:rPr>
          <w:fldChar w:fldCharType="begin"/>
        </w:r>
        <w:r>
          <w:rPr>
            <w:noProof/>
            <w:webHidden/>
          </w:rPr>
          <w:instrText xml:space="preserve"> PAGEREF _Toc186116549 \h </w:instrText>
        </w:r>
        <w:r>
          <w:rPr>
            <w:noProof/>
            <w:webHidden/>
          </w:rPr>
        </w:r>
        <w:r>
          <w:rPr>
            <w:noProof/>
            <w:webHidden/>
          </w:rPr>
          <w:fldChar w:fldCharType="separate"/>
        </w:r>
        <w:r>
          <w:rPr>
            <w:noProof/>
            <w:webHidden/>
          </w:rPr>
          <w:t>8</w:t>
        </w:r>
        <w:r>
          <w:rPr>
            <w:noProof/>
            <w:webHidden/>
          </w:rPr>
          <w:fldChar w:fldCharType="end"/>
        </w:r>
      </w:hyperlink>
    </w:p>
    <w:p w14:paraId="297F8910" w14:textId="16DE4354"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50" w:history="1">
        <w:r w:rsidRPr="00734EE0">
          <w:rPr>
            <w:rStyle w:val="Hyperlink"/>
            <w:noProof/>
          </w:rPr>
          <w:t>2.3.1</w:t>
        </w:r>
        <w:r>
          <w:rPr>
            <w:rFonts w:eastAsiaTheme="minorEastAsia"/>
            <w:noProof/>
            <w:kern w:val="2"/>
            <w:sz w:val="24"/>
            <w:szCs w:val="24"/>
            <w:lang w:eastAsia="nl-BE"/>
            <w14:ligatures w14:val="standardContextual"/>
          </w:rPr>
          <w:tab/>
        </w:r>
        <w:r w:rsidRPr="00734EE0">
          <w:rPr>
            <w:rStyle w:val="Hyperlink"/>
            <w:noProof/>
          </w:rPr>
          <w:t>Common Table Expression (CTE)</w:t>
        </w:r>
        <w:r>
          <w:rPr>
            <w:noProof/>
            <w:webHidden/>
          </w:rPr>
          <w:tab/>
        </w:r>
        <w:r>
          <w:rPr>
            <w:noProof/>
            <w:webHidden/>
          </w:rPr>
          <w:fldChar w:fldCharType="begin"/>
        </w:r>
        <w:r>
          <w:rPr>
            <w:noProof/>
            <w:webHidden/>
          </w:rPr>
          <w:instrText xml:space="preserve"> PAGEREF _Toc186116550 \h </w:instrText>
        </w:r>
        <w:r>
          <w:rPr>
            <w:noProof/>
            <w:webHidden/>
          </w:rPr>
        </w:r>
        <w:r>
          <w:rPr>
            <w:noProof/>
            <w:webHidden/>
          </w:rPr>
          <w:fldChar w:fldCharType="separate"/>
        </w:r>
        <w:r>
          <w:rPr>
            <w:noProof/>
            <w:webHidden/>
          </w:rPr>
          <w:t>8</w:t>
        </w:r>
        <w:r>
          <w:rPr>
            <w:noProof/>
            <w:webHidden/>
          </w:rPr>
          <w:fldChar w:fldCharType="end"/>
        </w:r>
      </w:hyperlink>
    </w:p>
    <w:p w14:paraId="1CBA046E" w14:textId="1AA4F46D" w:rsidR="00831B02" w:rsidRDefault="00831B02">
      <w:pPr>
        <w:pStyle w:val="Inhopg1"/>
        <w:rPr>
          <w:rFonts w:eastAsiaTheme="minorEastAsia"/>
          <w:b w:val="0"/>
          <w:noProof/>
          <w:kern w:val="2"/>
          <w:szCs w:val="24"/>
          <w:lang w:eastAsia="nl-BE"/>
          <w14:ligatures w14:val="standardContextual"/>
        </w:rPr>
      </w:pPr>
      <w:hyperlink w:anchor="_Toc186116551" w:history="1">
        <w:r w:rsidRPr="00734EE0">
          <w:rPr>
            <w:rStyle w:val="Hyperlink"/>
            <w:noProof/>
          </w:rPr>
          <w:t>3</w:t>
        </w:r>
        <w:r>
          <w:rPr>
            <w:rFonts w:eastAsiaTheme="minorEastAsia"/>
            <w:b w:val="0"/>
            <w:noProof/>
            <w:kern w:val="2"/>
            <w:szCs w:val="24"/>
            <w:lang w:eastAsia="nl-BE"/>
            <w14:ligatures w14:val="standardContextual"/>
          </w:rPr>
          <w:tab/>
        </w:r>
        <w:r w:rsidRPr="00734EE0">
          <w:rPr>
            <w:rStyle w:val="Hyperlink"/>
            <w:noProof/>
          </w:rPr>
          <w:t>Hoofdstuk 3: Window Functions</w:t>
        </w:r>
        <w:r>
          <w:rPr>
            <w:noProof/>
            <w:webHidden/>
          </w:rPr>
          <w:tab/>
        </w:r>
        <w:r>
          <w:rPr>
            <w:noProof/>
            <w:webHidden/>
          </w:rPr>
          <w:fldChar w:fldCharType="begin"/>
        </w:r>
        <w:r>
          <w:rPr>
            <w:noProof/>
            <w:webHidden/>
          </w:rPr>
          <w:instrText xml:space="preserve"> PAGEREF _Toc186116551 \h </w:instrText>
        </w:r>
        <w:r>
          <w:rPr>
            <w:noProof/>
            <w:webHidden/>
          </w:rPr>
        </w:r>
        <w:r>
          <w:rPr>
            <w:noProof/>
            <w:webHidden/>
          </w:rPr>
          <w:fldChar w:fldCharType="separate"/>
        </w:r>
        <w:r>
          <w:rPr>
            <w:noProof/>
            <w:webHidden/>
          </w:rPr>
          <w:t>10</w:t>
        </w:r>
        <w:r>
          <w:rPr>
            <w:noProof/>
            <w:webHidden/>
          </w:rPr>
          <w:fldChar w:fldCharType="end"/>
        </w:r>
      </w:hyperlink>
    </w:p>
    <w:p w14:paraId="2748ACBB" w14:textId="0DC12D4D" w:rsidR="00831B02" w:rsidRDefault="00831B02">
      <w:pPr>
        <w:pStyle w:val="Inhopg2"/>
        <w:rPr>
          <w:rFonts w:eastAsiaTheme="minorEastAsia"/>
          <w:noProof/>
          <w:kern w:val="2"/>
          <w:szCs w:val="24"/>
          <w:lang w:eastAsia="nl-BE"/>
          <w14:ligatures w14:val="standardContextual"/>
        </w:rPr>
      </w:pPr>
      <w:hyperlink w:anchor="_Toc186116552" w:history="1">
        <w:r w:rsidRPr="00734EE0">
          <w:rPr>
            <w:rStyle w:val="Hyperlink"/>
            <w:noProof/>
            <w:lang w:val="en-GB"/>
          </w:rPr>
          <w:t>3.1</w:t>
        </w:r>
        <w:r>
          <w:rPr>
            <w:rFonts w:eastAsiaTheme="minorEastAsia"/>
            <w:noProof/>
            <w:kern w:val="2"/>
            <w:szCs w:val="24"/>
            <w:lang w:eastAsia="nl-BE"/>
            <w14:ligatures w14:val="standardContextual"/>
          </w:rPr>
          <w:tab/>
        </w:r>
        <w:r w:rsidRPr="00734EE0">
          <w:rPr>
            <w:rStyle w:val="Hyperlink"/>
            <w:noProof/>
            <w:lang w:val="en-GB"/>
          </w:rPr>
          <w:t>OVER-clause</w:t>
        </w:r>
        <w:r>
          <w:rPr>
            <w:noProof/>
            <w:webHidden/>
          </w:rPr>
          <w:tab/>
        </w:r>
        <w:r>
          <w:rPr>
            <w:noProof/>
            <w:webHidden/>
          </w:rPr>
          <w:fldChar w:fldCharType="begin"/>
        </w:r>
        <w:r>
          <w:rPr>
            <w:noProof/>
            <w:webHidden/>
          </w:rPr>
          <w:instrText xml:space="preserve"> PAGEREF _Toc186116552 \h </w:instrText>
        </w:r>
        <w:r>
          <w:rPr>
            <w:noProof/>
            <w:webHidden/>
          </w:rPr>
        </w:r>
        <w:r>
          <w:rPr>
            <w:noProof/>
            <w:webHidden/>
          </w:rPr>
          <w:fldChar w:fldCharType="separate"/>
        </w:r>
        <w:r>
          <w:rPr>
            <w:noProof/>
            <w:webHidden/>
          </w:rPr>
          <w:t>10</w:t>
        </w:r>
        <w:r>
          <w:rPr>
            <w:noProof/>
            <w:webHidden/>
          </w:rPr>
          <w:fldChar w:fldCharType="end"/>
        </w:r>
      </w:hyperlink>
    </w:p>
    <w:p w14:paraId="2A174153" w14:textId="52863A9D" w:rsidR="00831B02" w:rsidRDefault="00831B02">
      <w:pPr>
        <w:pStyle w:val="Inhopg2"/>
        <w:rPr>
          <w:rFonts w:eastAsiaTheme="minorEastAsia"/>
          <w:noProof/>
          <w:kern w:val="2"/>
          <w:szCs w:val="24"/>
          <w:lang w:eastAsia="nl-BE"/>
          <w14:ligatures w14:val="standardContextual"/>
        </w:rPr>
      </w:pPr>
      <w:hyperlink w:anchor="_Toc186116553" w:history="1">
        <w:r w:rsidRPr="00734EE0">
          <w:rPr>
            <w:rStyle w:val="Hyperlink"/>
            <w:noProof/>
            <w:lang w:val="en-GB"/>
          </w:rPr>
          <w:t>3.2</w:t>
        </w:r>
        <w:r>
          <w:rPr>
            <w:rFonts w:eastAsiaTheme="minorEastAsia"/>
            <w:noProof/>
            <w:kern w:val="2"/>
            <w:szCs w:val="24"/>
            <w:lang w:eastAsia="nl-BE"/>
            <w14:ligatures w14:val="standardContextual"/>
          </w:rPr>
          <w:tab/>
        </w:r>
        <w:r w:rsidRPr="00734EE0">
          <w:rPr>
            <w:rStyle w:val="Hyperlink"/>
            <w:noProof/>
            <w:lang w:val="en-GB"/>
          </w:rPr>
          <w:t>Window Functions</w:t>
        </w:r>
        <w:r>
          <w:rPr>
            <w:noProof/>
            <w:webHidden/>
          </w:rPr>
          <w:tab/>
        </w:r>
        <w:r>
          <w:rPr>
            <w:noProof/>
            <w:webHidden/>
          </w:rPr>
          <w:fldChar w:fldCharType="begin"/>
        </w:r>
        <w:r>
          <w:rPr>
            <w:noProof/>
            <w:webHidden/>
          </w:rPr>
          <w:instrText xml:space="preserve"> PAGEREF _Toc186116553 \h </w:instrText>
        </w:r>
        <w:r>
          <w:rPr>
            <w:noProof/>
            <w:webHidden/>
          </w:rPr>
        </w:r>
        <w:r>
          <w:rPr>
            <w:noProof/>
            <w:webHidden/>
          </w:rPr>
          <w:fldChar w:fldCharType="separate"/>
        </w:r>
        <w:r>
          <w:rPr>
            <w:noProof/>
            <w:webHidden/>
          </w:rPr>
          <w:t>12</w:t>
        </w:r>
        <w:r>
          <w:rPr>
            <w:noProof/>
            <w:webHidden/>
          </w:rPr>
          <w:fldChar w:fldCharType="end"/>
        </w:r>
      </w:hyperlink>
    </w:p>
    <w:p w14:paraId="5931DA41" w14:textId="01D1D1F9" w:rsidR="00831B02" w:rsidRDefault="00831B02">
      <w:pPr>
        <w:pStyle w:val="Inhopg1"/>
        <w:rPr>
          <w:rFonts w:eastAsiaTheme="minorEastAsia"/>
          <w:b w:val="0"/>
          <w:noProof/>
          <w:kern w:val="2"/>
          <w:szCs w:val="24"/>
          <w:lang w:eastAsia="nl-BE"/>
          <w14:ligatures w14:val="standardContextual"/>
        </w:rPr>
      </w:pPr>
      <w:hyperlink w:anchor="_Toc186116554" w:history="1">
        <w:r w:rsidRPr="00734EE0">
          <w:rPr>
            <w:rStyle w:val="Hyperlink"/>
            <w:noProof/>
          </w:rPr>
          <w:t>4</w:t>
        </w:r>
        <w:r>
          <w:rPr>
            <w:rFonts w:eastAsiaTheme="minorEastAsia"/>
            <w:b w:val="0"/>
            <w:noProof/>
            <w:kern w:val="2"/>
            <w:szCs w:val="24"/>
            <w:lang w:eastAsia="nl-BE"/>
            <w14:ligatures w14:val="standardContextual"/>
          </w:rPr>
          <w:tab/>
        </w:r>
        <w:r w:rsidRPr="00734EE0">
          <w:rPr>
            <w:rStyle w:val="Hyperlink"/>
            <w:noProof/>
          </w:rPr>
          <w:t>Hoofdstuk 4: Programming in SQL, Cursors en Triggers</w:t>
        </w:r>
        <w:r>
          <w:rPr>
            <w:noProof/>
            <w:webHidden/>
          </w:rPr>
          <w:tab/>
        </w:r>
        <w:r>
          <w:rPr>
            <w:noProof/>
            <w:webHidden/>
          </w:rPr>
          <w:fldChar w:fldCharType="begin"/>
        </w:r>
        <w:r>
          <w:rPr>
            <w:noProof/>
            <w:webHidden/>
          </w:rPr>
          <w:instrText xml:space="preserve"> PAGEREF _Toc186116554 \h </w:instrText>
        </w:r>
        <w:r>
          <w:rPr>
            <w:noProof/>
            <w:webHidden/>
          </w:rPr>
        </w:r>
        <w:r>
          <w:rPr>
            <w:noProof/>
            <w:webHidden/>
          </w:rPr>
          <w:fldChar w:fldCharType="separate"/>
        </w:r>
        <w:r>
          <w:rPr>
            <w:noProof/>
            <w:webHidden/>
          </w:rPr>
          <w:t>13</w:t>
        </w:r>
        <w:r>
          <w:rPr>
            <w:noProof/>
            <w:webHidden/>
          </w:rPr>
          <w:fldChar w:fldCharType="end"/>
        </w:r>
      </w:hyperlink>
    </w:p>
    <w:p w14:paraId="688EC5EE" w14:textId="33F4D4C4" w:rsidR="00831B02" w:rsidRDefault="00831B02">
      <w:pPr>
        <w:pStyle w:val="Inhopg2"/>
        <w:rPr>
          <w:rFonts w:eastAsiaTheme="minorEastAsia"/>
          <w:noProof/>
          <w:kern w:val="2"/>
          <w:szCs w:val="24"/>
          <w:lang w:eastAsia="nl-BE"/>
          <w14:ligatures w14:val="standardContextual"/>
        </w:rPr>
      </w:pPr>
      <w:hyperlink w:anchor="_Toc186116555" w:history="1">
        <w:r w:rsidRPr="00734EE0">
          <w:rPr>
            <w:rStyle w:val="Hyperlink"/>
            <w:noProof/>
          </w:rPr>
          <w:t>4.1</w:t>
        </w:r>
        <w:r>
          <w:rPr>
            <w:rFonts w:eastAsiaTheme="minorEastAsia"/>
            <w:noProof/>
            <w:kern w:val="2"/>
            <w:szCs w:val="24"/>
            <w:lang w:eastAsia="nl-BE"/>
            <w14:ligatures w14:val="standardContextual"/>
          </w:rPr>
          <w:tab/>
        </w:r>
        <w:r w:rsidRPr="00734EE0">
          <w:rPr>
            <w:rStyle w:val="Hyperlink"/>
            <w:noProof/>
          </w:rPr>
          <w:t>Programming</w:t>
        </w:r>
        <w:r>
          <w:rPr>
            <w:noProof/>
            <w:webHidden/>
          </w:rPr>
          <w:tab/>
        </w:r>
        <w:r>
          <w:rPr>
            <w:noProof/>
            <w:webHidden/>
          </w:rPr>
          <w:fldChar w:fldCharType="begin"/>
        </w:r>
        <w:r>
          <w:rPr>
            <w:noProof/>
            <w:webHidden/>
          </w:rPr>
          <w:instrText xml:space="preserve"> PAGEREF _Toc186116555 \h </w:instrText>
        </w:r>
        <w:r>
          <w:rPr>
            <w:noProof/>
            <w:webHidden/>
          </w:rPr>
        </w:r>
        <w:r>
          <w:rPr>
            <w:noProof/>
            <w:webHidden/>
          </w:rPr>
          <w:fldChar w:fldCharType="separate"/>
        </w:r>
        <w:r>
          <w:rPr>
            <w:noProof/>
            <w:webHidden/>
          </w:rPr>
          <w:t>13</w:t>
        </w:r>
        <w:r>
          <w:rPr>
            <w:noProof/>
            <w:webHidden/>
          </w:rPr>
          <w:fldChar w:fldCharType="end"/>
        </w:r>
      </w:hyperlink>
    </w:p>
    <w:p w14:paraId="484C1EE4" w14:textId="2212F0D5"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56" w:history="1">
        <w:r w:rsidRPr="00734EE0">
          <w:rPr>
            <w:rStyle w:val="Hyperlink"/>
            <w:noProof/>
          </w:rPr>
          <w:t>4.1.1</w:t>
        </w:r>
        <w:r>
          <w:rPr>
            <w:rFonts w:eastAsiaTheme="minorEastAsia"/>
            <w:noProof/>
            <w:kern w:val="2"/>
            <w:sz w:val="24"/>
            <w:szCs w:val="24"/>
            <w:lang w:eastAsia="nl-BE"/>
            <w14:ligatures w14:val="standardContextual"/>
          </w:rPr>
          <w:tab/>
        </w:r>
        <w:r w:rsidRPr="00734EE0">
          <w:rPr>
            <w:rStyle w:val="Hyperlink"/>
            <w:noProof/>
          </w:rPr>
          <w:t>Stored Procedure</w:t>
        </w:r>
        <w:r>
          <w:rPr>
            <w:noProof/>
            <w:webHidden/>
          </w:rPr>
          <w:tab/>
        </w:r>
        <w:r>
          <w:rPr>
            <w:noProof/>
            <w:webHidden/>
          </w:rPr>
          <w:fldChar w:fldCharType="begin"/>
        </w:r>
        <w:r>
          <w:rPr>
            <w:noProof/>
            <w:webHidden/>
          </w:rPr>
          <w:instrText xml:space="preserve"> PAGEREF _Toc186116556 \h </w:instrText>
        </w:r>
        <w:r>
          <w:rPr>
            <w:noProof/>
            <w:webHidden/>
          </w:rPr>
        </w:r>
        <w:r>
          <w:rPr>
            <w:noProof/>
            <w:webHidden/>
          </w:rPr>
          <w:fldChar w:fldCharType="separate"/>
        </w:r>
        <w:r>
          <w:rPr>
            <w:noProof/>
            <w:webHidden/>
          </w:rPr>
          <w:t>13</w:t>
        </w:r>
        <w:r>
          <w:rPr>
            <w:noProof/>
            <w:webHidden/>
          </w:rPr>
          <w:fldChar w:fldCharType="end"/>
        </w:r>
      </w:hyperlink>
    </w:p>
    <w:p w14:paraId="2B49EC18" w14:textId="6FA16936"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57" w:history="1">
        <w:r w:rsidRPr="00734EE0">
          <w:rPr>
            <w:rStyle w:val="Hyperlink"/>
            <w:noProof/>
          </w:rPr>
          <w:t>4.1.2</w:t>
        </w:r>
        <w:r>
          <w:rPr>
            <w:rFonts w:eastAsiaTheme="minorEastAsia"/>
            <w:noProof/>
            <w:kern w:val="2"/>
            <w:sz w:val="24"/>
            <w:szCs w:val="24"/>
            <w:lang w:eastAsia="nl-BE"/>
            <w14:ligatures w14:val="standardContextual"/>
          </w:rPr>
          <w:tab/>
        </w:r>
        <w:r w:rsidRPr="00734EE0">
          <w:rPr>
            <w:rStyle w:val="Hyperlink"/>
            <w:noProof/>
          </w:rPr>
          <w:t>Error afhandeling</w:t>
        </w:r>
        <w:r>
          <w:rPr>
            <w:noProof/>
            <w:webHidden/>
          </w:rPr>
          <w:tab/>
        </w:r>
        <w:r>
          <w:rPr>
            <w:noProof/>
            <w:webHidden/>
          </w:rPr>
          <w:fldChar w:fldCharType="begin"/>
        </w:r>
        <w:r>
          <w:rPr>
            <w:noProof/>
            <w:webHidden/>
          </w:rPr>
          <w:instrText xml:space="preserve"> PAGEREF _Toc186116557 \h </w:instrText>
        </w:r>
        <w:r>
          <w:rPr>
            <w:noProof/>
            <w:webHidden/>
          </w:rPr>
        </w:r>
        <w:r>
          <w:rPr>
            <w:noProof/>
            <w:webHidden/>
          </w:rPr>
          <w:fldChar w:fldCharType="separate"/>
        </w:r>
        <w:r>
          <w:rPr>
            <w:noProof/>
            <w:webHidden/>
          </w:rPr>
          <w:t>13</w:t>
        </w:r>
        <w:r>
          <w:rPr>
            <w:noProof/>
            <w:webHidden/>
          </w:rPr>
          <w:fldChar w:fldCharType="end"/>
        </w:r>
      </w:hyperlink>
    </w:p>
    <w:p w14:paraId="4DF31156" w14:textId="2801EB95"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58" w:history="1">
        <w:r w:rsidRPr="00734EE0">
          <w:rPr>
            <w:rStyle w:val="Hyperlink"/>
            <w:noProof/>
          </w:rPr>
          <w:t>4.1.3</w:t>
        </w:r>
        <w:r>
          <w:rPr>
            <w:rFonts w:eastAsiaTheme="minorEastAsia"/>
            <w:noProof/>
            <w:kern w:val="2"/>
            <w:sz w:val="24"/>
            <w:szCs w:val="24"/>
            <w:lang w:eastAsia="nl-BE"/>
            <w14:ligatures w14:val="standardContextual"/>
          </w:rPr>
          <w:tab/>
        </w:r>
        <w:r w:rsidRPr="00734EE0">
          <w:rPr>
            <w:rStyle w:val="Hyperlink"/>
            <w:noProof/>
          </w:rPr>
          <w:t>Oproepen van een stored procedure</w:t>
        </w:r>
        <w:r>
          <w:rPr>
            <w:noProof/>
            <w:webHidden/>
          </w:rPr>
          <w:tab/>
        </w:r>
        <w:r>
          <w:rPr>
            <w:noProof/>
            <w:webHidden/>
          </w:rPr>
          <w:fldChar w:fldCharType="begin"/>
        </w:r>
        <w:r>
          <w:rPr>
            <w:noProof/>
            <w:webHidden/>
          </w:rPr>
          <w:instrText xml:space="preserve"> PAGEREF _Toc186116558 \h </w:instrText>
        </w:r>
        <w:r>
          <w:rPr>
            <w:noProof/>
            <w:webHidden/>
          </w:rPr>
        </w:r>
        <w:r>
          <w:rPr>
            <w:noProof/>
            <w:webHidden/>
          </w:rPr>
          <w:fldChar w:fldCharType="separate"/>
        </w:r>
        <w:r>
          <w:rPr>
            <w:noProof/>
            <w:webHidden/>
          </w:rPr>
          <w:t>14</w:t>
        </w:r>
        <w:r>
          <w:rPr>
            <w:noProof/>
            <w:webHidden/>
          </w:rPr>
          <w:fldChar w:fldCharType="end"/>
        </w:r>
      </w:hyperlink>
    </w:p>
    <w:p w14:paraId="00ECE810" w14:textId="7013E1AB" w:rsidR="00831B02" w:rsidRDefault="00831B02">
      <w:pPr>
        <w:pStyle w:val="Inhopg2"/>
        <w:rPr>
          <w:rFonts w:eastAsiaTheme="minorEastAsia"/>
          <w:noProof/>
          <w:kern w:val="2"/>
          <w:szCs w:val="24"/>
          <w:lang w:eastAsia="nl-BE"/>
          <w14:ligatures w14:val="standardContextual"/>
        </w:rPr>
      </w:pPr>
      <w:hyperlink w:anchor="_Toc186116559" w:history="1">
        <w:r w:rsidRPr="00734EE0">
          <w:rPr>
            <w:rStyle w:val="Hyperlink"/>
            <w:noProof/>
          </w:rPr>
          <w:t>4.2</w:t>
        </w:r>
        <w:r>
          <w:rPr>
            <w:rFonts w:eastAsiaTheme="minorEastAsia"/>
            <w:noProof/>
            <w:kern w:val="2"/>
            <w:szCs w:val="24"/>
            <w:lang w:eastAsia="nl-BE"/>
            <w14:ligatures w14:val="standardContextual"/>
          </w:rPr>
          <w:tab/>
        </w:r>
        <w:r w:rsidRPr="00734EE0">
          <w:rPr>
            <w:rStyle w:val="Hyperlink"/>
            <w:noProof/>
          </w:rPr>
          <w:t>Functions</w:t>
        </w:r>
        <w:r>
          <w:rPr>
            <w:noProof/>
            <w:webHidden/>
          </w:rPr>
          <w:tab/>
        </w:r>
        <w:r>
          <w:rPr>
            <w:noProof/>
            <w:webHidden/>
          </w:rPr>
          <w:fldChar w:fldCharType="begin"/>
        </w:r>
        <w:r>
          <w:rPr>
            <w:noProof/>
            <w:webHidden/>
          </w:rPr>
          <w:instrText xml:space="preserve"> PAGEREF _Toc186116559 \h </w:instrText>
        </w:r>
        <w:r>
          <w:rPr>
            <w:noProof/>
            <w:webHidden/>
          </w:rPr>
        </w:r>
        <w:r>
          <w:rPr>
            <w:noProof/>
            <w:webHidden/>
          </w:rPr>
          <w:fldChar w:fldCharType="separate"/>
        </w:r>
        <w:r>
          <w:rPr>
            <w:noProof/>
            <w:webHidden/>
          </w:rPr>
          <w:t>14</w:t>
        </w:r>
        <w:r>
          <w:rPr>
            <w:noProof/>
            <w:webHidden/>
          </w:rPr>
          <w:fldChar w:fldCharType="end"/>
        </w:r>
      </w:hyperlink>
    </w:p>
    <w:p w14:paraId="1B8F5CCC" w14:textId="1071A331" w:rsidR="00831B02" w:rsidRDefault="00831B02">
      <w:pPr>
        <w:pStyle w:val="Inhopg2"/>
        <w:rPr>
          <w:rFonts w:eastAsiaTheme="minorEastAsia"/>
          <w:noProof/>
          <w:kern w:val="2"/>
          <w:szCs w:val="24"/>
          <w:lang w:eastAsia="nl-BE"/>
          <w14:ligatures w14:val="standardContextual"/>
        </w:rPr>
      </w:pPr>
      <w:hyperlink w:anchor="_Toc186116560" w:history="1">
        <w:r w:rsidRPr="00734EE0">
          <w:rPr>
            <w:rStyle w:val="Hyperlink"/>
            <w:noProof/>
          </w:rPr>
          <w:t>4.3</w:t>
        </w:r>
        <w:r>
          <w:rPr>
            <w:rFonts w:eastAsiaTheme="minorEastAsia"/>
            <w:noProof/>
            <w:kern w:val="2"/>
            <w:szCs w:val="24"/>
            <w:lang w:eastAsia="nl-BE"/>
            <w14:ligatures w14:val="standardContextual"/>
          </w:rPr>
          <w:tab/>
        </w:r>
        <w:r w:rsidRPr="00734EE0">
          <w:rPr>
            <w:rStyle w:val="Hyperlink"/>
            <w:noProof/>
          </w:rPr>
          <w:t>Cursors</w:t>
        </w:r>
        <w:r>
          <w:rPr>
            <w:noProof/>
            <w:webHidden/>
          </w:rPr>
          <w:tab/>
        </w:r>
        <w:r>
          <w:rPr>
            <w:noProof/>
            <w:webHidden/>
          </w:rPr>
          <w:fldChar w:fldCharType="begin"/>
        </w:r>
        <w:r>
          <w:rPr>
            <w:noProof/>
            <w:webHidden/>
          </w:rPr>
          <w:instrText xml:space="preserve"> PAGEREF _Toc186116560 \h </w:instrText>
        </w:r>
        <w:r>
          <w:rPr>
            <w:noProof/>
            <w:webHidden/>
          </w:rPr>
        </w:r>
        <w:r>
          <w:rPr>
            <w:noProof/>
            <w:webHidden/>
          </w:rPr>
          <w:fldChar w:fldCharType="separate"/>
        </w:r>
        <w:r>
          <w:rPr>
            <w:noProof/>
            <w:webHidden/>
          </w:rPr>
          <w:t>15</w:t>
        </w:r>
        <w:r>
          <w:rPr>
            <w:noProof/>
            <w:webHidden/>
          </w:rPr>
          <w:fldChar w:fldCharType="end"/>
        </w:r>
      </w:hyperlink>
    </w:p>
    <w:p w14:paraId="65E7AD50" w14:textId="2DB23BBA" w:rsidR="00831B02" w:rsidRDefault="00831B02">
      <w:pPr>
        <w:pStyle w:val="Inhopg2"/>
        <w:rPr>
          <w:rFonts w:eastAsiaTheme="minorEastAsia"/>
          <w:noProof/>
          <w:kern w:val="2"/>
          <w:szCs w:val="24"/>
          <w:lang w:eastAsia="nl-BE"/>
          <w14:ligatures w14:val="standardContextual"/>
        </w:rPr>
      </w:pPr>
      <w:hyperlink w:anchor="_Toc186116561" w:history="1">
        <w:r w:rsidRPr="00734EE0">
          <w:rPr>
            <w:rStyle w:val="Hyperlink"/>
            <w:noProof/>
          </w:rPr>
          <w:t>4.4</w:t>
        </w:r>
        <w:r>
          <w:rPr>
            <w:rFonts w:eastAsiaTheme="minorEastAsia"/>
            <w:noProof/>
            <w:kern w:val="2"/>
            <w:szCs w:val="24"/>
            <w:lang w:eastAsia="nl-BE"/>
            <w14:ligatures w14:val="standardContextual"/>
          </w:rPr>
          <w:tab/>
        </w:r>
        <w:r w:rsidRPr="00734EE0">
          <w:rPr>
            <w:rStyle w:val="Hyperlink"/>
            <w:noProof/>
          </w:rPr>
          <w:t>Triggers</w:t>
        </w:r>
        <w:r>
          <w:rPr>
            <w:noProof/>
            <w:webHidden/>
          </w:rPr>
          <w:tab/>
        </w:r>
        <w:r>
          <w:rPr>
            <w:noProof/>
            <w:webHidden/>
          </w:rPr>
          <w:fldChar w:fldCharType="begin"/>
        </w:r>
        <w:r>
          <w:rPr>
            <w:noProof/>
            <w:webHidden/>
          </w:rPr>
          <w:instrText xml:space="preserve"> PAGEREF _Toc186116561 \h </w:instrText>
        </w:r>
        <w:r>
          <w:rPr>
            <w:noProof/>
            <w:webHidden/>
          </w:rPr>
        </w:r>
        <w:r>
          <w:rPr>
            <w:noProof/>
            <w:webHidden/>
          </w:rPr>
          <w:fldChar w:fldCharType="separate"/>
        </w:r>
        <w:r>
          <w:rPr>
            <w:noProof/>
            <w:webHidden/>
          </w:rPr>
          <w:t>15</w:t>
        </w:r>
        <w:r>
          <w:rPr>
            <w:noProof/>
            <w:webHidden/>
          </w:rPr>
          <w:fldChar w:fldCharType="end"/>
        </w:r>
      </w:hyperlink>
    </w:p>
    <w:p w14:paraId="03F0CC0B" w14:textId="22D279BC" w:rsidR="00831B02" w:rsidRDefault="00831B02">
      <w:pPr>
        <w:pStyle w:val="Inhopg1"/>
        <w:rPr>
          <w:rFonts w:eastAsiaTheme="minorEastAsia"/>
          <w:b w:val="0"/>
          <w:noProof/>
          <w:kern w:val="2"/>
          <w:szCs w:val="24"/>
          <w:lang w:eastAsia="nl-BE"/>
          <w14:ligatures w14:val="standardContextual"/>
        </w:rPr>
      </w:pPr>
      <w:hyperlink w:anchor="_Toc186116562" w:history="1">
        <w:r w:rsidRPr="00734EE0">
          <w:rPr>
            <w:rStyle w:val="Hyperlink"/>
            <w:noProof/>
          </w:rPr>
          <w:t>5</w:t>
        </w:r>
        <w:r>
          <w:rPr>
            <w:rFonts w:eastAsiaTheme="minorEastAsia"/>
            <w:b w:val="0"/>
            <w:noProof/>
            <w:kern w:val="2"/>
            <w:szCs w:val="24"/>
            <w:lang w:eastAsia="nl-BE"/>
            <w14:ligatures w14:val="standardContextual"/>
          </w:rPr>
          <w:tab/>
        </w:r>
        <w:r w:rsidRPr="00734EE0">
          <w:rPr>
            <w:rStyle w:val="Hyperlink"/>
            <w:noProof/>
          </w:rPr>
          <w:t>Hoofdstuk 5: Indexen en performantie</w:t>
        </w:r>
        <w:r>
          <w:rPr>
            <w:noProof/>
            <w:webHidden/>
          </w:rPr>
          <w:tab/>
        </w:r>
        <w:r>
          <w:rPr>
            <w:noProof/>
            <w:webHidden/>
          </w:rPr>
          <w:fldChar w:fldCharType="begin"/>
        </w:r>
        <w:r>
          <w:rPr>
            <w:noProof/>
            <w:webHidden/>
          </w:rPr>
          <w:instrText xml:space="preserve"> PAGEREF _Toc186116562 \h </w:instrText>
        </w:r>
        <w:r>
          <w:rPr>
            <w:noProof/>
            <w:webHidden/>
          </w:rPr>
        </w:r>
        <w:r>
          <w:rPr>
            <w:noProof/>
            <w:webHidden/>
          </w:rPr>
          <w:fldChar w:fldCharType="separate"/>
        </w:r>
        <w:r>
          <w:rPr>
            <w:noProof/>
            <w:webHidden/>
          </w:rPr>
          <w:t>17</w:t>
        </w:r>
        <w:r>
          <w:rPr>
            <w:noProof/>
            <w:webHidden/>
          </w:rPr>
          <w:fldChar w:fldCharType="end"/>
        </w:r>
      </w:hyperlink>
    </w:p>
    <w:p w14:paraId="47D06211" w14:textId="259BA08E" w:rsidR="00831B02" w:rsidRDefault="00831B02">
      <w:pPr>
        <w:pStyle w:val="Inhopg1"/>
        <w:rPr>
          <w:rFonts w:eastAsiaTheme="minorEastAsia"/>
          <w:b w:val="0"/>
          <w:noProof/>
          <w:kern w:val="2"/>
          <w:szCs w:val="24"/>
          <w:lang w:eastAsia="nl-BE"/>
          <w14:ligatures w14:val="standardContextual"/>
        </w:rPr>
      </w:pPr>
      <w:hyperlink w:anchor="_Toc186116563" w:history="1">
        <w:r w:rsidRPr="00734EE0">
          <w:rPr>
            <w:rStyle w:val="Hyperlink"/>
            <w:noProof/>
            <w:lang w:val="en-GB"/>
          </w:rPr>
          <w:t>6</w:t>
        </w:r>
        <w:r>
          <w:rPr>
            <w:rFonts w:eastAsiaTheme="minorEastAsia"/>
            <w:b w:val="0"/>
            <w:noProof/>
            <w:kern w:val="2"/>
            <w:szCs w:val="24"/>
            <w:lang w:eastAsia="nl-BE"/>
            <w14:ligatures w14:val="standardContextual"/>
          </w:rPr>
          <w:tab/>
        </w:r>
        <w:r w:rsidRPr="00734EE0">
          <w:rPr>
            <w:rStyle w:val="Hyperlink"/>
            <w:noProof/>
            <w:lang w:val="en-GB"/>
          </w:rPr>
          <w:t>Hoofdstuk 6: Basics of Transaction Management</w:t>
        </w:r>
        <w:r>
          <w:rPr>
            <w:noProof/>
            <w:webHidden/>
          </w:rPr>
          <w:tab/>
        </w:r>
        <w:r>
          <w:rPr>
            <w:noProof/>
            <w:webHidden/>
          </w:rPr>
          <w:fldChar w:fldCharType="begin"/>
        </w:r>
        <w:r>
          <w:rPr>
            <w:noProof/>
            <w:webHidden/>
          </w:rPr>
          <w:instrText xml:space="preserve"> PAGEREF _Toc186116563 \h </w:instrText>
        </w:r>
        <w:r>
          <w:rPr>
            <w:noProof/>
            <w:webHidden/>
          </w:rPr>
        </w:r>
        <w:r>
          <w:rPr>
            <w:noProof/>
            <w:webHidden/>
          </w:rPr>
          <w:fldChar w:fldCharType="separate"/>
        </w:r>
        <w:r>
          <w:rPr>
            <w:noProof/>
            <w:webHidden/>
          </w:rPr>
          <w:t>22</w:t>
        </w:r>
        <w:r>
          <w:rPr>
            <w:noProof/>
            <w:webHidden/>
          </w:rPr>
          <w:fldChar w:fldCharType="end"/>
        </w:r>
      </w:hyperlink>
    </w:p>
    <w:p w14:paraId="204EF620" w14:textId="1315D560" w:rsidR="00831B02" w:rsidRDefault="00831B02">
      <w:pPr>
        <w:pStyle w:val="Inhopg2"/>
        <w:rPr>
          <w:rFonts w:eastAsiaTheme="minorEastAsia"/>
          <w:noProof/>
          <w:kern w:val="2"/>
          <w:szCs w:val="24"/>
          <w:lang w:eastAsia="nl-BE"/>
          <w14:ligatures w14:val="standardContextual"/>
        </w:rPr>
      </w:pPr>
      <w:hyperlink w:anchor="_Toc186116564" w:history="1">
        <w:r w:rsidRPr="00734EE0">
          <w:rPr>
            <w:rStyle w:val="Hyperlink"/>
            <w:noProof/>
          </w:rPr>
          <w:t>6.1</w:t>
        </w:r>
        <w:r>
          <w:rPr>
            <w:rFonts w:eastAsiaTheme="minorEastAsia"/>
            <w:noProof/>
            <w:kern w:val="2"/>
            <w:szCs w:val="24"/>
            <w:lang w:eastAsia="nl-BE"/>
            <w14:ligatures w14:val="standardContextual"/>
          </w:rPr>
          <w:tab/>
        </w:r>
        <w:r w:rsidRPr="00734EE0">
          <w:rPr>
            <w:rStyle w:val="Hyperlink"/>
            <w:noProof/>
          </w:rPr>
          <w:t>Introduction</w:t>
        </w:r>
        <w:r>
          <w:rPr>
            <w:noProof/>
            <w:webHidden/>
          </w:rPr>
          <w:tab/>
        </w:r>
        <w:r>
          <w:rPr>
            <w:noProof/>
            <w:webHidden/>
          </w:rPr>
          <w:fldChar w:fldCharType="begin"/>
        </w:r>
        <w:r>
          <w:rPr>
            <w:noProof/>
            <w:webHidden/>
          </w:rPr>
          <w:instrText xml:space="preserve"> PAGEREF _Toc186116564 \h </w:instrText>
        </w:r>
        <w:r>
          <w:rPr>
            <w:noProof/>
            <w:webHidden/>
          </w:rPr>
        </w:r>
        <w:r>
          <w:rPr>
            <w:noProof/>
            <w:webHidden/>
          </w:rPr>
          <w:fldChar w:fldCharType="separate"/>
        </w:r>
        <w:r>
          <w:rPr>
            <w:noProof/>
            <w:webHidden/>
          </w:rPr>
          <w:t>22</w:t>
        </w:r>
        <w:r>
          <w:rPr>
            <w:noProof/>
            <w:webHidden/>
          </w:rPr>
          <w:fldChar w:fldCharType="end"/>
        </w:r>
      </w:hyperlink>
    </w:p>
    <w:p w14:paraId="1044FC33" w14:textId="42AE5C1A" w:rsidR="00831B02" w:rsidRDefault="00831B02">
      <w:pPr>
        <w:pStyle w:val="Inhopg2"/>
        <w:rPr>
          <w:rFonts w:eastAsiaTheme="minorEastAsia"/>
          <w:noProof/>
          <w:kern w:val="2"/>
          <w:szCs w:val="24"/>
          <w:lang w:eastAsia="nl-BE"/>
          <w14:ligatures w14:val="standardContextual"/>
        </w:rPr>
      </w:pPr>
      <w:hyperlink w:anchor="_Toc186116565" w:history="1">
        <w:r w:rsidRPr="00734EE0">
          <w:rPr>
            <w:rStyle w:val="Hyperlink"/>
            <w:noProof/>
          </w:rPr>
          <w:t>6.2</w:t>
        </w:r>
        <w:r>
          <w:rPr>
            <w:rFonts w:eastAsiaTheme="minorEastAsia"/>
            <w:noProof/>
            <w:kern w:val="2"/>
            <w:szCs w:val="24"/>
            <w:lang w:eastAsia="nl-BE"/>
            <w14:ligatures w14:val="standardContextual"/>
          </w:rPr>
          <w:tab/>
        </w:r>
        <w:r w:rsidRPr="00734EE0">
          <w:rPr>
            <w:rStyle w:val="Hyperlink"/>
            <w:noProof/>
          </w:rPr>
          <w:t>Transactions and Transaction Management</w:t>
        </w:r>
        <w:r>
          <w:rPr>
            <w:noProof/>
            <w:webHidden/>
          </w:rPr>
          <w:tab/>
        </w:r>
        <w:r>
          <w:rPr>
            <w:noProof/>
            <w:webHidden/>
          </w:rPr>
          <w:fldChar w:fldCharType="begin"/>
        </w:r>
        <w:r>
          <w:rPr>
            <w:noProof/>
            <w:webHidden/>
          </w:rPr>
          <w:instrText xml:space="preserve"> PAGEREF _Toc186116565 \h </w:instrText>
        </w:r>
        <w:r>
          <w:rPr>
            <w:noProof/>
            <w:webHidden/>
          </w:rPr>
        </w:r>
        <w:r>
          <w:rPr>
            <w:noProof/>
            <w:webHidden/>
          </w:rPr>
          <w:fldChar w:fldCharType="separate"/>
        </w:r>
        <w:r>
          <w:rPr>
            <w:noProof/>
            <w:webHidden/>
          </w:rPr>
          <w:t>22</w:t>
        </w:r>
        <w:r>
          <w:rPr>
            <w:noProof/>
            <w:webHidden/>
          </w:rPr>
          <w:fldChar w:fldCharType="end"/>
        </w:r>
      </w:hyperlink>
    </w:p>
    <w:p w14:paraId="418BEA72" w14:textId="381700D8" w:rsidR="00831B02" w:rsidRDefault="00831B02">
      <w:pPr>
        <w:pStyle w:val="Inhopg2"/>
        <w:rPr>
          <w:rFonts w:eastAsiaTheme="minorEastAsia"/>
          <w:noProof/>
          <w:kern w:val="2"/>
          <w:szCs w:val="24"/>
          <w:lang w:eastAsia="nl-BE"/>
          <w14:ligatures w14:val="standardContextual"/>
        </w:rPr>
      </w:pPr>
      <w:hyperlink w:anchor="_Toc186116566" w:history="1">
        <w:r w:rsidRPr="00734EE0">
          <w:rPr>
            <w:rStyle w:val="Hyperlink"/>
            <w:noProof/>
            <w:lang w:val="en-GB"/>
          </w:rPr>
          <w:t>6.3</w:t>
        </w:r>
        <w:r>
          <w:rPr>
            <w:rFonts w:eastAsiaTheme="minorEastAsia"/>
            <w:noProof/>
            <w:kern w:val="2"/>
            <w:szCs w:val="24"/>
            <w:lang w:eastAsia="nl-BE"/>
            <w14:ligatures w14:val="standardContextual"/>
          </w:rPr>
          <w:tab/>
        </w:r>
        <w:r w:rsidRPr="00734EE0">
          <w:rPr>
            <w:rStyle w:val="Hyperlink"/>
            <w:noProof/>
          </w:rPr>
          <w:t>Recovery</w:t>
        </w:r>
        <w:r>
          <w:rPr>
            <w:noProof/>
            <w:webHidden/>
          </w:rPr>
          <w:tab/>
        </w:r>
        <w:r>
          <w:rPr>
            <w:noProof/>
            <w:webHidden/>
          </w:rPr>
          <w:fldChar w:fldCharType="begin"/>
        </w:r>
        <w:r>
          <w:rPr>
            <w:noProof/>
            <w:webHidden/>
          </w:rPr>
          <w:instrText xml:space="preserve"> PAGEREF _Toc186116566 \h </w:instrText>
        </w:r>
        <w:r>
          <w:rPr>
            <w:noProof/>
            <w:webHidden/>
          </w:rPr>
        </w:r>
        <w:r>
          <w:rPr>
            <w:noProof/>
            <w:webHidden/>
          </w:rPr>
          <w:fldChar w:fldCharType="separate"/>
        </w:r>
        <w:r>
          <w:rPr>
            <w:noProof/>
            <w:webHidden/>
          </w:rPr>
          <w:t>23</w:t>
        </w:r>
        <w:r>
          <w:rPr>
            <w:noProof/>
            <w:webHidden/>
          </w:rPr>
          <w:fldChar w:fldCharType="end"/>
        </w:r>
      </w:hyperlink>
    </w:p>
    <w:p w14:paraId="2FAE00EA" w14:textId="59349E1F" w:rsidR="00831B02" w:rsidRDefault="00831B02">
      <w:pPr>
        <w:pStyle w:val="Inhopg2"/>
        <w:rPr>
          <w:rFonts w:eastAsiaTheme="minorEastAsia"/>
          <w:noProof/>
          <w:kern w:val="2"/>
          <w:szCs w:val="24"/>
          <w:lang w:eastAsia="nl-BE"/>
          <w14:ligatures w14:val="standardContextual"/>
        </w:rPr>
      </w:pPr>
      <w:hyperlink w:anchor="_Toc186116567" w:history="1">
        <w:r w:rsidRPr="00734EE0">
          <w:rPr>
            <w:rStyle w:val="Hyperlink"/>
            <w:noProof/>
            <w:lang w:val="en-GB"/>
          </w:rPr>
          <w:t>6.4</w:t>
        </w:r>
        <w:r>
          <w:rPr>
            <w:rFonts w:eastAsiaTheme="minorEastAsia"/>
            <w:noProof/>
            <w:kern w:val="2"/>
            <w:szCs w:val="24"/>
            <w:lang w:eastAsia="nl-BE"/>
            <w14:ligatures w14:val="standardContextual"/>
          </w:rPr>
          <w:tab/>
        </w:r>
        <w:r w:rsidRPr="00734EE0">
          <w:rPr>
            <w:rStyle w:val="Hyperlink"/>
            <w:noProof/>
          </w:rPr>
          <w:t>Concurrency Control</w:t>
        </w:r>
        <w:r>
          <w:rPr>
            <w:noProof/>
            <w:webHidden/>
          </w:rPr>
          <w:tab/>
        </w:r>
        <w:r>
          <w:rPr>
            <w:noProof/>
            <w:webHidden/>
          </w:rPr>
          <w:fldChar w:fldCharType="begin"/>
        </w:r>
        <w:r>
          <w:rPr>
            <w:noProof/>
            <w:webHidden/>
          </w:rPr>
          <w:instrText xml:space="preserve"> PAGEREF _Toc186116567 \h </w:instrText>
        </w:r>
        <w:r>
          <w:rPr>
            <w:noProof/>
            <w:webHidden/>
          </w:rPr>
        </w:r>
        <w:r>
          <w:rPr>
            <w:noProof/>
            <w:webHidden/>
          </w:rPr>
          <w:fldChar w:fldCharType="separate"/>
        </w:r>
        <w:r>
          <w:rPr>
            <w:noProof/>
            <w:webHidden/>
          </w:rPr>
          <w:t>25</w:t>
        </w:r>
        <w:r>
          <w:rPr>
            <w:noProof/>
            <w:webHidden/>
          </w:rPr>
          <w:fldChar w:fldCharType="end"/>
        </w:r>
      </w:hyperlink>
    </w:p>
    <w:p w14:paraId="4165E142" w14:textId="357C4C6D" w:rsidR="00831B02" w:rsidRDefault="00831B02">
      <w:pPr>
        <w:pStyle w:val="Inhopg2"/>
        <w:rPr>
          <w:rFonts w:eastAsiaTheme="minorEastAsia"/>
          <w:noProof/>
          <w:kern w:val="2"/>
          <w:szCs w:val="24"/>
          <w:lang w:eastAsia="nl-BE"/>
          <w14:ligatures w14:val="standardContextual"/>
        </w:rPr>
      </w:pPr>
      <w:hyperlink w:anchor="_Toc186116568" w:history="1">
        <w:r w:rsidRPr="00734EE0">
          <w:rPr>
            <w:rStyle w:val="Hyperlink"/>
            <w:noProof/>
          </w:rPr>
          <w:t>6.5</w:t>
        </w:r>
        <w:r>
          <w:rPr>
            <w:rFonts w:eastAsiaTheme="minorEastAsia"/>
            <w:noProof/>
            <w:kern w:val="2"/>
            <w:szCs w:val="24"/>
            <w:lang w:eastAsia="nl-BE"/>
            <w14:ligatures w14:val="standardContextual"/>
          </w:rPr>
          <w:tab/>
        </w:r>
        <w:r w:rsidRPr="00734EE0">
          <w:rPr>
            <w:rStyle w:val="Hyperlink"/>
            <w:noProof/>
          </w:rPr>
          <w:t>Locking and Locking Protocols</w:t>
        </w:r>
        <w:r>
          <w:rPr>
            <w:noProof/>
            <w:webHidden/>
          </w:rPr>
          <w:tab/>
        </w:r>
        <w:r>
          <w:rPr>
            <w:noProof/>
            <w:webHidden/>
          </w:rPr>
          <w:fldChar w:fldCharType="begin"/>
        </w:r>
        <w:r>
          <w:rPr>
            <w:noProof/>
            <w:webHidden/>
          </w:rPr>
          <w:instrText xml:space="preserve"> PAGEREF _Toc186116568 \h </w:instrText>
        </w:r>
        <w:r>
          <w:rPr>
            <w:noProof/>
            <w:webHidden/>
          </w:rPr>
        </w:r>
        <w:r>
          <w:rPr>
            <w:noProof/>
            <w:webHidden/>
          </w:rPr>
          <w:fldChar w:fldCharType="separate"/>
        </w:r>
        <w:r>
          <w:rPr>
            <w:noProof/>
            <w:webHidden/>
          </w:rPr>
          <w:t>26</w:t>
        </w:r>
        <w:r>
          <w:rPr>
            <w:noProof/>
            <w:webHidden/>
          </w:rPr>
          <w:fldChar w:fldCharType="end"/>
        </w:r>
      </w:hyperlink>
    </w:p>
    <w:p w14:paraId="7C7F690E" w14:textId="131ADF77" w:rsidR="00831B02" w:rsidRDefault="00831B02">
      <w:pPr>
        <w:pStyle w:val="Inhopg1"/>
        <w:rPr>
          <w:rFonts w:eastAsiaTheme="minorEastAsia"/>
          <w:b w:val="0"/>
          <w:noProof/>
          <w:kern w:val="2"/>
          <w:szCs w:val="24"/>
          <w:lang w:eastAsia="nl-BE"/>
          <w14:ligatures w14:val="standardContextual"/>
        </w:rPr>
      </w:pPr>
      <w:hyperlink w:anchor="_Toc186116569" w:history="1">
        <w:r w:rsidRPr="00734EE0">
          <w:rPr>
            <w:rStyle w:val="Hyperlink"/>
            <w:noProof/>
          </w:rPr>
          <w:t>7</w:t>
        </w:r>
        <w:r>
          <w:rPr>
            <w:rFonts w:eastAsiaTheme="minorEastAsia"/>
            <w:b w:val="0"/>
            <w:noProof/>
            <w:kern w:val="2"/>
            <w:szCs w:val="24"/>
            <w:lang w:eastAsia="nl-BE"/>
            <w14:ligatures w14:val="standardContextual"/>
          </w:rPr>
          <w:tab/>
        </w:r>
        <w:r w:rsidRPr="00734EE0">
          <w:rPr>
            <w:rStyle w:val="Hyperlink"/>
            <w:noProof/>
          </w:rPr>
          <w:t>Hoofdstuk 7: Datawarehousing</w:t>
        </w:r>
        <w:r>
          <w:rPr>
            <w:noProof/>
            <w:webHidden/>
          </w:rPr>
          <w:tab/>
        </w:r>
        <w:r>
          <w:rPr>
            <w:noProof/>
            <w:webHidden/>
          </w:rPr>
          <w:fldChar w:fldCharType="begin"/>
        </w:r>
        <w:r>
          <w:rPr>
            <w:noProof/>
            <w:webHidden/>
          </w:rPr>
          <w:instrText xml:space="preserve"> PAGEREF _Toc186116569 \h </w:instrText>
        </w:r>
        <w:r>
          <w:rPr>
            <w:noProof/>
            <w:webHidden/>
          </w:rPr>
        </w:r>
        <w:r>
          <w:rPr>
            <w:noProof/>
            <w:webHidden/>
          </w:rPr>
          <w:fldChar w:fldCharType="separate"/>
        </w:r>
        <w:r>
          <w:rPr>
            <w:noProof/>
            <w:webHidden/>
          </w:rPr>
          <w:t>30</w:t>
        </w:r>
        <w:r>
          <w:rPr>
            <w:noProof/>
            <w:webHidden/>
          </w:rPr>
          <w:fldChar w:fldCharType="end"/>
        </w:r>
      </w:hyperlink>
    </w:p>
    <w:p w14:paraId="3EEE3440" w14:textId="5E2787AA" w:rsidR="00831B02" w:rsidRDefault="00831B02">
      <w:pPr>
        <w:pStyle w:val="Inhopg2"/>
        <w:rPr>
          <w:rFonts w:eastAsiaTheme="minorEastAsia"/>
          <w:noProof/>
          <w:kern w:val="2"/>
          <w:szCs w:val="24"/>
          <w:lang w:eastAsia="nl-BE"/>
          <w14:ligatures w14:val="standardContextual"/>
        </w:rPr>
      </w:pPr>
      <w:hyperlink w:anchor="_Toc186116570" w:history="1">
        <w:r w:rsidRPr="00734EE0">
          <w:rPr>
            <w:rStyle w:val="Hyperlink"/>
            <w:noProof/>
          </w:rPr>
          <w:t>7.1</w:t>
        </w:r>
        <w:r>
          <w:rPr>
            <w:rFonts w:eastAsiaTheme="minorEastAsia"/>
            <w:noProof/>
            <w:kern w:val="2"/>
            <w:szCs w:val="24"/>
            <w:lang w:eastAsia="nl-BE"/>
            <w14:ligatures w14:val="standardContextual"/>
          </w:rPr>
          <w:tab/>
        </w:r>
        <w:r w:rsidRPr="00734EE0">
          <w:rPr>
            <w:rStyle w:val="Hyperlink"/>
            <w:noProof/>
          </w:rPr>
          <w:t>Design</w:t>
        </w:r>
        <w:r>
          <w:rPr>
            <w:noProof/>
            <w:webHidden/>
          </w:rPr>
          <w:tab/>
        </w:r>
        <w:r>
          <w:rPr>
            <w:noProof/>
            <w:webHidden/>
          </w:rPr>
          <w:fldChar w:fldCharType="begin"/>
        </w:r>
        <w:r>
          <w:rPr>
            <w:noProof/>
            <w:webHidden/>
          </w:rPr>
          <w:instrText xml:space="preserve"> PAGEREF _Toc186116570 \h </w:instrText>
        </w:r>
        <w:r>
          <w:rPr>
            <w:noProof/>
            <w:webHidden/>
          </w:rPr>
        </w:r>
        <w:r>
          <w:rPr>
            <w:noProof/>
            <w:webHidden/>
          </w:rPr>
          <w:fldChar w:fldCharType="separate"/>
        </w:r>
        <w:r>
          <w:rPr>
            <w:noProof/>
            <w:webHidden/>
          </w:rPr>
          <w:t>30</w:t>
        </w:r>
        <w:r>
          <w:rPr>
            <w:noProof/>
            <w:webHidden/>
          </w:rPr>
          <w:fldChar w:fldCharType="end"/>
        </w:r>
      </w:hyperlink>
    </w:p>
    <w:p w14:paraId="53573FF5" w14:textId="78C02E53" w:rsidR="00831B02" w:rsidRDefault="00831B02">
      <w:pPr>
        <w:pStyle w:val="Inhopg2"/>
        <w:rPr>
          <w:rFonts w:eastAsiaTheme="minorEastAsia"/>
          <w:noProof/>
          <w:kern w:val="2"/>
          <w:szCs w:val="24"/>
          <w:lang w:eastAsia="nl-BE"/>
          <w14:ligatures w14:val="standardContextual"/>
        </w:rPr>
      </w:pPr>
      <w:hyperlink w:anchor="_Toc186116571" w:history="1">
        <w:r w:rsidRPr="00734EE0">
          <w:rPr>
            <w:rStyle w:val="Hyperlink"/>
            <w:noProof/>
          </w:rPr>
          <w:t>7.2</w:t>
        </w:r>
        <w:r>
          <w:rPr>
            <w:rFonts w:eastAsiaTheme="minorEastAsia"/>
            <w:noProof/>
            <w:kern w:val="2"/>
            <w:szCs w:val="24"/>
            <w:lang w:eastAsia="nl-BE"/>
            <w14:ligatures w14:val="standardContextual"/>
          </w:rPr>
          <w:tab/>
        </w:r>
        <w:r w:rsidRPr="00734EE0">
          <w:rPr>
            <w:rStyle w:val="Hyperlink"/>
            <w:noProof/>
          </w:rPr>
          <w:t>Kleine samenvatting</w:t>
        </w:r>
        <w:r>
          <w:rPr>
            <w:noProof/>
            <w:webHidden/>
          </w:rPr>
          <w:tab/>
        </w:r>
        <w:r>
          <w:rPr>
            <w:noProof/>
            <w:webHidden/>
          </w:rPr>
          <w:fldChar w:fldCharType="begin"/>
        </w:r>
        <w:r>
          <w:rPr>
            <w:noProof/>
            <w:webHidden/>
          </w:rPr>
          <w:instrText xml:space="preserve"> PAGEREF _Toc186116571 \h </w:instrText>
        </w:r>
        <w:r>
          <w:rPr>
            <w:noProof/>
            <w:webHidden/>
          </w:rPr>
        </w:r>
        <w:r>
          <w:rPr>
            <w:noProof/>
            <w:webHidden/>
          </w:rPr>
          <w:fldChar w:fldCharType="separate"/>
        </w:r>
        <w:r>
          <w:rPr>
            <w:noProof/>
            <w:webHidden/>
          </w:rPr>
          <w:t>36</w:t>
        </w:r>
        <w:r>
          <w:rPr>
            <w:noProof/>
            <w:webHidden/>
          </w:rPr>
          <w:fldChar w:fldCharType="end"/>
        </w:r>
      </w:hyperlink>
    </w:p>
    <w:p w14:paraId="330BCEA8" w14:textId="553D897F" w:rsidR="00AC163F" w:rsidRPr="00AE43FD" w:rsidRDefault="00381F30" w:rsidP="002F1204">
      <w:pPr>
        <w:sectPr w:rsidR="00AC163F" w:rsidRPr="00AE43FD" w:rsidSect="001D7C52">
          <w:footerReference w:type="default" r:id="rId9"/>
          <w:pgSz w:w="11906" w:h="16838"/>
          <w:pgMar w:top="1134" w:right="1134" w:bottom="1134" w:left="1134" w:header="709" w:footer="709" w:gutter="0"/>
          <w:cols w:space="708"/>
          <w:docGrid w:linePitch="360"/>
        </w:sectPr>
      </w:pPr>
      <w:r>
        <w:fldChar w:fldCharType="end"/>
      </w:r>
    </w:p>
    <w:p w14:paraId="6D8E7A7A" w14:textId="7A1C407D" w:rsidR="00AC163F" w:rsidRPr="00AE43FD" w:rsidRDefault="00AE43FD" w:rsidP="00AE43FD">
      <w:pPr>
        <w:pStyle w:val="Kop1"/>
      </w:pPr>
      <w:bookmarkStart w:id="0" w:name="_Toc186116541"/>
      <w:r w:rsidRPr="00AE43FD">
        <w:lastRenderedPageBreak/>
        <w:t xml:space="preserve">Hoofdstuk 1: </w:t>
      </w:r>
      <w:r>
        <w:t>SQL</w:t>
      </w:r>
      <w:r w:rsidRPr="00AE43FD">
        <w:t xml:space="preserve"> R</w:t>
      </w:r>
      <w:r>
        <w:t>eview</w:t>
      </w:r>
      <w:bookmarkEnd w:id="0"/>
    </w:p>
    <w:p w14:paraId="0290B74E" w14:textId="16191E0D" w:rsidR="00AB5EE7" w:rsidRPr="00AB5EE7" w:rsidRDefault="00AB5EE7" w:rsidP="00AB5EE7">
      <w:pPr>
        <w:pStyle w:val="Geenafstand"/>
        <w:rPr>
          <w:lang w:val="en-GB"/>
        </w:rPr>
      </w:pPr>
      <w:r w:rsidRPr="00AB5EE7">
        <w:rPr>
          <w:lang w:val="en-GB"/>
        </w:rPr>
        <w:t xml:space="preserve">SQL </w:t>
      </w:r>
      <w:proofErr w:type="spellStart"/>
      <w:r w:rsidRPr="00AB5EE7">
        <w:rPr>
          <w:lang w:val="en-GB"/>
        </w:rPr>
        <w:t>bestaat</w:t>
      </w:r>
      <w:proofErr w:type="spellEnd"/>
      <w:r w:rsidRPr="00AB5EE7">
        <w:rPr>
          <w:lang w:val="en-GB"/>
        </w:rPr>
        <w:t xml:space="preserve"> </w:t>
      </w:r>
      <w:proofErr w:type="spellStart"/>
      <w:r w:rsidRPr="00AB5EE7">
        <w:rPr>
          <w:lang w:val="en-GB"/>
        </w:rPr>
        <w:t>uit</w:t>
      </w:r>
      <w:proofErr w:type="spellEnd"/>
      <w:r w:rsidRPr="00AB5EE7">
        <w:rPr>
          <w:lang w:val="en-GB"/>
        </w:rPr>
        <w:t xml:space="preserve"> 3 </w:t>
      </w:r>
      <w:proofErr w:type="spellStart"/>
      <w:r w:rsidRPr="00AB5EE7">
        <w:rPr>
          <w:lang w:val="en-GB"/>
        </w:rPr>
        <w:t>subtalen</w:t>
      </w:r>
      <w:proofErr w:type="spellEnd"/>
      <w:r>
        <w:rPr>
          <w:lang w:val="en-GB"/>
        </w:rPr>
        <w:t>:</w:t>
      </w:r>
    </w:p>
    <w:p w14:paraId="04D4DB98" w14:textId="46C6452A" w:rsidR="00AB5EE7" w:rsidRPr="008D2E47" w:rsidRDefault="008D2E47" w:rsidP="00AB5EE7">
      <w:pPr>
        <w:pStyle w:val="Lijstalinea"/>
        <w:numPr>
          <w:ilvl w:val="0"/>
          <w:numId w:val="118"/>
        </w:numPr>
        <w:rPr>
          <w:b/>
          <w:bCs/>
          <w:lang w:val="en-GB"/>
        </w:rPr>
      </w:pPr>
      <w:r w:rsidRPr="008D2E47">
        <w:rPr>
          <w:b/>
          <w:bCs/>
        </w:rPr>
        <w:t>Data Definition Language (DDL)</w:t>
      </w:r>
    </w:p>
    <w:p w14:paraId="10D35BE2" w14:textId="2B8CD35E" w:rsidR="00AB5EE7" w:rsidRPr="00AB5EE7" w:rsidRDefault="00AB5EE7" w:rsidP="00AB5EE7">
      <w:pPr>
        <w:pStyle w:val="Lijstalinea"/>
        <w:numPr>
          <w:ilvl w:val="1"/>
          <w:numId w:val="118"/>
        </w:numPr>
      </w:pPr>
      <w:r w:rsidRPr="00AB5EE7">
        <w:t xml:space="preserve">Aanmaken van een database, definiëren van databaseobjecten (tabellen, </w:t>
      </w:r>
      <w:proofErr w:type="spellStart"/>
      <w:r w:rsidRPr="00AB5EE7">
        <w:t>stored</w:t>
      </w:r>
      <w:proofErr w:type="spellEnd"/>
      <w:r w:rsidRPr="00AB5EE7">
        <w:t xml:space="preserve"> procedures,</w:t>
      </w:r>
      <w:r>
        <w:t xml:space="preserve"> </w:t>
      </w:r>
      <w:r w:rsidRPr="00AB5EE7">
        <w:t>weergaven,...)</w:t>
      </w:r>
    </w:p>
    <w:p w14:paraId="6113ECB3" w14:textId="77777777" w:rsidR="00675224" w:rsidRPr="008D3606" w:rsidRDefault="00675224" w:rsidP="00675224">
      <w:pPr>
        <w:pStyle w:val="Lijstalinea"/>
        <w:numPr>
          <w:ilvl w:val="1"/>
          <w:numId w:val="118"/>
        </w:numPr>
        <w:rPr>
          <w:rStyle w:val="Nadruk"/>
        </w:rPr>
      </w:pPr>
      <w:r w:rsidRPr="008D3606">
        <w:rPr>
          <w:rStyle w:val="Nadruk"/>
        </w:rPr>
        <w:t>CREATE, ALTER, DROP</w:t>
      </w:r>
    </w:p>
    <w:p w14:paraId="56454B1B" w14:textId="2B907CE3" w:rsidR="008D2E47" w:rsidRPr="008D2E47" w:rsidRDefault="008D2E47" w:rsidP="008D2E47">
      <w:pPr>
        <w:pStyle w:val="Lijstalinea"/>
        <w:numPr>
          <w:ilvl w:val="0"/>
          <w:numId w:val="118"/>
        </w:numPr>
        <w:rPr>
          <w:b/>
          <w:bCs/>
        </w:rPr>
      </w:pPr>
      <w:r w:rsidRPr="008D2E47">
        <w:rPr>
          <w:b/>
          <w:bCs/>
        </w:rPr>
        <w:t xml:space="preserve">Data </w:t>
      </w:r>
      <w:proofErr w:type="spellStart"/>
      <w:r w:rsidRPr="008D2E47">
        <w:rPr>
          <w:b/>
          <w:bCs/>
        </w:rPr>
        <w:t>Manipulation</w:t>
      </w:r>
      <w:proofErr w:type="spellEnd"/>
      <w:r w:rsidRPr="008D2E47">
        <w:rPr>
          <w:b/>
          <w:bCs/>
        </w:rPr>
        <w:t xml:space="preserve"> Language (DML)</w:t>
      </w:r>
    </w:p>
    <w:p w14:paraId="2B4864FF" w14:textId="025D745A" w:rsidR="00AB5EE7" w:rsidRPr="00AB5EE7" w:rsidRDefault="00AB5EE7" w:rsidP="008D2E47">
      <w:pPr>
        <w:pStyle w:val="Lijstalinea"/>
        <w:numPr>
          <w:ilvl w:val="1"/>
          <w:numId w:val="118"/>
        </w:numPr>
      </w:pPr>
      <w:r w:rsidRPr="00AB5EE7">
        <w:t>Gegevens in een database opvragen en manipuleren</w:t>
      </w:r>
    </w:p>
    <w:p w14:paraId="41000492" w14:textId="77777777" w:rsidR="00675224" w:rsidRPr="008D3606" w:rsidRDefault="00675224" w:rsidP="00675224">
      <w:pPr>
        <w:pStyle w:val="Lijstalinea"/>
        <w:numPr>
          <w:ilvl w:val="1"/>
          <w:numId w:val="118"/>
        </w:numPr>
        <w:rPr>
          <w:rStyle w:val="Nadruk"/>
        </w:rPr>
      </w:pPr>
      <w:r w:rsidRPr="008D3606">
        <w:rPr>
          <w:rStyle w:val="Nadruk"/>
        </w:rPr>
        <w:t>SELECT, INSERT, UPDATE, DELETE</w:t>
      </w:r>
    </w:p>
    <w:p w14:paraId="5A1BD4C4" w14:textId="5C0EDB4D" w:rsidR="008D2E47" w:rsidRPr="008D2E47" w:rsidRDefault="00675224" w:rsidP="00675224">
      <w:pPr>
        <w:pStyle w:val="Lijstalinea"/>
        <w:numPr>
          <w:ilvl w:val="0"/>
          <w:numId w:val="118"/>
        </w:numPr>
        <w:rPr>
          <w:b/>
          <w:bCs/>
        </w:rPr>
      </w:pPr>
      <w:r w:rsidRPr="00675224">
        <w:t xml:space="preserve"> </w:t>
      </w:r>
      <w:r w:rsidR="008D2E47" w:rsidRPr="008D2E47">
        <w:rPr>
          <w:b/>
          <w:bCs/>
        </w:rPr>
        <w:t>Data Control Language (DCL)</w:t>
      </w:r>
    </w:p>
    <w:p w14:paraId="3A5F8D25" w14:textId="4541376C" w:rsidR="00AB5EE7" w:rsidRPr="008D3606" w:rsidRDefault="00AB5EE7" w:rsidP="00AB5EE7">
      <w:pPr>
        <w:pStyle w:val="Lijstalinea"/>
        <w:numPr>
          <w:ilvl w:val="1"/>
          <w:numId w:val="118"/>
        </w:numPr>
        <w:rPr>
          <w:rStyle w:val="Nadruk"/>
        </w:rPr>
      </w:pPr>
      <w:r w:rsidRPr="008D3606">
        <w:rPr>
          <w:rStyle w:val="Nadruk"/>
        </w:rPr>
        <w:t>Gegevensbeveiliging en autorisatie</w:t>
      </w:r>
      <w:r w:rsidR="008D2E47" w:rsidRPr="008D3606">
        <w:rPr>
          <w:rStyle w:val="Nadruk"/>
        </w:rPr>
        <w:t>, (rollen toekennen aan mensen bv)</w:t>
      </w:r>
    </w:p>
    <w:p w14:paraId="4097EE2C" w14:textId="4146ACFC" w:rsidR="00AB5EE7" w:rsidRPr="00AB5EE7" w:rsidRDefault="008D3606" w:rsidP="008D3606">
      <w:pPr>
        <w:pStyle w:val="Belangrijk"/>
      </w:pPr>
      <w:r w:rsidRPr="008D3606">
        <w:t>GRANT, REVOKE, DENY</w:t>
      </w:r>
    </w:p>
    <w:p w14:paraId="6EB12286" w14:textId="609092BF" w:rsidR="00AC163F" w:rsidRPr="00AB5EE7" w:rsidRDefault="001F7BA3" w:rsidP="001F7BA3">
      <w:pPr>
        <w:pStyle w:val="Kop3"/>
      </w:pPr>
      <w:bookmarkStart w:id="1" w:name="_Toc186116542"/>
      <w:r>
        <w:t>SELECT:</w:t>
      </w:r>
      <w:bookmarkEnd w:id="1"/>
    </w:p>
    <w:p w14:paraId="137A2864" w14:textId="16A7C62A" w:rsidR="00F93720" w:rsidRDefault="003E5B27" w:rsidP="00893539">
      <w:pPr>
        <w:pStyle w:val="Geenafstand"/>
      </w:pPr>
      <w:r w:rsidRPr="00893539">
        <w:rPr>
          <w:noProof/>
        </w:rPr>
        <w:drawing>
          <wp:anchor distT="0" distB="0" distL="114300" distR="114300" simplePos="0" relativeHeight="251687936" behindDoc="1" locked="0" layoutInCell="1" allowOverlap="1" wp14:anchorId="40437F4F" wp14:editId="6B1328DF">
            <wp:simplePos x="0" y="0"/>
            <wp:positionH relativeFrom="margin">
              <wp:posOffset>2920365</wp:posOffset>
            </wp:positionH>
            <wp:positionV relativeFrom="paragraph">
              <wp:posOffset>8890</wp:posOffset>
            </wp:positionV>
            <wp:extent cx="3190875" cy="725805"/>
            <wp:effectExtent l="0" t="0" r="9525" b="0"/>
            <wp:wrapTight wrapText="bothSides">
              <wp:wrapPolygon edited="0">
                <wp:start x="0" y="0"/>
                <wp:lineTo x="0" y="20976"/>
                <wp:lineTo x="21536" y="20976"/>
                <wp:lineTo x="21536" y="0"/>
                <wp:lineTo x="0" y="0"/>
              </wp:wrapPolygon>
            </wp:wrapTight>
            <wp:docPr id="171604853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8530" name="Afbeelding 1" descr="Afbeelding met tekst, schermopname, Lettertype, lijn&#10;&#10;Automatisch gegenereerde beschrijving"/>
                    <pic:cNvPicPr/>
                  </pic:nvPicPr>
                  <pic:blipFill rotWithShape="1">
                    <a:blip r:embed="rId10">
                      <a:extLst>
                        <a:ext uri="{28A0092B-C50C-407E-A947-70E740481C1C}">
                          <a14:useLocalDpi xmlns:a14="http://schemas.microsoft.com/office/drawing/2010/main" val="0"/>
                        </a:ext>
                      </a:extLst>
                    </a:blip>
                    <a:srcRect t="5333"/>
                    <a:stretch/>
                  </pic:blipFill>
                  <pic:spPr bwMode="auto">
                    <a:xfrm>
                      <a:off x="0" y="0"/>
                      <a:ext cx="3190875" cy="725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3720">
        <w:t xml:space="preserve">Alle mogelijke opties bij een </w:t>
      </w:r>
      <w:r w:rsidR="00B157D2">
        <w:t>SELECT</w:t>
      </w:r>
      <w:r w:rsidR="00F93720">
        <w:t>:</w:t>
      </w:r>
    </w:p>
    <w:p w14:paraId="6513456F" w14:textId="279C33E3" w:rsidR="003E5B27" w:rsidRDefault="003E5B27" w:rsidP="003E5B27">
      <w:pPr>
        <w:pStyle w:val="Lijstalinea"/>
        <w:numPr>
          <w:ilvl w:val="0"/>
          <w:numId w:val="259"/>
        </w:numPr>
      </w:pPr>
      <w:r>
        <w:t>GROUP BY : groeperen van gegevens</w:t>
      </w:r>
    </w:p>
    <w:p w14:paraId="2F5BB0E8" w14:textId="335AFA30" w:rsidR="003E5B27" w:rsidRDefault="003E5B27" w:rsidP="003E5B27">
      <w:pPr>
        <w:pStyle w:val="Lijstalinea"/>
        <w:numPr>
          <w:ilvl w:val="0"/>
          <w:numId w:val="259"/>
        </w:numPr>
      </w:pPr>
      <w:r>
        <w:t>HAVING-clausule: filtervoorwaarde op groepen</w:t>
      </w:r>
    </w:p>
    <w:p w14:paraId="76452903" w14:textId="77777777" w:rsidR="003E5B27" w:rsidRDefault="003E5B27" w:rsidP="003E5B27"/>
    <w:p w14:paraId="6A7DD825" w14:textId="01ED3701" w:rsidR="001F7BA3" w:rsidRDefault="00BB6A5B" w:rsidP="00BB6A5B">
      <w:pPr>
        <w:pStyle w:val="Geenafstand"/>
      </w:pPr>
      <w:r>
        <w:t>Speciale karakters:</w:t>
      </w:r>
    </w:p>
    <w:p w14:paraId="4BCBAD36" w14:textId="07AB2414" w:rsidR="00BB6A5B" w:rsidRDefault="00BB6A5B" w:rsidP="00BB6A5B">
      <w:pPr>
        <w:pStyle w:val="Lijstalinea"/>
        <w:numPr>
          <w:ilvl w:val="0"/>
          <w:numId w:val="262"/>
        </w:numPr>
      </w:pPr>
      <w:r>
        <w:t>% → willekeurige reeks van 0, 1 of meer tekens</w:t>
      </w:r>
      <w:r w:rsidR="00D90ABA">
        <w:t xml:space="preserve"> (maakt kortom niet uit wat er achter komt)</w:t>
      </w:r>
    </w:p>
    <w:p w14:paraId="5FC0DC5D" w14:textId="1001886D" w:rsidR="00BB6A5B" w:rsidRDefault="00BB6A5B" w:rsidP="00BB6A5B">
      <w:pPr>
        <w:pStyle w:val="Lijstalinea"/>
        <w:numPr>
          <w:ilvl w:val="0"/>
          <w:numId w:val="262"/>
        </w:numPr>
      </w:pPr>
      <w:r>
        <w:t>_ → 1 teken</w:t>
      </w:r>
    </w:p>
    <w:p w14:paraId="04D2BD45" w14:textId="09D23E2B" w:rsidR="00BB6A5B" w:rsidRDefault="00BB6A5B" w:rsidP="00BB6A5B">
      <w:pPr>
        <w:pStyle w:val="Lijstalinea"/>
        <w:numPr>
          <w:ilvl w:val="0"/>
          <w:numId w:val="262"/>
        </w:numPr>
      </w:pPr>
      <w:r>
        <w:t>[ ] → 1 teken in een opgegeven bereik</w:t>
      </w:r>
    </w:p>
    <w:p w14:paraId="06A699BD" w14:textId="2F49CA6E" w:rsidR="00BB6A5B" w:rsidRDefault="00BB6A5B" w:rsidP="00BB6A5B">
      <w:pPr>
        <w:pStyle w:val="Lijstalinea"/>
        <w:numPr>
          <w:ilvl w:val="0"/>
          <w:numId w:val="262"/>
        </w:numPr>
      </w:pPr>
      <w:r>
        <w:t>^] → elk teken buiten het opgegeven bereik</w:t>
      </w:r>
    </w:p>
    <w:p w14:paraId="6626ECF8" w14:textId="7F9EACC2" w:rsidR="00836AE6" w:rsidRDefault="00836AE6" w:rsidP="00BB6A5B">
      <w:pPr>
        <w:pStyle w:val="Lijstalinea"/>
        <w:numPr>
          <w:ilvl w:val="0"/>
          <w:numId w:val="262"/>
        </w:numPr>
      </w:pPr>
      <w:r>
        <w:t>Voorbeeld: toon elk product</w:t>
      </w:r>
      <w:r w:rsidR="00866C2F">
        <w:t xml:space="preserve"> waarvan de 2</w:t>
      </w:r>
      <w:r w:rsidR="00866C2F" w:rsidRPr="00866C2F">
        <w:rPr>
          <w:vertAlign w:val="superscript"/>
        </w:rPr>
        <w:t>e</w:t>
      </w:r>
      <w:r w:rsidR="00866C2F">
        <w:t xml:space="preserve"> letter a-k bevat en al de rest maakt niets uit:</w:t>
      </w:r>
    </w:p>
    <w:p w14:paraId="62DACFE8" w14:textId="0DEAF7ED" w:rsidR="00866C2F" w:rsidRDefault="00866C2F" w:rsidP="00866C2F">
      <w:pPr>
        <w:pStyle w:val="Lijstalinea"/>
        <w:numPr>
          <w:ilvl w:val="1"/>
          <w:numId w:val="263"/>
        </w:numPr>
        <w:rPr>
          <w:lang w:val="en-GB"/>
        </w:rPr>
      </w:pPr>
      <w:r w:rsidRPr="00866C2F">
        <w:rPr>
          <w:lang w:val="en-GB"/>
        </w:rPr>
        <w:t xml:space="preserve">WHERE </w:t>
      </w:r>
      <w:proofErr w:type="spellStart"/>
      <w:r w:rsidRPr="00866C2F">
        <w:rPr>
          <w:lang w:val="en-GB"/>
        </w:rPr>
        <w:t>productname</w:t>
      </w:r>
      <w:proofErr w:type="spellEnd"/>
      <w:r w:rsidRPr="00866C2F">
        <w:rPr>
          <w:lang w:val="en-GB"/>
        </w:rPr>
        <w:t xml:space="preserve"> LIKE '_[a-k]%'</w:t>
      </w:r>
    </w:p>
    <w:p w14:paraId="7E53632B" w14:textId="77777777" w:rsidR="00D90ABA" w:rsidRDefault="00D90ABA" w:rsidP="00D90ABA">
      <w:pPr>
        <w:rPr>
          <w:lang w:val="en-GB"/>
        </w:rPr>
      </w:pPr>
    </w:p>
    <w:p w14:paraId="6EA72BAD" w14:textId="4F59A062" w:rsidR="00D90ABA" w:rsidRDefault="00D90ABA" w:rsidP="002D6627">
      <w:pPr>
        <w:pStyle w:val="Geenafstand"/>
        <w:rPr>
          <w:lang w:val="en-GB"/>
        </w:rPr>
      </w:pPr>
      <w:r>
        <w:rPr>
          <w:lang w:val="en-GB"/>
        </w:rPr>
        <w:t>IN, NOT IN:</w:t>
      </w:r>
    </w:p>
    <w:p w14:paraId="6562E9A8" w14:textId="0F10877E" w:rsidR="00D90ABA" w:rsidRDefault="00D646FA" w:rsidP="002D6627">
      <w:pPr>
        <w:pStyle w:val="Lijstalinea"/>
        <w:numPr>
          <w:ilvl w:val="0"/>
          <w:numId w:val="263"/>
        </w:numPr>
      </w:pPr>
      <w:r w:rsidRPr="00D646FA">
        <w:t xml:space="preserve">Hier geef je een </w:t>
      </w:r>
      <w:r w:rsidRPr="00BE6DA7">
        <w:rPr>
          <w:b/>
          <w:bCs/>
        </w:rPr>
        <w:t>array</w:t>
      </w:r>
      <w:r>
        <w:t xml:space="preserve"> aan voorwaarden mee:</w:t>
      </w:r>
    </w:p>
    <w:p w14:paraId="697A4494" w14:textId="116113F7" w:rsidR="00D646FA" w:rsidRPr="00D646FA" w:rsidRDefault="00D646FA" w:rsidP="00BE6DA7">
      <w:pPr>
        <w:pStyle w:val="Lijstalinea"/>
        <w:numPr>
          <w:ilvl w:val="1"/>
          <w:numId w:val="263"/>
        </w:numPr>
      </w:pPr>
      <w:r>
        <w:t>WHERE prijs in (</w:t>
      </w:r>
      <w:r w:rsidR="002D6627">
        <w:t>1.50, 3.00)</w:t>
      </w:r>
    </w:p>
    <w:p w14:paraId="26DB1E34" w14:textId="77777777" w:rsidR="003E5B27" w:rsidRDefault="003E5B27" w:rsidP="003E5B27"/>
    <w:p w14:paraId="19E415F0" w14:textId="2B0B7D04" w:rsidR="00E031D3" w:rsidRDefault="00E031D3" w:rsidP="00E031D3">
      <w:pPr>
        <w:pStyle w:val="Geenafstand"/>
      </w:pPr>
      <w:r>
        <w:t>BETWEEN:</w:t>
      </w:r>
    </w:p>
    <w:p w14:paraId="6F2E6475" w14:textId="4AB5D68C" w:rsidR="00BE6DA7" w:rsidRDefault="00BE6DA7" w:rsidP="00BE6DA7">
      <w:pPr>
        <w:pStyle w:val="Lijstalinea"/>
        <w:numPr>
          <w:ilvl w:val="0"/>
          <w:numId w:val="263"/>
        </w:numPr>
      </w:pPr>
      <w:r>
        <w:t xml:space="preserve">Geeft resultaten weer </w:t>
      </w:r>
      <w:r w:rsidRPr="00BE6DA7">
        <w:rPr>
          <w:b/>
          <w:bCs/>
        </w:rPr>
        <w:t>tussen</w:t>
      </w:r>
      <w:r>
        <w:t xml:space="preserve"> opgegeven waarden</w:t>
      </w:r>
    </w:p>
    <w:p w14:paraId="0E4AC797" w14:textId="736163CE" w:rsidR="00BE6DA7" w:rsidRPr="00D646FA" w:rsidRDefault="00BE6DA7" w:rsidP="00BE6DA7">
      <w:pPr>
        <w:pStyle w:val="Lijstalinea"/>
        <w:numPr>
          <w:ilvl w:val="1"/>
          <w:numId w:val="263"/>
        </w:numPr>
      </w:pPr>
      <w:r>
        <w:t>WHERE prijs BETWEEN 0.50 AND 10.00</w:t>
      </w:r>
    </w:p>
    <w:p w14:paraId="69E731CE" w14:textId="77777777" w:rsidR="003E5B27" w:rsidRPr="00B6564A" w:rsidRDefault="003E5B27" w:rsidP="003E5B27">
      <w:pPr>
        <w:rPr>
          <w:lang w:val="en-GB"/>
        </w:rPr>
      </w:pPr>
    </w:p>
    <w:p w14:paraId="1D07F017" w14:textId="5FF1FF9D" w:rsidR="003E5B27" w:rsidRDefault="00B6564A" w:rsidP="00B6564A">
      <w:pPr>
        <w:pStyle w:val="Geenafstand"/>
        <w:rPr>
          <w:lang w:val="en-GB"/>
        </w:rPr>
      </w:pPr>
      <w:r>
        <w:rPr>
          <w:lang w:val="en-GB"/>
        </w:rPr>
        <w:t xml:space="preserve">String </w:t>
      </w:r>
      <w:proofErr w:type="spellStart"/>
      <w:r>
        <w:rPr>
          <w:lang w:val="en-GB"/>
        </w:rPr>
        <w:t>functies</w:t>
      </w:r>
      <w:proofErr w:type="spellEnd"/>
      <w:r>
        <w:rPr>
          <w:lang w:val="en-GB"/>
        </w:rPr>
        <w:t>:</w:t>
      </w:r>
    </w:p>
    <w:p w14:paraId="1E92E6E9" w14:textId="52CF0E61" w:rsidR="00B6564A" w:rsidRPr="00B6564A" w:rsidRDefault="00B6564A" w:rsidP="003E5B27">
      <w:pPr>
        <w:rPr>
          <w:lang w:val="en-GB"/>
        </w:rPr>
      </w:pPr>
      <w:r w:rsidRPr="00B6564A">
        <w:rPr>
          <w:noProof/>
          <w:lang w:val="en-GB"/>
        </w:rPr>
        <w:drawing>
          <wp:inline distT="0" distB="0" distL="0" distR="0" wp14:anchorId="6C676F69" wp14:editId="2C081EBD">
            <wp:extent cx="5037666" cy="2186718"/>
            <wp:effectExtent l="0" t="0" r="0" b="4445"/>
            <wp:docPr id="135186498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64980" name="Afbeelding 1" descr="Afbeelding met tekst, schermopname, Lettertype, nummer&#10;&#10;Automatisch gegenereerde beschrijving"/>
                    <pic:cNvPicPr/>
                  </pic:nvPicPr>
                  <pic:blipFill>
                    <a:blip r:embed="rId11"/>
                    <a:stretch>
                      <a:fillRect/>
                    </a:stretch>
                  </pic:blipFill>
                  <pic:spPr>
                    <a:xfrm>
                      <a:off x="0" y="0"/>
                      <a:ext cx="5067001" cy="2199451"/>
                    </a:xfrm>
                    <a:prstGeom prst="rect">
                      <a:avLst/>
                    </a:prstGeom>
                  </pic:spPr>
                </pic:pic>
              </a:graphicData>
            </a:graphic>
          </wp:inline>
        </w:drawing>
      </w:r>
    </w:p>
    <w:p w14:paraId="433AD049" w14:textId="77777777" w:rsidR="003E5B27" w:rsidRPr="00B6564A" w:rsidRDefault="003E5B27" w:rsidP="003E5B27">
      <w:pPr>
        <w:rPr>
          <w:lang w:val="en-GB"/>
        </w:rPr>
      </w:pPr>
    </w:p>
    <w:p w14:paraId="71940F55" w14:textId="3F2FB97E" w:rsidR="003E5B27" w:rsidRDefault="0053420D" w:rsidP="0053420D">
      <w:pPr>
        <w:pStyle w:val="Geenafstand"/>
        <w:rPr>
          <w:lang w:val="en-GB"/>
        </w:rPr>
      </w:pPr>
      <w:r>
        <w:rPr>
          <w:lang w:val="en-GB"/>
        </w:rPr>
        <w:lastRenderedPageBreak/>
        <w:t xml:space="preserve">Datum </w:t>
      </w:r>
      <w:proofErr w:type="spellStart"/>
      <w:r>
        <w:rPr>
          <w:lang w:val="en-GB"/>
        </w:rPr>
        <w:t>functies</w:t>
      </w:r>
      <w:proofErr w:type="spellEnd"/>
      <w:r>
        <w:rPr>
          <w:lang w:val="en-GB"/>
        </w:rPr>
        <w:t>:</w:t>
      </w:r>
    </w:p>
    <w:p w14:paraId="0AA2C6E6" w14:textId="381B2055" w:rsidR="0053420D" w:rsidRPr="00B6564A" w:rsidRDefault="0053420D" w:rsidP="003E5B27">
      <w:pPr>
        <w:rPr>
          <w:lang w:val="en-GB"/>
        </w:rPr>
      </w:pPr>
      <w:r w:rsidRPr="0053420D">
        <w:rPr>
          <w:noProof/>
          <w:lang w:val="en-GB"/>
        </w:rPr>
        <w:drawing>
          <wp:inline distT="0" distB="0" distL="0" distR="0" wp14:anchorId="03B437FF" wp14:editId="0C57F497">
            <wp:extent cx="5975448" cy="2074334"/>
            <wp:effectExtent l="0" t="0" r="6350" b="2540"/>
            <wp:docPr id="13053615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6150" name="Afbeelding 1" descr="Afbeelding met tekst, schermopname, Lettertype, nummer&#10;&#10;Automatisch gegenereerde beschrijving"/>
                    <pic:cNvPicPr/>
                  </pic:nvPicPr>
                  <pic:blipFill>
                    <a:blip r:embed="rId12"/>
                    <a:stretch>
                      <a:fillRect/>
                    </a:stretch>
                  </pic:blipFill>
                  <pic:spPr>
                    <a:xfrm>
                      <a:off x="0" y="0"/>
                      <a:ext cx="5992577" cy="2080280"/>
                    </a:xfrm>
                    <a:prstGeom prst="rect">
                      <a:avLst/>
                    </a:prstGeom>
                  </pic:spPr>
                </pic:pic>
              </a:graphicData>
            </a:graphic>
          </wp:inline>
        </w:drawing>
      </w:r>
    </w:p>
    <w:p w14:paraId="06690233" w14:textId="77777777" w:rsidR="00940311" w:rsidRDefault="00940311" w:rsidP="00940311">
      <w:pPr>
        <w:pStyle w:val="Geenafstand"/>
        <w:rPr>
          <w:lang w:val="en-GB"/>
        </w:rPr>
      </w:pPr>
    </w:p>
    <w:p w14:paraId="4E005B15" w14:textId="05075C35" w:rsidR="003E5B27" w:rsidRPr="00B6564A" w:rsidRDefault="00C039C2" w:rsidP="00940311">
      <w:pPr>
        <w:pStyle w:val="Geenafstand"/>
        <w:rPr>
          <w:lang w:val="en-GB"/>
        </w:rPr>
      </w:pPr>
      <w:proofErr w:type="spellStart"/>
      <w:r>
        <w:rPr>
          <w:lang w:val="en-GB"/>
        </w:rPr>
        <w:t>Wiskundige</w:t>
      </w:r>
      <w:proofErr w:type="spellEnd"/>
      <w:r>
        <w:rPr>
          <w:lang w:val="en-GB"/>
        </w:rPr>
        <w:t xml:space="preserve"> </w:t>
      </w:r>
      <w:proofErr w:type="spellStart"/>
      <w:r>
        <w:rPr>
          <w:lang w:val="en-GB"/>
        </w:rPr>
        <w:t>functies</w:t>
      </w:r>
      <w:proofErr w:type="spellEnd"/>
      <w:r>
        <w:rPr>
          <w:lang w:val="en-GB"/>
        </w:rPr>
        <w:t>:</w:t>
      </w:r>
    </w:p>
    <w:p w14:paraId="49363B6F" w14:textId="6C77E1D4" w:rsidR="003E5B27" w:rsidRPr="00B6564A" w:rsidRDefault="00940311" w:rsidP="003E5B27">
      <w:pPr>
        <w:rPr>
          <w:lang w:val="en-GB"/>
        </w:rPr>
      </w:pPr>
      <w:r w:rsidRPr="00940311">
        <w:rPr>
          <w:noProof/>
          <w:lang w:val="en-GB"/>
        </w:rPr>
        <w:drawing>
          <wp:inline distT="0" distB="0" distL="0" distR="0" wp14:anchorId="4E1F6871" wp14:editId="309FBE45">
            <wp:extent cx="5988220" cy="1320800"/>
            <wp:effectExtent l="0" t="0" r="0" b="0"/>
            <wp:docPr id="247866658"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66658" name="Afbeelding 1" descr="Afbeelding met tekst, schermopname, Lettertype, lijn&#10;&#10;Automatisch gegenereerde beschrijving"/>
                    <pic:cNvPicPr/>
                  </pic:nvPicPr>
                  <pic:blipFill>
                    <a:blip r:embed="rId13"/>
                    <a:stretch>
                      <a:fillRect/>
                    </a:stretch>
                  </pic:blipFill>
                  <pic:spPr>
                    <a:xfrm>
                      <a:off x="0" y="0"/>
                      <a:ext cx="6008530" cy="1325280"/>
                    </a:xfrm>
                    <a:prstGeom prst="rect">
                      <a:avLst/>
                    </a:prstGeom>
                  </pic:spPr>
                </pic:pic>
              </a:graphicData>
            </a:graphic>
          </wp:inline>
        </w:drawing>
      </w:r>
    </w:p>
    <w:p w14:paraId="76691E49" w14:textId="77777777" w:rsidR="003E5B27" w:rsidRPr="00B6564A" w:rsidRDefault="003E5B27" w:rsidP="003E5B27">
      <w:pPr>
        <w:rPr>
          <w:lang w:val="en-GB"/>
        </w:rPr>
      </w:pPr>
    </w:p>
    <w:p w14:paraId="67780B0A" w14:textId="13B4E27D" w:rsidR="003E5B27" w:rsidRPr="00940311" w:rsidRDefault="00940311" w:rsidP="00940311">
      <w:pPr>
        <w:pStyle w:val="Geenafstand"/>
      </w:pPr>
      <w:r w:rsidRPr="00940311">
        <w:t>CASE-functie (dit wordt Meestal niet gebruikt omdat dit server-s</w:t>
      </w:r>
      <w:r>
        <w:t>pecifiek is)</w:t>
      </w:r>
      <w:r w:rsidRPr="00940311">
        <w:t>:</w:t>
      </w:r>
    </w:p>
    <w:p w14:paraId="34AABBCA" w14:textId="77777777" w:rsidR="006224D0" w:rsidRDefault="006224D0" w:rsidP="003E5B27">
      <w:pPr>
        <w:rPr>
          <w:lang w:val="en-GB"/>
        </w:rPr>
      </w:pPr>
      <w:r w:rsidRPr="006224D0">
        <w:rPr>
          <w:lang w:val="en-GB"/>
        </w:rPr>
        <w:t xml:space="preserve">CASE </w:t>
      </w:r>
    </w:p>
    <w:p w14:paraId="572238D0" w14:textId="0BD9A8E6" w:rsidR="006224D0" w:rsidRDefault="006224D0" w:rsidP="006224D0">
      <w:pPr>
        <w:ind w:firstLine="708"/>
        <w:rPr>
          <w:lang w:val="en-GB"/>
        </w:rPr>
      </w:pPr>
      <w:r w:rsidRPr="006224D0">
        <w:rPr>
          <w:lang w:val="en-GB"/>
        </w:rPr>
        <w:t xml:space="preserve">WHEN </w:t>
      </w:r>
      <w:proofErr w:type="spellStart"/>
      <w:r w:rsidR="007E7191" w:rsidRPr="006224D0">
        <w:rPr>
          <w:lang w:val="en-GB"/>
        </w:rPr>
        <w:t>unitprice</w:t>
      </w:r>
      <w:proofErr w:type="spellEnd"/>
      <w:r w:rsidR="007E7191" w:rsidRPr="006224D0">
        <w:rPr>
          <w:lang w:val="en-GB"/>
        </w:rPr>
        <w:t xml:space="preserve"> </w:t>
      </w:r>
      <w:r w:rsidRPr="006224D0">
        <w:rPr>
          <w:lang w:val="en-GB"/>
        </w:rPr>
        <w:t xml:space="preserve">IS NULL THEN 'Not yet priced' </w:t>
      </w:r>
    </w:p>
    <w:p w14:paraId="7ABFEB0C" w14:textId="503DC592" w:rsidR="006224D0" w:rsidRDefault="006224D0" w:rsidP="006224D0">
      <w:pPr>
        <w:ind w:firstLine="708"/>
        <w:rPr>
          <w:lang w:val="en-GB"/>
        </w:rPr>
      </w:pPr>
      <w:r w:rsidRPr="006224D0">
        <w:rPr>
          <w:lang w:val="en-GB"/>
        </w:rPr>
        <w:t xml:space="preserve">WHEN </w:t>
      </w:r>
      <w:proofErr w:type="spellStart"/>
      <w:r w:rsidR="007E7191" w:rsidRPr="006224D0">
        <w:rPr>
          <w:lang w:val="en-GB"/>
        </w:rPr>
        <w:t>unitprice</w:t>
      </w:r>
      <w:proofErr w:type="spellEnd"/>
      <w:r w:rsidR="007E7191" w:rsidRPr="006224D0">
        <w:rPr>
          <w:lang w:val="en-GB"/>
        </w:rPr>
        <w:t xml:space="preserve"> </w:t>
      </w:r>
      <w:r w:rsidRPr="006224D0">
        <w:rPr>
          <w:lang w:val="en-GB"/>
        </w:rPr>
        <w:t>&lt; 10 THEN 'Very Reasonable Price'</w:t>
      </w:r>
    </w:p>
    <w:p w14:paraId="0929B75B" w14:textId="638A6B16" w:rsidR="006224D0" w:rsidRDefault="006224D0" w:rsidP="006224D0">
      <w:pPr>
        <w:ind w:firstLine="708"/>
        <w:rPr>
          <w:lang w:val="en-GB"/>
        </w:rPr>
      </w:pPr>
      <w:r w:rsidRPr="006224D0">
        <w:rPr>
          <w:lang w:val="en-GB"/>
        </w:rPr>
        <w:t xml:space="preserve">WHEN </w:t>
      </w:r>
      <w:proofErr w:type="spellStart"/>
      <w:r w:rsidR="007E7191" w:rsidRPr="006224D0">
        <w:rPr>
          <w:lang w:val="en-GB"/>
        </w:rPr>
        <w:t>unitprice</w:t>
      </w:r>
      <w:proofErr w:type="spellEnd"/>
      <w:r w:rsidR="007E7191" w:rsidRPr="006224D0">
        <w:rPr>
          <w:lang w:val="en-GB"/>
        </w:rPr>
        <w:t xml:space="preserve"> </w:t>
      </w:r>
      <w:r w:rsidRPr="006224D0">
        <w:rPr>
          <w:lang w:val="en-GB"/>
        </w:rPr>
        <w:t xml:space="preserve">&gt;= 10 and </w:t>
      </w:r>
      <w:proofErr w:type="spellStart"/>
      <w:r w:rsidR="007E7191" w:rsidRPr="006224D0">
        <w:rPr>
          <w:lang w:val="en-GB"/>
        </w:rPr>
        <w:t>unitprice</w:t>
      </w:r>
      <w:proofErr w:type="spellEnd"/>
      <w:r w:rsidR="007E7191" w:rsidRPr="006224D0">
        <w:rPr>
          <w:lang w:val="en-GB"/>
        </w:rPr>
        <w:t xml:space="preserve"> </w:t>
      </w:r>
      <w:r w:rsidRPr="006224D0">
        <w:rPr>
          <w:lang w:val="en-GB"/>
        </w:rPr>
        <w:t xml:space="preserve">&lt; 20 THEN 'Affordable' </w:t>
      </w:r>
    </w:p>
    <w:p w14:paraId="15DD4C94" w14:textId="77777777" w:rsidR="006224D0" w:rsidRDefault="006224D0" w:rsidP="006224D0">
      <w:pPr>
        <w:ind w:firstLine="708"/>
        <w:rPr>
          <w:lang w:val="en-GB"/>
        </w:rPr>
      </w:pPr>
      <w:r w:rsidRPr="006224D0">
        <w:rPr>
          <w:lang w:val="en-GB"/>
        </w:rPr>
        <w:t xml:space="preserve">ELSE 'Expensive!' </w:t>
      </w:r>
    </w:p>
    <w:p w14:paraId="39E622F1" w14:textId="32756CC3" w:rsidR="003E5B27" w:rsidRPr="006224D0" w:rsidRDefault="006224D0" w:rsidP="006224D0">
      <w:pPr>
        <w:rPr>
          <w:lang w:val="en-GB"/>
        </w:rPr>
      </w:pPr>
      <w:r w:rsidRPr="006224D0">
        <w:rPr>
          <w:lang w:val="en-GB"/>
        </w:rPr>
        <w:t>END AS 'Price Category'</w:t>
      </w:r>
      <w:r>
        <w:rPr>
          <w:lang w:val="en-GB"/>
        </w:rPr>
        <w:t xml:space="preserve"> – </w:t>
      </w:r>
      <w:r>
        <w:rPr>
          <w:b/>
          <w:bCs/>
          <w:lang w:val="en-GB"/>
        </w:rPr>
        <w:t xml:space="preserve">naam van de </w:t>
      </w:r>
      <w:proofErr w:type="spellStart"/>
      <w:r>
        <w:rPr>
          <w:b/>
          <w:bCs/>
          <w:lang w:val="en-GB"/>
        </w:rPr>
        <w:t>kolom</w:t>
      </w:r>
      <w:proofErr w:type="spellEnd"/>
    </w:p>
    <w:p w14:paraId="0BE9F5B7" w14:textId="77777777" w:rsidR="003E5B27" w:rsidRPr="00B6564A" w:rsidRDefault="003E5B27" w:rsidP="003E5B27">
      <w:pPr>
        <w:rPr>
          <w:lang w:val="en-GB"/>
        </w:rPr>
      </w:pPr>
    </w:p>
    <w:p w14:paraId="5249E2A3" w14:textId="0AFA7814" w:rsidR="003E5B27" w:rsidRDefault="00B85B2D" w:rsidP="00B85B2D">
      <w:pPr>
        <w:pStyle w:val="Geenafstand"/>
        <w:rPr>
          <w:lang w:val="en-GB"/>
        </w:rPr>
      </w:pPr>
      <w:proofErr w:type="spellStart"/>
      <w:r>
        <w:rPr>
          <w:lang w:val="en-GB"/>
        </w:rPr>
        <w:t>Ingebouwde</w:t>
      </w:r>
      <w:proofErr w:type="spellEnd"/>
      <w:r>
        <w:rPr>
          <w:lang w:val="en-GB"/>
        </w:rPr>
        <w:t xml:space="preserve"> </w:t>
      </w:r>
      <w:proofErr w:type="spellStart"/>
      <w:r>
        <w:rPr>
          <w:lang w:val="en-GB"/>
        </w:rPr>
        <w:t>functies</w:t>
      </w:r>
      <w:proofErr w:type="spellEnd"/>
      <w:r>
        <w:rPr>
          <w:lang w:val="en-GB"/>
        </w:rPr>
        <w:t>:</w:t>
      </w:r>
    </w:p>
    <w:p w14:paraId="54867855" w14:textId="65450E9A" w:rsidR="00B85B2D" w:rsidRPr="00B85B2D" w:rsidRDefault="00B85B2D" w:rsidP="00B85B2D">
      <w:pPr>
        <w:pStyle w:val="Lijstalinea"/>
        <w:numPr>
          <w:ilvl w:val="0"/>
          <w:numId w:val="264"/>
        </w:numPr>
        <w:rPr>
          <w:lang w:val="en-GB"/>
        </w:rPr>
      </w:pPr>
      <w:r w:rsidRPr="00B85B2D">
        <w:rPr>
          <w:lang w:val="en-GB"/>
        </w:rPr>
        <w:t>SUM</w:t>
      </w:r>
    </w:p>
    <w:p w14:paraId="429706C5" w14:textId="2D919808" w:rsidR="00B85B2D" w:rsidRPr="00B85B2D" w:rsidRDefault="00B85B2D" w:rsidP="00B85B2D">
      <w:pPr>
        <w:pStyle w:val="Lijstalinea"/>
        <w:numPr>
          <w:ilvl w:val="0"/>
          <w:numId w:val="264"/>
        </w:numPr>
        <w:rPr>
          <w:lang w:val="en-GB"/>
        </w:rPr>
      </w:pPr>
      <w:r w:rsidRPr="00B85B2D">
        <w:rPr>
          <w:lang w:val="en-GB"/>
        </w:rPr>
        <w:t>AVG</w:t>
      </w:r>
    </w:p>
    <w:p w14:paraId="31A2846A" w14:textId="49DB7C7A" w:rsidR="00B85B2D" w:rsidRPr="00B85B2D" w:rsidRDefault="00B85B2D" w:rsidP="00B85B2D">
      <w:pPr>
        <w:pStyle w:val="Lijstalinea"/>
        <w:numPr>
          <w:ilvl w:val="0"/>
          <w:numId w:val="264"/>
        </w:numPr>
        <w:rPr>
          <w:lang w:val="en-GB"/>
        </w:rPr>
      </w:pPr>
      <w:r w:rsidRPr="00B85B2D">
        <w:rPr>
          <w:lang w:val="en-GB"/>
        </w:rPr>
        <w:t>MIN</w:t>
      </w:r>
    </w:p>
    <w:p w14:paraId="2009AFAC" w14:textId="354B4C51" w:rsidR="00B85B2D" w:rsidRPr="00B85B2D" w:rsidRDefault="00B85B2D" w:rsidP="00B85B2D">
      <w:pPr>
        <w:pStyle w:val="Lijstalinea"/>
        <w:numPr>
          <w:ilvl w:val="0"/>
          <w:numId w:val="264"/>
        </w:numPr>
        <w:rPr>
          <w:lang w:val="en-GB"/>
        </w:rPr>
      </w:pPr>
      <w:r w:rsidRPr="00B85B2D">
        <w:rPr>
          <w:lang w:val="en-GB"/>
        </w:rPr>
        <w:t>MAX</w:t>
      </w:r>
    </w:p>
    <w:p w14:paraId="493ED68B" w14:textId="20775AAA" w:rsidR="00B85B2D" w:rsidRDefault="00B85B2D" w:rsidP="00B85B2D">
      <w:pPr>
        <w:pStyle w:val="Lijstalinea"/>
        <w:numPr>
          <w:ilvl w:val="0"/>
          <w:numId w:val="264"/>
        </w:numPr>
        <w:rPr>
          <w:lang w:val="en-GB"/>
        </w:rPr>
      </w:pPr>
      <w:r w:rsidRPr="00B85B2D">
        <w:rPr>
          <w:lang w:val="en-GB"/>
        </w:rPr>
        <w:t>COUNT</w:t>
      </w:r>
    </w:p>
    <w:p w14:paraId="61B978A8" w14:textId="5CA4B421" w:rsidR="00B02933" w:rsidRDefault="00B02933" w:rsidP="00B02933">
      <w:pPr>
        <w:pStyle w:val="Lijstalinea"/>
        <w:numPr>
          <w:ilvl w:val="1"/>
          <w:numId w:val="264"/>
        </w:numPr>
      </w:pPr>
      <w:r w:rsidRPr="00B02933">
        <w:t>COUNT(*) geeft alle SELECT-r</w:t>
      </w:r>
      <w:r>
        <w:t>ijen mee</w:t>
      </w:r>
    </w:p>
    <w:p w14:paraId="37ACE1AC" w14:textId="78C7BF19" w:rsidR="00B02933" w:rsidRPr="00B02933" w:rsidRDefault="00B02933" w:rsidP="00B02933">
      <w:pPr>
        <w:pStyle w:val="Lijstalinea"/>
        <w:numPr>
          <w:ilvl w:val="1"/>
          <w:numId w:val="264"/>
        </w:numPr>
      </w:pPr>
      <w:r>
        <w:t>COUNT(</w:t>
      </w:r>
      <w:r w:rsidR="00E51045">
        <w:t>kolomnaam) geeft alle NOT NULL rijen mee</w:t>
      </w:r>
    </w:p>
    <w:p w14:paraId="593D87CD" w14:textId="77777777" w:rsidR="003E5B27" w:rsidRPr="00B02933" w:rsidRDefault="003E5B27" w:rsidP="003E5B27"/>
    <w:p w14:paraId="03065F7F" w14:textId="7A9FF6AD" w:rsidR="003E5B27" w:rsidRDefault="00073569" w:rsidP="00073569">
      <w:pPr>
        <w:pStyle w:val="Geenafstand"/>
      </w:pPr>
      <w:r>
        <w:t>TOP:</w:t>
      </w:r>
    </w:p>
    <w:p w14:paraId="27A899B7" w14:textId="6129BEA8" w:rsidR="00073569" w:rsidRPr="00B02933" w:rsidRDefault="00073569" w:rsidP="003E5B27">
      <w:r>
        <w:t>Geeft een beperkte hoeveelheid mee aan welke rijen je wil laten zien</w:t>
      </w:r>
    </w:p>
    <w:p w14:paraId="64287C9E" w14:textId="77777777" w:rsidR="003E5B27" w:rsidRDefault="003E5B27" w:rsidP="003E5B27"/>
    <w:p w14:paraId="2C13397E" w14:textId="6067B005" w:rsidR="00D31FDB" w:rsidRDefault="00D31FDB" w:rsidP="00D31FDB">
      <w:pPr>
        <w:pStyle w:val="Geenafstand"/>
      </w:pPr>
      <w:r>
        <w:t>GROUP BY:</w:t>
      </w:r>
    </w:p>
    <w:p w14:paraId="03E06FCA" w14:textId="4345CEE7" w:rsidR="00D31FDB" w:rsidRDefault="00D31FDB" w:rsidP="00D31FDB">
      <w:pPr>
        <w:pStyle w:val="Lijstalinea"/>
        <w:numPr>
          <w:ilvl w:val="0"/>
          <w:numId w:val="265"/>
        </w:numPr>
      </w:pPr>
      <w:r>
        <w:t>Maakt groepjes van de SELECT-statement.</w:t>
      </w:r>
    </w:p>
    <w:p w14:paraId="1147DC0F" w14:textId="6032F6C4" w:rsidR="00D31FDB" w:rsidRDefault="00D31FDB" w:rsidP="00D31FDB">
      <w:pPr>
        <w:pStyle w:val="Lijstalinea"/>
        <w:numPr>
          <w:ilvl w:val="0"/>
          <w:numId w:val="265"/>
        </w:numPr>
      </w:pPr>
      <w:r>
        <w:t>HAVING is filteren op die groepjes (zoals de WHERE)</w:t>
      </w:r>
    </w:p>
    <w:p w14:paraId="29BABCEA" w14:textId="77777777" w:rsidR="00EA31B6" w:rsidRDefault="00EA31B6" w:rsidP="00EA31B6"/>
    <w:p w14:paraId="5372BA55" w14:textId="77777777" w:rsidR="00EA31B6" w:rsidRDefault="00EA31B6" w:rsidP="00EA31B6"/>
    <w:p w14:paraId="11630820" w14:textId="77777777" w:rsidR="00EA31B6" w:rsidRDefault="00EA31B6" w:rsidP="00EA31B6"/>
    <w:p w14:paraId="61B14729" w14:textId="77777777" w:rsidR="00EA31B6" w:rsidRDefault="00EA31B6" w:rsidP="00EA31B6"/>
    <w:p w14:paraId="1A4A9E32" w14:textId="77AD3EC2" w:rsidR="00EA31B6" w:rsidRDefault="00474017" w:rsidP="00EA31B6">
      <w:pPr>
        <w:pStyle w:val="Geenafstand"/>
      </w:pPr>
      <w:r w:rsidRPr="00EA31B6">
        <w:rPr>
          <w:noProof/>
        </w:rPr>
        <w:lastRenderedPageBreak/>
        <w:drawing>
          <wp:anchor distT="0" distB="0" distL="114300" distR="114300" simplePos="0" relativeHeight="251688960" behindDoc="1" locked="0" layoutInCell="1" allowOverlap="1" wp14:anchorId="01BC8CAD" wp14:editId="083A99F8">
            <wp:simplePos x="0" y="0"/>
            <wp:positionH relativeFrom="margin">
              <wp:align>right</wp:align>
            </wp:positionH>
            <wp:positionV relativeFrom="paragraph">
              <wp:posOffset>3810</wp:posOffset>
            </wp:positionV>
            <wp:extent cx="3796030" cy="2241550"/>
            <wp:effectExtent l="0" t="0" r="0" b="6350"/>
            <wp:wrapTight wrapText="bothSides">
              <wp:wrapPolygon edited="0">
                <wp:start x="0" y="0"/>
                <wp:lineTo x="0" y="21478"/>
                <wp:lineTo x="21463" y="21478"/>
                <wp:lineTo x="21463" y="0"/>
                <wp:lineTo x="0" y="0"/>
              </wp:wrapPolygon>
            </wp:wrapTight>
            <wp:docPr id="380855566" name="Afbeelding 1" descr="Afbeelding met tekst, cirkel,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55566" name="Afbeelding 1" descr="Afbeelding met tekst, cirkel, diagram, schermopname&#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3796030" cy="2241550"/>
                    </a:xfrm>
                    <a:prstGeom prst="rect">
                      <a:avLst/>
                    </a:prstGeom>
                  </pic:spPr>
                </pic:pic>
              </a:graphicData>
            </a:graphic>
            <wp14:sizeRelH relativeFrom="margin">
              <wp14:pctWidth>0</wp14:pctWidth>
            </wp14:sizeRelH>
            <wp14:sizeRelV relativeFrom="margin">
              <wp14:pctHeight>0</wp14:pctHeight>
            </wp14:sizeRelV>
          </wp:anchor>
        </w:drawing>
      </w:r>
      <w:r w:rsidR="00EA31B6">
        <w:t>JOINS:</w:t>
      </w:r>
    </w:p>
    <w:p w14:paraId="3B6A41B7" w14:textId="7253BBBD" w:rsidR="00EA31B6" w:rsidRDefault="00474017" w:rsidP="00474017">
      <w:pPr>
        <w:pStyle w:val="Lijstalinea"/>
        <w:numPr>
          <w:ilvl w:val="0"/>
          <w:numId w:val="266"/>
        </w:numPr>
      </w:pPr>
      <w:r w:rsidRPr="00474017">
        <w:t>LEFT JOIN = zonder NULL-waard</w:t>
      </w:r>
      <w:r>
        <w:t>en</w:t>
      </w:r>
    </w:p>
    <w:p w14:paraId="318ED69F" w14:textId="58C14D97" w:rsidR="00474017" w:rsidRDefault="00474017" w:rsidP="00474017">
      <w:pPr>
        <w:pStyle w:val="Lijstalinea"/>
        <w:numPr>
          <w:ilvl w:val="0"/>
          <w:numId w:val="266"/>
        </w:numPr>
      </w:pPr>
      <w:r w:rsidRPr="00474017">
        <w:t>RIGHT JOIN = enkel NULL-waarde</w:t>
      </w:r>
      <w:r>
        <w:t>n</w:t>
      </w:r>
    </w:p>
    <w:p w14:paraId="268E87F2" w14:textId="77777777" w:rsidR="00B30E03" w:rsidRDefault="00B30E03" w:rsidP="00B30E03"/>
    <w:p w14:paraId="10A6C526" w14:textId="49BEEEBE" w:rsidR="00E979E7" w:rsidRDefault="0033479C" w:rsidP="00B30E03">
      <w:pPr>
        <w:pStyle w:val="Geenafstand"/>
      </w:pPr>
      <w:r>
        <w:t>INTERSECT:</w:t>
      </w:r>
    </w:p>
    <w:p w14:paraId="595050CB" w14:textId="7A44ECE8" w:rsidR="00B30E03" w:rsidRDefault="00B30E03" w:rsidP="00E979E7">
      <w:r w:rsidRPr="00B30E03">
        <w:t>Welke records bevinden zich in de kruising?</w:t>
      </w:r>
    </w:p>
    <w:p w14:paraId="10DAE665" w14:textId="77777777" w:rsidR="00B30E03" w:rsidRDefault="00B30E03" w:rsidP="00E979E7">
      <w:pPr>
        <w:rPr>
          <w:lang w:val="en-GB"/>
        </w:rPr>
      </w:pPr>
      <w:r w:rsidRPr="00B30E03">
        <w:rPr>
          <w:lang w:val="en-GB"/>
        </w:rPr>
        <w:t xml:space="preserve">SELECT City, Country FROM Customers </w:t>
      </w:r>
    </w:p>
    <w:p w14:paraId="0741BB91" w14:textId="77777777" w:rsidR="00B30E03" w:rsidRDefault="00B30E03" w:rsidP="00E979E7">
      <w:pPr>
        <w:rPr>
          <w:lang w:val="en-GB"/>
        </w:rPr>
      </w:pPr>
      <w:r w:rsidRPr="00B30E03">
        <w:rPr>
          <w:lang w:val="en-GB"/>
        </w:rPr>
        <w:t xml:space="preserve">INTERSECT </w:t>
      </w:r>
    </w:p>
    <w:p w14:paraId="4EE471C0" w14:textId="77777777" w:rsidR="00B30E03" w:rsidRDefault="00B30E03" w:rsidP="00E979E7">
      <w:pPr>
        <w:rPr>
          <w:lang w:val="en-GB"/>
        </w:rPr>
      </w:pPr>
      <w:r w:rsidRPr="00B30E03">
        <w:rPr>
          <w:lang w:val="en-GB"/>
        </w:rPr>
        <w:t>SELECT City, Country FROM Suppliers</w:t>
      </w:r>
    </w:p>
    <w:p w14:paraId="14D5B9B6" w14:textId="77777777" w:rsidR="00B30E03" w:rsidRDefault="00B30E03" w:rsidP="00E979E7">
      <w:pPr>
        <w:rPr>
          <w:lang w:val="en-GB"/>
        </w:rPr>
      </w:pPr>
    </w:p>
    <w:p w14:paraId="7021DBDB" w14:textId="1BC0E70F" w:rsidR="00E979E7" w:rsidRPr="007E7191" w:rsidRDefault="00E979E7" w:rsidP="0033479C">
      <w:pPr>
        <w:pStyle w:val="Geenafstand"/>
        <w:rPr>
          <w:lang w:val="en-GB"/>
        </w:rPr>
      </w:pPr>
      <w:r w:rsidRPr="007E7191">
        <w:rPr>
          <w:lang w:val="en-GB"/>
        </w:rPr>
        <w:t>EXCEPT:</w:t>
      </w:r>
    </w:p>
    <w:p w14:paraId="3523236D" w14:textId="09DCAE87" w:rsidR="00E979E7" w:rsidRDefault="0033479C" w:rsidP="00E979E7">
      <w:r>
        <w:t>Toont de waarden die in de éne tabel staan, maar in de andere niet.</w:t>
      </w:r>
    </w:p>
    <w:p w14:paraId="7B47A948" w14:textId="04B65FBA" w:rsidR="0033479C" w:rsidRDefault="0033479C" w:rsidP="00E979E7">
      <w:pPr>
        <w:rPr>
          <w:lang w:val="en-GB"/>
        </w:rPr>
      </w:pPr>
      <w:r w:rsidRPr="0033479C">
        <w:rPr>
          <w:lang w:val="en-GB"/>
        </w:rPr>
        <w:t xml:space="preserve">SELECT </w:t>
      </w:r>
      <w:proofErr w:type="spellStart"/>
      <w:r w:rsidR="007E7191" w:rsidRPr="0033479C">
        <w:rPr>
          <w:lang w:val="en-GB"/>
        </w:rPr>
        <w:t>customerid</w:t>
      </w:r>
      <w:proofErr w:type="spellEnd"/>
      <w:r w:rsidR="007E7191" w:rsidRPr="0033479C">
        <w:rPr>
          <w:lang w:val="en-GB"/>
        </w:rPr>
        <w:t xml:space="preserve"> </w:t>
      </w:r>
    </w:p>
    <w:p w14:paraId="436D9D7C" w14:textId="77777777" w:rsidR="0033479C" w:rsidRDefault="0033479C" w:rsidP="00E979E7">
      <w:pPr>
        <w:rPr>
          <w:lang w:val="en-GB"/>
        </w:rPr>
      </w:pPr>
      <w:r w:rsidRPr="0033479C">
        <w:rPr>
          <w:lang w:val="en-GB"/>
        </w:rPr>
        <w:t xml:space="preserve">FROM Customers </w:t>
      </w:r>
    </w:p>
    <w:p w14:paraId="1F96C045" w14:textId="77777777" w:rsidR="0033479C" w:rsidRDefault="0033479C" w:rsidP="00E979E7">
      <w:pPr>
        <w:rPr>
          <w:lang w:val="en-GB"/>
        </w:rPr>
      </w:pPr>
      <w:r w:rsidRPr="0033479C">
        <w:rPr>
          <w:lang w:val="en-GB"/>
        </w:rPr>
        <w:t xml:space="preserve">EXCEPT </w:t>
      </w:r>
    </w:p>
    <w:p w14:paraId="3A4C4350" w14:textId="349BB6EF" w:rsidR="0033479C" w:rsidRDefault="0033479C" w:rsidP="00E979E7">
      <w:pPr>
        <w:rPr>
          <w:lang w:val="en-GB"/>
        </w:rPr>
      </w:pPr>
      <w:r w:rsidRPr="0033479C">
        <w:rPr>
          <w:lang w:val="en-GB"/>
        </w:rPr>
        <w:t xml:space="preserve">SELECT </w:t>
      </w:r>
      <w:proofErr w:type="spellStart"/>
      <w:r w:rsidR="007E7191" w:rsidRPr="0033479C">
        <w:rPr>
          <w:lang w:val="en-GB"/>
        </w:rPr>
        <w:t>customerid</w:t>
      </w:r>
      <w:proofErr w:type="spellEnd"/>
      <w:r w:rsidR="007E7191" w:rsidRPr="0033479C">
        <w:rPr>
          <w:lang w:val="en-GB"/>
        </w:rPr>
        <w:t xml:space="preserve"> </w:t>
      </w:r>
    </w:p>
    <w:p w14:paraId="6C34D3DA" w14:textId="755ADFE5" w:rsidR="0033479C" w:rsidRPr="0033479C" w:rsidRDefault="0033479C" w:rsidP="00E979E7">
      <w:pPr>
        <w:rPr>
          <w:lang w:val="en-GB"/>
        </w:rPr>
      </w:pPr>
      <w:r w:rsidRPr="0033479C">
        <w:rPr>
          <w:lang w:val="en-GB"/>
        </w:rPr>
        <w:t>FROM Orders</w:t>
      </w:r>
    </w:p>
    <w:p w14:paraId="6BA16501" w14:textId="3C066AA2" w:rsidR="00AC163F" w:rsidRDefault="00155B81" w:rsidP="00155B81">
      <w:pPr>
        <w:pStyle w:val="Kop1"/>
      </w:pPr>
      <w:bookmarkStart w:id="2" w:name="_Toc186116543"/>
      <w:r>
        <w:lastRenderedPageBreak/>
        <w:t>Hoofdstuk 2: SQL-Advanced</w:t>
      </w:r>
      <w:bookmarkEnd w:id="2"/>
    </w:p>
    <w:p w14:paraId="7BC6285B" w14:textId="4AAA6ACD" w:rsidR="00F62D67" w:rsidRDefault="00983E33" w:rsidP="00983E33">
      <w:pPr>
        <w:pStyle w:val="Kop2"/>
      </w:pPr>
      <w:bookmarkStart w:id="3" w:name="_Toc186116544"/>
      <w:proofErr w:type="spellStart"/>
      <w:r>
        <w:t>Subqueries</w:t>
      </w:r>
      <w:bookmarkEnd w:id="3"/>
      <w:proofErr w:type="spellEnd"/>
    </w:p>
    <w:p w14:paraId="13FC4446" w14:textId="0EC01FBE" w:rsidR="00983E33" w:rsidRDefault="00E87C2D" w:rsidP="008A1ABC">
      <w:pPr>
        <w:pStyle w:val="Geenafstand"/>
      </w:pPr>
      <w:proofErr w:type="spellStart"/>
      <w:r>
        <w:t>Subqueries</w:t>
      </w:r>
      <w:proofErr w:type="spellEnd"/>
      <w:r>
        <w:t>:</w:t>
      </w:r>
    </w:p>
    <w:p w14:paraId="76CF0DDB" w14:textId="77777777" w:rsidR="008A1ABC" w:rsidRDefault="00E87C2D" w:rsidP="0074257D">
      <w:pPr>
        <w:pStyle w:val="Lijstalinea"/>
        <w:numPr>
          <w:ilvl w:val="0"/>
          <w:numId w:val="228"/>
        </w:numPr>
      </w:pPr>
      <w:r>
        <w:t xml:space="preserve">Dit gebruik je vooral om functies te gebruiken, zoals </w:t>
      </w:r>
    </w:p>
    <w:p w14:paraId="6AB7C971" w14:textId="3ED8DFA9" w:rsidR="008A1ABC" w:rsidRDefault="007E7191" w:rsidP="00983E33">
      <w:pPr>
        <w:rPr>
          <w:lang w:val="en-GB"/>
        </w:rPr>
      </w:pPr>
      <w:r w:rsidRPr="008A1ABC">
        <w:rPr>
          <w:b/>
          <w:bCs/>
          <w:lang w:val="en-GB"/>
        </w:rPr>
        <w:t>Select</w:t>
      </w:r>
      <w:r w:rsidR="00E87C2D" w:rsidRPr="008A1ABC">
        <w:rPr>
          <w:lang w:val="en-GB"/>
        </w:rPr>
        <w:t xml:space="preserve"> * </w:t>
      </w:r>
    </w:p>
    <w:p w14:paraId="53735DB4" w14:textId="76F9D192" w:rsidR="008A1ABC" w:rsidRDefault="007E7191" w:rsidP="00983E33">
      <w:pPr>
        <w:rPr>
          <w:lang w:val="en-GB"/>
        </w:rPr>
      </w:pPr>
      <w:r w:rsidRPr="008A1ABC">
        <w:rPr>
          <w:b/>
          <w:bCs/>
          <w:lang w:val="en-GB"/>
        </w:rPr>
        <w:t>From</w:t>
      </w:r>
      <w:r w:rsidR="00E87C2D" w:rsidRPr="008A1ABC">
        <w:rPr>
          <w:lang w:val="en-GB"/>
        </w:rPr>
        <w:t xml:space="preserve"> products</w:t>
      </w:r>
      <w:r w:rsidR="008A1ABC" w:rsidRPr="008A1ABC">
        <w:rPr>
          <w:lang w:val="en-GB"/>
        </w:rPr>
        <w:t xml:space="preserve"> p</w:t>
      </w:r>
      <w:r w:rsidR="00E87C2D" w:rsidRPr="008A1ABC">
        <w:rPr>
          <w:lang w:val="en-GB"/>
        </w:rPr>
        <w:t xml:space="preserve"> </w:t>
      </w:r>
    </w:p>
    <w:p w14:paraId="21D6F8FE" w14:textId="19A4CC56" w:rsidR="00E87C2D" w:rsidRDefault="007E7191" w:rsidP="00983E33">
      <w:pPr>
        <w:rPr>
          <w:lang w:val="en-GB"/>
        </w:rPr>
      </w:pPr>
      <w:r w:rsidRPr="008A1ABC">
        <w:rPr>
          <w:b/>
          <w:bCs/>
          <w:lang w:val="en-GB"/>
        </w:rPr>
        <w:t>Where</w:t>
      </w:r>
      <w:r w:rsidR="008A1ABC" w:rsidRPr="008A1ABC">
        <w:rPr>
          <w:lang w:val="en-GB"/>
        </w:rPr>
        <w:t xml:space="preserve"> </w:t>
      </w:r>
      <w:proofErr w:type="spellStart"/>
      <w:r w:rsidR="008A1ABC" w:rsidRPr="008A1ABC">
        <w:rPr>
          <w:lang w:val="en-GB"/>
        </w:rPr>
        <w:t>p.</w:t>
      </w:r>
      <w:r w:rsidRPr="008A1ABC">
        <w:rPr>
          <w:lang w:val="en-GB"/>
        </w:rPr>
        <w:t>unitprice</w:t>
      </w:r>
      <w:proofErr w:type="spellEnd"/>
      <w:r w:rsidRPr="008A1ABC">
        <w:rPr>
          <w:lang w:val="en-GB"/>
        </w:rPr>
        <w:t xml:space="preserve"> </w:t>
      </w:r>
      <w:r w:rsidR="008A1ABC" w:rsidRPr="008A1ABC">
        <w:rPr>
          <w:lang w:val="en-GB"/>
        </w:rPr>
        <w:t>= (select max(</w:t>
      </w:r>
      <w:proofErr w:type="spellStart"/>
      <w:r w:rsidR="008A1ABC" w:rsidRPr="008A1ABC">
        <w:rPr>
          <w:lang w:val="en-GB"/>
        </w:rPr>
        <w:t>p.</w:t>
      </w:r>
      <w:r w:rsidRPr="008A1ABC">
        <w:rPr>
          <w:lang w:val="en-GB"/>
        </w:rPr>
        <w:t>unitprice</w:t>
      </w:r>
      <w:proofErr w:type="spellEnd"/>
      <w:r w:rsidR="008A1ABC" w:rsidRPr="008A1ABC">
        <w:rPr>
          <w:lang w:val="en-GB"/>
        </w:rPr>
        <w:t>) from products p)</w:t>
      </w:r>
    </w:p>
    <w:p w14:paraId="56D18511" w14:textId="5D30C474" w:rsidR="0074257D" w:rsidRPr="0074257D" w:rsidRDefault="00882E98" w:rsidP="0074257D">
      <w:pPr>
        <w:pStyle w:val="Lijstalinea"/>
        <w:numPr>
          <w:ilvl w:val="0"/>
          <w:numId w:val="228"/>
        </w:numPr>
      </w:pPr>
      <w:r>
        <w:t xml:space="preserve">De </w:t>
      </w:r>
      <w:proofErr w:type="spellStart"/>
      <w:r>
        <w:t>subqeuery</w:t>
      </w:r>
      <w:proofErr w:type="spellEnd"/>
      <w:r>
        <w:t xml:space="preserve"> moet niet per se in de WHERE-clause staan</w:t>
      </w:r>
    </w:p>
    <w:p w14:paraId="667D100A" w14:textId="77777777" w:rsidR="0074257D" w:rsidRPr="0074257D" w:rsidRDefault="0074257D" w:rsidP="00983E33"/>
    <w:p w14:paraId="7764065C" w14:textId="77777777" w:rsidR="008A1ABC" w:rsidRPr="0074257D" w:rsidRDefault="008A1ABC" w:rsidP="00983E33"/>
    <w:p w14:paraId="7C3117F0" w14:textId="51957B82" w:rsidR="008A1ABC" w:rsidRPr="0074257D" w:rsidRDefault="008A1ABC" w:rsidP="00645C12">
      <w:pPr>
        <w:pStyle w:val="Geenafstand"/>
      </w:pPr>
      <w:r w:rsidRPr="0074257D">
        <w:t>JOIN:</w:t>
      </w:r>
    </w:p>
    <w:p w14:paraId="74C08D81" w14:textId="6CB9E897" w:rsidR="008A1ABC" w:rsidRDefault="008A1ABC" w:rsidP="00983E33">
      <w:r w:rsidRPr="008A1ABC">
        <w:t xml:space="preserve">Enkele </w:t>
      </w:r>
      <w:proofErr w:type="spellStart"/>
      <w:r w:rsidRPr="008A1ABC">
        <w:t>subqueries</w:t>
      </w:r>
      <w:proofErr w:type="spellEnd"/>
      <w:r w:rsidRPr="008A1ABC">
        <w:t xml:space="preserve"> kunnen worde</w:t>
      </w:r>
      <w:r>
        <w:t xml:space="preserve">n vervangen met </w:t>
      </w:r>
      <w:r w:rsidR="00645C12">
        <w:t>JOINS:</w:t>
      </w:r>
    </w:p>
    <w:p w14:paraId="46B8BC3E" w14:textId="77777777" w:rsidR="00645C12" w:rsidRDefault="00645C12" w:rsidP="00983E33">
      <w:pPr>
        <w:rPr>
          <w:lang w:val="en-GB"/>
        </w:rPr>
      </w:pPr>
      <w:r w:rsidRPr="00645C12">
        <w:rPr>
          <w:b/>
          <w:bCs/>
          <w:lang w:val="en-GB"/>
        </w:rPr>
        <w:t>SELECT</w:t>
      </w:r>
      <w:r w:rsidRPr="00645C12">
        <w:rPr>
          <w:lang w:val="en-GB"/>
        </w:rPr>
        <w:t xml:space="preserve"> * </w:t>
      </w:r>
    </w:p>
    <w:p w14:paraId="694E41D1" w14:textId="77777777" w:rsidR="00645C12" w:rsidRDefault="00645C12" w:rsidP="00983E33">
      <w:pPr>
        <w:rPr>
          <w:lang w:val="en-GB"/>
        </w:rPr>
      </w:pPr>
      <w:r w:rsidRPr="00645C12">
        <w:rPr>
          <w:b/>
          <w:bCs/>
          <w:lang w:val="en-GB"/>
        </w:rPr>
        <w:t>FROM</w:t>
      </w:r>
      <w:r w:rsidRPr="00645C12">
        <w:rPr>
          <w:lang w:val="en-GB"/>
        </w:rPr>
        <w:t xml:space="preserve"> Customers </w:t>
      </w:r>
    </w:p>
    <w:p w14:paraId="773135AD" w14:textId="7147D0B6" w:rsidR="00645C12" w:rsidRDefault="00645C12" w:rsidP="00983E33">
      <w:pPr>
        <w:rPr>
          <w:lang w:val="en-GB"/>
        </w:rPr>
      </w:pPr>
      <w:r w:rsidRPr="00645C12">
        <w:rPr>
          <w:b/>
          <w:bCs/>
          <w:lang w:val="en-GB"/>
        </w:rPr>
        <w:t>WHERE</w:t>
      </w:r>
      <w:r w:rsidRPr="00645C12">
        <w:rPr>
          <w:lang w:val="en-GB"/>
        </w:rPr>
        <w:t xml:space="preserve"> </w:t>
      </w:r>
      <w:proofErr w:type="spellStart"/>
      <w:r w:rsidR="007E7191" w:rsidRPr="00645C12">
        <w:rPr>
          <w:lang w:val="en-GB"/>
        </w:rPr>
        <w:t>customerid</w:t>
      </w:r>
      <w:proofErr w:type="spellEnd"/>
      <w:r w:rsidR="007E7191" w:rsidRPr="00645C12">
        <w:rPr>
          <w:lang w:val="en-GB"/>
        </w:rPr>
        <w:t xml:space="preserve"> </w:t>
      </w:r>
      <w:r w:rsidRPr="00645C12">
        <w:rPr>
          <w:lang w:val="en-GB"/>
        </w:rPr>
        <w:t xml:space="preserve">NOT IN (SELECT DISTINCT </w:t>
      </w:r>
      <w:proofErr w:type="spellStart"/>
      <w:r w:rsidR="007E7191" w:rsidRPr="00645C12">
        <w:rPr>
          <w:lang w:val="en-GB"/>
        </w:rPr>
        <w:t>customerid</w:t>
      </w:r>
      <w:proofErr w:type="spellEnd"/>
      <w:r w:rsidR="007E7191" w:rsidRPr="00645C12">
        <w:rPr>
          <w:lang w:val="en-GB"/>
        </w:rPr>
        <w:t xml:space="preserve"> </w:t>
      </w:r>
      <w:r w:rsidRPr="00645C12">
        <w:rPr>
          <w:lang w:val="en-GB"/>
        </w:rPr>
        <w:t>FROM Orders)</w:t>
      </w:r>
    </w:p>
    <w:p w14:paraId="7E0581DA" w14:textId="77777777" w:rsidR="00645C12" w:rsidRDefault="00645C12" w:rsidP="00983E33">
      <w:pPr>
        <w:rPr>
          <w:lang w:val="en-GB"/>
        </w:rPr>
      </w:pPr>
    </w:p>
    <w:p w14:paraId="23FC2819" w14:textId="77777777" w:rsidR="00645C12" w:rsidRDefault="00645C12" w:rsidP="00983E33">
      <w:pPr>
        <w:rPr>
          <w:lang w:val="en-GB"/>
        </w:rPr>
      </w:pPr>
      <w:r w:rsidRPr="00645C12">
        <w:rPr>
          <w:b/>
          <w:bCs/>
          <w:lang w:val="en-GB"/>
        </w:rPr>
        <w:t>SELECT</w:t>
      </w:r>
      <w:r w:rsidRPr="00645C12">
        <w:rPr>
          <w:lang w:val="en-GB"/>
        </w:rPr>
        <w:t xml:space="preserve"> * </w:t>
      </w:r>
    </w:p>
    <w:p w14:paraId="289B774C" w14:textId="56B44357" w:rsidR="00645C12" w:rsidRDefault="00645C12" w:rsidP="00983E33">
      <w:pPr>
        <w:rPr>
          <w:lang w:val="en-GB"/>
        </w:rPr>
      </w:pPr>
      <w:r w:rsidRPr="00645C12">
        <w:rPr>
          <w:b/>
          <w:bCs/>
          <w:lang w:val="en-GB"/>
        </w:rPr>
        <w:t>FROM</w:t>
      </w:r>
      <w:r w:rsidRPr="00645C12">
        <w:rPr>
          <w:lang w:val="en-GB"/>
        </w:rPr>
        <w:t xml:space="preserve"> Customers c LEFT JOIN Orders o ON </w:t>
      </w:r>
      <w:proofErr w:type="spellStart"/>
      <w:r w:rsidRPr="00645C12">
        <w:rPr>
          <w:lang w:val="en-GB"/>
        </w:rPr>
        <w:t>c.</w:t>
      </w:r>
      <w:r w:rsidR="007E7191" w:rsidRPr="00645C12">
        <w:rPr>
          <w:lang w:val="en-GB"/>
        </w:rPr>
        <w:t>customerid</w:t>
      </w:r>
      <w:proofErr w:type="spellEnd"/>
      <w:r w:rsidR="007E7191" w:rsidRPr="00645C12">
        <w:rPr>
          <w:lang w:val="en-GB"/>
        </w:rPr>
        <w:t xml:space="preserve"> </w:t>
      </w:r>
      <w:r w:rsidRPr="00645C12">
        <w:rPr>
          <w:lang w:val="en-GB"/>
        </w:rPr>
        <w:t xml:space="preserve">= </w:t>
      </w:r>
      <w:proofErr w:type="spellStart"/>
      <w:r w:rsidRPr="00645C12">
        <w:rPr>
          <w:lang w:val="en-GB"/>
        </w:rPr>
        <w:t>o.</w:t>
      </w:r>
      <w:r w:rsidR="007E7191" w:rsidRPr="00645C12">
        <w:rPr>
          <w:lang w:val="en-GB"/>
        </w:rPr>
        <w:t>customerid</w:t>
      </w:r>
      <w:proofErr w:type="spellEnd"/>
      <w:r w:rsidR="007E7191" w:rsidRPr="00645C12">
        <w:rPr>
          <w:lang w:val="en-GB"/>
        </w:rPr>
        <w:t xml:space="preserve"> </w:t>
      </w:r>
    </w:p>
    <w:p w14:paraId="02E10B9A" w14:textId="72C3A73C" w:rsidR="00645C12" w:rsidRDefault="00645C12" w:rsidP="00983E33">
      <w:pPr>
        <w:rPr>
          <w:lang w:val="en-GB"/>
        </w:rPr>
      </w:pPr>
      <w:r w:rsidRPr="00645C12">
        <w:rPr>
          <w:b/>
          <w:bCs/>
          <w:lang w:val="en-GB"/>
        </w:rPr>
        <w:t>WHERE</w:t>
      </w:r>
      <w:r w:rsidRPr="00645C12">
        <w:rPr>
          <w:lang w:val="en-GB"/>
        </w:rPr>
        <w:t xml:space="preserve"> </w:t>
      </w:r>
      <w:proofErr w:type="spellStart"/>
      <w:r w:rsidRPr="00645C12">
        <w:rPr>
          <w:lang w:val="en-GB"/>
        </w:rPr>
        <w:t>o.</w:t>
      </w:r>
      <w:r w:rsidR="007E7191" w:rsidRPr="00645C12">
        <w:rPr>
          <w:lang w:val="en-GB"/>
        </w:rPr>
        <w:t>customerid</w:t>
      </w:r>
      <w:proofErr w:type="spellEnd"/>
      <w:r w:rsidR="007E7191" w:rsidRPr="00645C12">
        <w:rPr>
          <w:lang w:val="en-GB"/>
        </w:rPr>
        <w:t xml:space="preserve"> </w:t>
      </w:r>
      <w:r w:rsidRPr="00645C12">
        <w:rPr>
          <w:lang w:val="en-GB"/>
        </w:rPr>
        <w:t>is NULL</w:t>
      </w:r>
    </w:p>
    <w:p w14:paraId="6F879E29" w14:textId="77777777" w:rsidR="00E418D0" w:rsidRDefault="00E418D0" w:rsidP="00983E33">
      <w:pPr>
        <w:rPr>
          <w:lang w:val="en-GB"/>
        </w:rPr>
      </w:pPr>
    </w:p>
    <w:p w14:paraId="58F7EE9B" w14:textId="07521663" w:rsidR="00E418D0" w:rsidRDefault="00E418D0" w:rsidP="00E418D0">
      <w:pPr>
        <w:pStyle w:val="Geenafstand"/>
        <w:rPr>
          <w:lang w:val="en-GB"/>
        </w:rPr>
      </w:pPr>
      <w:proofErr w:type="spellStart"/>
      <w:r>
        <w:rPr>
          <w:lang w:val="en-GB"/>
        </w:rPr>
        <w:t>Nadeel</w:t>
      </w:r>
      <w:proofErr w:type="spellEnd"/>
      <w:r>
        <w:rPr>
          <w:lang w:val="en-GB"/>
        </w:rPr>
        <w:t xml:space="preserve"> subqueries:</w:t>
      </w:r>
    </w:p>
    <w:p w14:paraId="3D076902" w14:textId="06FD1597" w:rsidR="00E418D0" w:rsidRPr="00E418D0" w:rsidRDefault="00E418D0" w:rsidP="00E418D0">
      <w:pPr>
        <w:pStyle w:val="Lijstalinea"/>
        <w:numPr>
          <w:ilvl w:val="0"/>
          <w:numId w:val="225"/>
        </w:numPr>
      </w:pPr>
      <w:r w:rsidRPr="00E418D0">
        <w:t xml:space="preserve">De </w:t>
      </w:r>
      <w:proofErr w:type="spellStart"/>
      <w:r w:rsidRPr="00E418D0">
        <w:t>subquery</w:t>
      </w:r>
      <w:proofErr w:type="spellEnd"/>
      <w:r w:rsidRPr="00E418D0">
        <w:t xml:space="preserve"> wordt uitgevoerd voor elke rij in de hoofdquery. =&gt;</w:t>
      </w:r>
      <w:r>
        <w:t xml:space="preserve"> </w:t>
      </w:r>
      <w:r w:rsidRPr="00E418D0">
        <w:t>O(n²)</w:t>
      </w:r>
    </w:p>
    <w:p w14:paraId="4E5C6944" w14:textId="63653FAA" w:rsidR="00E418D0" w:rsidRDefault="00E418D0" w:rsidP="00E418D0">
      <w:pPr>
        <w:pStyle w:val="Lijstalinea"/>
        <w:numPr>
          <w:ilvl w:val="0"/>
          <w:numId w:val="225"/>
        </w:numPr>
      </w:pPr>
      <w:r w:rsidRPr="00E418D0">
        <w:t>De volgorde van uitvoering is van boven naar beneden, niet van beneden</w:t>
      </w:r>
      <w:r>
        <w:t xml:space="preserve"> </w:t>
      </w:r>
      <w:r w:rsidRPr="00E418D0">
        <w:t xml:space="preserve">naar boven zoals in een eenvoudige </w:t>
      </w:r>
      <w:proofErr w:type="spellStart"/>
      <w:r w:rsidRPr="00E418D0">
        <w:t>subquery</w:t>
      </w:r>
      <w:proofErr w:type="spellEnd"/>
      <w:r w:rsidRPr="00E418D0">
        <w:t>, die O(n) is.</w:t>
      </w:r>
    </w:p>
    <w:p w14:paraId="4D0C661E" w14:textId="77777777" w:rsidR="00CB2DF5" w:rsidRDefault="00CB2DF5" w:rsidP="00CB2DF5"/>
    <w:p w14:paraId="573995E9" w14:textId="00A74658" w:rsidR="00CB2DF5" w:rsidRDefault="00CB2DF5" w:rsidP="00D2557E">
      <w:pPr>
        <w:pStyle w:val="Geenafstand"/>
      </w:pPr>
      <w:r>
        <w:t xml:space="preserve">Complexere </w:t>
      </w:r>
      <w:proofErr w:type="spellStart"/>
      <w:r>
        <w:t>subquerie</w:t>
      </w:r>
      <w:proofErr w:type="spellEnd"/>
      <w:r>
        <w:t xml:space="preserve"> (dat uiteindelijk </w:t>
      </w:r>
      <w:r w:rsidR="00D2557E">
        <w:t>het principe van een</w:t>
      </w:r>
      <w:r>
        <w:t xml:space="preserve"> CTE wordt)</w:t>
      </w:r>
      <w:r w:rsidR="00D2557E">
        <w:t>:</w:t>
      </w:r>
    </w:p>
    <w:p w14:paraId="3EAB8986" w14:textId="4F23C69B" w:rsidR="00D2557E" w:rsidRDefault="00D2557E" w:rsidP="00D2557E">
      <w:pPr>
        <w:rPr>
          <w:lang w:val="en-GB"/>
        </w:rPr>
      </w:pPr>
      <w:r w:rsidRPr="00D2557E">
        <w:rPr>
          <w:lang w:val="en-GB"/>
        </w:rPr>
        <w:t>Example: Give the employees whose salary is larger than the average of the salary of the employees who report to the same boss.</w:t>
      </w:r>
    </w:p>
    <w:p w14:paraId="56498F29" w14:textId="4950680C" w:rsidR="002229ED" w:rsidRDefault="002229ED" w:rsidP="00D2557E">
      <w:pPr>
        <w:rPr>
          <w:lang w:val="en-GB"/>
        </w:rPr>
      </w:pPr>
      <w:r w:rsidRPr="002229ED">
        <w:rPr>
          <w:b/>
          <w:bCs/>
          <w:lang w:val="en-GB"/>
        </w:rPr>
        <w:t>SELECT</w:t>
      </w:r>
      <w:r w:rsidRPr="002229ED">
        <w:rPr>
          <w:lang w:val="en-GB"/>
        </w:rPr>
        <w:t xml:space="preserve"> </w:t>
      </w:r>
      <w:proofErr w:type="spellStart"/>
      <w:r w:rsidR="007E7191" w:rsidRPr="002229ED">
        <w:rPr>
          <w:lang w:val="en-GB"/>
        </w:rPr>
        <w:t>firstname</w:t>
      </w:r>
      <w:proofErr w:type="spellEnd"/>
      <w:r w:rsidR="007E7191" w:rsidRPr="002229ED">
        <w:rPr>
          <w:lang w:val="en-GB"/>
        </w:rPr>
        <w:t xml:space="preserve"> </w:t>
      </w:r>
      <w:r w:rsidRPr="002229ED">
        <w:rPr>
          <w:lang w:val="en-GB"/>
        </w:rPr>
        <w:t xml:space="preserve">+ ' ' + </w:t>
      </w:r>
      <w:proofErr w:type="spellStart"/>
      <w:r w:rsidR="007E7191" w:rsidRPr="002229ED">
        <w:rPr>
          <w:lang w:val="en-GB"/>
        </w:rPr>
        <w:t>lastname</w:t>
      </w:r>
      <w:proofErr w:type="spellEnd"/>
      <w:r w:rsidR="007E7191" w:rsidRPr="002229ED">
        <w:rPr>
          <w:lang w:val="en-GB"/>
        </w:rPr>
        <w:t xml:space="preserve"> </w:t>
      </w:r>
      <w:r w:rsidRPr="002229ED">
        <w:rPr>
          <w:lang w:val="en-GB"/>
        </w:rPr>
        <w:t xml:space="preserve">As </w:t>
      </w:r>
      <w:proofErr w:type="spellStart"/>
      <w:r w:rsidR="007E7191" w:rsidRPr="002229ED">
        <w:rPr>
          <w:lang w:val="en-GB"/>
        </w:rPr>
        <w:t>fullname</w:t>
      </w:r>
      <w:proofErr w:type="spellEnd"/>
      <w:r w:rsidRPr="002229ED">
        <w:rPr>
          <w:lang w:val="en-GB"/>
        </w:rPr>
        <w:t xml:space="preserve">, </w:t>
      </w:r>
      <w:proofErr w:type="spellStart"/>
      <w:r w:rsidR="007E7191" w:rsidRPr="002229ED">
        <w:rPr>
          <w:lang w:val="en-GB"/>
        </w:rPr>
        <w:t>reportsto</w:t>
      </w:r>
      <w:proofErr w:type="spellEnd"/>
      <w:r w:rsidRPr="002229ED">
        <w:rPr>
          <w:lang w:val="en-GB"/>
        </w:rPr>
        <w:t>, Salary</w:t>
      </w:r>
    </w:p>
    <w:p w14:paraId="5B0C307A" w14:textId="77777777" w:rsidR="002229ED" w:rsidRDefault="002229ED" w:rsidP="00D2557E">
      <w:pPr>
        <w:rPr>
          <w:lang w:val="en-GB"/>
        </w:rPr>
      </w:pPr>
      <w:r w:rsidRPr="002229ED">
        <w:rPr>
          <w:b/>
          <w:bCs/>
          <w:lang w:val="en-GB"/>
        </w:rPr>
        <w:t>FROM</w:t>
      </w:r>
      <w:r w:rsidRPr="002229ED">
        <w:rPr>
          <w:lang w:val="en-GB"/>
        </w:rPr>
        <w:t xml:space="preserve"> Employees As e </w:t>
      </w:r>
    </w:p>
    <w:p w14:paraId="78410C4C" w14:textId="5C9B6248" w:rsidR="002229ED" w:rsidRDefault="002229ED" w:rsidP="00D2557E">
      <w:pPr>
        <w:rPr>
          <w:lang w:val="en-GB"/>
        </w:rPr>
      </w:pPr>
      <w:r w:rsidRPr="002229ED">
        <w:rPr>
          <w:b/>
          <w:bCs/>
          <w:lang w:val="en-GB"/>
        </w:rPr>
        <w:t>WHERE</w:t>
      </w:r>
      <w:r w:rsidRPr="002229ED">
        <w:rPr>
          <w:lang w:val="en-GB"/>
        </w:rPr>
        <w:t xml:space="preserve"> Salary &gt; (SELECT AVG(Salary) FROM Employees WHERE </w:t>
      </w:r>
      <w:proofErr w:type="spellStart"/>
      <w:r w:rsidR="007E7191" w:rsidRPr="002229ED">
        <w:rPr>
          <w:lang w:val="en-GB"/>
        </w:rPr>
        <w:t>reportsto</w:t>
      </w:r>
      <w:proofErr w:type="spellEnd"/>
      <w:r w:rsidR="007E7191" w:rsidRPr="002229ED">
        <w:rPr>
          <w:lang w:val="en-GB"/>
        </w:rPr>
        <w:t xml:space="preserve"> </w:t>
      </w:r>
      <w:r w:rsidRPr="002229ED">
        <w:rPr>
          <w:lang w:val="en-GB"/>
        </w:rPr>
        <w:t xml:space="preserve">= </w:t>
      </w:r>
      <w:proofErr w:type="spellStart"/>
      <w:r w:rsidRPr="002229ED">
        <w:rPr>
          <w:lang w:val="en-GB"/>
        </w:rPr>
        <w:t>e.</w:t>
      </w:r>
      <w:r w:rsidR="007E7191" w:rsidRPr="002229ED">
        <w:rPr>
          <w:lang w:val="en-GB"/>
        </w:rPr>
        <w:t>reportsto</w:t>
      </w:r>
      <w:proofErr w:type="spellEnd"/>
      <w:r w:rsidRPr="002229ED">
        <w:rPr>
          <w:lang w:val="en-GB"/>
        </w:rPr>
        <w:t>)</w:t>
      </w:r>
    </w:p>
    <w:p w14:paraId="65ACBA2B" w14:textId="77777777" w:rsidR="00636351" w:rsidRDefault="00636351" w:rsidP="00D2557E">
      <w:pPr>
        <w:rPr>
          <w:lang w:val="en-GB"/>
        </w:rPr>
      </w:pPr>
    </w:p>
    <w:p w14:paraId="738DEBD9" w14:textId="47F64843" w:rsidR="00636351" w:rsidRDefault="00636351" w:rsidP="00454ABD">
      <w:pPr>
        <w:pStyle w:val="Geenafstand"/>
        <w:rPr>
          <w:lang w:val="en-GB"/>
        </w:rPr>
      </w:pPr>
      <w:r>
        <w:rPr>
          <w:lang w:val="en-GB"/>
        </w:rPr>
        <w:t>EXISTS operator:</w:t>
      </w:r>
    </w:p>
    <w:p w14:paraId="10E0B1AF" w14:textId="77777777" w:rsidR="00454ABD" w:rsidRDefault="00454ABD" w:rsidP="00D2557E">
      <w:pPr>
        <w:rPr>
          <w:lang w:val="en-GB"/>
        </w:rPr>
      </w:pPr>
      <w:r w:rsidRPr="00454ABD">
        <w:rPr>
          <w:b/>
          <w:bCs/>
          <w:lang w:val="en-GB"/>
        </w:rPr>
        <w:t>SELECT</w:t>
      </w:r>
      <w:r w:rsidRPr="00454ABD">
        <w:rPr>
          <w:lang w:val="en-GB"/>
        </w:rPr>
        <w:t xml:space="preserve"> * </w:t>
      </w:r>
    </w:p>
    <w:p w14:paraId="72C64764" w14:textId="77777777" w:rsidR="00454ABD" w:rsidRDefault="00454ABD" w:rsidP="00D2557E">
      <w:pPr>
        <w:rPr>
          <w:lang w:val="en-GB"/>
        </w:rPr>
      </w:pPr>
      <w:r w:rsidRPr="00454ABD">
        <w:rPr>
          <w:b/>
          <w:bCs/>
          <w:lang w:val="en-GB"/>
        </w:rPr>
        <w:t>FROM</w:t>
      </w:r>
      <w:r w:rsidRPr="00454ABD">
        <w:rPr>
          <w:lang w:val="en-GB"/>
        </w:rPr>
        <w:t xml:space="preserve"> Customers As c </w:t>
      </w:r>
    </w:p>
    <w:p w14:paraId="62F152D3" w14:textId="71BC42BE" w:rsidR="00636351" w:rsidRDefault="00454ABD" w:rsidP="00D2557E">
      <w:pPr>
        <w:rPr>
          <w:lang w:val="en-GB"/>
        </w:rPr>
      </w:pPr>
      <w:r w:rsidRPr="00454ABD">
        <w:rPr>
          <w:b/>
          <w:bCs/>
          <w:lang w:val="en-GB"/>
        </w:rPr>
        <w:t>WHERE</w:t>
      </w:r>
      <w:r w:rsidRPr="00454ABD">
        <w:rPr>
          <w:lang w:val="en-GB"/>
        </w:rPr>
        <w:t xml:space="preserve"> EXISTS (SELECT * FROM Orders WHERE </w:t>
      </w:r>
      <w:proofErr w:type="spellStart"/>
      <w:r w:rsidR="007E7191" w:rsidRPr="00454ABD">
        <w:rPr>
          <w:lang w:val="en-GB"/>
        </w:rPr>
        <w:t>customerid</w:t>
      </w:r>
      <w:proofErr w:type="spellEnd"/>
      <w:r w:rsidR="007E7191" w:rsidRPr="00454ABD">
        <w:rPr>
          <w:lang w:val="en-GB"/>
        </w:rPr>
        <w:t xml:space="preserve"> </w:t>
      </w:r>
      <w:r w:rsidRPr="00454ABD">
        <w:rPr>
          <w:lang w:val="en-GB"/>
        </w:rPr>
        <w:t xml:space="preserve">= </w:t>
      </w:r>
      <w:proofErr w:type="spellStart"/>
      <w:r w:rsidRPr="00454ABD">
        <w:rPr>
          <w:lang w:val="en-GB"/>
        </w:rPr>
        <w:t>c.</w:t>
      </w:r>
      <w:r w:rsidR="007E7191" w:rsidRPr="00454ABD">
        <w:rPr>
          <w:lang w:val="en-GB"/>
        </w:rPr>
        <w:t>customerid</w:t>
      </w:r>
      <w:proofErr w:type="spellEnd"/>
      <w:r w:rsidRPr="00454ABD">
        <w:rPr>
          <w:lang w:val="en-GB"/>
        </w:rPr>
        <w:t>)</w:t>
      </w:r>
    </w:p>
    <w:p w14:paraId="42B43324" w14:textId="77777777" w:rsidR="00454ABD" w:rsidRDefault="00454ABD" w:rsidP="00D2557E">
      <w:pPr>
        <w:rPr>
          <w:lang w:val="en-GB"/>
        </w:rPr>
      </w:pPr>
    </w:p>
    <w:p w14:paraId="0C12AFFD" w14:textId="1CADB1F0" w:rsidR="003A6391" w:rsidRDefault="003A6391" w:rsidP="003A6391">
      <w:pPr>
        <w:pStyle w:val="Geenafstand"/>
        <w:rPr>
          <w:lang w:val="en-GB"/>
        </w:rPr>
      </w:pPr>
      <w:proofErr w:type="spellStart"/>
      <w:r>
        <w:rPr>
          <w:lang w:val="en-GB"/>
        </w:rPr>
        <w:t>Performantie</w:t>
      </w:r>
      <w:proofErr w:type="spellEnd"/>
      <w:r>
        <w:rPr>
          <w:lang w:val="en-GB"/>
        </w:rPr>
        <w:t>:</w:t>
      </w:r>
    </w:p>
    <w:p w14:paraId="4DC31086" w14:textId="5BA11D2F" w:rsidR="00247DF6" w:rsidRDefault="00454ABD" w:rsidP="003A6391">
      <w:pPr>
        <w:pStyle w:val="Lijstalinea"/>
        <w:numPr>
          <w:ilvl w:val="0"/>
          <w:numId w:val="227"/>
        </w:numPr>
      </w:pPr>
      <w:r w:rsidRPr="00247DF6">
        <w:t xml:space="preserve">Je </w:t>
      </w:r>
      <w:r w:rsidR="00247DF6" w:rsidRPr="00247DF6">
        <w:t>kan dus enkele p</w:t>
      </w:r>
      <w:r w:rsidR="00247DF6">
        <w:t>roblemen op 3 verschillende manieren oplossen</w:t>
      </w:r>
      <w:r w:rsidR="003A6391">
        <w:t xml:space="preserve"> (gesorteerd op beste </w:t>
      </w:r>
      <w:proofErr w:type="spellStart"/>
      <w:r w:rsidR="003A6391">
        <w:t>performantie</w:t>
      </w:r>
      <w:proofErr w:type="spellEnd"/>
      <w:r w:rsidR="003A6391">
        <w:t xml:space="preserve"> tot slechtste)</w:t>
      </w:r>
      <w:r w:rsidR="00247DF6">
        <w:t>:</w:t>
      </w:r>
    </w:p>
    <w:p w14:paraId="52010257" w14:textId="711905CB" w:rsidR="00247DF6" w:rsidRDefault="00247DF6" w:rsidP="003A6391">
      <w:pPr>
        <w:pStyle w:val="Lijstalinea"/>
        <w:numPr>
          <w:ilvl w:val="1"/>
          <w:numId w:val="227"/>
        </w:numPr>
      </w:pPr>
      <w:r>
        <w:t>JOIN</w:t>
      </w:r>
    </w:p>
    <w:p w14:paraId="59E96290" w14:textId="04043FC3" w:rsidR="003A6391" w:rsidRDefault="003A6391" w:rsidP="003A6391">
      <w:pPr>
        <w:pStyle w:val="Lijstalinea"/>
        <w:numPr>
          <w:ilvl w:val="1"/>
          <w:numId w:val="227"/>
        </w:numPr>
      </w:pPr>
      <w:proofErr w:type="spellStart"/>
      <w:r>
        <w:t>Subquery</w:t>
      </w:r>
      <w:proofErr w:type="spellEnd"/>
    </w:p>
    <w:p w14:paraId="6A6BBC67" w14:textId="3E5437E3" w:rsidR="00247DF6" w:rsidRDefault="00247DF6" w:rsidP="003A6391">
      <w:pPr>
        <w:pStyle w:val="Lijstalinea"/>
        <w:numPr>
          <w:ilvl w:val="1"/>
          <w:numId w:val="227"/>
        </w:numPr>
      </w:pPr>
      <w:proofErr w:type="spellStart"/>
      <w:r>
        <w:t>Correlated</w:t>
      </w:r>
      <w:proofErr w:type="spellEnd"/>
      <w:r>
        <w:t xml:space="preserve"> </w:t>
      </w:r>
      <w:proofErr w:type="spellStart"/>
      <w:r>
        <w:t>subquery</w:t>
      </w:r>
      <w:proofErr w:type="spellEnd"/>
    </w:p>
    <w:p w14:paraId="7F8AE1B8" w14:textId="77777777" w:rsidR="003A6391" w:rsidRDefault="003A6391" w:rsidP="003A6391"/>
    <w:p w14:paraId="4944363C" w14:textId="77777777" w:rsidR="00D92E98" w:rsidRDefault="00D92E98" w:rsidP="003A6391"/>
    <w:p w14:paraId="30EAB132" w14:textId="77777777" w:rsidR="00D92E98" w:rsidRDefault="00D92E98" w:rsidP="003A6391"/>
    <w:p w14:paraId="32E303FE" w14:textId="77777777" w:rsidR="00D92E98" w:rsidRDefault="00D92E98" w:rsidP="003A6391"/>
    <w:p w14:paraId="5356D3C6" w14:textId="5AB8382A" w:rsidR="003A6391" w:rsidRDefault="00D92E98" w:rsidP="00D92E98">
      <w:pPr>
        <w:pStyle w:val="Kop2"/>
      </w:pPr>
      <w:bookmarkStart w:id="4" w:name="_Toc186116545"/>
      <w:r>
        <w:lastRenderedPageBreak/>
        <w:t>DML</w:t>
      </w:r>
      <w:r w:rsidR="00036A90">
        <w:t>-</w:t>
      </w:r>
      <w:proofErr w:type="spellStart"/>
      <w:r w:rsidR="00036A90">
        <w:t>tasks</w:t>
      </w:r>
      <w:bookmarkEnd w:id="4"/>
      <w:proofErr w:type="spellEnd"/>
    </w:p>
    <w:p w14:paraId="4E2586BE" w14:textId="361D9010" w:rsidR="00036A90" w:rsidRPr="00036A90" w:rsidRDefault="00CC39D7" w:rsidP="00CC39D7">
      <w:pPr>
        <w:pStyle w:val="Kop3"/>
      </w:pPr>
      <w:bookmarkStart w:id="5" w:name="_Toc186116546"/>
      <w:r>
        <w:t>INSERT</w:t>
      </w:r>
      <w:bookmarkEnd w:id="5"/>
    </w:p>
    <w:p w14:paraId="2BCAD579" w14:textId="74018AB8" w:rsidR="00D92E98" w:rsidRDefault="00F46346" w:rsidP="00F46346">
      <w:pPr>
        <w:pStyle w:val="Geenafstand"/>
      </w:pPr>
      <w:proofErr w:type="spellStart"/>
      <w:r>
        <w:t>Inserten</w:t>
      </w:r>
      <w:proofErr w:type="spellEnd"/>
      <w:r>
        <w:t xml:space="preserve"> via parameters:</w:t>
      </w:r>
    </w:p>
    <w:p w14:paraId="41375518" w14:textId="079DABDC" w:rsidR="00F46346" w:rsidRDefault="00F46346" w:rsidP="00D92E98">
      <w:pPr>
        <w:rPr>
          <w:lang w:val="en-GB"/>
        </w:rPr>
      </w:pPr>
      <w:r w:rsidRPr="00F46346">
        <w:rPr>
          <w:lang w:val="en-GB"/>
        </w:rPr>
        <w:t>INSERT INTO Products (</w:t>
      </w:r>
      <w:proofErr w:type="spellStart"/>
      <w:r w:rsidR="007E7191" w:rsidRPr="00F46346">
        <w:rPr>
          <w:lang w:val="en-GB"/>
        </w:rPr>
        <w:t>productname</w:t>
      </w:r>
      <w:proofErr w:type="spellEnd"/>
      <w:r w:rsidRPr="00F46346">
        <w:rPr>
          <w:lang w:val="en-GB"/>
        </w:rPr>
        <w:t xml:space="preserve">, </w:t>
      </w:r>
      <w:proofErr w:type="spellStart"/>
      <w:r w:rsidR="007E7191" w:rsidRPr="00F46346">
        <w:rPr>
          <w:lang w:val="en-GB"/>
        </w:rPr>
        <w:t>categoryid</w:t>
      </w:r>
      <w:proofErr w:type="spellEnd"/>
      <w:r w:rsidRPr="00F46346">
        <w:rPr>
          <w:lang w:val="en-GB"/>
        </w:rPr>
        <w:t xml:space="preserve">, Discontinued) </w:t>
      </w:r>
    </w:p>
    <w:p w14:paraId="7DF0B9B2" w14:textId="3EE3B8DA" w:rsidR="00F46346" w:rsidRPr="002F0CC7" w:rsidRDefault="00F46346" w:rsidP="00D92E98">
      <w:r w:rsidRPr="002F0CC7">
        <w:t>VALUES ('</w:t>
      </w:r>
      <w:proofErr w:type="spellStart"/>
      <w:r w:rsidRPr="002F0CC7">
        <w:t>Toblerone</w:t>
      </w:r>
      <w:proofErr w:type="spellEnd"/>
      <w:r w:rsidRPr="002F0CC7">
        <w:t xml:space="preserve">', 3, 0) </w:t>
      </w:r>
    </w:p>
    <w:p w14:paraId="1BB13AC4" w14:textId="77777777" w:rsidR="00F46346" w:rsidRPr="002F0CC7" w:rsidRDefault="00F46346" w:rsidP="00D92E98"/>
    <w:p w14:paraId="143C3713" w14:textId="55C48750" w:rsidR="00F46346" w:rsidRPr="002F0CC7" w:rsidRDefault="00F46346" w:rsidP="00F46346">
      <w:pPr>
        <w:pStyle w:val="Geenafstand"/>
      </w:pPr>
      <w:proofErr w:type="spellStart"/>
      <w:r w:rsidRPr="002F0CC7">
        <w:t>Inserten</w:t>
      </w:r>
      <w:proofErr w:type="spellEnd"/>
      <w:r w:rsidRPr="002F0CC7">
        <w:t xml:space="preserve"> zonder parameters:</w:t>
      </w:r>
    </w:p>
    <w:p w14:paraId="0712B3E6" w14:textId="0513EBCD" w:rsidR="00F46346" w:rsidRPr="00F46346" w:rsidRDefault="00F46346" w:rsidP="00D92E98">
      <w:r w:rsidRPr="00F46346">
        <w:t xml:space="preserve">Zonder parameters neemt het enkel </w:t>
      </w:r>
      <w:r>
        <w:t>de NOT NULL waarden op</w:t>
      </w:r>
    </w:p>
    <w:p w14:paraId="578B6587" w14:textId="77777777" w:rsidR="00F46346" w:rsidRDefault="00F46346" w:rsidP="00F46346">
      <w:pPr>
        <w:rPr>
          <w:lang w:val="en-GB"/>
        </w:rPr>
      </w:pPr>
      <w:r w:rsidRPr="00F46346">
        <w:rPr>
          <w:lang w:val="en-GB"/>
        </w:rPr>
        <w:t xml:space="preserve">INSERT INTO Products </w:t>
      </w:r>
    </w:p>
    <w:p w14:paraId="0D992F64" w14:textId="02C841A7" w:rsidR="00F46346" w:rsidRPr="00F46346" w:rsidRDefault="00F46346" w:rsidP="00F46346">
      <w:pPr>
        <w:rPr>
          <w:lang w:val="en-GB"/>
        </w:rPr>
      </w:pPr>
      <w:r w:rsidRPr="00F46346">
        <w:rPr>
          <w:lang w:val="en-GB"/>
        </w:rPr>
        <w:t>VALUES ('Sultana', null, 3, null, null, null, null, null, 1)</w:t>
      </w:r>
    </w:p>
    <w:p w14:paraId="4EE8DEF0" w14:textId="77777777" w:rsidR="00F46346" w:rsidRPr="00F46346" w:rsidRDefault="00F46346" w:rsidP="00D92E98">
      <w:pPr>
        <w:rPr>
          <w:lang w:val="en-GB"/>
        </w:rPr>
      </w:pPr>
    </w:p>
    <w:p w14:paraId="05E413AD" w14:textId="4FA345E7" w:rsidR="00D92E98" w:rsidRDefault="003F2450" w:rsidP="00C57358">
      <w:pPr>
        <w:pStyle w:val="Geenafstand"/>
      </w:pPr>
      <w:proofErr w:type="spellStart"/>
      <w:r w:rsidRPr="00C57358">
        <w:t>Inserts</w:t>
      </w:r>
      <w:proofErr w:type="spellEnd"/>
      <w:r w:rsidR="00C57358" w:rsidRPr="00C57358">
        <w:t xml:space="preserve"> via data van ander</w:t>
      </w:r>
      <w:r w:rsidR="00C57358">
        <w:t>e tabellen:</w:t>
      </w:r>
    </w:p>
    <w:p w14:paraId="79224A8B" w14:textId="55FEA962" w:rsidR="00C57358" w:rsidRDefault="00C57358" w:rsidP="00D92E98">
      <w:pPr>
        <w:rPr>
          <w:lang w:val="en-GB"/>
        </w:rPr>
      </w:pPr>
      <w:r w:rsidRPr="00C57358">
        <w:rPr>
          <w:b/>
          <w:bCs/>
          <w:lang w:val="en-GB"/>
        </w:rPr>
        <w:t>INSERT INTO Customers</w:t>
      </w:r>
      <w:r w:rsidRPr="00C57358">
        <w:rPr>
          <w:lang w:val="en-GB"/>
        </w:rPr>
        <w:t xml:space="preserve"> (</w:t>
      </w:r>
      <w:proofErr w:type="spellStart"/>
      <w:r w:rsidR="007E7191" w:rsidRPr="00C57358">
        <w:rPr>
          <w:lang w:val="en-GB"/>
        </w:rPr>
        <w:t>customerid</w:t>
      </w:r>
      <w:proofErr w:type="spellEnd"/>
      <w:r w:rsidRPr="00C57358">
        <w:rPr>
          <w:lang w:val="en-GB"/>
        </w:rPr>
        <w:t xml:space="preserve">, </w:t>
      </w:r>
      <w:proofErr w:type="spellStart"/>
      <w:r w:rsidR="007E7191" w:rsidRPr="00C57358">
        <w:rPr>
          <w:lang w:val="en-GB"/>
        </w:rPr>
        <w:t>contactname</w:t>
      </w:r>
      <w:proofErr w:type="spellEnd"/>
      <w:r w:rsidRPr="00C57358">
        <w:rPr>
          <w:lang w:val="en-GB"/>
        </w:rPr>
        <w:t xml:space="preserve">, </w:t>
      </w:r>
      <w:proofErr w:type="spellStart"/>
      <w:r w:rsidR="007E7191" w:rsidRPr="00C57358">
        <w:rPr>
          <w:lang w:val="en-GB"/>
        </w:rPr>
        <w:t>contacttitle</w:t>
      </w:r>
      <w:proofErr w:type="spellEnd"/>
      <w:r w:rsidRPr="00C57358">
        <w:rPr>
          <w:lang w:val="en-GB"/>
        </w:rPr>
        <w:t xml:space="preserve">, </w:t>
      </w:r>
      <w:proofErr w:type="spellStart"/>
      <w:r w:rsidR="007E7191" w:rsidRPr="00C57358">
        <w:rPr>
          <w:lang w:val="en-GB"/>
        </w:rPr>
        <w:t>companyname</w:t>
      </w:r>
      <w:proofErr w:type="spellEnd"/>
      <w:r w:rsidRPr="00C57358">
        <w:rPr>
          <w:lang w:val="en-GB"/>
        </w:rPr>
        <w:t xml:space="preserve">) </w:t>
      </w:r>
    </w:p>
    <w:p w14:paraId="481BAAC1" w14:textId="07192F21" w:rsidR="00C57358" w:rsidRDefault="00C57358" w:rsidP="00D92E98">
      <w:pPr>
        <w:rPr>
          <w:lang w:val="en-GB"/>
        </w:rPr>
      </w:pPr>
      <w:r w:rsidRPr="00C57358">
        <w:rPr>
          <w:b/>
          <w:bCs/>
          <w:lang w:val="en-GB"/>
        </w:rPr>
        <w:t>SELECT</w:t>
      </w:r>
      <w:r w:rsidRPr="00C57358">
        <w:rPr>
          <w:lang w:val="en-GB"/>
        </w:rPr>
        <w:t xml:space="preserve"> substring(</w:t>
      </w:r>
      <w:r w:rsidR="007E7191" w:rsidRPr="00C57358">
        <w:rPr>
          <w:lang w:val="en-GB"/>
        </w:rPr>
        <w:t>firstname</w:t>
      </w:r>
      <w:r w:rsidRPr="00C57358">
        <w:rPr>
          <w:lang w:val="en-GB"/>
        </w:rPr>
        <w:t>,1,2) + substring(</w:t>
      </w:r>
      <w:r w:rsidR="007E7191" w:rsidRPr="00C57358">
        <w:rPr>
          <w:lang w:val="en-GB"/>
        </w:rPr>
        <w:t>lastname</w:t>
      </w:r>
      <w:r w:rsidRPr="00C57358">
        <w:rPr>
          <w:lang w:val="en-GB"/>
        </w:rPr>
        <w:t xml:space="preserve">,1,3), </w:t>
      </w:r>
    </w:p>
    <w:p w14:paraId="04D0C2AF" w14:textId="71369DE2" w:rsidR="00C57358" w:rsidRDefault="00C57358" w:rsidP="00C57358">
      <w:pPr>
        <w:ind w:firstLine="708"/>
        <w:rPr>
          <w:lang w:val="en-GB"/>
        </w:rPr>
      </w:pPr>
      <w:r>
        <w:rPr>
          <w:lang w:val="en-GB"/>
        </w:rPr>
        <w:t xml:space="preserve"> </w:t>
      </w:r>
      <w:proofErr w:type="spellStart"/>
      <w:r w:rsidR="007E7191" w:rsidRPr="00C57358">
        <w:rPr>
          <w:lang w:val="en-GB"/>
        </w:rPr>
        <w:t>Firstname</w:t>
      </w:r>
      <w:proofErr w:type="spellEnd"/>
      <w:r w:rsidR="007E7191" w:rsidRPr="00C57358">
        <w:rPr>
          <w:lang w:val="en-GB"/>
        </w:rPr>
        <w:t xml:space="preserve"> </w:t>
      </w:r>
      <w:r w:rsidRPr="00C57358">
        <w:rPr>
          <w:lang w:val="en-GB"/>
        </w:rPr>
        <w:t xml:space="preserve">+ ' ' + </w:t>
      </w:r>
      <w:proofErr w:type="spellStart"/>
      <w:r w:rsidR="007E7191" w:rsidRPr="00C57358">
        <w:rPr>
          <w:lang w:val="en-GB"/>
        </w:rPr>
        <w:t>lastname</w:t>
      </w:r>
      <w:proofErr w:type="spellEnd"/>
      <w:r w:rsidRPr="00C57358">
        <w:rPr>
          <w:lang w:val="en-GB"/>
        </w:rPr>
        <w:t xml:space="preserve">, </w:t>
      </w:r>
    </w:p>
    <w:p w14:paraId="3F7B77DB" w14:textId="77777777" w:rsidR="00C57358" w:rsidRDefault="00C57358" w:rsidP="00C57358">
      <w:pPr>
        <w:ind w:firstLine="708"/>
        <w:rPr>
          <w:lang w:val="en-GB"/>
        </w:rPr>
      </w:pPr>
      <w:r>
        <w:rPr>
          <w:lang w:val="en-GB"/>
        </w:rPr>
        <w:t xml:space="preserve"> </w:t>
      </w:r>
      <w:r w:rsidRPr="00C57358">
        <w:rPr>
          <w:lang w:val="en-GB"/>
        </w:rPr>
        <w:t xml:space="preserve">Title, </w:t>
      </w:r>
    </w:p>
    <w:p w14:paraId="1DE5294C" w14:textId="494AA82B" w:rsidR="00C57358" w:rsidRDefault="00C57358" w:rsidP="00C57358">
      <w:pPr>
        <w:ind w:firstLine="708"/>
        <w:rPr>
          <w:lang w:val="en-GB"/>
        </w:rPr>
      </w:pPr>
      <w:r>
        <w:rPr>
          <w:lang w:val="en-GB"/>
        </w:rPr>
        <w:t xml:space="preserve"> </w:t>
      </w:r>
      <w:r w:rsidR="007E7191" w:rsidRPr="00C57358">
        <w:rPr>
          <w:lang w:val="en-GB"/>
        </w:rPr>
        <w:t>'</w:t>
      </w:r>
      <w:proofErr w:type="spellStart"/>
      <w:r w:rsidR="007E7191" w:rsidRPr="00C57358">
        <w:rPr>
          <w:lang w:val="en-GB"/>
        </w:rPr>
        <w:t>Employeecompany</w:t>
      </w:r>
      <w:proofErr w:type="spellEnd"/>
      <w:r w:rsidR="007E7191" w:rsidRPr="00C57358">
        <w:rPr>
          <w:lang w:val="en-GB"/>
        </w:rPr>
        <w:t xml:space="preserve">' </w:t>
      </w:r>
    </w:p>
    <w:p w14:paraId="129BF301" w14:textId="3392B2E1" w:rsidR="00C57358" w:rsidRDefault="00C57358" w:rsidP="00D92E98">
      <w:pPr>
        <w:rPr>
          <w:lang w:val="en-GB"/>
        </w:rPr>
      </w:pPr>
      <w:r w:rsidRPr="00C57358">
        <w:rPr>
          <w:b/>
          <w:bCs/>
          <w:lang w:val="en-GB"/>
        </w:rPr>
        <w:t>FROM</w:t>
      </w:r>
      <w:r w:rsidRPr="00C57358">
        <w:rPr>
          <w:lang w:val="en-GB"/>
        </w:rPr>
        <w:t xml:space="preserve"> Employees</w:t>
      </w:r>
    </w:p>
    <w:p w14:paraId="1771712F" w14:textId="77777777" w:rsidR="00442702" w:rsidRDefault="00442702" w:rsidP="00D92E98">
      <w:pPr>
        <w:rPr>
          <w:lang w:val="en-GB"/>
        </w:rPr>
      </w:pPr>
    </w:p>
    <w:p w14:paraId="497D6DC2" w14:textId="3C9A3DFA" w:rsidR="00950A4F" w:rsidRDefault="00442702" w:rsidP="00442702">
      <w:pPr>
        <w:pStyle w:val="Kop3"/>
        <w:rPr>
          <w:lang w:val="en-GB"/>
        </w:rPr>
      </w:pPr>
      <w:bookmarkStart w:id="6" w:name="_Toc186116547"/>
      <w:r>
        <w:rPr>
          <w:lang w:val="en-GB"/>
        </w:rPr>
        <w:t>UPDATE</w:t>
      </w:r>
      <w:bookmarkEnd w:id="6"/>
    </w:p>
    <w:p w14:paraId="515AF117" w14:textId="3E7E913B" w:rsidR="00950A4F" w:rsidRDefault="004617F4" w:rsidP="004617F4">
      <w:pPr>
        <w:pStyle w:val="Geenafstand"/>
        <w:rPr>
          <w:lang w:val="en-GB"/>
        </w:rPr>
      </w:pPr>
      <w:proofErr w:type="spellStart"/>
      <w:r>
        <w:rPr>
          <w:lang w:val="en-GB"/>
        </w:rPr>
        <w:t>Algemene</w:t>
      </w:r>
      <w:proofErr w:type="spellEnd"/>
      <w:r>
        <w:rPr>
          <w:lang w:val="en-GB"/>
        </w:rPr>
        <w:t xml:space="preserve"> syntax:</w:t>
      </w:r>
    </w:p>
    <w:p w14:paraId="2A1D7AA9" w14:textId="77777777" w:rsidR="004617F4" w:rsidRDefault="004617F4" w:rsidP="00D92E98">
      <w:pPr>
        <w:rPr>
          <w:lang w:val="en-GB"/>
        </w:rPr>
      </w:pPr>
      <w:r w:rsidRPr="004617F4">
        <w:rPr>
          <w:b/>
          <w:bCs/>
          <w:lang w:val="en-GB"/>
        </w:rPr>
        <w:t>UPDATE</w:t>
      </w:r>
      <w:r w:rsidRPr="004617F4">
        <w:rPr>
          <w:lang w:val="en-GB"/>
        </w:rPr>
        <w:t xml:space="preserve"> Products </w:t>
      </w:r>
    </w:p>
    <w:p w14:paraId="584FFBC5" w14:textId="1EB92608" w:rsidR="004617F4" w:rsidRDefault="004617F4" w:rsidP="00D92E98">
      <w:pPr>
        <w:rPr>
          <w:lang w:val="en-GB"/>
        </w:rPr>
      </w:pPr>
      <w:r w:rsidRPr="004617F4">
        <w:rPr>
          <w:b/>
          <w:bCs/>
          <w:lang w:val="en-GB"/>
        </w:rPr>
        <w:t>SET</w:t>
      </w:r>
      <w:r w:rsidRPr="004617F4">
        <w:rPr>
          <w:lang w:val="en-GB"/>
        </w:rPr>
        <w:t xml:space="preserve"> </w:t>
      </w:r>
      <w:proofErr w:type="spellStart"/>
      <w:r w:rsidR="007E7191" w:rsidRPr="004617F4">
        <w:rPr>
          <w:lang w:val="en-GB"/>
        </w:rPr>
        <w:t>unitprice</w:t>
      </w:r>
      <w:proofErr w:type="spellEnd"/>
      <w:r w:rsidR="007E7191" w:rsidRPr="004617F4">
        <w:rPr>
          <w:lang w:val="en-GB"/>
        </w:rPr>
        <w:t xml:space="preserve"> </w:t>
      </w:r>
      <w:r w:rsidRPr="004617F4">
        <w:rPr>
          <w:lang w:val="en-GB"/>
        </w:rPr>
        <w:t xml:space="preserve">= </w:t>
      </w:r>
      <w:proofErr w:type="spellStart"/>
      <w:r w:rsidR="007E7191" w:rsidRPr="004617F4">
        <w:rPr>
          <w:lang w:val="en-GB"/>
        </w:rPr>
        <w:t>unitprice</w:t>
      </w:r>
      <w:proofErr w:type="spellEnd"/>
      <w:r w:rsidR="007E7191" w:rsidRPr="004617F4">
        <w:rPr>
          <w:lang w:val="en-GB"/>
        </w:rPr>
        <w:t xml:space="preserve"> </w:t>
      </w:r>
      <w:r w:rsidRPr="004617F4">
        <w:rPr>
          <w:lang w:val="en-GB"/>
        </w:rPr>
        <w:t>* 1.1</w:t>
      </w:r>
    </w:p>
    <w:p w14:paraId="2FCFF641" w14:textId="77777777" w:rsidR="00C33096" w:rsidRDefault="00C33096" w:rsidP="00D92E98">
      <w:pPr>
        <w:rPr>
          <w:lang w:val="en-GB"/>
        </w:rPr>
      </w:pPr>
    </w:p>
    <w:p w14:paraId="683EC4D9" w14:textId="334B84A2" w:rsidR="00C33096" w:rsidRDefault="00C33096" w:rsidP="00C33096">
      <w:pPr>
        <w:pStyle w:val="Geenafstand"/>
        <w:rPr>
          <w:lang w:val="en-GB"/>
        </w:rPr>
      </w:pPr>
      <w:r>
        <w:rPr>
          <w:lang w:val="en-GB"/>
        </w:rPr>
        <w:t>Met subquery:</w:t>
      </w:r>
    </w:p>
    <w:p w14:paraId="477D0B3B" w14:textId="77777777" w:rsidR="00C33096" w:rsidRDefault="00C33096" w:rsidP="00D92E98">
      <w:pPr>
        <w:rPr>
          <w:lang w:val="en-GB"/>
        </w:rPr>
      </w:pPr>
      <w:r w:rsidRPr="00C33096">
        <w:rPr>
          <w:b/>
          <w:bCs/>
          <w:lang w:val="en-GB"/>
        </w:rPr>
        <w:t>UPDATE</w:t>
      </w:r>
      <w:r w:rsidRPr="00C33096">
        <w:rPr>
          <w:lang w:val="en-GB"/>
        </w:rPr>
        <w:t xml:space="preserve"> Products </w:t>
      </w:r>
    </w:p>
    <w:p w14:paraId="543D2010" w14:textId="5743D5A0" w:rsidR="00C33096" w:rsidRDefault="00C33096" w:rsidP="00D92E98">
      <w:pPr>
        <w:rPr>
          <w:lang w:val="en-GB"/>
        </w:rPr>
      </w:pPr>
      <w:r w:rsidRPr="00C33096">
        <w:rPr>
          <w:b/>
          <w:bCs/>
          <w:lang w:val="en-GB"/>
        </w:rPr>
        <w:t>SET</w:t>
      </w:r>
      <w:r w:rsidRPr="00C33096">
        <w:rPr>
          <w:lang w:val="en-GB"/>
        </w:rPr>
        <w:t xml:space="preserve"> </w:t>
      </w:r>
      <w:proofErr w:type="spellStart"/>
      <w:r w:rsidR="007E7191" w:rsidRPr="00C33096">
        <w:rPr>
          <w:lang w:val="en-GB"/>
        </w:rPr>
        <w:t>unitprice</w:t>
      </w:r>
      <w:proofErr w:type="spellEnd"/>
      <w:r w:rsidR="007E7191" w:rsidRPr="00C33096">
        <w:rPr>
          <w:lang w:val="en-GB"/>
        </w:rPr>
        <w:t xml:space="preserve"> </w:t>
      </w:r>
      <w:r w:rsidRPr="00C33096">
        <w:rPr>
          <w:lang w:val="en-GB"/>
        </w:rPr>
        <w:t>= (</w:t>
      </w:r>
      <w:proofErr w:type="spellStart"/>
      <w:r w:rsidR="007E7191" w:rsidRPr="00C33096">
        <w:rPr>
          <w:lang w:val="en-GB"/>
        </w:rPr>
        <w:t>unitprice</w:t>
      </w:r>
      <w:proofErr w:type="spellEnd"/>
      <w:r w:rsidR="007E7191" w:rsidRPr="00C33096">
        <w:rPr>
          <w:lang w:val="en-GB"/>
        </w:rPr>
        <w:t xml:space="preserve"> </w:t>
      </w:r>
      <w:r w:rsidRPr="00C33096">
        <w:rPr>
          <w:lang w:val="en-GB"/>
        </w:rPr>
        <w:t xml:space="preserve">* 1.1) </w:t>
      </w:r>
    </w:p>
    <w:p w14:paraId="7A5F7BC9" w14:textId="5A69D0D5" w:rsidR="00C33096" w:rsidRDefault="00C33096" w:rsidP="00D92E98">
      <w:pPr>
        <w:rPr>
          <w:lang w:val="en-GB"/>
        </w:rPr>
      </w:pPr>
      <w:r w:rsidRPr="00C33096">
        <w:rPr>
          <w:b/>
          <w:bCs/>
          <w:lang w:val="en-GB"/>
        </w:rPr>
        <w:t>WHERE</w:t>
      </w:r>
      <w:r w:rsidRPr="00C33096">
        <w:rPr>
          <w:lang w:val="en-GB"/>
        </w:rPr>
        <w:t xml:space="preserve"> </w:t>
      </w:r>
      <w:proofErr w:type="spellStart"/>
      <w:r w:rsidR="007E7191" w:rsidRPr="00C33096">
        <w:rPr>
          <w:lang w:val="en-GB"/>
        </w:rPr>
        <w:t>supplierid</w:t>
      </w:r>
      <w:proofErr w:type="spellEnd"/>
      <w:r w:rsidR="007E7191" w:rsidRPr="00C33096">
        <w:rPr>
          <w:lang w:val="en-GB"/>
        </w:rPr>
        <w:t xml:space="preserve"> </w:t>
      </w:r>
      <w:r w:rsidRPr="00C33096">
        <w:rPr>
          <w:lang w:val="en-GB"/>
        </w:rPr>
        <w:t xml:space="preserve">IN (SELECT </w:t>
      </w:r>
      <w:proofErr w:type="spellStart"/>
      <w:r w:rsidR="007E7191" w:rsidRPr="00C33096">
        <w:rPr>
          <w:lang w:val="en-GB"/>
        </w:rPr>
        <w:t>supplierid</w:t>
      </w:r>
      <w:proofErr w:type="spellEnd"/>
      <w:r w:rsidR="007E7191" w:rsidRPr="00C33096">
        <w:rPr>
          <w:lang w:val="en-GB"/>
        </w:rPr>
        <w:t xml:space="preserve"> </w:t>
      </w:r>
      <w:r w:rsidRPr="00C33096">
        <w:rPr>
          <w:lang w:val="en-GB"/>
        </w:rPr>
        <w:t>FROM Suppliers WHERE Country = 'USA')</w:t>
      </w:r>
    </w:p>
    <w:p w14:paraId="4D6B2FDF" w14:textId="77777777" w:rsidR="00C33096" w:rsidRDefault="00C33096" w:rsidP="00D92E98">
      <w:pPr>
        <w:rPr>
          <w:lang w:val="en-GB"/>
        </w:rPr>
      </w:pPr>
    </w:p>
    <w:p w14:paraId="535F89D8" w14:textId="63F8DF98" w:rsidR="00C33096" w:rsidRDefault="00C33096" w:rsidP="00C33096">
      <w:pPr>
        <w:pStyle w:val="Kop3"/>
        <w:rPr>
          <w:lang w:val="en-GB"/>
        </w:rPr>
      </w:pPr>
      <w:bookmarkStart w:id="7" w:name="_Toc186116548"/>
      <w:r>
        <w:rPr>
          <w:lang w:val="en-GB"/>
        </w:rPr>
        <w:t>DELETE</w:t>
      </w:r>
      <w:bookmarkEnd w:id="7"/>
    </w:p>
    <w:p w14:paraId="26F39CB7" w14:textId="0A696583" w:rsidR="00493B57" w:rsidRDefault="00493B57" w:rsidP="00ED3D39">
      <w:pPr>
        <w:pStyle w:val="Geenafstand"/>
        <w:rPr>
          <w:lang w:val="en-GB"/>
        </w:rPr>
      </w:pPr>
      <w:proofErr w:type="spellStart"/>
      <w:r>
        <w:rPr>
          <w:lang w:val="en-GB"/>
        </w:rPr>
        <w:t>Algemene</w:t>
      </w:r>
      <w:proofErr w:type="spellEnd"/>
      <w:r>
        <w:rPr>
          <w:lang w:val="en-GB"/>
        </w:rPr>
        <w:t xml:space="preserve"> syntax:</w:t>
      </w:r>
    </w:p>
    <w:p w14:paraId="6F174D94" w14:textId="77777777" w:rsidR="009958F8" w:rsidRDefault="00ED3D39" w:rsidP="00493B57">
      <w:pPr>
        <w:rPr>
          <w:lang w:val="en-GB"/>
        </w:rPr>
      </w:pPr>
      <w:r w:rsidRPr="009958F8">
        <w:rPr>
          <w:b/>
          <w:bCs/>
          <w:lang w:val="en-GB"/>
        </w:rPr>
        <w:t>DELETE</w:t>
      </w:r>
      <w:r w:rsidRPr="00ED3D39">
        <w:rPr>
          <w:lang w:val="en-GB"/>
        </w:rPr>
        <w:t xml:space="preserve"> FROM Products </w:t>
      </w:r>
    </w:p>
    <w:p w14:paraId="1CE54782" w14:textId="6B9FB27D" w:rsidR="00493B57" w:rsidRDefault="00ED3D39" w:rsidP="00493B57">
      <w:pPr>
        <w:rPr>
          <w:lang w:val="en-GB"/>
        </w:rPr>
      </w:pPr>
      <w:r w:rsidRPr="009958F8">
        <w:rPr>
          <w:b/>
          <w:bCs/>
          <w:lang w:val="en-GB"/>
        </w:rPr>
        <w:t>WHERE</w:t>
      </w:r>
      <w:r w:rsidRPr="00ED3D39">
        <w:rPr>
          <w:lang w:val="en-GB"/>
        </w:rPr>
        <w:t xml:space="preserve"> </w:t>
      </w:r>
      <w:proofErr w:type="spellStart"/>
      <w:r w:rsidR="007E7191" w:rsidRPr="00ED3D39">
        <w:rPr>
          <w:lang w:val="en-GB"/>
        </w:rPr>
        <w:t>productname</w:t>
      </w:r>
      <w:proofErr w:type="spellEnd"/>
      <w:r w:rsidR="007E7191" w:rsidRPr="00ED3D39">
        <w:rPr>
          <w:lang w:val="en-GB"/>
        </w:rPr>
        <w:t xml:space="preserve"> </w:t>
      </w:r>
      <w:r w:rsidRPr="00ED3D39">
        <w:rPr>
          <w:lang w:val="en-GB"/>
        </w:rPr>
        <w:t>LIKE '%</w:t>
      </w:r>
      <w:proofErr w:type="spellStart"/>
      <w:r w:rsidRPr="00ED3D39">
        <w:rPr>
          <w:lang w:val="en-GB"/>
        </w:rPr>
        <w:t>Bröd</w:t>
      </w:r>
      <w:proofErr w:type="spellEnd"/>
      <w:r w:rsidRPr="00ED3D39">
        <w:rPr>
          <w:lang w:val="en-GB"/>
        </w:rPr>
        <w:t>%'</w:t>
      </w:r>
    </w:p>
    <w:p w14:paraId="0F7B4D77" w14:textId="77777777" w:rsidR="009958F8" w:rsidRDefault="009958F8" w:rsidP="00493B57">
      <w:pPr>
        <w:rPr>
          <w:lang w:val="en-GB"/>
        </w:rPr>
      </w:pPr>
    </w:p>
    <w:p w14:paraId="21204288" w14:textId="12B19033" w:rsidR="009958F8" w:rsidRDefault="009958F8" w:rsidP="009958F8">
      <w:pPr>
        <w:pStyle w:val="Geenafstand"/>
      </w:pPr>
      <w:r w:rsidRPr="009958F8">
        <w:t xml:space="preserve">Verschil tussen delete en </w:t>
      </w:r>
      <w:proofErr w:type="spellStart"/>
      <w:r w:rsidRPr="009958F8">
        <w:t>t</w:t>
      </w:r>
      <w:r>
        <w:t>runcate</w:t>
      </w:r>
      <w:proofErr w:type="spellEnd"/>
      <w:r>
        <w:t>:</w:t>
      </w:r>
    </w:p>
    <w:p w14:paraId="2C1B35F3" w14:textId="386FEF91" w:rsidR="009958F8" w:rsidRDefault="009958F8" w:rsidP="009958F8">
      <w:pPr>
        <w:pStyle w:val="Lijstalinea"/>
        <w:numPr>
          <w:ilvl w:val="0"/>
          <w:numId w:val="227"/>
        </w:numPr>
      </w:pPr>
      <w:r w:rsidRPr="009958F8">
        <w:t xml:space="preserve">DELETE FROM </w:t>
      </w:r>
      <w:proofErr w:type="spellStart"/>
      <w:r w:rsidRPr="009958F8">
        <w:t>Products</w:t>
      </w:r>
      <w:proofErr w:type="spellEnd"/>
    </w:p>
    <w:p w14:paraId="40BAFC59" w14:textId="68095208" w:rsidR="009958F8" w:rsidRDefault="009958F8" w:rsidP="009958F8">
      <w:pPr>
        <w:pStyle w:val="Lijstalinea"/>
        <w:numPr>
          <w:ilvl w:val="1"/>
          <w:numId w:val="227"/>
        </w:numPr>
      </w:pPr>
      <w:r>
        <w:t xml:space="preserve">Dit houdt rekening met WHERES, TRIGGERS </w:t>
      </w:r>
      <w:proofErr w:type="spellStart"/>
      <w:r>
        <w:t>etc</w:t>
      </w:r>
      <w:proofErr w:type="spellEnd"/>
      <w:r>
        <w:t xml:space="preserve"> …</w:t>
      </w:r>
    </w:p>
    <w:p w14:paraId="54A9A35E" w14:textId="570E3C02" w:rsidR="009958F8" w:rsidRDefault="009958F8" w:rsidP="009958F8">
      <w:pPr>
        <w:pStyle w:val="Lijstalinea"/>
        <w:numPr>
          <w:ilvl w:val="0"/>
          <w:numId w:val="227"/>
        </w:numPr>
      </w:pPr>
      <w:r w:rsidRPr="009958F8">
        <w:t xml:space="preserve">TRUNCATE TABLE </w:t>
      </w:r>
      <w:proofErr w:type="spellStart"/>
      <w:r w:rsidRPr="009958F8">
        <w:t>Products</w:t>
      </w:r>
      <w:proofErr w:type="spellEnd"/>
    </w:p>
    <w:p w14:paraId="49BB0BF0" w14:textId="3B69C8FB" w:rsidR="009958F8" w:rsidRDefault="009958F8" w:rsidP="009958F8">
      <w:pPr>
        <w:pStyle w:val="Lijstalinea"/>
        <w:numPr>
          <w:ilvl w:val="1"/>
          <w:numId w:val="227"/>
        </w:numPr>
      </w:pPr>
      <w:r>
        <w:t>Dit verwijderd alles in één klap en houdt met niks rekening, maar is wel sneller</w:t>
      </w:r>
    </w:p>
    <w:p w14:paraId="5C30FBD8" w14:textId="77777777" w:rsidR="009958F8" w:rsidRDefault="009958F8" w:rsidP="009958F8"/>
    <w:p w14:paraId="51265B62" w14:textId="13BE4EE4" w:rsidR="009958F8" w:rsidRPr="002F0CC7" w:rsidRDefault="009958F8" w:rsidP="002A5C88">
      <w:pPr>
        <w:pStyle w:val="Geenafstand"/>
        <w:rPr>
          <w:lang w:val="en-GB"/>
        </w:rPr>
      </w:pPr>
      <w:r w:rsidRPr="002F0CC7">
        <w:rPr>
          <w:lang w:val="en-GB"/>
        </w:rPr>
        <w:t>Met subquery:</w:t>
      </w:r>
    </w:p>
    <w:p w14:paraId="6B6A7687" w14:textId="5BCA9CCA" w:rsidR="002A5C88" w:rsidRDefault="002A5C88" w:rsidP="009958F8">
      <w:pPr>
        <w:rPr>
          <w:lang w:val="en-GB"/>
        </w:rPr>
      </w:pPr>
      <w:r w:rsidRPr="002A5C88">
        <w:rPr>
          <w:b/>
          <w:bCs/>
          <w:lang w:val="en-GB"/>
        </w:rPr>
        <w:t>DELETE</w:t>
      </w:r>
      <w:r w:rsidRPr="002A5C88">
        <w:rPr>
          <w:lang w:val="en-GB"/>
        </w:rPr>
        <w:t xml:space="preserve"> FROM </w:t>
      </w:r>
      <w:proofErr w:type="spellStart"/>
      <w:r w:rsidR="007E7191" w:rsidRPr="002A5C88">
        <w:rPr>
          <w:lang w:val="en-GB"/>
        </w:rPr>
        <w:t>orderdetails</w:t>
      </w:r>
      <w:proofErr w:type="spellEnd"/>
      <w:r w:rsidR="007E7191" w:rsidRPr="002A5C88">
        <w:rPr>
          <w:lang w:val="en-GB"/>
        </w:rPr>
        <w:t xml:space="preserve"> </w:t>
      </w:r>
    </w:p>
    <w:p w14:paraId="21736D41" w14:textId="14D2AA8D" w:rsidR="009958F8" w:rsidRDefault="002A5C88" w:rsidP="009958F8">
      <w:pPr>
        <w:rPr>
          <w:lang w:val="en-GB"/>
        </w:rPr>
      </w:pPr>
      <w:r w:rsidRPr="002A5C88">
        <w:rPr>
          <w:b/>
          <w:bCs/>
          <w:lang w:val="en-GB"/>
        </w:rPr>
        <w:t>WHERE</w:t>
      </w:r>
      <w:r w:rsidRPr="002A5C88">
        <w:rPr>
          <w:lang w:val="en-GB"/>
        </w:rPr>
        <w:t xml:space="preserve"> </w:t>
      </w:r>
      <w:proofErr w:type="spellStart"/>
      <w:r w:rsidR="007E7191" w:rsidRPr="002A5C88">
        <w:rPr>
          <w:lang w:val="en-GB"/>
        </w:rPr>
        <w:t>orderid</w:t>
      </w:r>
      <w:proofErr w:type="spellEnd"/>
      <w:r w:rsidR="007E7191" w:rsidRPr="002A5C88">
        <w:rPr>
          <w:lang w:val="en-GB"/>
        </w:rPr>
        <w:t xml:space="preserve"> </w:t>
      </w:r>
      <w:r w:rsidRPr="002A5C88">
        <w:rPr>
          <w:lang w:val="en-GB"/>
        </w:rPr>
        <w:t xml:space="preserve">IN (SELECT </w:t>
      </w:r>
      <w:proofErr w:type="spellStart"/>
      <w:r w:rsidR="007E7191" w:rsidRPr="002A5C88">
        <w:rPr>
          <w:lang w:val="en-GB"/>
        </w:rPr>
        <w:t>orderid</w:t>
      </w:r>
      <w:proofErr w:type="spellEnd"/>
      <w:r w:rsidR="007E7191" w:rsidRPr="002A5C88">
        <w:rPr>
          <w:lang w:val="en-GB"/>
        </w:rPr>
        <w:t xml:space="preserve"> </w:t>
      </w:r>
      <w:r w:rsidRPr="002A5C88">
        <w:rPr>
          <w:lang w:val="en-GB"/>
        </w:rPr>
        <w:t xml:space="preserve">FROM Orders WHERE </w:t>
      </w:r>
      <w:proofErr w:type="spellStart"/>
      <w:r w:rsidR="007E7191" w:rsidRPr="002A5C88">
        <w:rPr>
          <w:lang w:val="en-GB"/>
        </w:rPr>
        <w:t>orderdate</w:t>
      </w:r>
      <w:proofErr w:type="spellEnd"/>
      <w:r w:rsidR="007E7191" w:rsidRPr="002A5C88">
        <w:rPr>
          <w:lang w:val="en-GB"/>
        </w:rPr>
        <w:t xml:space="preserve"> </w:t>
      </w:r>
      <w:r w:rsidRPr="002A5C88">
        <w:rPr>
          <w:lang w:val="en-GB"/>
        </w:rPr>
        <w:t>= (SELECT MAX(</w:t>
      </w:r>
      <w:proofErr w:type="spellStart"/>
      <w:r w:rsidR="007E7191" w:rsidRPr="002A5C88">
        <w:rPr>
          <w:lang w:val="en-GB"/>
        </w:rPr>
        <w:t>orderdate</w:t>
      </w:r>
      <w:proofErr w:type="spellEnd"/>
      <w:r w:rsidRPr="002A5C88">
        <w:rPr>
          <w:lang w:val="en-GB"/>
        </w:rPr>
        <w:t>) from Orders))</w:t>
      </w:r>
    </w:p>
    <w:p w14:paraId="6064111C" w14:textId="77777777" w:rsidR="007B45DD" w:rsidRDefault="007B45DD" w:rsidP="009958F8">
      <w:pPr>
        <w:rPr>
          <w:lang w:val="en-GB"/>
        </w:rPr>
      </w:pPr>
    </w:p>
    <w:p w14:paraId="35E2DCBD" w14:textId="72754299" w:rsidR="007B45DD" w:rsidRDefault="001F1EC1" w:rsidP="00AA1B4F">
      <w:pPr>
        <w:pStyle w:val="Geenafstand"/>
      </w:pPr>
      <w:r w:rsidRPr="00AA1B4F">
        <w:t xml:space="preserve">Tijdelijke </w:t>
      </w:r>
      <w:proofErr w:type="spellStart"/>
      <w:r w:rsidRPr="00AA1B4F">
        <w:t>table</w:t>
      </w:r>
      <w:proofErr w:type="spellEnd"/>
      <w:r w:rsidRPr="00AA1B4F">
        <w:t xml:space="preserve"> en opvullen ervan:</w:t>
      </w:r>
    </w:p>
    <w:p w14:paraId="75127DEF" w14:textId="35B30198" w:rsidR="00AA1B4F" w:rsidRPr="00AA1B4F" w:rsidRDefault="00AA1B4F" w:rsidP="009958F8">
      <w:pPr>
        <w:rPr>
          <w:lang w:val="en-GB"/>
        </w:rPr>
      </w:pPr>
      <w:r w:rsidRPr="00AA1B4F">
        <w:rPr>
          <w:b/>
          <w:bCs/>
          <w:lang w:val="en-GB"/>
        </w:rPr>
        <w:t>DROP</w:t>
      </w:r>
      <w:r w:rsidRPr="00AA1B4F">
        <w:rPr>
          <w:lang w:val="en-GB"/>
        </w:rPr>
        <w:t xml:space="preserve"> TABLE IF EXISTS </w:t>
      </w:r>
      <w:proofErr w:type="spellStart"/>
      <w:r w:rsidR="007E7191" w:rsidRPr="00AA1B4F">
        <w:rPr>
          <w:lang w:val="en-GB"/>
        </w:rPr>
        <w:t>shippersupdate</w:t>
      </w:r>
      <w:proofErr w:type="spellEnd"/>
      <w:r>
        <w:rPr>
          <w:lang w:val="en-GB"/>
        </w:rPr>
        <w:t>;</w:t>
      </w:r>
    </w:p>
    <w:p w14:paraId="2DBD47AB" w14:textId="4E43F8BF" w:rsidR="00AA1B4F" w:rsidRDefault="00AA1B4F" w:rsidP="009958F8">
      <w:pPr>
        <w:rPr>
          <w:lang w:val="en-GB"/>
        </w:rPr>
      </w:pPr>
      <w:r w:rsidRPr="00AA1B4F">
        <w:rPr>
          <w:b/>
          <w:bCs/>
          <w:lang w:val="en-GB"/>
        </w:rPr>
        <w:t>SELECT</w:t>
      </w:r>
      <w:r w:rsidRPr="00AA1B4F">
        <w:rPr>
          <w:lang w:val="en-GB"/>
        </w:rPr>
        <w:t xml:space="preserve"> * INTO </w:t>
      </w:r>
      <w:proofErr w:type="spellStart"/>
      <w:r w:rsidR="007E7191" w:rsidRPr="00AA1B4F">
        <w:rPr>
          <w:lang w:val="en-GB"/>
        </w:rPr>
        <w:t>shippersupdate</w:t>
      </w:r>
      <w:proofErr w:type="spellEnd"/>
      <w:r w:rsidR="007E7191" w:rsidRPr="00AA1B4F">
        <w:rPr>
          <w:lang w:val="en-GB"/>
        </w:rPr>
        <w:t xml:space="preserve"> </w:t>
      </w:r>
      <w:r w:rsidRPr="00AA1B4F">
        <w:rPr>
          <w:lang w:val="en-GB"/>
        </w:rPr>
        <w:t xml:space="preserve">FROM Shippers </w:t>
      </w:r>
    </w:p>
    <w:p w14:paraId="20174282" w14:textId="77777777" w:rsidR="00AA1B4F" w:rsidRDefault="00AA1B4F" w:rsidP="00AA1B4F">
      <w:pPr>
        <w:rPr>
          <w:b/>
          <w:bCs/>
          <w:lang w:val="en-GB"/>
        </w:rPr>
      </w:pPr>
    </w:p>
    <w:p w14:paraId="58E89037" w14:textId="6B099900" w:rsidR="00AA1B4F" w:rsidRDefault="00AA1B4F" w:rsidP="00AA1B4F">
      <w:pPr>
        <w:pStyle w:val="Kop2"/>
        <w:rPr>
          <w:lang w:val="en-GB"/>
        </w:rPr>
      </w:pPr>
      <w:bookmarkStart w:id="8" w:name="_Toc186116549"/>
      <w:r>
        <w:rPr>
          <w:lang w:val="en-GB"/>
        </w:rPr>
        <w:lastRenderedPageBreak/>
        <w:t>VIEWS</w:t>
      </w:r>
      <w:bookmarkEnd w:id="8"/>
    </w:p>
    <w:p w14:paraId="0A5CCF46" w14:textId="7D21BDD4" w:rsidR="001D1D8F" w:rsidRDefault="001D1D8F" w:rsidP="001D1D8F">
      <w:pPr>
        <w:pStyle w:val="Geenafstand"/>
        <w:rPr>
          <w:lang w:val="en-GB"/>
        </w:rPr>
      </w:pPr>
      <w:r>
        <w:rPr>
          <w:lang w:val="en-GB"/>
        </w:rPr>
        <w:t>Views:</w:t>
      </w:r>
    </w:p>
    <w:p w14:paraId="5227E416" w14:textId="1C352C6D" w:rsidR="00F2043D" w:rsidRPr="00F2043D" w:rsidRDefault="00F2043D" w:rsidP="00F2043D">
      <w:pPr>
        <w:pStyle w:val="Lijstalinea"/>
        <w:numPr>
          <w:ilvl w:val="0"/>
          <w:numId w:val="229"/>
        </w:numPr>
      </w:pPr>
      <w:r w:rsidRPr="00F2043D">
        <w:t xml:space="preserve">Een view is een opgeslagen SELECT statement </w:t>
      </w:r>
    </w:p>
    <w:p w14:paraId="5F6608E4" w14:textId="7FBA6C3D" w:rsidR="00F2043D" w:rsidRPr="00F2043D" w:rsidRDefault="00F2043D" w:rsidP="00F2043D">
      <w:pPr>
        <w:pStyle w:val="Lijstalinea"/>
        <w:numPr>
          <w:ilvl w:val="0"/>
          <w:numId w:val="229"/>
        </w:numPr>
      </w:pPr>
      <w:r w:rsidRPr="00F2043D">
        <w:t xml:space="preserve">Een view kan gezien worden als een virtuele tabel samengesteld uit andere tabellen &amp; views </w:t>
      </w:r>
    </w:p>
    <w:p w14:paraId="61BF4B26" w14:textId="77777777" w:rsidR="00F2043D" w:rsidRDefault="00F2043D" w:rsidP="00F2043D">
      <w:pPr>
        <w:pStyle w:val="Lijstalinea"/>
        <w:numPr>
          <w:ilvl w:val="0"/>
          <w:numId w:val="229"/>
        </w:numPr>
      </w:pPr>
      <w:r w:rsidRPr="00F2043D">
        <w:t>Er worden geen gegevens opgeslagen in de view zelf, bij elke verwijzing wordt de onderliggende SELECT opnieuw uitgevoerd</w:t>
      </w:r>
    </w:p>
    <w:p w14:paraId="27531C8A" w14:textId="557E1A2E" w:rsidR="00C50540" w:rsidRDefault="00C50540" w:rsidP="00F2043D">
      <w:pPr>
        <w:pStyle w:val="Lijstalinea"/>
        <w:numPr>
          <w:ilvl w:val="0"/>
          <w:numId w:val="229"/>
        </w:numPr>
      </w:pPr>
      <w:r w:rsidRPr="00B740F1">
        <w:t xml:space="preserve">Views worden gemaakt om </w:t>
      </w:r>
      <w:r w:rsidR="00B740F1" w:rsidRPr="00B740F1">
        <w:t>c</w:t>
      </w:r>
      <w:r w:rsidR="00B740F1">
        <w:t xml:space="preserve">ode makkelijker op te delen zodat de leesbaarheid hoger is en omdat het performanter is. </w:t>
      </w:r>
    </w:p>
    <w:p w14:paraId="2AB6C6F3" w14:textId="77777777" w:rsidR="00C56A0E" w:rsidRDefault="00C56A0E" w:rsidP="00C56A0E"/>
    <w:p w14:paraId="0225C964" w14:textId="0DBD8C9E" w:rsidR="00C56A0E" w:rsidRPr="007E7191" w:rsidRDefault="00C56A0E" w:rsidP="00087994">
      <w:pPr>
        <w:pStyle w:val="Geenafstand"/>
      </w:pPr>
      <w:r w:rsidRPr="007E7191">
        <w:t>View aanmaken:</w:t>
      </w:r>
    </w:p>
    <w:p w14:paraId="76D61EE7" w14:textId="7B3D2195" w:rsidR="007A5B1E" w:rsidRPr="007A5B1E" w:rsidRDefault="007A5B1E" w:rsidP="007A5B1E">
      <w:r w:rsidRPr="007A5B1E">
        <w:t xml:space="preserve">Dit </w:t>
      </w:r>
      <w:r w:rsidRPr="007A5B1E">
        <w:rPr>
          <w:b/>
          <w:bCs/>
        </w:rPr>
        <w:t>blijft beschikbaar</w:t>
      </w:r>
      <w:r w:rsidRPr="007A5B1E">
        <w:t xml:space="preserve"> in j</w:t>
      </w:r>
      <w:r>
        <w:t>e hele database</w:t>
      </w:r>
    </w:p>
    <w:p w14:paraId="7A687A55" w14:textId="4A19752C" w:rsidR="00087994" w:rsidRDefault="00087994" w:rsidP="00C56A0E">
      <w:pPr>
        <w:rPr>
          <w:lang w:val="en-GB"/>
        </w:rPr>
      </w:pPr>
      <w:r w:rsidRPr="00087994">
        <w:rPr>
          <w:b/>
          <w:bCs/>
          <w:lang w:val="en-GB"/>
        </w:rPr>
        <w:t>CREATE VIEW</w:t>
      </w:r>
      <w:r w:rsidRPr="00087994">
        <w:rPr>
          <w:lang w:val="en-GB"/>
        </w:rPr>
        <w:t xml:space="preserve"> </w:t>
      </w:r>
      <w:proofErr w:type="spellStart"/>
      <w:r w:rsidRPr="00087994">
        <w:rPr>
          <w:lang w:val="en-GB"/>
        </w:rPr>
        <w:t>V_</w:t>
      </w:r>
      <w:r w:rsidR="007E7191" w:rsidRPr="00087994">
        <w:rPr>
          <w:lang w:val="en-GB"/>
        </w:rPr>
        <w:t>productscustomer</w:t>
      </w:r>
      <w:proofErr w:type="spellEnd"/>
      <w:r w:rsidRPr="00087994">
        <w:rPr>
          <w:lang w:val="en-GB"/>
        </w:rPr>
        <w:t>(</w:t>
      </w:r>
      <w:proofErr w:type="spellStart"/>
      <w:r w:rsidRPr="00087994">
        <w:rPr>
          <w:lang w:val="en-GB"/>
        </w:rPr>
        <w:t>productcode</w:t>
      </w:r>
      <w:proofErr w:type="spellEnd"/>
      <w:r w:rsidRPr="00087994">
        <w:rPr>
          <w:lang w:val="en-GB"/>
        </w:rPr>
        <w:t xml:space="preserve">, company, quantity) </w:t>
      </w:r>
    </w:p>
    <w:p w14:paraId="32C2C9EB" w14:textId="77777777" w:rsidR="00087994" w:rsidRDefault="00087994" w:rsidP="00C56A0E">
      <w:pPr>
        <w:rPr>
          <w:lang w:val="en-GB"/>
        </w:rPr>
      </w:pPr>
      <w:r w:rsidRPr="00087994">
        <w:rPr>
          <w:lang w:val="en-GB"/>
        </w:rPr>
        <w:t xml:space="preserve">AS </w:t>
      </w:r>
      <w:r>
        <w:rPr>
          <w:lang w:val="en-GB"/>
        </w:rPr>
        <w:t>(</w:t>
      </w:r>
    </w:p>
    <w:p w14:paraId="3D8D2AF9" w14:textId="6C9005A1" w:rsidR="00087994" w:rsidRDefault="00087994" w:rsidP="00C56A0E">
      <w:pPr>
        <w:rPr>
          <w:lang w:val="en-GB"/>
        </w:rPr>
      </w:pPr>
      <w:r w:rsidRPr="00087994">
        <w:rPr>
          <w:b/>
          <w:bCs/>
          <w:lang w:val="en-GB"/>
        </w:rPr>
        <w:t>SELECT</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Pr="00087994">
        <w:rPr>
          <w:lang w:val="en-GB"/>
        </w:rPr>
        <w:t>, sum(</w:t>
      </w:r>
      <w:proofErr w:type="spellStart"/>
      <w:r w:rsidRPr="00087994">
        <w:rPr>
          <w:lang w:val="en-GB"/>
        </w:rPr>
        <w:t>od.Quantity</w:t>
      </w:r>
      <w:proofErr w:type="spellEnd"/>
      <w:r w:rsidRPr="00087994">
        <w:rPr>
          <w:lang w:val="en-GB"/>
        </w:rPr>
        <w:t xml:space="preserve">) </w:t>
      </w:r>
    </w:p>
    <w:p w14:paraId="2ED76333" w14:textId="77777777" w:rsidR="00E54532" w:rsidRDefault="00087994" w:rsidP="00C56A0E">
      <w:pPr>
        <w:rPr>
          <w:lang w:val="en-GB"/>
        </w:rPr>
      </w:pPr>
      <w:r w:rsidRPr="00087994">
        <w:rPr>
          <w:b/>
          <w:bCs/>
          <w:lang w:val="en-GB"/>
        </w:rPr>
        <w:t>FROM</w:t>
      </w:r>
      <w:r w:rsidRPr="00087994">
        <w:rPr>
          <w:lang w:val="en-GB"/>
        </w:rPr>
        <w:t xml:space="preserve"> Customers c </w:t>
      </w:r>
    </w:p>
    <w:p w14:paraId="05CB8003" w14:textId="06D96BCB" w:rsidR="00E54532" w:rsidRDefault="00087994" w:rsidP="00C56A0E">
      <w:pPr>
        <w:rPr>
          <w:lang w:val="en-GB"/>
        </w:rPr>
      </w:pPr>
      <w:r w:rsidRPr="00E54532">
        <w:rPr>
          <w:b/>
          <w:bCs/>
          <w:lang w:val="en-GB"/>
        </w:rPr>
        <w:t>JOIN</w:t>
      </w:r>
      <w:r w:rsidRPr="00087994">
        <w:rPr>
          <w:lang w:val="en-GB"/>
        </w:rPr>
        <w:t xml:space="preserve"> Orders o ON </w:t>
      </w:r>
      <w:proofErr w:type="spellStart"/>
      <w:r w:rsidRPr="00087994">
        <w:rPr>
          <w:lang w:val="en-GB"/>
        </w:rPr>
        <w:t>o.</w:t>
      </w:r>
      <w:r w:rsidR="007E7191" w:rsidRPr="00087994">
        <w:rPr>
          <w:lang w:val="en-GB"/>
        </w:rPr>
        <w:t>customerid</w:t>
      </w:r>
      <w:proofErr w:type="spellEnd"/>
      <w:r w:rsidR="007E7191" w:rsidRPr="00087994">
        <w:rPr>
          <w:lang w:val="en-GB"/>
        </w:rPr>
        <w:t xml:space="preserve"> </w:t>
      </w:r>
      <w:r w:rsidRPr="00087994">
        <w:rPr>
          <w:lang w:val="en-GB"/>
        </w:rPr>
        <w:t xml:space="preserve">= </w:t>
      </w:r>
      <w:proofErr w:type="spellStart"/>
      <w:r w:rsidRPr="00087994">
        <w:rPr>
          <w:lang w:val="en-GB"/>
        </w:rPr>
        <w:t>c.</w:t>
      </w:r>
      <w:r w:rsidR="007E7191" w:rsidRPr="00087994">
        <w:rPr>
          <w:lang w:val="en-GB"/>
        </w:rPr>
        <w:t>customerid</w:t>
      </w:r>
      <w:proofErr w:type="spellEnd"/>
      <w:r w:rsidR="007E7191" w:rsidRPr="00087994">
        <w:rPr>
          <w:lang w:val="en-GB"/>
        </w:rPr>
        <w:t xml:space="preserve"> </w:t>
      </w:r>
    </w:p>
    <w:p w14:paraId="528D5873" w14:textId="360A5FBE" w:rsidR="00087994" w:rsidRDefault="00087994" w:rsidP="00C56A0E">
      <w:pPr>
        <w:rPr>
          <w:lang w:val="en-GB"/>
        </w:rPr>
      </w:pPr>
      <w:r w:rsidRPr="00E54532">
        <w:rPr>
          <w:b/>
          <w:bCs/>
          <w:lang w:val="en-GB"/>
        </w:rPr>
        <w:t>JOIN</w:t>
      </w:r>
      <w:r w:rsidRPr="00087994">
        <w:rPr>
          <w:lang w:val="en-GB"/>
        </w:rPr>
        <w:t xml:space="preserve"> </w:t>
      </w:r>
      <w:proofErr w:type="spellStart"/>
      <w:r w:rsidR="007E7191" w:rsidRPr="00087994">
        <w:rPr>
          <w:lang w:val="en-GB"/>
        </w:rPr>
        <w:t>orderdetails</w:t>
      </w:r>
      <w:proofErr w:type="spellEnd"/>
      <w:r w:rsidR="007E7191" w:rsidRPr="00087994">
        <w:rPr>
          <w:lang w:val="en-GB"/>
        </w:rPr>
        <w:t xml:space="preserve"> </w:t>
      </w:r>
      <w:r w:rsidRPr="00087994">
        <w:rPr>
          <w:lang w:val="en-GB"/>
        </w:rPr>
        <w:t xml:space="preserve">od ON </w:t>
      </w:r>
      <w:proofErr w:type="spellStart"/>
      <w:r w:rsidRPr="00087994">
        <w:rPr>
          <w:lang w:val="en-GB"/>
        </w:rPr>
        <w:t>o.</w:t>
      </w:r>
      <w:r w:rsidR="007E7191" w:rsidRPr="00087994">
        <w:rPr>
          <w:lang w:val="en-GB"/>
        </w:rPr>
        <w:t>orderid</w:t>
      </w:r>
      <w:proofErr w:type="spellEnd"/>
      <w:r w:rsidR="007E7191" w:rsidRPr="00087994">
        <w:rPr>
          <w:lang w:val="en-GB"/>
        </w:rPr>
        <w:t xml:space="preserve"> </w:t>
      </w:r>
      <w:r w:rsidRPr="00087994">
        <w:rPr>
          <w:lang w:val="en-GB"/>
        </w:rPr>
        <w:t xml:space="preserve">= </w:t>
      </w:r>
      <w:proofErr w:type="spellStart"/>
      <w:r w:rsidRPr="00087994">
        <w:rPr>
          <w:lang w:val="en-GB"/>
        </w:rPr>
        <w:t>od.</w:t>
      </w:r>
      <w:r w:rsidR="007E7191" w:rsidRPr="00087994">
        <w:rPr>
          <w:lang w:val="en-GB"/>
        </w:rPr>
        <w:t>orderid</w:t>
      </w:r>
      <w:proofErr w:type="spellEnd"/>
      <w:r w:rsidR="007E7191" w:rsidRPr="00087994">
        <w:rPr>
          <w:lang w:val="en-GB"/>
        </w:rPr>
        <w:t xml:space="preserve"> </w:t>
      </w:r>
    </w:p>
    <w:p w14:paraId="447C8515" w14:textId="3A711DD2" w:rsidR="00087994" w:rsidRDefault="00087994" w:rsidP="00C56A0E">
      <w:pPr>
        <w:rPr>
          <w:lang w:val="en-GB"/>
        </w:rPr>
      </w:pPr>
      <w:r w:rsidRPr="00087994">
        <w:rPr>
          <w:b/>
          <w:bCs/>
          <w:lang w:val="en-GB"/>
        </w:rPr>
        <w:t>GROUP BY</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Pr="00087994">
        <w:rPr>
          <w:lang w:val="en-GB"/>
        </w:rPr>
        <w:t>;</w:t>
      </w:r>
      <w:r>
        <w:rPr>
          <w:lang w:val="en-GB"/>
        </w:rPr>
        <w:t xml:space="preserve"> </w:t>
      </w:r>
    </w:p>
    <w:p w14:paraId="0E273448" w14:textId="70854A33" w:rsidR="00C56A0E" w:rsidRPr="002F0CC7" w:rsidRDefault="00087994" w:rsidP="00C56A0E">
      <w:r w:rsidRPr="002F0CC7">
        <w:t>)</w:t>
      </w:r>
    </w:p>
    <w:p w14:paraId="7E17C248" w14:textId="77777777" w:rsidR="00087994" w:rsidRPr="002F0CC7" w:rsidRDefault="00087994" w:rsidP="00C56A0E"/>
    <w:p w14:paraId="47FA45F3" w14:textId="26A6C25B" w:rsidR="00C56A0E" w:rsidRDefault="00C56A0E" w:rsidP="00E54532">
      <w:pPr>
        <w:pStyle w:val="Geenafstand"/>
      </w:pPr>
      <w:r>
        <w:t>Gebruik maken van een view:</w:t>
      </w:r>
    </w:p>
    <w:p w14:paraId="58E6A6AB" w14:textId="1537622F" w:rsidR="00C56A0E" w:rsidRPr="002F0CC7" w:rsidRDefault="00E54532" w:rsidP="00C56A0E">
      <w:pPr>
        <w:rPr>
          <w:lang w:val="en-GB"/>
        </w:rPr>
      </w:pPr>
      <w:r w:rsidRPr="002F0CC7">
        <w:rPr>
          <w:b/>
          <w:bCs/>
          <w:lang w:val="en-GB"/>
        </w:rPr>
        <w:t>SELECT</w:t>
      </w:r>
      <w:r w:rsidRPr="002F0CC7">
        <w:rPr>
          <w:lang w:val="en-GB"/>
        </w:rPr>
        <w:t xml:space="preserve"> * FROM </w:t>
      </w:r>
      <w:proofErr w:type="spellStart"/>
      <w:r w:rsidRPr="002F0CC7">
        <w:rPr>
          <w:lang w:val="en-GB"/>
        </w:rPr>
        <w:t>V_</w:t>
      </w:r>
      <w:r w:rsidR="007E7191" w:rsidRPr="002F0CC7">
        <w:rPr>
          <w:lang w:val="en-GB"/>
        </w:rPr>
        <w:t>productscustomer</w:t>
      </w:r>
      <w:proofErr w:type="spellEnd"/>
      <w:r w:rsidR="005D6A56" w:rsidRPr="002F0CC7">
        <w:rPr>
          <w:lang w:val="en-GB"/>
        </w:rPr>
        <w:t xml:space="preserve"> </w:t>
      </w:r>
    </w:p>
    <w:p w14:paraId="43DD500A" w14:textId="6076888E" w:rsidR="005D6A56" w:rsidRPr="002F0CC7" w:rsidRDefault="005D6A56" w:rsidP="00C56A0E">
      <w:pPr>
        <w:rPr>
          <w:lang w:val="en-GB"/>
        </w:rPr>
      </w:pPr>
      <w:r w:rsidRPr="002F0CC7">
        <w:rPr>
          <w:lang w:val="en-GB"/>
        </w:rPr>
        <w:t xml:space="preserve">Of via </w:t>
      </w:r>
      <w:proofErr w:type="spellStart"/>
      <w:r w:rsidR="00EC1F3F" w:rsidRPr="002F0CC7">
        <w:rPr>
          <w:lang w:val="en-GB"/>
        </w:rPr>
        <w:t>een</w:t>
      </w:r>
      <w:proofErr w:type="spellEnd"/>
      <w:r w:rsidR="00EC1F3F" w:rsidRPr="002F0CC7">
        <w:rPr>
          <w:lang w:val="en-GB"/>
        </w:rPr>
        <w:t xml:space="preserve"> JOIN</w:t>
      </w:r>
    </w:p>
    <w:p w14:paraId="040FFCD5" w14:textId="77777777" w:rsidR="00E54532" w:rsidRPr="002F0CC7" w:rsidRDefault="00E54532" w:rsidP="00C56A0E">
      <w:pPr>
        <w:rPr>
          <w:lang w:val="en-GB"/>
        </w:rPr>
      </w:pPr>
    </w:p>
    <w:p w14:paraId="1F070BB0" w14:textId="204F8B7B" w:rsidR="00C56A0E" w:rsidRPr="002F0CC7" w:rsidRDefault="00C56A0E" w:rsidP="00E54532">
      <w:pPr>
        <w:pStyle w:val="Geenafstand"/>
      </w:pPr>
      <w:r w:rsidRPr="002F0CC7">
        <w:t>Veranderen van een view:</w:t>
      </w:r>
    </w:p>
    <w:p w14:paraId="6D567C3C" w14:textId="0FB6BEC3" w:rsidR="00235C72" w:rsidRPr="00235C72" w:rsidRDefault="00235C72" w:rsidP="00235C72">
      <w:r w:rsidRPr="00235C72">
        <w:t>Verander simpelweg de structuur v</w:t>
      </w:r>
      <w:r>
        <w:t>an de code en het is zo simpel als dat</w:t>
      </w:r>
    </w:p>
    <w:p w14:paraId="3C05B1B2" w14:textId="08A5B2EB" w:rsidR="00235C72" w:rsidRDefault="00235C72" w:rsidP="00235C72">
      <w:pPr>
        <w:rPr>
          <w:lang w:val="en-GB"/>
        </w:rPr>
      </w:pPr>
      <w:r w:rsidRPr="00087994">
        <w:rPr>
          <w:b/>
          <w:bCs/>
          <w:lang w:val="en-GB"/>
        </w:rPr>
        <w:t>CREATE VIEW</w:t>
      </w:r>
      <w:r w:rsidRPr="00087994">
        <w:rPr>
          <w:lang w:val="en-GB"/>
        </w:rPr>
        <w:t xml:space="preserve"> </w:t>
      </w:r>
      <w:proofErr w:type="spellStart"/>
      <w:r w:rsidRPr="00087994">
        <w:rPr>
          <w:lang w:val="en-GB"/>
        </w:rPr>
        <w:t>V_</w:t>
      </w:r>
      <w:r w:rsidR="007E7191" w:rsidRPr="00087994">
        <w:rPr>
          <w:lang w:val="en-GB"/>
        </w:rPr>
        <w:t>productscustomer</w:t>
      </w:r>
      <w:proofErr w:type="spellEnd"/>
      <w:r w:rsidRPr="00087994">
        <w:rPr>
          <w:lang w:val="en-GB"/>
        </w:rPr>
        <w:t>(</w:t>
      </w:r>
      <w:proofErr w:type="spellStart"/>
      <w:r w:rsidRPr="00087994">
        <w:rPr>
          <w:lang w:val="en-GB"/>
        </w:rPr>
        <w:t>productcode</w:t>
      </w:r>
      <w:proofErr w:type="spellEnd"/>
      <w:r w:rsidRPr="00087994">
        <w:rPr>
          <w:lang w:val="en-GB"/>
        </w:rPr>
        <w:t xml:space="preserve">, company, quantity) </w:t>
      </w:r>
    </w:p>
    <w:p w14:paraId="417ECB1D" w14:textId="77777777" w:rsidR="00235C72" w:rsidRDefault="00235C72" w:rsidP="00235C72">
      <w:pPr>
        <w:rPr>
          <w:lang w:val="en-GB"/>
        </w:rPr>
      </w:pPr>
      <w:r w:rsidRPr="00087994">
        <w:rPr>
          <w:lang w:val="en-GB"/>
        </w:rPr>
        <w:t xml:space="preserve">AS </w:t>
      </w:r>
      <w:r>
        <w:rPr>
          <w:lang w:val="en-GB"/>
        </w:rPr>
        <w:t>(</w:t>
      </w:r>
    </w:p>
    <w:p w14:paraId="3842DC05" w14:textId="32AD4758" w:rsidR="00235C72" w:rsidRDefault="00235C72" w:rsidP="00235C72">
      <w:pPr>
        <w:rPr>
          <w:lang w:val="en-GB"/>
        </w:rPr>
      </w:pPr>
      <w:r w:rsidRPr="00087994">
        <w:rPr>
          <w:b/>
          <w:bCs/>
          <w:lang w:val="en-GB"/>
        </w:rPr>
        <w:t>SELECT</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007E7191" w:rsidRPr="00087994">
        <w:rPr>
          <w:lang w:val="en-GB"/>
        </w:rPr>
        <w:t xml:space="preserve"> </w:t>
      </w:r>
    </w:p>
    <w:p w14:paraId="77FF8667" w14:textId="77777777" w:rsidR="00235C72" w:rsidRDefault="00235C72" w:rsidP="00235C72">
      <w:pPr>
        <w:rPr>
          <w:lang w:val="en-GB"/>
        </w:rPr>
      </w:pPr>
      <w:r w:rsidRPr="00087994">
        <w:rPr>
          <w:b/>
          <w:bCs/>
          <w:lang w:val="en-GB"/>
        </w:rPr>
        <w:t>FROM</w:t>
      </w:r>
      <w:r w:rsidRPr="00087994">
        <w:rPr>
          <w:lang w:val="en-GB"/>
        </w:rPr>
        <w:t xml:space="preserve"> Customers c </w:t>
      </w:r>
    </w:p>
    <w:p w14:paraId="20D40E69" w14:textId="59BAF24C" w:rsidR="00235C72" w:rsidRDefault="00235C72" w:rsidP="00235C72">
      <w:pPr>
        <w:rPr>
          <w:lang w:val="en-GB"/>
        </w:rPr>
      </w:pPr>
      <w:r w:rsidRPr="00E54532">
        <w:rPr>
          <w:b/>
          <w:bCs/>
          <w:lang w:val="en-GB"/>
        </w:rPr>
        <w:t>JOIN</w:t>
      </w:r>
      <w:r w:rsidRPr="00087994">
        <w:rPr>
          <w:lang w:val="en-GB"/>
        </w:rPr>
        <w:t xml:space="preserve"> Orders o ON </w:t>
      </w:r>
      <w:proofErr w:type="spellStart"/>
      <w:r w:rsidRPr="00087994">
        <w:rPr>
          <w:lang w:val="en-GB"/>
        </w:rPr>
        <w:t>o.</w:t>
      </w:r>
      <w:r w:rsidR="007E7191" w:rsidRPr="00087994">
        <w:rPr>
          <w:lang w:val="en-GB"/>
        </w:rPr>
        <w:t>customerid</w:t>
      </w:r>
      <w:proofErr w:type="spellEnd"/>
      <w:r w:rsidR="007E7191" w:rsidRPr="00087994">
        <w:rPr>
          <w:lang w:val="en-GB"/>
        </w:rPr>
        <w:t xml:space="preserve"> </w:t>
      </w:r>
      <w:r w:rsidRPr="00087994">
        <w:rPr>
          <w:lang w:val="en-GB"/>
        </w:rPr>
        <w:t xml:space="preserve">= </w:t>
      </w:r>
      <w:proofErr w:type="spellStart"/>
      <w:r w:rsidRPr="00087994">
        <w:rPr>
          <w:lang w:val="en-GB"/>
        </w:rPr>
        <w:t>c.</w:t>
      </w:r>
      <w:r w:rsidR="007E7191" w:rsidRPr="00087994">
        <w:rPr>
          <w:lang w:val="en-GB"/>
        </w:rPr>
        <w:t>customerid</w:t>
      </w:r>
      <w:proofErr w:type="spellEnd"/>
      <w:r w:rsidR="007E7191" w:rsidRPr="00087994">
        <w:rPr>
          <w:lang w:val="en-GB"/>
        </w:rPr>
        <w:t xml:space="preserve"> </w:t>
      </w:r>
    </w:p>
    <w:p w14:paraId="0239A8B1" w14:textId="22F6EF3E" w:rsidR="00235C72" w:rsidRDefault="00235C72" w:rsidP="00235C72">
      <w:pPr>
        <w:rPr>
          <w:lang w:val="en-GB"/>
        </w:rPr>
      </w:pPr>
      <w:r w:rsidRPr="00E54532">
        <w:rPr>
          <w:b/>
          <w:bCs/>
          <w:lang w:val="en-GB"/>
        </w:rPr>
        <w:t>JOIN</w:t>
      </w:r>
      <w:r w:rsidRPr="00087994">
        <w:rPr>
          <w:lang w:val="en-GB"/>
        </w:rPr>
        <w:t xml:space="preserve"> </w:t>
      </w:r>
      <w:proofErr w:type="spellStart"/>
      <w:r w:rsidR="007E7191" w:rsidRPr="00087994">
        <w:rPr>
          <w:lang w:val="en-GB"/>
        </w:rPr>
        <w:t>orderdetails</w:t>
      </w:r>
      <w:proofErr w:type="spellEnd"/>
      <w:r w:rsidR="007E7191" w:rsidRPr="00087994">
        <w:rPr>
          <w:lang w:val="en-GB"/>
        </w:rPr>
        <w:t xml:space="preserve"> </w:t>
      </w:r>
      <w:r w:rsidRPr="00087994">
        <w:rPr>
          <w:lang w:val="en-GB"/>
        </w:rPr>
        <w:t xml:space="preserve">od ON </w:t>
      </w:r>
      <w:proofErr w:type="spellStart"/>
      <w:r w:rsidRPr="00087994">
        <w:rPr>
          <w:lang w:val="en-GB"/>
        </w:rPr>
        <w:t>o.</w:t>
      </w:r>
      <w:r w:rsidR="007E7191" w:rsidRPr="00087994">
        <w:rPr>
          <w:lang w:val="en-GB"/>
        </w:rPr>
        <w:t>orderid</w:t>
      </w:r>
      <w:proofErr w:type="spellEnd"/>
      <w:r w:rsidR="007E7191" w:rsidRPr="00087994">
        <w:rPr>
          <w:lang w:val="en-GB"/>
        </w:rPr>
        <w:t xml:space="preserve"> </w:t>
      </w:r>
      <w:r w:rsidRPr="00087994">
        <w:rPr>
          <w:lang w:val="en-GB"/>
        </w:rPr>
        <w:t xml:space="preserve">= </w:t>
      </w:r>
      <w:proofErr w:type="spellStart"/>
      <w:r w:rsidRPr="00087994">
        <w:rPr>
          <w:lang w:val="en-GB"/>
        </w:rPr>
        <w:t>od.</w:t>
      </w:r>
      <w:r w:rsidR="007E7191" w:rsidRPr="00087994">
        <w:rPr>
          <w:lang w:val="en-GB"/>
        </w:rPr>
        <w:t>orderid</w:t>
      </w:r>
      <w:proofErr w:type="spellEnd"/>
      <w:r w:rsidR="007E7191" w:rsidRPr="00087994">
        <w:rPr>
          <w:lang w:val="en-GB"/>
        </w:rPr>
        <w:t xml:space="preserve"> </w:t>
      </w:r>
    </w:p>
    <w:p w14:paraId="790939E8" w14:textId="225D5F3D" w:rsidR="00235C72" w:rsidRDefault="00235C72" w:rsidP="00235C72">
      <w:pPr>
        <w:rPr>
          <w:lang w:val="en-GB"/>
        </w:rPr>
      </w:pPr>
      <w:r w:rsidRPr="00087994">
        <w:rPr>
          <w:b/>
          <w:bCs/>
          <w:lang w:val="en-GB"/>
        </w:rPr>
        <w:t>GROUP BY</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Pr="00087994">
        <w:rPr>
          <w:lang w:val="en-GB"/>
        </w:rPr>
        <w:t>;</w:t>
      </w:r>
      <w:r>
        <w:rPr>
          <w:lang w:val="en-GB"/>
        </w:rPr>
        <w:t xml:space="preserve"> </w:t>
      </w:r>
    </w:p>
    <w:p w14:paraId="2E9EF8AA" w14:textId="12DACFED" w:rsidR="00C56A0E" w:rsidRPr="002F0CC7" w:rsidRDefault="00235C72" w:rsidP="00C56A0E">
      <w:r w:rsidRPr="002F0CC7">
        <w:t>)</w:t>
      </w:r>
    </w:p>
    <w:p w14:paraId="07C3F816" w14:textId="77777777" w:rsidR="00E54532" w:rsidRDefault="00E54532" w:rsidP="00C56A0E"/>
    <w:p w14:paraId="01451356" w14:textId="67E03B4B" w:rsidR="00C56A0E" w:rsidRDefault="00C56A0E" w:rsidP="00E54532">
      <w:pPr>
        <w:pStyle w:val="Geenafstand"/>
      </w:pPr>
      <w:r>
        <w:t>Verwijderen van een view:</w:t>
      </w:r>
    </w:p>
    <w:p w14:paraId="455ECF33" w14:textId="7E6DA57C" w:rsidR="00235C72" w:rsidRDefault="00E021FC" w:rsidP="00E021FC">
      <w:r w:rsidRPr="00E021FC">
        <w:rPr>
          <w:b/>
          <w:bCs/>
        </w:rPr>
        <w:t>DROP</w:t>
      </w:r>
      <w:r w:rsidRPr="00E021FC">
        <w:t xml:space="preserve"> VIEW </w:t>
      </w:r>
      <w:proofErr w:type="spellStart"/>
      <w:r w:rsidRPr="00E021FC">
        <w:t>V_</w:t>
      </w:r>
      <w:r w:rsidR="007E7191" w:rsidRPr="00E021FC">
        <w:t>productscustomer</w:t>
      </w:r>
      <w:proofErr w:type="spellEnd"/>
      <w:r w:rsidRPr="00E021FC">
        <w:t>;</w:t>
      </w:r>
    </w:p>
    <w:p w14:paraId="7E2123D0" w14:textId="77777777" w:rsidR="00E1588B" w:rsidRDefault="00E1588B" w:rsidP="00E021FC"/>
    <w:p w14:paraId="1D7ED62D" w14:textId="2C65D5B6" w:rsidR="002A7D29" w:rsidRDefault="002A7D29" w:rsidP="00E1588B">
      <w:pPr>
        <w:pStyle w:val="Kop3"/>
      </w:pPr>
      <w:bookmarkStart w:id="9" w:name="_Toc186116550"/>
      <w:r>
        <w:t xml:space="preserve">Common </w:t>
      </w:r>
      <w:proofErr w:type="spellStart"/>
      <w:r>
        <w:t>Table</w:t>
      </w:r>
      <w:proofErr w:type="spellEnd"/>
      <w:r>
        <w:t xml:space="preserve"> </w:t>
      </w:r>
      <w:proofErr w:type="spellStart"/>
      <w:r>
        <w:t>Expression</w:t>
      </w:r>
      <w:proofErr w:type="spellEnd"/>
      <w:r>
        <w:t xml:space="preserve"> (CTE)</w:t>
      </w:r>
      <w:bookmarkEnd w:id="9"/>
    </w:p>
    <w:p w14:paraId="35EE9C37" w14:textId="73D0F7EB" w:rsidR="007A5B1E" w:rsidRDefault="007A5B1E" w:rsidP="00FE6056">
      <w:pPr>
        <w:pStyle w:val="Geenafstand"/>
      </w:pPr>
      <w:r>
        <w:t>CTE:</w:t>
      </w:r>
    </w:p>
    <w:p w14:paraId="1EF95440" w14:textId="37D62A67" w:rsidR="007A5B1E" w:rsidRDefault="007A5B1E" w:rsidP="00FE6056">
      <w:pPr>
        <w:pStyle w:val="Lijstalinea"/>
        <w:numPr>
          <w:ilvl w:val="0"/>
          <w:numId w:val="267"/>
        </w:numPr>
      </w:pPr>
      <w:r>
        <w:t xml:space="preserve">Dit is enkel bedoelt als ‘functie’ binnenin je </w:t>
      </w:r>
      <w:proofErr w:type="spellStart"/>
      <w:r>
        <w:t>sql</w:t>
      </w:r>
      <w:proofErr w:type="spellEnd"/>
      <w:r>
        <w:t>-statement en wordt niet in de database opgeslagen.</w:t>
      </w:r>
    </w:p>
    <w:p w14:paraId="6D90A05C" w14:textId="166E5F78" w:rsidR="007A5B1E" w:rsidRDefault="007A5B1E" w:rsidP="00FE6056">
      <w:pPr>
        <w:pStyle w:val="Lijstalinea"/>
        <w:numPr>
          <w:ilvl w:val="0"/>
          <w:numId w:val="267"/>
        </w:numPr>
      </w:pPr>
      <w:r>
        <w:t xml:space="preserve">Het heeft als doel om </w:t>
      </w:r>
      <w:r w:rsidR="00FE6056">
        <w:t>code overzichtelijker en makkelijker te maken.</w:t>
      </w:r>
    </w:p>
    <w:p w14:paraId="2305996B" w14:textId="77777777" w:rsidR="00070893" w:rsidRDefault="00070893" w:rsidP="00070893"/>
    <w:p w14:paraId="62024F1C" w14:textId="77777777" w:rsidR="00070893" w:rsidRDefault="00070893" w:rsidP="00070893"/>
    <w:p w14:paraId="33C8EE76" w14:textId="77777777" w:rsidR="00FE6056" w:rsidRDefault="00FE6056" w:rsidP="00FE6056"/>
    <w:p w14:paraId="0D49649F" w14:textId="77777777" w:rsidR="00070893" w:rsidRDefault="00070893" w:rsidP="00FE6056"/>
    <w:p w14:paraId="1B57562A" w14:textId="77777777" w:rsidR="00070893" w:rsidRDefault="00070893" w:rsidP="00FE6056"/>
    <w:p w14:paraId="6107309F" w14:textId="77777777" w:rsidR="00070893" w:rsidRDefault="00070893" w:rsidP="00FE6056"/>
    <w:p w14:paraId="35D7BE7B" w14:textId="77777777" w:rsidR="00070893" w:rsidRDefault="00070893" w:rsidP="00FE6056"/>
    <w:p w14:paraId="6696A1DB" w14:textId="77777777" w:rsidR="00070893" w:rsidRPr="007A5B1E" w:rsidRDefault="00070893" w:rsidP="00FE6056"/>
    <w:p w14:paraId="1E433716" w14:textId="633ADDAF" w:rsidR="003D34ED" w:rsidRDefault="003D34ED" w:rsidP="003D34ED">
      <w:pPr>
        <w:pStyle w:val="Geenafstand"/>
      </w:pPr>
      <w:r>
        <w:t>Recursie:</w:t>
      </w:r>
    </w:p>
    <w:p w14:paraId="3B43D7E7" w14:textId="524164DB" w:rsidR="003D34ED" w:rsidRDefault="003D34ED" w:rsidP="00751960">
      <w:pPr>
        <w:pStyle w:val="Lijstalinea"/>
        <w:numPr>
          <w:ilvl w:val="0"/>
          <w:numId w:val="230"/>
        </w:numPr>
      </w:pPr>
      <w:r w:rsidRPr="003D34ED">
        <w:t>Dit is een heel s</w:t>
      </w:r>
      <w:r>
        <w:t>impel voorbeeld maar het illustreert perfect hoe recursie hier werkt.</w:t>
      </w:r>
    </w:p>
    <w:p w14:paraId="63095023" w14:textId="685E2F2C" w:rsidR="00BA668A" w:rsidRPr="003D34ED" w:rsidRDefault="00BA668A" w:rsidP="00751960">
      <w:pPr>
        <w:pStyle w:val="Lijstalinea"/>
        <w:numPr>
          <w:ilvl w:val="0"/>
          <w:numId w:val="230"/>
        </w:numPr>
      </w:pPr>
      <w:r>
        <w:t>Je start met een basiswaarde (select 1)</w:t>
      </w:r>
      <w:r w:rsidR="00751960">
        <w:t xml:space="preserve"> en verhoogt de waarde via de WHERE-clause en combineert dat met een UNION ALL</w:t>
      </w:r>
    </w:p>
    <w:p w14:paraId="2223D421" w14:textId="77777777" w:rsidR="003D34ED" w:rsidRPr="002F0CC7" w:rsidRDefault="003D34ED" w:rsidP="003D34ED">
      <w:pPr>
        <w:rPr>
          <w:lang w:val="en-GB"/>
        </w:rPr>
      </w:pPr>
      <w:r w:rsidRPr="002F0CC7">
        <w:rPr>
          <w:b/>
          <w:bCs/>
          <w:lang w:val="en-GB"/>
        </w:rPr>
        <w:t>WITH</w:t>
      </w:r>
      <w:r w:rsidRPr="002F0CC7">
        <w:rPr>
          <w:lang w:val="en-GB"/>
        </w:rPr>
        <w:t xml:space="preserve"> numbers(number) </w:t>
      </w:r>
    </w:p>
    <w:p w14:paraId="013457A9" w14:textId="77777777" w:rsidR="003D34ED" w:rsidRDefault="003D34ED" w:rsidP="003D34ED">
      <w:pPr>
        <w:rPr>
          <w:lang w:val="en-GB"/>
        </w:rPr>
      </w:pPr>
      <w:r w:rsidRPr="003D34ED">
        <w:rPr>
          <w:lang w:val="en-GB"/>
        </w:rPr>
        <w:t xml:space="preserve">AS </w:t>
      </w:r>
    </w:p>
    <w:p w14:paraId="19DA14D9" w14:textId="77777777" w:rsidR="003D34ED" w:rsidRDefault="003D34ED" w:rsidP="003D34ED">
      <w:pPr>
        <w:rPr>
          <w:lang w:val="en-GB"/>
        </w:rPr>
      </w:pPr>
      <w:r w:rsidRPr="003D34ED">
        <w:rPr>
          <w:lang w:val="en-GB"/>
        </w:rPr>
        <w:t>(</w:t>
      </w:r>
      <w:r w:rsidRPr="003D34ED">
        <w:rPr>
          <w:b/>
          <w:bCs/>
          <w:lang w:val="en-GB"/>
        </w:rPr>
        <w:t>SELECT</w:t>
      </w:r>
      <w:r w:rsidRPr="003D34ED">
        <w:rPr>
          <w:lang w:val="en-GB"/>
        </w:rPr>
        <w:t xml:space="preserve"> 1 </w:t>
      </w:r>
    </w:p>
    <w:p w14:paraId="7200CC89" w14:textId="77777777" w:rsidR="003D34ED" w:rsidRDefault="003D34ED" w:rsidP="003D34ED">
      <w:pPr>
        <w:rPr>
          <w:lang w:val="en-GB"/>
        </w:rPr>
      </w:pPr>
      <w:r>
        <w:rPr>
          <w:lang w:val="en-GB"/>
        </w:rPr>
        <w:t xml:space="preserve"> </w:t>
      </w:r>
      <w:r w:rsidRPr="00BA668A">
        <w:rPr>
          <w:b/>
          <w:bCs/>
          <w:lang w:val="en-GB"/>
        </w:rPr>
        <w:t>UNION</w:t>
      </w:r>
      <w:r w:rsidRPr="003D34ED">
        <w:rPr>
          <w:lang w:val="en-GB"/>
        </w:rPr>
        <w:t xml:space="preserve"> all </w:t>
      </w:r>
    </w:p>
    <w:p w14:paraId="6802B429" w14:textId="77777777" w:rsidR="003D34ED" w:rsidRDefault="003D34ED" w:rsidP="003D34ED">
      <w:pPr>
        <w:rPr>
          <w:lang w:val="en-GB"/>
        </w:rPr>
      </w:pPr>
      <w:r>
        <w:rPr>
          <w:lang w:val="en-GB"/>
        </w:rPr>
        <w:t xml:space="preserve"> </w:t>
      </w:r>
      <w:r w:rsidRPr="00BA668A">
        <w:rPr>
          <w:b/>
          <w:bCs/>
          <w:lang w:val="en-GB"/>
        </w:rPr>
        <w:t>SELECT</w:t>
      </w:r>
      <w:r w:rsidRPr="003D34ED">
        <w:rPr>
          <w:lang w:val="en-GB"/>
        </w:rPr>
        <w:t xml:space="preserve"> number + 1 </w:t>
      </w:r>
    </w:p>
    <w:p w14:paraId="6B878CE8" w14:textId="77777777" w:rsidR="003D34ED" w:rsidRDefault="003D34ED" w:rsidP="003D34ED">
      <w:pPr>
        <w:rPr>
          <w:lang w:val="en-GB"/>
        </w:rPr>
      </w:pPr>
      <w:r>
        <w:rPr>
          <w:lang w:val="en-GB"/>
        </w:rPr>
        <w:t xml:space="preserve"> </w:t>
      </w:r>
      <w:r w:rsidRPr="00BA668A">
        <w:rPr>
          <w:b/>
          <w:bCs/>
          <w:lang w:val="en-GB"/>
        </w:rPr>
        <w:t>FROM</w:t>
      </w:r>
      <w:r w:rsidRPr="003D34ED">
        <w:rPr>
          <w:lang w:val="en-GB"/>
        </w:rPr>
        <w:t xml:space="preserve"> numbers </w:t>
      </w:r>
    </w:p>
    <w:p w14:paraId="0ACD7E10" w14:textId="2EC523DE" w:rsidR="00BA668A" w:rsidRDefault="003D34ED" w:rsidP="003D34ED">
      <w:r>
        <w:rPr>
          <w:lang w:val="en-GB"/>
        </w:rPr>
        <w:t xml:space="preserve"> </w:t>
      </w:r>
      <w:r w:rsidRPr="002F0CC7">
        <w:rPr>
          <w:b/>
          <w:bCs/>
        </w:rPr>
        <w:t>WHERE</w:t>
      </w:r>
      <w:r w:rsidRPr="002F0CC7">
        <w:t xml:space="preserve"> </w:t>
      </w:r>
      <w:proofErr w:type="spellStart"/>
      <w:r w:rsidRPr="002F0CC7">
        <w:t>number</w:t>
      </w:r>
      <w:proofErr w:type="spellEnd"/>
      <w:r w:rsidRPr="002F0CC7">
        <w:t xml:space="preserve"> &lt; 5) </w:t>
      </w:r>
    </w:p>
    <w:p w14:paraId="3753DDF5" w14:textId="77777777" w:rsidR="00FE6056" w:rsidRPr="002F0CC7" w:rsidRDefault="00FE6056" w:rsidP="003D34ED"/>
    <w:p w14:paraId="1F96FF24" w14:textId="656D6BDF" w:rsidR="00112D89" w:rsidRDefault="00B15FF0" w:rsidP="00B15FF0">
      <w:pPr>
        <w:pStyle w:val="Geenafstand"/>
      </w:pPr>
      <w:r>
        <w:t>Hiërarchische structuur:</w:t>
      </w:r>
    </w:p>
    <w:p w14:paraId="38F3151E" w14:textId="08C7B539" w:rsidR="00B15FF0" w:rsidRPr="00580EE8" w:rsidRDefault="00AA0992" w:rsidP="00112D89">
      <w:r w:rsidRPr="00580EE8">
        <w:t>Stap 1:</w:t>
      </w:r>
      <w:r w:rsidR="00580EE8" w:rsidRPr="00580EE8">
        <w:t xml:space="preserve"> Schrijf de query waa</w:t>
      </w:r>
      <w:r w:rsidR="00580EE8">
        <w:t>rvan je de data wil</w:t>
      </w:r>
    </w:p>
    <w:p w14:paraId="05731CE2" w14:textId="77777777" w:rsidR="00CD59E8" w:rsidRDefault="00AA0992" w:rsidP="00112D89">
      <w:pPr>
        <w:rPr>
          <w:lang w:val="en-GB"/>
        </w:rPr>
      </w:pPr>
      <w:r w:rsidRPr="005B4877">
        <w:rPr>
          <w:b/>
          <w:bCs/>
          <w:lang w:val="en-GB"/>
        </w:rPr>
        <w:t>WITH</w:t>
      </w:r>
      <w:r w:rsidRPr="00AA0992">
        <w:rPr>
          <w:lang w:val="en-GB"/>
        </w:rPr>
        <w:t xml:space="preserve"> Bosses (boss, emp, title, level, path) </w:t>
      </w:r>
    </w:p>
    <w:p w14:paraId="0B644B28" w14:textId="77777777" w:rsidR="00CD59E8" w:rsidRDefault="00AA0992" w:rsidP="00112D89">
      <w:pPr>
        <w:rPr>
          <w:lang w:val="en-GB"/>
        </w:rPr>
      </w:pPr>
      <w:r w:rsidRPr="00AA0992">
        <w:rPr>
          <w:lang w:val="en-GB"/>
        </w:rPr>
        <w:t>AS</w:t>
      </w:r>
    </w:p>
    <w:p w14:paraId="1EFCBA0E" w14:textId="20BF178C" w:rsidR="00CD59E8" w:rsidRDefault="00AA0992" w:rsidP="00112D89">
      <w:pPr>
        <w:rPr>
          <w:lang w:val="en-GB"/>
        </w:rPr>
      </w:pPr>
      <w:r w:rsidRPr="00AA0992">
        <w:rPr>
          <w:lang w:val="en-GB"/>
        </w:rPr>
        <w:t>(</w:t>
      </w:r>
      <w:r w:rsidRPr="00CD59E8">
        <w:rPr>
          <w:b/>
          <w:bCs/>
          <w:lang w:val="en-GB"/>
        </w:rPr>
        <w:t>SELECT</w:t>
      </w:r>
      <w:r w:rsidRPr="00AA0992">
        <w:rPr>
          <w:lang w:val="en-GB"/>
        </w:rPr>
        <w:t xml:space="preserve"> </w:t>
      </w:r>
      <w:proofErr w:type="spellStart"/>
      <w:r w:rsidR="007E7191" w:rsidRPr="00AA0992">
        <w:rPr>
          <w:lang w:val="en-GB"/>
        </w:rPr>
        <w:t>reportsto</w:t>
      </w:r>
      <w:proofErr w:type="spellEnd"/>
      <w:r w:rsidRPr="00AA0992">
        <w:rPr>
          <w:lang w:val="en-GB"/>
        </w:rPr>
        <w:t xml:space="preserve">, </w:t>
      </w:r>
      <w:proofErr w:type="spellStart"/>
      <w:r w:rsidR="007E7191" w:rsidRPr="00AA0992">
        <w:rPr>
          <w:lang w:val="en-GB"/>
        </w:rPr>
        <w:t>employeeid</w:t>
      </w:r>
      <w:proofErr w:type="spellEnd"/>
      <w:r w:rsidRPr="00AA0992">
        <w:rPr>
          <w:lang w:val="en-GB"/>
        </w:rPr>
        <w:t xml:space="preserve">, Title, 1, convert(varchar(max), Title) </w:t>
      </w:r>
    </w:p>
    <w:p w14:paraId="52370439" w14:textId="77777777" w:rsidR="00CD59E8" w:rsidRDefault="00AA0992" w:rsidP="00112D89">
      <w:pPr>
        <w:rPr>
          <w:lang w:val="en-GB"/>
        </w:rPr>
      </w:pPr>
      <w:r w:rsidRPr="00CD59E8">
        <w:rPr>
          <w:b/>
          <w:bCs/>
          <w:lang w:val="en-GB"/>
        </w:rPr>
        <w:t>FROM</w:t>
      </w:r>
      <w:r w:rsidRPr="00AA0992">
        <w:rPr>
          <w:lang w:val="en-GB"/>
        </w:rPr>
        <w:t xml:space="preserve"> Employees</w:t>
      </w:r>
    </w:p>
    <w:p w14:paraId="47F9EC66" w14:textId="6C66F4CC" w:rsidR="00CD59E8" w:rsidRPr="002F0CC7" w:rsidRDefault="00AA0992" w:rsidP="00112D89">
      <w:pPr>
        <w:rPr>
          <w:lang w:val="en-GB"/>
        </w:rPr>
      </w:pPr>
      <w:r w:rsidRPr="002F0CC7">
        <w:rPr>
          <w:b/>
          <w:bCs/>
          <w:lang w:val="en-GB"/>
        </w:rPr>
        <w:t>WHERE</w:t>
      </w:r>
      <w:r w:rsidRPr="002F0CC7">
        <w:rPr>
          <w:lang w:val="en-GB"/>
        </w:rPr>
        <w:t xml:space="preserve"> </w:t>
      </w:r>
      <w:proofErr w:type="spellStart"/>
      <w:r w:rsidR="007E7191" w:rsidRPr="002F0CC7">
        <w:rPr>
          <w:lang w:val="en-GB"/>
        </w:rPr>
        <w:t>reportsto</w:t>
      </w:r>
      <w:proofErr w:type="spellEnd"/>
      <w:r w:rsidR="007E7191" w:rsidRPr="002F0CC7">
        <w:rPr>
          <w:lang w:val="en-GB"/>
        </w:rPr>
        <w:t xml:space="preserve"> </w:t>
      </w:r>
      <w:r w:rsidRPr="002F0CC7">
        <w:rPr>
          <w:lang w:val="en-GB"/>
        </w:rPr>
        <w:t>IS NULL</w:t>
      </w:r>
      <w:r w:rsidR="00CD59E8" w:rsidRPr="002F0CC7">
        <w:rPr>
          <w:lang w:val="en-GB"/>
        </w:rPr>
        <w:t xml:space="preserve"> )</w:t>
      </w:r>
    </w:p>
    <w:p w14:paraId="59CED142" w14:textId="77777777" w:rsidR="00B15FF0" w:rsidRPr="002F0CC7" w:rsidRDefault="00B15FF0" w:rsidP="00112D89">
      <w:pPr>
        <w:rPr>
          <w:lang w:val="en-GB"/>
        </w:rPr>
      </w:pPr>
    </w:p>
    <w:p w14:paraId="4A8568E4" w14:textId="31D5B1ED" w:rsidR="00B15FF0" w:rsidRDefault="00580EE8" w:rsidP="00112D89">
      <w:r w:rsidRPr="00580EE8">
        <w:t>Stap 2: Na de WHERE s</w:t>
      </w:r>
      <w:r>
        <w:t xml:space="preserve">chrijf je </w:t>
      </w:r>
      <w:r>
        <w:rPr>
          <w:b/>
          <w:bCs/>
        </w:rPr>
        <w:t>UNION ALL</w:t>
      </w:r>
    </w:p>
    <w:p w14:paraId="292ACAA3" w14:textId="77777777" w:rsidR="00FE6056" w:rsidRDefault="00FE6056" w:rsidP="00112D89"/>
    <w:p w14:paraId="6FD2AF72" w14:textId="36B71844" w:rsidR="00580EE8" w:rsidRPr="00580EE8" w:rsidRDefault="00580EE8" w:rsidP="00112D89">
      <w:r>
        <w:t>Stap 3: Hierbij ga je de query van daarnet aanpassen en combineren met zichzelf (recursie)</w:t>
      </w:r>
    </w:p>
    <w:p w14:paraId="7A666D48" w14:textId="1F03C3C6" w:rsidR="005B4877" w:rsidRDefault="005B4877" w:rsidP="00112D89">
      <w:pPr>
        <w:rPr>
          <w:lang w:val="en-GB"/>
        </w:rPr>
      </w:pPr>
      <w:r w:rsidRPr="005B4877">
        <w:rPr>
          <w:b/>
          <w:bCs/>
          <w:lang w:val="en-GB"/>
        </w:rPr>
        <w:t>SELECT</w:t>
      </w:r>
      <w:r w:rsidRPr="005B4877">
        <w:rPr>
          <w:lang w:val="en-GB"/>
        </w:rPr>
        <w:t xml:space="preserve"> </w:t>
      </w:r>
      <w:proofErr w:type="spellStart"/>
      <w:r w:rsidRPr="005B4877">
        <w:rPr>
          <w:lang w:val="en-GB"/>
        </w:rPr>
        <w:t>e.</w:t>
      </w:r>
      <w:r w:rsidR="007E7191" w:rsidRPr="005B4877">
        <w:rPr>
          <w:lang w:val="en-GB"/>
        </w:rPr>
        <w:t>reportsto</w:t>
      </w:r>
      <w:proofErr w:type="spellEnd"/>
      <w:r w:rsidRPr="005B4877">
        <w:rPr>
          <w:lang w:val="en-GB"/>
        </w:rPr>
        <w:t xml:space="preserve">, </w:t>
      </w:r>
      <w:proofErr w:type="spellStart"/>
      <w:r w:rsidRPr="005B4877">
        <w:rPr>
          <w:lang w:val="en-GB"/>
        </w:rPr>
        <w:t>e.</w:t>
      </w:r>
      <w:r w:rsidR="007E7191" w:rsidRPr="005B4877">
        <w:rPr>
          <w:lang w:val="en-GB"/>
        </w:rPr>
        <w:t>employeeid</w:t>
      </w:r>
      <w:proofErr w:type="spellEnd"/>
      <w:r w:rsidRPr="005B4877">
        <w:rPr>
          <w:lang w:val="en-GB"/>
        </w:rPr>
        <w:t xml:space="preserve">, </w:t>
      </w:r>
      <w:proofErr w:type="spellStart"/>
      <w:r w:rsidRPr="005B4877">
        <w:rPr>
          <w:lang w:val="en-GB"/>
        </w:rPr>
        <w:t>e.Title</w:t>
      </w:r>
      <w:proofErr w:type="spellEnd"/>
      <w:r w:rsidRPr="005B4877">
        <w:rPr>
          <w:lang w:val="en-GB"/>
        </w:rPr>
        <w:t xml:space="preserve">, </w:t>
      </w:r>
      <w:proofErr w:type="spellStart"/>
      <w:r w:rsidRPr="005B4877">
        <w:rPr>
          <w:lang w:val="en-GB"/>
        </w:rPr>
        <w:t>b.level</w:t>
      </w:r>
      <w:proofErr w:type="spellEnd"/>
      <w:r w:rsidRPr="005B4877">
        <w:rPr>
          <w:lang w:val="en-GB"/>
        </w:rPr>
        <w:t xml:space="preserve"> + 1, convert(varchar(max), </w:t>
      </w:r>
      <w:proofErr w:type="spellStart"/>
      <w:r w:rsidRPr="005B4877">
        <w:rPr>
          <w:lang w:val="en-GB"/>
        </w:rPr>
        <w:t>b.path</w:t>
      </w:r>
      <w:proofErr w:type="spellEnd"/>
      <w:r w:rsidRPr="005B4877">
        <w:rPr>
          <w:lang w:val="en-GB"/>
        </w:rPr>
        <w:t xml:space="preserve"> + '&lt;--' + </w:t>
      </w:r>
      <w:proofErr w:type="spellStart"/>
      <w:r w:rsidRPr="005B4877">
        <w:rPr>
          <w:lang w:val="en-GB"/>
        </w:rPr>
        <w:t>e.title</w:t>
      </w:r>
      <w:proofErr w:type="spellEnd"/>
      <w:r w:rsidRPr="005B4877">
        <w:rPr>
          <w:lang w:val="en-GB"/>
        </w:rPr>
        <w:t xml:space="preserve">) </w:t>
      </w:r>
      <w:r w:rsidRPr="005B4877">
        <w:rPr>
          <w:b/>
          <w:bCs/>
          <w:lang w:val="en-GB"/>
        </w:rPr>
        <w:t>FROM</w:t>
      </w:r>
      <w:r w:rsidRPr="005B4877">
        <w:rPr>
          <w:lang w:val="en-GB"/>
        </w:rPr>
        <w:t xml:space="preserve"> Employees e </w:t>
      </w:r>
    </w:p>
    <w:p w14:paraId="090D8C0E" w14:textId="62A85864" w:rsidR="00B15FF0" w:rsidRPr="005B4877" w:rsidRDefault="005B4877" w:rsidP="00112D89">
      <w:pPr>
        <w:rPr>
          <w:lang w:val="en-GB"/>
        </w:rPr>
      </w:pPr>
      <w:r w:rsidRPr="005B4877">
        <w:rPr>
          <w:b/>
          <w:bCs/>
          <w:lang w:val="en-GB"/>
        </w:rPr>
        <w:t>INNER JOIN</w:t>
      </w:r>
      <w:r w:rsidRPr="005B4877">
        <w:rPr>
          <w:lang w:val="en-GB"/>
        </w:rPr>
        <w:t xml:space="preserve"> Bosses b ON </w:t>
      </w:r>
      <w:proofErr w:type="spellStart"/>
      <w:r w:rsidRPr="005B4877">
        <w:rPr>
          <w:lang w:val="en-GB"/>
        </w:rPr>
        <w:t>e.</w:t>
      </w:r>
      <w:r w:rsidR="007E7191" w:rsidRPr="005B4877">
        <w:rPr>
          <w:lang w:val="en-GB"/>
        </w:rPr>
        <w:t>reportsto</w:t>
      </w:r>
      <w:proofErr w:type="spellEnd"/>
      <w:r w:rsidR="007E7191" w:rsidRPr="005B4877">
        <w:rPr>
          <w:lang w:val="en-GB"/>
        </w:rPr>
        <w:t xml:space="preserve"> </w:t>
      </w:r>
      <w:r w:rsidRPr="005B4877">
        <w:rPr>
          <w:lang w:val="en-GB"/>
        </w:rPr>
        <w:t xml:space="preserve">= </w:t>
      </w:r>
      <w:proofErr w:type="spellStart"/>
      <w:r w:rsidRPr="005B4877">
        <w:rPr>
          <w:lang w:val="en-GB"/>
        </w:rPr>
        <w:t>b.emp</w:t>
      </w:r>
      <w:proofErr w:type="spellEnd"/>
      <w:r w:rsidRPr="005B4877">
        <w:rPr>
          <w:lang w:val="en-GB"/>
        </w:rPr>
        <w:t>)</w:t>
      </w:r>
    </w:p>
    <w:p w14:paraId="575B3541" w14:textId="77777777" w:rsidR="00B15FF0" w:rsidRDefault="00B15FF0" w:rsidP="00112D89">
      <w:pPr>
        <w:rPr>
          <w:lang w:val="en-GB"/>
        </w:rPr>
      </w:pPr>
    </w:p>
    <w:p w14:paraId="59A0B527" w14:textId="249B37E1" w:rsidR="005C14AA" w:rsidRPr="007E7191" w:rsidRDefault="00FE6056" w:rsidP="00BF629A">
      <w:pPr>
        <w:rPr>
          <w:lang w:val="en-GB"/>
        </w:rPr>
      </w:pPr>
      <w:r w:rsidRPr="007E7191">
        <w:rPr>
          <w:lang w:val="en-GB"/>
        </w:rPr>
        <w:t xml:space="preserve">Stap 4: </w:t>
      </w:r>
      <w:r w:rsidR="005C14AA" w:rsidRPr="007E7191">
        <w:rPr>
          <w:lang w:val="en-GB"/>
        </w:rPr>
        <w:t xml:space="preserve">De </w:t>
      </w:r>
      <w:proofErr w:type="spellStart"/>
      <w:r w:rsidR="005C14AA" w:rsidRPr="007E7191">
        <w:rPr>
          <w:lang w:val="en-GB"/>
        </w:rPr>
        <w:t>volledige</w:t>
      </w:r>
      <w:proofErr w:type="spellEnd"/>
      <w:r w:rsidR="005C14AA" w:rsidRPr="007E7191">
        <w:rPr>
          <w:lang w:val="en-GB"/>
        </w:rPr>
        <w:t xml:space="preserve"> query </w:t>
      </w:r>
      <w:proofErr w:type="spellStart"/>
      <w:r w:rsidR="005C14AA" w:rsidRPr="007E7191">
        <w:rPr>
          <w:lang w:val="en-GB"/>
        </w:rPr>
        <w:t>wordt</w:t>
      </w:r>
      <w:proofErr w:type="spellEnd"/>
      <w:r w:rsidR="005C14AA" w:rsidRPr="007E7191">
        <w:rPr>
          <w:lang w:val="en-GB"/>
        </w:rPr>
        <w:t xml:space="preserve"> dan:</w:t>
      </w:r>
    </w:p>
    <w:p w14:paraId="6E9FF839" w14:textId="77777777" w:rsidR="005C14AA" w:rsidRDefault="005C14AA" w:rsidP="005C14AA">
      <w:pPr>
        <w:rPr>
          <w:lang w:val="en-GB"/>
        </w:rPr>
      </w:pPr>
      <w:r w:rsidRPr="005B4877">
        <w:rPr>
          <w:b/>
          <w:bCs/>
          <w:lang w:val="en-GB"/>
        </w:rPr>
        <w:t>WITH</w:t>
      </w:r>
      <w:r w:rsidRPr="00AA0992">
        <w:rPr>
          <w:lang w:val="en-GB"/>
        </w:rPr>
        <w:t xml:space="preserve"> Bosses (boss, emp, title, level, path) </w:t>
      </w:r>
    </w:p>
    <w:p w14:paraId="0A0296D9" w14:textId="77777777" w:rsidR="005C14AA" w:rsidRDefault="005C14AA" w:rsidP="005C14AA">
      <w:pPr>
        <w:rPr>
          <w:lang w:val="en-GB"/>
        </w:rPr>
      </w:pPr>
      <w:r w:rsidRPr="00AA0992">
        <w:rPr>
          <w:lang w:val="en-GB"/>
        </w:rPr>
        <w:t>AS</w:t>
      </w:r>
    </w:p>
    <w:p w14:paraId="2061CB4A" w14:textId="5ACF28DB" w:rsidR="005C14AA" w:rsidRDefault="005C14AA" w:rsidP="005C14AA">
      <w:pPr>
        <w:rPr>
          <w:lang w:val="en-GB"/>
        </w:rPr>
      </w:pPr>
      <w:r w:rsidRPr="00AA0992">
        <w:rPr>
          <w:lang w:val="en-GB"/>
        </w:rPr>
        <w:t>(</w:t>
      </w:r>
      <w:r w:rsidRPr="00CD59E8">
        <w:rPr>
          <w:b/>
          <w:bCs/>
          <w:lang w:val="en-GB"/>
        </w:rPr>
        <w:t>SELECT</w:t>
      </w:r>
      <w:r w:rsidRPr="00AA0992">
        <w:rPr>
          <w:lang w:val="en-GB"/>
        </w:rPr>
        <w:t xml:space="preserve"> </w:t>
      </w:r>
      <w:proofErr w:type="spellStart"/>
      <w:r w:rsidR="007E7191" w:rsidRPr="00AA0992">
        <w:rPr>
          <w:lang w:val="en-GB"/>
        </w:rPr>
        <w:t>reportsto</w:t>
      </w:r>
      <w:proofErr w:type="spellEnd"/>
      <w:r w:rsidRPr="00AA0992">
        <w:rPr>
          <w:lang w:val="en-GB"/>
        </w:rPr>
        <w:t xml:space="preserve">, </w:t>
      </w:r>
      <w:proofErr w:type="spellStart"/>
      <w:r w:rsidR="007E7191" w:rsidRPr="00AA0992">
        <w:rPr>
          <w:lang w:val="en-GB"/>
        </w:rPr>
        <w:t>employeeid</w:t>
      </w:r>
      <w:proofErr w:type="spellEnd"/>
      <w:r w:rsidRPr="00AA0992">
        <w:rPr>
          <w:lang w:val="en-GB"/>
        </w:rPr>
        <w:t xml:space="preserve">, Title, 1, convert(varchar(max), Title) </w:t>
      </w:r>
    </w:p>
    <w:p w14:paraId="62C0A228" w14:textId="77777777" w:rsidR="005C14AA" w:rsidRDefault="005C14AA" w:rsidP="005C14AA">
      <w:pPr>
        <w:rPr>
          <w:lang w:val="en-GB"/>
        </w:rPr>
      </w:pPr>
      <w:r w:rsidRPr="00CD59E8">
        <w:rPr>
          <w:b/>
          <w:bCs/>
          <w:lang w:val="en-GB"/>
        </w:rPr>
        <w:t>FROM</w:t>
      </w:r>
      <w:r w:rsidRPr="00AA0992">
        <w:rPr>
          <w:lang w:val="en-GB"/>
        </w:rPr>
        <w:t xml:space="preserve"> Employees</w:t>
      </w:r>
    </w:p>
    <w:p w14:paraId="22906EE4" w14:textId="5735425F" w:rsidR="005C14AA" w:rsidRDefault="005C14AA" w:rsidP="005C14AA">
      <w:pPr>
        <w:rPr>
          <w:lang w:val="en-GB"/>
        </w:rPr>
      </w:pPr>
      <w:r w:rsidRPr="005C14AA">
        <w:rPr>
          <w:b/>
          <w:bCs/>
          <w:lang w:val="en-GB"/>
        </w:rPr>
        <w:t>WHERE</w:t>
      </w:r>
      <w:r w:rsidRPr="005C14AA">
        <w:rPr>
          <w:lang w:val="en-GB"/>
        </w:rPr>
        <w:t xml:space="preserve"> </w:t>
      </w:r>
      <w:proofErr w:type="spellStart"/>
      <w:r w:rsidR="007E7191" w:rsidRPr="005C14AA">
        <w:rPr>
          <w:lang w:val="en-GB"/>
        </w:rPr>
        <w:t>reportsto</w:t>
      </w:r>
      <w:proofErr w:type="spellEnd"/>
      <w:r w:rsidR="007E7191" w:rsidRPr="005C14AA">
        <w:rPr>
          <w:lang w:val="en-GB"/>
        </w:rPr>
        <w:t xml:space="preserve"> </w:t>
      </w:r>
      <w:r w:rsidRPr="005C14AA">
        <w:rPr>
          <w:lang w:val="en-GB"/>
        </w:rPr>
        <w:t xml:space="preserve">IS NULL </w:t>
      </w:r>
    </w:p>
    <w:p w14:paraId="5FD9F11D" w14:textId="77777777" w:rsidR="005C14AA" w:rsidRPr="005C14AA" w:rsidRDefault="005C14AA" w:rsidP="005C14AA">
      <w:pPr>
        <w:rPr>
          <w:lang w:val="en-GB"/>
        </w:rPr>
      </w:pPr>
      <w:r w:rsidRPr="005C14AA">
        <w:rPr>
          <w:b/>
          <w:bCs/>
          <w:lang w:val="en-GB"/>
        </w:rPr>
        <w:t>UNION ALL</w:t>
      </w:r>
    </w:p>
    <w:p w14:paraId="061D4A9F" w14:textId="029223E8" w:rsidR="005C14AA" w:rsidRDefault="005C14AA" w:rsidP="005C14AA">
      <w:pPr>
        <w:rPr>
          <w:lang w:val="en-GB"/>
        </w:rPr>
      </w:pPr>
      <w:r w:rsidRPr="005B4877">
        <w:rPr>
          <w:b/>
          <w:bCs/>
          <w:lang w:val="en-GB"/>
        </w:rPr>
        <w:t>SELECT</w:t>
      </w:r>
      <w:r w:rsidRPr="005B4877">
        <w:rPr>
          <w:lang w:val="en-GB"/>
        </w:rPr>
        <w:t xml:space="preserve"> </w:t>
      </w:r>
      <w:proofErr w:type="spellStart"/>
      <w:r w:rsidRPr="005B4877">
        <w:rPr>
          <w:lang w:val="en-GB"/>
        </w:rPr>
        <w:t>e.</w:t>
      </w:r>
      <w:r w:rsidR="007E7191" w:rsidRPr="005B4877">
        <w:rPr>
          <w:lang w:val="en-GB"/>
        </w:rPr>
        <w:t>reportsto</w:t>
      </w:r>
      <w:proofErr w:type="spellEnd"/>
      <w:r w:rsidRPr="005B4877">
        <w:rPr>
          <w:lang w:val="en-GB"/>
        </w:rPr>
        <w:t xml:space="preserve">, </w:t>
      </w:r>
      <w:proofErr w:type="spellStart"/>
      <w:r w:rsidRPr="005B4877">
        <w:rPr>
          <w:lang w:val="en-GB"/>
        </w:rPr>
        <w:t>e.</w:t>
      </w:r>
      <w:r w:rsidR="007E7191" w:rsidRPr="005B4877">
        <w:rPr>
          <w:lang w:val="en-GB"/>
        </w:rPr>
        <w:t>employeeid</w:t>
      </w:r>
      <w:proofErr w:type="spellEnd"/>
      <w:r w:rsidRPr="005B4877">
        <w:rPr>
          <w:lang w:val="en-GB"/>
        </w:rPr>
        <w:t xml:space="preserve">, </w:t>
      </w:r>
      <w:proofErr w:type="spellStart"/>
      <w:r w:rsidRPr="005B4877">
        <w:rPr>
          <w:lang w:val="en-GB"/>
        </w:rPr>
        <w:t>e.Title</w:t>
      </w:r>
      <w:proofErr w:type="spellEnd"/>
      <w:r w:rsidRPr="005B4877">
        <w:rPr>
          <w:lang w:val="en-GB"/>
        </w:rPr>
        <w:t xml:space="preserve">, </w:t>
      </w:r>
      <w:proofErr w:type="spellStart"/>
      <w:r w:rsidRPr="005B4877">
        <w:rPr>
          <w:lang w:val="en-GB"/>
        </w:rPr>
        <w:t>b.level</w:t>
      </w:r>
      <w:proofErr w:type="spellEnd"/>
      <w:r w:rsidRPr="005B4877">
        <w:rPr>
          <w:lang w:val="en-GB"/>
        </w:rPr>
        <w:t xml:space="preserve"> + 1, convert(varchar(max), </w:t>
      </w:r>
      <w:proofErr w:type="spellStart"/>
      <w:r w:rsidRPr="005B4877">
        <w:rPr>
          <w:lang w:val="en-GB"/>
        </w:rPr>
        <w:t>b.path</w:t>
      </w:r>
      <w:proofErr w:type="spellEnd"/>
      <w:r w:rsidRPr="005B4877">
        <w:rPr>
          <w:lang w:val="en-GB"/>
        </w:rPr>
        <w:t xml:space="preserve"> + '&lt;--' + </w:t>
      </w:r>
      <w:proofErr w:type="spellStart"/>
      <w:r w:rsidRPr="005B4877">
        <w:rPr>
          <w:lang w:val="en-GB"/>
        </w:rPr>
        <w:t>e.title</w:t>
      </w:r>
      <w:proofErr w:type="spellEnd"/>
      <w:r w:rsidRPr="005B4877">
        <w:rPr>
          <w:lang w:val="en-GB"/>
        </w:rPr>
        <w:t xml:space="preserve">) </w:t>
      </w:r>
      <w:r w:rsidRPr="005B4877">
        <w:rPr>
          <w:b/>
          <w:bCs/>
          <w:lang w:val="en-GB"/>
        </w:rPr>
        <w:t>FROM</w:t>
      </w:r>
      <w:r w:rsidRPr="005B4877">
        <w:rPr>
          <w:lang w:val="en-GB"/>
        </w:rPr>
        <w:t xml:space="preserve"> Employees e </w:t>
      </w:r>
    </w:p>
    <w:p w14:paraId="4AE57583" w14:textId="0C4D7E2A" w:rsidR="005C14AA" w:rsidRDefault="005C14AA" w:rsidP="005C14AA">
      <w:pPr>
        <w:rPr>
          <w:lang w:val="en-GB"/>
        </w:rPr>
      </w:pPr>
      <w:r w:rsidRPr="005B4877">
        <w:rPr>
          <w:b/>
          <w:bCs/>
          <w:lang w:val="en-GB"/>
        </w:rPr>
        <w:t>INNER JOIN</w:t>
      </w:r>
      <w:r w:rsidRPr="005B4877">
        <w:rPr>
          <w:lang w:val="en-GB"/>
        </w:rPr>
        <w:t xml:space="preserve"> Bosses b ON </w:t>
      </w:r>
      <w:proofErr w:type="spellStart"/>
      <w:r w:rsidRPr="005B4877">
        <w:rPr>
          <w:lang w:val="en-GB"/>
        </w:rPr>
        <w:t>e.</w:t>
      </w:r>
      <w:r w:rsidR="007E7191" w:rsidRPr="005B4877">
        <w:rPr>
          <w:lang w:val="en-GB"/>
        </w:rPr>
        <w:t>reportsto</w:t>
      </w:r>
      <w:proofErr w:type="spellEnd"/>
      <w:r w:rsidR="007E7191" w:rsidRPr="005B4877">
        <w:rPr>
          <w:lang w:val="en-GB"/>
        </w:rPr>
        <w:t xml:space="preserve"> </w:t>
      </w:r>
      <w:r w:rsidRPr="005B4877">
        <w:rPr>
          <w:lang w:val="en-GB"/>
        </w:rPr>
        <w:t xml:space="preserve">= </w:t>
      </w:r>
      <w:proofErr w:type="spellStart"/>
      <w:r w:rsidRPr="005B4877">
        <w:rPr>
          <w:lang w:val="en-GB"/>
        </w:rPr>
        <w:t>b.emp</w:t>
      </w:r>
      <w:proofErr w:type="spellEnd"/>
      <w:r w:rsidRPr="005B4877">
        <w:rPr>
          <w:lang w:val="en-GB"/>
        </w:rPr>
        <w:t>)</w:t>
      </w:r>
    </w:p>
    <w:p w14:paraId="1319D54A" w14:textId="19FAF068" w:rsidR="005C14AA" w:rsidRPr="005C14AA" w:rsidRDefault="005C14AA" w:rsidP="005C14AA">
      <w:pPr>
        <w:rPr>
          <w:lang w:val="en-GB"/>
        </w:rPr>
      </w:pPr>
      <w:r w:rsidRPr="005C14AA">
        <w:rPr>
          <w:lang w:val="en-GB"/>
        </w:rPr>
        <w:t>)</w:t>
      </w:r>
    </w:p>
    <w:p w14:paraId="4F53BF19" w14:textId="77777777" w:rsidR="005C14AA" w:rsidRPr="005C14AA" w:rsidRDefault="005C14AA" w:rsidP="00112D89">
      <w:pPr>
        <w:rPr>
          <w:lang w:val="en-GB"/>
        </w:rPr>
      </w:pPr>
    </w:p>
    <w:p w14:paraId="3900DE06" w14:textId="77777777" w:rsidR="00B15FF0" w:rsidRPr="005C14AA" w:rsidRDefault="00B15FF0" w:rsidP="00112D89">
      <w:pPr>
        <w:rPr>
          <w:lang w:val="en-GB"/>
        </w:rPr>
      </w:pPr>
    </w:p>
    <w:p w14:paraId="3FE43592" w14:textId="77777777" w:rsidR="00B15FF0" w:rsidRPr="005C14AA" w:rsidRDefault="00B15FF0" w:rsidP="00112D89">
      <w:pPr>
        <w:rPr>
          <w:lang w:val="en-GB"/>
        </w:rPr>
      </w:pPr>
    </w:p>
    <w:p w14:paraId="51DC577D" w14:textId="77777777" w:rsidR="00B15FF0" w:rsidRPr="005C14AA" w:rsidRDefault="00B15FF0" w:rsidP="00112D89">
      <w:pPr>
        <w:rPr>
          <w:lang w:val="en-GB"/>
        </w:rPr>
      </w:pPr>
    </w:p>
    <w:p w14:paraId="1F812101" w14:textId="77777777" w:rsidR="00B15FF0" w:rsidRPr="005C14AA" w:rsidRDefault="00B15FF0" w:rsidP="00112D89">
      <w:pPr>
        <w:rPr>
          <w:lang w:val="en-GB"/>
        </w:rPr>
      </w:pPr>
    </w:p>
    <w:p w14:paraId="02DD70A6" w14:textId="77777777" w:rsidR="00B15FF0" w:rsidRPr="005C14AA" w:rsidRDefault="00B15FF0" w:rsidP="00112D89">
      <w:pPr>
        <w:rPr>
          <w:lang w:val="en-GB"/>
        </w:rPr>
      </w:pPr>
    </w:p>
    <w:p w14:paraId="6549F944" w14:textId="00A3A2E5" w:rsidR="00AC163F" w:rsidRDefault="00155B81" w:rsidP="00155B81">
      <w:pPr>
        <w:pStyle w:val="Kop1"/>
      </w:pPr>
      <w:bookmarkStart w:id="10" w:name="_Toc186116551"/>
      <w:r>
        <w:lastRenderedPageBreak/>
        <w:t xml:space="preserve">Hoofdstuk 3: </w:t>
      </w:r>
      <w:proofErr w:type="spellStart"/>
      <w:r>
        <w:t>Window</w:t>
      </w:r>
      <w:proofErr w:type="spellEnd"/>
      <w:r>
        <w:t xml:space="preserve"> </w:t>
      </w:r>
      <w:proofErr w:type="spellStart"/>
      <w:r>
        <w:t>Functions</w:t>
      </w:r>
      <w:bookmarkEnd w:id="10"/>
      <w:proofErr w:type="spellEnd"/>
    </w:p>
    <w:p w14:paraId="3AABB33C" w14:textId="39C5C558" w:rsidR="00FD1BAC" w:rsidRPr="00FD1BAC" w:rsidRDefault="00FD1BAC" w:rsidP="00FD1BAC">
      <w:pPr>
        <w:pStyle w:val="Kop2"/>
        <w:rPr>
          <w:lang w:val="en-GB"/>
        </w:rPr>
      </w:pPr>
      <w:bookmarkStart w:id="11" w:name="_Toc186116552"/>
      <w:r w:rsidRPr="00FD1BAC">
        <w:rPr>
          <w:lang w:val="en-GB"/>
        </w:rPr>
        <w:t>OV</w:t>
      </w:r>
      <w:r>
        <w:rPr>
          <w:lang w:val="en-GB"/>
        </w:rPr>
        <w:t>ER-clause</w:t>
      </w:r>
      <w:bookmarkEnd w:id="11"/>
    </w:p>
    <w:p w14:paraId="6FC86F5D" w14:textId="46500142" w:rsidR="00896124" w:rsidRPr="00FD1BAC" w:rsidRDefault="00896124" w:rsidP="00905DC9">
      <w:pPr>
        <w:pStyle w:val="Geenafstand"/>
        <w:rPr>
          <w:lang w:val="en-GB"/>
        </w:rPr>
      </w:pPr>
      <w:r w:rsidRPr="00FD1BAC">
        <w:rPr>
          <w:lang w:val="en-GB"/>
        </w:rPr>
        <w:t>Window functions: business case:</w:t>
      </w:r>
    </w:p>
    <w:p w14:paraId="7C072175" w14:textId="5140AD6C" w:rsidR="00505A86" w:rsidRPr="00505A86" w:rsidRDefault="00505A86" w:rsidP="00505A86">
      <w:pPr>
        <w:pStyle w:val="Lijstalinea"/>
        <w:numPr>
          <w:ilvl w:val="0"/>
          <w:numId w:val="268"/>
        </w:numPr>
      </w:pPr>
      <w:r w:rsidRPr="00505A86">
        <w:t xml:space="preserve">Vaak willen bedrijfsmanagers de huidige verkoop vergelijken met eerdere verkopen. </w:t>
      </w:r>
    </w:p>
    <w:p w14:paraId="6AE40A22" w14:textId="77777777" w:rsidR="00505A86" w:rsidRDefault="00505A86" w:rsidP="00505A86">
      <w:pPr>
        <w:pStyle w:val="Lijstalinea"/>
        <w:numPr>
          <w:ilvl w:val="0"/>
          <w:numId w:val="268"/>
        </w:numPr>
      </w:pPr>
      <w:r w:rsidRPr="00505A86">
        <w:t>Eerdere verkopen kunnen zijn</w:t>
      </w:r>
      <w:r>
        <w:t xml:space="preserve"> </w:t>
      </w:r>
    </w:p>
    <w:p w14:paraId="41654280" w14:textId="23287767" w:rsidR="00505A86" w:rsidRPr="00505A86" w:rsidRDefault="007E7191" w:rsidP="00505A86">
      <w:pPr>
        <w:pStyle w:val="Lijstalinea"/>
        <w:numPr>
          <w:ilvl w:val="1"/>
          <w:numId w:val="268"/>
        </w:numPr>
      </w:pPr>
      <w:r w:rsidRPr="00505A86">
        <w:t xml:space="preserve">Verkopen </w:t>
      </w:r>
      <w:r w:rsidR="00505A86" w:rsidRPr="00505A86">
        <w:t xml:space="preserve">in de vorige maand </w:t>
      </w:r>
    </w:p>
    <w:p w14:paraId="64B508DB" w14:textId="67F3CAC1" w:rsidR="00505A86" w:rsidRPr="00505A86" w:rsidRDefault="007E7191" w:rsidP="00505A86">
      <w:pPr>
        <w:pStyle w:val="Lijstalinea"/>
        <w:numPr>
          <w:ilvl w:val="1"/>
          <w:numId w:val="268"/>
        </w:numPr>
      </w:pPr>
      <w:r w:rsidRPr="00505A86">
        <w:t xml:space="preserve">Gemiddelde </w:t>
      </w:r>
      <w:r w:rsidR="00505A86" w:rsidRPr="00505A86">
        <w:t>omzet in de afgelopen drie maanden -.</w:t>
      </w:r>
    </w:p>
    <w:p w14:paraId="1021AA07" w14:textId="7FF62CFA" w:rsidR="00505A86" w:rsidRPr="00505A86" w:rsidRDefault="007E7191" w:rsidP="00505A86">
      <w:pPr>
        <w:pStyle w:val="Lijstalinea"/>
        <w:numPr>
          <w:ilvl w:val="1"/>
          <w:numId w:val="268"/>
        </w:numPr>
      </w:pPr>
      <w:r w:rsidRPr="00505A86">
        <w:t xml:space="preserve">Verkopen </w:t>
      </w:r>
      <w:r w:rsidR="00505A86" w:rsidRPr="00505A86">
        <w:t>van vorig jaar tot de huidige datum (</w:t>
      </w:r>
      <w:proofErr w:type="spellStart"/>
      <w:r w:rsidR="00505A86" w:rsidRPr="00505A86">
        <w:t>year</w:t>
      </w:r>
      <w:proofErr w:type="spellEnd"/>
      <w:r w:rsidR="00505A86" w:rsidRPr="00505A86">
        <w:t>-</w:t>
      </w:r>
      <w:proofErr w:type="spellStart"/>
      <w:r w:rsidR="00505A86" w:rsidRPr="00505A86">
        <w:t>to</w:t>
      </w:r>
      <w:proofErr w:type="spellEnd"/>
      <w:r w:rsidR="00505A86" w:rsidRPr="00505A86">
        <w:t xml:space="preserve">-date) </w:t>
      </w:r>
    </w:p>
    <w:p w14:paraId="76849AAB" w14:textId="23954422" w:rsidR="00505A86" w:rsidRPr="00505A86" w:rsidRDefault="00505A86" w:rsidP="00505A86">
      <w:pPr>
        <w:pStyle w:val="Lijstalinea"/>
        <w:numPr>
          <w:ilvl w:val="0"/>
          <w:numId w:val="268"/>
        </w:numPr>
      </w:pPr>
      <w:proofErr w:type="spellStart"/>
      <w:r w:rsidRPr="00505A86">
        <w:t>Windowfuncties</w:t>
      </w:r>
      <w:proofErr w:type="spellEnd"/>
      <w:r w:rsidRPr="00505A86">
        <w:t xml:space="preserve"> bieden een oplossing voor dit soort problemen in een enkele, efficiënte SQL-query</w:t>
      </w:r>
    </w:p>
    <w:p w14:paraId="0D0E275E" w14:textId="08A5248B" w:rsidR="00E417AD" w:rsidRDefault="00505A86" w:rsidP="00505A86">
      <w:pPr>
        <w:pStyle w:val="Lijstalinea"/>
        <w:numPr>
          <w:ilvl w:val="0"/>
          <w:numId w:val="268"/>
        </w:numPr>
      </w:pPr>
      <w:r w:rsidRPr="00505A86">
        <w:t>Geïntroduceerd in SQL: 2003</w:t>
      </w:r>
    </w:p>
    <w:p w14:paraId="5BBBCD79" w14:textId="77777777" w:rsidR="00505A86" w:rsidRPr="00505A86" w:rsidRDefault="00505A86" w:rsidP="00505A86">
      <w:pPr>
        <w:pStyle w:val="Lijstalinea"/>
      </w:pPr>
    </w:p>
    <w:p w14:paraId="69086349" w14:textId="4D7FCD65" w:rsidR="00E417AD" w:rsidRPr="00505A86" w:rsidRDefault="00E417AD" w:rsidP="00E417AD">
      <w:pPr>
        <w:pStyle w:val="Geenafstand"/>
      </w:pPr>
      <w:r w:rsidRPr="00505A86">
        <w:t>OVER clause:</w:t>
      </w:r>
    </w:p>
    <w:p w14:paraId="63AE8254" w14:textId="0F856AF0" w:rsidR="00EE13B7" w:rsidRPr="00EE13B7" w:rsidRDefault="00EE13B7" w:rsidP="00EE13B7">
      <w:pPr>
        <w:pStyle w:val="Lijstalinea"/>
        <w:numPr>
          <w:ilvl w:val="0"/>
          <w:numId w:val="269"/>
        </w:numPr>
      </w:pPr>
      <w:r w:rsidRPr="00EE13B7">
        <w:t xml:space="preserve">Resultaten van een SELECT worden gepartitioneerd </w:t>
      </w:r>
    </w:p>
    <w:p w14:paraId="38CACD92" w14:textId="1DD49E8B" w:rsidR="00EE13B7" w:rsidRPr="00EE13B7" w:rsidRDefault="00EE13B7" w:rsidP="00EE13B7">
      <w:pPr>
        <w:pStyle w:val="Lijstalinea"/>
        <w:numPr>
          <w:ilvl w:val="0"/>
          <w:numId w:val="269"/>
        </w:numPr>
      </w:pPr>
      <w:r w:rsidRPr="00EE13B7">
        <w:t xml:space="preserve">Nummering, ordening en aggregaat functies per partitie </w:t>
      </w:r>
    </w:p>
    <w:p w14:paraId="573D39F2" w14:textId="08256000" w:rsidR="00EE13B7" w:rsidRPr="00EE13B7" w:rsidRDefault="00EE13B7" w:rsidP="00EE13B7">
      <w:pPr>
        <w:pStyle w:val="Lijstalinea"/>
        <w:numPr>
          <w:ilvl w:val="0"/>
          <w:numId w:val="269"/>
        </w:numPr>
      </w:pPr>
      <w:r w:rsidRPr="00EE13B7">
        <w:t xml:space="preserve">De OVER-clausule creëert partities en ordening </w:t>
      </w:r>
    </w:p>
    <w:p w14:paraId="62E4E5EF" w14:textId="01C25B77" w:rsidR="00EE13B7" w:rsidRPr="00EE13B7" w:rsidRDefault="00EE13B7" w:rsidP="00EE13B7">
      <w:pPr>
        <w:pStyle w:val="Lijstalinea"/>
        <w:numPr>
          <w:ilvl w:val="0"/>
          <w:numId w:val="269"/>
        </w:numPr>
      </w:pPr>
      <w:r w:rsidRPr="00EE13B7">
        <w:t xml:space="preserve">De partitie gedraagt zich als een venster dat over de gegevens schuift </w:t>
      </w:r>
    </w:p>
    <w:p w14:paraId="440F1471" w14:textId="0594F623" w:rsidR="00E417AD" w:rsidRDefault="00EE13B7" w:rsidP="00EE13B7">
      <w:pPr>
        <w:pStyle w:val="Lijstalinea"/>
        <w:numPr>
          <w:ilvl w:val="0"/>
          <w:numId w:val="269"/>
        </w:numPr>
      </w:pPr>
      <w:r w:rsidRPr="00EE13B7">
        <w:t xml:space="preserve">De OVER-clausule kan worden gebruikt met standaard aggregaat functies (som, </w:t>
      </w:r>
      <w:proofErr w:type="spellStart"/>
      <w:r w:rsidRPr="00EE13B7">
        <w:t>avg</w:t>
      </w:r>
      <w:proofErr w:type="spellEnd"/>
      <w:r w:rsidRPr="00EE13B7">
        <w:t xml:space="preserve">, ...) </w:t>
      </w:r>
      <w:r w:rsidR="007E7191" w:rsidRPr="00EE13B7">
        <w:t xml:space="preserve">Of </w:t>
      </w:r>
      <w:r w:rsidRPr="00EE13B7">
        <w:t>specifieke vensterfuncties (rang, lag, ...)</w:t>
      </w:r>
    </w:p>
    <w:p w14:paraId="4A953CDC" w14:textId="77777777" w:rsidR="00EE13B7" w:rsidRPr="00EE13B7" w:rsidRDefault="00EE13B7" w:rsidP="00EE13B7"/>
    <w:p w14:paraId="150F75A7" w14:textId="57D22425" w:rsidR="00E417AD" w:rsidRDefault="00967033" w:rsidP="0051663A">
      <w:pPr>
        <w:pStyle w:val="Geenafstand"/>
      </w:pPr>
      <w:r w:rsidRPr="0051663A">
        <w:t>Voorbeeld totaal, geven</w:t>
      </w:r>
      <w:r w:rsidR="0051663A" w:rsidRPr="0051663A">
        <w:t xml:space="preserve"> via O</w:t>
      </w:r>
      <w:r w:rsidR="0051663A">
        <w:t>VER:</w:t>
      </w:r>
    </w:p>
    <w:p w14:paraId="410DB092" w14:textId="7F51E264" w:rsidR="00591E35" w:rsidRPr="00591E35" w:rsidRDefault="00591E35" w:rsidP="00591E35">
      <w:pPr>
        <w:pStyle w:val="Lijstalinea"/>
        <w:numPr>
          <w:ilvl w:val="0"/>
          <w:numId w:val="270"/>
        </w:numPr>
      </w:pPr>
      <w:r w:rsidRPr="00591E35">
        <w:t xml:space="preserve">Voeg een extra kolom toe om het doorlopende totaal van </w:t>
      </w:r>
      <w:proofErr w:type="spellStart"/>
      <w:r w:rsidR="007E7191" w:rsidRPr="00591E35">
        <w:t>unitsinstock</w:t>
      </w:r>
      <w:proofErr w:type="spellEnd"/>
      <w:r w:rsidR="007E7191" w:rsidRPr="00591E35">
        <w:t xml:space="preserve"> </w:t>
      </w:r>
      <w:r w:rsidRPr="00591E35">
        <w:t xml:space="preserve">per categorie te berekenen. </w:t>
      </w:r>
    </w:p>
    <w:p w14:paraId="453B98BF" w14:textId="524C1DDE" w:rsidR="00591E35" w:rsidRPr="00591E35" w:rsidRDefault="00591E35" w:rsidP="00591E35">
      <w:pPr>
        <w:pStyle w:val="Lijstalinea"/>
        <w:numPr>
          <w:ilvl w:val="0"/>
          <w:numId w:val="270"/>
        </w:numPr>
      </w:pPr>
      <w:r w:rsidRPr="00591E35">
        <w:t xml:space="preserve">Oplossing 2 → OVER-clausule </w:t>
      </w:r>
    </w:p>
    <w:p w14:paraId="1A5FAAB6" w14:textId="4119714A" w:rsidR="00591E35" w:rsidRPr="00591E35" w:rsidRDefault="00591E35" w:rsidP="00591E35">
      <w:pPr>
        <w:pStyle w:val="Lijstalinea"/>
        <w:numPr>
          <w:ilvl w:val="1"/>
          <w:numId w:val="270"/>
        </w:numPr>
      </w:pPr>
      <w:r w:rsidRPr="00591E35">
        <w:t xml:space="preserve">Eenvoudiger + efficiënter </w:t>
      </w:r>
    </w:p>
    <w:p w14:paraId="2360B095" w14:textId="1EBC7605" w:rsidR="00591E35" w:rsidRDefault="00591E35" w:rsidP="00591E35">
      <w:pPr>
        <w:pStyle w:val="Lijstalinea"/>
        <w:numPr>
          <w:ilvl w:val="1"/>
          <w:numId w:val="270"/>
        </w:numPr>
      </w:pPr>
      <w:r w:rsidRPr="00591E35">
        <w:t>De som wordt berekend voor elke partitie</w:t>
      </w:r>
    </w:p>
    <w:p w14:paraId="416A793E" w14:textId="0AAB44BC" w:rsidR="007622AB" w:rsidRPr="00645A38" w:rsidRDefault="007622AB" w:rsidP="00591E35">
      <w:pPr>
        <w:rPr>
          <w:lang w:val="en-GB"/>
        </w:rPr>
      </w:pPr>
      <w:r w:rsidRPr="00645A38">
        <w:rPr>
          <w:b/>
          <w:bCs/>
          <w:lang w:val="en-GB"/>
        </w:rPr>
        <w:t>SELECT</w:t>
      </w:r>
      <w:r w:rsidRPr="00645A38">
        <w:rPr>
          <w:lang w:val="en-GB"/>
        </w:rPr>
        <w:t xml:space="preserve"> </w:t>
      </w:r>
      <w:proofErr w:type="spellStart"/>
      <w:r w:rsidR="007E7191" w:rsidRPr="00645A38">
        <w:rPr>
          <w:lang w:val="en-GB"/>
        </w:rPr>
        <w:t>categoryid</w:t>
      </w:r>
      <w:proofErr w:type="spellEnd"/>
      <w:r w:rsidRPr="00645A38">
        <w:rPr>
          <w:lang w:val="en-GB"/>
        </w:rPr>
        <w:t xml:space="preserve">, </w:t>
      </w:r>
      <w:r w:rsidR="007E7191" w:rsidRPr="00645A38">
        <w:rPr>
          <w:lang w:val="en-GB"/>
        </w:rPr>
        <w:t>productid</w:t>
      </w:r>
      <w:r w:rsidRPr="00645A38">
        <w:rPr>
          <w:lang w:val="en-GB"/>
        </w:rPr>
        <w:t xml:space="preserve">, </w:t>
      </w:r>
      <w:proofErr w:type="spellStart"/>
      <w:r w:rsidR="007E7191" w:rsidRPr="00645A38">
        <w:rPr>
          <w:lang w:val="en-GB"/>
        </w:rPr>
        <w:t>unitsinstock</w:t>
      </w:r>
      <w:proofErr w:type="spellEnd"/>
      <w:r w:rsidRPr="00645A38">
        <w:rPr>
          <w:lang w:val="en-GB"/>
        </w:rPr>
        <w:t xml:space="preserve">, </w:t>
      </w:r>
    </w:p>
    <w:p w14:paraId="75005E50" w14:textId="2C7E4609" w:rsidR="00AD6125" w:rsidRDefault="007622AB" w:rsidP="00E417AD">
      <w:pPr>
        <w:rPr>
          <w:lang w:val="en-GB"/>
        </w:rPr>
      </w:pPr>
      <w:r w:rsidRPr="007622AB">
        <w:rPr>
          <w:b/>
          <w:bCs/>
          <w:lang w:val="en-GB"/>
        </w:rPr>
        <w:t>SUM</w:t>
      </w:r>
      <w:r w:rsidRPr="007622AB">
        <w:rPr>
          <w:lang w:val="en-GB"/>
        </w:rPr>
        <w:t>(</w:t>
      </w:r>
      <w:proofErr w:type="spellStart"/>
      <w:r w:rsidR="007E7191" w:rsidRPr="007622AB">
        <w:rPr>
          <w:lang w:val="en-GB"/>
        </w:rPr>
        <w:t>unitsinstock</w:t>
      </w:r>
      <w:proofErr w:type="spellEnd"/>
      <w:r w:rsidRPr="007622AB">
        <w:rPr>
          <w:lang w:val="en-GB"/>
        </w:rPr>
        <w:t xml:space="preserve">) OVER (PARTITION BY </w:t>
      </w:r>
      <w:proofErr w:type="spellStart"/>
      <w:r w:rsidR="007E7191" w:rsidRPr="007622AB">
        <w:rPr>
          <w:lang w:val="en-GB"/>
        </w:rPr>
        <w:t>categoryid</w:t>
      </w:r>
      <w:proofErr w:type="spellEnd"/>
      <w:r w:rsidR="007E7191" w:rsidRPr="007622AB">
        <w:rPr>
          <w:lang w:val="en-GB"/>
        </w:rPr>
        <w:t xml:space="preserve"> </w:t>
      </w:r>
      <w:r w:rsidRPr="007622AB">
        <w:rPr>
          <w:lang w:val="en-GB"/>
        </w:rPr>
        <w:t xml:space="preserve">ORDER BY </w:t>
      </w:r>
      <w:r w:rsidR="007E7191" w:rsidRPr="007622AB">
        <w:rPr>
          <w:lang w:val="en-GB"/>
        </w:rPr>
        <w:t>productid</w:t>
      </w:r>
      <w:r w:rsidRPr="007622AB">
        <w:rPr>
          <w:lang w:val="en-GB"/>
        </w:rPr>
        <w:t xml:space="preserve">) </w:t>
      </w:r>
      <w:r>
        <w:rPr>
          <w:lang w:val="en-GB"/>
        </w:rPr>
        <w:t xml:space="preserve">AS </w:t>
      </w:r>
      <w:proofErr w:type="spellStart"/>
      <w:r w:rsidR="007E7191" w:rsidRPr="007622AB">
        <w:rPr>
          <w:lang w:val="en-GB"/>
        </w:rPr>
        <w:t>totalunitsinstockpercategory</w:t>
      </w:r>
      <w:proofErr w:type="spellEnd"/>
      <w:r w:rsidR="007E7191" w:rsidRPr="007622AB">
        <w:rPr>
          <w:lang w:val="en-GB"/>
        </w:rPr>
        <w:t xml:space="preserve"> </w:t>
      </w:r>
      <w:r w:rsidR="00645A38">
        <w:rPr>
          <w:lang w:val="en-GB"/>
        </w:rPr>
        <w:t xml:space="preserve"> </w:t>
      </w:r>
    </w:p>
    <w:p w14:paraId="06498D7C" w14:textId="7B0474C3" w:rsidR="00E417AD" w:rsidRPr="007622AB" w:rsidRDefault="007622AB" w:rsidP="00E417AD">
      <w:pPr>
        <w:rPr>
          <w:lang w:val="en-GB"/>
        </w:rPr>
      </w:pPr>
      <w:r w:rsidRPr="007622AB">
        <w:rPr>
          <w:b/>
          <w:bCs/>
          <w:lang w:val="en-GB"/>
        </w:rPr>
        <w:t>FROM</w:t>
      </w:r>
      <w:r w:rsidRPr="007622AB">
        <w:rPr>
          <w:lang w:val="en-GB"/>
        </w:rPr>
        <w:t xml:space="preserve"> Products</w:t>
      </w:r>
    </w:p>
    <w:p w14:paraId="39894446" w14:textId="77777777" w:rsidR="00E417AD" w:rsidRPr="0051663A" w:rsidRDefault="00E417AD" w:rsidP="00E417AD">
      <w:pPr>
        <w:rPr>
          <w:lang w:val="en-GB"/>
        </w:rPr>
      </w:pPr>
    </w:p>
    <w:p w14:paraId="1405EB0D" w14:textId="792FEDF4" w:rsidR="00E417AD" w:rsidRDefault="004813C8" w:rsidP="004813C8">
      <w:pPr>
        <w:pStyle w:val="Geenafstand"/>
        <w:rPr>
          <w:lang w:val="en-GB"/>
        </w:rPr>
      </w:pPr>
      <w:r>
        <w:rPr>
          <w:lang w:val="en-GB"/>
        </w:rPr>
        <w:t>RANGE:</w:t>
      </w:r>
    </w:p>
    <w:p w14:paraId="4BBF4128" w14:textId="7E0DA26F" w:rsidR="00AD6125" w:rsidRPr="00AD6125" w:rsidRDefault="00AD6125" w:rsidP="00AD6125">
      <w:pPr>
        <w:pStyle w:val="Lijstalinea"/>
        <w:numPr>
          <w:ilvl w:val="0"/>
          <w:numId w:val="215"/>
        </w:numPr>
      </w:pPr>
      <w:r w:rsidRPr="00AD6125">
        <w:t xml:space="preserve">Echte betekenis van vensterfuncties: toepassen op een venster dat over de </w:t>
      </w:r>
      <w:proofErr w:type="spellStart"/>
      <w:r w:rsidRPr="00AD6125">
        <w:t>resultatenset</w:t>
      </w:r>
      <w:proofErr w:type="spellEnd"/>
      <w:r w:rsidRPr="00AD6125">
        <w:t xml:space="preserve"> verschuift </w:t>
      </w:r>
    </w:p>
    <w:p w14:paraId="238EB00E" w14:textId="77777777" w:rsidR="00AD6125" w:rsidRDefault="00AD6125" w:rsidP="00AD6125">
      <w:pPr>
        <w:pStyle w:val="Lijstalinea"/>
        <w:numPr>
          <w:ilvl w:val="0"/>
          <w:numId w:val="215"/>
        </w:numPr>
      </w:pPr>
      <w:r w:rsidRPr="00AD6125">
        <w:t xml:space="preserve">De vorige query werkt met het standaardvenster: begin van de </w:t>
      </w:r>
      <w:proofErr w:type="spellStart"/>
      <w:r w:rsidRPr="00AD6125">
        <w:t>resultatenset</w:t>
      </w:r>
      <w:proofErr w:type="spellEnd"/>
      <w:r w:rsidRPr="00AD6125">
        <w:t xml:space="preserve"> tot de huidige rij</w:t>
      </w:r>
    </w:p>
    <w:p w14:paraId="3F39D92C" w14:textId="272723A1" w:rsidR="008B6CA6" w:rsidRPr="00AD6125" w:rsidRDefault="008B6CA6" w:rsidP="00AD6125">
      <w:pPr>
        <w:pStyle w:val="Lijstalinea"/>
        <w:numPr>
          <w:ilvl w:val="0"/>
          <w:numId w:val="215"/>
        </w:numPr>
      </w:pPr>
      <w:r w:rsidRPr="00AD6125">
        <w:t>Je hebt 3 opties:</w:t>
      </w:r>
    </w:p>
    <w:p w14:paraId="620223B1" w14:textId="77777777" w:rsidR="00365F3C" w:rsidRDefault="00365F3C" w:rsidP="008B6CA6">
      <w:pPr>
        <w:pStyle w:val="Lijstalinea"/>
        <w:numPr>
          <w:ilvl w:val="1"/>
          <w:numId w:val="215"/>
        </w:numPr>
        <w:rPr>
          <w:lang w:val="en-GB"/>
        </w:rPr>
      </w:pPr>
      <w:r w:rsidRPr="00365F3C">
        <w:rPr>
          <w:lang w:val="en-GB"/>
        </w:rPr>
        <w:t xml:space="preserve">RANGE </w:t>
      </w:r>
      <w:r w:rsidRPr="00634F8A">
        <w:rPr>
          <w:b/>
          <w:bCs/>
          <w:lang w:val="en-GB"/>
        </w:rPr>
        <w:t>BETWEEN UNBOUNDED PRECEDING</w:t>
      </w:r>
      <w:r w:rsidRPr="00365F3C">
        <w:rPr>
          <w:lang w:val="en-GB"/>
        </w:rPr>
        <w:t xml:space="preserve"> AND CURRENT ROW </w:t>
      </w:r>
    </w:p>
    <w:p w14:paraId="4689867E" w14:textId="77777777" w:rsidR="00365F3C" w:rsidRDefault="00365F3C" w:rsidP="008B6CA6">
      <w:pPr>
        <w:pStyle w:val="Lijstalinea"/>
        <w:numPr>
          <w:ilvl w:val="1"/>
          <w:numId w:val="215"/>
        </w:numPr>
        <w:rPr>
          <w:lang w:val="en-GB"/>
        </w:rPr>
      </w:pPr>
      <w:r w:rsidRPr="00365F3C">
        <w:rPr>
          <w:lang w:val="en-GB"/>
        </w:rPr>
        <w:t xml:space="preserve">RANGE </w:t>
      </w:r>
      <w:r w:rsidRPr="00634F8A">
        <w:rPr>
          <w:b/>
          <w:bCs/>
          <w:lang w:val="en-GB"/>
        </w:rPr>
        <w:t>BETWEEN CURRENT ROW</w:t>
      </w:r>
      <w:r w:rsidRPr="00365F3C">
        <w:rPr>
          <w:lang w:val="en-GB"/>
        </w:rPr>
        <w:t xml:space="preserve"> AND UNBOUNDED FOLLOWING </w:t>
      </w:r>
    </w:p>
    <w:p w14:paraId="205207F7" w14:textId="77777777" w:rsidR="00365F3C" w:rsidRDefault="00365F3C" w:rsidP="008B6CA6">
      <w:pPr>
        <w:pStyle w:val="Lijstalinea"/>
        <w:numPr>
          <w:ilvl w:val="1"/>
          <w:numId w:val="215"/>
        </w:numPr>
        <w:rPr>
          <w:lang w:val="en-GB"/>
        </w:rPr>
      </w:pPr>
      <w:r w:rsidRPr="00365F3C">
        <w:rPr>
          <w:lang w:val="en-GB"/>
        </w:rPr>
        <w:t xml:space="preserve">RANGE </w:t>
      </w:r>
      <w:r w:rsidRPr="00634F8A">
        <w:rPr>
          <w:b/>
          <w:bCs/>
          <w:lang w:val="en-GB"/>
        </w:rPr>
        <w:t>BETWEEN UNBOUNDED PRECEDING</w:t>
      </w:r>
      <w:r w:rsidRPr="00365F3C">
        <w:rPr>
          <w:lang w:val="en-GB"/>
        </w:rPr>
        <w:t xml:space="preserve"> </w:t>
      </w:r>
      <w:r w:rsidRPr="00CC5D4D">
        <w:rPr>
          <w:b/>
          <w:bCs/>
          <w:lang w:val="en-GB"/>
        </w:rPr>
        <w:t>AND UNBOUNDED FOLLOWING</w:t>
      </w:r>
      <w:r w:rsidRPr="00365F3C">
        <w:rPr>
          <w:lang w:val="en-GB"/>
        </w:rPr>
        <w:t xml:space="preserve"> </w:t>
      </w:r>
    </w:p>
    <w:p w14:paraId="10749892" w14:textId="370EA187" w:rsidR="008B6CA6" w:rsidRPr="004813C8" w:rsidRDefault="00365F3C" w:rsidP="00365F3C">
      <w:pPr>
        <w:pStyle w:val="Lijstalinea"/>
        <w:numPr>
          <w:ilvl w:val="0"/>
          <w:numId w:val="215"/>
        </w:numPr>
        <w:rPr>
          <w:lang w:val="en-GB"/>
        </w:rPr>
      </w:pPr>
      <w:r w:rsidRPr="00365F3C">
        <w:rPr>
          <w:lang w:val="en-GB"/>
        </w:rPr>
        <w:t xml:space="preserve">PARTITION is </w:t>
      </w:r>
      <w:r w:rsidR="00AD6125">
        <w:rPr>
          <w:lang w:val="en-GB"/>
        </w:rPr>
        <w:t>optioneel</w:t>
      </w:r>
      <w:r w:rsidRPr="00365F3C">
        <w:rPr>
          <w:lang w:val="en-GB"/>
        </w:rPr>
        <w:t xml:space="preserve">, ORDER BY is </w:t>
      </w:r>
      <w:r w:rsidR="00AD6125">
        <w:rPr>
          <w:lang w:val="en-GB"/>
        </w:rPr>
        <w:t>verplicht</w:t>
      </w:r>
    </w:p>
    <w:p w14:paraId="3AF6CAAE" w14:textId="77777777" w:rsidR="00E417AD" w:rsidRPr="0051663A" w:rsidRDefault="00E417AD" w:rsidP="00E417AD">
      <w:pPr>
        <w:rPr>
          <w:lang w:val="en-GB"/>
        </w:rPr>
      </w:pPr>
    </w:p>
    <w:p w14:paraId="1152D70F" w14:textId="74F52F33" w:rsidR="00E417AD" w:rsidRPr="0074257D" w:rsidRDefault="00CC5D4D" w:rsidP="00CC5D4D">
      <w:pPr>
        <w:pStyle w:val="Geenafstand"/>
      </w:pPr>
      <w:r w:rsidRPr="0074257D">
        <w:t>UNBOUDED PRECEDING:</w:t>
      </w:r>
    </w:p>
    <w:p w14:paraId="6B7D2F5F" w14:textId="2CA15348" w:rsidR="00CC5D4D" w:rsidRPr="00AE4186" w:rsidRDefault="00DA7759" w:rsidP="00DA7759">
      <w:r w:rsidRPr="00AE4186">
        <w:t xml:space="preserve">Geeft </w:t>
      </w:r>
      <w:r w:rsidR="00AE4186" w:rsidRPr="00AE4186">
        <w:t>de s</w:t>
      </w:r>
      <w:r w:rsidR="00AE4186">
        <w:t>om van iets over tijd heen: 39, 56, 76 …</w:t>
      </w:r>
      <w:r w:rsidR="00A50840">
        <w:t xml:space="preserve"> 559</w:t>
      </w:r>
    </w:p>
    <w:p w14:paraId="11102E0E" w14:textId="77777777" w:rsidR="00AF417F" w:rsidRPr="00AE4186" w:rsidRDefault="00AF417F" w:rsidP="00CC5D4D">
      <w:pPr>
        <w:pStyle w:val="Geenafstand"/>
      </w:pPr>
    </w:p>
    <w:p w14:paraId="5CF29F44" w14:textId="6D7CECE8" w:rsidR="00CC5D4D" w:rsidRPr="00AE4186" w:rsidRDefault="00CC5D4D" w:rsidP="00CC5D4D">
      <w:pPr>
        <w:pStyle w:val="Geenafstand"/>
      </w:pPr>
      <w:r w:rsidRPr="00AE4186">
        <w:t>CURRENT ROW:</w:t>
      </w:r>
    </w:p>
    <w:p w14:paraId="6379D5EB" w14:textId="5404D822" w:rsidR="00591E35" w:rsidRPr="00AE4186" w:rsidRDefault="00AE4186" w:rsidP="00AD6125">
      <w:r>
        <w:t>Geef</w:t>
      </w:r>
      <w:r w:rsidR="00A50840">
        <w:t>t</w:t>
      </w:r>
      <w:r>
        <w:t xml:space="preserve"> eerst het totaal weer en trekt een bepaalde hoeveelheid steeds af 559</w:t>
      </w:r>
      <w:r w:rsidR="00A50840">
        <w:t>, 502, 377 … 39</w:t>
      </w:r>
    </w:p>
    <w:p w14:paraId="60B0BFE3" w14:textId="0445F33D" w:rsidR="00E417AD" w:rsidRPr="0051663A" w:rsidRDefault="00CC5D4D" w:rsidP="00CC5D4D">
      <w:pPr>
        <w:pStyle w:val="Geenafstand"/>
        <w:rPr>
          <w:lang w:val="en-GB"/>
        </w:rPr>
      </w:pPr>
      <w:r w:rsidRPr="00634F8A">
        <w:rPr>
          <w:bCs/>
          <w:lang w:val="en-GB"/>
        </w:rPr>
        <w:lastRenderedPageBreak/>
        <w:t>UNBOUNDED PRECEDING</w:t>
      </w:r>
      <w:r w:rsidRPr="00365F3C">
        <w:rPr>
          <w:lang w:val="en-GB"/>
        </w:rPr>
        <w:t xml:space="preserve"> </w:t>
      </w:r>
      <w:r w:rsidRPr="00CC5D4D">
        <w:rPr>
          <w:bCs/>
          <w:lang w:val="en-GB"/>
        </w:rPr>
        <w:t>AND UNBOUNDED FOLLOWIN</w:t>
      </w:r>
      <w:r>
        <w:rPr>
          <w:bCs/>
          <w:lang w:val="en-GB"/>
        </w:rPr>
        <w:t>G:</w:t>
      </w:r>
    </w:p>
    <w:p w14:paraId="750BD039" w14:textId="59036F19" w:rsidR="00E417AD" w:rsidRDefault="00A50840" w:rsidP="00E417AD">
      <w:r w:rsidRPr="00A50840">
        <w:t>Geeft meteen het totaal w</w:t>
      </w:r>
      <w:r>
        <w:t>eer</w:t>
      </w:r>
    </w:p>
    <w:p w14:paraId="38C7C3B0" w14:textId="77777777" w:rsidR="00AD6125" w:rsidRPr="00A50840" w:rsidRDefault="00AD6125" w:rsidP="00E417AD"/>
    <w:p w14:paraId="40294B08" w14:textId="0DA811A3" w:rsidR="00E417AD" w:rsidRDefault="006E5217" w:rsidP="00BC36AB">
      <w:pPr>
        <w:pStyle w:val="Geenafstand"/>
      </w:pPr>
      <w:r>
        <w:t>ROWS:</w:t>
      </w:r>
    </w:p>
    <w:p w14:paraId="61DD4D6A" w14:textId="77777777" w:rsidR="002F4666" w:rsidRDefault="006E5217" w:rsidP="006E5217">
      <w:pPr>
        <w:pStyle w:val="Lijstalinea"/>
        <w:numPr>
          <w:ilvl w:val="0"/>
          <w:numId w:val="216"/>
        </w:numPr>
        <w:rPr>
          <w:lang w:val="en-GB"/>
        </w:rPr>
      </w:pPr>
      <w:r w:rsidRPr="006E5217">
        <w:rPr>
          <w:lang w:val="en-GB"/>
        </w:rPr>
        <w:t xml:space="preserve">When you use RANGE, the current row is compared to other rows and grouped based on the ORDER BY predicate. </w:t>
      </w:r>
    </w:p>
    <w:p w14:paraId="151F621A" w14:textId="77777777" w:rsidR="002F4666" w:rsidRDefault="006E5217" w:rsidP="006E5217">
      <w:pPr>
        <w:pStyle w:val="Lijstalinea"/>
        <w:numPr>
          <w:ilvl w:val="0"/>
          <w:numId w:val="216"/>
        </w:numPr>
        <w:rPr>
          <w:lang w:val="en-GB"/>
        </w:rPr>
      </w:pPr>
      <w:r w:rsidRPr="006E5217">
        <w:rPr>
          <w:lang w:val="en-GB"/>
        </w:rPr>
        <w:t xml:space="preserve">This is not always desirable. You might actually want a physical offset. </w:t>
      </w:r>
    </w:p>
    <w:p w14:paraId="2E4A0C2A" w14:textId="77777777" w:rsidR="002F4666" w:rsidRDefault="006E5217" w:rsidP="006E5217">
      <w:pPr>
        <w:pStyle w:val="Lijstalinea"/>
        <w:numPr>
          <w:ilvl w:val="0"/>
          <w:numId w:val="216"/>
        </w:numPr>
        <w:rPr>
          <w:lang w:val="en-GB"/>
        </w:rPr>
      </w:pPr>
      <w:r w:rsidRPr="006E5217">
        <w:rPr>
          <w:lang w:val="en-GB"/>
        </w:rPr>
        <w:t xml:space="preserve">In this scenario, you would specify ROWS instead of RANGE. </w:t>
      </w:r>
      <w:proofErr w:type="spellStart"/>
      <w:r w:rsidRPr="006E5217">
        <w:rPr>
          <w:lang w:val="en-GB"/>
        </w:rPr>
        <w:t>Thisgives</w:t>
      </w:r>
      <w:proofErr w:type="spellEnd"/>
      <w:r w:rsidRPr="006E5217">
        <w:rPr>
          <w:lang w:val="en-GB"/>
        </w:rPr>
        <w:t xml:space="preserve"> you three options in addition to the three options enumerated previously: </w:t>
      </w:r>
    </w:p>
    <w:p w14:paraId="70256636" w14:textId="77777777" w:rsidR="002F4666" w:rsidRDefault="006E5217" w:rsidP="002F4666">
      <w:pPr>
        <w:pStyle w:val="Lijstalinea"/>
        <w:numPr>
          <w:ilvl w:val="1"/>
          <w:numId w:val="216"/>
        </w:numPr>
        <w:rPr>
          <w:lang w:val="en-GB"/>
        </w:rPr>
      </w:pPr>
      <w:r w:rsidRPr="006E5217">
        <w:rPr>
          <w:lang w:val="en-GB"/>
        </w:rPr>
        <w:t xml:space="preserve">ROWS BETWEEN N PRECEDING AND CURRENT ROW </w:t>
      </w:r>
    </w:p>
    <w:p w14:paraId="4AE4B693" w14:textId="77777777" w:rsidR="002F4666" w:rsidRDefault="006E5217" w:rsidP="002F4666">
      <w:pPr>
        <w:pStyle w:val="Lijstalinea"/>
        <w:numPr>
          <w:ilvl w:val="1"/>
          <w:numId w:val="216"/>
        </w:numPr>
        <w:rPr>
          <w:lang w:val="en-GB"/>
        </w:rPr>
      </w:pPr>
      <w:r w:rsidRPr="006E5217">
        <w:rPr>
          <w:lang w:val="en-GB"/>
        </w:rPr>
        <w:t xml:space="preserve">ROWS BETWEEN CURRENT ROW AND N FOLLOWING </w:t>
      </w:r>
    </w:p>
    <w:p w14:paraId="78D4BABA" w14:textId="04ABB8FF" w:rsidR="006E5217" w:rsidRPr="006E5217" w:rsidRDefault="006E5217" w:rsidP="002F4666">
      <w:pPr>
        <w:pStyle w:val="Lijstalinea"/>
        <w:numPr>
          <w:ilvl w:val="1"/>
          <w:numId w:val="216"/>
        </w:numPr>
        <w:rPr>
          <w:lang w:val="en-GB"/>
        </w:rPr>
      </w:pPr>
      <w:r w:rsidRPr="006E5217">
        <w:rPr>
          <w:lang w:val="en-GB"/>
        </w:rPr>
        <w:t>ROWS BETWEEN N PRECEDING AND N FOLLOWING</w:t>
      </w:r>
    </w:p>
    <w:p w14:paraId="4F77C9C9" w14:textId="77777777" w:rsidR="00E417AD" w:rsidRPr="006E5217" w:rsidRDefault="00E417AD" w:rsidP="00E417AD">
      <w:pPr>
        <w:rPr>
          <w:lang w:val="en-GB"/>
        </w:rPr>
      </w:pPr>
    </w:p>
    <w:p w14:paraId="35D6BA90" w14:textId="76CD2DA1" w:rsidR="00E417AD" w:rsidRPr="0074257D" w:rsidRDefault="007520D2" w:rsidP="00F47794">
      <w:pPr>
        <w:pStyle w:val="Geenafstand"/>
      </w:pPr>
      <w:r w:rsidRPr="0074257D">
        <w:t>Voorbe</w:t>
      </w:r>
      <w:r w:rsidR="007472EA" w:rsidRPr="0074257D">
        <w:t>elden</w:t>
      </w:r>
      <w:r w:rsidRPr="0074257D">
        <w:t>:</w:t>
      </w:r>
    </w:p>
    <w:p w14:paraId="262A7A87" w14:textId="77777777" w:rsidR="00151B62" w:rsidRDefault="00151B62" w:rsidP="008F58A9">
      <w:r w:rsidRPr="00151B62">
        <w:t>Maak een overzicht van het salaris per werknemer en het gemiddelde salaris van deze werknemer en de 2 werknemers voor hem.</w:t>
      </w:r>
    </w:p>
    <w:p w14:paraId="7F2A757C" w14:textId="6A166849" w:rsidR="007520D2" w:rsidRPr="00151B62" w:rsidRDefault="007520D2" w:rsidP="00E417AD">
      <w:pPr>
        <w:rPr>
          <w:lang w:val="en-GB"/>
        </w:rPr>
      </w:pPr>
      <w:r w:rsidRPr="00151B62">
        <w:rPr>
          <w:b/>
          <w:bCs/>
          <w:lang w:val="en-GB"/>
        </w:rPr>
        <w:t>SELECT</w:t>
      </w:r>
      <w:r w:rsidRPr="00151B62">
        <w:rPr>
          <w:lang w:val="en-GB"/>
        </w:rPr>
        <w:t xml:space="preserve"> </w:t>
      </w:r>
      <w:proofErr w:type="spellStart"/>
      <w:r w:rsidR="007E7191" w:rsidRPr="00151B62">
        <w:rPr>
          <w:lang w:val="en-GB"/>
        </w:rPr>
        <w:t>employeeid</w:t>
      </w:r>
      <w:proofErr w:type="spellEnd"/>
      <w:r w:rsidRPr="00151B62">
        <w:rPr>
          <w:lang w:val="en-GB"/>
        </w:rPr>
        <w:t xml:space="preserve">, </w:t>
      </w:r>
      <w:proofErr w:type="spellStart"/>
      <w:r w:rsidR="007E7191" w:rsidRPr="00151B62">
        <w:rPr>
          <w:lang w:val="en-GB"/>
        </w:rPr>
        <w:t>firstname</w:t>
      </w:r>
      <w:proofErr w:type="spellEnd"/>
      <w:r w:rsidR="007E7191" w:rsidRPr="00151B62">
        <w:rPr>
          <w:lang w:val="en-GB"/>
        </w:rPr>
        <w:t xml:space="preserve"> </w:t>
      </w:r>
      <w:r w:rsidRPr="00151B62">
        <w:rPr>
          <w:lang w:val="en-GB"/>
        </w:rPr>
        <w:t xml:space="preserve">+ ' ' + </w:t>
      </w:r>
      <w:proofErr w:type="spellStart"/>
      <w:r w:rsidR="007E7191" w:rsidRPr="00151B62">
        <w:rPr>
          <w:lang w:val="en-GB"/>
        </w:rPr>
        <w:t>lastname</w:t>
      </w:r>
      <w:proofErr w:type="spellEnd"/>
      <w:r w:rsidR="007E7191" w:rsidRPr="00151B62">
        <w:rPr>
          <w:lang w:val="en-GB"/>
        </w:rPr>
        <w:t xml:space="preserve"> </w:t>
      </w:r>
      <w:r w:rsidRPr="00151B62">
        <w:rPr>
          <w:lang w:val="en-GB"/>
        </w:rPr>
        <w:t xml:space="preserve">As </w:t>
      </w:r>
      <w:proofErr w:type="spellStart"/>
      <w:r w:rsidR="007E7191" w:rsidRPr="00151B62">
        <w:rPr>
          <w:lang w:val="en-GB"/>
        </w:rPr>
        <w:t>fullname</w:t>
      </w:r>
      <w:proofErr w:type="spellEnd"/>
      <w:r w:rsidRPr="00151B62">
        <w:rPr>
          <w:lang w:val="en-GB"/>
        </w:rPr>
        <w:t xml:space="preserve">, Salary, </w:t>
      </w:r>
    </w:p>
    <w:p w14:paraId="22FF7495" w14:textId="6E8146E3" w:rsidR="007520D2" w:rsidRDefault="007520D2" w:rsidP="00E417AD">
      <w:pPr>
        <w:rPr>
          <w:lang w:val="en-GB"/>
        </w:rPr>
      </w:pPr>
      <w:r w:rsidRPr="007520D2">
        <w:rPr>
          <w:lang w:val="en-GB"/>
        </w:rPr>
        <w:t xml:space="preserve">AVG(Salary) OVER (ORDER BY Salary DESC ROWS BETWEEN 2 PRECEDING AND CURRENT ROW) As </w:t>
      </w:r>
      <w:r w:rsidR="007E7191" w:rsidRPr="007520D2">
        <w:rPr>
          <w:lang w:val="en-GB"/>
        </w:rPr>
        <w:t xml:space="preserve">avgsalary2preceding </w:t>
      </w:r>
    </w:p>
    <w:p w14:paraId="1731B9B6" w14:textId="1AEA20F7" w:rsidR="007520D2" w:rsidRPr="0074257D" w:rsidRDefault="007520D2" w:rsidP="00E417AD">
      <w:r w:rsidRPr="0074257D">
        <w:rPr>
          <w:b/>
          <w:bCs/>
        </w:rPr>
        <w:t>FROM</w:t>
      </w:r>
      <w:r w:rsidRPr="0074257D">
        <w:t xml:space="preserve"> Employees</w:t>
      </w:r>
    </w:p>
    <w:p w14:paraId="3B34A7E8" w14:textId="77777777" w:rsidR="008F58A9" w:rsidRPr="0074257D" w:rsidRDefault="008F58A9" w:rsidP="00E417AD"/>
    <w:p w14:paraId="190417C5" w14:textId="1DA00F1C" w:rsidR="008F58A9" w:rsidRDefault="008F58A9" w:rsidP="008F58A9">
      <w:r w:rsidRPr="00151B62">
        <w:t xml:space="preserve">Maak een overzicht van het salaris per werknemer en het gemiddelde salaris van deze werknemer en de 2 werknemers </w:t>
      </w:r>
      <w:r>
        <w:t>die hem volgen</w:t>
      </w:r>
      <w:r w:rsidRPr="00151B62">
        <w:t>.</w:t>
      </w:r>
    </w:p>
    <w:p w14:paraId="12063119" w14:textId="72454C54" w:rsidR="007472EA" w:rsidRDefault="007472EA" w:rsidP="00E417AD">
      <w:pPr>
        <w:rPr>
          <w:lang w:val="en-GB"/>
        </w:rPr>
      </w:pPr>
      <w:r w:rsidRPr="007472EA">
        <w:rPr>
          <w:b/>
          <w:bCs/>
          <w:lang w:val="en-GB"/>
        </w:rPr>
        <w:t>SELECT</w:t>
      </w:r>
      <w:r w:rsidRPr="007472EA">
        <w:rPr>
          <w:lang w:val="en-GB"/>
        </w:rPr>
        <w:t xml:space="preserve"> </w:t>
      </w:r>
      <w:proofErr w:type="spellStart"/>
      <w:r w:rsidR="007E7191" w:rsidRPr="007472EA">
        <w:rPr>
          <w:lang w:val="en-GB"/>
        </w:rPr>
        <w:t>employeeid</w:t>
      </w:r>
      <w:proofErr w:type="spellEnd"/>
      <w:r w:rsidRPr="007472EA">
        <w:rPr>
          <w:lang w:val="en-GB"/>
        </w:rPr>
        <w:t xml:space="preserve">, </w:t>
      </w:r>
      <w:proofErr w:type="spellStart"/>
      <w:r w:rsidR="007E7191" w:rsidRPr="007472EA">
        <w:rPr>
          <w:lang w:val="en-GB"/>
        </w:rPr>
        <w:t>firstname</w:t>
      </w:r>
      <w:proofErr w:type="spellEnd"/>
      <w:r w:rsidR="007E7191" w:rsidRPr="007472EA">
        <w:rPr>
          <w:lang w:val="en-GB"/>
        </w:rPr>
        <w:t xml:space="preserve"> </w:t>
      </w:r>
      <w:r w:rsidRPr="007472EA">
        <w:rPr>
          <w:lang w:val="en-GB"/>
        </w:rPr>
        <w:t xml:space="preserve">+ ' ' + </w:t>
      </w:r>
      <w:proofErr w:type="spellStart"/>
      <w:r w:rsidR="007E7191" w:rsidRPr="007472EA">
        <w:rPr>
          <w:lang w:val="en-GB"/>
        </w:rPr>
        <w:t>lastname</w:t>
      </w:r>
      <w:proofErr w:type="spellEnd"/>
      <w:r w:rsidR="007E7191" w:rsidRPr="007472EA">
        <w:rPr>
          <w:lang w:val="en-GB"/>
        </w:rPr>
        <w:t xml:space="preserve"> </w:t>
      </w:r>
      <w:r w:rsidRPr="007472EA">
        <w:rPr>
          <w:lang w:val="en-GB"/>
        </w:rPr>
        <w:t xml:space="preserve">As </w:t>
      </w:r>
      <w:proofErr w:type="spellStart"/>
      <w:r w:rsidR="007E7191" w:rsidRPr="007472EA">
        <w:rPr>
          <w:lang w:val="en-GB"/>
        </w:rPr>
        <w:t>fullname</w:t>
      </w:r>
      <w:proofErr w:type="spellEnd"/>
      <w:r w:rsidRPr="007472EA">
        <w:rPr>
          <w:lang w:val="en-GB"/>
        </w:rPr>
        <w:t xml:space="preserve">, Salary, </w:t>
      </w:r>
    </w:p>
    <w:p w14:paraId="2C5B5CBB" w14:textId="50D2E17D" w:rsidR="007472EA" w:rsidRDefault="007472EA" w:rsidP="00E417AD">
      <w:pPr>
        <w:rPr>
          <w:lang w:val="en-GB"/>
        </w:rPr>
      </w:pPr>
      <w:r w:rsidRPr="007472EA">
        <w:rPr>
          <w:lang w:val="en-GB"/>
        </w:rPr>
        <w:t xml:space="preserve">AVG(Salary) OVER (ORDER BY Salary DESC ROWS BETWEEN CURRENT ROW AND 2 FOLLOWING) As </w:t>
      </w:r>
      <w:r w:rsidR="007E7191" w:rsidRPr="007472EA">
        <w:rPr>
          <w:lang w:val="en-GB"/>
        </w:rPr>
        <w:t xml:space="preserve">avgsalary2following </w:t>
      </w:r>
    </w:p>
    <w:p w14:paraId="7E468088" w14:textId="12965584" w:rsidR="008F58A9" w:rsidRPr="007472EA" w:rsidRDefault="007472EA" w:rsidP="00E417AD">
      <w:r w:rsidRPr="007472EA">
        <w:rPr>
          <w:b/>
          <w:bCs/>
        </w:rPr>
        <w:t>FROM</w:t>
      </w:r>
      <w:r w:rsidRPr="007472EA">
        <w:t xml:space="preserve"> Employees</w:t>
      </w:r>
    </w:p>
    <w:p w14:paraId="2CC38004" w14:textId="77777777" w:rsidR="00E417AD" w:rsidRPr="007472EA" w:rsidRDefault="00E417AD" w:rsidP="00E417AD"/>
    <w:p w14:paraId="58A44CC8" w14:textId="6E6351C4" w:rsidR="00E417AD" w:rsidRDefault="00777C0C" w:rsidP="00777C0C">
      <w:r>
        <w:t>Maak een overzicht van het salaris per werknemer en het gemiddelde salaris van deze werknemer en de werknemer voor en na hem.</w:t>
      </w:r>
    </w:p>
    <w:p w14:paraId="3693451D" w14:textId="00DF3D48" w:rsidR="00777C0C" w:rsidRDefault="00777C0C" w:rsidP="00777C0C">
      <w:pPr>
        <w:rPr>
          <w:lang w:val="en-GB"/>
        </w:rPr>
      </w:pPr>
      <w:r w:rsidRPr="00777C0C">
        <w:rPr>
          <w:b/>
          <w:bCs/>
          <w:lang w:val="en-GB"/>
        </w:rPr>
        <w:t>SELECT</w:t>
      </w:r>
      <w:r w:rsidRPr="00777C0C">
        <w:rPr>
          <w:lang w:val="en-GB"/>
        </w:rPr>
        <w:t xml:space="preserve"> </w:t>
      </w:r>
      <w:proofErr w:type="spellStart"/>
      <w:r w:rsidR="007E7191" w:rsidRPr="00777C0C">
        <w:rPr>
          <w:lang w:val="en-GB"/>
        </w:rPr>
        <w:t>employeeid</w:t>
      </w:r>
      <w:proofErr w:type="spellEnd"/>
      <w:r w:rsidRPr="00777C0C">
        <w:rPr>
          <w:lang w:val="en-GB"/>
        </w:rPr>
        <w:t xml:space="preserve">, </w:t>
      </w:r>
      <w:proofErr w:type="spellStart"/>
      <w:r w:rsidR="007E7191" w:rsidRPr="00777C0C">
        <w:rPr>
          <w:lang w:val="en-GB"/>
        </w:rPr>
        <w:t>firstname</w:t>
      </w:r>
      <w:proofErr w:type="spellEnd"/>
      <w:r w:rsidR="007E7191" w:rsidRPr="00777C0C">
        <w:rPr>
          <w:lang w:val="en-GB"/>
        </w:rPr>
        <w:t xml:space="preserve"> </w:t>
      </w:r>
      <w:r w:rsidRPr="00777C0C">
        <w:rPr>
          <w:lang w:val="en-GB"/>
        </w:rPr>
        <w:t xml:space="preserve">+ ' ' + </w:t>
      </w:r>
      <w:proofErr w:type="spellStart"/>
      <w:r w:rsidR="007E7191" w:rsidRPr="00777C0C">
        <w:rPr>
          <w:lang w:val="en-GB"/>
        </w:rPr>
        <w:t>lastname</w:t>
      </w:r>
      <w:proofErr w:type="spellEnd"/>
      <w:r w:rsidR="007E7191" w:rsidRPr="00777C0C">
        <w:rPr>
          <w:lang w:val="en-GB"/>
        </w:rPr>
        <w:t xml:space="preserve"> </w:t>
      </w:r>
      <w:r w:rsidRPr="00777C0C">
        <w:rPr>
          <w:lang w:val="en-GB"/>
        </w:rPr>
        <w:t xml:space="preserve">As </w:t>
      </w:r>
      <w:proofErr w:type="spellStart"/>
      <w:r w:rsidR="007E7191" w:rsidRPr="00777C0C">
        <w:rPr>
          <w:lang w:val="en-GB"/>
        </w:rPr>
        <w:t>fullname</w:t>
      </w:r>
      <w:proofErr w:type="spellEnd"/>
      <w:r w:rsidRPr="00777C0C">
        <w:rPr>
          <w:lang w:val="en-GB"/>
        </w:rPr>
        <w:t xml:space="preserve">, Salary, </w:t>
      </w:r>
    </w:p>
    <w:p w14:paraId="0D9A7D11" w14:textId="73D2EC45" w:rsidR="00777C0C" w:rsidRDefault="00777C0C" w:rsidP="00777C0C">
      <w:pPr>
        <w:rPr>
          <w:lang w:val="en-GB"/>
        </w:rPr>
      </w:pPr>
      <w:r w:rsidRPr="00777C0C">
        <w:rPr>
          <w:lang w:val="en-GB"/>
        </w:rPr>
        <w:t xml:space="preserve">AVG(Salary) OVER (ORDER BY Salary DESC ROWS BETWEEN 1 PRECEDING AND 1 FOLLOWING) As </w:t>
      </w:r>
      <w:r w:rsidR="007E7191" w:rsidRPr="00777C0C">
        <w:rPr>
          <w:lang w:val="en-GB"/>
        </w:rPr>
        <w:t xml:space="preserve">avgsalary1preceding1following </w:t>
      </w:r>
    </w:p>
    <w:p w14:paraId="2F461BD8" w14:textId="4ACF4BC4" w:rsidR="00777C0C" w:rsidRDefault="00777C0C" w:rsidP="00777C0C">
      <w:pPr>
        <w:rPr>
          <w:lang w:val="en-GB"/>
        </w:rPr>
      </w:pPr>
      <w:r w:rsidRPr="00777C0C">
        <w:rPr>
          <w:b/>
          <w:bCs/>
          <w:lang w:val="en-GB"/>
        </w:rPr>
        <w:t>FROM</w:t>
      </w:r>
      <w:r w:rsidRPr="00777C0C">
        <w:rPr>
          <w:lang w:val="en-GB"/>
        </w:rPr>
        <w:t xml:space="preserve"> Employees</w:t>
      </w:r>
    </w:p>
    <w:p w14:paraId="40FB1A6B" w14:textId="77777777" w:rsidR="00AD6125" w:rsidRDefault="00AD6125" w:rsidP="00777C0C">
      <w:pPr>
        <w:rPr>
          <w:lang w:val="en-GB"/>
        </w:rPr>
      </w:pPr>
    </w:p>
    <w:p w14:paraId="0A2CEB92" w14:textId="77777777" w:rsidR="00AD6125" w:rsidRDefault="00AD6125" w:rsidP="00777C0C">
      <w:pPr>
        <w:rPr>
          <w:lang w:val="en-GB"/>
        </w:rPr>
      </w:pPr>
    </w:p>
    <w:p w14:paraId="20AF6EF5" w14:textId="77777777" w:rsidR="00AD6125" w:rsidRDefault="00AD6125" w:rsidP="00777C0C">
      <w:pPr>
        <w:rPr>
          <w:lang w:val="en-GB"/>
        </w:rPr>
      </w:pPr>
    </w:p>
    <w:p w14:paraId="45AE4CCB" w14:textId="77777777" w:rsidR="00AD6125" w:rsidRDefault="00AD6125" w:rsidP="00777C0C">
      <w:pPr>
        <w:rPr>
          <w:lang w:val="en-GB"/>
        </w:rPr>
      </w:pPr>
    </w:p>
    <w:p w14:paraId="40E125A8" w14:textId="77777777" w:rsidR="00AD6125" w:rsidRDefault="00AD6125" w:rsidP="00777C0C">
      <w:pPr>
        <w:rPr>
          <w:lang w:val="en-GB"/>
        </w:rPr>
      </w:pPr>
    </w:p>
    <w:p w14:paraId="50C06B9A" w14:textId="77777777" w:rsidR="00AD6125" w:rsidRDefault="00AD6125" w:rsidP="00777C0C">
      <w:pPr>
        <w:rPr>
          <w:lang w:val="en-GB"/>
        </w:rPr>
      </w:pPr>
    </w:p>
    <w:p w14:paraId="4EA2DC07" w14:textId="77777777" w:rsidR="00AD6125" w:rsidRDefault="00AD6125" w:rsidP="00777C0C">
      <w:pPr>
        <w:rPr>
          <w:lang w:val="en-GB"/>
        </w:rPr>
      </w:pPr>
    </w:p>
    <w:p w14:paraId="34EDC3C1" w14:textId="77777777" w:rsidR="00AD6125" w:rsidRDefault="00AD6125" w:rsidP="00777C0C">
      <w:pPr>
        <w:rPr>
          <w:lang w:val="en-GB"/>
        </w:rPr>
      </w:pPr>
    </w:p>
    <w:p w14:paraId="7F29DAB8" w14:textId="77777777" w:rsidR="00AD6125" w:rsidRDefault="00AD6125" w:rsidP="00777C0C">
      <w:pPr>
        <w:rPr>
          <w:lang w:val="en-GB"/>
        </w:rPr>
      </w:pPr>
    </w:p>
    <w:p w14:paraId="2A5F7B12" w14:textId="77777777" w:rsidR="00AD6125" w:rsidRDefault="00AD6125" w:rsidP="00777C0C">
      <w:pPr>
        <w:rPr>
          <w:lang w:val="en-GB"/>
        </w:rPr>
      </w:pPr>
    </w:p>
    <w:p w14:paraId="0EA0BAB7" w14:textId="77777777" w:rsidR="00AD6125" w:rsidRDefault="00AD6125" w:rsidP="00777C0C">
      <w:pPr>
        <w:rPr>
          <w:lang w:val="en-GB"/>
        </w:rPr>
      </w:pPr>
    </w:p>
    <w:p w14:paraId="44013273" w14:textId="77777777" w:rsidR="00AD6125" w:rsidRDefault="00AD6125" w:rsidP="00777C0C">
      <w:pPr>
        <w:rPr>
          <w:lang w:val="en-GB"/>
        </w:rPr>
      </w:pPr>
    </w:p>
    <w:p w14:paraId="02B913AB" w14:textId="77777777" w:rsidR="00AD6125" w:rsidRPr="00777C0C" w:rsidRDefault="00AD6125" w:rsidP="00777C0C">
      <w:pPr>
        <w:rPr>
          <w:lang w:val="en-GB"/>
        </w:rPr>
      </w:pPr>
    </w:p>
    <w:p w14:paraId="525F6F21" w14:textId="70B40614" w:rsidR="00FD1BAC" w:rsidRDefault="00BD30C2" w:rsidP="00BD30C2">
      <w:pPr>
        <w:pStyle w:val="Kop2"/>
        <w:rPr>
          <w:lang w:val="en-GB"/>
        </w:rPr>
      </w:pPr>
      <w:bookmarkStart w:id="12" w:name="_Toc186116553"/>
      <w:r>
        <w:rPr>
          <w:lang w:val="en-GB"/>
        </w:rPr>
        <w:lastRenderedPageBreak/>
        <w:t>Window Functions</w:t>
      </w:r>
      <w:bookmarkEnd w:id="12"/>
    </w:p>
    <w:p w14:paraId="67D2A5DE" w14:textId="79658089" w:rsidR="00D07B27" w:rsidRPr="00D607C2" w:rsidRDefault="00D07B27" w:rsidP="003B79FE">
      <w:pPr>
        <w:pStyle w:val="Geenafstand"/>
      </w:pPr>
      <w:proofErr w:type="spellStart"/>
      <w:r w:rsidRPr="00D607C2">
        <w:t>Window</w:t>
      </w:r>
      <w:proofErr w:type="spellEnd"/>
      <w:r w:rsidRPr="00D607C2">
        <w:t xml:space="preserve"> </w:t>
      </w:r>
      <w:proofErr w:type="spellStart"/>
      <w:r w:rsidRPr="00D607C2">
        <w:t>functions</w:t>
      </w:r>
      <w:proofErr w:type="spellEnd"/>
      <w:r w:rsidRPr="00D607C2">
        <w:t>:</w:t>
      </w:r>
    </w:p>
    <w:p w14:paraId="7A020019" w14:textId="1C06AB87" w:rsidR="00D607C2" w:rsidRPr="00D607C2" w:rsidRDefault="00D607C2" w:rsidP="00D607C2">
      <w:pPr>
        <w:pStyle w:val="Lijstalinea"/>
        <w:numPr>
          <w:ilvl w:val="0"/>
          <w:numId w:val="219"/>
        </w:numPr>
      </w:pPr>
      <w:r w:rsidRPr="00D607C2">
        <w:rPr>
          <w:b/>
          <w:bCs/>
        </w:rPr>
        <w:t>ROW_NUMBER()</w:t>
      </w:r>
      <w:r w:rsidRPr="00D607C2">
        <w:t xml:space="preserve"> nummert de uitvoer van een </w:t>
      </w:r>
      <w:proofErr w:type="spellStart"/>
      <w:r w:rsidRPr="00D607C2">
        <w:t>resultatenset</w:t>
      </w:r>
      <w:proofErr w:type="spellEnd"/>
      <w:r w:rsidRPr="00D607C2">
        <w:t xml:space="preserve">. Geeft meer specifiek het volgnummer van een rij binnen een partitie van een </w:t>
      </w:r>
      <w:proofErr w:type="spellStart"/>
      <w:r w:rsidRPr="00D607C2">
        <w:t>resultatenset</w:t>
      </w:r>
      <w:proofErr w:type="spellEnd"/>
      <w:r w:rsidRPr="00D607C2">
        <w:t xml:space="preserve"> terug, beginnend bij 1 voor de eerste rij in elke partitie. </w:t>
      </w:r>
    </w:p>
    <w:p w14:paraId="39CAB47F" w14:textId="0ED68AF3" w:rsidR="00D607C2" w:rsidRPr="00D607C2" w:rsidRDefault="00D607C2" w:rsidP="00D607C2">
      <w:pPr>
        <w:pStyle w:val="Lijstalinea"/>
        <w:numPr>
          <w:ilvl w:val="0"/>
          <w:numId w:val="219"/>
        </w:numPr>
      </w:pPr>
      <w:r w:rsidRPr="00D607C2">
        <w:rPr>
          <w:b/>
          <w:bCs/>
        </w:rPr>
        <w:t>RANK()</w:t>
      </w:r>
      <w:r w:rsidRPr="00D607C2">
        <w:t xml:space="preserve"> geeft de rang van elke rij binnen de partitie van een </w:t>
      </w:r>
      <w:proofErr w:type="spellStart"/>
      <w:r w:rsidRPr="00D607C2">
        <w:t>resultatenset</w:t>
      </w:r>
      <w:proofErr w:type="spellEnd"/>
      <w:r w:rsidRPr="00D607C2">
        <w:t xml:space="preserve"> terug. De rang van een rij is één plus het aantal rijen dat voor de rij in kwestie komt.</w:t>
      </w:r>
    </w:p>
    <w:p w14:paraId="307B37E4" w14:textId="14FBBCA0" w:rsidR="00D607C2" w:rsidRPr="00D607C2" w:rsidRDefault="00D607C2" w:rsidP="00D607C2">
      <w:pPr>
        <w:pStyle w:val="Lijstalinea"/>
        <w:numPr>
          <w:ilvl w:val="0"/>
          <w:numId w:val="219"/>
        </w:numPr>
      </w:pPr>
      <w:r w:rsidRPr="00D607C2">
        <w:rPr>
          <w:b/>
          <w:bCs/>
        </w:rPr>
        <w:t>ROW_NUMBER</w:t>
      </w:r>
      <w:r w:rsidRPr="00D607C2">
        <w:t xml:space="preserve"> en RANK zijn vergelijkbaar. ROW_NUMBER nummert alle rijen opeenvolgend (bijvoorbeeld 1, 2, 3, 4, 5). RANK geeft dezelfde numerieke waarde voor gelijke rijen (bijvoorbeeld 1, 2, 2, 4, 5). </w:t>
      </w:r>
    </w:p>
    <w:p w14:paraId="021BF1CF" w14:textId="67B0BCCC" w:rsidR="00D607C2" w:rsidRPr="00D607C2" w:rsidRDefault="00D607C2" w:rsidP="00D607C2">
      <w:pPr>
        <w:pStyle w:val="Lijstalinea"/>
        <w:numPr>
          <w:ilvl w:val="0"/>
          <w:numId w:val="219"/>
        </w:numPr>
      </w:pPr>
      <w:r w:rsidRPr="00D607C2">
        <w:rPr>
          <w:b/>
          <w:bCs/>
        </w:rPr>
        <w:t>DENSE_RANK()</w:t>
      </w:r>
      <w:r w:rsidRPr="00D607C2">
        <w:t xml:space="preserve"> geeft de rang van elke rij binnen de partitie van een verzameling resultaten, zonder gaten in de rangschikkingswaarden (bijvoorbeeld 1, 2, 2, 3, 4). </w:t>
      </w:r>
    </w:p>
    <w:p w14:paraId="23EF184E" w14:textId="3A8EA1F2" w:rsidR="00E417AD" w:rsidRDefault="00D607C2" w:rsidP="00D607C2">
      <w:pPr>
        <w:pStyle w:val="Lijstalinea"/>
        <w:numPr>
          <w:ilvl w:val="0"/>
          <w:numId w:val="219"/>
        </w:numPr>
      </w:pPr>
      <w:r w:rsidRPr="00D607C2">
        <w:rPr>
          <w:b/>
          <w:bCs/>
        </w:rPr>
        <w:t>PCT_RANK(</w:t>
      </w:r>
      <w:r w:rsidRPr="00D607C2">
        <w:t xml:space="preserve">) geeft de rangorde weer op een schaal van 0 </w:t>
      </w:r>
      <w:r w:rsidR="005D3773">
        <w:t>–</w:t>
      </w:r>
      <w:r w:rsidRPr="00D607C2">
        <w:t xml:space="preserve"> 1</w:t>
      </w:r>
    </w:p>
    <w:p w14:paraId="495F2835" w14:textId="2FD1047B" w:rsidR="005D3773" w:rsidRDefault="005D3773" w:rsidP="00D607C2">
      <w:pPr>
        <w:pStyle w:val="Lijstalinea"/>
        <w:numPr>
          <w:ilvl w:val="0"/>
          <w:numId w:val="219"/>
        </w:numPr>
      </w:pPr>
      <w:r>
        <w:rPr>
          <w:b/>
          <w:bCs/>
        </w:rPr>
        <w:t xml:space="preserve">Samenvatting </w:t>
      </w:r>
      <w:r>
        <w:t xml:space="preserve">eigenlijk is dit niets meer </w:t>
      </w:r>
      <w:r w:rsidR="00BF0696">
        <w:t>dan een simpele rijnummering op verschillende manieren.</w:t>
      </w:r>
    </w:p>
    <w:p w14:paraId="0245A227" w14:textId="77777777" w:rsidR="00AD6125" w:rsidRPr="00D607C2" w:rsidRDefault="00AD6125" w:rsidP="00AD6125">
      <w:pPr>
        <w:pStyle w:val="Lijstalinea"/>
      </w:pPr>
    </w:p>
    <w:p w14:paraId="33156B37" w14:textId="4A838BF6" w:rsidR="00E417AD" w:rsidRDefault="00840618" w:rsidP="00840618">
      <w:pPr>
        <w:pStyle w:val="Geenafstand"/>
      </w:pPr>
      <w:r>
        <w:t>LAG en LEAD</w:t>
      </w:r>
      <w:r w:rsidR="005701E1">
        <w:t xml:space="preserve"> theorie</w:t>
      </w:r>
      <w:r>
        <w:t>:</w:t>
      </w:r>
    </w:p>
    <w:p w14:paraId="3CEB2435" w14:textId="40B7941D" w:rsidR="003F0208" w:rsidRPr="003F0208" w:rsidRDefault="003F0208" w:rsidP="003F0208">
      <w:pPr>
        <w:pStyle w:val="Lijstalinea"/>
        <w:numPr>
          <w:ilvl w:val="0"/>
          <w:numId w:val="222"/>
        </w:numPr>
      </w:pPr>
      <w:r w:rsidRPr="003F0208">
        <w:rPr>
          <w:b/>
          <w:bCs/>
        </w:rPr>
        <w:t>LAG</w:t>
      </w:r>
      <w:r w:rsidRPr="003F0208">
        <w:t xml:space="preserve"> verwijst naar de vorige regel. Dit is een afkorting voor LAG(..., 1) </w:t>
      </w:r>
    </w:p>
    <w:p w14:paraId="23D8D222" w14:textId="4307606D" w:rsidR="003F0208" w:rsidRPr="003F0208" w:rsidRDefault="003F0208" w:rsidP="003F0208">
      <w:pPr>
        <w:pStyle w:val="Lijstalinea"/>
        <w:numPr>
          <w:ilvl w:val="0"/>
          <w:numId w:val="222"/>
        </w:numPr>
      </w:pPr>
      <w:r w:rsidRPr="003F0208">
        <w:rPr>
          <w:b/>
          <w:bCs/>
        </w:rPr>
        <w:t>LAG</w:t>
      </w:r>
      <w:r>
        <w:rPr>
          <w:b/>
          <w:bCs/>
        </w:rPr>
        <w:t xml:space="preserve"> </w:t>
      </w:r>
      <w:r w:rsidRPr="003F0208">
        <w:t xml:space="preserve">(..., 2) verwijst naar de regel voor de vorige regel, ... </w:t>
      </w:r>
    </w:p>
    <w:p w14:paraId="500223C3" w14:textId="3920B227" w:rsidR="003F0208" w:rsidRPr="003F0208" w:rsidRDefault="003F0208" w:rsidP="003F0208">
      <w:pPr>
        <w:pStyle w:val="Lijstalinea"/>
        <w:numPr>
          <w:ilvl w:val="0"/>
          <w:numId w:val="222"/>
        </w:numPr>
      </w:pPr>
      <w:r w:rsidRPr="003F0208">
        <w:rPr>
          <w:b/>
          <w:bCs/>
        </w:rPr>
        <w:t>LEAD</w:t>
      </w:r>
      <w:r w:rsidRPr="003F0208">
        <w:t xml:space="preserve"> verwijst naar de volgende regel. Dit is een afkorting van LEAD(..., 1) </w:t>
      </w:r>
    </w:p>
    <w:p w14:paraId="0C87EFEE" w14:textId="0D0AFB5C" w:rsidR="00E417AD" w:rsidRPr="003F0208" w:rsidRDefault="003F0208" w:rsidP="003F0208">
      <w:pPr>
        <w:pStyle w:val="Lijstalinea"/>
        <w:numPr>
          <w:ilvl w:val="0"/>
          <w:numId w:val="222"/>
        </w:numPr>
      </w:pPr>
      <w:r w:rsidRPr="003F0208">
        <w:rPr>
          <w:b/>
          <w:bCs/>
        </w:rPr>
        <w:t>LEAD</w:t>
      </w:r>
      <w:r>
        <w:rPr>
          <w:b/>
          <w:bCs/>
        </w:rPr>
        <w:t xml:space="preserve"> </w:t>
      </w:r>
      <w:r w:rsidRPr="003F0208">
        <w:t>(..., 2) verwijst naar de regel na de volgende regel, ...</w:t>
      </w:r>
    </w:p>
    <w:p w14:paraId="5ABA619C" w14:textId="77777777" w:rsidR="00E417AD" w:rsidRPr="003F0208" w:rsidRDefault="00E417AD" w:rsidP="00E417AD"/>
    <w:p w14:paraId="507640E4" w14:textId="268F11C5" w:rsidR="00E417AD" w:rsidRDefault="005701E1" w:rsidP="007656DA">
      <w:pPr>
        <w:pStyle w:val="Geenafstand"/>
      </w:pPr>
      <w:r>
        <w:t>LAG</w:t>
      </w:r>
      <w:r w:rsidR="007656DA">
        <w:t xml:space="preserve"> voorbeeld</w:t>
      </w:r>
      <w:r>
        <w:t>:</w:t>
      </w:r>
    </w:p>
    <w:p w14:paraId="33D99491" w14:textId="77777777" w:rsidR="007656DA" w:rsidRPr="0074257D" w:rsidRDefault="007656DA" w:rsidP="00E417AD">
      <w:r w:rsidRPr="0074257D">
        <w:rPr>
          <w:b/>
          <w:bCs/>
        </w:rPr>
        <w:t>WITH</w:t>
      </w:r>
      <w:r w:rsidRPr="0074257D">
        <w:t xml:space="preserve"> </w:t>
      </w:r>
      <w:proofErr w:type="spellStart"/>
      <w:r w:rsidRPr="0074257D">
        <w:t>cte</w:t>
      </w:r>
      <w:proofErr w:type="spellEnd"/>
      <w:r w:rsidRPr="0074257D">
        <w:t xml:space="preserve"> </w:t>
      </w:r>
    </w:p>
    <w:p w14:paraId="5DA78747" w14:textId="77777777" w:rsidR="007656DA" w:rsidRPr="0074257D" w:rsidRDefault="007656DA" w:rsidP="00E417AD">
      <w:r w:rsidRPr="0074257D">
        <w:t>AS (</w:t>
      </w:r>
    </w:p>
    <w:p w14:paraId="61B42666" w14:textId="2AC16B30" w:rsidR="007656DA" w:rsidRDefault="007656DA" w:rsidP="00E417AD">
      <w:pPr>
        <w:rPr>
          <w:lang w:val="en-GB"/>
        </w:rPr>
      </w:pPr>
      <w:r w:rsidRPr="00A113FD">
        <w:rPr>
          <w:b/>
          <w:bCs/>
          <w:lang w:val="en-GB"/>
        </w:rPr>
        <w:t>SELECT</w:t>
      </w:r>
      <w:r w:rsidRPr="007656DA">
        <w:rPr>
          <w:lang w:val="en-GB"/>
        </w:rPr>
        <w:t xml:space="preserve"> </w:t>
      </w:r>
      <w:proofErr w:type="spellStart"/>
      <w:r w:rsidR="007E7191" w:rsidRPr="007656DA">
        <w:rPr>
          <w:lang w:val="en-GB"/>
        </w:rPr>
        <w:t>employeeid</w:t>
      </w:r>
      <w:proofErr w:type="spellEnd"/>
      <w:r w:rsidRPr="007656DA">
        <w:rPr>
          <w:lang w:val="en-GB"/>
        </w:rPr>
        <w:t xml:space="preserve">, </w:t>
      </w:r>
      <w:proofErr w:type="spellStart"/>
      <w:r w:rsidR="007E7191" w:rsidRPr="007656DA">
        <w:rPr>
          <w:lang w:val="en-GB"/>
        </w:rPr>
        <w:t>firstname</w:t>
      </w:r>
      <w:proofErr w:type="spellEnd"/>
      <w:r w:rsidR="007E7191" w:rsidRPr="007656DA">
        <w:rPr>
          <w:lang w:val="en-GB"/>
        </w:rPr>
        <w:t xml:space="preserve"> </w:t>
      </w:r>
      <w:r w:rsidRPr="007656DA">
        <w:rPr>
          <w:lang w:val="en-GB"/>
        </w:rPr>
        <w:t xml:space="preserve">+ ' ' + </w:t>
      </w:r>
      <w:proofErr w:type="spellStart"/>
      <w:r w:rsidR="007E7191" w:rsidRPr="007656DA">
        <w:rPr>
          <w:lang w:val="en-GB"/>
        </w:rPr>
        <w:t>lastname</w:t>
      </w:r>
      <w:proofErr w:type="spellEnd"/>
      <w:r w:rsidR="007E7191" w:rsidRPr="007656DA">
        <w:rPr>
          <w:lang w:val="en-GB"/>
        </w:rPr>
        <w:t xml:space="preserve"> </w:t>
      </w:r>
      <w:r w:rsidRPr="007656DA">
        <w:rPr>
          <w:lang w:val="en-GB"/>
        </w:rPr>
        <w:t xml:space="preserve">As </w:t>
      </w:r>
      <w:proofErr w:type="spellStart"/>
      <w:r w:rsidR="007E7191" w:rsidRPr="007656DA">
        <w:rPr>
          <w:lang w:val="en-GB"/>
        </w:rPr>
        <w:t>fullname</w:t>
      </w:r>
      <w:proofErr w:type="spellEnd"/>
      <w:r w:rsidRPr="007656DA">
        <w:rPr>
          <w:lang w:val="en-GB"/>
        </w:rPr>
        <w:t xml:space="preserve">, Salary, LAG(Salary) OVER (ORDER BY Salary DESC) As </w:t>
      </w:r>
      <w:proofErr w:type="spellStart"/>
      <w:r w:rsidR="007E7191" w:rsidRPr="007656DA">
        <w:rPr>
          <w:lang w:val="en-GB"/>
        </w:rPr>
        <w:t>precedingsalary</w:t>
      </w:r>
      <w:proofErr w:type="spellEnd"/>
      <w:r w:rsidR="007E7191" w:rsidRPr="007656DA">
        <w:rPr>
          <w:lang w:val="en-GB"/>
        </w:rPr>
        <w:t xml:space="preserve"> </w:t>
      </w:r>
    </w:p>
    <w:p w14:paraId="3F373615" w14:textId="3C681110" w:rsidR="007656DA" w:rsidRDefault="007656DA" w:rsidP="00E417AD">
      <w:pPr>
        <w:rPr>
          <w:lang w:val="en-GB"/>
        </w:rPr>
      </w:pPr>
      <w:r w:rsidRPr="00A113FD">
        <w:rPr>
          <w:b/>
          <w:bCs/>
          <w:lang w:val="en-GB"/>
        </w:rPr>
        <w:t>FROM</w:t>
      </w:r>
      <w:r w:rsidRPr="007656DA">
        <w:rPr>
          <w:lang w:val="en-GB"/>
        </w:rPr>
        <w:t xml:space="preserve"> Employees</w:t>
      </w:r>
      <w:r w:rsidR="0074137B">
        <w:rPr>
          <w:lang w:val="en-GB"/>
        </w:rPr>
        <w:t xml:space="preserve"> </w:t>
      </w:r>
      <w:r w:rsidRPr="007656DA">
        <w:rPr>
          <w:lang w:val="en-GB"/>
        </w:rPr>
        <w:t xml:space="preserve">) </w:t>
      </w:r>
    </w:p>
    <w:p w14:paraId="7F44D329" w14:textId="77777777" w:rsidR="007656DA" w:rsidRDefault="007656DA" w:rsidP="00E417AD">
      <w:pPr>
        <w:rPr>
          <w:lang w:val="en-GB"/>
        </w:rPr>
      </w:pPr>
    </w:p>
    <w:p w14:paraId="6EEF93E2" w14:textId="7B64234C" w:rsidR="007656DA" w:rsidRDefault="007656DA" w:rsidP="00E417AD">
      <w:pPr>
        <w:rPr>
          <w:lang w:val="en-GB"/>
        </w:rPr>
      </w:pPr>
      <w:r w:rsidRPr="00A113FD">
        <w:rPr>
          <w:b/>
          <w:bCs/>
          <w:lang w:val="en-GB"/>
        </w:rPr>
        <w:t>SELECT</w:t>
      </w:r>
      <w:r w:rsidRPr="007656DA">
        <w:rPr>
          <w:lang w:val="en-GB"/>
        </w:rPr>
        <w:t xml:space="preserve"> *, </w:t>
      </w:r>
      <w:proofErr w:type="spellStart"/>
      <w:r w:rsidR="007E7191" w:rsidRPr="007656DA">
        <w:rPr>
          <w:lang w:val="en-GB"/>
        </w:rPr>
        <w:t>precedingsalary</w:t>
      </w:r>
      <w:proofErr w:type="spellEnd"/>
      <w:r w:rsidR="007E7191" w:rsidRPr="007656DA">
        <w:rPr>
          <w:lang w:val="en-GB"/>
        </w:rPr>
        <w:t xml:space="preserve"> </w:t>
      </w:r>
      <w:r w:rsidRPr="007656DA">
        <w:rPr>
          <w:lang w:val="en-GB"/>
        </w:rPr>
        <w:t xml:space="preserve">- Salary As </w:t>
      </w:r>
      <w:proofErr w:type="spellStart"/>
      <w:r w:rsidR="007E7191" w:rsidRPr="007656DA">
        <w:rPr>
          <w:lang w:val="en-GB"/>
        </w:rPr>
        <w:t>earnslessthanpreceding</w:t>
      </w:r>
      <w:proofErr w:type="spellEnd"/>
      <w:r w:rsidR="007E7191" w:rsidRPr="007656DA">
        <w:rPr>
          <w:lang w:val="en-GB"/>
        </w:rPr>
        <w:t xml:space="preserve"> </w:t>
      </w:r>
    </w:p>
    <w:p w14:paraId="14D5B688" w14:textId="0E65B579" w:rsidR="005701E1" w:rsidRPr="007656DA" w:rsidRDefault="007656DA" w:rsidP="00E417AD">
      <w:pPr>
        <w:rPr>
          <w:lang w:val="en-GB"/>
        </w:rPr>
      </w:pPr>
      <w:r w:rsidRPr="00A113FD">
        <w:rPr>
          <w:b/>
          <w:bCs/>
          <w:lang w:val="en-GB"/>
        </w:rPr>
        <w:t>FROM</w:t>
      </w:r>
      <w:r w:rsidRPr="007656DA">
        <w:rPr>
          <w:lang w:val="en-GB"/>
        </w:rPr>
        <w:t xml:space="preserve"> </w:t>
      </w:r>
      <w:proofErr w:type="spellStart"/>
      <w:r w:rsidRPr="007656DA">
        <w:rPr>
          <w:lang w:val="en-GB"/>
        </w:rPr>
        <w:t>cte</w:t>
      </w:r>
      <w:proofErr w:type="spellEnd"/>
    </w:p>
    <w:p w14:paraId="5228E186" w14:textId="77777777" w:rsidR="00E417AD" w:rsidRPr="007656DA" w:rsidRDefault="00E417AD" w:rsidP="00E417AD">
      <w:pPr>
        <w:rPr>
          <w:lang w:val="en-GB"/>
        </w:rPr>
      </w:pPr>
    </w:p>
    <w:p w14:paraId="33A0BEF9" w14:textId="12809AE4" w:rsidR="00E417AD" w:rsidRDefault="00A113FD" w:rsidP="00A113FD">
      <w:pPr>
        <w:pStyle w:val="Geenafstand"/>
        <w:rPr>
          <w:lang w:val="en-GB"/>
        </w:rPr>
      </w:pPr>
      <w:r>
        <w:rPr>
          <w:lang w:val="en-GB"/>
        </w:rPr>
        <w:t xml:space="preserve">LEAD </w:t>
      </w:r>
      <w:proofErr w:type="spellStart"/>
      <w:r>
        <w:rPr>
          <w:lang w:val="en-GB"/>
        </w:rPr>
        <w:t>voorbeeld</w:t>
      </w:r>
      <w:proofErr w:type="spellEnd"/>
      <w:r>
        <w:rPr>
          <w:lang w:val="en-GB"/>
        </w:rPr>
        <w:t>:</w:t>
      </w:r>
    </w:p>
    <w:p w14:paraId="4178B96E" w14:textId="77777777" w:rsidR="00A113FD" w:rsidRDefault="00A113FD" w:rsidP="00A113FD">
      <w:pPr>
        <w:rPr>
          <w:lang w:val="en-GB"/>
        </w:rPr>
      </w:pPr>
      <w:r w:rsidRPr="00A113FD">
        <w:rPr>
          <w:b/>
          <w:bCs/>
          <w:lang w:val="en-GB"/>
        </w:rPr>
        <w:t>WITH</w:t>
      </w:r>
      <w:r w:rsidRPr="007656DA">
        <w:rPr>
          <w:lang w:val="en-GB"/>
        </w:rPr>
        <w:t xml:space="preserve"> </w:t>
      </w:r>
      <w:proofErr w:type="spellStart"/>
      <w:r w:rsidRPr="007656DA">
        <w:rPr>
          <w:lang w:val="en-GB"/>
        </w:rPr>
        <w:t>cte</w:t>
      </w:r>
      <w:proofErr w:type="spellEnd"/>
      <w:r w:rsidRPr="007656DA">
        <w:rPr>
          <w:lang w:val="en-GB"/>
        </w:rPr>
        <w:t xml:space="preserve"> </w:t>
      </w:r>
    </w:p>
    <w:p w14:paraId="4F6E7AB1" w14:textId="77777777" w:rsidR="00A113FD" w:rsidRDefault="00A113FD" w:rsidP="00A113FD">
      <w:pPr>
        <w:rPr>
          <w:lang w:val="en-GB"/>
        </w:rPr>
      </w:pPr>
      <w:r w:rsidRPr="007656DA">
        <w:rPr>
          <w:lang w:val="en-GB"/>
        </w:rPr>
        <w:t>AS (</w:t>
      </w:r>
    </w:p>
    <w:p w14:paraId="5C65A7F3" w14:textId="39520F27" w:rsidR="00A113FD" w:rsidRDefault="00A113FD" w:rsidP="00A113FD">
      <w:pPr>
        <w:rPr>
          <w:lang w:val="en-GB"/>
        </w:rPr>
      </w:pPr>
      <w:r w:rsidRPr="00A113FD">
        <w:rPr>
          <w:b/>
          <w:bCs/>
          <w:lang w:val="en-GB"/>
        </w:rPr>
        <w:t>SELECT</w:t>
      </w:r>
      <w:r w:rsidRPr="007656DA">
        <w:rPr>
          <w:lang w:val="en-GB"/>
        </w:rPr>
        <w:t xml:space="preserve"> </w:t>
      </w:r>
      <w:proofErr w:type="spellStart"/>
      <w:r w:rsidR="007E7191" w:rsidRPr="007656DA">
        <w:rPr>
          <w:lang w:val="en-GB"/>
        </w:rPr>
        <w:t>employeeid</w:t>
      </w:r>
      <w:proofErr w:type="spellEnd"/>
      <w:r w:rsidRPr="007656DA">
        <w:rPr>
          <w:lang w:val="en-GB"/>
        </w:rPr>
        <w:t xml:space="preserve">, </w:t>
      </w:r>
      <w:proofErr w:type="spellStart"/>
      <w:r w:rsidR="007E7191" w:rsidRPr="007656DA">
        <w:rPr>
          <w:lang w:val="en-GB"/>
        </w:rPr>
        <w:t>firstname</w:t>
      </w:r>
      <w:proofErr w:type="spellEnd"/>
      <w:r w:rsidR="007E7191" w:rsidRPr="007656DA">
        <w:rPr>
          <w:lang w:val="en-GB"/>
        </w:rPr>
        <w:t xml:space="preserve"> </w:t>
      </w:r>
      <w:r w:rsidRPr="007656DA">
        <w:rPr>
          <w:lang w:val="en-GB"/>
        </w:rPr>
        <w:t xml:space="preserve">+ ' ' + </w:t>
      </w:r>
      <w:proofErr w:type="spellStart"/>
      <w:r w:rsidR="007E7191" w:rsidRPr="007656DA">
        <w:rPr>
          <w:lang w:val="en-GB"/>
        </w:rPr>
        <w:t>lastname</w:t>
      </w:r>
      <w:proofErr w:type="spellEnd"/>
      <w:r w:rsidR="007E7191" w:rsidRPr="007656DA">
        <w:rPr>
          <w:lang w:val="en-GB"/>
        </w:rPr>
        <w:t xml:space="preserve"> </w:t>
      </w:r>
      <w:r w:rsidRPr="007656DA">
        <w:rPr>
          <w:lang w:val="en-GB"/>
        </w:rPr>
        <w:t xml:space="preserve">As </w:t>
      </w:r>
      <w:proofErr w:type="spellStart"/>
      <w:r w:rsidR="007E7191" w:rsidRPr="007656DA">
        <w:rPr>
          <w:lang w:val="en-GB"/>
        </w:rPr>
        <w:t>fullname</w:t>
      </w:r>
      <w:proofErr w:type="spellEnd"/>
      <w:r w:rsidRPr="007656DA">
        <w:rPr>
          <w:lang w:val="en-GB"/>
        </w:rPr>
        <w:t xml:space="preserve">, Salary, LAG(Salary) OVER (ORDER BY Salary DESC) As </w:t>
      </w:r>
      <w:proofErr w:type="spellStart"/>
      <w:r w:rsidR="007E7191" w:rsidRPr="007656DA">
        <w:rPr>
          <w:lang w:val="en-GB"/>
        </w:rPr>
        <w:t>precedingsalary</w:t>
      </w:r>
      <w:proofErr w:type="spellEnd"/>
      <w:r w:rsidR="007E7191" w:rsidRPr="007656DA">
        <w:rPr>
          <w:lang w:val="en-GB"/>
        </w:rPr>
        <w:t xml:space="preserve"> </w:t>
      </w:r>
    </w:p>
    <w:p w14:paraId="42E8F257" w14:textId="77777777" w:rsidR="00A113FD" w:rsidRDefault="00A113FD" w:rsidP="00A113FD">
      <w:pPr>
        <w:rPr>
          <w:lang w:val="en-GB"/>
        </w:rPr>
      </w:pPr>
      <w:r w:rsidRPr="00A113FD">
        <w:rPr>
          <w:b/>
          <w:bCs/>
          <w:lang w:val="en-GB"/>
        </w:rPr>
        <w:t>FROM</w:t>
      </w:r>
      <w:r w:rsidRPr="007656DA">
        <w:rPr>
          <w:lang w:val="en-GB"/>
        </w:rPr>
        <w:t xml:space="preserve"> Employees</w:t>
      </w:r>
      <w:r>
        <w:rPr>
          <w:lang w:val="en-GB"/>
        </w:rPr>
        <w:t xml:space="preserve"> </w:t>
      </w:r>
      <w:r w:rsidRPr="007656DA">
        <w:rPr>
          <w:lang w:val="en-GB"/>
        </w:rPr>
        <w:t xml:space="preserve">) </w:t>
      </w:r>
    </w:p>
    <w:p w14:paraId="7DA5BE01" w14:textId="77777777" w:rsidR="00A113FD" w:rsidRDefault="00A113FD" w:rsidP="00A113FD">
      <w:pPr>
        <w:rPr>
          <w:lang w:val="en-GB"/>
        </w:rPr>
      </w:pPr>
    </w:p>
    <w:p w14:paraId="5A773ABA" w14:textId="7B20D5AB" w:rsidR="00A113FD" w:rsidRDefault="00A113FD" w:rsidP="00A113FD">
      <w:pPr>
        <w:rPr>
          <w:lang w:val="en-GB"/>
        </w:rPr>
      </w:pPr>
      <w:r w:rsidRPr="00A113FD">
        <w:rPr>
          <w:b/>
          <w:bCs/>
          <w:lang w:val="en-GB"/>
        </w:rPr>
        <w:t>SELECT</w:t>
      </w:r>
      <w:r w:rsidRPr="007656DA">
        <w:rPr>
          <w:lang w:val="en-GB"/>
        </w:rPr>
        <w:t xml:space="preserve"> *, </w:t>
      </w:r>
      <w:proofErr w:type="spellStart"/>
      <w:r w:rsidR="007E7191" w:rsidRPr="007656DA">
        <w:rPr>
          <w:lang w:val="en-GB"/>
        </w:rPr>
        <w:t>precedingsalary</w:t>
      </w:r>
      <w:proofErr w:type="spellEnd"/>
      <w:r w:rsidR="007E7191" w:rsidRPr="007656DA">
        <w:rPr>
          <w:lang w:val="en-GB"/>
        </w:rPr>
        <w:t xml:space="preserve"> </w:t>
      </w:r>
      <w:r w:rsidRPr="007656DA">
        <w:rPr>
          <w:lang w:val="en-GB"/>
        </w:rPr>
        <w:t xml:space="preserve">- Salary As </w:t>
      </w:r>
      <w:proofErr w:type="spellStart"/>
      <w:r w:rsidR="007E7191" w:rsidRPr="007656DA">
        <w:rPr>
          <w:lang w:val="en-GB"/>
        </w:rPr>
        <w:t>earnslessthanpreceding</w:t>
      </w:r>
      <w:proofErr w:type="spellEnd"/>
      <w:r w:rsidR="007E7191" w:rsidRPr="007656DA">
        <w:rPr>
          <w:lang w:val="en-GB"/>
        </w:rPr>
        <w:t xml:space="preserve"> </w:t>
      </w:r>
    </w:p>
    <w:p w14:paraId="2B14CFE8" w14:textId="77777777" w:rsidR="00A113FD" w:rsidRPr="007656DA" w:rsidRDefault="00A113FD" w:rsidP="00A113FD">
      <w:pPr>
        <w:rPr>
          <w:lang w:val="en-GB"/>
        </w:rPr>
      </w:pPr>
      <w:r w:rsidRPr="00A113FD">
        <w:rPr>
          <w:b/>
          <w:bCs/>
          <w:lang w:val="en-GB"/>
        </w:rPr>
        <w:t>FROM</w:t>
      </w:r>
      <w:r w:rsidRPr="007656DA">
        <w:rPr>
          <w:lang w:val="en-GB"/>
        </w:rPr>
        <w:t xml:space="preserve"> </w:t>
      </w:r>
      <w:proofErr w:type="spellStart"/>
      <w:r w:rsidRPr="007656DA">
        <w:rPr>
          <w:lang w:val="en-GB"/>
        </w:rPr>
        <w:t>cte</w:t>
      </w:r>
      <w:proofErr w:type="spellEnd"/>
    </w:p>
    <w:p w14:paraId="4E9B938F" w14:textId="77777777" w:rsidR="00A113FD" w:rsidRPr="007656DA" w:rsidRDefault="00A113FD" w:rsidP="00E417AD">
      <w:pPr>
        <w:rPr>
          <w:lang w:val="en-GB"/>
        </w:rPr>
      </w:pPr>
    </w:p>
    <w:p w14:paraId="3718CA25" w14:textId="77777777" w:rsidR="00E417AD" w:rsidRPr="007656DA" w:rsidRDefault="00E417AD" w:rsidP="00E417AD">
      <w:pPr>
        <w:rPr>
          <w:lang w:val="en-GB"/>
        </w:rPr>
      </w:pPr>
    </w:p>
    <w:p w14:paraId="3486E054" w14:textId="77777777" w:rsidR="00E417AD" w:rsidRPr="007656DA" w:rsidRDefault="00E417AD" w:rsidP="00E417AD">
      <w:pPr>
        <w:rPr>
          <w:lang w:val="en-GB"/>
        </w:rPr>
      </w:pPr>
    </w:p>
    <w:p w14:paraId="63B1C8EB" w14:textId="77777777" w:rsidR="00E417AD" w:rsidRPr="007656DA" w:rsidRDefault="00E417AD" w:rsidP="00E417AD">
      <w:pPr>
        <w:rPr>
          <w:lang w:val="en-GB"/>
        </w:rPr>
      </w:pPr>
    </w:p>
    <w:p w14:paraId="3D9922D9" w14:textId="77777777" w:rsidR="00E417AD" w:rsidRPr="007656DA" w:rsidRDefault="00E417AD" w:rsidP="00E417AD">
      <w:pPr>
        <w:rPr>
          <w:lang w:val="en-GB"/>
        </w:rPr>
      </w:pPr>
    </w:p>
    <w:p w14:paraId="7CF536F1" w14:textId="77777777" w:rsidR="00E417AD" w:rsidRPr="007656DA" w:rsidRDefault="00E417AD" w:rsidP="00E417AD">
      <w:pPr>
        <w:rPr>
          <w:lang w:val="en-GB"/>
        </w:rPr>
      </w:pPr>
    </w:p>
    <w:p w14:paraId="52FA5A33" w14:textId="21AED5EE" w:rsidR="00E417AD" w:rsidRPr="007656DA" w:rsidRDefault="00E417AD" w:rsidP="00E417AD">
      <w:pPr>
        <w:rPr>
          <w:lang w:val="en-GB"/>
        </w:rPr>
      </w:pPr>
    </w:p>
    <w:p w14:paraId="1E40DC35" w14:textId="0999B613" w:rsidR="00155B81" w:rsidRDefault="00155B81" w:rsidP="00155B81">
      <w:pPr>
        <w:pStyle w:val="Kop1"/>
      </w:pPr>
      <w:bookmarkStart w:id="13" w:name="_Toc186116554"/>
      <w:r>
        <w:lastRenderedPageBreak/>
        <w:t xml:space="preserve">Hoofdstuk 4: </w:t>
      </w:r>
      <w:r w:rsidR="00F20B28">
        <w:t xml:space="preserve">Programming in SQL, </w:t>
      </w:r>
      <w:r>
        <w:t>Cursors en Triggers</w:t>
      </w:r>
      <w:bookmarkEnd w:id="13"/>
    </w:p>
    <w:p w14:paraId="30F73E08" w14:textId="2C62B062" w:rsidR="00F20B28" w:rsidRDefault="00F20B28" w:rsidP="00F20B28">
      <w:pPr>
        <w:pStyle w:val="Kop2"/>
      </w:pPr>
      <w:bookmarkStart w:id="14" w:name="_Toc186116555"/>
      <w:r>
        <w:t>Programming</w:t>
      </w:r>
      <w:bookmarkEnd w:id="14"/>
    </w:p>
    <w:p w14:paraId="7387E044" w14:textId="6511E0AC" w:rsidR="003B389D" w:rsidRPr="003B389D" w:rsidRDefault="003B389D" w:rsidP="003B389D">
      <w:pPr>
        <w:pStyle w:val="Kop3"/>
      </w:pPr>
      <w:bookmarkStart w:id="15" w:name="_Toc186116556"/>
      <w:proofErr w:type="spellStart"/>
      <w:r>
        <w:t>Stored</w:t>
      </w:r>
      <w:proofErr w:type="spellEnd"/>
      <w:r>
        <w:t xml:space="preserve"> Procedure</w:t>
      </w:r>
      <w:bookmarkEnd w:id="15"/>
    </w:p>
    <w:p w14:paraId="72FF30D3" w14:textId="40D93859" w:rsidR="00C6235B" w:rsidRDefault="00C6235B" w:rsidP="00C6235B">
      <w:pPr>
        <w:pStyle w:val="Geenafstand"/>
      </w:pPr>
      <w:proofErr w:type="spellStart"/>
      <w:r>
        <w:t>Stored</w:t>
      </w:r>
      <w:proofErr w:type="spellEnd"/>
      <w:r>
        <w:t xml:space="preserve"> procedure:</w:t>
      </w:r>
    </w:p>
    <w:p w14:paraId="63CA12B4" w14:textId="07C2322E" w:rsidR="00F31843" w:rsidRDefault="00F31843" w:rsidP="00F31843">
      <w:pPr>
        <w:pStyle w:val="Lijstalinea"/>
        <w:numPr>
          <w:ilvl w:val="0"/>
          <w:numId w:val="232"/>
        </w:numPr>
      </w:pPr>
      <w:r w:rsidRPr="00F31843">
        <w:t>Een opgeslagen procedure is een benoemde verzameling SQL- en control-of-flow-opdrachten (programma) die is opgeslagen als een databaseobject.</w:t>
      </w:r>
    </w:p>
    <w:p w14:paraId="5BE0FBE0" w14:textId="098D7775" w:rsidR="00F31843" w:rsidRDefault="00111EE7" w:rsidP="00F31843">
      <w:pPr>
        <w:pStyle w:val="Lijstalinea"/>
        <w:numPr>
          <w:ilvl w:val="0"/>
          <w:numId w:val="232"/>
        </w:numPr>
      </w:pPr>
      <w:r>
        <w:t xml:space="preserve">Het werkt als een functie zoals Javascript maar niet helemaal, je kan het bv. </w:t>
      </w:r>
      <w:r w:rsidR="007E7191">
        <w:t xml:space="preserve">Gebruiken </w:t>
      </w:r>
      <w:r>
        <w:t xml:space="preserve">om </w:t>
      </w:r>
      <w:proofErr w:type="spellStart"/>
      <w:r>
        <w:t>insert</w:t>
      </w:r>
      <w:proofErr w:type="spellEnd"/>
      <w:r>
        <w:t>-, delete- of updatefuncties te maken</w:t>
      </w:r>
      <w:r w:rsidR="005B1B4C">
        <w:t>.</w:t>
      </w:r>
    </w:p>
    <w:p w14:paraId="6A0C6B67" w14:textId="77777777" w:rsidR="005B1B4C" w:rsidRDefault="005B1B4C" w:rsidP="005B1B4C"/>
    <w:p w14:paraId="5F1E7882" w14:textId="445EF173" w:rsidR="005B1B4C" w:rsidRDefault="005B1B4C" w:rsidP="004D6884">
      <w:pPr>
        <w:pStyle w:val="Geenafstand"/>
      </w:pPr>
      <w:r>
        <w:t>Variabelen:</w:t>
      </w:r>
    </w:p>
    <w:p w14:paraId="0060A7D1" w14:textId="3F3DCC60" w:rsidR="005B1B4C" w:rsidRDefault="005B1B4C" w:rsidP="004D6884">
      <w:pPr>
        <w:pStyle w:val="Lijstalinea"/>
        <w:numPr>
          <w:ilvl w:val="0"/>
          <w:numId w:val="233"/>
        </w:numPr>
      </w:pPr>
      <w:r>
        <w:t xml:space="preserve">Hiervoor heb je variabelen nodig, in javascript kan de declaratie en initialisatie op één lijn gebeuren, hier niet. </w:t>
      </w:r>
    </w:p>
    <w:p w14:paraId="7080CBA6" w14:textId="79ECDF46" w:rsidR="005B1B4C" w:rsidRDefault="005B1B4C" w:rsidP="004D6884">
      <w:pPr>
        <w:pStyle w:val="Lijstalinea"/>
        <w:numPr>
          <w:ilvl w:val="0"/>
          <w:numId w:val="233"/>
        </w:numPr>
      </w:pPr>
      <w:r>
        <w:t xml:space="preserve">Hier moet je </w:t>
      </w:r>
      <w:proofErr w:type="spellStart"/>
      <w:r>
        <w:t>explicitie</w:t>
      </w:r>
      <w:proofErr w:type="spellEnd"/>
      <w:r>
        <w:t>:</w:t>
      </w:r>
    </w:p>
    <w:p w14:paraId="6AABC640" w14:textId="2B16F5C8" w:rsidR="005B1B4C" w:rsidRPr="004D6884" w:rsidRDefault="005B1B4C" w:rsidP="004D6884">
      <w:pPr>
        <w:pStyle w:val="Lijstalinea"/>
        <w:numPr>
          <w:ilvl w:val="1"/>
          <w:numId w:val="233"/>
        </w:numPr>
        <w:rPr>
          <w:lang w:val="en-GB"/>
        </w:rPr>
      </w:pPr>
      <w:r w:rsidRPr="004D6884">
        <w:rPr>
          <w:b/>
          <w:bCs/>
          <w:lang w:val="en-GB"/>
        </w:rPr>
        <w:t>DECLARE</w:t>
      </w:r>
      <w:r w:rsidRPr="004D6884">
        <w:rPr>
          <w:lang w:val="en-GB"/>
        </w:rPr>
        <w:t xml:space="preserve"> </w:t>
      </w:r>
      <w:r w:rsidR="004E40A1" w:rsidRPr="004D6884">
        <w:rPr>
          <w:lang w:val="en-GB"/>
        </w:rPr>
        <w:t xml:space="preserve"> @name varchar(50), @</w:t>
      </w:r>
      <w:r w:rsidR="007E7191" w:rsidRPr="004D6884">
        <w:rPr>
          <w:lang w:val="en-GB"/>
        </w:rPr>
        <w:t xml:space="preserve">secondname </w:t>
      </w:r>
      <w:r w:rsidR="004E40A1" w:rsidRPr="004D6884">
        <w:rPr>
          <w:lang w:val="en-GB"/>
        </w:rPr>
        <w:t>money …</w:t>
      </w:r>
    </w:p>
    <w:p w14:paraId="5D1CCCEE" w14:textId="1A93C94E" w:rsidR="004E40A1" w:rsidRDefault="004E40A1" w:rsidP="004D6884">
      <w:pPr>
        <w:pStyle w:val="Lijstalinea"/>
        <w:numPr>
          <w:ilvl w:val="1"/>
          <w:numId w:val="233"/>
        </w:numPr>
        <w:rPr>
          <w:lang w:val="en-GB"/>
        </w:rPr>
      </w:pPr>
      <w:r w:rsidRPr="004D6884">
        <w:rPr>
          <w:b/>
          <w:bCs/>
          <w:lang w:val="en-GB"/>
        </w:rPr>
        <w:t>SET</w:t>
      </w:r>
      <w:r w:rsidRPr="004D6884">
        <w:rPr>
          <w:lang w:val="en-GB"/>
        </w:rPr>
        <w:t xml:space="preserve"> @name</w:t>
      </w:r>
      <w:r w:rsidR="007C091B" w:rsidRPr="004D6884">
        <w:rPr>
          <w:lang w:val="en-GB"/>
        </w:rPr>
        <w:t xml:space="preserve"> = ‘Lente’, @</w:t>
      </w:r>
      <w:r w:rsidR="007E7191" w:rsidRPr="004D6884">
        <w:rPr>
          <w:lang w:val="en-GB"/>
        </w:rPr>
        <w:t xml:space="preserve">secondname </w:t>
      </w:r>
      <w:r w:rsidR="007C091B" w:rsidRPr="004D6884">
        <w:rPr>
          <w:lang w:val="en-GB"/>
        </w:rPr>
        <w:t xml:space="preserve">= select </w:t>
      </w:r>
      <w:proofErr w:type="spellStart"/>
      <w:r w:rsidR="007E7191" w:rsidRPr="004D6884">
        <w:rPr>
          <w:lang w:val="en-GB"/>
        </w:rPr>
        <w:t>naamseizoen</w:t>
      </w:r>
      <w:proofErr w:type="spellEnd"/>
      <w:r w:rsidR="007C091B" w:rsidRPr="004D6884">
        <w:rPr>
          <w:lang w:val="en-GB"/>
        </w:rPr>
        <w:t xml:space="preserve"> from x where </w:t>
      </w:r>
      <w:proofErr w:type="spellStart"/>
      <w:r w:rsidR="007E7191" w:rsidRPr="004D6884">
        <w:rPr>
          <w:lang w:val="en-GB"/>
        </w:rPr>
        <w:t>seizoendatum</w:t>
      </w:r>
      <w:proofErr w:type="spellEnd"/>
      <w:r w:rsidR="007E7191" w:rsidRPr="004D6884">
        <w:rPr>
          <w:lang w:val="en-GB"/>
        </w:rPr>
        <w:t xml:space="preserve"> </w:t>
      </w:r>
      <w:r w:rsidR="004D6884" w:rsidRPr="004D6884">
        <w:rPr>
          <w:lang w:val="en-GB"/>
        </w:rPr>
        <w:t>= ‘</w:t>
      </w:r>
      <w:proofErr w:type="spellStart"/>
      <w:r w:rsidR="004D6884" w:rsidRPr="004D6884">
        <w:rPr>
          <w:lang w:val="en-GB"/>
        </w:rPr>
        <w:t>dddd</w:t>
      </w:r>
      <w:proofErr w:type="spellEnd"/>
      <w:r w:rsidR="004D6884" w:rsidRPr="004D6884">
        <w:rPr>
          <w:lang w:val="en-GB"/>
        </w:rPr>
        <w:t>/mm/</w:t>
      </w:r>
      <w:proofErr w:type="spellStart"/>
      <w:r w:rsidR="004D6884" w:rsidRPr="004D6884">
        <w:rPr>
          <w:lang w:val="en-GB"/>
        </w:rPr>
        <w:t>yy</w:t>
      </w:r>
      <w:proofErr w:type="spellEnd"/>
      <w:r w:rsidR="004D6884" w:rsidRPr="004D6884">
        <w:rPr>
          <w:lang w:val="en-GB"/>
        </w:rPr>
        <w:t>’</w:t>
      </w:r>
    </w:p>
    <w:p w14:paraId="4359F245" w14:textId="0344586F" w:rsidR="00732AB9" w:rsidRDefault="00732AB9" w:rsidP="00732AB9">
      <w:pPr>
        <w:pStyle w:val="Lijstalinea"/>
        <w:numPr>
          <w:ilvl w:val="0"/>
          <w:numId w:val="233"/>
        </w:numPr>
      </w:pPr>
      <w:r w:rsidRPr="00732AB9">
        <w:t>In de output (bv. V</w:t>
      </w:r>
      <w:r>
        <w:t xml:space="preserve">ia een PRINT-statement) moet je </w:t>
      </w:r>
      <w:proofErr w:type="spellStart"/>
      <w:r w:rsidR="007E7191">
        <w:t>ints</w:t>
      </w:r>
      <w:proofErr w:type="spellEnd"/>
      <w:r w:rsidR="007E7191">
        <w:t xml:space="preserve"> </w:t>
      </w:r>
      <w:r>
        <w:t>converteren naar een STR()</w:t>
      </w:r>
    </w:p>
    <w:p w14:paraId="59813925" w14:textId="77777777" w:rsidR="00F4098A" w:rsidRDefault="00F4098A" w:rsidP="00F4098A"/>
    <w:p w14:paraId="73162E1F" w14:textId="2654D2A4" w:rsidR="00F4098A" w:rsidRDefault="00D3548B" w:rsidP="00F11CE2">
      <w:pPr>
        <w:pStyle w:val="Geenafstand"/>
      </w:pPr>
      <w:r>
        <w:t>Parameters:</w:t>
      </w:r>
    </w:p>
    <w:p w14:paraId="45F72200" w14:textId="77777777" w:rsidR="00F11CE2" w:rsidRDefault="00F11CE2" w:rsidP="00F11CE2">
      <w:pPr>
        <w:pStyle w:val="Lijstalinea"/>
        <w:numPr>
          <w:ilvl w:val="0"/>
          <w:numId w:val="234"/>
        </w:numPr>
      </w:pPr>
      <w:r>
        <w:t>Met een invoerparameter wordt een parameter doorgegeven aan de SP</w:t>
      </w:r>
    </w:p>
    <w:p w14:paraId="6A5B62FE" w14:textId="530572E5" w:rsidR="00D3548B" w:rsidRDefault="00F11CE2" w:rsidP="0080173C">
      <w:pPr>
        <w:pStyle w:val="Lijstalinea"/>
        <w:numPr>
          <w:ilvl w:val="0"/>
          <w:numId w:val="234"/>
        </w:numPr>
      </w:pPr>
      <w:r>
        <w:t>Met een output kun je mogelijk een waarde doorgeven aan de SP en een waarde terugkrijgen</w:t>
      </w:r>
    </w:p>
    <w:p w14:paraId="6632694F" w14:textId="12D019D9" w:rsidR="003B389D" w:rsidRDefault="006650D7" w:rsidP="006650D7">
      <w:pPr>
        <w:pStyle w:val="Kop3"/>
      </w:pPr>
      <w:bookmarkStart w:id="16" w:name="_Toc186116557"/>
      <w:r>
        <w:t>Error afhandeling</w:t>
      </w:r>
      <w:bookmarkEnd w:id="16"/>
    </w:p>
    <w:p w14:paraId="678FC193" w14:textId="04F7AA60" w:rsidR="00BC60AE" w:rsidRDefault="005B4DDF" w:rsidP="008D4353">
      <w:pPr>
        <w:pStyle w:val="Geenafstand"/>
      </w:pPr>
      <w:proofErr w:type="spellStart"/>
      <w:r>
        <w:t>Throw</w:t>
      </w:r>
      <w:proofErr w:type="spellEnd"/>
      <w:r w:rsidR="008D4353">
        <w:t>:</w:t>
      </w:r>
    </w:p>
    <w:p w14:paraId="4AA973FC" w14:textId="7F1ACBBC" w:rsidR="006C5547" w:rsidRPr="006C5547" w:rsidRDefault="006C5547" w:rsidP="006C5547">
      <w:pPr>
        <w:rPr>
          <w:lang w:val="en-GB"/>
        </w:rPr>
      </w:pPr>
      <w:r w:rsidRPr="006C5547">
        <w:rPr>
          <w:lang w:val="en-GB"/>
        </w:rPr>
        <w:t xml:space="preserve">CREATE OR ALTER PROCEDURE </w:t>
      </w:r>
      <w:proofErr w:type="spellStart"/>
      <w:r w:rsidR="007E7191" w:rsidRPr="006C5547">
        <w:rPr>
          <w:lang w:val="en-GB"/>
        </w:rPr>
        <w:t>deleteid</w:t>
      </w:r>
      <w:proofErr w:type="spellEnd"/>
    </w:p>
    <w:p w14:paraId="61D374A5" w14:textId="77777777" w:rsidR="006C5547" w:rsidRPr="006C5547" w:rsidRDefault="006C5547" w:rsidP="006C5547">
      <w:pPr>
        <w:rPr>
          <w:lang w:val="en-GB"/>
        </w:rPr>
      </w:pPr>
      <w:r w:rsidRPr="006C5547">
        <w:rPr>
          <w:lang w:val="en-GB"/>
        </w:rPr>
        <w:t xml:space="preserve">    @id INT</w:t>
      </w:r>
    </w:p>
    <w:p w14:paraId="082ED694" w14:textId="77777777" w:rsidR="006C5547" w:rsidRPr="006C5547" w:rsidRDefault="006C5547" w:rsidP="006C5547">
      <w:pPr>
        <w:rPr>
          <w:lang w:val="en-GB"/>
        </w:rPr>
      </w:pPr>
      <w:r w:rsidRPr="006C5547">
        <w:rPr>
          <w:lang w:val="en-GB"/>
        </w:rPr>
        <w:t>AS</w:t>
      </w:r>
    </w:p>
    <w:p w14:paraId="07EAB02E" w14:textId="77777777" w:rsidR="006C5547" w:rsidRPr="006C5547" w:rsidRDefault="006C5547" w:rsidP="006C5547">
      <w:pPr>
        <w:rPr>
          <w:lang w:val="en-GB"/>
        </w:rPr>
      </w:pPr>
      <w:r w:rsidRPr="006C5547">
        <w:rPr>
          <w:lang w:val="en-GB"/>
        </w:rPr>
        <w:t>BEGIN</w:t>
      </w:r>
    </w:p>
    <w:p w14:paraId="517581F8" w14:textId="77777777" w:rsidR="006C5547" w:rsidRPr="006C5547" w:rsidRDefault="006C5547" w:rsidP="006C5547">
      <w:pPr>
        <w:rPr>
          <w:lang w:val="en-GB"/>
        </w:rPr>
      </w:pPr>
      <w:r w:rsidRPr="006C5547">
        <w:rPr>
          <w:lang w:val="en-GB"/>
        </w:rPr>
        <w:t xml:space="preserve">    DECLARE @msg NVARCHAR(100);</w:t>
      </w:r>
    </w:p>
    <w:p w14:paraId="2407D5D8" w14:textId="77777777" w:rsidR="006C5547" w:rsidRPr="006C5547" w:rsidRDefault="006C5547" w:rsidP="006C5547">
      <w:pPr>
        <w:rPr>
          <w:lang w:val="en-GB"/>
        </w:rPr>
      </w:pPr>
    </w:p>
    <w:p w14:paraId="2DB063B6" w14:textId="77777777" w:rsidR="006C5547" w:rsidRPr="006C5547" w:rsidRDefault="006C5547" w:rsidP="006C5547">
      <w:pPr>
        <w:rPr>
          <w:lang w:val="en-GB"/>
        </w:rPr>
      </w:pPr>
      <w:r w:rsidRPr="006C5547">
        <w:rPr>
          <w:lang w:val="en-GB"/>
        </w:rPr>
        <w:t xml:space="preserve">    IF @id IS NULL</w:t>
      </w:r>
    </w:p>
    <w:p w14:paraId="62EDFA42" w14:textId="77777777" w:rsidR="006C5547" w:rsidRPr="006C5547" w:rsidRDefault="006C5547" w:rsidP="006C5547">
      <w:pPr>
        <w:rPr>
          <w:lang w:val="en-GB"/>
        </w:rPr>
      </w:pPr>
      <w:r w:rsidRPr="006C5547">
        <w:rPr>
          <w:lang w:val="en-GB"/>
        </w:rPr>
        <w:t xml:space="preserve">    BEGIN</w:t>
      </w:r>
    </w:p>
    <w:p w14:paraId="5EA69835" w14:textId="77777777" w:rsidR="006C5547" w:rsidRPr="006C5547" w:rsidRDefault="006C5547" w:rsidP="006C5547">
      <w:pPr>
        <w:rPr>
          <w:lang w:val="en-GB"/>
        </w:rPr>
      </w:pPr>
      <w:r w:rsidRPr="006C5547">
        <w:rPr>
          <w:lang w:val="en-GB"/>
        </w:rPr>
        <w:t xml:space="preserve">        SET @msg = </w:t>
      </w:r>
      <w:proofErr w:type="spellStart"/>
      <w:r w:rsidRPr="006C5547">
        <w:rPr>
          <w:lang w:val="en-GB"/>
        </w:rPr>
        <w:t>N'The</w:t>
      </w:r>
      <w:proofErr w:type="spellEnd"/>
      <w:r w:rsidRPr="006C5547">
        <w:rPr>
          <w:lang w:val="en-GB"/>
        </w:rPr>
        <w:t xml:space="preserve"> ID cannot be NULL.';</w:t>
      </w:r>
    </w:p>
    <w:p w14:paraId="382A081D" w14:textId="77777777" w:rsidR="006C5547" w:rsidRPr="006C5547" w:rsidRDefault="006C5547" w:rsidP="006C5547">
      <w:pPr>
        <w:rPr>
          <w:lang w:val="en-GB"/>
        </w:rPr>
      </w:pPr>
      <w:r w:rsidRPr="006C5547">
        <w:rPr>
          <w:lang w:val="en-GB"/>
        </w:rPr>
        <w:t xml:space="preserve">        THROW 50001, @msg, 1;</w:t>
      </w:r>
    </w:p>
    <w:p w14:paraId="3F8618BA" w14:textId="77777777" w:rsidR="006C5547" w:rsidRPr="006C5547" w:rsidRDefault="006C5547" w:rsidP="006C5547">
      <w:pPr>
        <w:rPr>
          <w:lang w:val="en-GB"/>
        </w:rPr>
      </w:pPr>
      <w:r w:rsidRPr="006C5547">
        <w:rPr>
          <w:lang w:val="en-GB"/>
        </w:rPr>
        <w:t xml:space="preserve">    END</w:t>
      </w:r>
    </w:p>
    <w:p w14:paraId="166F6965" w14:textId="77777777" w:rsidR="006C5547" w:rsidRPr="006C5547" w:rsidRDefault="006C5547" w:rsidP="006C5547">
      <w:pPr>
        <w:rPr>
          <w:lang w:val="en-GB"/>
        </w:rPr>
      </w:pPr>
    </w:p>
    <w:p w14:paraId="4CF7DB04" w14:textId="79388EE3" w:rsidR="006C5547" w:rsidRPr="006C5547" w:rsidRDefault="006C5547" w:rsidP="006C5547">
      <w:pPr>
        <w:rPr>
          <w:lang w:val="en-GB"/>
        </w:rPr>
      </w:pPr>
      <w:r w:rsidRPr="006C5547">
        <w:rPr>
          <w:lang w:val="en-GB"/>
        </w:rPr>
        <w:t xml:space="preserve">    DELETE FROM </w:t>
      </w:r>
      <w:r w:rsidR="0068571C">
        <w:rPr>
          <w:lang w:val="en-GB"/>
        </w:rPr>
        <w:t>Tabel</w:t>
      </w:r>
    </w:p>
    <w:p w14:paraId="5B99F4F4" w14:textId="1F5A15AE" w:rsidR="006C5547" w:rsidRPr="006C5547" w:rsidRDefault="006C5547" w:rsidP="006C5547">
      <w:pPr>
        <w:rPr>
          <w:lang w:val="en-GB"/>
        </w:rPr>
      </w:pPr>
      <w:r w:rsidRPr="006C5547">
        <w:rPr>
          <w:lang w:val="en-GB"/>
        </w:rPr>
        <w:t xml:space="preserve">    WHERE </w:t>
      </w:r>
      <w:proofErr w:type="spellStart"/>
      <w:r w:rsidR="007E7191">
        <w:rPr>
          <w:lang w:val="en-GB"/>
        </w:rPr>
        <w:t>tabelrij</w:t>
      </w:r>
      <w:proofErr w:type="spellEnd"/>
      <w:r w:rsidRPr="006C5547">
        <w:rPr>
          <w:lang w:val="en-GB"/>
        </w:rPr>
        <w:t xml:space="preserve"> = @id;</w:t>
      </w:r>
    </w:p>
    <w:p w14:paraId="3C571FF0" w14:textId="77777777" w:rsidR="006C5547" w:rsidRPr="006C5547" w:rsidRDefault="006C5547" w:rsidP="006C5547">
      <w:pPr>
        <w:rPr>
          <w:lang w:val="en-GB"/>
        </w:rPr>
      </w:pPr>
    </w:p>
    <w:p w14:paraId="0EBB1AFA" w14:textId="77777777" w:rsidR="006C5547" w:rsidRPr="006C5547" w:rsidRDefault="006C5547" w:rsidP="006C5547">
      <w:pPr>
        <w:rPr>
          <w:lang w:val="en-GB"/>
        </w:rPr>
      </w:pPr>
      <w:r w:rsidRPr="006C5547">
        <w:rPr>
          <w:lang w:val="en-GB"/>
        </w:rPr>
        <w:t xml:space="preserve">    IF @@ROWCOUNT = 0</w:t>
      </w:r>
    </w:p>
    <w:p w14:paraId="3B069B66" w14:textId="77777777" w:rsidR="006C5547" w:rsidRPr="006C5547" w:rsidRDefault="006C5547" w:rsidP="006C5547">
      <w:pPr>
        <w:rPr>
          <w:lang w:val="en-GB"/>
        </w:rPr>
      </w:pPr>
      <w:r w:rsidRPr="006C5547">
        <w:rPr>
          <w:lang w:val="en-GB"/>
        </w:rPr>
        <w:t xml:space="preserve">    BEGIN</w:t>
      </w:r>
    </w:p>
    <w:p w14:paraId="078462D6" w14:textId="0DA77572" w:rsidR="006C5547" w:rsidRPr="006C5547" w:rsidRDefault="006C5547" w:rsidP="006C5547">
      <w:pPr>
        <w:rPr>
          <w:lang w:val="en-GB"/>
        </w:rPr>
      </w:pPr>
      <w:r w:rsidRPr="006C5547">
        <w:rPr>
          <w:lang w:val="en-GB"/>
        </w:rPr>
        <w:t xml:space="preserve">        SET @msg = 'No record found with the specified ID.';</w:t>
      </w:r>
    </w:p>
    <w:p w14:paraId="7CD069DB" w14:textId="77777777" w:rsidR="006C5547" w:rsidRPr="006C5547" w:rsidRDefault="006C5547" w:rsidP="006C5547">
      <w:pPr>
        <w:rPr>
          <w:lang w:val="en-GB"/>
        </w:rPr>
      </w:pPr>
      <w:r w:rsidRPr="006C5547">
        <w:rPr>
          <w:lang w:val="en-GB"/>
        </w:rPr>
        <w:t xml:space="preserve">        THROW 50002, @msg, 1;</w:t>
      </w:r>
    </w:p>
    <w:p w14:paraId="6279E6A6" w14:textId="77777777" w:rsidR="006C5547" w:rsidRPr="006C5547" w:rsidRDefault="006C5547" w:rsidP="006C5547">
      <w:pPr>
        <w:rPr>
          <w:lang w:val="en-GB"/>
        </w:rPr>
      </w:pPr>
      <w:r w:rsidRPr="006C5547">
        <w:rPr>
          <w:lang w:val="en-GB"/>
        </w:rPr>
        <w:t xml:space="preserve">    END</w:t>
      </w:r>
    </w:p>
    <w:p w14:paraId="3944F761" w14:textId="79926450" w:rsidR="008D4353" w:rsidRPr="00555E30" w:rsidRDefault="006C5547" w:rsidP="006C5547">
      <w:pPr>
        <w:rPr>
          <w:lang w:val="en-GB"/>
        </w:rPr>
      </w:pPr>
      <w:r w:rsidRPr="006C5547">
        <w:rPr>
          <w:lang w:val="en-GB"/>
        </w:rPr>
        <w:t>END;</w:t>
      </w:r>
    </w:p>
    <w:p w14:paraId="76C290EB" w14:textId="77777777" w:rsidR="00E709D8" w:rsidRPr="00555E30" w:rsidRDefault="00E709D8" w:rsidP="00BC60AE">
      <w:pPr>
        <w:rPr>
          <w:lang w:val="en-GB"/>
        </w:rPr>
      </w:pPr>
    </w:p>
    <w:p w14:paraId="182F57E9" w14:textId="0DF8BCE5" w:rsidR="00BC60AE" w:rsidRPr="00BC60AE" w:rsidRDefault="00BC60AE" w:rsidP="00E709D8">
      <w:pPr>
        <w:pStyle w:val="Kop3"/>
      </w:pPr>
      <w:bookmarkStart w:id="17" w:name="_Toc186116558"/>
      <w:r>
        <w:lastRenderedPageBreak/>
        <w:t xml:space="preserve">Oproepen van een </w:t>
      </w:r>
      <w:proofErr w:type="spellStart"/>
      <w:r>
        <w:t>stored</w:t>
      </w:r>
      <w:proofErr w:type="spellEnd"/>
      <w:r>
        <w:t xml:space="preserve"> procedure</w:t>
      </w:r>
      <w:bookmarkEnd w:id="17"/>
    </w:p>
    <w:p w14:paraId="15F7DF29" w14:textId="05216E00" w:rsidR="00057288" w:rsidRDefault="007E7191" w:rsidP="0005728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r w:rsidR="00057288">
        <w:rPr>
          <w:rFonts w:ascii="Consolas" w:hAnsi="Consolas" w:cs="Consolas"/>
          <w:color w:val="000000"/>
          <w:sz w:val="19"/>
          <w:szCs w:val="19"/>
        </w:rPr>
        <w:t xml:space="preserve"> </w:t>
      </w:r>
      <w:r w:rsidR="00057288">
        <w:rPr>
          <w:rFonts w:ascii="Consolas" w:hAnsi="Consolas" w:cs="Consolas"/>
          <w:color w:val="0000FF"/>
          <w:sz w:val="19"/>
          <w:szCs w:val="19"/>
        </w:rPr>
        <w:t>transaction</w:t>
      </w:r>
    </w:p>
    <w:p w14:paraId="6138EDA7" w14:textId="54CD9B3D" w:rsidR="00057288" w:rsidRPr="00057288" w:rsidRDefault="00057288" w:rsidP="00057288">
      <w:pPr>
        <w:autoSpaceDE w:val="0"/>
        <w:autoSpaceDN w:val="0"/>
        <w:adjustRightInd w:val="0"/>
        <w:jc w:val="left"/>
        <w:rPr>
          <w:rFonts w:ascii="Consolas" w:hAnsi="Consolas" w:cs="Consolas"/>
          <w:color w:val="000000"/>
          <w:sz w:val="19"/>
          <w:szCs w:val="19"/>
          <w:lang w:val="en-GB"/>
        </w:rPr>
      </w:pPr>
      <w:r w:rsidRPr="00057288">
        <w:rPr>
          <w:rFonts w:ascii="Consolas" w:hAnsi="Consolas" w:cs="Consolas"/>
          <w:color w:val="000000"/>
          <w:sz w:val="19"/>
          <w:szCs w:val="19"/>
          <w:lang w:val="en-GB"/>
        </w:rPr>
        <w:tab/>
      </w:r>
      <w:r w:rsidR="007E7191" w:rsidRPr="00057288">
        <w:rPr>
          <w:rFonts w:ascii="Consolas" w:hAnsi="Consolas" w:cs="Consolas"/>
          <w:color w:val="0000FF"/>
          <w:sz w:val="19"/>
          <w:szCs w:val="19"/>
          <w:lang w:val="en-GB"/>
        </w:rPr>
        <w:t>Declare</w:t>
      </w:r>
      <w:r w:rsidRPr="00057288">
        <w:rPr>
          <w:rFonts w:ascii="Consolas" w:hAnsi="Consolas" w:cs="Consolas"/>
          <w:color w:val="000000"/>
          <w:sz w:val="19"/>
          <w:szCs w:val="19"/>
          <w:lang w:val="en-GB"/>
        </w:rPr>
        <w:t xml:space="preserve"> @</w:t>
      </w:r>
      <w:r w:rsidR="007E7191" w:rsidRPr="00057288">
        <w:rPr>
          <w:rFonts w:ascii="Consolas" w:hAnsi="Consolas" w:cs="Consolas"/>
          <w:color w:val="000000"/>
          <w:sz w:val="19"/>
          <w:szCs w:val="19"/>
          <w:lang w:val="en-GB"/>
        </w:rPr>
        <w:t xml:space="preserve">companynamee </w:t>
      </w:r>
      <w:r w:rsidRPr="00057288">
        <w:rPr>
          <w:rFonts w:ascii="Consolas" w:hAnsi="Consolas" w:cs="Consolas"/>
          <w:color w:val="0000FF"/>
          <w:sz w:val="19"/>
          <w:szCs w:val="19"/>
          <w:lang w:val="en-GB"/>
        </w:rPr>
        <w:t>NVARCHAR</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40</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 xml:space="preserve"> @Num </w:t>
      </w:r>
      <w:r w:rsidRPr="00057288">
        <w:rPr>
          <w:rFonts w:ascii="Consolas" w:hAnsi="Consolas" w:cs="Consolas"/>
          <w:color w:val="0000FF"/>
          <w:sz w:val="19"/>
          <w:szCs w:val="19"/>
          <w:lang w:val="en-GB"/>
        </w:rPr>
        <w:t>int</w:t>
      </w:r>
      <w:r w:rsidRPr="00057288">
        <w:rPr>
          <w:rFonts w:ascii="Consolas" w:hAnsi="Consolas" w:cs="Consolas"/>
          <w:color w:val="808080"/>
          <w:sz w:val="19"/>
          <w:szCs w:val="19"/>
          <w:lang w:val="en-GB"/>
        </w:rPr>
        <w:t>;</w:t>
      </w:r>
    </w:p>
    <w:p w14:paraId="6001FDA0" w14:textId="3F05A35B" w:rsidR="00057288" w:rsidRPr="00057288" w:rsidRDefault="00057288" w:rsidP="00057288">
      <w:pPr>
        <w:autoSpaceDE w:val="0"/>
        <w:autoSpaceDN w:val="0"/>
        <w:adjustRightInd w:val="0"/>
        <w:jc w:val="left"/>
        <w:rPr>
          <w:rFonts w:ascii="Consolas" w:hAnsi="Consolas" w:cs="Consolas"/>
          <w:color w:val="000000"/>
          <w:sz w:val="19"/>
          <w:szCs w:val="19"/>
          <w:lang w:val="en-GB"/>
        </w:rPr>
      </w:pPr>
      <w:r w:rsidRPr="00057288">
        <w:rPr>
          <w:rFonts w:ascii="Consolas" w:hAnsi="Consolas" w:cs="Consolas"/>
          <w:color w:val="000000"/>
          <w:sz w:val="19"/>
          <w:szCs w:val="19"/>
          <w:lang w:val="en-GB"/>
        </w:rPr>
        <w:tab/>
      </w:r>
      <w:r w:rsidR="007E7191" w:rsidRPr="00057288">
        <w:rPr>
          <w:rFonts w:ascii="Consolas" w:hAnsi="Consolas" w:cs="Consolas"/>
          <w:color w:val="0000FF"/>
          <w:sz w:val="19"/>
          <w:szCs w:val="19"/>
          <w:lang w:val="en-GB"/>
        </w:rPr>
        <w:t>Begin</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try</w:t>
      </w:r>
    </w:p>
    <w:p w14:paraId="476BDAC9" w14:textId="42A05CD8" w:rsidR="00057288" w:rsidRPr="00057288" w:rsidRDefault="00057288" w:rsidP="00057288">
      <w:pPr>
        <w:autoSpaceDE w:val="0"/>
        <w:autoSpaceDN w:val="0"/>
        <w:adjustRightInd w:val="0"/>
        <w:jc w:val="left"/>
        <w:rPr>
          <w:rFonts w:ascii="Consolas" w:hAnsi="Consolas" w:cs="Consolas"/>
          <w:color w:val="000000"/>
          <w:sz w:val="19"/>
          <w:szCs w:val="19"/>
          <w:lang w:val="en-GB"/>
        </w:rPr>
      </w:pPr>
      <w:r w:rsidRPr="00057288">
        <w:rPr>
          <w:rFonts w:ascii="Consolas" w:hAnsi="Consolas" w:cs="Consolas"/>
          <w:color w:val="000000"/>
          <w:sz w:val="19"/>
          <w:szCs w:val="19"/>
          <w:lang w:val="en-GB"/>
        </w:rPr>
        <w:tab/>
      </w:r>
      <w:r w:rsidRPr="00057288">
        <w:rPr>
          <w:rFonts w:ascii="Consolas" w:hAnsi="Consolas" w:cs="Consolas"/>
          <w:color w:val="000000"/>
          <w:sz w:val="19"/>
          <w:szCs w:val="19"/>
          <w:lang w:val="en-GB"/>
        </w:rPr>
        <w:tab/>
      </w:r>
      <w:r w:rsidR="007E7191" w:rsidRPr="00057288">
        <w:rPr>
          <w:rFonts w:ascii="Consolas" w:hAnsi="Consolas" w:cs="Consolas"/>
          <w:color w:val="0000FF"/>
          <w:sz w:val="19"/>
          <w:szCs w:val="19"/>
          <w:lang w:val="en-GB"/>
        </w:rPr>
        <w:t>Exec</w:t>
      </w:r>
      <w:r w:rsidRPr="00057288">
        <w:rPr>
          <w:rFonts w:ascii="Consolas" w:hAnsi="Consolas" w:cs="Consolas"/>
          <w:color w:val="000000"/>
          <w:sz w:val="19"/>
          <w:szCs w:val="19"/>
          <w:lang w:val="en-GB"/>
        </w:rPr>
        <w:t xml:space="preserve"> </w:t>
      </w:r>
      <w:proofErr w:type="spellStart"/>
      <w:r w:rsidR="007E7191" w:rsidRPr="00057288">
        <w:rPr>
          <w:rFonts w:ascii="Consolas" w:hAnsi="Consolas" w:cs="Consolas"/>
          <w:color w:val="000000"/>
          <w:sz w:val="19"/>
          <w:szCs w:val="19"/>
          <w:lang w:val="en-GB"/>
        </w:rPr>
        <w:t>contactcustomers</w:t>
      </w:r>
      <w:proofErr w:type="spellEnd"/>
      <w:r w:rsidRPr="00057288">
        <w:rPr>
          <w:rFonts w:ascii="Consolas" w:hAnsi="Consolas" w:cs="Consolas"/>
          <w:color w:val="0000FF"/>
          <w:sz w:val="19"/>
          <w:szCs w:val="19"/>
          <w:lang w:val="en-GB"/>
        </w:rPr>
        <w:t xml:space="preserve"> </w:t>
      </w:r>
      <w:r w:rsidRPr="00057288">
        <w:rPr>
          <w:rFonts w:ascii="Consolas" w:hAnsi="Consolas" w:cs="Consolas"/>
          <w:color w:val="000000"/>
          <w:sz w:val="19"/>
          <w:szCs w:val="19"/>
          <w:lang w:val="en-GB"/>
        </w:rPr>
        <w:t>@</w:t>
      </w:r>
      <w:r w:rsidR="007E7191" w:rsidRPr="00057288">
        <w:rPr>
          <w:rFonts w:ascii="Consolas" w:hAnsi="Consolas" w:cs="Consolas"/>
          <w:color w:val="000000"/>
          <w:sz w:val="19"/>
          <w:szCs w:val="19"/>
          <w:lang w:val="en-GB"/>
        </w:rPr>
        <w:t>companynamee</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 xml:space="preserve"> </w:t>
      </w:r>
      <w:r w:rsidRPr="00057288">
        <w:rPr>
          <w:rFonts w:ascii="Consolas" w:hAnsi="Consolas" w:cs="Consolas"/>
          <w:color w:val="FF00FF"/>
          <w:sz w:val="19"/>
          <w:szCs w:val="19"/>
          <w:lang w:val="en-GB"/>
        </w:rPr>
        <w:t>str</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@Num</w:t>
      </w:r>
      <w:r w:rsidRPr="00057288">
        <w:rPr>
          <w:rFonts w:ascii="Consolas" w:hAnsi="Consolas" w:cs="Consolas"/>
          <w:color w:val="808080"/>
          <w:sz w:val="19"/>
          <w:szCs w:val="19"/>
          <w:lang w:val="en-GB"/>
        </w:rPr>
        <w:t>)</w:t>
      </w:r>
    </w:p>
    <w:p w14:paraId="0FB52DEF" w14:textId="774E1DBF" w:rsidR="00057288" w:rsidRDefault="00057288" w:rsidP="00057288">
      <w:pPr>
        <w:autoSpaceDE w:val="0"/>
        <w:autoSpaceDN w:val="0"/>
        <w:adjustRightInd w:val="0"/>
        <w:jc w:val="left"/>
        <w:rPr>
          <w:rFonts w:ascii="Consolas" w:hAnsi="Consolas" w:cs="Consolas"/>
          <w:color w:val="000000"/>
          <w:sz w:val="19"/>
          <w:szCs w:val="19"/>
        </w:rPr>
      </w:pPr>
      <w:r w:rsidRPr="00057288">
        <w:rPr>
          <w:rFonts w:ascii="Consolas" w:hAnsi="Consolas" w:cs="Consolas"/>
          <w:color w:val="000000"/>
          <w:sz w:val="19"/>
          <w:szCs w:val="19"/>
          <w:lang w:val="en-GB"/>
        </w:rPr>
        <w:tab/>
      </w:r>
      <w:r w:rsidRPr="00057288">
        <w:rPr>
          <w:rFonts w:ascii="Consolas" w:hAnsi="Consolas" w:cs="Consolas"/>
          <w:color w:val="000000"/>
          <w:sz w:val="19"/>
          <w:szCs w:val="19"/>
          <w:lang w:val="en-GB"/>
        </w:rPr>
        <w:tab/>
      </w:r>
      <w:r w:rsidR="007E7191">
        <w:rPr>
          <w:rFonts w:ascii="Consolas" w:hAnsi="Consolas" w:cs="Consolas"/>
          <w:color w:val="0000FF"/>
          <w:sz w:val="19"/>
          <w:szCs w:val="19"/>
        </w:rPr>
        <w:t>Set</w:t>
      </w:r>
      <w:r>
        <w:rPr>
          <w:rFonts w:ascii="Consolas" w:hAnsi="Consolas" w:cs="Consolas"/>
          <w:color w:val="000000"/>
          <w:sz w:val="19"/>
          <w:szCs w:val="19"/>
        </w:rPr>
        <w:t xml:space="preserve"> @</w:t>
      </w:r>
      <w:r w:rsidR="007E7191">
        <w:rPr>
          <w:rFonts w:ascii="Consolas" w:hAnsi="Consolas" w:cs="Consolas"/>
          <w:color w:val="000000"/>
          <w:sz w:val="19"/>
          <w:szCs w:val="19"/>
        </w:rPr>
        <w:t xml:space="preserve">companynamee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 Claes'</w:t>
      </w:r>
    </w:p>
    <w:p w14:paraId="34AFE64B" w14:textId="2332283D" w:rsidR="00057288" w:rsidRDefault="00057288" w:rsidP="0005728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7E7191">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'Aantal klanten: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str</w:t>
      </w:r>
      <w:proofErr w:type="spellEnd"/>
      <w:r>
        <w:rPr>
          <w:rFonts w:ascii="Consolas" w:hAnsi="Consolas" w:cs="Consolas"/>
          <w:color w:val="808080"/>
          <w:sz w:val="19"/>
          <w:szCs w:val="19"/>
        </w:rPr>
        <w:t>(</w:t>
      </w:r>
      <w:r>
        <w:rPr>
          <w:rFonts w:ascii="Consolas" w:hAnsi="Consolas" w:cs="Consolas"/>
          <w:color w:val="000000"/>
          <w:sz w:val="19"/>
          <w:szCs w:val="19"/>
        </w:rPr>
        <w:t>@Num</w:t>
      </w:r>
      <w:r>
        <w:rPr>
          <w:rFonts w:ascii="Consolas" w:hAnsi="Consolas" w:cs="Consolas"/>
          <w:color w:val="808080"/>
          <w:sz w:val="19"/>
          <w:szCs w:val="19"/>
        </w:rPr>
        <w:t>)</w:t>
      </w:r>
    </w:p>
    <w:p w14:paraId="2F573121" w14:textId="372BE53C" w:rsidR="006650D7" w:rsidRDefault="00057288" w:rsidP="00057288">
      <w:pPr>
        <w:rPr>
          <w:rFonts w:ascii="Consolas" w:hAnsi="Consolas" w:cs="Consolas"/>
          <w:color w:val="0000FF"/>
          <w:sz w:val="19"/>
          <w:szCs w:val="19"/>
          <w:lang w:val="en-GB"/>
        </w:rPr>
      </w:pPr>
      <w:r>
        <w:rPr>
          <w:rFonts w:ascii="Consolas" w:hAnsi="Consolas" w:cs="Consolas"/>
          <w:color w:val="000000"/>
          <w:sz w:val="19"/>
          <w:szCs w:val="19"/>
        </w:rPr>
        <w:tab/>
      </w:r>
      <w:r w:rsidR="007E7191" w:rsidRPr="00057288">
        <w:rPr>
          <w:rFonts w:ascii="Consolas" w:hAnsi="Consolas" w:cs="Consolas"/>
          <w:color w:val="0000FF"/>
          <w:sz w:val="19"/>
          <w:szCs w:val="19"/>
          <w:lang w:val="en-GB"/>
        </w:rPr>
        <w:t>End</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try</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begin</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catch</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end</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catch</w:t>
      </w:r>
    </w:p>
    <w:p w14:paraId="6D40A7A8" w14:textId="424460E2" w:rsidR="00057288" w:rsidRPr="007E7191" w:rsidRDefault="007E7191" w:rsidP="00057288">
      <w:r w:rsidRPr="007E7191">
        <w:rPr>
          <w:rFonts w:ascii="Consolas" w:hAnsi="Consolas" w:cs="Consolas"/>
          <w:color w:val="0000FF"/>
          <w:sz w:val="19"/>
          <w:szCs w:val="19"/>
        </w:rPr>
        <w:t>E</w:t>
      </w:r>
      <w:r w:rsidR="00057288" w:rsidRPr="007E7191">
        <w:rPr>
          <w:rFonts w:ascii="Consolas" w:hAnsi="Consolas" w:cs="Consolas"/>
          <w:color w:val="0000FF"/>
          <w:sz w:val="19"/>
          <w:szCs w:val="19"/>
        </w:rPr>
        <w:t>nd catch</w:t>
      </w:r>
    </w:p>
    <w:p w14:paraId="1C22F33B" w14:textId="77777777" w:rsidR="00CA2C95" w:rsidRPr="007E7191" w:rsidRDefault="00CA2C95" w:rsidP="00CA2C95"/>
    <w:p w14:paraId="15EE56DB" w14:textId="312202B0" w:rsidR="00CA2C95" w:rsidRDefault="00CA2C95" w:rsidP="00CA2C95">
      <w:pPr>
        <w:pStyle w:val="Geenafstand"/>
      </w:pPr>
      <w:r>
        <w:t xml:space="preserve">Dit is hoe een algemene </w:t>
      </w:r>
      <w:proofErr w:type="spellStart"/>
      <w:r>
        <w:t>stored</w:t>
      </w:r>
      <w:proofErr w:type="spellEnd"/>
      <w:r>
        <w:t xml:space="preserve"> procedure er uit ziet, als je dit snapt heb je al veel mee:</w:t>
      </w:r>
    </w:p>
    <w:p w14:paraId="5360373D" w14:textId="6F72429A" w:rsidR="00E03F9E" w:rsidRDefault="00CA2C95" w:rsidP="00CA2C95">
      <w:r w:rsidRPr="00CA2C95">
        <w:rPr>
          <w:noProof/>
        </w:rPr>
        <w:drawing>
          <wp:inline distT="0" distB="0" distL="0" distR="0" wp14:anchorId="6D9293B2" wp14:editId="2E58A234">
            <wp:extent cx="4775200" cy="2180995"/>
            <wp:effectExtent l="0" t="0" r="6350" b="0"/>
            <wp:docPr id="1390122812" name="Afbeelding 1" descr="Afbeelding met tekst, software, Lettertyp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2812" name="Afbeelding 1" descr="Afbeelding met tekst, software, Lettertype, Webpagina&#10;&#10;Automatisch gegenereerde beschrijving"/>
                    <pic:cNvPicPr/>
                  </pic:nvPicPr>
                  <pic:blipFill>
                    <a:blip r:embed="rId15"/>
                    <a:stretch>
                      <a:fillRect/>
                    </a:stretch>
                  </pic:blipFill>
                  <pic:spPr>
                    <a:xfrm>
                      <a:off x="0" y="0"/>
                      <a:ext cx="4775200" cy="2180995"/>
                    </a:xfrm>
                    <a:prstGeom prst="rect">
                      <a:avLst/>
                    </a:prstGeom>
                  </pic:spPr>
                </pic:pic>
              </a:graphicData>
            </a:graphic>
          </wp:inline>
        </w:drawing>
      </w:r>
    </w:p>
    <w:p w14:paraId="40488B20" w14:textId="464BB600" w:rsidR="00E03F9E" w:rsidRDefault="00E03F9E" w:rsidP="00E03F9E">
      <w:pPr>
        <w:pStyle w:val="Kop2"/>
      </w:pPr>
      <w:bookmarkStart w:id="18" w:name="_Toc186116559"/>
      <w:proofErr w:type="spellStart"/>
      <w:r>
        <w:t>Functions</w:t>
      </w:r>
      <w:bookmarkEnd w:id="18"/>
      <w:proofErr w:type="spellEnd"/>
    </w:p>
    <w:p w14:paraId="63848AC5" w14:textId="7C8CC3D4" w:rsidR="00E03F9E" w:rsidRDefault="00E03F9E" w:rsidP="005032E7">
      <w:pPr>
        <w:pStyle w:val="Geenafstand"/>
      </w:pPr>
      <w:r>
        <w:t>Functie:</w:t>
      </w:r>
    </w:p>
    <w:p w14:paraId="4FFF4586" w14:textId="21EABA45" w:rsidR="00E03F9E" w:rsidRDefault="00A3084A" w:rsidP="005032E7">
      <w:pPr>
        <w:pStyle w:val="Lijstalinea"/>
        <w:numPr>
          <w:ilvl w:val="0"/>
          <w:numId w:val="271"/>
        </w:numPr>
      </w:pPr>
      <w:r>
        <w:t>Zowel</w:t>
      </w:r>
      <w:r w:rsidR="005032E7">
        <w:t xml:space="preserve"> functies als </w:t>
      </w:r>
      <w:proofErr w:type="spellStart"/>
      <w:r w:rsidR="005032E7">
        <w:t>stored</w:t>
      </w:r>
      <w:proofErr w:type="spellEnd"/>
      <w:r w:rsidR="005032E7">
        <w:t xml:space="preserve"> procedures worden opgeslagen in de database maar er zijn een paar verschillen</w:t>
      </w:r>
    </w:p>
    <w:p w14:paraId="14F2C01F" w14:textId="0A78C608" w:rsidR="005032E7" w:rsidRDefault="005032E7" w:rsidP="005032E7">
      <w:pPr>
        <w:pStyle w:val="Lijstalinea"/>
        <w:numPr>
          <w:ilvl w:val="0"/>
          <w:numId w:val="271"/>
        </w:numPr>
      </w:pPr>
      <w:r>
        <w:t xml:space="preserve">Hier moet je bv. </w:t>
      </w:r>
      <w:r w:rsidR="007E7191">
        <w:t>Specificeren</w:t>
      </w:r>
      <w:r>
        <w:t xml:space="preserve"> wat de functie retourneert.</w:t>
      </w:r>
    </w:p>
    <w:p w14:paraId="57B9347F" w14:textId="6ABDC0C8" w:rsidR="00FB7E77" w:rsidRDefault="00FB7E77" w:rsidP="005032E7">
      <w:pPr>
        <w:pStyle w:val="Lijstalinea"/>
        <w:numPr>
          <w:ilvl w:val="0"/>
          <w:numId w:val="271"/>
        </w:numPr>
      </w:pPr>
      <w:r>
        <w:t>Je kan een functie aanroepen binnenin een select-statement</w:t>
      </w:r>
    </w:p>
    <w:p w14:paraId="00839F87" w14:textId="311F3358" w:rsidR="00FB7E77" w:rsidRDefault="007E7191" w:rsidP="00FB7E77">
      <w:pPr>
        <w:pStyle w:val="Lijstalinea"/>
        <w:numPr>
          <w:ilvl w:val="1"/>
          <w:numId w:val="271"/>
        </w:numPr>
      </w:pPr>
      <w:proofErr w:type="spellStart"/>
      <w:r>
        <w:t>Dbo</w:t>
      </w:r>
      <w:r w:rsidR="00FB7E77">
        <w:t>.</w:t>
      </w:r>
      <w:r>
        <w:t>naamfunctie</w:t>
      </w:r>
      <w:proofErr w:type="spellEnd"/>
      <w:r w:rsidR="0004138E">
        <w:t>(</w:t>
      </w:r>
      <w:r>
        <w:t>naamkolom</w:t>
      </w:r>
      <w:r w:rsidR="0004138E">
        <w:t xml:space="preserve">) as </w:t>
      </w:r>
      <w:proofErr w:type="spellStart"/>
      <w:r>
        <w:t>berekennetto</w:t>
      </w:r>
      <w:proofErr w:type="spellEnd"/>
    </w:p>
    <w:p w14:paraId="20DF3320" w14:textId="66503A53" w:rsidR="007D3195" w:rsidRDefault="007D3195" w:rsidP="007D3195">
      <w:pPr>
        <w:pStyle w:val="Lijstalinea"/>
        <w:numPr>
          <w:ilvl w:val="0"/>
          <w:numId w:val="271"/>
        </w:numPr>
      </w:pPr>
      <w:r>
        <w:t xml:space="preserve">Je kan hem ook oproepen via een </w:t>
      </w:r>
      <w:proofErr w:type="spellStart"/>
      <w:r>
        <w:t>join</w:t>
      </w:r>
      <w:proofErr w:type="spellEnd"/>
      <w:r>
        <w:t>, maar dit moet niet</w:t>
      </w:r>
    </w:p>
    <w:p w14:paraId="6D88A3F6" w14:textId="77777777" w:rsidR="00091A62" w:rsidRDefault="00091A62" w:rsidP="00091A62"/>
    <w:p w14:paraId="5A9CCE96" w14:textId="5E741098" w:rsidR="0082223E" w:rsidRPr="0082223E" w:rsidRDefault="0082223E" w:rsidP="0082223E">
      <w:pPr>
        <w:pStyle w:val="Geenafstand"/>
        <w:rPr>
          <w:lang w:val="en-GB"/>
        </w:rPr>
      </w:pPr>
      <w:proofErr w:type="spellStart"/>
      <w:r>
        <w:rPr>
          <w:lang w:val="en-GB"/>
        </w:rPr>
        <w:t>Structuur</w:t>
      </w:r>
      <w:proofErr w:type="spellEnd"/>
      <w:r>
        <w:rPr>
          <w:lang w:val="en-GB"/>
        </w:rPr>
        <w:t>:</w:t>
      </w:r>
    </w:p>
    <w:p w14:paraId="2CA2BEEA" w14:textId="7434D3E0" w:rsidR="0082223E" w:rsidRDefault="00DC1DCD" w:rsidP="00DC1DCD">
      <w:pPr>
        <w:rPr>
          <w:lang w:val="en-GB"/>
        </w:rPr>
      </w:pPr>
      <w:r w:rsidRPr="00DC1DCD">
        <w:rPr>
          <w:lang w:val="en-GB"/>
        </w:rPr>
        <w:t xml:space="preserve">CREATE OR ALTER FUNCTION </w:t>
      </w:r>
      <w:proofErr w:type="spellStart"/>
      <w:r w:rsidR="007E7191" w:rsidRPr="00DC1DCD">
        <w:rPr>
          <w:lang w:val="en-GB"/>
        </w:rPr>
        <w:t>calculatenettopermonth</w:t>
      </w:r>
      <w:proofErr w:type="spellEnd"/>
      <w:r w:rsidR="007E7191" w:rsidRPr="00DC1DCD">
        <w:rPr>
          <w:lang w:val="en-GB"/>
        </w:rPr>
        <w:t xml:space="preserve"> </w:t>
      </w:r>
      <w:r w:rsidRPr="00DC1DCD">
        <w:rPr>
          <w:lang w:val="en-GB"/>
        </w:rPr>
        <w:t xml:space="preserve">(@salary Money) </w:t>
      </w:r>
    </w:p>
    <w:p w14:paraId="779E605F" w14:textId="77777777" w:rsidR="00DC1DCD" w:rsidRDefault="00DC1DCD" w:rsidP="00DC1DCD">
      <w:pPr>
        <w:rPr>
          <w:lang w:val="en-GB"/>
        </w:rPr>
      </w:pPr>
      <w:r w:rsidRPr="00DC1DCD">
        <w:rPr>
          <w:lang w:val="en-GB"/>
        </w:rPr>
        <w:t xml:space="preserve">RETURNS Money </w:t>
      </w:r>
    </w:p>
    <w:p w14:paraId="78AF98E5" w14:textId="77777777" w:rsidR="00DC1DCD" w:rsidRDefault="00DC1DCD" w:rsidP="00DC1DCD">
      <w:pPr>
        <w:rPr>
          <w:lang w:val="en-GB"/>
        </w:rPr>
      </w:pPr>
      <w:r w:rsidRPr="00DC1DCD">
        <w:rPr>
          <w:lang w:val="en-GB"/>
        </w:rPr>
        <w:t xml:space="preserve">AS BEGIN </w:t>
      </w:r>
    </w:p>
    <w:p w14:paraId="5DFE15C4" w14:textId="77777777" w:rsidR="00DC1DCD" w:rsidRDefault="00DC1DCD" w:rsidP="00DC1DCD">
      <w:pPr>
        <w:ind w:firstLine="578"/>
        <w:rPr>
          <w:lang w:val="en-GB"/>
        </w:rPr>
      </w:pPr>
      <w:r w:rsidRPr="00DC1DCD">
        <w:rPr>
          <w:lang w:val="en-GB"/>
        </w:rPr>
        <w:t xml:space="preserve">RETURN </w:t>
      </w:r>
    </w:p>
    <w:p w14:paraId="264C4545" w14:textId="2DA99677" w:rsidR="00DC1DCD" w:rsidRPr="007E7191" w:rsidRDefault="00DC1DCD" w:rsidP="00DC1DCD">
      <w:pPr>
        <w:ind w:left="578" w:firstLine="708"/>
      </w:pPr>
      <w:r w:rsidRPr="007E7191">
        <w:rPr>
          <w:lang w:val="en-GB"/>
        </w:rPr>
        <w:t xml:space="preserve">CASE -- </w:t>
      </w:r>
      <w:proofErr w:type="spellStart"/>
      <w:r w:rsidRPr="007E7191">
        <w:rPr>
          <w:lang w:val="en-GB"/>
        </w:rPr>
        <w:t>kan</w:t>
      </w:r>
      <w:proofErr w:type="spellEnd"/>
      <w:r w:rsidRPr="007E7191">
        <w:rPr>
          <w:lang w:val="en-GB"/>
        </w:rPr>
        <w:t xml:space="preserve"> </w:t>
      </w:r>
      <w:proofErr w:type="spellStart"/>
      <w:r w:rsidRPr="007E7191">
        <w:rPr>
          <w:lang w:val="en-GB"/>
        </w:rPr>
        <w:t>ook</w:t>
      </w:r>
      <w:proofErr w:type="spellEnd"/>
      <w:r w:rsidRPr="007E7191">
        <w:rPr>
          <w:lang w:val="en-GB"/>
        </w:rPr>
        <w:t xml:space="preserve"> met IF ... </w:t>
      </w:r>
      <w:r w:rsidRPr="007E7191">
        <w:t>ELSE ... THEN maar dit is mooier</w:t>
      </w:r>
    </w:p>
    <w:p w14:paraId="40D92A32" w14:textId="77777777" w:rsidR="00DC1DCD" w:rsidRDefault="00DC1DCD" w:rsidP="00DC1DCD">
      <w:pPr>
        <w:ind w:left="708" w:firstLine="708"/>
        <w:rPr>
          <w:lang w:val="en-GB"/>
        </w:rPr>
      </w:pPr>
      <w:r>
        <w:rPr>
          <w:lang w:val="en-GB"/>
        </w:rPr>
        <w:t>W</w:t>
      </w:r>
      <w:r w:rsidRPr="00DC1DCD">
        <w:rPr>
          <w:lang w:val="en-GB"/>
        </w:rPr>
        <w:t xml:space="preserve">HEN @salary &lt;= 40000 THEN @salary * 0.7 / 12 </w:t>
      </w:r>
    </w:p>
    <w:p w14:paraId="4C8F9603" w14:textId="77777777" w:rsidR="00DC1DCD" w:rsidRDefault="00DC1DCD" w:rsidP="00DC1DCD">
      <w:pPr>
        <w:ind w:left="708" w:firstLine="708"/>
        <w:rPr>
          <w:lang w:val="en-GB"/>
        </w:rPr>
      </w:pPr>
      <w:r w:rsidRPr="00DC1DCD">
        <w:rPr>
          <w:lang w:val="en-GB"/>
        </w:rPr>
        <w:t>WHEN @salary &lt;= 55000 THEN @salary * 0.65 / 12 ELSE @salary * 0.6 / 12</w:t>
      </w:r>
    </w:p>
    <w:p w14:paraId="085E888F" w14:textId="3B7ABE0B" w:rsidR="00DC1DCD" w:rsidRDefault="00DC1DCD" w:rsidP="00DC1DCD">
      <w:pPr>
        <w:ind w:left="578" w:firstLine="708"/>
        <w:rPr>
          <w:lang w:val="en-GB"/>
        </w:rPr>
      </w:pPr>
      <w:r w:rsidRPr="00DC1DCD">
        <w:rPr>
          <w:lang w:val="en-GB"/>
        </w:rPr>
        <w:t xml:space="preserve">END </w:t>
      </w:r>
    </w:p>
    <w:p w14:paraId="66EFD9BC" w14:textId="2CB64830" w:rsidR="0082223E" w:rsidRDefault="00DC1DCD" w:rsidP="00DC1DCD">
      <w:pPr>
        <w:rPr>
          <w:lang w:val="en-GB"/>
        </w:rPr>
      </w:pPr>
      <w:r w:rsidRPr="00DC1DCD">
        <w:rPr>
          <w:lang w:val="en-GB"/>
        </w:rPr>
        <w:t>EN</w:t>
      </w:r>
      <w:r>
        <w:rPr>
          <w:lang w:val="en-GB"/>
        </w:rPr>
        <w:t>D</w:t>
      </w:r>
    </w:p>
    <w:p w14:paraId="5B11723C" w14:textId="77777777" w:rsidR="0068571C" w:rsidRDefault="0068571C" w:rsidP="00DC1DCD">
      <w:pPr>
        <w:rPr>
          <w:lang w:val="en-GB"/>
        </w:rPr>
      </w:pPr>
    </w:p>
    <w:p w14:paraId="20C97128" w14:textId="77777777" w:rsidR="0068571C" w:rsidRDefault="0068571C" w:rsidP="00DC1DCD">
      <w:pPr>
        <w:rPr>
          <w:lang w:val="en-GB"/>
        </w:rPr>
      </w:pPr>
    </w:p>
    <w:p w14:paraId="2C7877BF" w14:textId="77777777" w:rsidR="0068571C" w:rsidRDefault="0068571C" w:rsidP="00DC1DCD">
      <w:pPr>
        <w:rPr>
          <w:lang w:val="en-GB"/>
        </w:rPr>
      </w:pPr>
    </w:p>
    <w:p w14:paraId="4F51C352" w14:textId="77777777" w:rsidR="0068571C" w:rsidRDefault="0068571C" w:rsidP="00DC1DCD">
      <w:pPr>
        <w:rPr>
          <w:lang w:val="en-GB"/>
        </w:rPr>
      </w:pPr>
    </w:p>
    <w:p w14:paraId="0ABEFC2E" w14:textId="77777777" w:rsidR="0068571C" w:rsidRDefault="0068571C" w:rsidP="00DC1DCD">
      <w:pPr>
        <w:rPr>
          <w:lang w:val="en-GB"/>
        </w:rPr>
      </w:pPr>
    </w:p>
    <w:p w14:paraId="14AABC75" w14:textId="77777777" w:rsidR="0068571C" w:rsidRDefault="0068571C" w:rsidP="00DC1DCD">
      <w:pPr>
        <w:rPr>
          <w:lang w:val="en-GB"/>
        </w:rPr>
      </w:pPr>
    </w:p>
    <w:p w14:paraId="3CC04C1B" w14:textId="77777777" w:rsidR="0068571C" w:rsidRPr="00DC1DCD" w:rsidRDefault="0068571C" w:rsidP="00DC1DCD">
      <w:pPr>
        <w:rPr>
          <w:lang w:val="en-GB"/>
        </w:rPr>
      </w:pPr>
    </w:p>
    <w:p w14:paraId="4EEAC239" w14:textId="7F7CE5F1" w:rsidR="00F20B28" w:rsidRDefault="000513E8" w:rsidP="000513E8">
      <w:pPr>
        <w:pStyle w:val="Kop2"/>
      </w:pPr>
      <w:bookmarkStart w:id="19" w:name="_Toc186116560"/>
      <w:r>
        <w:lastRenderedPageBreak/>
        <w:t>Cursors</w:t>
      </w:r>
      <w:bookmarkEnd w:id="19"/>
    </w:p>
    <w:p w14:paraId="17E05A1E" w14:textId="45C0051F" w:rsidR="0033463F" w:rsidRDefault="0033463F" w:rsidP="0033463F">
      <w:pPr>
        <w:pStyle w:val="Geenafstand"/>
      </w:pPr>
      <w:r>
        <w:t>Werken met cursor:</w:t>
      </w:r>
    </w:p>
    <w:p w14:paraId="750142E4" w14:textId="707C4667" w:rsidR="0033463F" w:rsidRDefault="00E908E9" w:rsidP="00E908E9">
      <w:pPr>
        <w:pStyle w:val="Lijstalinea"/>
        <w:numPr>
          <w:ilvl w:val="0"/>
          <w:numId w:val="235"/>
        </w:numPr>
        <w:rPr>
          <w:lang w:val="en-GB"/>
        </w:rPr>
      </w:pPr>
      <w:r w:rsidRPr="006520DA">
        <w:rPr>
          <w:b/>
          <w:bCs/>
          <w:lang w:val="en-GB"/>
        </w:rPr>
        <w:t>DECLARE</w:t>
      </w:r>
      <w:r w:rsidRPr="00130D9C">
        <w:rPr>
          <w:lang w:val="en-GB"/>
        </w:rPr>
        <w:t xml:space="preserve"> </w:t>
      </w:r>
      <w:proofErr w:type="spellStart"/>
      <w:r w:rsidRPr="00130D9C">
        <w:rPr>
          <w:lang w:val="en-GB"/>
        </w:rPr>
        <w:t>naam_cursor</w:t>
      </w:r>
      <w:proofErr w:type="spellEnd"/>
      <w:r w:rsidR="0043781D" w:rsidRPr="00130D9C">
        <w:rPr>
          <w:lang w:val="en-GB"/>
        </w:rPr>
        <w:t xml:space="preserve"> CURSOR </w:t>
      </w:r>
      <w:r w:rsidR="0043781D" w:rsidRPr="006520DA">
        <w:rPr>
          <w:b/>
          <w:bCs/>
          <w:lang w:val="en-GB"/>
        </w:rPr>
        <w:t>FOR</w:t>
      </w:r>
      <w:r w:rsidR="00130D9C" w:rsidRPr="006520DA">
        <w:rPr>
          <w:b/>
          <w:bCs/>
          <w:lang w:val="en-GB"/>
        </w:rPr>
        <w:t xml:space="preserve"> SELECT</w:t>
      </w:r>
      <w:r w:rsidR="00130D9C">
        <w:rPr>
          <w:lang w:val="en-GB"/>
        </w:rPr>
        <w:t xml:space="preserve"> …</w:t>
      </w:r>
    </w:p>
    <w:p w14:paraId="771A3B2E" w14:textId="771F877F" w:rsidR="00130D9C" w:rsidRPr="00130D9C" w:rsidRDefault="00130D9C" w:rsidP="00130D9C">
      <w:pPr>
        <w:pStyle w:val="Lijstalinea"/>
        <w:numPr>
          <w:ilvl w:val="1"/>
          <w:numId w:val="235"/>
        </w:numPr>
      </w:pPr>
      <w:r w:rsidRPr="00130D9C">
        <w:t>Je maakt enkele variabelen a</w:t>
      </w:r>
      <w:r>
        <w:t>an en selecteert wat data via een select en stopt ze in die variabelen</w:t>
      </w:r>
      <w:r w:rsidR="001E23D9">
        <w:t xml:space="preserve"> en zo komen ze in de cursor</w:t>
      </w:r>
    </w:p>
    <w:p w14:paraId="4AEBEFF9" w14:textId="6C2456BD" w:rsidR="00E908E9" w:rsidRDefault="00091A62" w:rsidP="00E908E9">
      <w:pPr>
        <w:pStyle w:val="Lijstalinea"/>
        <w:numPr>
          <w:ilvl w:val="0"/>
          <w:numId w:val="235"/>
        </w:numPr>
      </w:pPr>
      <w:r w:rsidRPr="00091A62">
        <w:rPr>
          <w:noProof/>
        </w:rPr>
        <w:drawing>
          <wp:anchor distT="0" distB="0" distL="114300" distR="114300" simplePos="0" relativeHeight="251689984" behindDoc="1" locked="0" layoutInCell="1" allowOverlap="1" wp14:anchorId="590A0A34" wp14:editId="6A57C751">
            <wp:simplePos x="0" y="0"/>
            <wp:positionH relativeFrom="margin">
              <wp:align>right</wp:align>
            </wp:positionH>
            <wp:positionV relativeFrom="paragraph">
              <wp:posOffset>8890</wp:posOffset>
            </wp:positionV>
            <wp:extent cx="2352675" cy="1476506"/>
            <wp:effectExtent l="0" t="0" r="0" b="9525"/>
            <wp:wrapTight wrapText="bothSides">
              <wp:wrapPolygon edited="0">
                <wp:start x="0" y="0"/>
                <wp:lineTo x="0" y="21461"/>
                <wp:lineTo x="21338" y="21461"/>
                <wp:lineTo x="21338" y="0"/>
                <wp:lineTo x="0" y="0"/>
              </wp:wrapPolygon>
            </wp:wrapTight>
            <wp:docPr id="59760550" name="Afbeelding 1" descr="Afbeelding me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550" name="Afbeelding 1" descr="Afbeelding met schermopname, diagram, ontwerp&#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2675" cy="1476506"/>
                    </a:xfrm>
                    <a:prstGeom prst="rect">
                      <a:avLst/>
                    </a:prstGeom>
                  </pic:spPr>
                </pic:pic>
              </a:graphicData>
            </a:graphic>
          </wp:anchor>
        </w:drawing>
      </w:r>
      <w:r w:rsidR="00E908E9" w:rsidRPr="006520DA">
        <w:rPr>
          <w:b/>
          <w:bCs/>
        </w:rPr>
        <w:t>OPEN</w:t>
      </w:r>
      <w:r w:rsidR="00E908E9">
        <w:t xml:space="preserve"> </w:t>
      </w:r>
      <w:proofErr w:type="spellStart"/>
      <w:r w:rsidR="00E908E9">
        <w:t>naam_cursor</w:t>
      </w:r>
      <w:proofErr w:type="spellEnd"/>
    </w:p>
    <w:p w14:paraId="65FDE0DB" w14:textId="6AFF9B3A" w:rsidR="00882CC6" w:rsidRDefault="00882CC6" w:rsidP="00E908E9">
      <w:pPr>
        <w:pStyle w:val="Lijstalinea"/>
        <w:numPr>
          <w:ilvl w:val="0"/>
          <w:numId w:val="235"/>
        </w:numPr>
        <w:rPr>
          <w:lang w:val="en-GB"/>
        </w:rPr>
      </w:pPr>
      <w:r w:rsidRPr="006520DA">
        <w:rPr>
          <w:b/>
          <w:bCs/>
          <w:lang w:val="en-GB"/>
        </w:rPr>
        <w:t>FETCH</w:t>
      </w:r>
      <w:r w:rsidR="00CC6524" w:rsidRPr="00CC6524">
        <w:rPr>
          <w:lang w:val="en-GB"/>
        </w:rPr>
        <w:t xml:space="preserve"> NEXT FROM </w:t>
      </w:r>
      <w:proofErr w:type="spellStart"/>
      <w:r w:rsidR="00CC6524" w:rsidRPr="00CC6524">
        <w:rPr>
          <w:lang w:val="en-GB"/>
        </w:rPr>
        <w:t>naam_c</w:t>
      </w:r>
      <w:r w:rsidR="00CC6524">
        <w:rPr>
          <w:lang w:val="en-GB"/>
        </w:rPr>
        <w:t>ursor</w:t>
      </w:r>
      <w:proofErr w:type="spellEnd"/>
      <w:r w:rsidR="00CC6524">
        <w:rPr>
          <w:lang w:val="en-GB"/>
        </w:rPr>
        <w:t xml:space="preserve"> INTO @variabele</w:t>
      </w:r>
    </w:p>
    <w:p w14:paraId="036D5C80" w14:textId="0B36C129" w:rsidR="00CC6524" w:rsidRDefault="007E7191" w:rsidP="00E908E9">
      <w:pPr>
        <w:pStyle w:val="Lijstalinea"/>
        <w:numPr>
          <w:ilvl w:val="0"/>
          <w:numId w:val="235"/>
        </w:numPr>
        <w:rPr>
          <w:lang w:val="en-GB"/>
        </w:rPr>
      </w:pPr>
      <w:r>
        <w:rPr>
          <w:lang w:val="en-GB"/>
        </w:rPr>
        <w:t>While</w:t>
      </w:r>
      <w:r w:rsidR="00CC6524">
        <w:rPr>
          <w:lang w:val="en-GB"/>
        </w:rPr>
        <w:t xml:space="preserve"> @@FETCH_STATUS = 0</w:t>
      </w:r>
    </w:p>
    <w:p w14:paraId="42FED27A" w14:textId="751C7F16" w:rsidR="00A1752B" w:rsidRDefault="007E7191" w:rsidP="00A1752B">
      <w:pPr>
        <w:pStyle w:val="Lijstalinea"/>
        <w:numPr>
          <w:ilvl w:val="1"/>
          <w:numId w:val="235"/>
        </w:numPr>
      </w:pPr>
      <w:r w:rsidRPr="001E23D9">
        <w:t xml:space="preserve">Print </w:t>
      </w:r>
      <w:r w:rsidR="001E23D9" w:rsidRPr="001E23D9">
        <w:t>de variabelen en d</w:t>
      </w:r>
      <w:r w:rsidR="001E23D9">
        <w:t xml:space="preserve">oe </w:t>
      </w:r>
      <w:r w:rsidR="00091A62">
        <w:t>opnieuw</w:t>
      </w:r>
      <w:r w:rsidR="001E23D9">
        <w:t xml:space="preserve"> een FETCH NEXT</w:t>
      </w:r>
    </w:p>
    <w:p w14:paraId="14B29544" w14:textId="62E8EAD1" w:rsidR="001E23D9" w:rsidRDefault="001E23D9" w:rsidP="001E23D9">
      <w:pPr>
        <w:pStyle w:val="Lijstalinea"/>
        <w:numPr>
          <w:ilvl w:val="0"/>
          <w:numId w:val="235"/>
        </w:numPr>
      </w:pPr>
      <w:r w:rsidRPr="006520DA">
        <w:rPr>
          <w:b/>
          <w:bCs/>
        </w:rPr>
        <w:t>CLOSE</w:t>
      </w:r>
      <w:r>
        <w:t xml:space="preserve"> </w:t>
      </w:r>
      <w:proofErr w:type="spellStart"/>
      <w:r>
        <w:t>naam_cursor</w:t>
      </w:r>
      <w:proofErr w:type="spellEnd"/>
    </w:p>
    <w:p w14:paraId="3FD1607E" w14:textId="65E147FF" w:rsidR="001E23D9" w:rsidRDefault="001E23D9" w:rsidP="001E23D9">
      <w:pPr>
        <w:pStyle w:val="Lijstalinea"/>
        <w:numPr>
          <w:ilvl w:val="0"/>
          <w:numId w:val="235"/>
        </w:numPr>
      </w:pPr>
      <w:r w:rsidRPr="006520DA">
        <w:rPr>
          <w:b/>
          <w:bCs/>
        </w:rPr>
        <w:t>DEALOCATE</w:t>
      </w:r>
      <w:r>
        <w:t xml:space="preserve"> </w:t>
      </w:r>
      <w:proofErr w:type="spellStart"/>
      <w:r>
        <w:t>naam_cursor</w:t>
      </w:r>
      <w:proofErr w:type="spellEnd"/>
    </w:p>
    <w:p w14:paraId="10362CE9" w14:textId="000B6D43" w:rsidR="009A6618" w:rsidRPr="001E23D9" w:rsidRDefault="006520DA" w:rsidP="009A6618">
      <w:pPr>
        <w:pStyle w:val="Lijstalinea"/>
        <w:numPr>
          <w:ilvl w:val="0"/>
          <w:numId w:val="235"/>
        </w:numPr>
      </w:pPr>
      <w:r>
        <w:rPr>
          <w:b/>
          <w:bCs/>
        </w:rPr>
        <w:t>Als je deze informatie al weet, kan je ook een dubbele cursor maken</w:t>
      </w:r>
    </w:p>
    <w:p w14:paraId="6EFD1908" w14:textId="28EE2B11" w:rsidR="000513E8" w:rsidRDefault="000513E8" w:rsidP="000513E8">
      <w:pPr>
        <w:pStyle w:val="Kop2"/>
      </w:pPr>
      <w:bookmarkStart w:id="20" w:name="_Toc186116561"/>
      <w:r>
        <w:t>Triggers</w:t>
      </w:r>
      <w:bookmarkEnd w:id="20"/>
    </w:p>
    <w:p w14:paraId="6D0AEBD8" w14:textId="0D24F349" w:rsidR="0091045F" w:rsidRDefault="0091045F" w:rsidP="0091045F">
      <w:pPr>
        <w:pStyle w:val="Geenafstand"/>
      </w:pPr>
      <w:r>
        <w:t>Trigger:</w:t>
      </w:r>
    </w:p>
    <w:p w14:paraId="59DB3C06" w14:textId="4A9F875E" w:rsidR="0091045F" w:rsidRDefault="0091045F" w:rsidP="0091045F">
      <w:r>
        <w:t>Een trigger: een databaseprogramma, bestaande uit procedurele en declaratieve instructies, opgeslagen in de catalogus en geactiveerd door het DBMS als een bepaalde bewerking op de database wordt uitgevoerd en als aan een bepaalde voorwaarde is vervuld</w:t>
      </w:r>
    </w:p>
    <w:p w14:paraId="3950F425" w14:textId="77777777" w:rsidR="00F91210" w:rsidRDefault="00F91210" w:rsidP="0091045F"/>
    <w:p w14:paraId="7ADFB330" w14:textId="71FA9458" w:rsidR="00F91210" w:rsidRDefault="00F91210" w:rsidP="00F91210">
      <w:pPr>
        <w:pStyle w:val="Geenafstand"/>
      </w:pPr>
      <w:r>
        <w:t>Schema dat je vanbuiten moet leren:</w:t>
      </w:r>
    </w:p>
    <w:p w14:paraId="3C07585B" w14:textId="297EC18C" w:rsidR="00F91210" w:rsidRDefault="00F91210" w:rsidP="0091045F">
      <w:r w:rsidRPr="00F91210">
        <w:rPr>
          <w:noProof/>
        </w:rPr>
        <w:drawing>
          <wp:inline distT="0" distB="0" distL="0" distR="0" wp14:anchorId="7ED3DD50" wp14:editId="1B23A640">
            <wp:extent cx="3772227" cy="1691787"/>
            <wp:effectExtent l="0" t="0" r="0" b="3810"/>
            <wp:docPr id="15056027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02719" name="Afbeelding 1" descr="Afbeelding met tekst, schermopname, Lettertype, nummer&#10;&#10;Automatisch gegenereerde beschrijving"/>
                    <pic:cNvPicPr/>
                  </pic:nvPicPr>
                  <pic:blipFill>
                    <a:blip r:embed="rId17"/>
                    <a:stretch>
                      <a:fillRect/>
                    </a:stretch>
                  </pic:blipFill>
                  <pic:spPr>
                    <a:xfrm>
                      <a:off x="0" y="0"/>
                      <a:ext cx="3772227" cy="1691787"/>
                    </a:xfrm>
                    <a:prstGeom prst="rect">
                      <a:avLst/>
                    </a:prstGeom>
                  </pic:spPr>
                </pic:pic>
              </a:graphicData>
            </a:graphic>
          </wp:inline>
        </w:drawing>
      </w:r>
    </w:p>
    <w:p w14:paraId="63F282F5" w14:textId="77777777" w:rsidR="00F91210" w:rsidRDefault="00F91210" w:rsidP="0091045F"/>
    <w:p w14:paraId="59946AC5" w14:textId="556A4E23" w:rsidR="00F91210" w:rsidRDefault="0023044B" w:rsidP="00A52833">
      <w:pPr>
        <w:pStyle w:val="Geenafstand"/>
      </w:pPr>
      <w:r>
        <w:t>Waarom triggers?</w:t>
      </w:r>
    </w:p>
    <w:p w14:paraId="60D5F249" w14:textId="40D3D11A" w:rsidR="0023044B" w:rsidRDefault="0023044B" w:rsidP="00A52833">
      <w:pPr>
        <w:pStyle w:val="Lijstalinea"/>
        <w:numPr>
          <w:ilvl w:val="0"/>
          <w:numId w:val="236"/>
        </w:numPr>
      </w:pPr>
      <w:r>
        <w:t xml:space="preserve">Dankzij triggers kan je validatie stellen op bepaalde opdrachten </w:t>
      </w:r>
      <w:r w:rsidR="00A52833">
        <w:t>als</w:t>
      </w:r>
      <w:r>
        <w:t xml:space="preserve"> </w:t>
      </w:r>
      <w:proofErr w:type="spellStart"/>
      <w:r>
        <w:t>insert</w:t>
      </w:r>
      <w:proofErr w:type="spellEnd"/>
      <w:r>
        <w:t xml:space="preserve">, update of delete. </w:t>
      </w:r>
    </w:p>
    <w:p w14:paraId="57F33169" w14:textId="1A92B5AB" w:rsidR="00A52833" w:rsidRDefault="00A52833" w:rsidP="00A52833">
      <w:pPr>
        <w:pStyle w:val="Lijstalinea"/>
        <w:numPr>
          <w:ilvl w:val="0"/>
          <w:numId w:val="236"/>
        </w:numPr>
      </w:pPr>
      <w:r>
        <w:t xml:space="preserve">Stel dat je bv. </w:t>
      </w:r>
      <w:r w:rsidR="007E7191">
        <w:t xml:space="preserve">Iets </w:t>
      </w:r>
      <w:r>
        <w:t>verwijderd dat niet bestaat kan je via een trigger een foutmelding geven.</w:t>
      </w:r>
    </w:p>
    <w:p w14:paraId="3A3B440D" w14:textId="14218DBA" w:rsidR="00A52833" w:rsidRDefault="00A52833" w:rsidP="00A52833">
      <w:pPr>
        <w:pStyle w:val="Lijstalinea"/>
        <w:numPr>
          <w:ilvl w:val="0"/>
          <w:numId w:val="236"/>
        </w:numPr>
      </w:pPr>
      <w:r>
        <w:t>Een ander voorbeeld is dat als je iets update in één tabel dat het ook in andere tabellen overgaat.</w:t>
      </w:r>
    </w:p>
    <w:p w14:paraId="6D921DAE" w14:textId="77777777" w:rsidR="00091A62" w:rsidRDefault="00091A62" w:rsidP="00091A62"/>
    <w:p w14:paraId="55A9230A" w14:textId="7EC6F333" w:rsidR="0055793B" w:rsidRDefault="0055793B" w:rsidP="006548D4">
      <w:pPr>
        <w:pStyle w:val="Geenafstand"/>
      </w:pPr>
      <w:r>
        <w:t>Voordelen:</w:t>
      </w:r>
    </w:p>
    <w:p w14:paraId="3B87EC14" w14:textId="2CBDA508" w:rsidR="0055793B" w:rsidRDefault="00EA0C84" w:rsidP="006548D4">
      <w:pPr>
        <w:pStyle w:val="Lijstalinea"/>
        <w:numPr>
          <w:ilvl w:val="0"/>
          <w:numId w:val="237"/>
        </w:numPr>
      </w:pPr>
      <w:r>
        <w:t>Eenmaal gemaakt, zal het altijd</w:t>
      </w:r>
      <w:r w:rsidR="001B5320">
        <w:t xml:space="preserve"> worden uitgevoerd</w:t>
      </w:r>
    </w:p>
    <w:p w14:paraId="2D115391" w14:textId="17277002" w:rsidR="00786B16" w:rsidRDefault="00786B16" w:rsidP="006548D4">
      <w:pPr>
        <w:pStyle w:val="Lijstalinea"/>
        <w:numPr>
          <w:ilvl w:val="0"/>
          <w:numId w:val="237"/>
        </w:numPr>
      </w:pPr>
      <w:r>
        <w:t>Geen redundante code</w:t>
      </w:r>
    </w:p>
    <w:p w14:paraId="118BB034" w14:textId="77777777" w:rsidR="006548D4" w:rsidRDefault="006548D4" w:rsidP="0055793B"/>
    <w:p w14:paraId="3342A4CE" w14:textId="0EC7CD37" w:rsidR="006548D4" w:rsidRDefault="006548D4" w:rsidP="006548D4">
      <w:pPr>
        <w:pStyle w:val="Geenafstand"/>
      </w:pPr>
      <w:r>
        <w:t>Nadelen:</w:t>
      </w:r>
    </w:p>
    <w:p w14:paraId="1BD8D1C7" w14:textId="4881FE29" w:rsidR="006548D4" w:rsidRDefault="006548D4" w:rsidP="006548D4">
      <w:pPr>
        <w:pStyle w:val="Lijstalinea"/>
        <w:numPr>
          <w:ilvl w:val="0"/>
          <w:numId w:val="237"/>
        </w:numPr>
      </w:pPr>
      <w:r>
        <w:t>Moeilijk om te debuggen</w:t>
      </w:r>
    </w:p>
    <w:p w14:paraId="2976C7B2" w14:textId="162ADD69" w:rsidR="006548D4" w:rsidRDefault="006548D4" w:rsidP="006548D4">
      <w:pPr>
        <w:pStyle w:val="Lijstalinea"/>
        <w:numPr>
          <w:ilvl w:val="0"/>
          <w:numId w:val="237"/>
        </w:numPr>
      </w:pPr>
      <w:r>
        <w:t>Database ontwerpen wordt nog ingewikkelder</w:t>
      </w:r>
    </w:p>
    <w:p w14:paraId="57124EB3" w14:textId="77777777" w:rsidR="0005532F" w:rsidRDefault="0005532F" w:rsidP="0005532F"/>
    <w:p w14:paraId="1D41E95C" w14:textId="77777777" w:rsidR="0068571C" w:rsidRDefault="0068571C" w:rsidP="0005532F"/>
    <w:p w14:paraId="59E9668B" w14:textId="77777777" w:rsidR="0068571C" w:rsidRDefault="0068571C" w:rsidP="0005532F"/>
    <w:p w14:paraId="478179E7" w14:textId="63E50C91" w:rsidR="0005532F" w:rsidRDefault="0005532F" w:rsidP="0005532F">
      <w:pPr>
        <w:pStyle w:val="Geenafstand"/>
      </w:pPr>
      <w:r>
        <w:lastRenderedPageBreak/>
        <w:t>Schema om vanbuiten te leren:</w:t>
      </w:r>
    </w:p>
    <w:p w14:paraId="16F2F743" w14:textId="26F0FDCB" w:rsidR="0005532F" w:rsidRDefault="0005532F" w:rsidP="0005532F">
      <w:r w:rsidRPr="0005532F">
        <w:rPr>
          <w:noProof/>
        </w:rPr>
        <w:drawing>
          <wp:inline distT="0" distB="0" distL="0" distR="0" wp14:anchorId="064528E5" wp14:editId="4A8DC11D">
            <wp:extent cx="4968671" cy="2179509"/>
            <wp:effectExtent l="0" t="0" r="3810" b="0"/>
            <wp:docPr id="210829748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97487" name="Afbeelding 1" descr="Afbeelding met tekst, schermopname, nummer, Lettertype&#10;&#10;Automatisch gegenereerde beschrijving"/>
                    <pic:cNvPicPr/>
                  </pic:nvPicPr>
                  <pic:blipFill>
                    <a:blip r:embed="rId18"/>
                    <a:stretch>
                      <a:fillRect/>
                    </a:stretch>
                  </pic:blipFill>
                  <pic:spPr>
                    <a:xfrm>
                      <a:off x="0" y="0"/>
                      <a:ext cx="4968671" cy="2179509"/>
                    </a:xfrm>
                    <a:prstGeom prst="rect">
                      <a:avLst/>
                    </a:prstGeom>
                  </pic:spPr>
                </pic:pic>
              </a:graphicData>
            </a:graphic>
          </wp:inline>
        </w:drawing>
      </w:r>
    </w:p>
    <w:p w14:paraId="74045214" w14:textId="77777777" w:rsidR="00091A62" w:rsidRDefault="00091A62" w:rsidP="0005532F"/>
    <w:p w14:paraId="0DB39086" w14:textId="547382FA" w:rsidR="0005532F" w:rsidRDefault="0005532F" w:rsidP="00CB7926">
      <w:pPr>
        <w:pStyle w:val="Geenafstand"/>
      </w:pPr>
      <w:r>
        <w:t>2 Geheime tabellen:</w:t>
      </w:r>
    </w:p>
    <w:p w14:paraId="0BBB3BBF" w14:textId="63861FCF" w:rsidR="0005532F" w:rsidRDefault="00C25456" w:rsidP="00C25456">
      <w:pPr>
        <w:pStyle w:val="Lijstalinea"/>
        <w:numPr>
          <w:ilvl w:val="0"/>
          <w:numId w:val="237"/>
        </w:numPr>
      </w:pPr>
      <w:r>
        <w:t>Wanneer je een trigger uitvoert gebeurt dit via 2 geheime tabellen:</w:t>
      </w:r>
    </w:p>
    <w:p w14:paraId="4AED0167" w14:textId="0A083F56" w:rsidR="00C25456" w:rsidRDefault="00C25456" w:rsidP="00C25456">
      <w:pPr>
        <w:pStyle w:val="Lijstalinea"/>
        <w:numPr>
          <w:ilvl w:val="1"/>
          <w:numId w:val="237"/>
        </w:numPr>
      </w:pPr>
      <w:proofErr w:type="spellStart"/>
      <w:r>
        <w:t>Deleted</w:t>
      </w:r>
      <w:proofErr w:type="spellEnd"/>
    </w:p>
    <w:p w14:paraId="38B70DE1" w14:textId="49AFA38D" w:rsidR="00C25456" w:rsidRDefault="00C25456" w:rsidP="00C25456">
      <w:pPr>
        <w:pStyle w:val="Lijstalinea"/>
        <w:numPr>
          <w:ilvl w:val="2"/>
          <w:numId w:val="237"/>
        </w:numPr>
      </w:pPr>
      <w:r>
        <w:t>Houdt alle verwijderde</w:t>
      </w:r>
      <w:r w:rsidR="00CB7926">
        <w:t xml:space="preserve"> en geüpdatet records bij</w:t>
      </w:r>
    </w:p>
    <w:p w14:paraId="2572EE76" w14:textId="32A6DC8D" w:rsidR="00CB7926" w:rsidRDefault="00CB7926" w:rsidP="00CB7926">
      <w:pPr>
        <w:pStyle w:val="Lijstalinea"/>
        <w:numPr>
          <w:ilvl w:val="1"/>
          <w:numId w:val="237"/>
        </w:numPr>
      </w:pPr>
      <w:proofErr w:type="spellStart"/>
      <w:r>
        <w:t>Inserted</w:t>
      </w:r>
      <w:proofErr w:type="spellEnd"/>
    </w:p>
    <w:p w14:paraId="18AB3E6C" w14:textId="161DB627" w:rsidR="00CB7926" w:rsidRDefault="00CB7926" w:rsidP="00CB7926">
      <w:pPr>
        <w:pStyle w:val="Lijstalinea"/>
        <w:numPr>
          <w:ilvl w:val="2"/>
          <w:numId w:val="237"/>
        </w:numPr>
      </w:pPr>
      <w:r>
        <w:t>Houdt alle toegevoegde records bij</w:t>
      </w:r>
    </w:p>
    <w:p w14:paraId="190F08C8" w14:textId="77777777" w:rsidR="00CB7926" w:rsidRDefault="00CB7926" w:rsidP="00CB7926"/>
    <w:p w14:paraId="49C89AEF" w14:textId="27F4C8A4" w:rsidR="00CB7926" w:rsidRDefault="00164673" w:rsidP="00164673">
      <w:pPr>
        <w:pStyle w:val="Geenafstand"/>
      </w:pPr>
      <w:r>
        <w:t>Maken van een trigger:</w:t>
      </w:r>
    </w:p>
    <w:p w14:paraId="53638B10" w14:textId="74D01C0C" w:rsidR="00164673" w:rsidRDefault="00164673" w:rsidP="00164673">
      <w:pPr>
        <w:pStyle w:val="Lijstalinea"/>
        <w:numPr>
          <w:ilvl w:val="0"/>
          <w:numId w:val="237"/>
        </w:numPr>
      </w:pPr>
      <w:r>
        <w:t xml:space="preserve">CREATE TRIGGER </w:t>
      </w:r>
      <w:proofErr w:type="spellStart"/>
      <w:r>
        <w:t>trigger_naam</w:t>
      </w:r>
      <w:proofErr w:type="spellEnd"/>
    </w:p>
    <w:p w14:paraId="506AD2A2" w14:textId="1BB44BA4" w:rsidR="00164673" w:rsidRDefault="00164673" w:rsidP="00164673">
      <w:pPr>
        <w:pStyle w:val="Lijstalinea"/>
        <w:numPr>
          <w:ilvl w:val="0"/>
          <w:numId w:val="237"/>
        </w:numPr>
      </w:pPr>
      <w:r>
        <w:t xml:space="preserve">ON </w:t>
      </w:r>
      <w:proofErr w:type="spellStart"/>
      <w:r>
        <w:t>table_naam</w:t>
      </w:r>
      <w:proofErr w:type="spellEnd"/>
    </w:p>
    <w:p w14:paraId="5F081EA6" w14:textId="7752FBC9" w:rsidR="00164673" w:rsidRDefault="00164673" w:rsidP="00164673">
      <w:pPr>
        <w:pStyle w:val="Lijstalinea"/>
        <w:numPr>
          <w:ilvl w:val="0"/>
          <w:numId w:val="237"/>
        </w:numPr>
        <w:rPr>
          <w:lang w:val="en-GB"/>
        </w:rPr>
      </w:pPr>
      <w:r w:rsidRPr="002255AB">
        <w:rPr>
          <w:lang w:val="en-GB"/>
        </w:rPr>
        <w:t>FOR (</w:t>
      </w:r>
      <w:r w:rsidR="002255AB" w:rsidRPr="002255AB">
        <w:rPr>
          <w:lang w:val="en-GB"/>
        </w:rPr>
        <w:t>INSERT, UPDATE or D</w:t>
      </w:r>
      <w:r w:rsidR="002255AB">
        <w:rPr>
          <w:lang w:val="en-GB"/>
        </w:rPr>
        <w:t>ELETE)</w:t>
      </w:r>
    </w:p>
    <w:p w14:paraId="40CBE5AE" w14:textId="77E3E1CA" w:rsidR="001D1688" w:rsidRDefault="00EF04AE" w:rsidP="00EF04AE">
      <w:pPr>
        <w:rPr>
          <w:lang w:val="en-GB"/>
        </w:rPr>
      </w:pPr>
      <w:r w:rsidRPr="00EF04AE">
        <w:rPr>
          <w:noProof/>
          <w:lang w:val="en-GB"/>
        </w:rPr>
        <w:drawing>
          <wp:inline distT="0" distB="0" distL="0" distR="0" wp14:anchorId="6C2E6282" wp14:editId="0D477849">
            <wp:extent cx="6238881" cy="1304925"/>
            <wp:effectExtent l="0" t="0" r="9525" b="0"/>
            <wp:docPr id="204393903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39036" name="Afbeelding 1" descr="Afbeelding met tekst, Lettertype, schermopname, lijn&#10;&#10;Automatisch gegenereerde beschrijving"/>
                    <pic:cNvPicPr/>
                  </pic:nvPicPr>
                  <pic:blipFill>
                    <a:blip r:embed="rId19"/>
                    <a:stretch>
                      <a:fillRect/>
                    </a:stretch>
                  </pic:blipFill>
                  <pic:spPr>
                    <a:xfrm>
                      <a:off x="0" y="0"/>
                      <a:ext cx="6261147" cy="1309582"/>
                    </a:xfrm>
                    <a:prstGeom prst="rect">
                      <a:avLst/>
                    </a:prstGeom>
                  </pic:spPr>
                </pic:pic>
              </a:graphicData>
            </a:graphic>
          </wp:inline>
        </w:drawing>
      </w:r>
    </w:p>
    <w:p w14:paraId="258C35F2" w14:textId="77777777" w:rsidR="008F7C43" w:rsidRDefault="008F7C43" w:rsidP="00EF04AE">
      <w:pPr>
        <w:rPr>
          <w:lang w:val="en-GB"/>
        </w:rPr>
      </w:pPr>
    </w:p>
    <w:p w14:paraId="4D6F3BD7" w14:textId="1826D80E" w:rsidR="008F7C43" w:rsidRDefault="008F7C43" w:rsidP="00A25CA3">
      <w:pPr>
        <w:pStyle w:val="Geenafstand"/>
        <w:rPr>
          <w:lang w:val="en-GB"/>
        </w:rPr>
      </w:pPr>
      <w:r>
        <w:rPr>
          <w:lang w:val="en-GB"/>
        </w:rPr>
        <w:t xml:space="preserve">Extra </w:t>
      </w:r>
      <w:proofErr w:type="spellStart"/>
      <w:r>
        <w:rPr>
          <w:lang w:val="en-GB"/>
        </w:rPr>
        <w:t>informatie</w:t>
      </w:r>
      <w:proofErr w:type="spellEnd"/>
      <w:r>
        <w:rPr>
          <w:lang w:val="en-GB"/>
        </w:rPr>
        <w:t xml:space="preserve"> triggers:</w:t>
      </w:r>
    </w:p>
    <w:p w14:paraId="6E40944B" w14:textId="58FAEE5E" w:rsidR="008F7C43" w:rsidRDefault="008F7C43" w:rsidP="00A25CA3">
      <w:pPr>
        <w:pStyle w:val="Lijstalinea"/>
        <w:numPr>
          <w:ilvl w:val="0"/>
          <w:numId w:val="239"/>
        </w:numPr>
      </w:pPr>
      <w:r w:rsidRPr="008F7C43">
        <w:t>Je kan een trigger m</w:t>
      </w:r>
      <w:r>
        <w:t>aken voor meerdere operaties</w:t>
      </w:r>
    </w:p>
    <w:p w14:paraId="483A482A" w14:textId="54E1E36F" w:rsidR="00A25CA3" w:rsidRPr="008F7C43" w:rsidRDefault="00A25CA3" w:rsidP="00A25CA3">
      <w:pPr>
        <w:pStyle w:val="Lijstalinea"/>
        <w:numPr>
          <w:ilvl w:val="0"/>
          <w:numId w:val="239"/>
        </w:numPr>
      </w:pPr>
      <w:r>
        <w:t xml:space="preserve">Dus één trigger voor zowel </w:t>
      </w:r>
      <w:proofErr w:type="spellStart"/>
      <w:r>
        <w:t>insert</w:t>
      </w:r>
      <w:proofErr w:type="spellEnd"/>
      <w:r>
        <w:t>, update or delete</w:t>
      </w:r>
    </w:p>
    <w:p w14:paraId="35FFFFDE" w14:textId="77777777" w:rsidR="008F7C43" w:rsidRPr="008F7C43" w:rsidRDefault="008F7C43" w:rsidP="00EF04AE"/>
    <w:p w14:paraId="3F0C7350" w14:textId="33734D96" w:rsidR="001D1688" w:rsidRDefault="00752D53" w:rsidP="00752D53">
      <w:pPr>
        <w:pStyle w:val="Geenafstand"/>
        <w:rPr>
          <w:lang w:val="en-GB"/>
        </w:rPr>
      </w:pPr>
      <w:r>
        <w:rPr>
          <w:lang w:val="en-GB"/>
        </w:rPr>
        <w:t xml:space="preserve">Extra </w:t>
      </w:r>
      <w:proofErr w:type="spellStart"/>
      <w:r>
        <w:rPr>
          <w:lang w:val="en-GB"/>
        </w:rPr>
        <w:t>toevoeging</w:t>
      </w:r>
      <w:proofErr w:type="spellEnd"/>
      <w:r>
        <w:rPr>
          <w:lang w:val="en-GB"/>
        </w:rPr>
        <w:t xml:space="preserve"> </w:t>
      </w:r>
      <w:proofErr w:type="spellStart"/>
      <w:r>
        <w:rPr>
          <w:lang w:val="en-GB"/>
        </w:rPr>
        <w:t>updatetrigger</w:t>
      </w:r>
      <w:proofErr w:type="spellEnd"/>
      <w:r>
        <w:rPr>
          <w:lang w:val="en-GB"/>
        </w:rPr>
        <w:t>:</w:t>
      </w:r>
    </w:p>
    <w:p w14:paraId="29B4167F" w14:textId="286E5D9E" w:rsidR="00752D53" w:rsidRDefault="00752D53" w:rsidP="00752D53">
      <w:pPr>
        <w:pStyle w:val="Lijstalinea"/>
        <w:numPr>
          <w:ilvl w:val="0"/>
          <w:numId w:val="238"/>
        </w:numPr>
      </w:pPr>
      <w:r w:rsidRPr="00752D53">
        <w:t>Je kan je afvragen o</w:t>
      </w:r>
      <w:r>
        <w:t>f een specifieke kolom wordt geüpdatete</w:t>
      </w:r>
    </w:p>
    <w:p w14:paraId="69659EBC" w14:textId="61D9903E" w:rsidR="00752D53" w:rsidRPr="00752D53" w:rsidRDefault="00752D53" w:rsidP="00752D53">
      <w:pPr>
        <w:pStyle w:val="Lijstalinea"/>
        <w:numPr>
          <w:ilvl w:val="0"/>
          <w:numId w:val="238"/>
        </w:numPr>
      </w:pPr>
      <w:r>
        <w:t>Dit kan met code IF UPDATE(</w:t>
      </w:r>
      <w:proofErr w:type="spellStart"/>
      <w:r w:rsidR="007E7191">
        <w:t>unitprice</w:t>
      </w:r>
      <w:proofErr w:type="spellEnd"/>
      <w:r w:rsidR="003124CE">
        <w:t>)</w:t>
      </w:r>
    </w:p>
    <w:p w14:paraId="4E9CE757" w14:textId="0752D295" w:rsidR="00AC163F" w:rsidRPr="00AB5EE7" w:rsidRDefault="00641271" w:rsidP="00641271">
      <w:pPr>
        <w:pStyle w:val="Kop1"/>
      </w:pPr>
      <w:bookmarkStart w:id="21" w:name="_Toc186116562"/>
      <w:r>
        <w:lastRenderedPageBreak/>
        <w:t>Hoofdstuk 5: Indexen</w:t>
      </w:r>
      <w:r w:rsidR="00173B38">
        <w:t xml:space="preserve"> en </w:t>
      </w:r>
      <w:proofErr w:type="spellStart"/>
      <w:r w:rsidR="00173B38">
        <w:t>performantie</w:t>
      </w:r>
      <w:bookmarkEnd w:id="21"/>
      <w:proofErr w:type="spellEnd"/>
    </w:p>
    <w:p w14:paraId="35BCC886" w14:textId="61BDD1CF" w:rsidR="00AC163F" w:rsidRPr="00AB5EE7" w:rsidRDefault="00984D8B" w:rsidP="00637C21">
      <w:pPr>
        <w:pStyle w:val="Geenafstand"/>
      </w:pPr>
      <w:r>
        <w:t xml:space="preserve">Is </w:t>
      </w:r>
      <w:proofErr w:type="spellStart"/>
      <w:r>
        <w:t>performantie</w:t>
      </w:r>
      <w:proofErr w:type="spellEnd"/>
      <w:r>
        <w:t xml:space="preserve"> nog steeds </w:t>
      </w:r>
      <w:proofErr w:type="spellStart"/>
      <w:r>
        <w:t>relev</w:t>
      </w:r>
      <w:r w:rsidR="00B9525A">
        <w:t>evant</w:t>
      </w:r>
      <w:proofErr w:type="spellEnd"/>
      <w:r w:rsidR="00B9525A">
        <w:t>?</w:t>
      </w:r>
    </w:p>
    <w:p w14:paraId="1023FAF6" w14:textId="1FC23866" w:rsidR="00DD6E37" w:rsidRPr="00DD6E37" w:rsidRDefault="00DD6E37" w:rsidP="00DD6E37">
      <w:pPr>
        <w:pStyle w:val="Lijstalinea"/>
        <w:numPr>
          <w:ilvl w:val="0"/>
          <w:numId w:val="202"/>
        </w:numPr>
      </w:pPr>
      <w:r w:rsidRPr="00DD6E37">
        <w:t>Aan de ene kant:</w:t>
      </w:r>
      <w:r w:rsidR="00844118">
        <w:t xml:space="preserve"> </w:t>
      </w:r>
      <w:proofErr w:type="spellStart"/>
      <w:r w:rsidR="008B2F6F">
        <w:t>d</w:t>
      </w:r>
      <w:r w:rsidR="007E7191" w:rsidRPr="00DD6E37">
        <w:t>wet</w:t>
      </w:r>
      <w:proofErr w:type="spellEnd"/>
      <w:r w:rsidR="007E7191" w:rsidRPr="00DD6E37">
        <w:t xml:space="preserve"> </w:t>
      </w:r>
      <w:r w:rsidRPr="00DD6E37">
        <w:t>van Moore</w:t>
      </w:r>
    </w:p>
    <w:p w14:paraId="4F5F61CB" w14:textId="1A37372C" w:rsidR="00DD6E37" w:rsidRPr="00DD6E37" w:rsidRDefault="00DD6E37" w:rsidP="00DD6E37">
      <w:pPr>
        <w:pStyle w:val="Lijstalinea"/>
        <w:numPr>
          <w:ilvl w:val="1"/>
          <w:numId w:val="202"/>
        </w:numPr>
      </w:pPr>
      <w:r w:rsidRPr="00DD6E37">
        <w:t>De wet van Moore is de observatie dat het aantal transistors in een dicht geïntegreerd circuit (IC) ongeveer elke twee jaar verdubbelt.</w:t>
      </w:r>
      <w:r>
        <w:t xml:space="preserve"> </w:t>
      </w:r>
      <w:r w:rsidRPr="00DD6E37">
        <w:t>De wet van Moore is een observatie en projectie van een historische trend.</w:t>
      </w:r>
      <w:r>
        <w:t xml:space="preserve"> </w:t>
      </w:r>
      <w:r w:rsidRPr="00DD6E37">
        <w:t>Het is geen natuurkundige wet, maar een empirische relatie die gekoppeld is aan winst uit ervaring in productie.</w:t>
      </w:r>
    </w:p>
    <w:p w14:paraId="19378BF4" w14:textId="365EB16C" w:rsidR="00DD6E37" w:rsidRPr="00DD6E37" w:rsidRDefault="00DD6E37" w:rsidP="00DD6E37">
      <w:pPr>
        <w:pStyle w:val="Lijstalinea"/>
        <w:numPr>
          <w:ilvl w:val="1"/>
          <w:numId w:val="202"/>
        </w:numPr>
      </w:pPr>
      <w:r w:rsidRPr="00DD6E37">
        <w:t>Niet langer geldig sinds 2016?</w:t>
      </w:r>
    </w:p>
    <w:p w14:paraId="0300D601" w14:textId="62D114BE" w:rsidR="00DD6E37" w:rsidRPr="00DD6E37" w:rsidRDefault="00DD6E37" w:rsidP="00DD6E37">
      <w:pPr>
        <w:pStyle w:val="Lijstalinea"/>
        <w:numPr>
          <w:ilvl w:val="0"/>
          <w:numId w:val="202"/>
        </w:numPr>
      </w:pPr>
      <w:r w:rsidRPr="00DD6E37">
        <w:t>Aan de andere kant:</w:t>
      </w:r>
      <w:r w:rsidR="00516EF1">
        <w:t xml:space="preserve"> </w:t>
      </w:r>
      <w:r w:rsidRPr="00DD6E37">
        <w:t xml:space="preserve">De wet van Wirth </w:t>
      </w:r>
    </w:p>
    <w:p w14:paraId="521E86FB" w14:textId="77777777" w:rsidR="00DD6E37" w:rsidRPr="00DD6E37" w:rsidRDefault="00DD6E37" w:rsidP="00DD6E37">
      <w:pPr>
        <w:pStyle w:val="Lijstalinea"/>
        <w:numPr>
          <w:ilvl w:val="1"/>
          <w:numId w:val="202"/>
        </w:numPr>
      </w:pPr>
      <w:r w:rsidRPr="00DD6E37">
        <w:t>Software wordt sneller trager dan hardware sneller wordt</w:t>
      </w:r>
    </w:p>
    <w:p w14:paraId="782D21E0" w14:textId="77777777" w:rsidR="00DD6E37" w:rsidRPr="00DD6E37" w:rsidRDefault="00DD6E37" w:rsidP="00DD6E37"/>
    <w:p w14:paraId="176854ED" w14:textId="61FBB83F" w:rsidR="00F54E58" w:rsidRDefault="00C90711" w:rsidP="00C31D9D">
      <w:pPr>
        <w:pStyle w:val="Geenafstand"/>
        <w:rPr>
          <w:lang w:val="en-GB"/>
        </w:rPr>
      </w:pPr>
      <w:r w:rsidRPr="00C90711">
        <w:rPr>
          <w:lang w:val="en-GB"/>
        </w:rPr>
        <w:t xml:space="preserve">Space allocation by </w:t>
      </w:r>
      <w:proofErr w:type="spellStart"/>
      <w:r w:rsidRPr="00C90711">
        <w:rPr>
          <w:lang w:val="en-GB"/>
        </w:rPr>
        <w:t>sql</w:t>
      </w:r>
      <w:proofErr w:type="spellEnd"/>
      <w:r w:rsidRPr="00C90711">
        <w:rPr>
          <w:lang w:val="en-GB"/>
        </w:rPr>
        <w:t>-s</w:t>
      </w:r>
      <w:r>
        <w:rPr>
          <w:lang w:val="en-GB"/>
        </w:rPr>
        <w:t>erver</w:t>
      </w:r>
      <w:r w:rsidR="00F54E58">
        <w:rPr>
          <w:lang w:val="en-GB"/>
        </w:rPr>
        <w:t>:</w:t>
      </w:r>
    </w:p>
    <w:p w14:paraId="7B4CD6B1" w14:textId="77777777" w:rsidR="00C31D9D" w:rsidRPr="00C31D9D" w:rsidRDefault="00C31D9D" w:rsidP="00C31D9D">
      <w:pPr>
        <w:pStyle w:val="Lijstalinea"/>
        <w:numPr>
          <w:ilvl w:val="0"/>
          <w:numId w:val="204"/>
        </w:numPr>
      </w:pPr>
      <w:r w:rsidRPr="00C31D9D">
        <w:t>SQL Server gebruikt bestanden met willekeurige toegang</w:t>
      </w:r>
    </w:p>
    <w:p w14:paraId="4DD54A92" w14:textId="690090F9" w:rsidR="00C31D9D" w:rsidRPr="00C31D9D" w:rsidRDefault="00C31D9D" w:rsidP="00C31D9D">
      <w:pPr>
        <w:pStyle w:val="Lijstalinea"/>
        <w:numPr>
          <w:ilvl w:val="0"/>
          <w:numId w:val="204"/>
        </w:numPr>
      </w:pPr>
      <w:r w:rsidRPr="00C31D9D">
        <w:t xml:space="preserve">Toewijzing van ruimte in </w:t>
      </w:r>
      <w:proofErr w:type="spellStart"/>
      <w:r w:rsidRPr="00C31D9D">
        <w:t>extents</w:t>
      </w:r>
      <w:proofErr w:type="spellEnd"/>
      <w:r w:rsidRPr="00C31D9D">
        <w:t xml:space="preserve"> en pagina's</w:t>
      </w:r>
    </w:p>
    <w:p w14:paraId="0A9AB010" w14:textId="3758ADC4" w:rsidR="00C31D9D" w:rsidRPr="00C31D9D" w:rsidRDefault="00C31D9D" w:rsidP="00C31D9D">
      <w:pPr>
        <w:pStyle w:val="Lijstalinea"/>
        <w:numPr>
          <w:ilvl w:val="0"/>
          <w:numId w:val="204"/>
        </w:numPr>
      </w:pPr>
      <w:r w:rsidRPr="00C31D9D">
        <w:t xml:space="preserve">Pagina = blok van 8 </w:t>
      </w:r>
      <w:proofErr w:type="spellStart"/>
      <w:r w:rsidR="007E7191" w:rsidRPr="00C31D9D">
        <w:t>kb</w:t>
      </w:r>
      <w:proofErr w:type="spellEnd"/>
      <w:r w:rsidR="007E7191" w:rsidRPr="00C31D9D">
        <w:t xml:space="preserve"> </w:t>
      </w:r>
      <w:r w:rsidRPr="00C31D9D">
        <w:t>aaneengesloten ruimte</w:t>
      </w:r>
    </w:p>
    <w:p w14:paraId="6B61144D" w14:textId="21360AB5" w:rsidR="00C31D9D" w:rsidRPr="00C31D9D" w:rsidRDefault="00C31D9D" w:rsidP="00C31D9D">
      <w:pPr>
        <w:pStyle w:val="Lijstalinea"/>
        <w:numPr>
          <w:ilvl w:val="0"/>
          <w:numId w:val="204"/>
        </w:numPr>
      </w:pPr>
      <w:proofErr w:type="spellStart"/>
      <w:r w:rsidRPr="00C31D9D">
        <w:t>Extent</w:t>
      </w:r>
      <w:proofErr w:type="spellEnd"/>
      <w:r w:rsidRPr="00C31D9D">
        <w:t xml:space="preserve"> = 8 logische opeenvolgende pagina's.</w:t>
      </w:r>
    </w:p>
    <w:p w14:paraId="0654BA8C" w14:textId="3EAF7099" w:rsidR="00C31D9D" w:rsidRPr="00C31D9D" w:rsidRDefault="007E7191" w:rsidP="00C31D9D">
      <w:pPr>
        <w:pStyle w:val="Lijstalinea"/>
        <w:numPr>
          <w:ilvl w:val="1"/>
          <w:numId w:val="204"/>
        </w:numPr>
      </w:pPr>
      <w:r w:rsidRPr="00C31D9D">
        <w:t xml:space="preserve">Uniforme </w:t>
      </w:r>
      <w:proofErr w:type="spellStart"/>
      <w:r w:rsidR="00C31D9D" w:rsidRPr="00C31D9D">
        <w:t>extents</w:t>
      </w:r>
      <w:proofErr w:type="spellEnd"/>
      <w:r w:rsidR="00C31D9D" w:rsidRPr="00C31D9D">
        <w:t xml:space="preserve">: voor één </w:t>
      </w:r>
      <w:proofErr w:type="spellStart"/>
      <w:r w:rsidR="00C31D9D" w:rsidRPr="00C31D9D">
        <w:t>db</w:t>
      </w:r>
      <w:proofErr w:type="spellEnd"/>
      <w:r w:rsidR="00C31D9D" w:rsidRPr="00C31D9D">
        <w:t>-object</w:t>
      </w:r>
    </w:p>
    <w:p w14:paraId="7B8547F9" w14:textId="12FB8895" w:rsidR="00C31D9D" w:rsidRPr="00C31D9D" w:rsidRDefault="007E7191" w:rsidP="00C31D9D">
      <w:pPr>
        <w:pStyle w:val="Lijstalinea"/>
        <w:numPr>
          <w:ilvl w:val="1"/>
          <w:numId w:val="204"/>
        </w:numPr>
      </w:pPr>
      <w:r w:rsidRPr="00C31D9D">
        <w:t xml:space="preserve">Gemengde </w:t>
      </w:r>
      <w:proofErr w:type="spellStart"/>
      <w:r w:rsidR="00C31D9D" w:rsidRPr="00C31D9D">
        <w:t>extents</w:t>
      </w:r>
      <w:proofErr w:type="spellEnd"/>
      <w:r w:rsidR="00C31D9D" w:rsidRPr="00C31D9D">
        <w:t xml:space="preserve">: kunnen worden gedeeld door 8 </w:t>
      </w:r>
      <w:proofErr w:type="spellStart"/>
      <w:r w:rsidR="00C31D9D" w:rsidRPr="00C31D9D">
        <w:t>db</w:t>
      </w:r>
      <w:proofErr w:type="spellEnd"/>
      <w:r w:rsidR="00C31D9D" w:rsidRPr="00C31D9D">
        <w:t>-objecten (=tabellen, indexen)</w:t>
      </w:r>
    </w:p>
    <w:p w14:paraId="432727B9" w14:textId="6B534FF2" w:rsidR="00C31D9D" w:rsidRPr="00C31D9D" w:rsidRDefault="00C31D9D" w:rsidP="00C31D9D">
      <w:pPr>
        <w:pStyle w:val="Lijstalinea"/>
        <w:numPr>
          <w:ilvl w:val="0"/>
          <w:numId w:val="204"/>
        </w:numPr>
      </w:pPr>
      <w:r w:rsidRPr="00C31D9D">
        <w:t xml:space="preserve">Nieuwe tabel of index: toewijzing in gemengde </w:t>
      </w:r>
      <w:proofErr w:type="spellStart"/>
      <w:r w:rsidRPr="00C31D9D">
        <w:t>extent</w:t>
      </w:r>
      <w:proofErr w:type="spellEnd"/>
    </w:p>
    <w:p w14:paraId="502BBF3F" w14:textId="0E157387" w:rsidR="00C31D9D" w:rsidRPr="00C31D9D" w:rsidRDefault="00C31D9D" w:rsidP="00C31D9D">
      <w:pPr>
        <w:pStyle w:val="Lijstalinea"/>
        <w:numPr>
          <w:ilvl w:val="0"/>
          <w:numId w:val="204"/>
        </w:numPr>
      </w:pPr>
      <w:r w:rsidRPr="00C31D9D">
        <w:t>Uitbreiding &gt; 8 pagina's: in uniforme omvang</w:t>
      </w:r>
    </w:p>
    <w:p w14:paraId="3954A1F6" w14:textId="3FC43CD7" w:rsidR="00C31D9D" w:rsidRPr="00C31D9D" w:rsidRDefault="007E7191" w:rsidP="00C31D9D">
      <w:pPr>
        <w:pStyle w:val="Lijstalinea"/>
        <w:numPr>
          <w:ilvl w:val="0"/>
          <w:numId w:val="204"/>
        </w:numPr>
      </w:pPr>
      <w:r w:rsidRPr="00C31D9D">
        <w:t>Https</w:t>
      </w:r>
      <w:r w:rsidR="00C31D9D" w:rsidRPr="00C31D9D">
        <w:t>://techyaz.com/sql-server/understanding-sql-serverdata-files-pages-extents/</w:t>
      </w:r>
    </w:p>
    <w:p w14:paraId="7ED63E8B" w14:textId="77777777" w:rsidR="00C31D9D" w:rsidRPr="00C31D9D" w:rsidRDefault="00C31D9D" w:rsidP="00C31D9D"/>
    <w:p w14:paraId="7C2A5513" w14:textId="0D7977B0" w:rsidR="00C31D9D" w:rsidRDefault="00F65CE0" w:rsidP="00A7120D">
      <w:pPr>
        <w:pStyle w:val="Geenafstand"/>
      </w:pPr>
      <w:r>
        <w:t xml:space="preserve">Creatie van </w:t>
      </w:r>
      <w:proofErr w:type="spellStart"/>
      <w:r>
        <w:t>indexes</w:t>
      </w:r>
      <w:proofErr w:type="spellEnd"/>
      <w:r>
        <w:t>:</w:t>
      </w:r>
    </w:p>
    <w:p w14:paraId="71DBD1DF" w14:textId="5E533728" w:rsidR="0087277C" w:rsidRDefault="007E7191" w:rsidP="0087277C">
      <w:pPr>
        <w:pStyle w:val="Lijstalinea"/>
        <w:numPr>
          <w:ilvl w:val="0"/>
          <w:numId w:val="205"/>
        </w:numPr>
      </w:pPr>
      <w:r>
        <w:t xml:space="preserve">Unieke </w:t>
      </w:r>
      <w:r w:rsidR="0087277C">
        <w:t>index: alle waarden in de geïndexeerde kolom moeten</w:t>
      </w:r>
      <w:r>
        <w:t xml:space="preserve"> </w:t>
      </w:r>
      <w:r w:rsidR="0087277C">
        <w:t>uniek zijn</w:t>
      </w:r>
    </w:p>
    <w:p w14:paraId="190F5C90" w14:textId="473F1ACD" w:rsidR="0087277C" w:rsidRDefault="007E7191" w:rsidP="0087277C">
      <w:pPr>
        <w:pStyle w:val="Lijstalinea"/>
        <w:numPr>
          <w:ilvl w:val="0"/>
          <w:numId w:val="204"/>
        </w:numPr>
      </w:pPr>
      <w:r>
        <w:t>Opmerking</w:t>
      </w:r>
      <w:r w:rsidR="0087277C">
        <w:t>:</w:t>
      </w:r>
    </w:p>
    <w:p w14:paraId="474A8253" w14:textId="5EC37DD2" w:rsidR="0087277C" w:rsidRDefault="007E7191" w:rsidP="0087277C">
      <w:pPr>
        <w:pStyle w:val="Lijstalinea"/>
        <w:numPr>
          <w:ilvl w:val="1"/>
          <w:numId w:val="204"/>
        </w:numPr>
      </w:pPr>
      <w:r>
        <w:t xml:space="preserve">Bij </w:t>
      </w:r>
      <w:r w:rsidR="0087277C">
        <w:t>het definiëren van een index</w:t>
      </w:r>
      <w:r>
        <w:t xml:space="preserve"> </w:t>
      </w:r>
      <w:r w:rsidR="0087277C">
        <w:t>kan de tabel leeg of</w:t>
      </w:r>
      <w:r>
        <w:t xml:space="preserve"> </w:t>
      </w:r>
      <w:r w:rsidR="0087277C">
        <w:t>gevuld zijn.</w:t>
      </w:r>
    </w:p>
    <w:p w14:paraId="52342955" w14:textId="7F42CFA6" w:rsidR="00F65CE0" w:rsidRPr="00C31D9D" w:rsidRDefault="0087277C" w:rsidP="0087277C">
      <w:pPr>
        <w:pStyle w:val="Lijstalinea"/>
        <w:numPr>
          <w:ilvl w:val="1"/>
          <w:numId w:val="204"/>
        </w:numPr>
      </w:pPr>
      <w:r>
        <w:t xml:space="preserve">Kolommen in een unieke index </w:t>
      </w:r>
      <w:r w:rsidR="00A7120D">
        <w:t>mogen niet</w:t>
      </w:r>
      <w:r>
        <w:t xml:space="preserve"> de </w:t>
      </w:r>
      <w:proofErr w:type="spellStart"/>
      <w:r>
        <w:t>not</w:t>
      </w:r>
      <w:proofErr w:type="spellEnd"/>
      <w:r>
        <w:t xml:space="preserve"> </w:t>
      </w:r>
      <w:proofErr w:type="spellStart"/>
      <w:r>
        <w:t>null</w:t>
      </w:r>
      <w:proofErr w:type="spellEnd"/>
      <w:r>
        <w:t xml:space="preserve"> beperking</w:t>
      </w:r>
      <w:r w:rsidR="00A7120D">
        <w:t xml:space="preserve"> </w:t>
      </w:r>
      <w:proofErr w:type="spellStart"/>
      <w:r w:rsidR="00A7120D">
        <w:t>constraint</w:t>
      </w:r>
      <w:proofErr w:type="spellEnd"/>
    </w:p>
    <w:p w14:paraId="21DD70DF" w14:textId="77777777" w:rsidR="00AC163F" w:rsidRPr="00F54E58" w:rsidRDefault="00AC163F" w:rsidP="002F1204"/>
    <w:p w14:paraId="7984B92D" w14:textId="23839DD0" w:rsidR="00AC163F" w:rsidRDefault="00A00CCE" w:rsidP="008B41A9">
      <w:pPr>
        <w:pStyle w:val="Geenafstand"/>
      </w:pPr>
      <w:r>
        <w:t xml:space="preserve">Verwijderen van </w:t>
      </w:r>
      <w:proofErr w:type="spellStart"/>
      <w:r>
        <w:t>indexes</w:t>
      </w:r>
      <w:proofErr w:type="spellEnd"/>
      <w:r>
        <w:t>:</w:t>
      </w:r>
    </w:p>
    <w:p w14:paraId="38308C11" w14:textId="0B93B8DF" w:rsidR="008B41A9" w:rsidRPr="008B41A9" w:rsidRDefault="007E7191" w:rsidP="008B41A9">
      <w:pPr>
        <w:pStyle w:val="Lijstalinea"/>
        <w:numPr>
          <w:ilvl w:val="0"/>
          <w:numId w:val="204"/>
        </w:numPr>
      </w:pPr>
      <w:r w:rsidRPr="008B41A9">
        <w:t xml:space="preserve">Uniek </w:t>
      </w:r>
      <w:r w:rsidR="008B41A9" w:rsidRPr="008B41A9">
        <w:t xml:space="preserve">alle waarden in de geïndexeerde kolom moeten uniek zijn </w:t>
      </w:r>
    </w:p>
    <w:p w14:paraId="397A3E45" w14:textId="41FCA183" w:rsidR="008B41A9" w:rsidRPr="008B41A9" w:rsidRDefault="007E7191" w:rsidP="008B41A9">
      <w:pPr>
        <w:pStyle w:val="Lijstalinea"/>
        <w:numPr>
          <w:ilvl w:val="0"/>
          <w:numId w:val="204"/>
        </w:numPr>
      </w:pPr>
      <w:r w:rsidRPr="008B41A9">
        <w:t>Opmerking</w:t>
      </w:r>
      <w:r w:rsidR="008B41A9" w:rsidRPr="008B41A9">
        <w:t xml:space="preserve">: </w:t>
      </w:r>
    </w:p>
    <w:p w14:paraId="21B3AB98" w14:textId="399CE30C" w:rsidR="008B41A9" w:rsidRPr="008B41A9" w:rsidRDefault="007E7191" w:rsidP="008B41A9">
      <w:pPr>
        <w:pStyle w:val="Lijstalinea"/>
        <w:numPr>
          <w:ilvl w:val="1"/>
          <w:numId w:val="204"/>
        </w:numPr>
      </w:pPr>
      <w:r w:rsidRPr="008B41A9">
        <w:t xml:space="preserve">Bij </w:t>
      </w:r>
      <w:r w:rsidR="008B41A9" w:rsidRPr="008B41A9">
        <w:t xml:space="preserve">het definiëren van een index kan de tabel leeg of gevuld zijn. </w:t>
      </w:r>
    </w:p>
    <w:p w14:paraId="4D5A6DD0" w14:textId="07E449CF" w:rsidR="00AC163F" w:rsidRPr="008B41A9" w:rsidRDefault="007E7191" w:rsidP="008B41A9">
      <w:pPr>
        <w:pStyle w:val="Lijstalinea"/>
        <w:numPr>
          <w:ilvl w:val="1"/>
          <w:numId w:val="204"/>
        </w:numPr>
      </w:pPr>
      <w:r w:rsidRPr="008B41A9">
        <w:t xml:space="preserve">Kolommen </w:t>
      </w:r>
      <w:r w:rsidR="008B41A9" w:rsidRPr="008B41A9">
        <w:t xml:space="preserve">in een unieke index moeten de beperking </w:t>
      </w:r>
      <w:proofErr w:type="spellStart"/>
      <w:r w:rsidR="008B41A9" w:rsidRPr="008B41A9">
        <w:t>not</w:t>
      </w:r>
      <w:proofErr w:type="spellEnd"/>
      <w:r w:rsidR="008B41A9" w:rsidRPr="008B41A9">
        <w:t xml:space="preserve"> </w:t>
      </w:r>
      <w:proofErr w:type="spellStart"/>
      <w:r w:rsidR="008B41A9" w:rsidRPr="008B41A9">
        <w:t>null</w:t>
      </w:r>
      <w:proofErr w:type="spellEnd"/>
      <w:r w:rsidR="008B41A9" w:rsidRPr="008B41A9">
        <w:t xml:space="preserve"> hebben</w:t>
      </w:r>
    </w:p>
    <w:p w14:paraId="54BDE22D" w14:textId="094AC768" w:rsidR="00AC163F" w:rsidRPr="008B41A9" w:rsidRDefault="00AC163F" w:rsidP="002F1204"/>
    <w:p w14:paraId="3028B351" w14:textId="24533964" w:rsidR="00AC163F" w:rsidRDefault="00E005C8" w:rsidP="00B453A8">
      <w:pPr>
        <w:pStyle w:val="Geenafstand"/>
      </w:pPr>
      <w:proofErr w:type="spellStart"/>
      <w:r>
        <w:t>Table</w:t>
      </w:r>
      <w:proofErr w:type="spellEnd"/>
      <w:r>
        <w:t xml:space="preserve"> scan:</w:t>
      </w:r>
    </w:p>
    <w:p w14:paraId="6F863BA5" w14:textId="63F64878" w:rsidR="00B22EE0" w:rsidRDefault="00B22EE0" w:rsidP="00B22EE0">
      <w:pPr>
        <w:pStyle w:val="Lijstalinea"/>
        <w:numPr>
          <w:ilvl w:val="0"/>
          <w:numId w:val="207"/>
        </w:numPr>
      </w:pPr>
      <w:proofErr w:type="spellStart"/>
      <w:r>
        <w:t>Heap</w:t>
      </w:r>
      <w:proofErr w:type="spellEnd"/>
      <w:r>
        <w:t xml:space="preserve">: </w:t>
      </w:r>
      <w:r w:rsidR="00031E12">
        <w:t xml:space="preserve">een </w:t>
      </w:r>
      <w:r>
        <w:t xml:space="preserve">ongeordende verzameling van gegevenspagina's zonder geclusterd index = </w:t>
      </w:r>
      <w:r w:rsidRPr="00031E12">
        <w:rPr>
          <w:b/>
          <w:bCs/>
        </w:rPr>
        <w:t>standaardopslag van een tabel</w:t>
      </w:r>
    </w:p>
    <w:p w14:paraId="0BAB2134" w14:textId="1339E2A6" w:rsidR="00B22EE0" w:rsidRDefault="00B22EE0" w:rsidP="00B22EE0">
      <w:pPr>
        <w:pStyle w:val="Lijstalinea"/>
        <w:numPr>
          <w:ilvl w:val="0"/>
          <w:numId w:val="207"/>
        </w:numPr>
      </w:pPr>
      <w:r>
        <w:t xml:space="preserve">Toegang via Index </w:t>
      </w:r>
      <w:proofErr w:type="spellStart"/>
      <w:r>
        <w:t>Alllocation</w:t>
      </w:r>
      <w:proofErr w:type="spellEnd"/>
      <w:r>
        <w:t xml:space="preserve"> Map (IAM)</w:t>
      </w:r>
    </w:p>
    <w:p w14:paraId="3F258FE6" w14:textId="51580F7F" w:rsidR="00B22EE0" w:rsidRPr="00031E12" w:rsidRDefault="00B22EE0" w:rsidP="00B22EE0">
      <w:pPr>
        <w:pStyle w:val="Lijstalinea"/>
        <w:numPr>
          <w:ilvl w:val="0"/>
          <w:numId w:val="207"/>
        </w:numPr>
        <w:rPr>
          <w:b/>
          <w:bCs/>
        </w:rPr>
      </w:pPr>
      <w:r w:rsidRPr="00031E12">
        <w:rPr>
          <w:b/>
          <w:bCs/>
        </w:rPr>
        <w:t>Tabelscan: als een query alle pagina's van de tabel ophaalt</w:t>
      </w:r>
    </w:p>
    <w:p w14:paraId="1F0E3363" w14:textId="77777777" w:rsidR="00B22EE0" w:rsidRDefault="00B22EE0" w:rsidP="00B22EE0">
      <w:pPr>
        <w:pStyle w:val="Lijstalinea"/>
        <w:numPr>
          <w:ilvl w:val="0"/>
          <w:numId w:val="207"/>
        </w:numPr>
      </w:pPr>
      <w:r>
        <w:t>Vaak het beste om te vermijden!</w:t>
      </w:r>
    </w:p>
    <w:p w14:paraId="7ED625B7" w14:textId="18EC0405" w:rsidR="00B22EE0" w:rsidRDefault="00B22EE0" w:rsidP="00B22EE0">
      <w:pPr>
        <w:pStyle w:val="Lijstalinea"/>
        <w:numPr>
          <w:ilvl w:val="0"/>
          <w:numId w:val="207"/>
        </w:numPr>
      </w:pPr>
      <w:r>
        <w:t xml:space="preserve">Andere prestatieproblemen met </w:t>
      </w:r>
      <w:proofErr w:type="spellStart"/>
      <w:r>
        <w:t>heap</w:t>
      </w:r>
      <w:proofErr w:type="spellEnd"/>
      <w:r>
        <w:t>:</w:t>
      </w:r>
    </w:p>
    <w:p w14:paraId="7871EBFE" w14:textId="294FF4F9" w:rsidR="00B22EE0" w:rsidRDefault="007E7191" w:rsidP="00B22EE0">
      <w:pPr>
        <w:pStyle w:val="Lijstalinea"/>
        <w:numPr>
          <w:ilvl w:val="1"/>
          <w:numId w:val="207"/>
        </w:numPr>
      </w:pPr>
      <w:r>
        <w:t>Fragmentatie</w:t>
      </w:r>
      <w:r w:rsidR="00B22EE0">
        <w:t>: tabel is verspreid over meerdere, niet opeenvolgende pagina's</w:t>
      </w:r>
    </w:p>
    <w:p w14:paraId="0EF7151F" w14:textId="6425E558" w:rsidR="00E005C8" w:rsidRPr="008B41A9" w:rsidRDefault="00B453A8" w:rsidP="00B22EE0">
      <w:pPr>
        <w:pStyle w:val="Lijstalinea"/>
        <w:numPr>
          <w:ilvl w:val="1"/>
          <w:numId w:val="207"/>
        </w:numPr>
      </w:pPr>
      <w:r w:rsidRPr="00B453A8">
        <w:rPr>
          <w:noProof/>
        </w:rPr>
        <w:drawing>
          <wp:anchor distT="0" distB="0" distL="114300" distR="114300" simplePos="0" relativeHeight="251681792" behindDoc="1" locked="0" layoutInCell="1" allowOverlap="1" wp14:anchorId="4A3AE962" wp14:editId="239799D6">
            <wp:simplePos x="0" y="0"/>
            <wp:positionH relativeFrom="margin">
              <wp:align>right</wp:align>
            </wp:positionH>
            <wp:positionV relativeFrom="paragraph">
              <wp:posOffset>250190</wp:posOffset>
            </wp:positionV>
            <wp:extent cx="2876550" cy="885825"/>
            <wp:effectExtent l="0" t="0" r="0" b="9525"/>
            <wp:wrapTight wrapText="bothSides">
              <wp:wrapPolygon edited="0">
                <wp:start x="0" y="0"/>
                <wp:lineTo x="0" y="21368"/>
                <wp:lineTo x="21457" y="21368"/>
                <wp:lineTo x="21457" y="0"/>
                <wp:lineTo x="0" y="0"/>
              </wp:wrapPolygon>
            </wp:wrapTight>
            <wp:docPr id="104447907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79075" name="Afbeelding 1" descr="Afbeelding met tekst, schermopname, Lettertype, ontwerp&#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2876550" cy="885825"/>
                    </a:xfrm>
                    <a:prstGeom prst="rect">
                      <a:avLst/>
                    </a:prstGeom>
                  </pic:spPr>
                </pic:pic>
              </a:graphicData>
            </a:graphic>
            <wp14:sizeRelV relativeFrom="margin">
              <wp14:pctHeight>0</wp14:pctHeight>
            </wp14:sizeRelV>
          </wp:anchor>
        </w:drawing>
      </w:r>
      <w:r w:rsidR="007E7191">
        <w:t xml:space="preserve">Forward </w:t>
      </w:r>
      <w:r w:rsidR="00B22EE0">
        <w:t xml:space="preserve">pointers: als een rij met variabele lengte (bv. </w:t>
      </w:r>
      <w:proofErr w:type="spellStart"/>
      <w:r w:rsidR="007E7191">
        <w:t>Varchar</w:t>
      </w:r>
      <w:proofErr w:type="spellEnd"/>
      <w:r w:rsidR="007E7191">
        <w:t xml:space="preserve"> </w:t>
      </w:r>
      <w:r w:rsidR="00B22EE0">
        <w:t>velden) langer wordt bij een update, wordt een forward pointer naar een andere pagina toegevoegd. → tabel scannen nog langzamer</w:t>
      </w:r>
      <w:r w:rsidRPr="00B453A8">
        <w:rPr>
          <w:noProof/>
        </w:rPr>
        <w:t xml:space="preserve"> </w:t>
      </w:r>
    </w:p>
    <w:p w14:paraId="12A92CCF" w14:textId="77777777" w:rsidR="00AC163F" w:rsidRPr="00B22EE0" w:rsidRDefault="00AC163F" w:rsidP="002F1204"/>
    <w:p w14:paraId="57E19FEF" w14:textId="26194185" w:rsidR="00AC163F" w:rsidRDefault="0019008D" w:rsidP="0019008D">
      <w:pPr>
        <w:pStyle w:val="Geenafstand"/>
      </w:pPr>
      <w:proofErr w:type="spellStart"/>
      <w:r>
        <w:lastRenderedPageBreak/>
        <w:t>Table</w:t>
      </w:r>
      <w:proofErr w:type="spellEnd"/>
      <w:r>
        <w:t xml:space="preserve"> scan (vervolg):</w:t>
      </w:r>
    </w:p>
    <w:p w14:paraId="4F983437" w14:textId="3D27CF85" w:rsidR="0019008D" w:rsidRDefault="0019008D" w:rsidP="0019008D">
      <w:pPr>
        <w:pStyle w:val="Lijstalinea"/>
        <w:numPr>
          <w:ilvl w:val="0"/>
          <w:numId w:val="209"/>
        </w:numPr>
      </w:pPr>
      <w:r>
        <w:t>Eerste stap: ongeordende gegevens in tabellen zetten</w:t>
      </w:r>
    </w:p>
    <w:p w14:paraId="313F8891" w14:textId="6CF8C951" w:rsidR="0019008D" w:rsidRDefault="0019008D" w:rsidP="00031E12">
      <w:pPr>
        <w:pStyle w:val="Lijstalinea"/>
        <w:numPr>
          <w:ilvl w:val="0"/>
          <w:numId w:val="209"/>
        </w:numPr>
      </w:pPr>
      <w:r>
        <w:t>Zeer inefficiënt: als we een telefoonnummer zoeken, zouden we</w:t>
      </w:r>
      <w:r w:rsidR="00086FF2">
        <w:t xml:space="preserve"> </w:t>
      </w:r>
      <w:r>
        <w:t>door alle telefoonnummers moeten gaan, zelfs wanneer</w:t>
      </w:r>
      <w:r w:rsidR="00086FF2">
        <w:t xml:space="preserve"> </w:t>
      </w:r>
      <w:r>
        <w:t>we een overeenkomst hebben gevonden, want er zijn misschien meer overeenkomsten</w:t>
      </w:r>
      <w:r w:rsidR="00031E12">
        <w:t xml:space="preserve"> l</w:t>
      </w:r>
      <w:r w:rsidR="007E7191">
        <w:t>ater</w:t>
      </w:r>
    </w:p>
    <w:p w14:paraId="5D52112E" w14:textId="025B555D" w:rsidR="0019008D" w:rsidRDefault="0019008D" w:rsidP="00086FF2">
      <w:pPr>
        <w:pStyle w:val="Lijstalinea"/>
        <w:numPr>
          <w:ilvl w:val="0"/>
          <w:numId w:val="209"/>
        </w:numPr>
      </w:pPr>
      <w:r>
        <w:t>Tabelscans zijn niet altijd slecht, bijvoorbeeld als je</w:t>
      </w:r>
      <w:r w:rsidR="00086FF2">
        <w:t xml:space="preserve"> </w:t>
      </w:r>
      <w:r>
        <w:t>veel gegevens</w:t>
      </w:r>
      <w:r w:rsidR="00B36C6C">
        <w:t xml:space="preserve"> gaat ophalen</w:t>
      </w:r>
      <w:r w:rsidR="00086FF2">
        <w:t xml:space="preserve"> </w:t>
      </w:r>
      <w:r>
        <w:t>uit de</w:t>
      </w:r>
      <w:r w:rsidR="00086FF2">
        <w:t xml:space="preserve"> </w:t>
      </w:r>
      <w:r>
        <w:t>tabel</w:t>
      </w:r>
    </w:p>
    <w:p w14:paraId="72D97AB2" w14:textId="125FC6D1" w:rsidR="006850B0" w:rsidRPr="006850B0" w:rsidRDefault="006850B0" w:rsidP="006850B0">
      <w:pPr>
        <w:pStyle w:val="Lijstalinea"/>
        <w:numPr>
          <w:ilvl w:val="0"/>
          <w:numId w:val="209"/>
        </w:numPr>
      </w:pPr>
      <w:r w:rsidRPr="006850B0">
        <w:t>In een telefoonboek: gegevens worden geordend op achternaam en als er</w:t>
      </w:r>
      <w:r>
        <w:t xml:space="preserve"> </w:t>
      </w:r>
      <w:r w:rsidRPr="006850B0">
        <w:t>duplicaten zijn, worden de gegevens ook op voornaam geordend</w:t>
      </w:r>
    </w:p>
    <w:p w14:paraId="1C44F714" w14:textId="46F31921" w:rsidR="006850B0" w:rsidRPr="006850B0" w:rsidRDefault="0042680C" w:rsidP="006850B0">
      <w:pPr>
        <w:pStyle w:val="Lijstalinea"/>
        <w:numPr>
          <w:ilvl w:val="0"/>
          <w:numId w:val="209"/>
        </w:numPr>
      </w:pPr>
      <w:r>
        <w:t>Tweede</w:t>
      </w:r>
      <w:r w:rsidR="006850B0" w:rsidRPr="006850B0">
        <w:t xml:space="preserve"> stap: Je kunt proberen de gegevens in fysieke volgorde te zetten</w:t>
      </w:r>
    </w:p>
    <w:p w14:paraId="3A504F48" w14:textId="072DE7C1" w:rsidR="006850B0" w:rsidRPr="00B22EE0" w:rsidRDefault="006850B0" w:rsidP="00F052CE">
      <w:pPr>
        <w:pStyle w:val="Lijstalinea"/>
        <w:numPr>
          <w:ilvl w:val="0"/>
          <w:numId w:val="209"/>
        </w:numPr>
      </w:pPr>
      <w:r w:rsidRPr="006850B0">
        <w:t>Dit lost het prestatieprobleem niet op. Het zou een soortgelijke</w:t>
      </w:r>
      <w:r>
        <w:t xml:space="preserve"> </w:t>
      </w:r>
      <w:r w:rsidRPr="006850B0">
        <w:t>type van tabel scannen, maar deze keer zou het weten waar te stoppen</w:t>
      </w:r>
      <w:r w:rsidR="00F052CE">
        <w:t xml:space="preserve"> </w:t>
      </w:r>
      <w:r w:rsidRPr="006850B0">
        <w:t>omdat de tabelgegevens geordend zijn.</w:t>
      </w:r>
    </w:p>
    <w:p w14:paraId="67B2EEC6" w14:textId="77777777" w:rsidR="00AC163F" w:rsidRDefault="00AC163F" w:rsidP="002F1204"/>
    <w:p w14:paraId="068E533D" w14:textId="10EBBA82" w:rsidR="00F052CE" w:rsidRDefault="00F052CE" w:rsidP="008E0E74">
      <w:pPr>
        <w:pStyle w:val="Geenafstand"/>
      </w:pPr>
      <w:proofErr w:type="spellStart"/>
      <w:r>
        <w:t>Clustered</w:t>
      </w:r>
      <w:proofErr w:type="spellEnd"/>
      <w:r>
        <w:t xml:space="preserve"> index:</w:t>
      </w:r>
    </w:p>
    <w:p w14:paraId="54344329" w14:textId="0D17CB26" w:rsidR="00F052CE" w:rsidRPr="008E0E74" w:rsidRDefault="00916EEA" w:rsidP="008E0E74">
      <w:r w:rsidRPr="00916EEA">
        <w:rPr>
          <w:noProof/>
        </w:rPr>
        <w:drawing>
          <wp:anchor distT="0" distB="0" distL="114300" distR="114300" simplePos="0" relativeHeight="251682816" behindDoc="1" locked="0" layoutInCell="1" allowOverlap="1" wp14:anchorId="589ABA15" wp14:editId="5DDBC37C">
            <wp:simplePos x="0" y="0"/>
            <wp:positionH relativeFrom="margin">
              <wp:align>left</wp:align>
            </wp:positionH>
            <wp:positionV relativeFrom="paragraph">
              <wp:posOffset>228600</wp:posOffset>
            </wp:positionV>
            <wp:extent cx="1762125" cy="918210"/>
            <wp:effectExtent l="0" t="0" r="9525" b="0"/>
            <wp:wrapTight wrapText="bothSides">
              <wp:wrapPolygon edited="0">
                <wp:start x="0" y="0"/>
                <wp:lineTo x="0" y="21062"/>
                <wp:lineTo x="21483" y="21062"/>
                <wp:lineTo x="21483" y="0"/>
                <wp:lineTo x="0" y="0"/>
              </wp:wrapPolygon>
            </wp:wrapTight>
            <wp:docPr id="801784408"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4408" name="Afbeelding 1" descr="Afbeelding met tekst, Lettertype, schermopname&#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1762125" cy="918210"/>
                    </a:xfrm>
                    <a:prstGeom prst="rect">
                      <a:avLst/>
                    </a:prstGeom>
                  </pic:spPr>
                </pic:pic>
              </a:graphicData>
            </a:graphic>
          </wp:anchor>
        </w:drawing>
      </w:r>
      <w:r w:rsidR="008E0E74" w:rsidRPr="008E0E74">
        <w:t>Nadat de tabelgegevens in fysieke volgorde zijn gezet, bouwt SQL</w:t>
      </w:r>
      <w:r w:rsidR="008E0E74">
        <w:t xml:space="preserve"> </w:t>
      </w:r>
      <w:r w:rsidR="008E0E74" w:rsidRPr="008E0E74">
        <w:t>Server een set indexpagina's op waarmee</w:t>
      </w:r>
      <w:r w:rsidR="008E0E74">
        <w:t xml:space="preserve"> </w:t>
      </w:r>
      <w:r w:rsidR="00F263F1" w:rsidRPr="008E0E74">
        <w:t>query’s</w:t>
      </w:r>
      <w:r w:rsidR="008E0E74" w:rsidRPr="008E0E74">
        <w:t xml:space="preserve"> </w:t>
      </w:r>
      <w:r w:rsidR="008E0E74" w:rsidRPr="009F3FD7">
        <w:rPr>
          <w:b/>
          <w:bCs/>
        </w:rPr>
        <w:t>direct naar de gegevens kunnen navigeren waarin ze geïnteresseerd zijn</w:t>
      </w:r>
      <w:r w:rsidR="008E0E74" w:rsidRPr="008E0E74">
        <w:t>.</w:t>
      </w:r>
      <w:r w:rsidR="008E0E74">
        <w:t xml:space="preserve"> </w:t>
      </w:r>
      <w:r w:rsidR="007E7191" w:rsidRPr="008E0E74">
        <w:t xml:space="preserve">Geïnteresseerd </w:t>
      </w:r>
      <w:r w:rsidR="008E0E74" w:rsidRPr="008E0E74">
        <w:t>zijn. De hele structuur, inclusief de</w:t>
      </w:r>
      <w:r w:rsidR="008E0E74">
        <w:t xml:space="preserve"> </w:t>
      </w:r>
      <w:r w:rsidR="008E0E74" w:rsidRPr="008E0E74">
        <w:t>tabelgegevens, wordt een geclusterde index genoemd. Wanneer een query</w:t>
      </w:r>
      <w:r w:rsidR="008E0E74">
        <w:t xml:space="preserve"> </w:t>
      </w:r>
      <w:r w:rsidR="008E0E74" w:rsidRPr="008E0E74">
        <w:t>door de boom van de geclusterde index naar de</w:t>
      </w:r>
      <w:r w:rsidR="008E0E74">
        <w:t xml:space="preserve"> </w:t>
      </w:r>
      <w:r w:rsidR="008E0E74" w:rsidRPr="008E0E74">
        <w:t xml:space="preserve">basistabelgegevens, wordt dit een geclusterde </w:t>
      </w:r>
      <w:r w:rsidR="008E0E74" w:rsidRPr="00031E12">
        <w:rPr>
          <w:b/>
          <w:bCs/>
        </w:rPr>
        <w:t xml:space="preserve">index </w:t>
      </w:r>
      <w:proofErr w:type="spellStart"/>
      <w:r w:rsidR="008E0E74" w:rsidRPr="00031E12">
        <w:rPr>
          <w:b/>
          <w:bCs/>
        </w:rPr>
        <w:t>seek</w:t>
      </w:r>
      <w:proofErr w:type="spellEnd"/>
      <w:r w:rsidR="008E0E74" w:rsidRPr="008E0E74">
        <w:t xml:space="preserve"> genoemd</w:t>
      </w:r>
    </w:p>
    <w:p w14:paraId="63E61FB3" w14:textId="74CBE2BF" w:rsidR="00AC163F" w:rsidRDefault="00AC163F" w:rsidP="002F1204"/>
    <w:p w14:paraId="45F853A0" w14:textId="1E1CB08B" w:rsidR="00D672B7" w:rsidRDefault="005456DA" w:rsidP="003F6BB0">
      <w:pPr>
        <w:pStyle w:val="Geenafstand"/>
      </w:pPr>
      <w:r>
        <w:t xml:space="preserve">Non </w:t>
      </w:r>
      <w:proofErr w:type="spellStart"/>
      <w:r>
        <w:t>clustered</w:t>
      </w:r>
      <w:proofErr w:type="spellEnd"/>
      <w:r>
        <w:t xml:space="preserve"> index:</w:t>
      </w:r>
    </w:p>
    <w:p w14:paraId="70B43632" w14:textId="25C4F58A" w:rsidR="00DF3F9F" w:rsidRDefault="005456DA" w:rsidP="00DF3F9F">
      <w:pPr>
        <w:pStyle w:val="Lijstalinea"/>
        <w:numPr>
          <w:ilvl w:val="0"/>
          <w:numId w:val="212"/>
        </w:numPr>
      </w:pPr>
      <w:r>
        <w:t>Aangezien een geclusterde index de gegevens van de basistabel,</w:t>
      </w:r>
      <w:r w:rsidR="00DF3F9F">
        <w:t xml:space="preserve"> </w:t>
      </w:r>
      <w:r>
        <w:t>zelf bevat, kun je maar één geclusterde index maken.</w:t>
      </w:r>
      <w:r w:rsidR="00DF3F9F">
        <w:t xml:space="preserve"> </w:t>
      </w:r>
    </w:p>
    <w:p w14:paraId="383D6742" w14:textId="4EF27601" w:rsidR="005456DA" w:rsidRDefault="005456DA" w:rsidP="00DF3F9F">
      <w:pPr>
        <w:pStyle w:val="Lijstalinea"/>
        <w:numPr>
          <w:ilvl w:val="0"/>
          <w:numId w:val="212"/>
        </w:numPr>
      </w:pPr>
      <w:r>
        <w:t>Je moet een aparte fysieke structuur maken die</w:t>
      </w:r>
      <w:r w:rsidR="00DF3F9F">
        <w:t xml:space="preserve"> </w:t>
      </w:r>
      <w:r>
        <w:t>dezelfde indexstructuur heeft als de geclusterde index. Deze keer echter, in plaats van de basisgegevens op het</w:t>
      </w:r>
      <w:r w:rsidR="00DF3F9F">
        <w:t xml:space="preserve"> </w:t>
      </w:r>
      <w:r>
        <w:t xml:space="preserve">onderste (of </w:t>
      </w:r>
      <w:proofErr w:type="spellStart"/>
      <w:r>
        <w:t>leaf</w:t>
      </w:r>
      <w:proofErr w:type="spellEnd"/>
      <w:r>
        <w:t>) niveau van de boom, is er een set van</w:t>
      </w:r>
      <w:r w:rsidR="00DF3F9F">
        <w:t xml:space="preserve"> </w:t>
      </w:r>
      <w:r>
        <w:t>pointers (of verwijzingen) terug naar de basisgegevens =&gt; we</w:t>
      </w:r>
      <w:r w:rsidR="00DF3F9F">
        <w:t xml:space="preserve"> </w:t>
      </w:r>
      <w:r>
        <w:t>kunnen elke volgorde van indexsleutels gebruiken</w:t>
      </w:r>
    </w:p>
    <w:p w14:paraId="0F1D2E23" w14:textId="383F0DB8" w:rsidR="008755BE" w:rsidRDefault="008755BE" w:rsidP="008755BE">
      <w:pPr>
        <w:pStyle w:val="Lijstalinea"/>
        <w:numPr>
          <w:ilvl w:val="0"/>
          <w:numId w:val="212"/>
        </w:numPr>
      </w:pPr>
      <w:r>
        <w:t xml:space="preserve">In dit voorbeeld zijn de basisgegevens een hoop en de verwijzingen ernaar zijn </w:t>
      </w:r>
      <w:proofErr w:type="spellStart"/>
      <w:r>
        <w:t>RID's</w:t>
      </w:r>
      <w:proofErr w:type="spellEnd"/>
      <w:r>
        <w:t xml:space="preserve"> (</w:t>
      </w:r>
      <w:proofErr w:type="spellStart"/>
      <w:r>
        <w:t>row</w:t>
      </w:r>
      <w:proofErr w:type="spellEnd"/>
      <w:r>
        <w:t xml:space="preserve"> </w:t>
      </w:r>
      <w:proofErr w:type="spellStart"/>
      <w:r>
        <w:t>identifiers</w:t>
      </w:r>
      <w:proofErr w:type="spellEnd"/>
      <w:r>
        <w:t xml:space="preserve">). Dit zijn de fysieke locaties van de rijen in de tabel. </w:t>
      </w:r>
    </w:p>
    <w:p w14:paraId="6D7FBBF8" w14:textId="60211174" w:rsidR="008755BE" w:rsidRDefault="008755BE" w:rsidP="008755BE">
      <w:pPr>
        <w:pStyle w:val="Lijstalinea"/>
        <w:numPr>
          <w:ilvl w:val="0"/>
          <w:numId w:val="212"/>
        </w:numPr>
      </w:pPr>
      <w:r>
        <w:t xml:space="preserve">Aangezien een niet-geclusterde index gescheiden is van de basisgegevens, kunnen de basisgegevens in plaats daarvan bestaan als een geclusterde index. Als dat zo is, zijn de verwijzingen ernaar geen </w:t>
      </w:r>
      <w:proofErr w:type="spellStart"/>
      <w:r>
        <w:t>RID's</w:t>
      </w:r>
      <w:proofErr w:type="spellEnd"/>
      <w:r>
        <w:t>, maar de sleutelwaarden van de geclusterde index.</w:t>
      </w:r>
    </w:p>
    <w:p w14:paraId="096DFD68" w14:textId="3A4548C2" w:rsidR="008755BE" w:rsidRDefault="008755BE" w:rsidP="008755BE">
      <w:pPr>
        <w:pStyle w:val="Lijstalinea"/>
        <w:numPr>
          <w:ilvl w:val="0"/>
          <w:numId w:val="212"/>
        </w:numPr>
      </w:pPr>
      <w:r>
        <w:t xml:space="preserve">Net als een geclusterde index scan en zoek, kunnen niet-geclusterde indexen dezelfde bewerkingen uitvoeren. Maar de direct beschikbare gegevens kunnen beperkt zijn omdat niet-geclusterde indexen meestal slechts een subset van kolommen uit de tabel bevatten. Als waarden worden opgevraagd van kolommen die niet in de index staan, kan de query </w:t>
      </w:r>
      <w:r w:rsidR="00CE2193">
        <w:t>terug navigeren</w:t>
      </w:r>
      <w:r>
        <w:t xml:space="preserve"> naar de basisgegevens met behulp van de referenties.</w:t>
      </w:r>
    </w:p>
    <w:p w14:paraId="7EF85385" w14:textId="56BCA895" w:rsidR="007432C4" w:rsidRPr="008755BE" w:rsidRDefault="007432C4" w:rsidP="004750A5">
      <w:r w:rsidRPr="00AA6D3E">
        <w:rPr>
          <w:noProof/>
        </w:rPr>
        <w:drawing>
          <wp:anchor distT="0" distB="0" distL="114300" distR="114300" simplePos="0" relativeHeight="251683840" behindDoc="1" locked="0" layoutInCell="1" allowOverlap="1" wp14:anchorId="06C65714" wp14:editId="14B2082E">
            <wp:simplePos x="0" y="0"/>
            <wp:positionH relativeFrom="margin">
              <wp:align>right</wp:align>
            </wp:positionH>
            <wp:positionV relativeFrom="paragraph">
              <wp:posOffset>7620</wp:posOffset>
            </wp:positionV>
            <wp:extent cx="2028190" cy="1888490"/>
            <wp:effectExtent l="0" t="0" r="0" b="0"/>
            <wp:wrapTight wrapText="bothSides">
              <wp:wrapPolygon edited="0">
                <wp:start x="0" y="0"/>
                <wp:lineTo x="0" y="21353"/>
                <wp:lineTo x="21302" y="21353"/>
                <wp:lineTo x="21302" y="0"/>
                <wp:lineTo x="0" y="0"/>
              </wp:wrapPolygon>
            </wp:wrapTight>
            <wp:docPr id="1492303895" name="Afbeelding 1" descr="Afbeelding met tekst, schermopname,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3895" name="Afbeelding 1" descr="Afbeelding met tekst, schermopname, Rechthoek, diagram&#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8190" cy="1888490"/>
                    </a:xfrm>
                    <a:prstGeom prst="rect">
                      <a:avLst/>
                    </a:prstGeom>
                  </pic:spPr>
                </pic:pic>
              </a:graphicData>
            </a:graphic>
            <wp14:sizeRelH relativeFrom="margin">
              <wp14:pctWidth>0</wp14:pctWidth>
            </wp14:sizeRelH>
            <wp14:sizeRelV relativeFrom="margin">
              <wp14:pctHeight>0</wp14:pctHeight>
            </wp14:sizeRelV>
          </wp:anchor>
        </w:drawing>
      </w:r>
    </w:p>
    <w:p w14:paraId="529C114D" w14:textId="655EC127" w:rsidR="004750A5" w:rsidRDefault="007432C4" w:rsidP="009D255C">
      <w:pPr>
        <w:pStyle w:val="Geenafstand"/>
        <w:rPr>
          <w:lang w:val="en-GB"/>
        </w:rPr>
      </w:pPr>
      <w:r w:rsidRPr="007432C4">
        <w:rPr>
          <w:noProof/>
          <w:lang w:val="en-GB"/>
        </w:rPr>
        <w:drawing>
          <wp:anchor distT="0" distB="0" distL="114300" distR="114300" simplePos="0" relativeHeight="251684864" behindDoc="1" locked="0" layoutInCell="1" allowOverlap="1" wp14:anchorId="03745A79" wp14:editId="79631CE0">
            <wp:simplePos x="0" y="0"/>
            <wp:positionH relativeFrom="margin">
              <wp:posOffset>4641850</wp:posOffset>
            </wp:positionH>
            <wp:positionV relativeFrom="paragraph">
              <wp:posOffset>-8465185</wp:posOffset>
            </wp:positionV>
            <wp:extent cx="1495425" cy="1144270"/>
            <wp:effectExtent l="0" t="0" r="9525" b="0"/>
            <wp:wrapTight wrapText="bothSides">
              <wp:wrapPolygon edited="0">
                <wp:start x="0" y="0"/>
                <wp:lineTo x="0" y="21216"/>
                <wp:lineTo x="21462" y="21216"/>
                <wp:lineTo x="21462" y="0"/>
                <wp:lineTo x="0" y="0"/>
              </wp:wrapPolygon>
            </wp:wrapTight>
            <wp:docPr id="898008003" name="Afbeelding 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8003" name="Afbeelding 1" descr="Afbeelding met tekst, diagram, schermopname, Plan&#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95425" cy="1144270"/>
                    </a:xfrm>
                    <a:prstGeom prst="rect">
                      <a:avLst/>
                    </a:prstGeom>
                  </pic:spPr>
                </pic:pic>
              </a:graphicData>
            </a:graphic>
            <wp14:sizeRelH relativeFrom="margin">
              <wp14:pctWidth>0</wp14:pctWidth>
            </wp14:sizeRelH>
            <wp14:sizeRelV relativeFrom="margin">
              <wp14:pctHeight>0</wp14:pctHeight>
            </wp14:sizeRelV>
          </wp:anchor>
        </w:drawing>
      </w:r>
      <w:r w:rsidR="004750A5">
        <w:rPr>
          <w:lang w:val="en-GB"/>
        </w:rPr>
        <w:t>Filtered index:</w:t>
      </w:r>
    </w:p>
    <w:p w14:paraId="0698D66F" w14:textId="0E195AAB" w:rsidR="004750A5" w:rsidRDefault="004750A5" w:rsidP="004750A5">
      <w:pPr>
        <w:pStyle w:val="Lijstalinea"/>
        <w:numPr>
          <w:ilvl w:val="0"/>
          <w:numId w:val="241"/>
        </w:numPr>
        <w:rPr>
          <w:lang w:val="en-GB"/>
        </w:rPr>
      </w:pPr>
      <w:r w:rsidRPr="004750A5">
        <w:rPr>
          <w:lang w:val="en-GB"/>
        </w:rPr>
        <w:t xml:space="preserve">Filtered indexes only contain rows that meet a </w:t>
      </w:r>
      <w:r w:rsidR="00B5618B" w:rsidRPr="004750A5">
        <w:rPr>
          <w:lang w:val="en-GB"/>
        </w:rPr>
        <w:t>user defined</w:t>
      </w:r>
      <w:r w:rsidRPr="004750A5">
        <w:rPr>
          <w:lang w:val="en-GB"/>
        </w:rPr>
        <w:t xml:space="preserve"> predicate, and to create these, you have to adda WHERE clause to the index definition. </w:t>
      </w:r>
    </w:p>
    <w:p w14:paraId="7219E603" w14:textId="3D62A277" w:rsidR="004750A5" w:rsidRPr="004750A5" w:rsidRDefault="004750A5" w:rsidP="004750A5">
      <w:pPr>
        <w:pStyle w:val="Lijstalinea"/>
        <w:numPr>
          <w:ilvl w:val="0"/>
          <w:numId w:val="241"/>
        </w:numPr>
        <w:rPr>
          <w:lang w:val="en-GB"/>
        </w:rPr>
      </w:pPr>
      <w:r w:rsidRPr="004750A5">
        <w:rPr>
          <w:lang w:val="en-GB"/>
        </w:rPr>
        <w:t>A clustered index can't be filtered because it has to contain all the data in the table.</w:t>
      </w:r>
    </w:p>
    <w:p w14:paraId="200AF414" w14:textId="5F06CFAD" w:rsidR="00D672B7" w:rsidRPr="00893539" w:rsidRDefault="00D672B7" w:rsidP="002F1204">
      <w:pPr>
        <w:rPr>
          <w:lang w:val="en-GB"/>
        </w:rPr>
      </w:pPr>
    </w:p>
    <w:p w14:paraId="7301AB3A" w14:textId="0FAB88B7" w:rsidR="00D672B7" w:rsidRPr="00893539" w:rsidRDefault="00D672B7" w:rsidP="002F1204">
      <w:pPr>
        <w:rPr>
          <w:lang w:val="en-GB"/>
        </w:rPr>
      </w:pPr>
    </w:p>
    <w:p w14:paraId="2CF0FD5D" w14:textId="72A2538D" w:rsidR="00D672B7" w:rsidRDefault="00D672B7" w:rsidP="002F1204">
      <w:pPr>
        <w:rPr>
          <w:lang w:val="en-GB"/>
        </w:rPr>
      </w:pPr>
    </w:p>
    <w:p w14:paraId="74B630E6" w14:textId="77777777" w:rsidR="00CE2193" w:rsidRPr="00893539" w:rsidRDefault="00CE2193" w:rsidP="002F1204">
      <w:pPr>
        <w:rPr>
          <w:lang w:val="en-GB"/>
        </w:rPr>
      </w:pPr>
    </w:p>
    <w:p w14:paraId="12A7AFF3" w14:textId="24E16B15" w:rsidR="00D672B7" w:rsidRDefault="002411FC" w:rsidP="00083C34">
      <w:pPr>
        <w:pStyle w:val="Geenafstand"/>
      </w:pPr>
      <w:proofErr w:type="spellStart"/>
      <w:r>
        <w:lastRenderedPageBreak/>
        <w:t>Include</w:t>
      </w:r>
      <w:proofErr w:type="spellEnd"/>
      <w:r>
        <w:t>:</w:t>
      </w:r>
    </w:p>
    <w:p w14:paraId="69EDEE72" w14:textId="7C88F78A" w:rsidR="002119DB" w:rsidRPr="002119DB" w:rsidRDefault="002119DB" w:rsidP="002119DB">
      <w:pPr>
        <w:pStyle w:val="Lijstalinea"/>
        <w:numPr>
          <w:ilvl w:val="0"/>
          <w:numId w:val="244"/>
        </w:numPr>
      </w:pPr>
      <w:r w:rsidRPr="002119DB">
        <w:t xml:space="preserve">INCLUDE-kolommen voegen kopieën van niet-sleutel kolomwaarden toe aan het bladniveau van de indexboom. </w:t>
      </w:r>
    </w:p>
    <w:p w14:paraId="67E1809A" w14:textId="515C33ED" w:rsidR="002119DB" w:rsidRPr="002119DB" w:rsidRDefault="002119DB" w:rsidP="002119DB">
      <w:pPr>
        <w:pStyle w:val="Lijstalinea"/>
        <w:numPr>
          <w:ilvl w:val="0"/>
          <w:numId w:val="244"/>
        </w:numPr>
      </w:pPr>
      <w:r w:rsidRPr="002119DB">
        <w:t xml:space="preserve">Dit betekent dat </w:t>
      </w:r>
      <w:r w:rsidR="00CE2193" w:rsidRPr="002119DB">
        <w:t>query’s</w:t>
      </w:r>
      <w:r w:rsidRPr="002119DB">
        <w:t xml:space="preserve"> die de niet-geclusterde index gebruiken, niet terug hoeven te navigeren naar de basisgegevens om die niet-sleutel kolomwaarden te krijgen. </w:t>
      </w:r>
    </w:p>
    <w:p w14:paraId="607ED993" w14:textId="13051659" w:rsidR="00D672B7" w:rsidRDefault="002119DB" w:rsidP="002119DB">
      <w:pPr>
        <w:pStyle w:val="Lijstalinea"/>
        <w:numPr>
          <w:ilvl w:val="0"/>
          <w:numId w:val="244"/>
        </w:numPr>
      </w:pPr>
      <w:r w:rsidRPr="002119DB">
        <w:t>Een geclusterde index heeft geen INCLUDE kolommen nodig, omdat alle kolommen beschikbaar zijn in de leafs.</w:t>
      </w:r>
    </w:p>
    <w:p w14:paraId="6D724801" w14:textId="741AA537" w:rsidR="002119DB" w:rsidRPr="002119DB" w:rsidRDefault="002119DB" w:rsidP="002119DB"/>
    <w:p w14:paraId="700632BC" w14:textId="2C4BCEA9" w:rsidR="00083C34" w:rsidRPr="000E4F11" w:rsidRDefault="00083C34" w:rsidP="00083C34">
      <w:pPr>
        <w:pStyle w:val="Geenafstand"/>
      </w:pPr>
      <w:proofErr w:type="spellStart"/>
      <w:r w:rsidRPr="000E4F11">
        <w:t>Clustered</w:t>
      </w:r>
      <w:proofErr w:type="spellEnd"/>
      <w:r w:rsidRPr="000E4F11">
        <w:t xml:space="preserve"> </w:t>
      </w:r>
      <w:proofErr w:type="spellStart"/>
      <w:r w:rsidRPr="000E4F11">
        <w:t>vs</w:t>
      </w:r>
      <w:proofErr w:type="spellEnd"/>
      <w:r w:rsidRPr="000E4F11">
        <w:t xml:space="preserve"> non-</w:t>
      </w:r>
      <w:proofErr w:type="spellStart"/>
      <w:r w:rsidRPr="000E4F11">
        <w:t>clustered</w:t>
      </w:r>
      <w:proofErr w:type="spellEnd"/>
      <w:r w:rsidRPr="000E4F11">
        <w:t>:</w:t>
      </w:r>
    </w:p>
    <w:p w14:paraId="28D1515F" w14:textId="2D4F030F" w:rsidR="000E4F11" w:rsidRPr="000E4F11" w:rsidRDefault="000E4F11" w:rsidP="000E4F11">
      <w:pPr>
        <w:pStyle w:val="Lijstalinea"/>
        <w:numPr>
          <w:ilvl w:val="0"/>
          <w:numId w:val="245"/>
        </w:numPr>
      </w:pPr>
      <w:r w:rsidRPr="000E4F11">
        <w:t xml:space="preserve">De geclusterde index is een manier om de basisgegevens als geheel weer te geven. </w:t>
      </w:r>
    </w:p>
    <w:p w14:paraId="716687EB" w14:textId="5745F2D5" w:rsidR="00D672B7" w:rsidRPr="000E4F11" w:rsidRDefault="000E4F11" w:rsidP="000E4F11">
      <w:pPr>
        <w:pStyle w:val="Lijstalinea"/>
        <w:numPr>
          <w:ilvl w:val="0"/>
          <w:numId w:val="245"/>
        </w:numPr>
      </w:pPr>
      <w:r w:rsidRPr="000E4F11">
        <w:t>Een niet-geclusterde index is een fysiek afzonderlijke structuur die verwijst naar de basisgegevens en die een andere sorteervolgorde kan hebben.</w:t>
      </w:r>
    </w:p>
    <w:p w14:paraId="5ECADC9B" w14:textId="76098DFF" w:rsidR="00D672B7" w:rsidRPr="000E4F11" w:rsidRDefault="00D672B7" w:rsidP="002F1204"/>
    <w:p w14:paraId="278197CF" w14:textId="71D3AB02" w:rsidR="00D672B7" w:rsidRDefault="00832637" w:rsidP="00392F16">
      <w:pPr>
        <w:pStyle w:val="Geenafstand"/>
      </w:pPr>
      <w:proofErr w:type="spellStart"/>
      <w:r>
        <w:t>Table</w:t>
      </w:r>
      <w:proofErr w:type="spellEnd"/>
      <w:r>
        <w:t xml:space="preserve"> scan:</w:t>
      </w:r>
    </w:p>
    <w:p w14:paraId="255E5F7F" w14:textId="26266640" w:rsidR="00D672B7" w:rsidRPr="000E4F11" w:rsidRDefault="00A94473" w:rsidP="002F1204">
      <w:r>
        <w:t>Met dit</w:t>
      </w:r>
      <w:r w:rsidR="00340649">
        <w:t xml:space="preserve"> icoontje </w:t>
      </w:r>
      <w:r w:rsidR="00A13728" w:rsidRPr="00A13728">
        <w:rPr>
          <w:noProof/>
        </w:rPr>
        <w:drawing>
          <wp:inline distT="0" distB="0" distL="0" distR="0" wp14:anchorId="7C85E0C9" wp14:editId="370D87B1">
            <wp:extent cx="251482" cy="190517"/>
            <wp:effectExtent l="0" t="0" r="0" b="0"/>
            <wp:docPr id="39868575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5750" name=""/>
                    <pic:cNvPicPr/>
                  </pic:nvPicPr>
                  <pic:blipFill>
                    <a:blip r:embed="rId24"/>
                    <a:stretch>
                      <a:fillRect/>
                    </a:stretch>
                  </pic:blipFill>
                  <pic:spPr>
                    <a:xfrm>
                      <a:off x="0" y="0"/>
                      <a:ext cx="251482" cy="190517"/>
                    </a:xfrm>
                    <a:prstGeom prst="rect">
                      <a:avLst/>
                    </a:prstGeom>
                  </pic:spPr>
                </pic:pic>
              </a:graphicData>
            </a:graphic>
          </wp:inline>
        </w:drawing>
      </w:r>
      <w:r w:rsidR="00A13728">
        <w:t xml:space="preserve"> kan je een </w:t>
      </w:r>
      <w:proofErr w:type="spellStart"/>
      <w:r w:rsidR="00A13728">
        <w:t>table</w:t>
      </w:r>
      <w:proofErr w:type="spellEnd"/>
      <w:r w:rsidR="00A13728">
        <w:t xml:space="preserve"> scan uitvoeren</w:t>
      </w:r>
      <w:r w:rsidR="00392F16">
        <w:t xml:space="preserve"> hier kan je de </w:t>
      </w:r>
      <w:proofErr w:type="spellStart"/>
      <w:r w:rsidR="00392F16">
        <w:t>cost</w:t>
      </w:r>
      <w:proofErr w:type="spellEnd"/>
      <w:r w:rsidR="00392F16">
        <w:t xml:space="preserve"> zien van een </w:t>
      </w:r>
      <w:proofErr w:type="spellStart"/>
      <w:r w:rsidR="00392F16">
        <w:t>sql</w:t>
      </w:r>
      <w:proofErr w:type="spellEnd"/>
      <w:r w:rsidR="00913608">
        <w:t>-operatie</w:t>
      </w:r>
      <w:r w:rsidR="00392F16">
        <w:t>.</w:t>
      </w:r>
    </w:p>
    <w:p w14:paraId="50864F15" w14:textId="14D633DA" w:rsidR="00D672B7" w:rsidRDefault="00D672B7" w:rsidP="002F1204"/>
    <w:p w14:paraId="6DB24835" w14:textId="21F3A9BC" w:rsidR="00913608" w:rsidRDefault="0042196A" w:rsidP="00625FB8">
      <w:pPr>
        <w:pStyle w:val="Geenafstand"/>
      </w:pPr>
      <w:r>
        <w:t>Indexen maken het verschil:</w:t>
      </w:r>
    </w:p>
    <w:p w14:paraId="605559E4" w14:textId="77777777" w:rsidR="00625FB8" w:rsidRPr="00625FB8" w:rsidRDefault="00625FB8" w:rsidP="00625FB8">
      <w:pPr>
        <w:pStyle w:val="Lijstalinea"/>
        <w:numPr>
          <w:ilvl w:val="0"/>
          <w:numId w:val="246"/>
        </w:numPr>
      </w:pPr>
      <w:r w:rsidRPr="00625FB8">
        <w:rPr>
          <w:b/>
          <w:bCs/>
        </w:rPr>
        <w:t>Wat?</w:t>
      </w:r>
      <w:r w:rsidRPr="00625FB8">
        <w:t xml:space="preserve"> </w:t>
      </w:r>
    </w:p>
    <w:p w14:paraId="4566692D" w14:textId="5F8378CC" w:rsidR="00625FB8" w:rsidRPr="00625FB8" w:rsidRDefault="00625FB8" w:rsidP="00625FB8">
      <w:pPr>
        <w:pStyle w:val="Lijstalinea"/>
        <w:numPr>
          <w:ilvl w:val="1"/>
          <w:numId w:val="246"/>
        </w:numPr>
      </w:pPr>
      <w:r w:rsidRPr="00625FB8">
        <w:t xml:space="preserve">Geordende structuur opgelegd aan records uit een tabel </w:t>
      </w:r>
    </w:p>
    <w:p w14:paraId="04DDCC07" w14:textId="77777777" w:rsidR="00625FB8" w:rsidRPr="00625FB8" w:rsidRDefault="00625FB8" w:rsidP="00625FB8">
      <w:pPr>
        <w:pStyle w:val="Lijstalinea"/>
        <w:numPr>
          <w:ilvl w:val="1"/>
          <w:numId w:val="246"/>
        </w:numPr>
      </w:pPr>
      <w:r w:rsidRPr="00625FB8">
        <w:t xml:space="preserve">Snelle toegang door boomstructuur (B-tree = gebalanceerde boom) </w:t>
      </w:r>
    </w:p>
    <w:p w14:paraId="4BE8D281" w14:textId="77777777" w:rsidR="00625FB8" w:rsidRPr="00625FB8" w:rsidRDefault="00625FB8" w:rsidP="00625FB8">
      <w:pPr>
        <w:pStyle w:val="Lijstalinea"/>
        <w:numPr>
          <w:ilvl w:val="0"/>
          <w:numId w:val="246"/>
        </w:numPr>
        <w:rPr>
          <w:b/>
          <w:bCs/>
        </w:rPr>
      </w:pPr>
      <w:r w:rsidRPr="00625FB8">
        <w:rPr>
          <w:b/>
          <w:bCs/>
        </w:rPr>
        <w:t>Waarom?</w:t>
      </w:r>
    </w:p>
    <w:p w14:paraId="3DE06DEA" w14:textId="702BC517" w:rsidR="00625FB8" w:rsidRPr="00625FB8" w:rsidRDefault="007E7191" w:rsidP="00625FB8">
      <w:pPr>
        <w:pStyle w:val="Lijstalinea"/>
        <w:numPr>
          <w:ilvl w:val="1"/>
          <w:numId w:val="246"/>
        </w:numPr>
      </w:pPr>
      <w:r w:rsidRPr="00625FB8">
        <w:t xml:space="preserve">Kan </w:t>
      </w:r>
      <w:r w:rsidR="00625FB8" w:rsidRPr="00625FB8">
        <w:t xml:space="preserve">het ophalen van gegevens versnellen </w:t>
      </w:r>
    </w:p>
    <w:p w14:paraId="65E575AF" w14:textId="3E01A044" w:rsidR="00625FB8" w:rsidRPr="00625FB8" w:rsidRDefault="007E7191" w:rsidP="00625FB8">
      <w:pPr>
        <w:pStyle w:val="Lijstalinea"/>
        <w:numPr>
          <w:ilvl w:val="1"/>
          <w:numId w:val="246"/>
        </w:numPr>
      </w:pPr>
      <w:r w:rsidRPr="00625FB8">
        <w:t xml:space="preserve">Kan </w:t>
      </w:r>
      <w:r w:rsidR="00625FB8" w:rsidRPr="00625FB8">
        <w:t xml:space="preserve">eenheid van rijen afdwingen </w:t>
      </w:r>
    </w:p>
    <w:p w14:paraId="2EE0A5F3" w14:textId="77777777" w:rsidR="00625FB8" w:rsidRPr="00625FB8" w:rsidRDefault="00625FB8" w:rsidP="00625FB8">
      <w:pPr>
        <w:pStyle w:val="Lijstalinea"/>
        <w:numPr>
          <w:ilvl w:val="0"/>
          <w:numId w:val="246"/>
        </w:numPr>
        <w:rPr>
          <w:b/>
          <w:bCs/>
        </w:rPr>
      </w:pPr>
      <w:r w:rsidRPr="00625FB8">
        <w:rPr>
          <w:b/>
          <w:bCs/>
        </w:rPr>
        <w:t xml:space="preserve">Waarom niet? </w:t>
      </w:r>
    </w:p>
    <w:p w14:paraId="7B4B19EA" w14:textId="77777777" w:rsidR="00625FB8" w:rsidRPr="00625FB8" w:rsidRDefault="00625FB8" w:rsidP="00625FB8">
      <w:pPr>
        <w:pStyle w:val="Lijstalinea"/>
        <w:numPr>
          <w:ilvl w:val="1"/>
          <w:numId w:val="246"/>
        </w:numPr>
      </w:pPr>
      <w:r w:rsidRPr="00625FB8">
        <w:t xml:space="preserve">Indexen verbruiken opslagruimte (overhead) </w:t>
      </w:r>
    </w:p>
    <w:p w14:paraId="69A9021F" w14:textId="2E7616E3" w:rsidR="00D672B7" w:rsidRPr="00625FB8" w:rsidRDefault="00625FB8" w:rsidP="00625FB8">
      <w:pPr>
        <w:pStyle w:val="Lijstalinea"/>
        <w:numPr>
          <w:ilvl w:val="1"/>
          <w:numId w:val="246"/>
        </w:numPr>
      </w:pPr>
      <w:r w:rsidRPr="00625FB8">
        <w:t>Indexen kunnen vertragen</w:t>
      </w:r>
    </w:p>
    <w:p w14:paraId="0B35EE03" w14:textId="54F58F0A" w:rsidR="00D672B7" w:rsidRPr="00625FB8" w:rsidRDefault="00D672B7" w:rsidP="002F1204"/>
    <w:p w14:paraId="5E972691" w14:textId="5B3CC38C" w:rsidR="00D672B7" w:rsidRDefault="005648DD" w:rsidP="007721EC">
      <w:pPr>
        <w:pStyle w:val="Geenafstand"/>
      </w:pPr>
      <w:r>
        <w:t>SQL-</w:t>
      </w:r>
      <w:proofErr w:type="spellStart"/>
      <w:r>
        <w:t>optimizer</w:t>
      </w:r>
      <w:proofErr w:type="spellEnd"/>
      <w:r>
        <w:t>:</w:t>
      </w:r>
    </w:p>
    <w:p w14:paraId="720167CC" w14:textId="77777777" w:rsidR="007721EC" w:rsidRDefault="007721EC" w:rsidP="007721EC">
      <w:pPr>
        <w:pStyle w:val="Lijstalinea"/>
        <w:numPr>
          <w:ilvl w:val="0"/>
          <w:numId w:val="247"/>
        </w:numPr>
      </w:pPr>
      <w:r>
        <w:t xml:space="preserve">SQL Optimizer: module in elke DBMS </w:t>
      </w:r>
    </w:p>
    <w:p w14:paraId="3AF7E137" w14:textId="77777777" w:rsidR="007721EC" w:rsidRDefault="007721EC" w:rsidP="007721EC">
      <w:pPr>
        <w:pStyle w:val="Lijstalinea"/>
        <w:numPr>
          <w:ilvl w:val="0"/>
          <w:numId w:val="247"/>
        </w:numPr>
      </w:pPr>
      <w:r>
        <w:t xml:space="preserve">Analyseert en herformuleert elk SQL-commando dat naar de DB wordt gestuurd </w:t>
      </w:r>
    </w:p>
    <w:p w14:paraId="5287C83B" w14:textId="2D41D07B" w:rsidR="007721EC" w:rsidRDefault="007721EC" w:rsidP="007721EC">
      <w:pPr>
        <w:pStyle w:val="Lijstalinea"/>
        <w:numPr>
          <w:ilvl w:val="0"/>
          <w:numId w:val="247"/>
        </w:numPr>
      </w:pPr>
      <w:r>
        <w:t xml:space="preserve">Bepaalt de optimale strategie voor bijvoorbeeld het gebruik van indexen op basis van statistieken over tabelgrootte, tabelgebruik en gegevensdistributie </w:t>
      </w:r>
    </w:p>
    <w:p w14:paraId="31AB2283" w14:textId="007C13F8" w:rsidR="007721EC" w:rsidRDefault="007721EC" w:rsidP="007721EC">
      <w:pPr>
        <w:pStyle w:val="Lijstalinea"/>
        <w:numPr>
          <w:ilvl w:val="0"/>
          <w:numId w:val="247"/>
        </w:numPr>
      </w:pPr>
      <w:r>
        <w:t xml:space="preserve">In SQL wordt zoeken gebruikt voor velden in </w:t>
      </w:r>
      <w:proofErr w:type="spellStart"/>
      <w:r>
        <w:t>where</w:t>
      </w:r>
      <w:proofErr w:type="spellEnd"/>
      <w:r>
        <w:t xml:space="preserve">-, </w:t>
      </w:r>
      <w:proofErr w:type="spellStart"/>
      <w:r>
        <w:t>group</w:t>
      </w:r>
      <w:proofErr w:type="spellEnd"/>
      <w:r>
        <w:t xml:space="preserve"> </w:t>
      </w:r>
      <w:proofErr w:type="spellStart"/>
      <w:r>
        <w:t>by</w:t>
      </w:r>
      <w:proofErr w:type="spellEnd"/>
      <w:r>
        <w:t xml:space="preserve">-, </w:t>
      </w:r>
      <w:proofErr w:type="spellStart"/>
      <w:r>
        <w:t>having</w:t>
      </w:r>
      <w:proofErr w:type="spellEnd"/>
      <w:r>
        <w:t xml:space="preserve">- en order </w:t>
      </w:r>
      <w:proofErr w:type="spellStart"/>
      <w:r>
        <w:t>by</w:t>
      </w:r>
      <w:proofErr w:type="spellEnd"/>
      <w:r>
        <w:t>-clausules en voor velden die worden samengevoegd.</w:t>
      </w:r>
    </w:p>
    <w:p w14:paraId="7CFDB348" w14:textId="72EB2E7A" w:rsidR="007721EC" w:rsidRDefault="007721EC" w:rsidP="007721EC"/>
    <w:p w14:paraId="426B51C3" w14:textId="6B7D5875" w:rsidR="007721EC" w:rsidRDefault="00070D8D" w:rsidP="007721EC">
      <w:pPr>
        <w:pStyle w:val="Geenafstand"/>
      </w:pPr>
      <w:r w:rsidRPr="00070D8D">
        <w:rPr>
          <w:noProof/>
          <w:lang w:val="en-GB"/>
        </w:rPr>
        <w:drawing>
          <wp:anchor distT="0" distB="0" distL="114300" distR="114300" simplePos="0" relativeHeight="251685888" behindDoc="1" locked="0" layoutInCell="1" allowOverlap="1" wp14:anchorId="251FC093" wp14:editId="385FEA9B">
            <wp:simplePos x="0" y="0"/>
            <wp:positionH relativeFrom="margin">
              <wp:posOffset>4733290</wp:posOffset>
            </wp:positionH>
            <wp:positionV relativeFrom="paragraph">
              <wp:posOffset>13335</wp:posOffset>
            </wp:positionV>
            <wp:extent cx="1384935" cy="1695450"/>
            <wp:effectExtent l="0" t="0" r="5715" b="0"/>
            <wp:wrapTight wrapText="bothSides">
              <wp:wrapPolygon edited="0">
                <wp:start x="0" y="0"/>
                <wp:lineTo x="0" y="21357"/>
                <wp:lineTo x="21392" y="21357"/>
                <wp:lineTo x="21392" y="0"/>
                <wp:lineTo x="0" y="0"/>
              </wp:wrapPolygon>
            </wp:wrapTight>
            <wp:docPr id="298629403" name="Afbeelding 1" descr="Afbeelding met diagram, lijn,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29403" name="Afbeelding 1" descr="Afbeelding met diagram, lijn, Plan, Technische tekening&#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1384935" cy="16954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721EC">
        <w:t>Clustered</w:t>
      </w:r>
      <w:proofErr w:type="spellEnd"/>
      <w:r w:rsidR="007721EC">
        <w:t xml:space="preserve"> index:</w:t>
      </w:r>
    </w:p>
    <w:p w14:paraId="141CFB29" w14:textId="7C42A7EF" w:rsidR="007721EC" w:rsidRPr="007721EC" w:rsidRDefault="007721EC" w:rsidP="007721EC">
      <w:pPr>
        <w:pStyle w:val="Lijstalinea"/>
        <w:numPr>
          <w:ilvl w:val="0"/>
          <w:numId w:val="248"/>
        </w:numPr>
        <w:rPr>
          <w:lang w:val="en-GB"/>
        </w:rPr>
      </w:pPr>
      <w:r w:rsidRPr="007721EC">
        <w:rPr>
          <w:lang w:val="en-GB"/>
        </w:rPr>
        <w:t xml:space="preserve">The physical order of the rows in a table corresponds to the order in the clustered index. </w:t>
      </w:r>
    </w:p>
    <w:p w14:paraId="334D069D" w14:textId="77777777" w:rsidR="007721EC" w:rsidRPr="007721EC" w:rsidRDefault="007721EC" w:rsidP="007721EC">
      <w:pPr>
        <w:pStyle w:val="Lijstalinea"/>
        <w:numPr>
          <w:ilvl w:val="0"/>
          <w:numId w:val="248"/>
        </w:numPr>
        <w:rPr>
          <w:lang w:val="en-GB"/>
        </w:rPr>
      </w:pPr>
      <w:r w:rsidRPr="007721EC">
        <w:rPr>
          <w:lang w:val="en-GB"/>
        </w:rPr>
        <w:t xml:space="preserve">As a consequence, each table can have only one clustered index. </w:t>
      </w:r>
    </w:p>
    <w:p w14:paraId="595FA80A" w14:textId="77777777" w:rsidR="007721EC" w:rsidRPr="007721EC" w:rsidRDefault="007721EC" w:rsidP="007721EC">
      <w:pPr>
        <w:pStyle w:val="Lijstalinea"/>
        <w:numPr>
          <w:ilvl w:val="0"/>
          <w:numId w:val="248"/>
        </w:numPr>
        <w:rPr>
          <w:lang w:val="en-GB"/>
        </w:rPr>
      </w:pPr>
      <w:r w:rsidRPr="007721EC">
        <w:rPr>
          <w:lang w:val="en-GB"/>
        </w:rPr>
        <w:t xml:space="preserve">The clustered index imposes unique values and the primary key constraint </w:t>
      </w:r>
    </w:p>
    <w:p w14:paraId="3152A1D9" w14:textId="77777777" w:rsidR="007721EC" w:rsidRPr="007721EC" w:rsidRDefault="007721EC" w:rsidP="007721EC">
      <w:pPr>
        <w:pStyle w:val="Lijstalinea"/>
        <w:numPr>
          <w:ilvl w:val="0"/>
          <w:numId w:val="248"/>
        </w:numPr>
        <w:rPr>
          <w:lang w:val="en-GB"/>
        </w:rPr>
      </w:pPr>
      <w:r w:rsidRPr="007721EC">
        <w:rPr>
          <w:lang w:val="en-GB"/>
        </w:rPr>
        <w:t xml:space="preserve">Advantages as opposed to table scan: </w:t>
      </w:r>
    </w:p>
    <w:p w14:paraId="205331E7" w14:textId="21124048" w:rsidR="007721EC" w:rsidRDefault="007E7191" w:rsidP="00070D8D">
      <w:pPr>
        <w:pStyle w:val="Lijstalinea"/>
        <w:numPr>
          <w:ilvl w:val="1"/>
          <w:numId w:val="248"/>
        </w:numPr>
        <w:rPr>
          <w:lang w:val="en-GB"/>
        </w:rPr>
      </w:pPr>
      <w:r w:rsidRPr="007721EC">
        <w:rPr>
          <w:lang w:val="en-GB"/>
        </w:rPr>
        <w:t xml:space="preserve">Double </w:t>
      </w:r>
      <w:r w:rsidR="007721EC" w:rsidRPr="007721EC">
        <w:rPr>
          <w:lang w:val="en-GB"/>
        </w:rPr>
        <w:t>linked list ensures order when reading sequential records + no forward pointers necessary</w:t>
      </w:r>
      <w:r w:rsidR="00070D8D" w:rsidRPr="00070D8D">
        <w:rPr>
          <w:noProof/>
          <w:lang w:val="en-GB"/>
        </w:rPr>
        <w:t xml:space="preserve"> </w:t>
      </w:r>
    </w:p>
    <w:p w14:paraId="7C479530" w14:textId="77777777" w:rsidR="00070D8D" w:rsidRDefault="00070D8D" w:rsidP="00070D8D">
      <w:pPr>
        <w:rPr>
          <w:lang w:val="en-GB"/>
        </w:rPr>
      </w:pPr>
    </w:p>
    <w:p w14:paraId="7EF4AE95" w14:textId="77777777" w:rsidR="00083806" w:rsidRDefault="00083806" w:rsidP="00070D8D">
      <w:pPr>
        <w:rPr>
          <w:lang w:val="en-GB"/>
        </w:rPr>
      </w:pPr>
    </w:p>
    <w:p w14:paraId="57255137" w14:textId="77777777" w:rsidR="00083806" w:rsidRDefault="00083806" w:rsidP="00070D8D">
      <w:pPr>
        <w:rPr>
          <w:lang w:val="en-GB"/>
        </w:rPr>
      </w:pPr>
    </w:p>
    <w:p w14:paraId="31016CA5" w14:textId="77777777" w:rsidR="00083806" w:rsidRDefault="00083806" w:rsidP="00070D8D">
      <w:pPr>
        <w:rPr>
          <w:lang w:val="en-GB"/>
        </w:rPr>
      </w:pPr>
    </w:p>
    <w:p w14:paraId="63CE39BF" w14:textId="0412B83A" w:rsidR="00070D8D" w:rsidRDefault="00EF7215" w:rsidP="00083806">
      <w:pPr>
        <w:pStyle w:val="Geenafstand"/>
        <w:rPr>
          <w:lang w:val="en-GB"/>
        </w:rPr>
      </w:pPr>
      <w:r w:rsidRPr="00EF7215">
        <w:rPr>
          <w:noProof/>
          <w:lang w:val="en-GB"/>
        </w:rPr>
        <w:lastRenderedPageBreak/>
        <w:drawing>
          <wp:anchor distT="0" distB="0" distL="114300" distR="114300" simplePos="0" relativeHeight="251686912" behindDoc="1" locked="0" layoutInCell="1" allowOverlap="1" wp14:anchorId="3596666B" wp14:editId="15680E39">
            <wp:simplePos x="0" y="0"/>
            <wp:positionH relativeFrom="margin">
              <wp:align>right</wp:align>
            </wp:positionH>
            <wp:positionV relativeFrom="paragraph">
              <wp:posOffset>13335</wp:posOffset>
            </wp:positionV>
            <wp:extent cx="1644015" cy="2045335"/>
            <wp:effectExtent l="0" t="0" r="0" b="0"/>
            <wp:wrapTight wrapText="bothSides">
              <wp:wrapPolygon edited="0">
                <wp:start x="0" y="0"/>
                <wp:lineTo x="0" y="21325"/>
                <wp:lineTo x="21275" y="21325"/>
                <wp:lineTo x="21275" y="0"/>
                <wp:lineTo x="0" y="0"/>
              </wp:wrapPolygon>
            </wp:wrapTight>
            <wp:docPr id="271047360" name="Afbeelding 1" descr="Afbeelding met diagram, tekst, lijn, schet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47360" name="Afbeelding 1" descr="Afbeelding met diagram, tekst, lijn, schets&#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1644015" cy="2045335"/>
                    </a:xfrm>
                    <a:prstGeom prst="rect">
                      <a:avLst/>
                    </a:prstGeom>
                  </pic:spPr>
                </pic:pic>
              </a:graphicData>
            </a:graphic>
            <wp14:sizeRelH relativeFrom="margin">
              <wp14:pctWidth>0</wp14:pctWidth>
            </wp14:sizeRelH>
            <wp14:sizeRelV relativeFrom="margin">
              <wp14:pctHeight>0</wp14:pctHeight>
            </wp14:sizeRelV>
          </wp:anchor>
        </w:drawing>
      </w:r>
      <w:r w:rsidR="00070D8D">
        <w:rPr>
          <w:lang w:val="en-GB"/>
        </w:rPr>
        <w:t>Non Clustered index:</w:t>
      </w:r>
    </w:p>
    <w:p w14:paraId="4D61E21F" w14:textId="2250C4B0" w:rsidR="00083806" w:rsidRPr="00083806" w:rsidRDefault="007E7191" w:rsidP="00083806">
      <w:pPr>
        <w:pStyle w:val="Lijstalinea"/>
        <w:numPr>
          <w:ilvl w:val="0"/>
          <w:numId w:val="250"/>
        </w:numPr>
        <w:rPr>
          <w:lang w:val="en-GB"/>
        </w:rPr>
      </w:pPr>
      <w:proofErr w:type="spellStart"/>
      <w:r w:rsidRPr="00083806">
        <w:rPr>
          <w:lang w:val="en-GB"/>
        </w:rPr>
        <w:t>Standaard</w:t>
      </w:r>
      <w:proofErr w:type="spellEnd"/>
      <w:r w:rsidRPr="00083806">
        <w:rPr>
          <w:lang w:val="en-GB"/>
        </w:rPr>
        <w:t xml:space="preserve"> </w:t>
      </w:r>
      <w:r w:rsidR="00083806" w:rsidRPr="00083806">
        <w:rPr>
          <w:lang w:val="en-GB"/>
        </w:rPr>
        <w:t xml:space="preserve">index </w:t>
      </w:r>
    </w:p>
    <w:p w14:paraId="3F2C9A3A" w14:textId="136F5CFC" w:rsidR="00083806" w:rsidRPr="00083806" w:rsidRDefault="007E7191" w:rsidP="00083806">
      <w:pPr>
        <w:pStyle w:val="Lijstalinea"/>
        <w:numPr>
          <w:ilvl w:val="0"/>
          <w:numId w:val="250"/>
        </w:numPr>
        <w:rPr>
          <w:lang w:val="en-GB"/>
        </w:rPr>
      </w:pPr>
      <w:proofErr w:type="spellStart"/>
      <w:r w:rsidRPr="00083806">
        <w:rPr>
          <w:lang w:val="en-GB"/>
        </w:rPr>
        <w:t>Langzamer</w:t>
      </w:r>
      <w:proofErr w:type="spellEnd"/>
      <w:r w:rsidRPr="00083806">
        <w:rPr>
          <w:lang w:val="en-GB"/>
        </w:rPr>
        <w:t xml:space="preserve"> </w:t>
      </w:r>
      <w:r w:rsidR="00083806" w:rsidRPr="00083806">
        <w:rPr>
          <w:lang w:val="en-GB"/>
        </w:rPr>
        <w:t xml:space="preserve">dan </w:t>
      </w:r>
      <w:proofErr w:type="spellStart"/>
      <w:r w:rsidR="00083806" w:rsidRPr="00083806">
        <w:rPr>
          <w:lang w:val="en-GB"/>
        </w:rPr>
        <w:t>geclusterde</w:t>
      </w:r>
      <w:proofErr w:type="spellEnd"/>
      <w:r w:rsidR="00083806" w:rsidRPr="00083806">
        <w:rPr>
          <w:lang w:val="en-GB"/>
        </w:rPr>
        <w:t xml:space="preserve"> index </w:t>
      </w:r>
    </w:p>
    <w:p w14:paraId="2D256A2E" w14:textId="77777777" w:rsidR="00083806" w:rsidRPr="00083806" w:rsidRDefault="00083806" w:rsidP="00083806">
      <w:pPr>
        <w:pStyle w:val="Lijstalinea"/>
        <w:numPr>
          <w:ilvl w:val="0"/>
          <w:numId w:val="250"/>
        </w:numPr>
        <w:rPr>
          <w:lang w:val="en-GB"/>
        </w:rPr>
      </w:pPr>
      <w:r w:rsidRPr="00083806">
        <w:rPr>
          <w:lang w:val="en-GB"/>
        </w:rPr>
        <w:t xml:space="preserve">&gt; 1 per </w:t>
      </w:r>
      <w:proofErr w:type="spellStart"/>
      <w:r w:rsidRPr="00083806">
        <w:rPr>
          <w:lang w:val="en-GB"/>
        </w:rPr>
        <w:t>tabel</w:t>
      </w:r>
      <w:proofErr w:type="spellEnd"/>
      <w:r w:rsidRPr="00083806">
        <w:rPr>
          <w:lang w:val="en-GB"/>
        </w:rPr>
        <w:t xml:space="preserve"> </w:t>
      </w:r>
      <w:proofErr w:type="spellStart"/>
      <w:r w:rsidRPr="00083806">
        <w:rPr>
          <w:lang w:val="en-GB"/>
        </w:rPr>
        <w:t>toegestaan</w:t>
      </w:r>
      <w:proofErr w:type="spellEnd"/>
      <w:r w:rsidRPr="00083806">
        <w:rPr>
          <w:lang w:val="en-GB"/>
        </w:rPr>
        <w:t xml:space="preserve"> </w:t>
      </w:r>
    </w:p>
    <w:p w14:paraId="0F6728A7" w14:textId="5465D31C" w:rsidR="00083806" w:rsidRPr="00083806" w:rsidRDefault="00083806" w:rsidP="00083806">
      <w:pPr>
        <w:pStyle w:val="Lijstalinea"/>
        <w:numPr>
          <w:ilvl w:val="0"/>
          <w:numId w:val="250"/>
        </w:numPr>
      </w:pPr>
      <w:r w:rsidRPr="00083806">
        <w:t xml:space="preserve">Voorwaartse en achterwaartse verwijzingen tussen bladknooppunten </w:t>
      </w:r>
    </w:p>
    <w:p w14:paraId="038F3C27" w14:textId="1856C41F" w:rsidR="00083806" w:rsidRPr="00083806" w:rsidRDefault="007E7191" w:rsidP="00083806">
      <w:pPr>
        <w:pStyle w:val="Lijstalinea"/>
        <w:numPr>
          <w:ilvl w:val="0"/>
          <w:numId w:val="250"/>
        </w:numPr>
      </w:pPr>
      <w:r w:rsidRPr="00083806">
        <w:t xml:space="preserve">Elke </w:t>
      </w:r>
      <w:r w:rsidR="00083806" w:rsidRPr="00083806">
        <w:t xml:space="preserve">bladzijde bevat sleutelwaarde en rij </w:t>
      </w:r>
      <w:proofErr w:type="spellStart"/>
      <w:r w:rsidR="00083806" w:rsidRPr="00083806">
        <w:t>locator</w:t>
      </w:r>
      <w:proofErr w:type="spellEnd"/>
      <w:r w:rsidR="00083806" w:rsidRPr="00083806">
        <w:t xml:space="preserve"> </w:t>
      </w:r>
    </w:p>
    <w:p w14:paraId="29036176" w14:textId="6AC45B8B" w:rsidR="00083806" w:rsidRPr="00083806" w:rsidRDefault="007E7191" w:rsidP="00083806">
      <w:pPr>
        <w:pStyle w:val="Lijstalinea"/>
        <w:numPr>
          <w:ilvl w:val="1"/>
          <w:numId w:val="250"/>
        </w:numPr>
      </w:pPr>
      <w:r w:rsidRPr="00083806">
        <w:t xml:space="preserve">Naar </w:t>
      </w:r>
      <w:r w:rsidR="00083806" w:rsidRPr="00083806">
        <w:t xml:space="preserve">positie in geclusterde index als die bestaat </w:t>
      </w:r>
    </w:p>
    <w:p w14:paraId="27C38B6F" w14:textId="2C583ACC" w:rsidR="00083806" w:rsidRDefault="007E7191" w:rsidP="00083806">
      <w:pPr>
        <w:pStyle w:val="Lijstalinea"/>
        <w:numPr>
          <w:ilvl w:val="1"/>
          <w:numId w:val="250"/>
        </w:numPr>
        <w:rPr>
          <w:lang w:val="en-GB"/>
        </w:rPr>
      </w:pPr>
      <w:r w:rsidRPr="00083806">
        <w:rPr>
          <w:lang w:val="en-GB"/>
        </w:rPr>
        <w:t xml:space="preserve">Anders </w:t>
      </w:r>
      <w:proofErr w:type="spellStart"/>
      <w:r w:rsidR="00083806" w:rsidRPr="00083806">
        <w:rPr>
          <w:lang w:val="en-GB"/>
        </w:rPr>
        <w:t>naar</w:t>
      </w:r>
      <w:proofErr w:type="spellEnd"/>
      <w:r w:rsidR="00083806" w:rsidRPr="00083806">
        <w:rPr>
          <w:lang w:val="en-GB"/>
        </w:rPr>
        <w:t xml:space="preserve"> hoop</w:t>
      </w:r>
    </w:p>
    <w:p w14:paraId="31716B05" w14:textId="16403596" w:rsidR="00252821" w:rsidRPr="00252821" w:rsidRDefault="00252821" w:rsidP="00252821">
      <w:pPr>
        <w:pStyle w:val="Lijstalinea"/>
        <w:numPr>
          <w:ilvl w:val="0"/>
          <w:numId w:val="250"/>
        </w:numPr>
      </w:pPr>
      <w:r w:rsidRPr="00252821">
        <w:t xml:space="preserve">Als een query meer velden nodig heeft dan in de index aanwezig zijn, moeten deze velden worden opgehaald uit gegevenspagina's. </w:t>
      </w:r>
    </w:p>
    <w:p w14:paraId="672376B5" w14:textId="1BC17FCB" w:rsidR="00252821" w:rsidRPr="00252821" w:rsidRDefault="00252821" w:rsidP="00252821">
      <w:pPr>
        <w:pStyle w:val="Lijstalinea"/>
        <w:numPr>
          <w:ilvl w:val="0"/>
          <w:numId w:val="250"/>
        </w:numPr>
      </w:pPr>
      <w:r w:rsidRPr="00252821">
        <w:t xml:space="preserve">Bij lezen via niet-geclusterde index </w:t>
      </w:r>
    </w:p>
    <w:p w14:paraId="568DDA11" w14:textId="218CB785" w:rsidR="00252821" w:rsidRPr="00252821" w:rsidRDefault="007E7191" w:rsidP="00252821">
      <w:pPr>
        <w:pStyle w:val="Lijstalinea"/>
        <w:numPr>
          <w:ilvl w:val="1"/>
          <w:numId w:val="250"/>
        </w:numPr>
        <w:rPr>
          <w:lang w:val="en-GB"/>
        </w:rPr>
      </w:pPr>
      <w:proofErr w:type="spellStart"/>
      <w:r w:rsidRPr="00252821">
        <w:rPr>
          <w:lang w:val="en-GB"/>
        </w:rPr>
        <w:t>Ofwel</w:t>
      </w:r>
      <w:proofErr w:type="spellEnd"/>
      <w:r w:rsidR="00252821" w:rsidRPr="00252821">
        <w:rPr>
          <w:lang w:val="en-GB"/>
        </w:rPr>
        <w:t xml:space="preserve">: RID lookup = bookmark lookups </w:t>
      </w:r>
      <w:proofErr w:type="spellStart"/>
      <w:r w:rsidR="00252821" w:rsidRPr="00252821">
        <w:rPr>
          <w:lang w:val="en-GB"/>
        </w:rPr>
        <w:t>naar</w:t>
      </w:r>
      <w:proofErr w:type="spellEnd"/>
      <w:r w:rsidR="00252821" w:rsidRPr="00252821">
        <w:rPr>
          <w:lang w:val="en-GB"/>
        </w:rPr>
        <w:t xml:space="preserve"> de heap met </w:t>
      </w:r>
      <w:proofErr w:type="spellStart"/>
      <w:r w:rsidR="00252821" w:rsidRPr="00252821">
        <w:rPr>
          <w:lang w:val="en-GB"/>
        </w:rPr>
        <w:t>behulp</w:t>
      </w:r>
      <w:proofErr w:type="spellEnd"/>
      <w:r w:rsidR="00252821" w:rsidRPr="00252821">
        <w:rPr>
          <w:lang w:val="en-GB"/>
        </w:rPr>
        <w:t xml:space="preserve"> van RID's (= row identifiers)</w:t>
      </w:r>
    </w:p>
    <w:p w14:paraId="35C2A55E" w14:textId="11740A11" w:rsidR="00252821" w:rsidRPr="00252821" w:rsidRDefault="007E7191" w:rsidP="00252821">
      <w:pPr>
        <w:pStyle w:val="Lijstalinea"/>
        <w:numPr>
          <w:ilvl w:val="1"/>
          <w:numId w:val="250"/>
        </w:numPr>
      </w:pPr>
      <w:r w:rsidRPr="00252821">
        <w:t>Ofwel</w:t>
      </w:r>
      <w:r w:rsidR="00252821" w:rsidRPr="00252821">
        <w:t xml:space="preserve">: </w:t>
      </w:r>
      <w:proofErr w:type="spellStart"/>
      <w:r w:rsidR="00252821" w:rsidRPr="00252821">
        <w:t>key</w:t>
      </w:r>
      <w:proofErr w:type="spellEnd"/>
      <w:r w:rsidR="00252821" w:rsidRPr="00252821">
        <w:t xml:space="preserve"> </w:t>
      </w:r>
      <w:proofErr w:type="spellStart"/>
      <w:r w:rsidR="00252821" w:rsidRPr="00252821">
        <w:t>lookup</w:t>
      </w:r>
      <w:proofErr w:type="spellEnd"/>
      <w:r w:rsidR="00252821" w:rsidRPr="00252821">
        <w:t xml:space="preserve"> = bookmark </w:t>
      </w:r>
      <w:proofErr w:type="spellStart"/>
      <w:r w:rsidR="00252821" w:rsidRPr="00252821">
        <w:t>lookups</w:t>
      </w:r>
      <w:proofErr w:type="spellEnd"/>
      <w:r w:rsidR="00252821" w:rsidRPr="00252821">
        <w:t xml:space="preserve"> naar een geclusterde index, indien aanwezig</w:t>
      </w:r>
    </w:p>
    <w:p w14:paraId="2D63DB43" w14:textId="082506F0" w:rsidR="00EF7215" w:rsidRDefault="00EF7215" w:rsidP="00EF7215"/>
    <w:p w14:paraId="62495FF2" w14:textId="402AA630" w:rsidR="00252821" w:rsidRDefault="007C566E" w:rsidP="00EC1BEB">
      <w:pPr>
        <w:pStyle w:val="Geenafstand"/>
      </w:pPr>
      <w:r>
        <w:t xml:space="preserve">Covering </w:t>
      </w:r>
      <w:proofErr w:type="spellStart"/>
      <w:r>
        <w:t>indexes</w:t>
      </w:r>
      <w:proofErr w:type="spellEnd"/>
      <w:r w:rsidR="00EC1BEB">
        <w:t>:</w:t>
      </w:r>
    </w:p>
    <w:p w14:paraId="45A0F51F" w14:textId="13B80E1A" w:rsidR="00153CC3" w:rsidRDefault="00153CC3" w:rsidP="00153CC3">
      <w:pPr>
        <w:pStyle w:val="Lijstalinea"/>
        <w:numPr>
          <w:ilvl w:val="0"/>
          <w:numId w:val="253"/>
        </w:numPr>
      </w:pPr>
      <w:r>
        <w:t xml:space="preserve">Als een niet-geclusterde index een query niet volledig afdekt, voert SQL Server voor elke rij een </w:t>
      </w:r>
      <w:proofErr w:type="spellStart"/>
      <w:r w:rsidRPr="00490BDD">
        <w:rPr>
          <w:b/>
          <w:bCs/>
        </w:rPr>
        <w:t>lookup</w:t>
      </w:r>
      <w:proofErr w:type="spellEnd"/>
      <w:r>
        <w:t xml:space="preserve"> uit om de gegevens op te halen. </w:t>
      </w:r>
    </w:p>
    <w:p w14:paraId="4AE88558" w14:textId="0B8CD28E" w:rsidR="00153CC3" w:rsidRDefault="007E7191" w:rsidP="00153CC3">
      <w:pPr>
        <w:pStyle w:val="Lijstalinea"/>
        <w:numPr>
          <w:ilvl w:val="0"/>
          <w:numId w:val="253"/>
        </w:numPr>
      </w:pPr>
      <w:r>
        <w:t>Covering</w:t>
      </w:r>
      <w:r w:rsidR="00153CC3">
        <w:t xml:space="preserve"> index = niet-geclusterde index die alle kolommen bevat die nodig zijn voor een bepaalde query </w:t>
      </w:r>
    </w:p>
    <w:p w14:paraId="666C07F1" w14:textId="6A2BE76D" w:rsidR="00153CC3" w:rsidRDefault="00153CC3" w:rsidP="00153CC3">
      <w:pPr>
        <w:pStyle w:val="Lijstalinea"/>
        <w:numPr>
          <w:ilvl w:val="0"/>
          <w:numId w:val="253"/>
        </w:numPr>
      </w:pPr>
      <w:r>
        <w:t>Met SQL Server kunt u extra kolommen aan de index toevoegen (hoewel deze kolommen niet geïndexeerd zijn!)</w:t>
      </w:r>
    </w:p>
    <w:p w14:paraId="09FC4B02" w14:textId="2AECF6B2" w:rsidR="000A553D" w:rsidRDefault="000A553D" w:rsidP="00153CC3">
      <w:pPr>
        <w:pStyle w:val="Lijstalinea"/>
        <w:numPr>
          <w:ilvl w:val="0"/>
          <w:numId w:val="253"/>
        </w:numPr>
      </w:pPr>
      <w:r>
        <w:t>Voorbeeld, er staat een index op alleen achternaam:</w:t>
      </w:r>
    </w:p>
    <w:p w14:paraId="6233068D" w14:textId="630D671D" w:rsidR="00481FC0" w:rsidRDefault="00481FC0" w:rsidP="000A553D">
      <w:pPr>
        <w:pStyle w:val="Lijstalinea"/>
        <w:numPr>
          <w:ilvl w:val="1"/>
          <w:numId w:val="253"/>
        </w:numPr>
      </w:pPr>
      <w:r>
        <w:t xml:space="preserve">Index </w:t>
      </w:r>
      <w:proofErr w:type="spellStart"/>
      <w:r w:rsidR="000A553D" w:rsidRPr="000A553D">
        <w:rPr>
          <w:b/>
          <w:bCs/>
        </w:rPr>
        <w:t>seek</w:t>
      </w:r>
      <w:proofErr w:type="spellEnd"/>
      <w:r>
        <w:t xml:space="preserve"> via niet-geclusterde index voor zoeken achternaam = '</w:t>
      </w:r>
      <w:proofErr w:type="spellStart"/>
      <w:r>
        <w:t>Duffy</w:t>
      </w:r>
      <w:proofErr w:type="spellEnd"/>
      <w:r>
        <w:t xml:space="preserve">' </w:t>
      </w:r>
    </w:p>
    <w:p w14:paraId="7DEFBD2E" w14:textId="2F86BB65" w:rsidR="00481FC0" w:rsidRDefault="000A553D" w:rsidP="000A553D">
      <w:pPr>
        <w:pStyle w:val="Lijstalinea"/>
        <w:numPr>
          <w:ilvl w:val="1"/>
          <w:numId w:val="253"/>
        </w:numPr>
      </w:pPr>
      <w:proofErr w:type="spellStart"/>
      <w:r w:rsidRPr="000A553D">
        <w:rPr>
          <w:b/>
          <w:bCs/>
        </w:rPr>
        <w:t>Key</w:t>
      </w:r>
      <w:proofErr w:type="spellEnd"/>
      <w:r w:rsidRPr="000A553D">
        <w:rPr>
          <w:b/>
          <w:bCs/>
        </w:rPr>
        <w:t xml:space="preserve"> </w:t>
      </w:r>
      <w:proofErr w:type="spellStart"/>
      <w:r w:rsidRPr="000A553D">
        <w:rPr>
          <w:b/>
          <w:bCs/>
        </w:rPr>
        <w:t>lookup</w:t>
      </w:r>
      <w:proofErr w:type="spellEnd"/>
      <w:r>
        <w:t xml:space="preserve"> </w:t>
      </w:r>
      <w:r w:rsidR="00481FC0">
        <w:t>in geclusterde index (= data) voor ophalen titel (niet in index)</w:t>
      </w:r>
    </w:p>
    <w:p w14:paraId="63A32D82" w14:textId="77777777" w:rsidR="00153CC3" w:rsidRPr="00481FC0" w:rsidRDefault="00153CC3" w:rsidP="00153CC3"/>
    <w:p w14:paraId="5626D8B3" w14:textId="123E7A6F" w:rsidR="00153CC3" w:rsidRDefault="00C31631" w:rsidP="00FC6833">
      <w:pPr>
        <w:pStyle w:val="Geenafstand"/>
      </w:pPr>
      <w:proofErr w:type="spellStart"/>
      <w:r>
        <w:t>Één</w:t>
      </w:r>
      <w:proofErr w:type="spellEnd"/>
      <w:r>
        <w:t xml:space="preserve"> index met meerdere kolommen of </w:t>
      </w:r>
      <w:r w:rsidR="00FC6833">
        <w:t>meerdere indexen met één kolom?</w:t>
      </w:r>
    </w:p>
    <w:p w14:paraId="33A51FBC" w14:textId="09A3CE72" w:rsidR="00FC6833" w:rsidRPr="00FC6833" w:rsidRDefault="00FC6833" w:rsidP="00FC6833">
      <w:pPr>
        <w:pStyle w:val="Lijstalinea"/>
        <w:numPr>
          <w:ilvl w:val="0"/>
          <w:numId w:val="254"/>
        </w:numPr>
      </w:pPr>
      <w:r w:rsidRPr="00FC6833">
        <w:t xml:space="preserve">Bij het bevragen (bijv. </w:t>
      </w:r>
      <w:r w:rsidR="007E7191" w:rsidRPr="00FC6833">
        <w:t xml:space="preserve">In </w:t>
      </w:r>
      <w:r w:rsidRPr="00FC6833">
        <w:t xml:space="preserve">de WHERE-clausule) van alleen het 2e en 3e, ... </w:t>
      </w:r>
      <w:r w:rsidR="007E7191" w:rsidRPr="00FC6833">
        <w:t xml:space="preserve">Veld </w:t>
      </w:r>
      <w:r w:rsidRPr="00FC6833">
        <w:t xml:space="preserve">van de index, wordt de index niet gebruikt. Dit volgt direct uit de B-tree tabelstructuur van de samengestelde index. </w:t>
      </w:r>
    </w:p>
    <w:p w14:paraId="65EB1BD9" w14:textId="60BF4A7C" w:rsidR="000A553D" w:rsidRPr="00FC6833" w:rsidRDefault="00FC6833" w:rsidP="00FC6833">
      <w:pPr>
        <w:pStyle w:val="Lijstalinea"/>
        <w:numPr>
          <w:ilvl w:val="0"/>
          <w:numId w:val="254"/>
        </w:numPr>
      </w:pPr>
      <w:r w:rsidRPr="00FC6833">
        <w:t xml:space="preserve">Maak je indexen volgens de meest gebruikte </w:t>
      </w:r>
      <w:proofErr w:type="spellStart"/>
      <w:r w:rsidRPr="00FC6833">
        <w:t>queries</w:t>
      </w:r>
      <w:proofErr w:type="spellEnd"/>
      <w:r w:rsidRPr="00FC6833">
        <w:t>.</w:t>
      </w:r>
    </w:p>
    <w:p w14:paraId="38407E5A" w14:textId="77777777" w:rsidR="00153CC3" w:rsidRPr="00FC6833" w:rsidRDefault="00153CC3" w:rsidP="00153CC3"/>
    <w:p w14:paraId="34EC1A85" w14:textId="1C0D11BD" w:rsidR="00153CC3" w:rsidRDefault="00443F28" w:rsidP="00443F28">
      <w:pPr>
        <w:pStyle w:val="Geenafstand"/>
        <w:rPr>
          <w:lang w:val="en-GB"/>
        </w:rPr>
      </w:pPr>
      <w:r w:rsidRPr="00443F28">
        <w:rPr>
          <w:lang w:val="en-GB"/>
        </w:rPr>
        <w:t>Index seek vs index s</w:t>
      </w:r>
      <w:r>
        <w:rPr>
          <w:lang w:val="en-GB"/>
        </w:rPr>
        <w:t>can:</w:t>
      </w:r>
    </w:p>
    <w:p w14:paraId="51A17FB1" w14:textId="63DE6B9C" w:rsidR="007E7B49" w:rsidRPr="007E7B49" w:rsidRDefault="007E7B49" w:rsidP="007E7B49">
      <w:pPr>
        <w:pStyle w:val="Lijstalinea"/>
        <w:numPr>
          <w:ilvl w:val="0"/>
          <w:numId w:val="256"/>
        </w:numPr>
      </w:pPr>
      <w:r w:rsidRPr="007E7B49">
        <w:t xml:space="preserve">Index </w:t>
      </w:r>
      <w:proofErr w:type="spellStart"/>
      <w:r w:rsidRPr="007E7B49">
        <w:t>Seek</w:t>
      </w:r>
      <w:proofErr w:type="spellEnd"/>
      <w:r w:rsidRPr="007E7B49">
        <w:t xml:space="preserve">: de boomstructuur van de index wordt gebruikt, wat resulteert in het zeer snel ophalen van gegevens. </w:t>
      </w:r>
    </w:p>
    <w:p w14:paraId="143EAB47" w14:textId="16406DE8" w:rsidR="00153CC3" w:rsidRPr="007E7B49" w:rsidRDefault="007E7B49" w:rsidP="007E7B49">
      <w:pPr>
        <w:pStyle w:val="Lijstalinea"/>
        <w:numPr>
          <w:ilvl w:val="0"/>
          <w:numId w:val="256"/>
        </w:numPr>
      </w:pPr>
      <w:r w:rsidRPr="007E7B49">
        <w:t>Index Scan: index wordt gebruikt, maar deze wordt vanaf het begin gescand totdat de gezochte records zijn gevonden.</w:t>
      </w:r>
    </w:p>
    <w:p w14:paraId="7274E213" w14:textId="77777777" w:rsidR="00153CC3" w:rsidRDefault="00153CC3" w:rsidP="00153CC3"/>
    <w:p w14:paraId="18BB5FBD" w14:textId="77777777" w:rsidR="00040A45" w:rsidRDefault="00040A45" w:rsidP="00153CC3"/>
    <w:p w14:paraId="31C1AE04" w14:textId="77777777" w:rsidR="00040A45" w:rsidRDefault="00040A45" w:rsidP="00153CC3"/>
    <w:p w14:paraId="4DCE1CD7" w14:textId="77777777" w:rsidR="00040A45" w:rsidRDefault="00040A45" w:rsidP="00153CC3"/>
    <w:p w14:paraId="52E663F2" w14:textId="77777777" w:rsidR="00040A45" w:rsidRDefault="00040A45" w:rsidP="00153CC3"/>
    <w:p w14:paraId="507B0B19" w14:textId="77777777" w:rsidR="00040A45" w:rsidRDefault="00040A45" w:rsidP="00153CC3"/>
    <w:p w14:paraId="21EF9C84" w14:textId="77777777" w:rsidR="00040A45" w:rsidRDefault="00040A45" w:rsidP="00153CC3"/>
    <w:p w14:paraId="37A1B6D3" w14:textId="77777777" w:rsidR="00040A45" w:rsidRDefault="00040A45" w:rsidP="00153CC3"/>
    <w:p w14:paraId="6C7661F9" w14:textId="77777777" w:rsidR="00040A45" w:rsidRDefault="00040A45" w:rsidP="00153CC3"/>
    <w:p w14:paraId="5D64519D" w14:textId="77777777" w:rsidR="00040A45" w:rsidRPr="007E7B49" w:rsidRDefault="00040A45" w:rsidP="00153CC3"/>
    <w:p w14:paraId="012C6D9B" w14:textId="12051A4E" w:rsidR="00153CC3" w:rsidRDefault="003B372F" w:rsidP="00234217">
      <w:pPr>
        <w:pStyle w:val="Geenafstand"/>
      </w:pPr>
      <w:r>
        <w:lastRenderedPageBreak/>
        <w:t>Wanneer een index te gebruiken?</w:t>
      </w:r>
    </w:p>
    <w:p w14:paraId="272E18FB" w14:textId="77777777" w:rsidR="00234217" w:rsidRPr="00234217" w:rsidRDefault="00234217" w:rsidP="00234217">
      <w:pPr>
        <w:pStyle w:val="Lijstalinea"/>
        <w:numPr>
          <w:ilvl w:val="0"/>
          <w:numId w:val="257"/>
        </w:numPr>
      </w:pPr>
      <w:r w:rsidRPr="00234217">
        <w:t xml:space="preserve">Welke kolommen moeten worden geïndexeerd? </w:t>
      </w:r>
    </w:p>
    <w:p w14:paraId="2E8116D2" w14:textId="153ACD4B" w:rsidR="00234217" w:rsidRPr="00234217" w:rsidRDefault="007E7191" w:rsidP="00234217">
      <w:pPr>
        <w:pStyle w:val="Lijstalinea"/>
        <w:numPr>
          <w:ilvl w:val="1"/>
          <w:numId w:val="257"/>
        </w:numPr>
      </w:pPr>
      <w:r w:rsidRPr="00234217">
        <w:t xml:space="preserve">Primaire </w:t>
      </w:r>
      <w:r w:rsidR="00234217" w:rsidRPr="00234217">
        <w:t xml:space="preserve">en unieke kolommen worden automatisch geïndexeerd </w:t>
      </w:r>
    </w:p>
    <w:p w14:paraId="295554A0" w14:textId="0A26970D" w:rsidR="00234217" w:rsidRPr="00234217" w:rsidRDefault="007E7191" w:rsidP="00234217">
      <w:pPr>
        <w:pStyle w:val="Lijstalinea"/>
        <w:numPr>
          <w:ilvl w:val="1"/>
          <w:numId w:val="257"/>
        </w:numPr>
      </w:pPr>
      <w:proofErr w:type="spellStart"/>
      <w:r w:rsidRPr="00234217">
        <w:t>Foreign</w:t>
      </w:r>
      <w:proofErr w:type="spellEnd"/>
      <w:r w:rsidRPr="00234217">
        <w:t xml:space="preserve"> </w:t>
      </w:r>
      <w:proofErr w:type="spellStart"/>
      <w:r w:rsidR="00234217" w:rsidRPr="00234217">
        <w:t>keys</w:t>
      </w:r>
      <w:proofErr w:type="spellEnd"/>
      <w:r w:rsidR="00234217" w:rsidRPr="00234217">
        <w:t xml:space="preserve"> vaak gebruikt in </w:t>
      </w:r>
      <w:proofErr w:type="spellStart"/>
      <w:r w:rsidR="00234217" w:rsidRPr="00234217">
        <w:t>joins</w:t>
      </w:r>
      <w:proofErr w:type="spellEnd"/>
      <w:r w:rsidR="00234217" w:rsidRPr="00234217">
        <w:t xml:space="preserve"> </w:t>
      </w:r>
    </w:p>
    <w:p w14:paraId="499C4BE6" w14:textId="3CE8FB25" w:rsidR="00234217" w:rsidRPr="00234217" w:rsidRDefault="007E7191" w:rsidP="00234217">
      <w:pPr>
        <w:pStyle w:val="Lijstalinea"/>
        <w:numPr>
          <w:ilvl w:val="1"/>
          <w:numId w:val="257"/>
        </w:numPr>
      </w:pPr>
      <w:r w:rsidRPr="00234217">
        <w:t xml:space="preserve">Kolommen </w:t>
      </w:r>
      <w:r w:rsidR="00234217" w:rsidRPr="00234217">
        <w:t xml:space="preserve">die vaak worden gebruikt in zoekvoorwaarden (WHERE, HAVING, GROUP BY ) of in </w:t>
      </w:r>
      <w:proofErr w:type="spellStart"/>
      <w:r w:rsidR="00234217" w:rsidRPr="00234217">
        <w:t>joins</w:t>
      </w:r>
      <w:proofErr w:type="spellEnd"/>
      <w:r w:rsidR="00234217" w:rsidRPr="00234217">
        <w:t xml:space="preserve"> </w:t>
      </w:r>
    </w:p>
    <w:p w14:paraId="73631E93" w14:textId="450BDF50" w:rsidR="00153CC3" w:rsidRDefault="007E7191" w:rsidP="00234217">
      <w:pPr>
        <w:pStyle w:val="Lijstalinea"/>
        <w:numPr>
          <w:ilvl w:val="1"/>
          <w:numId w:val="257"/>
        </w:numPr>
      </w:pPr>
      <w:r w:rsidRPr="00234217">
        <w:t xml:space="preserve">Kolommen </w:t>
      </w:r>
      <w:r w:rsidR="00234217" w:rsidRPr="00234217">
        <w:t>die vaak worden gebruikt in de ORDER BY clausule</w:t>
      </w:r>
    </w:p>
    <w:p w14:paraId="3A72CA98" w14:textId="1C86E4AC" w:rsidR="00040A45" w:rsidRDefault="00040A45" w:rsidP="00040A45">
      <w:pPr>
        <w:pStyle w:val="Lijstalinea"/>
        <w:numPr>
          <w:ilvl w:val="0"/>
          <w:numId w:val="257"/>
        </w:numPr>
      </w:pPr>
      <w:r>
        <w:t xml:space="preserve">Welke kolommen moeten niet geïndexeerd worden? </w:t>
      </w:r>
    </w:p>
    <w:p w14:paraId="60D30E8F" w14:textId="7B64A1D0" w:rsidR="00040A45" w:rsidRDefault="007E7191" w:rsidP="00040A45">
      <w:pPr>
        <w:pStyle w:val="Lijstalinea"/>
        <w:numPr>
          <w:ilvl w:val="1"/>
          <w:numId w:val="257"/>
        </w:numPr>
      </w:pPr>
      <w:r>
        <w:t xml:space="preserve">Kolommen </w:t>
      </w:r>
      <w:r w:rsidR="00040A45">
        <w:t xml:space="preserve">die zelden worden gebruikt in </w:t>
      </w:r>
      <w:proofErr w:type="spellStart"/>
      <w:r w:rsidR="00040A45">
        <w:t>queries</w:t>
      </w:r>
      <w:proofErr w:type="spellEnd"/>
      <w:r w:rsidR="00040A45">
        <w:t xml:space="preserve"> </w:t>
      </w:r>
    </w:p>
    <w:p w14:paraId="1BE2644F" w14:textId="2B86ACE6" w:rsidR="00040A45" w:rsidRDefault="007E7191" w:rsidP="00040A45">
      <w:pPr>
        <w:pStyle w:val="Lijstalinea"/>
        <w:numPr>
          <w:ilvl w:val="1"/>
          <w:numId w:val="257"/>
        </w:numPr>
      </w:pPr>
      <w:r>
        <w:t xml:space="preserve">Kolommen </w:t>
      </w:r>
      <w:r w:rsidR="00040A45">
        <w:t xml:space="preserve">met een klein aantal mogelijke waarden (bijv. </w:t>
      </w:r>
      <w:r>
        <w:t>Geslacht</w:t>
      </w:r>
      <w:r w:rsidR="00040A45">
        <w:t xml:space="preserve">) </w:t>
      </w:r>
    </w:p>
    <w:p w14:paraId="572EF4CD" w14:textId="6A34851A" w:rsidR="00040A45" w:rsidRDefault="007E7191" w:rsidP="00040A45">
      <w:pPr>
        <w:pStyle w:val="Lijstalinea"/>
        <w:numPr>
          <w:ilvl w:val="1"/>
          <w:numId w:val="257"/>
        </w:numPr>
      </w:pPr>
      <w:r>
        <w:t xml:space="preserve">Kolommen </w:t>
      </w:r>
      <w:r w:rsidR="00040A45">
        <w:t xml:space="preserve">in kleine tabellen </w:t>
      </w:r>
    </w:p>
    <w:p w14:paraId="211D3DB1" w14:textId="529B1F2E" w:rsidR="00040A45" w:rsidRDefault="007E7191" w:rsidP="00040A45">
      <w:pPr>
        <w:pStyle w:val="Lijstalinea"/>
        <w:numPr>
          <w:ilvl w:val="1"/>
          <w:numId w:val="257"/>
        </w:numPr>
      </w:pPr>
      <w:r>
        <w:t xml:space="preserve">Kolommen </w:t>
      </w:r>
      <w:r w:rsidR="00040A45">
        <w:t>van het type bit, tekst of afbeelding</w:t>
      </w:r>
    </w:p>
    <w:p w14:paraId="12CB4F61" w14:textId="77777777" w:rsidR="00153CC3" w:rsidRPr="00040A45" w:rsidRDefault="00153CC3" w:rsidP="00153CC3"/>
    <w:p w14:paraId="09C980F1" w14:textId="77777777" w:rsidR="00153CC3" w:rsidRPr="00040A45" w:rsidRDefault="00153CC3" w:rsidP="00153CC3"/>
    <w:p w14:paraId="07AD6B8D" w14:textId="77777777" w:rsidR="00153CC3" w:rsidRPr="00040A45" w:rsidRDefault="00153CC3" w:rsidP="00153CC3"/>
    <w:p w14:paraId="3466118E" w14:textId="77777777" w:rsidR="00153CC3" w:rsidRPr="00040A45" w:rsidRDefault="00153CC3" w:rsidP="00153CC3"/>
    <w:p w14:paraId="7A35F6DD" w14:textId="77777777" w:rsidR="00153CC3" w:rsidRPr="00040A45" w:rsidRDefault="00153CC3" w:rsidP="00153CC3"/>
    <w:p w14:paraId="1D2AB70D" w14:textId="77777777" w:rsidR="00153CC3" w:rsidRPr="00040A45" w:rsidRDefault="00153CC3" w:rsidP="00153CC3"/>
    <w:p w14:paraId="64B5505E" w14:textId="77777777" w:rsidR="00153CC3" w:rsidRPr="00040A45" w:rsidRDefault="00153CC3" w:rsidP="00153CC3"/>
    <w:p w14:paraId="41F395A0" w14:textId="77777777" w:rsidR="00153CC3" w:rsidRPr="00040A45" w:rsidRDefault="00153CC3" w:rsidP="00153CC3"/>
    <w:p w14:paraId="423132E7" w14:textId="7F9DEC1B" w:rsidR="00E83B5F" w:rsidRPr="00641271" w:rsidRDefault="00641271" w:rsidP="004D17F3">
      <w:pPr>
        <w:pStyle w:val="Kop1"/>
        <w:rPr>
          <w:lang w:val="en-GB"/>
        </w:rPr>
      </w:pPr>
      <w:bookmarkStart w:id="22" w:name="_Toc186116563"/>
      <w:proofErr w:type="spellStart"/>
      <w:r w:rsidRPr="00641271">
        <w:rPr>
          <w:lang w:val="en-GB"/>
        </w:rPr>
        <w:lastRenderedPageBreak/>
        <w:t>Hoofdstuk</w:t>
      </w:r>
      <w:proofErr w:type="spellEnd"/>
      <w:r w:rsidRPr="00641271">
        <w:rPr>
          <w:lang w:val="en-GB"/>
        </w:rPr>
        <w:t xml:space="preserve"> 6: </w:t>
      </w:r>
      <w:r w:rsidR="002276A8" w:rsidRPr="00641271">
        <w:rPr>
          <w:lang w:val="en-GB"/>
        </w:rPr>
        <w:t>Basics of Transaction Management</w:t>
      </w:r>
      <w:bookmarkEnd w:id="22"/>
    </w:p>
    <w:p w14:paraId="338CA9EF" w14:textId="432E89E5" w:rsidR="00790BA7" w:rsidRPr="00790BA7" w:rsidRDefault="00790BA7" w:rsidP="00790BA7">
      <w:pPr>
        <w:pStyle w:val="Kop2"/>
        <w:rPr>
          <w:rStyle w:val="Kop2Char"/>
        </w:rPr>
      </w:pPr>
      <w:bookmarkStart w:id="23" w:name="_Toc186116564"/>
      <w:proofErr w:type="spellStart"/>
      <w:r>
        <w:t>Introduction</w:t>
      </w:r>
      <w:bookmarkEnd w:id="23"/>
      <w:proofErr w:type="spellEnd"/>
    </w:p>
    <w:p w14:paraId="281F6C5D" w14:textId="341E2B89" w:rsidR="004D17F3" w:rsidRDefault="00F658D5" w:rsidP="00F658D5">
      <w:pPr>
        <w:pStyle w:val="Geenafstand"/>
        <w:rPr>
          <w:lang w:val="en-GB"/>
        </w:rPr>
      </w:pPr>
      <w:r w:rsidRPr="00F658D5">
        <w:rPr>
          <w:lang w:val="en-GB"/>
        </w:rPr>
        <w:t>Transactions, Recovery and Concurrency C</w:t>
      </w:r>
      <w:r>
        <w:rPr>
          <w:lang w:val="en-GB"/>
        </w:rPr>
        <w:t>ontrol:</w:t>
      </w:r>
    </w:p>
    <w:p w14:paraId="7ED58B69" w14:textId="77777777" w:rsidR="00F658D5" w:rsidRDefault="00F658D5" w:rsidP="00F658D5">
      <w:pPr>
        <w:pStyle w:val="Lijstalinea"/>
        <w:numPr>
          <w:ilvl w:val="0"/>
          <w:numId w:val="168"/>
        </w:numPr>
        <w:rPr>
          <w:lang w:val="en-GB"/>
        </w:rPr>
      </w:pPr>
      <w:r w:rsidRPr="00F658D5">
        <w:rPr>
          <w:lang w:val="en-GB"/>
        </w:rPr>
        <w:t xml:space="preserve">Majority of databases are multi user databases </w:t>
      </w:r>
    </w:p>
    <w:p w14:paraId="236A25D5" w14:textId="77777777" w:rsidR="00F658D5" w:rsidRDefault="00F658D5" w:rsidP="00F658D5">
      <w:pPr>
        <w:pStyle w:val="Lijstalinea"/>
        <w:numPr>
          <w:ilvl w:val="0"/>
          <w:numId w:val="168"/>
        </w:numPr>
        <w:rPr>
          <w:lang w:val="en-GB"/>
        </w:rPr>
      </w:pPr>
      <w:r w:rsidRPr="00F658D5">
        <w:rPr>
          <w:lang w:val="en-GB"/>
        </w:rPr>
        <w:t xml:space="preserve">Concurrent access to the same data may induce different types of anomalies </w:t>
      </w:r>
    </w:p>
    <w:p w14:paraId="17B3883F" w14:textId="77777777" w:rsidR="00F658D5" w:rsidRDefault="00F658D5" w:rsidP="00F658D5">
      <w:pPr>
        <w:pStyle w:val="Lijstalinea"/>
        <w:numPr>
          <w:ilvl w:val="0"/>
          <w:numId w:val="168"/>
        </w:numPr>
        <w:rPr>
          <w:lang w:val="en-GB"/>
        </w:rPr>
      </w:pPr>
      <w:r w:rsidRPr="00F658D5">
        <w:rPr>
          <w:lang w:val="en-GB"/>
        </w:rPr>
        <w:t xml:space="preserve">Errors may occur in the DBMS or its environment </w:t>
      </w:r>
    </w:p>
    <w:p w14:paraId="3191ECEA" w14:textId="6050D2CA" w:rsidR="00F658D5" w:rsidRDefault="00F658D5" w:rsidP="00F658D5">
      <w:pPr>
        <w:pStyle w:val="Lijstalinea"/>
        <w:numPr>
          <w:ilvl w:val="0"/>
          <w:numId w:val="168"/>
        </w:numPr>
        <w:rPr>
          <w:lang w:val="en-GB"/>
        </w:rPr>
      </w:pPr>
      <w:r w:rsidRPr="00F658D5">
        <w:rPr>
          <w:lang w:val="en-GB"/>
        </w:rPr>
        <w:t>DBMS must support ACID (Atomicity, Consistency, Isolation, Durability) properties</w:t>
      </w:r>
    </w:p>
    <w:p w14:paraId="6BF1CA4C" w14:textId="77777777" w:rsidR="00A41CB8" w:rsidRDefault="00A41CB8" w:rsidP="00F658D5">
      <w:pPr>
        <w:pStyle w:val="Lijstalinea"/>
        <w:numPr>
          <w:ilvl w:val="0"/>
          <w:numId w:val="168"/>
        </w:numPr>
        <w:rPr>
          <w:lang w:val="en-GB"/>
        </w:rPr>
      </w:pPr>
      <w:r w:rsidRPr="00A41CB8">
        <w:rPr>
          <w:lang w:val="en-GB"/>
        </w:rPr>
        <w:t>Transaction: set of database operations induced by a single user or application, that should be considered as one undividable unit of work</w:t>
      </w:r>
    </w:p>
    <w:p w14:paraId="6608E086" w14:textId="77777777" w:rsidR="00A41CB8" w:rsidRDefault="00A41CB8" w:rsidP="00A41CB8">
      <w:pPr>
        <w:pStyle w:val="Lijstalinea"/>
        <w:numPr>
          <w:ilvl w:val="1"/>
          <w:numId w:val="168"/>
        </w:numPr>
        <w:rPr>
          <w:lang w:val="en-GB"/>
        </w:rPr>
      </w:pPr>
      <w:r w:rsidRPr="00A41CB8">
        <w:rPr>
          <w:lang w:val="en-GB"/>
        </w:rPr>
        <w:t xml:space="preserve">E.g., transfer between two bank accounts of the same customer </w:t>
      </w:r>
    </w:p>
    <w:p w14:paraId="5AD2F74A" w14:textId="77777777" w:rsidR="00A41CB8" w:rsidRDefault="00A41CB8" w:rsidP="00A41CB8">
      <w:pPr>
        <w:pStyle w:val="Lijstalinea"/>
        <w:numPr>
          <w:ilvl w:val="0"/>
          <w:numId w:val="168"/>
        </w:numPr>
        <w:rPr>
          <w:lang w:val="en-GB"/>
        </w:rPr>
      </w:pPr>
      <w:r w:rsidRPr="00A41CB8">
        <w:rPr>
          <w:lang w:val="en-GB"/>
        </w:rPr>
        <w:t xml:space="preserve">Transaction always 'succeeds' or 'fails' in its entirety </w:t>
      </w:r>
    </w:p>
    <w:p w14:paraId="6CC6251E" w14:textId="540B9153" w:rsidR="00A41CB8" w:rsidRDefault="00A41CB8" w:rsidP="00A41CB8">
      <w:pPr>
        <w:pStyle w:val="Lijstalinea"/>
        <w:numPr>
          <w:ilvl w:val="0"/>
          <w:numId w:val="168"/>
        </w:numPr>
        <w:rPr>
          <w:lang w:val="en-GB"/>
        </w:rPr>
      </w:pPr>
      <w:r w:rsidRPr="00A41CB8">
        <w:rPr>
          <w:lang w:val="en-GB"/>
        </w:rPr>
        <w:t>Transaction renders database from one consistent state into another consistent state</w:t>
      </w:r>
    </w:p>
    <w:p w14:paraId="1F0F8821" w14:textId="77777777" w:rsidR="00A41CB8" w:rsidRDefault="00A41CB8" w:rsidP="00A41CB8">
      <w:pPr>
        <w:pStyle w:val="Lijstalinea"/>
        <w:numPr>
          <w:ilvl w:val="0"/>
          <w:numId w:val="168"/>
        </w:numPr>
        <w:rPr>
          <w:lang w:val="en-GB"/>
        </w:rPr>
      </w:pPr>
      <w:r w:rsidRPr="00A41CB8">
        <w:rPr>
          <w:lang w:val="en-GB"/>
        </w:rPr>
        <w:t xml:space="preserve">Examples of problems: hard disk failure, application/DBMS crash, division by 0, … </w:t>
      </w:r>
    </w:p>
    <w:p w14:paraId="4BAF900C" w14:textId="77777777" w:rsidR="00A41CB8" w:rsidRDefault="00A41CB8" w:rsidP="00A41CB8">
      <w:pPr>
        <w:pStyle w:val="Lijstalinea"/>
        <w:numPr>
          <w:ilvl w:val="0"/>
          <w:numId w:val="168"/>
        </w:numPr>
        <w:rPr>
          <w:lang w:val="en-GB"/>
        </w:rPr>
      </w:pPr>
      <w:r w:rsidRPr="00A41CB8">
        <w:rPr>
          <w:b/>
          <w:bCs/>
          <w:lang w:val="en-GB"/>
        </w:rPr>
        <w:t>Recovery</w:t>
      </w:r>
      <w:r w:rsidRPr="00A41CB8">
        <w:rPr>
          <w:lang w:val="en-GB"/>
        </w:rPr>
        <w:t xml:space="preserve">: activity of ensuring that, whichever of the problems occurred, the database is returned to a consistent state without any data loss afterwards </w:t>
      </w:r>
    </w:p>
    <w:p w14:paraId="5C6DA7DD" w14:textId="1C8F9764" w:rsidR="00A41CB8" w:rsidRPr="00F658D5" w:rsidRDefault="00A41CB8" w:rsidP="00A41CB8">
      <w:pPr>
        <w:pStyle w:val="Lijstalinea"/>
        <w:numPr>
          <w:ilvl w:val="0"/>
          <w:numId w:val="168"/>
        </w:numPr>
        <w:rPr>
          <w:lang w:val="en-GB"/>
        </w:rPr>
      </w:pPr>
      <w:r w:rsidRPr="00A41CB8">
        <w:rPr>
          <w:b/>
          <w:bCs/>
          <w:lang w:val="en-GB"/>
        </w:rPr>
        <w:t>Concurrency control</w:t>
      </w:r>
      <w:r w:rsidRPr="00A41CB8">
        <w:rPr>
          <w:lang w:val="en-GB"/>
        </w:rPr>
        <w:t>: coordination of transactions that execute simultaneously on the same data so that they do not cause inconsistencies in the data because of mutual interference</w:t>
      </w:r>
    </w:p>
    <w:p w14:paraId="30243617" w14:textId="77777777" w:rsidR="004D17F3" w:rsidRPr="00F658D5" w:rsidRDefault="004D17F3" w:rsidP="004D17F3">
      <w:pPr>
        <w:rPr>
          <w:lang w:val="en-GB"/>
        </w:rPr>
      </w:pPr>
    </w:p>
    <w:p w14:paraId="256E4EC5" w14:textId="343B7927" w:rsidR="00B74B8E" w:rsidRDefault="00B74B8E" w:rsidP="00B74B8E">
      <w:pPr>
        <w:pStyle w:val="Geenafstand"/>
        <w:rPr>
          <w:lang w:val="en-GB"/>
        </w:rPr>
      </w:pPr>
      <w:r w:rsidRPr="00B74B8E">
        <w:rPr>
          <w:lang w:val="en-GB"/>
        </w:rPr>
        <w:t>ACID Properties of Transactions</w:t>
      </w:r>
      <w:r>
        <w:rPr>
          <w:lang w:val="en-GB"/>
        </w:rPr>
        <w:t>:</w:t>
      </w:r>
    </w:p>
    <w:p w14:paraId="12CD1994" w14:textId="77777777" w:rsidR="00B74B8E" w:rsidRDefault="00B74B8E" w:rsidP="00B74B8E">
      <w:pPr>
        <w:pStyle w:val="Lijstalinea"/>
        <w:numPr>
          <w:ilvl w:val="0"/>
          <w:numId w:val="169"/>
        </w:numPr>
        <w:rPr>
          <w:lang w:val="en-GB"/>
        </w:rPr>
      </w:pPr>
      <w:r w:rsidRPr="00B74B8E">
        <w:rPr>
          <w:lang w:val="en-GB"/>
        </w:rPr>
        <w:t xml:space="preserve">ACID stands for Atomicity, Consistency, Isolation and Durability </w:t>
      </w:r>
    </w:p>
    <w:p w14:paraId="70F17EE2" w14:textId="77777777" w:rsidR="00B74B8E" w:rsidRDefault="00B74B8E" w:rsidP="00B74B8E">
      <w:pPr>
        <w:pStyle w:val="Lijstalinea"/>
        <w:numPr>
          <w:ilvl w:val="0"/>
          <w:numId w:val="169"/>
        </w:numPr>
        <w:rPr>
          <w:lang w:val="en-GB"/>
        </w:rPr>
      </w:pPr>
      <w:r w:rsidRPr="00B74B8E">
        <w:rPr>
          <w:lang w:val="en-GB"/>
        </w:rPr>
        <w:t xml:space="preserve">Atomicity guarantees that multiple database operations that alter the database state can be treated as one indivisible unit of work </w:t>
      </w:r>
    </w:p>
    <w:p w14:paraId="2B248DE7" w14:textId="3FBD1BEA" w:rsidR="004D17F3" w:rsidRDefault="00A243FA" w:rsidP="00B74B8E">
      <w:pPr>
        <w:pStyle w:val="Lijstalinea"/>
        <w:numPr>
          <w:ilvl w:val="1"/>
          <w:numId w:val="169"/>
        </w:numPr>
        <w:rPr>
          <w:lang w:val="en-GB"/>
        </w:rPr>
      </w:pPr>
      <w:r w:rsidRPr="00B74B8E">
        <w:rPr>
          <w:lang w:val="en-GB"/>
        </w:rPr>
        <w:t xml:space="preserve">Recovery </w:t>
      </w:r>
      <w:r w:rsidR="00B74B8E" w:rsidRPr="00B74B8E">
        <w:rPr>
          <w:lang w:val="en-GB"/>
        </w:rPr>
        <w:t>manager can induce rollbacks where necessary, by means of UNDO operations</w:t>
      </w:r>
    </w:p>
    <w:p w14:paraId="4A0BEAE5" w14:textId="77777777" w:rsidR="00902A72" w:rsidRDefault="00902A72" w:rsidP="00902A72">
      <w:pPr>
        <w:pStyle w:val="Lijstalinea"/>
        <w:numPr>
          <w:ilvl w:val="0"/>
          <w:numId w:val="169"/>
        </w:numPr>
        <w:rPr>
          <w:lang w:val="en-GB"/>
        </w:rPr>
      </w:pPr>
      <w:r w:rsidRPr="00902A72">
        <w:rPr>
          <w:lang w:val="en-GB"/>
        </w:rPr>
        <w:t xml:space="preserve">Consistency refers to the fact that a transaction, if executed in isolation, renders the database from one consistent state into another consistent state </w:t>
      </w:r>
    </w:p>
    <w:p w14:paraId="42F46001" w14:textId="6278F102" w:rsidR="00902A72" w:rsidRDefault="00A243FA" w:rsidP="00902A72">
      <w:pPr>
        <w:pStyle w:val="Lijstalinea"/>
        <w:numPr>
          <w:ilvl w:val="1"/>
          <w:numId w:val="169"/>
        </w:numPr>
        <w:rPr>
          <w:lang w:val="en-GB"/>
        </w:rPr>
      </w:pPr>
      <w:r w:rsidRPr="00902A72">
        <w:rPr>
          <w:lang w:val="en-GB"/>
        </w:rPr>
        <w:t xml:space="preserve">Developer </w:t>
      </w:r>
      <w:r w:rsidR="00902A72" w:rsidRPr="00902A72">
        <w:rPr>
          <w:lang w:val="en-GB"/>
        </w:rPr>
        <w:t xml:space="preserve">is primary responsible </w:t>
      </w:r>
    </w:p>
    <w:p w14:paraId="6AD5564F" w14:textId="4D3E8A09" w:rsidR="00902A72" w:rsidRDefault="00A243FA" w:rsidP="00902A72">
      <w:pPr>
        <w:pStyle w:val="Lijstalinea"/>
        <w:numPr>
          <w:ilvl w:val="1"/>
          <w:numId w:val="169"/>
        </w:numPr>
        <w:rPr>
          <w:lang w:val="en-GB"/>
        </w:rPr>
      </w:pPr>
      <w:r w:rsidRPr="00902A72">
        <w:rPr>
          <w:lang w:val="en-GB"/>
        </w:rPr>
        <w:t xml:space="preserve">Also </w:t>
      </w:r>
      <w:r w:rsidR="00902A72" w:rsidRPr="00902A72">
        <w:rPr>
          <w:lang w:val="en-GB"/>
        </w:rPr>
        <w:t>an overarching responsibility of the DBMS’s transaction management system</w:t>
      </w:r>
    </w:p>
    <w:p w14:paraId="569B881E" w14:textId="77777777" w:rsidR="00902A72" w:rsidRDefault="00902A72" w:rsidP="00902A72">
      <w:pPr>
        <w:pStyle w:val="Lijstalinea"/>
        <w:numPr>
          <w:ilvl w:val="0"/>
          <w:numId w:val="169"/>
        </w:numPr>
        <w:rPr>
          <w:lang w:val="en-GB"/>
        </w:rPr>
      </w:pPr>
      <w:r w:rsidRPr="00902A72">
        <w:rPr>
          <w:lang w:val="en-GB"/>
        </w:rPr>
        <w:t>Isolation denotes that, in situations where multiple transactions are executed concurrently, the outcome should be the same as if every transaction were executed in isolation</w:t>
      </w:r>
    </w:p>
    <w:p w14:paraId="76768020" w14:textId="543D9408" w:rsidR="00902A72" w:rsidRDefault="00902A72" w:rsidP="00902A72">
      <w:pPr>
        <w:pStyle w:val="Lijstalinea"/>
        <w:numPr>
          <w:ilvl w:val="1"/>
          <w:numId w:val="169"/>
        </w:numPr>
        <w:rPr>
          <w:lang w:val="en-GB"/>
        </w:rPr>
      </w:pPr>
      <w:r w:rsidRPr="00902A72">
        <w:rPr>
          <w:lang w:val="en-GB"/>
        </w:rPr>
        <w:t xml:space="preserve"> </w:t>
      </w:r>
      <w:r w:rsidR="00A243FA" w:rsidRPr="00902A72">
        <w:rPr>
          <w:lang w:val="en-GB"/>
        </w:rPr>
        <w:t xml:space="preserve">Responsibility </w:t>
      </w:r>
      <w:r w:rsidRPr="00902A72">
        <w:rPr>
          <w:lang w:val="en-GB"/>
        </w:rPr>
        <w:t>of the concurrency control mechanisms of the DBMS, as coordinated by the scheduler</w:t>
      </w:r>
    </w:p>
    <w:p w14:paraId="52F2701E" w14:textId="77777777" w:rsidR="00790BA7" w:rsidRDefault="00790BA7" w:rsidP="00790BA7">
      <w:pPr>
        <w:pStyle w:val="Lijstalinea"/>
        <w:numPr>
          <w:ilvl w:val="0"/>
          <w:numId w:val="169"/>
        </w:numPr>
        <w:rPr>
          <w:lang w:val="en-GB"/>
        </w:rPr>
      </w:pPr>
      <w:r w:rsidRPr="00790BA7">
        <w:rPr>
          <w:lang w:val="en-GB"/>
        </w:rPr>
        <w:t xml:space="preserve">Durability refers to the fact that the effects of a committed transaction should always be persisted into the database </w:t>
      </w:r>
    </w:p>
    <w:p w14:paraId="1A1052A2" w14:textId="0BCB7F83" w:rsidR="00790BA7" w:rsidRPr="00B74B8E" w:rsidRDefault="00790BA7" w:rsidP="00790BA7">
      <w:pPr>
        <w:pStyle w:val="Lijstalinea"/>
        <w:numPr>
          <w:ilvl w:val="1"/>
          <w:numId w:val="169"/>
        </w:numPr>
        <w:rPr>
          <w:lang w:val="en-GB"/>
        </w:rPr>
      </w:pPr>
      <w:r w:rsidRPr="00790BA7">
        <w:rPr>
          <w:lang w:val="en-GB"/>
        </w:rPr>
        <w:t xml:space="preserve">Responsibility of recovery manager (e.g. </w:t>
      </w:r>
      <w:r w:rsidR="00A243FA" w:rsidRPr="00790BA7">
        <w:rPr>
          <w:lang w:val="en-GB"/>
        </w:rPr>
        <w:t xml:space="preserve">By </w:t>
      </w:r>
      <w:r w:rsidRPr="00790BA7">
        <w:rPr>
          <w:lang w:val="en-GB"/>
        </w:rPr>
        <w:t>REDO operations or data redundancy)</w:t>
      </w:r>
    </w:p>
    <w:p w14:paraId="11D8C273" w14:textId="77298060" w:rsidR="004D17F3" w:rsidRDefault="00A243FA" w:rsidP="00A243FA">
      <w:pPr>
        <w:pStyle w:val="Kop2"/>
      </w:pPr>
      <w:bookmarkStart w:id="24" w:name="_Toc186116565"/>
      <w:r w:rsidRPr="00A243FA">
        <w:t xml:space="preserve">Transactions </w:t>
      </w:r>
      <w:proofErr w:type="spellStart"/>
      <w:r w:rsidRPr="00A243FA">
        <w:t>and</w:t>
      </w:r>
      <w:proofErr w:type="spellEnd"/>
      <w:r w:rsidRPr="00A243FA">
        <w:t xml:space="preserve"> Transaction Management</w:t>
      </w:r>
      <w:bookmarkEnd w:id="24"/>
    </w:p>
    <w:p w14:paraId="3B51BCBC" w14:textId="3D06D6CA" w:rsidR="00A243FA" w:rsidRPr="00A243FA" w:rsidRDefault="00A243FA" w:rsidP="00A243FA">
      <w:pPr>
        <w:pStyle w:val="Geenafstand"/>
        <w:rPr>
          <w:lang w:val="en-GB"/>
        </w:rPr>
      </w:pPr>
      <w:r w:rsidRPr="00A243FA">
        <w:rPr>
          <w:lang w:val="en-GB"/>
        </w:rPr>
        <w:t>Delineating Transactions and the Transaction Lifecycle</w:t>
      </w:r>
      <w:r>
        <w:rPr>
          <w:lang w:val="en-GB"/>
        </w:rPr>
        <w:t>:</w:t>
      </w:r>
    </w:p>
    <w:p w14:paraId="6A0D75DC" w14:textId="77777777" w:rsidR="00A243FA" w:rsidRDefault="00A243FA" w:rsidP="00A243FA">
      <w:pPr>
        <w:pStyle w:val="Lijstalinea"/>
        <w:numPr>
          <w:ilvl w:val="0"/>
          <w:numId w:val="170"/>
        </w:numPr>
        <w:rPr>
          <w:lang w:val="en-GB"/>
        </w:rPr>
      </w:pPr>
      <w:r w:rsidRPr="00A243FA">
        <w:rPr>
          <w:lang w:val="en-GB"/>
        </w:rPr>
        <w:t xml:space="preserve">Transactions boundaries can be specified implicitly or explicitly </w:t>
      </w:r>
    </w:p>
    <w:p w14:paraId="624DF993" w14:textId="77777777" w:rsidR="00A243FA" w:rsidRDefault="00A243FA" w:rsidP="00A243FA">
      <w:pPr>
        <w:pStyle w:val="Lijstalinea"/>
        <w:numPr>
          <w:ilvl w:val="1"/>
          <w:numId w:val="170"/>
        </w:numPr>
        <w:rPr>
          <w:lang w:val="en-GB"/>
        </w:rPr>
      </w:pPr>
      <w:r w:rsidRPr="00A243FA">
        <w:rPr>
          <w:lang w:val="en-GB"/>
        </w:rPr>
        <w:t xml:space="preserve">Explicitly </w:t>
      </w:r>
    </w:p>
    <w:p w14:paraId="5F2A9FB2" w14:textId="77777777" w:rsidR="00A243FA" w:rsidRDefault="00A243FA" w:rsidP="00A243FA">
      <w:pPr>
        <w:pStyle w:val="Lijstalinea"/>
        <w:numPr>
          <w:ilvl w:val="2"/>
          <w:numId w:val="170"/>
        </w:numPr>
        <w:rPr>
          <w:lang w:val="en-GB"/>
        </w:rPr>
      </w:pPr>
      <w:r w:rsidRPr="00A243FA">
        <w:rPr>
          <w:lang w:val="en-GB"/>
        </w:rPr>
        <w:t xml:space="preserve">Developer determines when transaction starts and stops or how steps are rolled back to handle faulty situations </w:t>
      </w:r>
    </w:p>
    <w:p w14:paraId="3A79F283" w14:textId="013B49C5" w:rsidR="00A243FA" w:rsidRDefault="00A243FA" w:rsidP="00A243FA">
      <w:pPr>
        <w:pStyle w:val="Lijstalinea"/>
        <w:numPr>
          <w:ilvl w:val="2"/>
          <w:numId w:val="170"/>
        </w:numPr>
        <w:rPr>
          <w:lang w:val="en-GB"/>
        </w:rPr>
      </w:pPr>
      <w:r w:rsidRPr="00A243FA">
        <w:rPr>
          <w:lang w:val="en-GB"/>
        </w:rPr>
        <w:t xml:space="preserve">Begin transaction and rollback transaction / commit transaction </w:t>
      </w:r>
    </w:p>
    <w:p w14:paraId="4712401A" w14:textId="7723FBA5" w:rsidR="00A243FA" w:rsidRDefault="00A243FA" w:rsidP="00A243FA">
      <w:pPr>
        <w:pStyle w:val="Lijstalinea"/>
        <w:numPr>
          <w:ilvl w:val="1"/>
          <w:numId w:val="170"/>
        </w:numPr>
        <w:rPr>
          <w:lang w:val="en-GB"/>
        </w:rPr>
      </w:pPr>
      <w:r w:rsidRPr="00A243FA">
        <w:rPr>
          <w:lang w:val="en-GB"/>
        </w:rPr>
        <w:t xml:space="preserve">Implicitly: first executable SQL statement </w:t>
      </w:r>
    </w:p>
    <w:p w14:paraId="5BD32E6B" w14:textId="77777777" w:rsidR="00A243FA" w:rsidRDefault="00A243FA" w:rsidP="00A243FA">
      <w:pPr>
        <w:pStyle w:val="Lijstalinea"/>
        <w:numPr>
          <w:ilvl w:val="0"/>
          <w:numId w:val="170"/>
        </w:numPr>
        <w:rPr>
          <w:lang w:val="en-GB"/>
        </w:rPr>
      </w:pPr>
      <w:r w:rsidRPr="00A243FA">
        <w:rPr>
          <w:lang w:val="en-GB"/>
        </w:rPr>
        <w:t xml:space="preserve">Once the first operation is executed, the transaction is active </w:t>
      </w:r>
    </w:p>
    <w:p w14:paraId="316A16CD" w14:textId="7C301644" w:rsidR="004D17F3" w:rsidRPr="00A243FA" w:rsidRDefault="00A243FA" w:rsidP="00A243FA">
      <w:pPr>
        <w:pStyle w:val="Lijstalinea"/>
        <w:numPr>
          <w:ilvl w:val="0"/>
          <w:numId w:val="170"/>
        </w:numPr>
        <w:rPr>
          <w:lang w:val="en-GB"/>
        </w:rPr>
      </w:pPr>
      <w:r w:rsidRPr="00A243FA">
        <w:rPr>
          <w:lang w:val="en-GB"/>
        </w:rPr>
        <w:t xml:space="preserve">If transaction completed successfully, it can be </w:t>
      </w:r>
      <w:r w:rsidRPr="00320201">
        <w:rPr>
          <w:b/>
          <w:bCs/>
          <w:lang w:val="en-GB"/>
        </w:rPr>
        <w:t>committed</w:t>
      </w:r>
      <w:r w:rsidRPr="00A243FA">
        <w:rPr>
          <w:lang w:val="en-GB"/>
        </w:rPr>
        <w:t xml:space="preserve">. If not, it needs to be </w:t>
      </w:r>
      <w:r w:rsidRPr="00320201">
        <w:rPr>
          <w:b/>
          <w:bCs/>
          <w:lang w:val="en-GB"/>
        </w:rPr>
        <w:t>rolled back</w:t>
      </w:r>
      <w:r w:rsidRPr="00A243FA">
        <w:rPr>
          <w:lang w:val="en-GB"/>
        </w:rPr>
        <w:t>.</w:t>
      </w:r>
    </w:p>
    <w:p w14:paraId="773C8019" w14:textId="77777777" w:rsidR="004D17F3" w:rsidRPr="00F658D5" w:rsidRDefault="004D17F3" w:rsidP="004D17F3">
      <w:pPr>
        <w:rPr>
          <w:lang w:val="en-GB"/>
        </w:rPr>
      </w:pPr>
    </w:p>
    <w:p w14:paraId="33D2B8ED" w14:textId="20B30489" w:rsidR="004D17F3" w:rsidRDefault="00B07BC4" w:rsidP="00B07BC4">
      <w:pPr>
        <w:pStyle w:val="Geenafstand"/>
        <w:rPr>
          <w:lang w:val="en-GB"/>
        </w:rPr>
      </w:pPr>
      <w:r w:rsidRPr="00B07BC4">
        <w:rPr>
          <w:noProof/>
          <w:lang w:val="en-GB"/>
        </w:rPr>
        <w:lastRenderedPageBreak/>
        <w:drawing>
          <wp:anchor distT="0" distB="0" distL="114300" distR="114300" simplePos="0" relativeHeight="251665408" behindDoc="1" locked="0" layoutInCell="1" allowOverlap="1" wp14:anchorId="78373CB0" wp14:editId="57BE69A8">
            <wp:simplePos x="0" y="0"/>
            <wp:positionH relativeFrom="margin">
              <wp:posOffset>3496945</wp:posOffset>
            </wp:positionH>
            <wp:positionV relativeFrom="paragraph">
              <wp:posOffset>0</wp:posOffset>
            </wp:positionV>
            <wp:extent cx="2689860" cy="1478280"/>
            <wp:effectExtent l="0" t="0" r="0" b="7620"/>
            <wp:wrapTight wrapText="bothSides">
              <wp:wrapPolygon edited="0">
                <wp:start x="0" y="0"/>
                <wp:lineTo x="0" y="21433"/>
                <wp:lineTo x="21416" y="21433"/>
                <wp:lineTo x="21416" y="0"/>
                <wp:lineTo x="0" y="0"/>
              </wp:wrapPolygon>
            </wp:wrapTight>
            <wp:docPr id="14419207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20759" name=""/>
                    <pic:cNvPicPr/>
                  </pic:nvPicPr>
                  <pic:blipFill>
                    <a:blip r:embed="rId27">
                      <a:extLst>
                        <a:ext uri="{28A0092B-C50C-407E-A947-70E740481C1C}">
                          <a14:useLocalDpi xmlns:a14="http://schemas.microsoft.com/office/drawing/2010/main" val="0"/>
                        </a:ext>
                      </a:extLst>
                    </a:blip>
                    <a:stretch>
                      <a:fillRect/>
                    </a:stretch>
                  </pic:blipFill>
                  <pic:spPr>
                    <a:xfrm>
                      <a:off x="0" y="0"/>
                      <a:ext cx="2689860" cy="1478280"/>
                    </a:xfrm>
                    <a:prstGeom prst="rect">
                      <a:avLst/>
                    </a:prstGeom>
                  </pic:spPr>
                </pic:pic>
              </a:graphicData>
            </a:graphic>
          </wp:anchor>
        </w:drawing>
      </w:r>
      <w:r w:rsidR="00D606A3">
        <w:rPr>
          <w:lang w:val="en-GB"/>
        </w:rPr>
        <w:t>Logfile registers:</w:t>
      </w:r>
    </w:p>
    <w:p w14:paraId="7D2D9CE5" w14:textId="137E1E5C" w:rsidR="00D606A3" w:rsidRDefault="004656BF" w:rsidP="00D606A3">
      <w:pPr>
        <w:pStyle w:val="Lijstalinea"/>
        <w:numPr>
          <w:ilvl w:val="0"/>
          <w:numId w:val="171"/>
        </w:numPr>
        <w:rPr>
          <w:lang w:val="en-GB"/>
        </w:rPr>
      </w:pPr>
      <w:r w:rsidRPr="00D606A3">
        <w:rPr>
          <w:lang w:val="en-GB"/>
        </w:rPr>
        <w:t xml:space="preserve">A unique log sequence number </w:t>
      </w:r>
    </w:p>
    <w:p w14:paraId="2F92F9F0" w14:textId="2E704295" w:rsidR="00D606A3" w:rsidRDefault="004656BF" w:rsidP="00D606A3">
      <w:pPr>
        <w:pStyle w:val="Lijstalinea"/>
        <w:numPr>
          <w:ilvl w:val="0"/>
          <w:numId w:val="171"/>
        </w:numPr>
        <w:rPr>
          <w:lang w:val="en-GB"/>
        </w:rPr>
      </w:pPr>
      <w:r w:rsidRPr="00D606A3">
        <w:rPr>
          <w:lang w:val="en-GB"/>
        </w:rPr>
        <w:t xml:space="preserve">A unique transaction identifier </w:t>
      </w:r>
    </w:p>
    <w:p w14:paraId="45318A75" w14:textId="415D6B1B" w:rsidR="00D606A3" w:rsidRDefault="004656BF" w:rsidP="00D606A3">
      <w:pPr>
        <w:pStyle w:val="Lijstalinea"/>
        <w:numPr>
          <w:ilvl w:val="0"/>
          <w:numId w:val="171"/>
        </w:numPr>
        <w:rPr>
          <w:lang w:val="en-GB"/>
        </w:rPr>
      </w:pPr>
      <w:r w:rsidRPr="00D606A3">
        <w:rPr>
          <w:lang w:val="en-GB"/>
        </w:rPr>
        <w:t xml:space="preserve">A marking to denote the start of a transaction, along with the transaction’s start time and indication whether the transaction is read only or read/write </w:t>
      </w:r>
    </w:p>
    <w:p w14:paraId="621B20AC" w14:textId="129EBA78" w:rsidR="00D606A3" w:rsidRDefault="004656BF" w:rsidP="00D606A3">
      <w:pPr>
        <w:pStyle w:val="Lijstalinea"/>
        <w:numPr>
          <w:ilvl w:val="0"/>
          <w:numId w:val="171"/>
        </w:numPr>
        <w:rPr>
          <w:lang w:val="en-GB"/>
        </w:rPr>
      </w:pPr>
      <w:r w:rsidRPr="00D606A3">
        <w:rPr>
          <w:lang w:val="en-GB"/>
        </w:rPr>
        <w:t xml:space="preserve">Identifiers of the database records involved in the transaction, as well as the operation(s) they were subjected to </w:t>
      </w:r>
    </w:p>
    <w:p w14:paraId="080F97FE" w14:textId="1996A4E4" w:rsidR="00D606A3" w:rsidRDefault="004656BF" w:rsidP="00D606A3">
      <w:pPr>
        <w:pStyle w:val="Lijstalinea"/>
        <w:numPr>
          <w:ilvl w:val="0"/>
          <w:numId w:val="171"/>
        </w:numPr>
        <w:rPr>
          <w:lang w:val="en-GB"/>
        </w:rPr>
      </w:pPr>
      <w:r w:rsidRPr="00D606A3">
        <w:rPr>
          <w:b/>
          <w:bCs/>
          <w:lang w:val="en-GB"/>
        </w:rPr>
        <w:t>Before images</w:t>
      </w:r>
      <w:r w:rsidR="00D606A3" w:rsidRPr="00D606A3">
        <w:rPr>
          <w:lang w:val="en-GB"/>
        </w:rPr>
        <w:t xml:space="preserve"> of all records that participated in the transaction </w:t>
      </w:r>
    </w:p>
    <w:p w14:paraId="4D837001" w14:textId="1D1A0D3B" w:rsidR="00D606A3" w:rsidRDefault="004656BF" w:rsidP="00D606A3">
      <w:pPr>
        <w:pStyle w:val="Lijstalinea"/>
        <w:numPr>
          <w:ilvl w:val="0"/>
          <w:numId w:val="171"/>
        </w:numPr>
        <w:rPr>
          <w:lang w:val="en-GB"/>
        </w:rPr>
      </w:pPr>
      <w:r w:rsidRPr="00D606A3">
        <w:rPr>
          <w:b/>
          <w:bCs/>
          <w:lang w:val="en-GB"/>
        </w:rPr>
        <w:t>After images</w:t>
      </w:r>
      <w:r w:rsidR="00D606A3" w:rsidRPr="00D606A3">
        <w:rPr>
          <w:lang w:val="en-GB"/>
        </w:rPr>
        <w:t xml:space="preserve"> of all records that were changed by the transaction </w:t>
      </w:r>
    </w:p>
    <w:p w14:paraId="04AA988C" w14:textId="6EF8F761" w:rsidR="00D606A3" w:rsidRDefault="004656BF" w:rsidP="00D606A3">
      <w:pPr>
        <w:pStyle w:val="Lijstalinea"/>
        <w:numPr>
          <w:ilvl w:val="0"/>
          <w:numId w:val="171"/>
        </w:numPr>
        <w:rPr>
          <w:lang w:val="en-GB"/>
        </w:rPr>
      </w:pPr>
      <w:r w:rsidRPr="00D606A3">
        <w:rPr>
          <w:lang w:val="en-GB"/>
        </w:rPr>
        <w:t>The current state of the transaction (active, committed or aborted)</w:t>
      </w:r>
    </w:p>
    <w:p w14:paraId="558025D1" w14:textId="37C3FD50" w:rsidR="004656BF" w:rsidRDefault="00FE146C" w:rsidP="00D606A3">
      <w:pPr>
        <w:pStyle w:val="Lijstalinea"/>
        <w:numPr>
          <w:ilvl w:val="0"/>
          <w:numId w:val="171"/>
        </w:numPr>
        <w:rPr>
          <w:lang w:val="en-GB"/>
        </w:rPr>
      </w:pPr>
      <w:r w:rsidRPr="00FE146C">
        <w:rPr>
          <w:noProof/>
          <w:lang w:val="en-GB"/>
        </w:rPr>
        <w:drawing>
          <wp:anchor distT="0" distB="0" distL="114300" distR="114300" simplePos="0" relativeHeight="251666432" behindDoc="1" locked="0" layoutInCell="1" allowOverlap="1" wp14:anchorId="09083AAA" wp14:editId="679524A6">
            <wp:simplePos x="0" y="0"/>
            <wp:positionH relativeFrom="margin">
              <wp:align>right</wp:align>
            </wp:positionH>
            <wp:positionV relativeFrom="paragraph">
              <wp:posOffset>4445</wp:posOffset>
            </wp:positionV>
            <wp:extent cx="2209165" cy="1951355"/>
            <wp:effectExtent l="0" t="0" r="635" b="0"/>
            <wp:wrapTight wrapText="bothSides">
              <wp:wrapPolygon edited="0">
                <wp:start x="0" y="0"/>
                <wp:lineTo x="0" y="21298"/>
                <wp:lineTo x="21420" y="21298"/>
                <wp:lineTo x="21420" y="0"/>
                <wp:lineTo x="0" y="0"/>
              </wp:wrapPolygon>
            </wp:wrapTight>
            <wp:docPr id="1967284995"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4995" name="Afbeelding 1" descr="Afbeelding met tekst, schermopname&#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209165" cy="1951355"/>
                    </a:xfrm>
                    <a:prstGeom prst="rect">
                      <a:avLst/>
                    </a:prstGeom>
                  </pic:spPr>
                </pic:pic>
              </a:graphicData>
            </a:graphic>
            <wp14:sizeRelH relativeFrom="margin">
              <wp14:pctWidth>0</wp14:pctWidth>
            </wp14:sizeRelH>
            <wp14:sizeRelV relativeFrom="margin">
              <wp14:pctHeight>0</wp14:pctHeight>
            </wp14:sizeRelV>
          </wp:anchor>
        </w:drawing>
      </w:r>
      <w:r w:rsidR="004656BF" w:rsidRPr="004656BF">
        <w:rPr>
          <w:lang w:val="en-GB"/>
        </w:rPr>
        <w:t xml:space="preserve">Logfile may also contain checkpoints </w:t>
      </w:r>
    </w:p>
    <w:p w14:paraId="31A6A42B" w14:textId="013DCC24" w:rsidR="004656BF" w:rsidRDefault="004656BF" w:rsidP="004656BF">
      <w:pPr>
        <w:pStyle w:val="Lijstalinea"/>
        <w:numPr>
          <w:ilvl w:val="1"/>
          <w:numId w:val="171"/>
        </w:numPr>
        <w:rPr>
          <w:lang w:val="en-GB"/>
        </w:rPr>
      </w:pPr>
      <w:r w:rsidRPr="004656BF">
        <w:rPr>
          <w:lang w:val="en-GB"/>
        </w:rPr>
        <w:t xml:space="preserve">Moments when buffered updates by active transactions, as present in the database buffer, are written to disk at once </w:t>
      </w:r>
    </w:p>
    <w:p w14:paraId="783A0862" w14:textId="595903D3" w:rsidR="004656BF" w:rsidRDefault="004656BF" w:rsidP="004656BF">
      <w:pPr>
        <w:pStyle w:val="Lijstalinea"/>
        <w:numPr>
          <w:ilvl w:val="0"/>
          <w:numId w:val="171"/>
        </w:numPr>
        <w:rPr>
          <w:lang w:val="en-GB"/>
        </w:rPr>
      </w:pPr>
      <w:r w:rsidRPr="004656BF">
        <w:rPr>
          <w:lang w:val="en-GB"/>
        </w:rPr>
        <w:t xml:space="preserve">Write ahead log strategy </w:t>
      </w:r>
    </w:p>
    <w:p w14:paraId="0358EE1B" w14:textId="7843BC0A" w:rsidR="004656BF" w:rsidRDefault="004656BF" w:rsidP="004656BF">
      <w:pPr>
        <w:pStyle w:val="Lijstalinea"/>
        <w:numPr>
          <w:ilvl w:val="1"/>
          <w:numId w:val="171"/>
        </w:numPr>
        <w:rPr>
          <w:lang w:val="en-GB"/>
        </w:rPr>
      </w:pPr>
      <w:r w:rsidRPr="004656BF">
        <w:rPr>
          <w:lang w:val="en-GB"/>
        </w:rPr>
        <w:t xml:space="preserve">All updates are registered on the logfile before written to disk </w:t>
      </w:r>
    </w:p>
    <w:p w14:paraId="1D0250FF" w14:textId="73215F86" w:rsidR="004656BF" w:rsidRPr="00D606A3" w:rsidRDefault="00945628" w:rsidP="004656BF">
      <w:pPr>
        <w:pStyle w:val="Lijstalinea"/>
        <w:numPr>
          <w:ilvl w:val="1"/>
          <w:numId w:val="171"/>
        </w:numPr>
        <w:rPr>
          <w:lang w:val="en-GB"/>
        </w:rPr>
      </w:pPr>
      <w:r w:rsidRPr="00945628">
        <w:rPr>
          <w:noProof/>
          <w:lang w:val="en-GB"/>
        </w:rPr>
        <w:drawing>
          <wp:anchor distT="0" distB="0" distL="114300" distR="114300" simplePos="0" relativeHeight="251667456" behindDoc="1" locked="0" layoutInCell="1" allowOverlap="1" wp14:anchorId="3E68FB77" wp14:editId="37DFFB30">
            <wp:simplePos x="0" y="0"/>
            <wp:positionH relativeFrom="margin">
              <wp:posOffset>-635</wp:posOffset>
            </wp:positionH>
            <wp:positionV relativeFrom="paragraph">
              <wp:posOffset>582930</wp:posOffset>
            </wp:positionV>
            <wp:extent cx="4000500" cy="2311400"/>
            <wp:effectExtent l="0" t="0" r="0" b="0"/>
            <wp:wrapTight wrapText="bothSides">
              <wp:wrapPolygon edited="0">
                <wp:start x="0" y="0"/>
                <wp:lineTo x="0" y="21363"/>
                <wp:lineTo x="21497" y="21363"/>
                <wp:lineTo x="21497" y="0"/>
                <wp:lineTo x="0" y="0"/>
              </wp:wrapPolygon>
            </wp:wrapTight>
            <wp:docPr id="585956532"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56532" name="Afbeelding 1" descr="Afbeelding met tekst, schermopname, nummer, Lettertype&#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4000500" cy="2311400"/>
                    </a:xfrm>
                    <a:prstGeom prst="rect">
                      <a:avLst/>
                    </a:prstGeom>
                  </pic:spPr>
                </pic:pic>
              </a:graphicData>
            </a:graphic>
            <wp14:sizeRelH relativeFrom="margin">
              <wp14:pctWidth>0</wp14:pctWidth>
            </wp14:sizeRelH>
            <wp14:sizeRelV relativeFrom="margin">
              <wp14:pctHeight>0</wp14:pctHeight>
            </wp14:sizeRelV>
          </wp:anchor>
        </w:drawing>
      </w:r>
      <w:r w:rsidR="004656BF" w:rsidRPr="004656BF">
        <w:rPr>
          <w:lang w:val="en-GB"/>
        </w:rPr>
        <w:t>Before images are always recorded on the logfile prior to the actual values being overwritten in the physical database files</w:t>
      </w:r>
    </w:p>
    <w:p w14:paraId="30F84B19" w14:textId="7C0BFE22" w:rsidR="004D17F3" w:rsidRPr="00F658D5" w:rsidRDefault="004D17F3" w:rsidP="004D17F3">
      <w:pPr>
        <w:rPr>
          <w:lang w:val="en-GB"/>
        </w:rPr>
      </w:pPr>
    </w:p>
    <w:p w14:paraId="1BC6452E" w14:textId="77777777" w:rsidR="004D17F3" w:rsidRPr="00F658D5" w:rsidRDefault="004D17F3" w:rsidP="004D17F3">
      <w:pPr>
        <w:rPr>
          <w:lang w:val="en-GB"/>
        </w:rPr>
      </w:pPr>
    </w:p>
    <w:p w14:paraId="05A9F93E" w14:textId="77777777" w:rsidR="004D17F3" w:rsidRPr="00F658D5" w:rsidRDefault="004D17F3" w:rsidP="004D17F3">
      <w:pPr>
        <w:rPr>
          <w:lang w:val="en-GB"/>
        </w:rPr>
      </w:pPr>
    </w:p>
    <w:p w14:paraId="69EE10DB" w14:textId="77777777" w:rsidR="004D17F3" w:rsidRPr="00F658D5" w:rsidRDefault="004D17F3" w:rsidP="004D17F3">
      <w:pPr>
        <w:rPr>
          <w:lang w:val="en-GB"/>
        </w:rPr>
      </w:pPr>
    </w:p>
    <w:p w14:paraId="203FE4AF" w14:textId="77777777" w:rsidR="004D17F3" w:rsidRPr="00F658D5" w:rsidRDefault="004D17F3" w:rsidP="004D17F3">
      <w:pPr>
        <w:rPr>
          <w:lang w:val="en-GB"/>
        </w:rPr>
      </w:pPr>
    </w:p>
    <w:p w14:paraId="5D796C5F" w14:textId="77777777" w:rsidR="004D17F3" w:rsidRPr="00F658D5" w:rsidRDefault="004D17F3" w:rsidP="004D17F3">
      <w:pPr>
        <w:rPr>
          <w:lang w:val="en-GB"/>
        </w:rPr>
      </w:pPr>
    </w:p>
    <w:p w14:paraId="15F69BFE" w14:textId="77777777" w:rsidR="004D17F3" w:rsidRPr="00F658D5" w:rsidRDefault="004D17F3" w:rsidP="004D17F3">
      <w:pPr>
        <w:rPr>
          <w:lang w:val="en-GB"/>
        </w:rPr>
      </w:pPr>
    </w:p>
    <w:p w14:paraId="799561AD" w14:textId="77777777" w:rsidR="004D17F3" w:rsidRPr="00F658D5" w:rsidRDefault="004D17F3" w:rsidP="004D17F3">
      <w:pPr>
        <w:rPr>
          <w:lang w:val="en-GB"/>
        </w:rPr>
      </w:pPr>
    </w:p>
    <w:p w14:paraId="5E71F905" w14:textId="77777777" w:rsidR="004D17F3" w:rsidRPr="00F658D5" w:rsidRDefault="004D17F3" w:rsidP="004D17F3">
      <w:pPr>
        <w:rPr>
          <w:lang w:val="en-GB"/>
        </w:rPr>
      </w:pPr>
    </w:p>
    <w:p w14:paraId="071E14B5" w14:textId="77777777" w:rsidR="004D17F3" w:rsidRPr="00F658D5" w:rsidRDefault="004D17F3" w:rsidP="004D17F3">
      <w:pPr>
        <w:rPr>
          <w:lang w:val="en-GB"/>
        </w:rPr>
      </w:pPr>
    </w:p>
    <w:p w14:paraId="192FC4E2" w14:textId="77777777" w:rsidR="004D17F3" w:rsidRPr="00F658D5" w:rsidRDefault="004D17F3" w:rsidP="004D17F3">
      <w:pPr>
        <w:rPr>
          <w:lang w:val="en-GB"/>
        </w:rPr>
      </w:pPr>
    </w:p>
    <w:p w14:paraId="2E6BE68A" w14:textId="77777777" w:rsidR="004D17F3" w:rsidRPr="00F658D5" w:rsidRDefault="004D17F3" w:rsidP="004D17F3">
      <w:pPr>
        <w:rPr>
          <w:lang w:val="en-GB"/>
        </w:rPr>
      </w:pPr>
    </w:p>
    <w:p w14:paraId="213E3930" w14:textId="438945BC" w:rsidR="004D17F3" w:rsidRPr="00F658D5" w:rsidRDefault="00BC0EA8" w:rsidP="00BC0EA8">
      <w:pPr>
        <w:pStyle w:val="Kop2"/>
        <w:rPr>
          <w:lang w:val="en-GB"/>
        </w:rPr>
      </w:pPr>
      <w:bookmarkStart w:id="25" w:name="_Toc186116566"/>
      <w:r w:rsidRPr="00BC0EA8">
        <w:t>Recovery</w:t>
      </w:r>
      <w:bookmarkEnd w:id="25"/>
    </w:p>
    <w:p w14:paraId="7B503CB4" w14:textId="0156DE5C" w:rsidR="004D17F3" w:rsidRDefault="00A835EE" w:rsidP="00A835EE">
      <w:pPr>
        <w:pStyle w:val="Geenafstand"/>
        <w:rPr>
          <w:lang w:val="en-GB"/>
        </w:rPr>
      </w:pPr>
      <w:r>
        <w:rPr>
          <w:lang w:val="en-GB"/>
        </w:rPr>
        <w:t>Types of failure:</w:t>
      </w:r>
    </w:p>
    <w:p w14:paraId="14AB814B" w14:textId="77777777" w:rsidR="00A835EE" w:rsidRDefault="00A835EE" w:rsidP="00A835EE">
      <w:pPr>
        <w:pStyle w:val="Lijstalinea"/>
        <w:numPr>
          <w:ilvl w:val="0"/>
          <w:numId w:val="172"/>
        </w:numPr>
        <w:rPr>
          <w:lang w:val="en-GB"/>
        </w:rPr>
      </w:pPr>
      <w:r w:rsidRPr="00A835EE">
        <w:rPr>
          <w:b/>
          <w:bCs/>
          <w:lang w:val="en-GB"/>
        </w:rPr>
        <w:t>Transaction failure</w:t>
      </w:r>
      <w:r w:rsidRPr="00A835EE">
        <w:rPr>
          <w:lang w:val="en-GB"/>
        </w:rPr>
        <w:t xml:space="preserve"> results from an error in the logic that drives the transaction’s operations and/or in the application logic </w:t>
      </w:r>
    </w:p>
    <w:p w14:paraId="66DAF337" w14:textId="77777777" w:rsidR="00A835EE" w:rsidRDefault="00A835EE" w:rsidP="00A835EE">
      <w:pPr>
        <w:pStyle w:val="Lijstalinea"/>
        <w:numPr>
          <w:ilvl w:val="0"/>
          <w:numId w:val="172"/>
        </w:numPr>
        <w:rPr>
          <w:lang w:val="en-GB"/>
        </w:rPr>
      </w:pPr>
      <w:r w:rsidRPr="00A835EE">
        <w:rPr>
          <w:b/>
          <w:bCs/>
          <w:lang w:val="en-GB"/>
        </w:rPr>
        <w:t>System failure</w:t>
      </w:r>
      <w:r w:rsidRPr="00A835EE">
        <w:rPr>
          <w:lang w:val="en-GB"/>
        </w:rPr>
        <w:t xml:space="preserve"> occurs if the operating system or the database system crashes </w:t>
      </w:r>
    </w:p>
    <w:p w14:paraId="309342C9" w14:textId="108C0650" w:rsidR="00A835EE" w:rsidRPr="00A835EE" w:rsidRDefault="00A835EE" w:rsidP="00A835EE">
      <w:pPr>
        <w:pStyle w:val="Lijstalinea"/>
        <w:numPr>
          <w:ilvl w:val="0"/>
          <w:numId w:val="172"/>
        </w:numPr>
        <w:rPr>
          <w:lang w:val="en-GB"/>
        </w:rPr>
      </w:pPr>
      <w:r w:rsidRPr="00A835EE">
        <w:rPr>
          <w:b/>
          <w:bCs/>
          <w:lang w:val="en-GB"/>
        </w:rPr>
        <w:t>Media failure</w:t>
      </w:r>
      <w:r w:rsidRPr="00A835EE">
        <w:rPr>
          <w:lang w:val="en-GB"/>
        </w:rPr>
        <w:t xml:space="preserve"> occurs if the secondary storage is damaged or inaccessible T</w:t>
      </w:r>
    </w:p>
    <w:p w14:paraId="39F5A973" w14:textId="77777777" w:rsidR="004D17F3" w:rsidRDefault="004D17F3" w:rsidP="004D17F3">
      <w:pPr>
        <w:rPr>
          <w:lang w:val="en-GB"/>
        </w:rPr>
      </w:pPr>
    </w:p>
    <w:p w14:paraId="1368A9B3" w14:textId="77777777" w:rsidR="00805561" w:rsidRDefault="00805561" w:rsidP="004D17F3">
      <w:pPr>
        <w:rPr>
          <w:lang w:val="en-GB"/>
        </w:rPr>
      </w:pPr>
    </w:p>
    <w:p w14:paraId="72904028" w14:textId="77777777" w:rsidR="00805561" w:rsidRDefault="00805561" w:rsidP="004D17F3">
      <w:pPr>
        <w:rPr>
          <w:lang w:val="en-GB"/>
        </w:rPr>
      </w:pPr>
    </w:p>
    <w:p w14:paraId="74F227DE" w14:textId="77777777" w:rsidR="00805561" w:rsidRDefault="00805561" w:rsidP="004D17F3">
      <w:pPr>
        <w:rPr>
          <w:lang w:val="en-GB"/>
        </w:rPr>
      </w:pPr>
    </w:p>
    <w:p w14:paraId="07EF1354" w14:textId="77777777" w:rsidR="00805561" w:rsidRDefault="00805561" w:rsidP="004D17F3">
      <w:pPr>
        <w:rPr>
          <w:lang w:val="en-GB"/>
        </w:rPr>
      </w:pPr>
    </w:p>
    <w:p w14:paraId="1B1B0749" w14:textId="77777777" w:rsidR="00805561" w:rsidRDefault="00805561" w:rsidP="004D17F3">
      <w:pPr>
        <w:rPr>
          <w:lang w:val="en-GB"/>
        </w:rPr>
      </w:pPr>
    </w:p>
    <w:p w14:paraId="6E7ACEF9" w14:textId="77777777" w:rsidR="00805561" w:rsidRDefault="00805561" w:rsidP="004D17F3">
      <w:pPr>
        <w:rPr>
          <w:lang w:val="en-GB"/>
        </w:rPr>
      </w:pPr>
    </w:p>
    <w:p w14:paraId="4CD9530C" w14:textId="6696C33B" w:rsidR="00A835EE" w:rsidRDefault="000C4CDA" w:rsidP="00805561">
      <w:pPr>
        <w:pStyle w:val="Geenafstand"/>
        <w:rPr>
          <w:lang w:val="en-GB"/>
        </w:rPr>
      </w:pPr>
      <w:r w:rsidRPr="000C4CDA">
        <w:rPr>
          <w:noProof/>
          <w:lang w:val="en-GB"/>
        </w:rPr>
        <w:lastRenderedPageBreak/>
        <w:drawing>
          <wp:anchor distT="0" distB="0" distL="114300" distR="114300" simplePos="0" relativeHeight="251668480" behindDoc="1" locked="0" layoutInCell="1" allowOverlap="1" wp14:anchorId="0C3D6151" wp14:editId="701B1908">
            <wp:simplePos x="0" y="0"/>
            <wp:positionH relativeFrom="column">
              <wp:posOffset>3063875</wp:posOffset>
            </wp:positionH>
            <wp:positionV relativeFrom="paragraph">
              <wp:posOffset>0</wp:posOffset>
            </wp:positionV>
            <wp:extent cx="3085465" cy="1107440"/>
            <wp:effectExtent l="0" t="0" r="635" b="0"/>
            <wp:wrapTight wrapText="bothSides">
              <wp:wrapPolygon edited="0">
                <wp:start x="0" y="0"/>
                <wp:lineTo x="0" y="21179"/>
                <wp:lineTo x="21471" y="21179"/>
                <wp:lineTo x="21471" y="0"/>
                <wp:lineTo x="0" y="0"/>
              </wp:wrapPolygon>
            </wp:wrapTight>
            <wp:docPr id="597232000" name="Afbeelding 1"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2000" name="Afbeelding 1" descr="Afbeelding met tekst, diagram, lijn, schermopnam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3085465" cy="1107440"/>
                    </a:xfrm>
                    <a:prstGeom prst="rect">
                      <a:avLst/>
                    </a:prstGeom>
                  </pic:spPr>
                </pic:pic>
              </a:graphicData>
            </a:graphic>
            <wp14:sizeRelH relativeFrom="margin">
              <wp14:pctWidth>0</wp14:pctWidth>
            </wp14:sizeRelH>
            <wp14:sizeRelV relativeFrom="margin">
              <wp14:pctHeight>0</wp14:pctHeight>
            </wp14:sizeRelV>
          </wp:anchor>
        </w:drawing>
      </w:r>
      <w:r w:rsidR="0074000D">
        <w:rPr>
          <w:lang w:val="en-GB"/>
        </w:rPr>
        <w:t>System recovery:</w:t>
      </w:r>
    </w:p>
    <w:p w14:paraId="33D0AC99" w14:textId="67EA374F" w:rsidR="00805561" w:rsidRDefault="0074000D" w:rsidP="0074000D">
      <w:pPr>
        <w:pStyle w:val="Lijstalinea"/>
        <w:numPr>
          <w:ilvl w:val="0"/>
          <w:numId w:val="173"/>
        </w:numPr>
        <w:tabs>
          <w:tab w:val="left" w:pos="1560"/>
        </w:tabs>
        <w:rPr>
          <w:lang w:val="en-GB"/>
        </w:rPr>
      </w:pPr>
      <w:r w:rsidRPr="0074000D">
        <w:rPr>
          <w:lang w:val="en-GB"/>
        </w:rPr>
        <w:t xml:space="preserve">In case of system failure, 2 types of transactions </w:t>
      </w:r>
    </w:p>
    <w:p w14:paraId="39B20840" w14:textId="635582B4" w:rsidR="00805561" w:rsidRDefault="007E7191" w:rsidP="00805561">
      <w:pPr>
        <w:pStyle w:val="Lijstalinea"/>
        <w:numPr>
          <w:ilvl w:val="1"/>
          <w:numId w:val="173"/>
        </w:numPr>
        <w:tabs>
          <w:tab w:val="left" w:pos="1560"/>
        </w:tabs>
        <w:rPr>
          <w:lang w:val="en-GB"/>
        </w:rPr>
      </w:pPr>
      <w:r w:rsidRPr="0074000D">
        <w:rPr>
          <w:lang w:val="en-GB"/>
        </w:rPr>
        <w:t xml:space="preserve">Already </w:t>
      </w:r>
      <w:r w:rsidR="0074000D" w:rsidRPr="0074000D">
        <w:rPr>
          <w:lang w:val="en-GB"/>
        </w:rPr>
        <w:t xml:space="preserve">reached the committed state before failure </w:t>
      </w:r>
    </w:p>
    <w:p w14:paraId="206D2D09" w14:textId="7F2A6008" w:rsidR="00805561" w:rsidRDefault="007E7191" w:rsidP="00805561">
      <w:pPr>
        <w:pStyle w:val="Lijstalinea"/>
        <w:numPr>
          <w:ilvl w:val="1"/>
          <w:numId w:val="173"/>
        </w:numPr>
        <w:tabs>
          <w:tab w:val="left" w:pos="1560"/>
        </w:tabs>
        <w:rPr>
          <w:lang w:val="en-GB"/>
        </w:rPr>
      </w:pPr>
      <w:r w:rsidRPr="0074000D">
        <w:rPr>
          <w:lang w:val="en-GB"/>
        </w:rPr>
        <w:t xml:space="preserve">Still </w:t>
      </w:r>
      <w:r w:rsidR="0074000D" w:rsidRPr="0074000D">
        <w:rPr>
          <w:lang w:val="en-GB"/>
        </w:rPr>
        <w:t xml:space="preserve">in an active state </w:t>
      </w:r>
    </w:p>
    <w:p w14:paraId="579F3059" w14:textId="14CFF901" w:rsidR="00805561" w:rsidRDefault="0074000D" w:rsidP="00805561">
      <w:pPr>
        <w:pStyle w:val="Lijstalinea"/>
        <w:numPr>
          <w:ilvl w:val="0"/>
          <w:numId w:val="173"/>
        </w:numPr>
        <w:tabs>
          <w:tab w:val="left" w:pos="1560"/>
        </w:tabs>
        <w:rPr>
          <w:lang w:val="en-GB"/>
        </w:rPr>
      </w:pPr>
      <w:r w:rsidRPr="0074000D">
        <w:rPr>
          <w:lang w:val="en-GB"/>
        </w:rPr>
        <w:t>Logfile is essential to take account of which updates were made by which transactions (and when) and to keep track of before images and after images needed for the UNDO and REDO</w:t>
      </w:r>
    </w:p>
    <w:p w14:paraId="3CC07A04" w14:textId="110EAEC9" w:rsidR="0074000D" w:rsidRDefault="0074000D" w:rsidP="00805561">
      <w:pPr>
        <w:pStyle w:val="Lijstalinea"/>
        <w:numPr>
          <w:ilvl w:val="0"/>
          <w:numId w:val="173"/>
        </w:numPr>
        <w:tabs>
          <w:tab w:val="left" w:pos="1560"/>
        </w:tabs>
        <w:rPr>
          <w:lang w:val="en-GB"/>
        </w:rPr>
      </w:pPr>
      <w:r w:rsidRPr="0074000D">
        <w:rPr>
          <w:lang w:val="en-GB"/>
        </w:rPr>
        <w:t>Database buffer flushing strategy has impact on UNDO and REDO</w:t>
      </w:r>
    </w:p>
    <w:p w14:paraId="180AAE27" w14:textId="77777777" w:rsidR="00B75E65" w:rsidRDefault="00B75E65" w:rsidP="00805561">
      <w:pPr>
        <w:pStyle w:val="Lijstalinea"/>
        <w:numPr>
          <w:ilvl w:val="0"/>
          <w:numId w:val="173"/>
        </w:numPr>
        <w:tabs>
          <w:tab w:val="left" w:pos="1560"/>
        </w:tabs>
        <w:rPr>
          <w:lang w:val="en-GB"/>
        </w:rPr>
      </w:pPr>
      <w:r w:rsidRPr="00B75E65">
        <w:rPr>
          <w:lang w:val="en-GB"/>
        </w:rPr>
        <w:t xml:space="preserve">Note 1: checkpoint denotes moment the buffer manager last ‘flushed’ the database buffer to disk! </w:t>
      </w:r>
    </w:p>
    <w:p w14:paraId="421D2338" w14:textId="5F213568" w:rsidR="00B75E65" w:rsidRPr="0074000D" w:rsidRDefault="00B75E65" w:rsidP="00805561">
      <w:pPr>
        <w:pStyle w:val="Lijstalinea"/>
        <w:numPr>
          <w:ilvl w:val="0"/>
          <w:numId w:val="173"/>
        </w:numPr>
        <w:tabs>
          <w:tab w:val="left" w:pos="1560"/>
        </w:tabs>
        <w:rPr>
          <w:lang w:val="en-GB"/>
        </w:rPr>
      </w:pPr>
      <w:r w:rsidRPr="00B75E65">
        <w:rPr>
          <w:lang w:val="en-GB"/>
        </w:rPr>
        <w:t>Note 2: similar reasoning can be applied in case of transaction failure (e.g. T3 , T5 )</w:t>
      </w:r>
    </w:p>
    <w:p w14:paraId="61588245" w14:textId="148C549D" w:rsidR="004D17F3" w:rsidRPr="00F658D5" w:rsidRDefault="004D17F3" w:rsidP="004D17F3">
      <w:pPr>
        <w:rPr>
          <w:lang w:val="en-GB"/>
        </w:rPr>
      </w:pPr>
    </w:p>
    <w:p w14:paraId="29C965B8" w14:textId="2FF7B2F9" w:rsidR="004D17F3" w:rsidRDefault="00B75E65" w:rsidP="00B75E65">
      <w:pPr>
        <w:pStyle w:val="Geenafstand"/>
        <w:rPr>
          <w:lang w:val="en-GB"/>
        </w:rPr>
      </w:pPr>
      <w:r>
        <w:rPr>
          <w:lang w:val="en-GB"/>
        </w:rPr>
        <w:t>Media recovery:</w:t>
      </w:r>
    </w:p>
    <w:p w14:paraId="63936C01" w14:textId="77777777" w:rsidR="00B75E65" w:rsidRDefault="00B75E65" w:rsidP="00B75E65">
      <w:pPr>
        <w:pStyle w:val="Lijstalinea"/>
        <w:numPr>
          <w:ilvl w:val="0"/>
          <w:numId w:val="174"/>
        </w:numPr>
        <w:rPr>
          <w:lang w:val="en-GB"/>
        </w:rPr>
      </w:pPr>
      <w:r w:rsidRPr="00B75E65">
        <w:rPr>
          <w:lang w:val="en-GB"/>
        </w:rPr>
        <w:t xml:space="preserve">Media recovery is invariably based on some type of data redundancy </w:t>
      </w:r>
    </w:p>
    <w:p w14:paraId="71070BEF" w14:textId="77777777" w:rsidR="00B75E65" w:rsidRDefault="00B75E65" w:rsidP="00B75E65">
      <w:pPr>
        <w:pStyle w:val="Lijstalinea"/>
        <w:numPr>
          <w:ilvl w:val="1"/>
          <w:numId w:val="174"/>
        </w:numPr>
        <w:rPr>
          <w:lang w:val="en-GB"/>
        </w:rPr>
      </w:pPr>
      <w:r w:rsidRPr="00B75E65">
        <w:rPr>
          <w:lang w:val="en-GB"/>
        </w:rPr>
        <w:t xml:space="preserve">Stored on offline (e.g., a tape vault) or online media (e.g., online backup hard disk drive) </w:t>
      </w:r>
    </w:p>
    <w:p w14:paraId="4983CFCF" w14:textId="0B91997A" w:rsidR="00B75E65" w:rsidRDefault="00B75E65" w:rsidP="00B75E65">
      <w:pPr>
        <w:pStyle w:val="Lijstalinea"/>
        <w:numPr>
          <w:ilvl w:val="0"/>
          <w:numId w:val="174"/>
        </w:numPr>
        <w:rPr>
          <w:lang w:val="en-GB"/>
        </w:rPr>
      </w:pPr>
      <w:proofErr w:type="spellStart"/>
      <w:r w:rsidRPr="00B75E65">
        <w:rPr>
          <w:lang w:val="en-GB"/>
        </w:rPr>
        <w:t>Tradeoff</w:t>
      </w:r>
      <w:proofErr w:type="spellEnd"/>
      <w:r w:rsidRPr="00B75E65">
        <w:rPr>
          <w:lang w:val="en-GB"/>
        </w:rPr>
        <w:t xml:space="preserve"> between cost to maintain the redundant data and time needed to restore the system </w:t>
      </w:r>
    </w:p>
    <w:p w14:paraId="744D182A" w14:textId="4D67BA69" w:rsidR="0090138E" w:rsidRDefault="00B75E65" w:rsidP="0090138E">
      <w:pPr>
        <w:pStyle w:val="Lijstalinea"/>
        <w:numPr>
          <w:ilvl w:val="0"/>
          <w:numId w:val="174"/>
        </w:numPr>
        <w:rPr>
          <w:lang w:val="en-GB"/>
        </w:rPr>
      </w:pPr>
      <w:r w:rsidRPr="00B75E65">
        <w:rPr>
          <w:lang w:val="en-GB"/>
        </w:rPr>
        <w:t>Two types: disk mirroring and archiving</w:t>
      </w:r>
    </w:p>
    <w:p w14:paraId="4E291916" w14:textId="58EF09BE" w:rsidR="0090138E" w:rsidRDefault="0090138E" w:rsidP="0090138E">
      <w:pPr>
        <w:rPr>
          <w:lang w:val="en-GB"/>
        </w:rPr>
      </w:pPr>
    </w:p>
    <w:p w14:paraId="7C27A4AC" w14:textId="6555ACEA" w:rsidR="0090138E" w:rsidRDefault="007F1D75" w:rsidP="0090138E">
      <w:pPr>
        <w:pStyle w:val="Geenafstand"/>
        <w:rPr>
          <w:lang w:val="en-GB"/>
        </w:rPr>
      </w:pPr>
      <w:r w:rsidRPr="007F1D75">
        <w:rPr>
          <w:noProof/>
          <w:lang w:val="en-GB"/>
        </w:rPr>
        <w:drawing>
          <wp:anchor distT="0" distB="0" distL="114300" distR="114300" simplePos="0" relativeHeight="251669504" behindDoc="1" locked="0" layoutInCell="1" allowOverlap="1" wp14:anchorId="68A31612" wp14:editId="22D7869E">
            <wp:simplePos x="0" y="0"/>
            <wp:positionH relativeFrom="margin">
              <wp:align>right</wp:align>
            </wp:positionH>
            <wp:positionV relativeFrom="paragraph">
              <wp:posOffset>11218</wp:posOffset>
            </wp:positionV>
            <wp:extent cx="1811655" cy="1321435"/>
            <wp:effectExtent l="0" t="0" r="0" b="0"/>
            <wp:wrapTight wrapText="bothSides">
              <wp:wrapPolygon edited="0">
                <wp:start x="0" y="0"/>
                <wp:lineTo x="0" y="21174"/>
                <wp:lineTo x="21350" y="21174"/>
                <wp:lineTo x="21350" y="0"/>
                <wp:lineTo x="0" y="0"/>
              </wp:wrapPolygon>
            </wp:wrapTight>
            <wp:docPr id="660509382" name="Afbeelding 1" descr="Afbeelding met tekst, cilind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09382" name="Afbeelding 1" descr="Afbeelding met tekst, cilinder&#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1811655" cy="1321435"/>
                    </a:xfrm>
                    <a:prstGeom prst="rect">
                      <a:avLst/>
                    </a:prstGeom>
                  </pic:spPr>
                </pic:pic>
              </a:graphicData>
            </a:graphic>
            <wp14:sizeRelH relativeFrom="margin">
              <wp14:pctWidth>0</wp14:pctWidth>
            </wp14:sizeRelH>
            <wp14:sizeRelV relativeFrom="margin">
              <wp14:pctHeight>0</wp14:pctHeight>
            </wp14:sizeRelV>
          </wp:anchor>
        </w:drawing>
      </w:r>
      <w:r w:rsidR="0090138E" w:rsidRPr="0090138E">
        <w:rPr>
          <w:lang w:val="en-GB"/>
        </w:rPr>
        <w:t>Disk mirroring</w:t>
      </w:r>
      <w:r w:rsidR="0090138E">
        <w:rPr>
          <w:lang w:val="en-GB"/>
        </w:rPr>
        <w:t>:</w:t>
      </w:r>
    </w:p>
    <w:p w14:paraId="0CEEE4AE" w14:textId="4D7D9912" w:rsidR="00D94B76" w:rsidRDefault="007E7191" w:rsidP="0090138E">
      <w:pPr>
        <w:pStyle w:val="Lijstalinea"/>
        <w:numPr>
          <w:ilvl w:val="0"/>
          <w:numId w:val="175"/>
        </w:numPr>
        <w:rPr>
          <w:lang w:val="en-GB"/>
        </w:rPr>
      </w:pPr>
      <w:r w:rsidRPr="0090138E">
        <w:rPr>
          <w:lang w:val="en-GB"/>
        </w:rPr>
        <w:t xml:space="preserve">A </w:t>
      </w:r>
      <w:r w:rsidR="0090138E" w:rsidRPr="0090138E">
        <w:rPr>
          <w:lang w:val="en-GB"/>
        </w:rPr>
        <w:t xml:space="preserve">(near) real time approach that writes the same data simultaneously to 2 or more physical disks </w:t>
      </w:r>
    </w:p>
    <w:p w14:paraId="6BEF4810" w14:textId="79182104" w:rsidR="00D94B76" w:rsidRDefault="007E7191" w:rsidP="0090138E">
      <w:pPr>
        <w:pStyle w:val="Lijstalinea"/>
        <w:numPr>
          <w:ilvl w:val="0"/>
          <w:numId w:val="175"/>
        </w:numPr>
        <w:rPr>
          <w:lang w:val="en-GB"/>
        </w:rPr>
      </w:pPr>
      <w:r w:rsidRPr="0090138E">
        <w:rPr>
          <w:lang w:val="en-GB"/>
        </w:rPr>
        <w:t xml:space="preserve">Limited </w:t>
      </w:r>
      <w:r w:rsidR="0090138E" w:rsidRPr="0090138E">
        <w:rPr>
          <w:lang w:val="en-GB"/>
        </w:rPr>
        <w:t xml:space="preserve">failover time but often costlier than archiving </w:t>
      </w:r>
    </w:p>
    <w:p w14:paraId="4D36B3E0" w14:textId="5E1F2585" w:rsidR="0090138E" w:rsidRPr="0090138E" w:rsidRDefault="0090138E" w:rsidP="0090138E">
      <w:pPr>
        <w:pStyle w:val="Lijstalinea"/>
        <w:numPr>
          <w:ilvl w:val="0"/>
          <w:numId w:val="175"/>
        </w:numPr>
        <w:rPr>
          <w:lang w:val="en-GB"/>
        </w:rPr>
      </w:pPr>
      <w:r w:rsidRPr="0090138E">
        <w:rPr>
          <w:lang w:val="en-GB"/>
        </w:rPr>
        <w:t>(limited) negative impact on write performance but opportunities for parallel read access</w:t>
      </w:r>
    </w:p>
    <w:p w14:paraId="51A6BEB8" w14:textId="3C703801" w:rsidR="004D17F3" w:rsidRPr="00F658D5" w:rsidRDefault="004D17F3" w:rsidP="004D17F3">
      <w:pPr>
        <w:rPr>
          <w:lang w:val="en-GB"/>
        </w:rPr>
      </w:pPr>
    </w:p>
    <w:p w14:paraId="71ECDDBE" w14:textId="020E5696" w:rsidR="007F1D75" w:rsidRDefault="006F0154" w:rsidP="007F1D75">
      <w:pPr>
        <w:pStyle w:val="Geenafstand"/>
        <w:rPr>
          <w:lang w:val="en-GB"/>
        </w:rPr>
      </w:pPr>
      <w:r w:rsidRPr="006F0154">
        <w:rPr>
          <w:noProof/>
          <w:lang w:val="en-GB"/>
        </w:rPr>
        <w:drawing>
          <wp:anchor distT="0" distB="0" distL="114300" distR="114300" simplePos="0" relativeHeight="251670528" behindDoc="1" locked="0" layoutInCell="1" allowOverlap="1" wp14:anchorId="33E2E007" wp14:editId="4692BAFE">
            <wp:simplePos x="0" y="0"/>
            <wp:positionH relativeFrom="margin">
              <wp:align>right</wp:align>
            </wp:positionH>
            <wp:positionV relativeFrom="paragraph">
              <wp:posOffset>26670</wp:posOffset>
            </wp:positionV>
            <wp:extent cx="1971040" cy="1268095"/>
            <wp:effectExtent l="0" t="0" r="0" b="8255"/>
            <wp:wrapTight wrapText="bothSides">
              <wp:wrapPolygon edited="0">
                <wp:start x="0" y="0"/>
                <wp:lineTo x="0" y="21416"/>
                <wp:lineTo x="21294" y="21416"/>
                <wp:lineTo x="21294" y="0"/>
                <wp:lineTo x="0" y="0"/>
              </wp:wrapPolygon>
            </wp:wrapTight>
            <wp:docPr id="359020978" name="Afbeelding 1" descr="Afbeelding met elektronica, compactdisk, cirkel, Apparaat voor gegevensopsla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0978" name="Afbeelding 1" descr="Afbeelding met elektronica, compactdisk, cirkel, Apparaat voor gegevensopslag&#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1971040" cy="1268095"/>
                    </a:xfrm>
                    <a:prstGeom prst="rect">
                      <a:avLst/>
                    </a:prstGeom>
                  </pic:spPr>
                </pic:pic>
              </a:graphicData>
            </a:graphic>
            <wp14:sizeRelH relativeFrom="margin">
              <wp14:pctWidth>0</wp14:pctWidth>
            </wp14:sizeRelH>
            <wp14:sizeRelV relativeFrom="margin">
              <wp14:pctHeight>0</wp14:pctHeight>
            </wp14:sizeRelV>
          </wp:anchor>
        </w:drawing>
      </w:r>
      <w:r w:rsidR="007F1D75" w:rsidRPr="007F1D75">
        <w:rPr>
          <w:lang w:val="en-GB"/>
        </w:rPr>
        <w:t>Archiving</w:t>
      </w:r>
      <w:r w:rsidR="007F1D75">
        <w:rPr>
          <w:lang w:val="en-GB"/>
        </w:rPr>
        <w:t>:</w:t>
      </w:r>
    </w:p>
    <w:p w14:paraId="709B48C1" w14:textId="669B2E2D" w:rsidR="007F1D75" w:rsidRDefault="007E7191" w:rsidP="007F1D75">
      <w:pPr>
        <w:pStyle w:val="Lijstalinea"/>
        <w:numPr>
          <w:ilvl w:val="0"/>
          <w:numId w:val="176"/>
        </w:numPr>
        <w:rPr>
          <w:lang w:val="en-GB"/>
        </w:rPr>
      </w:pPr>
      <w:r w:rsidRPr="007F1D75">
        <w:rPr>
          <w:lang w:val="en-GB"/>
        </w:rPr>
        <w:t xml:space="preserve">Database </w:t>
      </w:r>
      <w:r w:rsidR="007F1D75" w:rsidRPr="007F1D75">
        <w:rPr>
          <w:lang w:val="en-GB"/>
        </w:rPr>
        <w:t xml:space="preserve">files are periodically copied to other storage media (e.g. </w:t>
      </w:r>
      <w:r w:rsidRPr="007F1D75">
        <w:rPr>
          <w:lang w:val="en-GB"/>
        </w:rPr>
        <w:t>Tape</w:t>
      </w:r>
      <w:r w:rsidR="007F1D75" w:rsidRPr="007F1D75">
        <w:rPr>
          <w:lang w:val="en-GB"/>
        </w:rPr>
        <w:t xml:space="preserve">, hard disk) </w:t>
      </w:r>
    </w:p>
    <w:p w14:paraId="4E481F63" w14:textId="4DC2EB45" w:rsidR="007F1D75" w:rsidRDefault="007E7191" w:rsidP="007F1D75">
      <w:pPr>
        <w:pStyle w:val="Lijstalinea"/>
        <w:numPr>
          <w:ilvl w:val="0"/>
          <w:numId w:val="176"/>
        </w:numPr>
        <w:rPr>
          <w:lang w:val="en-GB"/>
        </w:rPr>
      </w:pPr>
      <w:r w:rsidRPr="007F1D75">
        <w:rPr>
          <w:lang w:val="en-GB"/>
        </w:rPr>
        <w:t>Trade</w:t>
      </w:r>
      <w:r w:rsidR="007F1D75" w:rsidRPr="007F1D75">
        <w:rPr>
          <w:lang w:val="en-GB"/>
        </w:rPr>
        <w:t xml:space="preserve">-off between cost of more frequent backups and cost of lost data </w:t>
      </w:r>
    </w:p>
    <w:p w14:paraId="75062797" w14:textId="311CC83C" w:rsidR="004D17F3" w:rsidRPr="007F1D75" w:rsidRDefault="007E7191" w:rsidP="007F1D75">
      <w:pPr>
        <w:pStyle w:val="Lijstalinea"/>
        <w:numPr>
          <w:ilvl w:val="0"/>
          <w:numId w:val="176"/>
        </w:numPr>
        <w:rPr>
          <w:lang w:val="en-GB"/>
        </w:rPr>
      </w:pPr>
      <w:r w:rsidRPr="007F1D75">
        <w:rPr>
          <w:lang w:val="en-GB"/>
        </w:rPr>
        <w:t xml:space="preserve">Full </w:t>
      </w:r>
      <w:r w:rsidR="007F1D75" w:rsidRPr="007F1D75">
        <w:rPr>
          <w:lang w:val="en-GB"/>
        </w:rPr>
        <w:t>versus incremental backup</w:t>
      </w:r>
    </w:p>
    <w:p w14:paraId="46EAC8BF" w14:textId="37A9A43C" w:rsidR="004D17F3" w:rsidRPr="00F658D5" w:rsidRDefault="004D17F3" w:rsidP="004D17F3">
      <w:pPr>
        <w:rPr>
          <w:lang w:val="en-GB"/>
        </w:rPr>
      </w:pPr>
    </w:p>
    <w:p w14:paraId="739E75C6" w14:textId="77777777" w:rsidR="006F0154" w:rsidRDefault="006F0154" w:rsidP="006F0154">
      <w:pPr>
        <w:pStyle w:val="Geenafstand"/>
        <w:rPr>
          <w:lang w:val="en-GB"/>
        </w:rPr>
      </w:pPr>
      <w:r w:rsidRPr="006F0154">
        <w:rPr>
          <w:lang w:val="en-GB"/>
        </w:rPr>
        <w:t xml:space="preserve">Mixed approach: </w:t>
      </w:r>
      <w:proofErr w:type="spellStart"/>
      <w:r w:rsidRPr="006F0154">
        <w:rPr>
          <w:lang w:val="en-GB"/>
        </w:rPr>
        <w:t>rollfoward</w:t>
      </w:r>
      <w:proofErr w:type="spellEnd"/>
      <w:r w:rsidRPr="006F0154">
        <w:rPr>
          <w:lang w:val="en-GB"/>
        </w:rPr>
        <w:t xml:space="preserve"> recovery </w:t>
      </w:r>
    </w:p>
    <w:p w14:paraId="57BC690F" w14:textId="77777777" w:rsidR="006F0154" w:rsidRDefault="006F0154" w:rsidP="006F0154">
      <w:pPr>
        <w:pStyle w:val="Lijstalinea"/>
        <w:numPr>
          <w:ilvl w:val="0"/>
          <w:numId w:val="177"/>
        </w:numPr>
        <w:rPr>
          <w:lang w:val="en-GB"/>
        </w:rPr>
      </w:pPr>
      <w:r w:rsidRPr="006F0154">
        <w:rPr>
          <w:lang w:val="en-GB"/>
        </w:rPr>
        <w:t xml:space="preserve">Archive database files and mirror logfile such that the backup data can be complemented with (a redo of) the more recent transactions as recorded in the logfile </w:t>
      </w:r>
    </w:p>
    <w:p w14:paraId="5AC2BAC5" w14:textId="36288E6F" w:rsidR="004D17F3" w:rsidRPr="009F4023" w:rsidRDefault="006F0154" w:rsidP="006F0154">
      <w:pPr>
        <w:pStyle w:val="Lijstalinea"/>
        <w:numPr>
          <w:ilvl w:val="0"/>
          <w:numId w:val="177"/>
        </w:numPr>
        <w:rPr>
          <w:lang w:val="en-GB"/>
        </w:rPr>
      </w:pPr>
      <w:r w:rsidRPr="006F0154">
        <w:rPr>
          <w:lang w:val="en-GB"/>
        </w:rPr>
        <w:t xml:space="preserve">Note: </w:t>
      </w:r>
      <w:proofErr w:type="spellStart"/>
      <w:r w:rsidR="007E7191" w:rsidRPr="006F0154">
        <w:rPr>
          <w:lang w:val="en-GB"/>
        </w:rPr>
        <w:t>nosql</w:t>
      </w:r>
      <w:proofErr w:type="spellEnd"/>
      <w:r w:rsidR="007E7191" w:rsidRPr="006F0154">
        <w:rPr>
          <w:lang w:val="en-GB"/>
        </w:rPr>
        <w:t xml:space="preserve"> </w:t>
      </w:r>
      <w:r w:rsidRPr="006F0154">
        <w:rPr>
          <w:lang w:val="en-GB"/>
        </w:rPr>
        <w:t xml:space="preserve">databases allow for temporary inconsistency, in return for increased performance </w:t>
      </w:r>
      <w:r w:rsidRPr="006F0154">
        <w:rPr>
          <w:b/>
          <w:bCs/>
          <w:lang w:val="en-GB"/>
        </w:rPr>
        <w:t>(eventual consistency)</w:t>
      </w:r>
    </w:p>
    <w:p w14:paraId="31EA6A61" w14:textId="77777777" w:rsidR="009F4023" w:rsidRDefault="009F4023" w:rsidP="009F4023">
      <w:pPr>
        <w:rPr>
          <w:lang w:val="en-GB"/>
        </w:rPr>
      </w:pPr>
    </w:p>
    <w:p w14:paraId="10723B77" w14:textId="77777777" w:rsidR="009F4023" w:rsidRDefault="009F4023" w:rsidP="009F4023">
      <w:pPr>
        <w:rPr>
          <w:lang w:val="en-GB"/>
        </w:rPr>
      </w:pPr>
    </w:p>
    <w:p w14:paraId="42F65DAF" w14:textId="77777777" w:rsidR="009F4023" w:rsidRDefault="009F4023" w:rsidP="009F4023">
      <w:pPr>
        <w:rPr>
          <w:lang w:val="en-GB"/>
        </w:rPr>
      </w:pPr>
    </w:p>
    <w:p w14:paraId="1CBD3141" w14:textId="77777777" w:rsidR="009F4023" w:rsidRDefault="009F4023" w:rsidP="009F4023">
      <w:pPr>
        <w:rPr>
          <w:lang w:val="en-GB"/>
        </w:rPr>
      </w:pPr>
    </w:p>
    <w:p w14:paraId="14AD0A69" w14:textId="77777777" w:rsidR="009F4023" w:rsidRDefault="009F4023" w:rsidP="009F4023">
      <w:pPr>
        <w:rPr>
          <w:lang w:val="en-GB"/>
        </w:rPr>
      </w:pPr>
    </w:p>
    <w:p w14:paraId="1FF3D9B5" w14:textId="77777777" w:rsidR="009F4023" w:rsidRDefault="009F4023" w:rsidP="009F4023">
      <w:pPr>
        <w:rPr>
          <w:lang w:val="en-GB"/>
        </w:rPr>
      </w:pPr>
    </w:p>
    <w:p w14:paraId="67E58174" w14:textId="77777777" w:rsidR="009F4023" w:rsidRDefault="009F4023" w:rsidP="009F4023">
      <w:pPr>
        <w:rPr>
          <w:lang w:val="en-GB"/>
        </w:rPr>
      </w:pPr>
    </w:p>
    <w:p w14:paraId="3A10854A" w14:textId="77777777" w:rsidR="009F4023" w:rsidRPr="009F4023" w:rsidRDefault="009F4023" w:rsidP="009F4023">
      <w:pPr>
        <w:rPr>
          <w:lang w:val="en-GB"/>
        </w:rPr>
      </w:pPr>
    </w:p>
    <w:p w14:paraId="1257B75C" w14:textId="37E235CE" w:rsidR="004D17F3" w:rsidRPr="00F658D5" w:rsidRDefault="009F4023" w:rsidP="009F4023">
      <w:pPr>
        <w:pStyle w:val="Kop2"/>
        <w:rPr>
          <w:lang w:val="en-GB"/>
        </w:rPr>
      </w:pPr>
      <w:bookmarkStart w:id="26" w:name="_Toc186116567"/>
      <w:proofErr w:type="spellStart"/>
      <w:r w:rsidRPr="009F4023">
        <w:lastRenderedPageBreak/>
        <w:t>Concurrency</w:t>
      </w:r>
      <w:proofErr w:type="spellEnd"/>
      <w:r w:rsidRPr="009F4023">
        <w:t xml:space="preserve"> Control</w:t>
      </w:r>
      <w:bookmarkEnd w:id="26"/>
    </w:p>
    <w:p w14:paraId="13279021" w14:textId="2AA97EB4" w:rsidR="004D17F3" w:rsidRDefault="009F4023" w:rsidP="009F4023">
      <w:pPr>
        <w:pStyle w:val="Geenafstand"/>
        <w:rPr>
          <w:lang w:val="en-GB"/>
        </w:rPr>
      </w:pPr>
      <w:r>
        <w:rPr>
          <w:lang w:val="en-GB"/>
        </w:rPr>
        <w:t>Typical concurrency problems:</w:t>
      </w:r>
    </w:p>
    <w:p w14:paraId="7E899A89" w14:textId="77777777" w:rsidR="009F4023" w:rsidRDefault="009F4023" w:rsidP="009F4023">
      <w:pPr>
        <w:pStyle w:val="Lijstalinea"/>
        <w:numPr>
          <w:ilvl w:val="0"/>
          <w:numId w:val="178"/>
        </w:numPr>
        <w:rPr>
          <w:lang w:val="en-GB"/>
        </w:rPr>
      </w:pPr>
      <w:r w:rsidRPr="009F4023">
        <w:rPr>
          <w:lang w:val="en-GB"/>
        </w:rPr>
        <w:t xml:space="preserve">Scheduler is responsible for planning the execution of transactions and their operations </w:t>
      </w:r>
    </w:p>
    <w:p w14:paraId="2FB97F73" w14:textId="77777777" w:rsidR="009F4023" w:rsidRDefault="009F4023" w:rsidP="009F4023">
      <w:pPr>
        <w:pStyle w:val="Lijstalinea"/>
        <w:numPr>
          <w:ilvl w:val="0"/>
          <w:numId w:val="178"/>
        </w:numPr>
        <w:rPr>
          <w:lang w:val="en-GB"/>
        </w:rPr>
      </w:pPr>
      <w:r w:rsidRPr="009F4023">
        <w:rPr>
          <w:lang w:val="en-GB"/>
        </w:rPr>
        <w:t xml:space="preserve">Simple serial execution would be very inefficient </w:t>
      </w:r>
    </w:p>
    <w:p w14:paraId="3B0112BE" w14:textId="77777777" w:rsidR="009F4023" w:rsidRDefault="009F4023" w:rsidP="009F4023">
      <w:pPr>
        <w:pStyle w:val="Lijstalinea"/>
        <w:numPr>
          <w:ilvl w:val="0"/>
          <w:numId w:val="178"/>
        </w:numPr>
        <w:rPr>
          <w:lang w:val="en-GB"/>
        </w:rPr>
      </w:pPr>
      <w:r w:rsidRPr="009F4023">
        <w:rPr>
          <w:lang w:val="en-GB"/>
        </w:rPr>
        <w:t xml:space="preserve">Scheduler will ensure that operations of the transactions can be executed in an interleaved way </w:t>
      </w:r>
    </w:p>
    <w:p w14:paraId="438AEE34" w14:textId="77777777" w:rsidR="009F4023" w:rsidRDefault="009F4023" w:rsidP="009F4023">
      <w:pPr>
        <w:pStyle w:val="Lijstalinea"/>
        <w:numPr>
          <w:ilvl w:val="0"/>
          <w:numId w:val="178"/>
        </w:numPr>
        <w:rPr>
          <w:lang w:val="en-GB"/>
        </w:rPr>
      </w:pPr>
      <w:r w:rsidRPr="009F4023">
        <w:rPr>
          <w:lang w:val="en-GB"/>
        </w:rPr>
        <w:t xml:space="preserve">Interference problems could occur </w:t>
      </w:r>
    </w:p>
    <w:p w14:paraId="6C025B43" w14:textId="3A77AE1E" w:rsidR="009F4023" w:rsidRDefault="007E7191" w:rsidP="009F4023">
      <w:pPr>
        <w:pStyle w:val="Lijstalinea"/>
        <w:numPr>
          <w:ilvl w:val="0"/>
          <w:numId w:val="178"/>
        </w:numPr>
        <w:rPr>
          <w:lang w:val="en-GB"/>
        </w:rPr>
      </w:pPr>
      <w:r w:rsidRPr="009F4023">
        <w:rPr>
          <w:lang w:val="en-GB"/>
        </w:rPr>
        <w:t xml:space="preserve">Lost </w:t>
      </w:r>
      <w:r w:rsidR="009F4023" w:rsidRPr="009F4023">
        <w:rPr>
          <w:lang w:val="en-GB"/>
        </w:rPr>
        <w:t xml:space="preserve">update problem </w:t>
      </w:r>
    </w:p>
    <w:p w14:paraId="28D17FA4" w14:textId="081A7ED0" w:rsidR="009F4023" w:rsidRDefault="009F4023" w:rsidP="009F4023">
      <w:pPr>
        <w:pStyle w:val="Lijstalinea"/>
        <w:numPr>
          <w:ilvl w:val="0"/>
          <w:numId w:val="178"/>
        </w:numPr>
        <w:rPr>
          <w:lang w:val="en-GB"/>
        </w:rPr>
      </w:pPr>
      <w:r>
        <w:rPr>
          <w:lang w:val="en-GB"/>
        </w:rPr>
        <w:t>U</w:t>
      </w:r>
      <w:r w:rsidRPr="009F4023">
        <w:rPr>
          <w:lang w:val="en-GB"/>
        </w:rPr>
        <w:t xml:space="preserve">ncommitted dependency problem </w:t>
      </w:r>
    </w:p>
    <w:p w14:paraId="01A0A4A6" w14:textId="164A78FC" w:rsidR="009F4023" w:rsidRDefault="007E7191" w:rsidP="009F4023">
      <w:pPr>
        <w:pStyle w:val="Lijstalinea"/>
        <w:numPr>
          <w:ilvl w:val="0"/>
          <w:numId w:val="178"/>
        </w:numPr>
        <w:rPr>
          <w:lang w:val="en-GB"/>
        </w:rPr>
      </w:pPr>
      <w:r w:rsidRPr="009F4023">
        <w:rPr>
          <w:lang w:val="en-GB"/>
        </w:rPr>
        <w:t xml:space="preserve">Inconsistent </w:t>
      </w:r>
      <w:r w:rsidR="009F4023" w:rsidRPr="009F4023">
        <w:rPr>
          <w:lang w:val="en-GB"/>
        </w:rPr>
        <w:t>analysis problem</w:t>
      </w:r>
    </w:p>
    <w:p w14:paraId="20CC360B" w14:textId="0388E21A" w:rsidR="00A81BED" w:rsidRDefault="00DE2F5F" w:rsidP="00A81BED">
      <w:pPr>
        <w:rPr>
          <w:lang w:val="en-GB"/>
        </w:rPr>
      </w:pPr>
      <w:r w:rsidRPr="00DE2F5F">
        <w:rPr>
          <w:noProof/>
          <w:lang w:val="en-GB"/>
        </w:rPr>
        <w:drawing>
          <wp:anchor distT="0" distB="0" distL="114300" distR="114300" simplePos="0" relativeHeight="251671552" behindDoc="1" locked="0" layoutInCell="1" allowOverlap="1" wp14:anchorId="2944AA6F" wp14:editId="24860ED9">
            <wp:simplePos x="0" y="0"/>
            <wp:positionH relativeFrom="margin">
              <wp:align>right</wp:align>
            </wp:positionH>
            <wp:positionV relativeFrom="paragraph">
              <wp:posOffset>125730</wp:posOffset>
            </wp:positionV>
            <wp:extent cx="3310255" cy="848360"/>
            <wp:effectExtent l="0" t="0" r="4445" b="8890"/>
            <wp:wrapTight wrapText="bothSides">
              <wp:wrapPolygon edited="0">
                <wp:start x="0" y="0"/>
                <wp:lineTo x="0" y="21341"/>
                <wp:lineTo x="21505" y="21341"/>
                <wp:lineTo x="21505" y="0"/>
                <wp:lineTo x="0" y="0"/>
              </wp:wrapPolygon>
            </wp:wrapTight>
            <wp:docPr id="195077369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73695" name="Afbeelding 1" descr="Afbeelding met tekst, schermopname, Lettertype, lijn&#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3310255" cy="848360"/>
                    </a:xfrm>
                    <a:prstGeom prst="rect">
                      <a:avLst/>
                    </a:prstGeom>
                  </pic:spPr>
                </pic:pic>
              </a:graphicData>
            </a:graphic>
            <wp14:sizeRelH relativeFrom="margin">
              <wp14:pctWidth>0</wp14:pctWidth>
            </wp14:sizeRelH>
            <wp14:sizeRelV relativeFrom="margin">
              <wp14:pctHeight>0</wp14:pctHeight>
            </wp14:sizeRelV>
          </wp:anchor>
        </w:drawing>
      </w:r>
    </w:p>
    <w:p w14:paraId="2A508C37" w14:textId="6864F145" w:rsidR="00A81BED" w:rsidRPr="00A81BED" w:rsidRDefault="00A81BED" w:rsidP="00A81BED">
      <w:pPr>
        <w:pStyle w:val="Geenafstand"/>
        <w:rPr>
          <w:lang w:val="en-GB"/>
        </w:rPr>
      </w:pPr>
      <w:r>
        <w:rPr>
          <w:lang w:val="en-GB"/>
        </w:rPr>
        <w:t>Typical concurrency problems (next):</w:t>
      </w:r>
    </w:p>
    <w:p w14:paraId="416A86C4" w14:textId="44678944" w:rsidR="00A81BED" w:rsidRDefault="00A81BED" w:rsidP="00DE2F5F">
      <w:pPr>
        <w:pStyle w:val="Lijstalinea"/>
        <w:numPr>
          <w:ilvl w:val="0"/>
          <w:numId w:val="180"/>
        </w:numPr>
        <w:rPr>
          <w:lang w:val="en-GB"/>
        </w:rPr>
      </w:pPr>
      <w:r w:rsidRPr="00DE2F5F">
        <w:rPr>
          <w:b/>
          <w:bCs/>
          <w:lang w:val="en-GB"/>
        </w:rPr>
        <w:t>Lost update</w:t>
      </w:r>
      <w:r w:rsidRPr="00DE2F5F">
        <w:rPr>
          <w:lang w:val="en-GB"/>
        </w:rPr>
        <w:t xml:space="preserve"> problem occurs if an otherwise successful update of a data item by a transaction is overwritten by another transaction that wasn’t ‘aware’ of the first update</w:t>
      </w:r>
    </w:p>
    <w:p w14:paraId="575D984D" w14:textId="7FAF6D3B" w:rsidR="00DE2F5F" w:rsidRDefault="00AC2DCD" w:rsidP="00DE2F5F">
      <w:pPr>
        <w:pStyle w:val="Lijstalinea"/>
        <w:numPr>
          <w:ilvl w:val="0"/>
          <w:numId w:val="180"/>
        </w:numPr>
        <w:rPr>
          <w:lang w:val="en-GB"/>
        </w:rPr>
      </w:pPr>
      <w:r w:rsidRPr="00AC2DCD">
        <w:rPr>
          <w:noProof/>
          <w:lang w:val="en-GB"/>
        </w:rPr>
        <w:drawing>
          <wp:anchor distT="0" distB="0" distL="114300" distR="114300" simplePos="0" relativeHeight="251672576" behindDoc="1" locked="0" layoutInCell="1" allowOverlap="1" wp14:anchorId="3B515D74" wp14:editId="307D78E0">
            <wp:simplePos x="0" y="0"/>
            <wp:positionH relativeFrom="margin">
              <wp:align>right</wp:align>
            </wp:positionH>
            <wp:positionV relativeFrom="paragraph">
              <wp:posOffset>51435</wp:posOffset>
            </wp:positionV>
            <wp:extent cx="3342640" cy="993140"/>
            <wp:effectExtent l="0" t="0" r="0" b="0"/>
            <wp:wrapTight wrapText="bothSides">
              <wp:wrapPolygon edited="0">
                <wp:start x="0" y="0"/>
                <wp:lineTo x="0" y="21130"/>
                <wp:lineTo x="21419" y="21130"/>
                <wp:lineTo x="21419" y="0"/>
                <wp:lineTo x="0" y="0"/>
              </wp:wrapPolygon>
            </wp:wrapTight>
            <wp:docPr id="102817388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3880" name="Afbeelding 1" descr="Afbeelding met tekst, schermopname, Lettertype, nummer&#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3342640" cy="993140"/>
                    </a:xfrm>
                    <a:prstGeom prst="rect">
                      <a:avLst/>
                    </a:prstGeom>
                  </pic:spPr>
                </pic:pic>
              </a:graphicData>
            </a:graphic>
            <wp14:sizeRelH relativeFrom="margin">
              <wp14:pctWidth>0</wp14:pctWidth>
            </wp14:sizeRelH>
            <wp14:sizeRelV relativeFrom="margin">
              <wp14:pctHeight>0</wp14:pctHeight>
            </wp14:sizeRelV>
          </wp:anchor>
        </w:drawing>
      </w:r>
      <w:r w:rsidR="00DE2F5F" w:rsidRPr="00DE2F5F">
        <w:rPr>
          <w:lang w:val="en-GB"/>
        </w:rPr>
        <w:t xml:space="preserve">If a transaction reads one or more data items that are being updated by another, as yet uncommitted, transaction, we may run into the uncommitted dependency (a.k.a. </w:t>
      </w:r>
      <w:r w:rsidR="007E7191" w:rsidRPr="00DE2F5F">
        <w:rPr>
          <w:lang w:val="en-GB"/>
        </w:rPr>
        <w:t xml:space="preserve">Dirty </w:t>
      </w:r>
      <w:r w:rsidR="00DE2F5F" w:rsidRPr="00DE2F5F">
        <w:rPr>
          <w:lang w:val="en-GB"/>
        </w:rPr>
        <w:t>read) problem</w:t>
      </w:r>
    </w:p>
    <w:p w14:paraId="431462AF" w14:textId="3953DDC0" w:rsidR="00AC2DCD" w:rsidRDefault="001F50F5" w:rsidP="00DE2F5F">
      <w:pPr>
        <w:pStyle w:val="Lijstalinea"/>
        <w:numPr>
          <w:ilvl w:val="0"/>
          <w:numId w:val="180"/>
        </w:numPr>
        <w:rPr>
          <w:lang w:val="en-GB"/>
        </w:rPr>
      </w:pPr>
      <w:r w:rsidRPr="001F50F5">
        <w:rPr>
          <w:noProof/>
          <w:lang w:val="en-GB"/>
        </w:rPr>
        <w:drawing>
          <wp:anchor distT="0" distB="0" distL="114300" distR="114300" simplePos="0" relativeHeight="251673600" behindDoc="1" locked="0" layoutInCell="1" allowOverlap="1" wp14:anchorId="09B13166" wp14:editId="55866090">
            <wp:simplePos x="0" y="0"/>
            <wp:positionH relativeFrom="margin">
              <wp:align>right</wp:align>
            </wp:positionH>
            <wp:positionV relativeFrom="paragraph">
              <wp:posOffset>78740</wp:posOffset>
            </wp:positionV>
            <wp:extent cx="3411220" cy="1275715"/>
            <wp:effectExtent l="0" t="0" r="0" b="635"/>
            <wp:wrapTight wrapText="bothSides">
              <wp:wrapPolygon edited="0">
                <wp:start x="0" y="0"/>
                <wp:lineTo x="0" y="21288"/>
                <wp:lineTo x="21471" y="21288"/>
                <wp:lineTo x="21471" y="0"/>
                <wp:lineTo x="0" y="0"/>
              </wp:wrapPolygon>
            </wp:wrapTight>
            <wp:docPr id="17133940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9403" name="Afbeelding 1" descr="Afbeelding met tekst, schermopname, nummer, Lettertype&#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3411220" cy="1275715"/>
                    </a:xfrm>
                    <a:prstGeom prst="rect">
                      <a:avLst/>
                    </a:prstGeom>
                  </pic:spPr>
                </pic:pic>
              </a:graphicData>
            </a:graphic>
            <wp14:sizeRelH relativeFrom="margin">
              <wp14:pctWidth>0</wp14:pctWidth>
            </wp14:sizeRelH>
            <wp14:sizeRelV relativeFrom="margin">
              <wp14:pctHeight>0</wp14:pctHeight>
            </wp14:sizeRelV>
          </wp:anchor>
        </w:drawing>
      </w:r>
      <w:r w:rsidR="00AC2DCD" w:rsidRPr="00AC2DCD">
        <w:rPr>
          <w:lang w:val="en-GB"/>
        </w:rPr>
        <w:t xml:space="preserve">The </w:t>
      </w:r>
      <w:r w:rsidR="00AC2DCD" w:rsidRPr="00AC2DCD">
        <w:rPr>
          <w:b/>
          <w:bCs/>
          <w:lang w:val="en-GB"/>
        </w:rPr>
        <w:t>inconsistent analysis</w:t>
      </w:r>
      <w:r w:rsidR="00AC2DCD" w:rsidRPr="00AC2DCD">
        <w:rPr>
          <w:lang w:val="en-GB"/>
        </w:rPr>
        <w:t xml:space="preserve"> problem denotes a situation where a transaction reads partial results of another transaction that simultaneously interacts with (and updates) the same data items.</w:t>
      </w:r>
    </w:p>
    <w:p w14:paraId="5A9D3657" w14:textId="496FF54D" w:rsidR="00A87067" w:rsidRDefault="007E7191" w:rsidP="00DE2F5F">
      <w:pPr>
        <w:pStyle w:val="Lijstalinea"/>
        <w:numPr>
          <w:ilvl w:val="0"/>
          <w:numId w:val="180"/>
        </w:numPr>
        <w:rPr>
          <w:lang w:val="en-GB"/>
        </w:rPr>
      </w:pPr>
      <w:r w:rsidRPr="00A87067">
        <w:rPr>
          <w:b/>
          <w:bCs/>
          <w:lang w:val="en-GB"/>
        </w:rPr>
        <w:t xml:space="preserve">Nonrepeatable </w:t>
      </w:r>
      <w:r w:rsidR="00A87067" w:rsidRPr="00A87067">
        <w:rPr>
          <w:b/>
          <w:bCs/>
          <w:lang w:val="en-GB"/>
        </w:rPr>
        <w:t>read (unrepeatable read)</w:t>
      </w:r>
      <w:r w:rsidR="00A87067" w:rsidRPr="00A87067">
        <w:rPr>
          <w:lang w:val="en-GB"/>
        </w:rPr>
        <w:t xml:space="preserve"> occurs when a transaction T1 reads the same row multiple times, but obtains different subsequent values, because another transaction T2 updated this row in the meantime </w:t>
      </w:r>
    </w:p>
    <w:p w14:paraId="4FCDB960" w14:textId="2D5CF2EB" w:rsidR="00A87067" w:rsidRPr="00DE2F5F" w:rsidRDefault="007E7191" w:rsidP="00DE2F5F">
      <w:pPr>
        <w:pStyle w:val="Lijstalinea"/>
        <w:numPr>
          <w:ilvl w:val="0"/>
          <w:numId w:val="180"/>
        </w:numPr>
        <w:rPr>
          <w:lang w:val="en-GB"/>
        </w:rPr>
      </w:pPr>
      <w:r w:rsidRPr="00A87067">
        <w:rPr>
          <w:b/>
          <w:bCs/>
          <w:lang w:val="en-GB"/>
        </w:rPr>
        <w:t xml:space="preserve">Phantom </w:t>
      </w:r>
      <w:r w:rsidR="00A87067" w:rsidRPr="00A87067">
        <w:rPr>
          <w:b/>
          <w:bCs/>
          <w:lang w:val="en-GB"/>
        </w:rPr>
        <w:t>reads</w:t>
      </w:r>
      <w:r w:rsidR="00A87067" w:rsidRPr="00A87067">
        <w:rPr>
          <w:lang w:val="en-GB"/>
        </w:rPr>
        <w:t xml:space="preserve"> can occur when a transaction T2 is executing insert or delete operations on a set of rows that are being read by a transaction T1</w:t>
      </w:r>
    </w:p>
    <w:p w14:paraId="3DA7F070" w14:textId="53AF8B17" w:rsidR="004D17F3" w:rsidRPr="00F658D5" w:rsidRDefault="00042E5B" w:rsidP="004D17F3">
      <w:pPr>
        <w:rPr>
          <w:lang w:val="en-GB"/>
        </w:rPr>
      </w:pPr>
      <w:r w:rsidRPr="00042E5B">
        <w:rPr>
          <w:noProof/>
          <w:lang w:val="en-GB"/>
        </w:rPr>
        <w:drawing>
          <wp:anchor distT="0" distB="0" distL="114300" distR="114300" simplePos="0" relativeHeight="251674624" behindDoc="1" locked="0" layoutInCell="1" allowOverlap="1" wp14:anchorId="5F9461CA" wp14:editId="2617EB86">
            <wp:simplePos x="0" y="0"/>
            <wp:positionH relativeFrom="margin">
              <wp:align>center</wp:align>
            </wp:positionH>
            <wp:positionV relativeFrom="paragraph">
              <wp:posOffset>14393</wp:posOffset>
            </wp:positionV>
            <wp:extent cx="4168264" cy="2421467"/>
            <wp:effectExtent l="0" t="0" r="3810" b="0"/>
            <wp:wrapTight wrapText="bothSides">
              <wp:wrapPolygon edited="0">
                <wp:start x="0" y="0"/>
                <wp:lineTo x="0" y="21413"/>
                <wp:lineTo x="21521" y="21413"/>
                <wp:lineTo x="21521" y="0"/>
                <wp:lineTo x="0" y="0"/>
              </wp:wrapPolygon>
            </wp:wrapTight>
            <wp:docPr id="1721105177"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5177" name="Afbeelding 1" descr="Afbeelding met tekst, schermopname, Lettertype, ontwerp&#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4168264" cy="2421467"/>
                    </a:xfrm>
                    <a:prstGeom prst="rect">
                      <a:avLst/>
                    </a:prstGeom>
                  </pic:spPr>
                </pic:pic>
              </a:graphicData>
            </a:graphic>
          </wp:anchor>
        </w:drawing>
      </w:r>
    </w:p>
    <w:p w14:paraId="506F518B" w14:textId="72F197A7" w:rsidR="004D17F3" w:rsidRPr="00F658D5" w:rsidRDefault="004D17F3" w:rsidP="004D17F3">
      <w:pPr>
        <w:rPr>
          <w:lang w:val="en-GB"/>
        </w:rPr>
      </w:pPr>
    </w:p>
    <w:p w14:paraId="399D1817" w14:textId="77777777" w:rsidR="004D17F3" w:rsidRPr="00F658D5" w:rsidRDefault="004D17F3" w:rsidP="004D17F3">
      <w:pPr>
        <w:rPr>
          <w:lang w:val="en-GB"/>
        </w:rPr>
      </w:pPr>
    </w:p>
    <w:p w14:paraId="78E214A5" w14:textId="77777777" w:rsidR="004D17F3" w:rsidRPr="00F658D5" w:rsidRDefault="004D17F3" w:rsidP="004D17F3">
      <w:pPr>
        <w:rPr>
          <w:lang w:val="en-GB"/>
        </w:rPr>
      </w:pPr>
    </w:p>
    <w:p w14:paraId="4F63A64B" w14:textId="77777777" w:rsidR="004D17F3" w:rsidRPr="00F658D5" w:rsidRDefault="004D17F3" w:rsidP="004D17F3">
      <w:pPr>
        <w:rPr>
          <w:lang w:val="en-GB"/>
        </w:rPr>
      </w:pPr>
    </w:p>
    <w:p w14:paraId="4592FF59" w14:textId="77777777" w:rsidR="004D17F3" w:rsidRPr="00F658D5" w:rsidRDefault="004D17F3" w:rsidP="004D17F3">
      <w:pPr>
        <w:rPr>
          <w:lang w:val="en-GB"/>
        </w:rPr>
      </w:pPr>
    </w:p>
    <w:p w14:paraId="3D80FAE0" w14:textId="77777777" w:rsidR="004D17F3" w:rsidRPr="00F658D5" w:rsidRDefault="004D17F3" w:rsidP="004D17F3">
      <w:pPr>
        <w:rPr>
          <w:lang w:val="en-GB"/>
        </w:rPr>
      </w:pPr>
    </w:p>
    <w:p w14:paraId="64A4FB70" w14:textId="77777777" w:rsidR="004D17F3" w:rsidRDefault="004D17F3" w:rsidP="004D17F3">
      <w:pPr>
        <w:rPr>
          <w:lang w:val="en-GB"/>
        </w:rPr>
      </w:pPr>
    </w:p>
    <w:p w14:paraId="3C4DA00C" w14:textId="77777777" w:rsidR="00042E5B" w:rsidRDefault="00042E5B" w:rsidP="004D17F3">
      <w:pPr>
        <w:rPr>
          <w:lang w:val="en-GB"/>
        </w:rPr>
      </w:pPr>
    </w:p>
    <w:p w14:paraId="1693958B" w14:textId="77777777" w:rsidR="00042E5B" w:rsidRDefault="00042E5B" w:rsidP="004D17F3">
      <w:pPr>
        <w:rPr>
          <w:lang w:val="en-GB"/>
        </w:rPr>
      </w:pPr>
    </w:p>
    <w:p w14:paraId="49DDEF0B" w14:textId="77777777" w:rsidR="00042E5B" w:rsidRDefault="00042E5B" w:rsidP="004D17F3">
      <w:pPr>
        <w:rPr>
          <w:lang w:val="en-GB"/>
        </w:rPr>
      </w:pPr>
    </w:p>
    <w:p w14:paraId="406628C2" w14:textId="77777777" w:rsidR="00042E5B" w:rsidRDefault="00042E5B" w:rsidP="004D17F3">
      <w:pPr>
        <w:rPr>
          <w:lang w:val="en-GB"/>
        </w:rPr>
      </w:pPr>
    </w:p>
    <w:p w14:paraId="06CB5115" w14:textId="77777777" w:rsidR="00042E5B" w:rsidRDefault="00042E5B" w:rsidP="004D17F3">
      <w:pPr>
        <w:rPr>
          <w:lang w:val="en-GB"/>
        </w:rPr>
      </w:pPr>
    </w:p>
    <w:p w14:paraId="2B5B35C1" w14:textId="77777777" w:rsidR="00042E5B" w:rsidRDefault="00042E5B" w:rsidP="004D17F3">
      <w:pPr>
        <w:rPr>
          <w:lang w:val="en-GB"/>
        </w:rPr>
      </w:pPr>
    </w:p>
    <w:p w14:paraId="4D77C47D" w14:textId="77777777" w:rsidR="00576296" w:rsidRDefault="00576296" w:rsidP="00576296">
      <w:pPr>
        <w:pStyle w:val="Geenafstand"/>
        <w:rPr>
          <w:lang w:val="en-GB"/>
        </w:rPr>
      </w:pPr>
      <w:r w:rsidRPr="00576296">
        <w:rPr>
          <w:lang w:val="en-GB"/>
        </w:rPr>
        <w:lastRenderedPageBreak/>
        <w:t>Schedules and Serial Schedules</w:t>
      </w:r>
      <w:r>
        <w:rPr>
          <w:lang w:val="en-GB"/>
        </w:rPr>
        <w:t>:</w:t>
      </w:r>
    </w:p>
    <w:p w14:paraId="59CAD749" w14:textId="77777777" w:rsidR="00576296" w:rsidRDefault="0095157E" w:rsidP="00576296">
      <w:pPr>
        <w:pStyle w:val="Lijstalinea"/>
        <w:numPr>
          <w:ilvl w:val="0"/>
          <w:numId w:val="181"/>
        </w:numPr>
        <w:rPr>
          <w:lang w:val="en-GB"/>
        </w:rPr>
      </w:pPr>
      <w:r w:rsidRPr="00576296">
        <w:rPr>
          <w:lang w:val="en-GB"/>
        </w:rPr>
        <w:t xml:space="preserve">A schedule S is a set of n transactions, and a sequential ordering over the statements of these transactions, for which the following property holds: “For each transaction T that participates in a schedule S and for all statements </w:t>
      </w:r>
      <w:proofErr w:type="spellStart"/>
      <w:r w:rsidRPr="00576296">
        <w:rPr>
          <w:lang w:val="en-GB"/>
        </w:rPr>
        <w:t>si</w:t>
      </w:r>
      <w:proofErr w:type="spellEnd"/>
      <w:r w:rsidRPr="00576296">
        <w:rPr>
          <w:lang w:val="en-GB"/>
        </w:rPr>
        <w:t xml:space="preserve"> and </w:t>
      </w:r>
      <w:proofErr w:type="spellStart"/>
      <w:r w:rsidRPr="00576296">
        <w:rPr>
          <w:lang w:val="en-GB"/>
        </w:rPr>
        <w:t>sj</w:t>
      </w:r>
      <w:proofErr w:type="spellEnd"/>
      <w:r w:rsidRPr="00576296">
        <w:rPr>
          <w:lang w:val="en-GB"/>
        </w:rPr>
        <w:t xml:space="preserve"> that belong to the same transaction T: if statement </w:t>
      </w:r>
      <w:proofErr w:type="spellStart"/>
      <w:r w:rsidRPr="00576296">
        <w:rPr>
          <w:lang w:val="en-GB"/>
        </w:rPr>
        <w:t>si</w:t>
      </w:r>
      <w:proofErr w:type="spellEnd"/>
      <w:r w:rsidRPr="00576296">
        <w:rPr>
          <w:lang w:val="en-GB"/>
        </w:rPr>
        <w:t xml:space="preserve"> precedes statement </w:t>
      </w:r>
      <w:proofErr w:type="spellStart"/>
      <w:r w:rsidRPr="00576296">
        <w:rPr>
          <w:lang w:val="en-GB"/>
        </w:rPr>
        <w:t>sj</w:t>
      </w:r>
      <w:proofErr w:type="spellEnd"/>
      <w:r w:rsidRPr="00576296">
        <w:rPr>
          <w:lang w:val="en-GB"/>
        </w:rPr>
        <w:t xml:space="preserve"> in T, then </w:t>
      </w:r>
      <w:proofErr w:type="spellStart"/>
      <w:r w:rsidRPr="00576296">
        <w:rPr>
          <w:lang w:val="en-GB"/>
        </w:rPr>
        <w:t>si</w:t>
      </w:r>
      <w:proofErr w:type="spellEnd"/>
      <w:r w:rsidRPr="00576296">
        <w:rPr>
          <w:lang w:val="en-GB"/>
        </w:rPr>
        <w:t xml:space="preserve"> is scheduled to be executed before </w:t>
      </w:r>
      <w:proofErr w:type="spellStart"/>
      <w:r w:rsidRPr="00576296">
        <w:rPr>
          <w:lang w:val="en-GB"/>
        </w:rPr>
        <w:t>sj</w:t>
      </w:r>
      <w:proofErr w:type="spellEnd"/>
      <w:r w:rsidRPr="00576296">
        <w:rPr>
          <w:lang w:val="en-GB"/>
        </w:rPr>
        <w:t xml:space="preserve"> in S.” </w:t>
      </w:r>
    </w:p>
    <w:p w14:paraId="18035432" w14:textId="28B1B02C" w:rsidR="00042E5B" w:rsidRPr="00576296" w:rsidRDefault="0095157E" w:rsidP="00576296">
      <w:pPr>
        <w:pStyle w:val="Lijstalinea"/>
        <w:numPr>
          <w:ilvl w:val="0"/>
          <w:numId w:val="181"/>
        </w:numPr>
        <w:rPr>
          <w:lang w:val="en-GB"/>
        </w:rPr>
      </w:pPr>
      <w:r w:rsidRPr="00576296">
        <w:rPr>
          <w:lang w:val="en-GB"/>
        </w:rPr>
        <w:t>Schedule preserves the ordering of the individual statements within each transaction but allows an arbitrary ordering of statements between transactions</w:t>
      </w:r>
    </w:p>
    <w:p w14:paraId="71F71D09" w14:textId="77777777" w:rsidR="00576296" w:rsidRDefault="00576296" w:rsidP="00576296">
      <w:pPr>
        <w:pStyle w:val="Lijstalinea"/>
        <w:numPr>
          <w:ilvl w:val="0"/>
          <w:numId w:val="181"/>
        </w:numPr>
        <w:rPr>
          <w:lang w:val="en-GB"/>
        </w:rPr>
      </w:pPr>
      <w:r w:rsidRPr="00576296">
        <w:rPr>
          <w:lang w:val="en-GB"/>
        </w:rPr>
        <w:t xml:space="preserve">Schedule S is serial if all statements </w:t>
      </w:r>
      <w:proofErr w:type="spellStart"/>
      <w:r w:rsidRPr="00576296">
        <w:rPr>
          <w:lang w:val="en-GB"/>
        </w:rPr>
        <w:t>si</w:t>
      </w:r>
      <w:proofErr w:type="spellEnd"/>
      <w:r w:rsidRPr="00576296">
        <w:rPr>
          <w:lang w:val="en-GB"/>
        </w:rPr>
        <w:t xml:space="preserve"> of the same transaction T are scheduled consecutively, without any interleave with statements from a different transaction </w:t>
      </w:r>
    </w:p>
    <w:p w14:paraId="59BFCD8C" w14:textId="0E677F69" w:rsidR="00576296" w:rsidRDefault="00576296" w:rsidP="00576296">
      <w:pPr>
        <w:pStyle w:val="Lijstalinea"/>
        <w:numPr>
          <w:ilvl w:val="0"/>
          <w:numId w:val="181"/>
        </w:numPr>
        <w:rPr>
          <w:lang w:val="en-GB"/>
        </w:rPr>
      </w:pPr>
      <w:r w:rsidRPr="00576296">
        <w:rPr>
          <w:lang w:val="en-GB"/>
        </w:rPr>
        <w:t xml:space="preserve">Serial schedules prevent parallel transaction execution </w:t>
      </w:r>
    </w:p>
    <w:p w14:paraId="2AB66056" w14:textId="0B4B105F" w:rsidR="00576296" w:rsidRDefault="00576296" w:rsidP="00576296">
      <w:pPr>
        <w:pStyle w:val="Lijstalinea"/>
        <w:numPr>
          <w:ilvl w:val="0"/>
          <w:numId w:val="181"/>
        </w:numPr>
        <w:rPr>
          <w:lang w:val="en-GB"/>
        </w:rPr>
      </w:pPr>
      <w:r w:rsidRPr="00576296">
        <w:rPr>
          <w:lang w:val="en-GB"/>
        </w:rPr>
        <w:t>We need a non-serial, correct schedule!</w:t>
      </w:r>
    </w:p>
    <w:p w14:paraId="752315B0" w14:textId="77777777" w:rsidR="00ED6AF9" w:rsidRDefault="00ED6AF9" w:rsidP="00ED6AF9">
      <w:pPr>
        <w:rPr>
          <w:lang w:val="en-GB"/>
        </w:rPr>
      </w:pPr>
    </w:p>
    <w:p w14:paraId="55B7DB51" w14:textId="238863AD" w:rsidR="00ED6AF9" w:rsidRDefault="00ED6AF9" w:rsidP="00ED6AF9">
      <w:pPr>
        <w:pStyle w:val="Geenafstand"/>
        <w:rPr>
          <w:lang w:val="en-GB"/>
        </w:rPr>
      </w:pPr>
      <w:proofErr w:type="spellStart"/>
      <w:r w:rsidRPr="00ED6AF9">
        <w:t>Optimistic</w:t>
      </w:r>
      <w:proofErr w:type="spellEnd"/>
      <w:r w:rsidRPr="00ED6AF9">
        <w:t xml:space="preserve"> </w:t>
      </w:r>
      <w:proofErr w:type="spellStart"/>
      <w:r w:rsidRPr="00ED6AF9">
        <w:t>and</w:t>
      </w:r>
      <w:proofErr w:type="spellEnd"/>
      <w:r w:rsidRPr="00ED6AF9">
        <w:t xml:space="preserve"> </w:t>
      </w:r>
      <w:proofErr w:type="spellStart"/>
      <w:r w:rsidRPr="00ED6AF9">
        <w:t>Pessimistic</w:t>
      </w:r>
      <w:proofErr w:type="spellEnd"/>
      <w:r w:rsidRPr="00ED6AF9">
        <w:t xml:space="preserve"> </w:t>
      </w:r>
      <w:proofErr w:type="spellStart"/>
      <w:r w:rsidRPr="00ED6AF9">
        <w:t>Schedulers</w:t>
      </w:r>
      <w:proofErr w:type="spellEnd"/>
      <w:r>
        <w:t>:</w:t>
      </w:r>
    </w:p>
    <w:p w14:paraId="46C4D4BE" w14:textId="652BA106" w:rsidR="00ED6AF9" w:rsidRDefault="007E7191" w:rsidP="00ED6AF9">
      <w:pPr>
        <w:pStyle w:val="Lijstalinea"/>
        <w:numPr>
          <w:ilvl w:val="0"/>
          <w:numId w:val="182"/>
        </w:numPr>
        <w:rPr>
          <w:lang w:val="en-GB"/>
        </w:rPr>
      </w:pPr>
      <w:r w:rsidRPr="00ED6AF9">
        <w:rPr>
          <w:lang w:val="en-GB"/>
        </w:rPr>
        <w:t xml:space="preserve">It </w:t>
      </w:r>
      <w:r w:rsidR="00ED6AF9" w:rsidRPr="00ED6AF9">
        <w:rPr>
          <w:lang w:val="en-GB"/>
        </w:rPr>
        <w:t xml:space="preserve">is likely that transactions will interfere and cause conflicts </w:t>
      </w:r>
    </w:p>
    <w:p w14:paraId="230A22EF" w14:textId="426AA3C9" w:rsidR="00ED6AF9" w:rsidRDefault="007E7191" w:rsidP="00ED6AF9">
      <w:pPr>
        <w:pStyle w:val="Lijstalinea"/>
        <w:numPr>
          <w:ilvl w:val="0"/>
          <w:numId w:val="182"/>
        </w:numPr>
        <w:rPr>
          <w:lang w:val="en-GB"/>
        </w:rPr>
      </w:pPr>
      <w:r w:rsidRPr="00ED6AF9">
        <w:rPr>
          <w:lang w:val="en-GB"/>
        </w:rPr>
        <w:t xml:space="preserve">Execution </w:t>
      </w:r>
      <w:r w:rsidR="00ED6AF9" w:rsidRPr="00ED6AF9">
        <w:rPr>
          <w:lang w:val="en-GB"/>
        </w:rPr>
        <w:t xml:space="preserve">of transaction’s operations delayed until scheduler can schedule them in such a way that chance of conflicts is minimized </w:t>
      </w:r>
    </w:p>
    <w:p w14:paraId="08A77578" w14:textId="5512DA78" w:rsidR="00ED6AF9" w:rsidRDefault="007E7191" w:rsidP="00ED6AF9">
      <w:pPr>
        <w:pStyle w:val="Lijstalinea"/>
        <w:numPr>
          <w:ilvl w:val="0"/>
          <w:numId w:val="182"/>
        </w:numPr>
        <w:rPr>
          <w:lang w:val="en-GB"/>
        </w:rPr>
      </w:pPr>
      <w:r w:rsidRPr="00ED6AF9">
        <w:rPr>
          <w:lang w:val="en-GB"/>
        </w:rPr>
        <w:t xml:space="preserve">Will </w:t>
      </w:r>
      <w:r w:rsidR="00ED6AF9" w:rsidRPr="00ED6AF9">
        <w:rPr>
          <w:lang w:val="en-GB"/>
        </w:rPr>
        <w:t xml:space="preserve">reduce the throughput to some extent </w:t>
      </w:r>
    </w:p>
    <w:p w14:paraId="1A1BA359" w14:textId="1B522488" w:rsidR="00ED6AF9" w:rsidRDefault="00ED6AF9" w:rsidP="00ED6AF9">
      <w:pPr>
        <w:pStyle w:val="Lijstalinea"/>
        <w:numPr>
          <w:ilvl w:val="0"/>
          <w:numId w:val="182"/>
        </w:numPr>
        <w:rPr>
          <w:lang w:val="en-GB"/>
        </w:rPr>
      </w:pPr>
      <w:r w:rsidRPr="00ED6AF9">
        <w:rPr>
          <w:lang w:val="en-GB"/>
        </w:rPr>
        <w:t>E.g., a serial scheduler</w:t>
      </w:r>
      <w:r>
        <w:rPr>
          <w:lang w:val="en-GB"/>
        </w:rPr>
        <w:t>.</w:t>
      </w:r>
    </w:p>
    <w:p w14:paraId="57EBE1D8" w14:textId="7288A2CC" w:rsidR="00ED6AF9" w:rsidRDefault="00ED6AF9" w:rsidP="00ED6AF9">
      <w:pPr>
        <w:pStyle w:val="Kop2"/>
      </w:pPr>
      <w:bookmarkStart w:id="27" w:name="_Toc186116568"/>
      <w:proofErr w:type="spellStart"/>
      <w:r w:rsidRPr="00ED6AF9">
        <w:t>Locking</w:t>
      </w:r>
      <w:proofErr w:type="spellEnd"/>
      <w:r w:rsidRPr="00ED6AF9">
        <w:t xml:space="preserve"> </w:t>
      </w:r>
      <w:proofErr w:type="spellStart"/>
      <w:r w:rsidRPr="00ED6AF9">
        <w:t>and</w:t>
      </w:r>
      <w:proofErr w:type="spellEnd"/>
      <w:r w:rsidRPr="00ED6AF9">
        <w:t xml:space="preserve"> </w:t>
      </w:r>
      <w:proofErr w:type="spellStart"/>
      <w:r w:rsidRPr="00ED6AF9">
        <w:t>Locking</w:t>
      </w:r>
      <w:proofErr w:type="spellEnd"/>
      <w:r w:rsidRPr="00ED6AF9">
        <w:t xml:space="preserve"> </w:t>
      </w:r>
      <w:proofErr w:type="spellStart"/>
      <w:r w:rsidRPr="00ED6AF9">
        <w:t>Protocols</w:t>
      </w:r>
      <w:bookmarkEnd w:id="27"/>
      <w:proofErr w:type="spellEnd"/>
    </w:p>
    <w:p w14:paraId="7D6A2A78" w14:textId="31ED3352" w:rsidR="00123628" w:rsidRDefault="00123628" w:rsidP="00123628">
      <w:pPr>
        <w:pStyle w:val="Geenafstand"/>
        <w:rPr>
          <w:lang w:val="en-GB"/>
        </w:rPr>
      </w:pPr>
      <w:proofErr w:type="spellStart"/>
      <w:r w:rsidRPr="00123628">
        <w:t>Purposes</w:t>
      </w:r>
      <w:proofErr w:type="spellEnd"/>
      <w:r w:rsidRPr="00123628">
        <w:t xml:space="preserve"> of </w:t>
      </w:r>
      <w:proofErr w:type="spellStart"/>
      <w:r w:rsidRPr="00123628">
        <w:t>Locking</w:t>
      </w:r>
      <w:proofErr w:type="spellEnd"/>
      <w:r>
        <w:t>:</w:t>
      </w:r>
    </w:p>
    <w:p w14:paraId="269CEDC1" w14:textId="258E0736" w:rsidR="00BB5DBF" w:rsidRDefault="00123628" w:rsidP="00123628">
      <w:pPr>
        <w:pStyle w:val="Lijstalinea"/>
        <w:numPr>
          <w:ilvl w:val="0"/>
          <w:numId w:val="183"/>
        </w:numPr>
        <w:rPr>
          <w:lang w:val="en-GB"/>
        </w:rPr>
      </w:pPr>
      <w:r w:rsidRPr="00123628">
        <w:rPr>
          <w:lang w:val="en-GB"/>
        </w:rPr>
        <w:t xml:space="preserve">Purpose of locking is to ensure that, in situations where different concurrent transactions attempt to access the same database object, access is only granted in such a way that no conflicts can occur </w:t>
      </w:r>
    </w:p>
    <w:p w14:paraId="136DE292" w14:textId="013E3637" w:rsidR="00BB5DBF" w:rsidRDefault="00123628" w:rsidP="00123628">
      <w:pPr>
        <w:pStyle w:val="Lijstalinea"/>
        <w:numPr>
          <w:ilvl w:val="0"/>
          <w:numId w:val="183"/>
        </w:numPr>
        <w:rPr>
          <w:lang w:val="en-GB"/>
        </w:rPr>
      </w:pPr>
      <w:r w:rsidRPr="00123628">
        <w:rPr>
          <w:lang w:val="en-GB"/>
        </w:rPr>
        <w:t xml:space="preserve">A lock is a variable that is associated with a database object, where the variable’s value constrains the types of operations that are allowed to be executed on the object at that time </w:t>
      </w:r>
    </w:p>
    <w:p w14:paraId="575DD665" w14:textId="48D2629A" w:rsidR="00ED6AF9" w:rsidRDefault="00123628" w:rsidP="00123628">
      <w:pPr>
        <w:pStyle w:val="Lijstalinea"/>
        <w:numPr>
          <w:ilvl w:val="0"/>
          <w:numId w:val="183"/>
        </w:numPr>
        <w:rPr>
          <w:lang w:val="en-GB"/>
        </w:rPr>
      </w:pPr>
      <w:r w:rsidRPr="00123628">
        <w:rPr>
          <w:lang w:val="en-GB"/>
        </w:rPr>
        <w:t>Lock manager is responsible for granting locks (locking) and releasing locks (unlocking) by applying a locking protocol</w:t>
      </w:r>
    </w:p>
    <w:p w14:paraId="094F6A9A" w14:textId="50A50FEC" w:rsidR="00BB5DBF" w:rsidRDefault="00123628" w:rsidP="00123628">
      <w:pPr>
        <w:pStyle w:val="Lijstalinea"/>
        <w:numPr>
          <w:ilvl w:val="0"/>
          <w:numId w:val="183"/>
        </w:numPr>
        <w:rPr>
          <w:lang w:val="en-GB"/>
        </w:rPr>
      </w:pPr>
      <w:r w:rsidRPr="00123628">
        <w:rPr>
          <w:lang w:val="en-GB"/>
        </w:rPr>
        <w:t xml:space="preserve">An exclusive lock (x-lock or write lock) means that a single transaction acquires the sole privilege to interact with that specific database object at that time </w:t>
      </w:r>
    </w:p>
    <w:p w14:paraId="5FAEFCEA" w14:textId="648BAC0E" w:rsidR="00BB5DBF" w:rsidRDefault="007E7191" w:rsidP="00BB5DBF">
      <w:pPr>
        <w:pStyle w:val="Lijstalinea"/>
        <w:numPr>
          <w:ilvl w:val="1"/>
          <w:numId w:val="183"/>
        </w:numPr>
        <w:rPr>
          <w:lang w:val="en-GB"/>
        </w:rPr>
      </w:pPr>
      <w:r w:rsidRPr="00123628">
        <w:rPr>
          <w:lang w:val="en-GB"/>
        </w:rPr>
        <w:t xml:space="preserve">No </w:t>
      </w:r>
      <w:r w:rsidR="00123628" w:rsidRPr="00123628">
        <w:rPr>
          <w:lang w:val="en-GB"/>
        </w:rPr>
        <w:t xml:space="preserve">other transactions are allowed to read or write it </w:t>
      </w:r>
    </w:p>
    <w:p w14:paraId="6BDEA2ED" w14:textId="1676938D" w:rsidR="00BB5DBF" w:rsidRDefault="00123628" w:rsidP="00123628">
      <w:pPr>
        <w:pStyle w:val="Lijstalinea"/>
        <w:numPr>
          <w:ilvl w:val="0"/>
          <w:numId w:val="183"/>
        </w:numPr>
        <w:rPr>
          <w:lang w:val="en-GB"/>
        </w:rPr>
      </w:pPr>
      <w:r w:rsidRPr="00123628">
        <w:rPr>
          <w:lang w:val="en-GB"/>
        </w:rPr>
        <w:t xml:space="preserve">A shared lock (s-lock or read lock) guarantees that no other transactions will update that same object for as long as the lock is held </w:t>
      </w:r>
    </w:p>
    <w:p w14:paraId="00891330" w14:textId="1001744B" w:rsidR="00123628" w:rsidRDefault="007E7191" w:rsidP="00BB5DBF">
      <w:pPr>
        <w:pStyle w:val="Lijstalinea"/>
        <w:numPr>
          <w:ilvl w:val="1"/>
          <w:numId w:val="183"/>
        </w:numPr>
        <w:rPr>
          <w:lang w:val="en-GB"/>
        </w:rPr>
      </w:pPr>
      <w:r w:rsidRPr="00123628">
        <w:rPr>
          <w:lang w:val="en-GB"/>
        </w:rPr>
        <w:t xml:space="preserve">Other </w:t>
      </w:r>
      <w:r w:rsidR="00123628" w:rsidRPr="00123628">
        <w:rPr>
          <w:lang w:val="en-GB"/>
        </w:rPr>
        <w:t>transactions may hold a shared lock on that same object as well, however they are only allowed to read it</w:t>
      </w:r>
    </w:p>
    <w:p w14:paraId="5498F527" w14:textId="67CF1047" w:rsidR="00BB5DBF" w:rsidRDefault="00123628" w:rsidP="00123628">
      <w:pPr>
        <w:pStyle w:val="Lijstalinea"/>
        <w:numPr>
          <w:ilvl w:val="0"/>
          <w:numId w:val="183"/>
        </w:numPr>
        <w:rPr>
          <w:lang w:val="en-GB"/>
        </w:rPr>
      </w:pPr>
      <w:r w:rsidRPr="00123628">
        <w:rPr>
          <w:lang w:val="en-GB"/>
        </w:rPr>
        <w:t xml:space="preserve">If a transaction wants to update an object, an exclusive lock is required </w:t>
      </w:r>
    </w:p>
    <w:p w14:paraId="40535E1B" w14:textId="22196FBB" w:rsidR="00BB5DBF" w:rsidRDefault="006137D0" w:rsidP="00BB5DBF">
      <w:pPr>
        <w:pStyle w:val="Lijstalinea"/>
        <w:numPr>
          <w:ilvl w:val="1"/>
          <w:numId w:val="183"/>
        </w:numPr>
        <w:rPr>
          <w:lang w:val="en-GB"/>
        </w:rPr>
      </w:pPr>
      <w:r w:rsidRPr="006137D0">
        <w:rPr>
          <w:noProof/>
          <w:lang w:val="en-GB"/>
        </w:rPr>
        <w:drawing>
          <wp:anchor distT="0" distB="0" distL="114300" distR="114300" simplePos="0" relativeHeight="251675648" behindDoc="1" locked="0" layoutInCell="1" allowOverlap="1" wp14:anchorId="6246E3F1" wp14:editId="3B02644A">
            <wp:simplePos x="0" y="0"/>
            <wp:positionH relativeFrom="margin">
              <wp:posOffset>3479165</wp:posOffset>
            </wp:positionH>
            <wp:positionV relativeFrom="paragraph">
              <wp:posOffset>7620</wp:posOffset>
            </wp:positionV>
            <wp:extent cx="2637155" cy="934720"/>
            <wp:effectExtent l="0" t="0" r="0" b="0"/>
            <wp:wrapTight wrapText="bothSides">
              <wp:wrapPolygon edited="0">
                <wp:start x="0" y="0"/>
                <wp:lineTo x="0" y="21130"/>
                <wp:lineTo x="21376" y="21130"/>
                <wp:lineTo x="21376" y="0"/>
                <wp:lineTo x="0" y="0"/>
              </wp:wrapPolygon>
            </wp:wrapTight>
            <wp:docPr id="80116235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62359" name="Afbeelding 1" descr="Afbeelding met tekst, schermopname, Lettertype, nummer&#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2637155" cy="934720"/>
                    </a:xfrm>
                    <a:prstGeom prst="rect">
                      <a:avLst/>
                    </a:prstGeom>
                  </pic:spPr>
                </pic:pic>
              </a:graphicData>
            </a:graphic>
            <wp14:sizeRelH relativeFrom="margin">
              <wp14:pctWidth>0</wp14:pctWidth>
            </wp14:sizeRelH>
            <wp14:sizeRelV relativeFrom="margin">
              <wp14:pctHeight>0</wp14:pctHeight>
            </wp14:sizeRelV>
          </wp:anchor>
        </w:drawing>
      </w:r>
      <w:r w:rsidR="007E7191" w:rsidRPr="00123628">
        <w:rPr>
          <w:lang w:val="en-GB"/>
        </w:rPr>
        <w:t xml:space="preserve">Only </w:t>
      </w:r>
      <w:r w:rsidR="00123628" w:rsidRPr="00123628">
        <w:rPr>
          <w:lang w:val="en-GB"/>
        </w:rPr>
        <w:t xml:space="preserve">acquired if no other transactions hold any lock on the object </w:t>
      </w:r>
    </w:p>
    <w:p w14:paraId="1708F7C0" w14:textId="2E3848F3" w:rsidR="00123628" w:rsidRDefault="00123628" w:rsidP="00BB5DBF">
      <w:pPr>
        <w:pStyle w:val="Lijstalinea"/>
        <w:numPr>
          <w:ilvl w:val="0"/>
          <w:numId w:val="183"/>
        </w:numPr>
        <w:rPr>
          <w:lang w:val="en-GB"/>
        </w:rPr>
      </w:pPr>
      <w:r w:rsidRPr="00123628">
        <w:rPr>
          <w:lang w:val="en-GB"/>
        </w:rPr>
        <w:t>Compatibility matrix</w:t>
      </w:r>
    </w:p>
    <w:p w14:paraId="6D36235F" w14:textId="77777777" w:rsidR="00EB5B34" w:rsidRDefault="00BB5DBF" w:rsidP="00123628">
      <w:pPr>
        <w:pStyle w:val="Lijstalinea"/>
        <w:numPr>
          <w:ilvl w:val="0"/>
          <w:numId w:val="183"/>
        </w:numPr>
        <w:rPr>
          <w:lang w:val="en-GB"/>
        </w:rPr>
      </w:pPr>
      <w:r w:rsidRPr="00BB5DBF">
        <w:rPr>
          <w:lang w:val="en-GB"/>
        </w:rPr>
        <w:t xml:space="preserve">Lock manager implements locking protocol </w:t>
      </w:r>
    </w:p>
    <w:p w14:paraId="24CB1586" w14:textId="48F4C00C" w:rsidR="00EB5B34" w:rsidRDefault="007E7191" w:rsidP="00EB5B34">
      <w:pPr>
        <w:pStyle w:val="Lijstalinea"/>
        <w:numPr>
          <w:ilvl w:val="1"/>
          <w:numId w:val="183"/>
        </w:numPr>
        <w:rPr>
          <w:lang w:val="en-GB"/>
        </w:rPr>
      </w:pPr>
      <w:r w:rsidRPr="00BB5DBF">
        <w:rPr>
          <w:lang w:val="en-GB"/>
        </w:rPr>
        <w:t xml:space="preserve">Set </w:t>
      </w:r>
      <w:r w:rsidR="00BB5DBF" w:rsidRPr="00BB5DBF">
        <w:rPr>
          <w:lang w:val="en-GB"/>
        </w:rPr>
        <w:t xml:space="preserve">of rules to determine what locks can be granted in what situation (based on e.g. </w:t>
      </w:r>
      <w:r w:rsidRPr="00BB5DBF">
        <w:rPr>
          <w:lang w:val="en-GB"/>
        </w:rPr>
        <w:t xml:space="preserve">Compatibility </w:t>
      </w:r>
      <w:r w:rsidR="00BB5DBF" w:rsidRPr="00BB5DBF">
        <w:rPr>
          <w:lang w:val="en-GB"/>
        </w:rPr>
        <w:t xml:space="preserve">matrix ) </w:t>
      </w:r>
    </w:p>
    <w:p w14:paraId="455F03C7" w14:textId="77777777" w:rsidR="00EB5B34" w:rsidRDefault="00BB5DBF" w:rsidP="00123628">
      <w:pPr>
        <w:pStyle w:val="Lijstalinea"/>
        <w:numPr>
          <w:ilvl w:val="0"/>
          <w:numId w:val="183"/>
        </w:numPr>
        <w:rPr>
          <w:lang w:val="en-GB"/>
        </w:rPr>
      </w:pPr>
      <w:r w:rsidRPr="00BB5DBF">
        <w:rPr>
          <w:lang w:val="en-GB"/>
        </w:rPr>
        <w:t>Lock manager also uses a lock table</w:t>
      </w:r>
    </w:p>
    <w:p w14:paraId="2F28D242" w14:textId="569F1C91" w:rsidR="00EB5B34" w:rsidRDefault="007E7191" w:rsidP="00EB5B34">
      <w:pPr>
        <w:pStyle w:val="Lijstalinea"/>
        <w:numPr>
          <w:ilvl w:val="1"/>
          <w:numId w:val="183"/>
        </w:numPr>
        <w:rPr>
          <w:lang w:val="en-GB"/>
        </w:rPr>
      </w:pPr>
      <w:r w:rsidRPr="00BB5DBF">
        <w:rPr>
          <w:lang w:val="en-GB"/>
        </w:rPr>
        <w:t xml:space="preserve">Which </w:t>
      </w:r>
      <w:r w:rsidR="00BB5DBF" w:rsidRPr="00BB5DBF">
        <w:rPr>
          <w:lang w:val="en-GB"/>
        </w:rPr>
        <w:t xml:space="preserve">locks are currently held by which transaction, which transactions are waiting to acquire certain locks, etc. </w:t>
      </w:r>
    </w:p>
    <w:p w14:paraId="3D7736AB" w14:textId="6CFC8936" w:rsidR="00BB5DBF" w:rsidRDefault="00BB5DBF" w:rsidP="00123628">
      <w:pPr>
        <w:pStyle w:val="Lijstalinea"/>
        <w:numPr>
          <w:ilvl w:val="0"/>
          <w:numId w:val="183"/>
        </w:numPr>
        <w:rPr>
          <w:lang w:val="en-GB"/>
        </w:rPr>
      </w:pPr>
      <w:r w:rsidRPr="00BB5DBF">
        <w:rPr>
          <w:lang w:val="en-GB"/>
        </w:rPr>
        <w:t>Lock manager needs to ensure ‘fairness’ of transaction scheduling to, e.g., avoid starvation</w:t>
      </w:r>
    </w:p>
    <w:p w14:paraId="73C6275B" w14:textId="77777777" w:rsidR="006137D0" w:rsidRDefault="006137D0" w:rsidP="006137D0">
      <w:pPr>
        <w:rPr>
          <w:lang w:val="en-GB"/>
        </w:rPr>
      </w:pPr>
    </w:p>
    <w:p w14:paraId="2E098FE5" w14:textId="37A08910" w:rsidR="006137D0" w:rsidRDefault="00710506" w:rsidP="00710506">
      <w:pPr>
        <w:pStyle w:val="Geenafstand"/>
        <w:rPr>
          <w:lang w:val="en-GB"/>
        </w:rPr>
      </w:pPr>
      <w:r>
        <w:rPr>
          <w:lang w:val="en-GB"/>
        </w:rPr>
        <w:lastRenderedPageBreak/>
        <w:t>Isolation levels:</w:t>
      </w:r>
    </w:p>
    <w:p w14:paraId="5CB47D88" w14:textId="77777777" w:rsidR="00710506" w:rsidRDefault="00710506" w:rsidP="00710506">
      <w:pPr>
        <w:pStyle w:val="Lijstalinea"/>
        <w:numPr>
          <w:ilvl w:val="0"/>
          <w:numId w:val="184"/>
        </w:numPr>
        <w:rPr>
          <w:lang w:val="en-GB"/>
        </w:rPr>
      </w:pPr>
      <w:r w:rsidRPr="00710506">
        <w:rPr>
          <w:lang w:val="en-GB"/>
        </w:rPr>
        <w:t xml:space="preserve">Level of transaction isolation offered by 2PL may be too stringent </w:t>
      </w:r>
    </w:p>
    <w:p w14:paraId="631AE665" w14:textId="77777777" w:rsidR="00710506" w:rsidRDefault="00710506" w:rsidP="00710506">
      <w:pPr>
        <w:pStyle w:val="Lijstalinea"/>
        <w:numPr>
          <w:ilvl w:val="0"/>
          <w:numId w:val="184"/>
        </w:numPr>
        <w:rPr>
          <w:lang w:val="en-GB"/>
        </w:rPr>
      </w:pPr>
      <w:r w:rsidRPr="00710506">
        <w:rPr>
          <w:lang w:val="en-GB"/>
        </w:rPr>
        <w:t xml:space="preserve">Limited amount of interference may be acceptable for better throughput </w:t>
      </w:r>
    </w:p>
    <w:p w14:paraId="12B0FC80" w14:textId="77777777" w:rsidR="00710506" w:rsidRDefault="00710506" w:rsidP="00710506">
      <w:pPr>
        <w:pStyle w:val="Lijstalinea"/>
        <w:numPr>
          <w:ilvl w:val="0"/>
          <w:numId w:val="184"/>
        </w:numPr>
        <w:rPr>
          <w:lang w:val="en-GB"/>
        </w:rPr>
      </w:pPr>
      <w:r w:rsidRPr="00710506">
        <w:rPr>
          <w:lang w:val="en-GB"/>
        </w:rPr>
        <w:t xml:space="preserve">Long-term lock is granted and released according to a protocol, and is held for a longer time, until the transaction is committed </w:t>
      </w:r>
    </w:p>
    <w:p w14:paraId="7D2A7DA5" w14:textId="77777777" w:rsidR="00710506" w:rsidRDefault="00710506" w:rsidP="00710506">
      <w:pPr>
        <w:pStyle w:val="Lijstalinea"/>
        <w:numPr>
          <w:ilvl w:val="0"/>
          <w:numId w:val="184"/>
        </w:numPr>
        <w:rPr>
          <w:lang w:val="en-GB"/>
        </w:rPr>
      </w:pPr>
      <w:r w:rsidRPr="00710506">
        <w:rPr>
          <w:lang w:val="en-GB"/>
        </w:rPr>
        <w:t xml:space="preserve">A short-term lock is only held during the time interval needed to complete the associated operation </w:t>
      </w:r>
    </w:p>
    <w:p w14:paraId="292B4A58" w14:textId="7B016E6D" w:rsidR="00710506" w:rsidRDefault="007E7191" w:rsidP="00710506">
      <w:pPr>
        <w:pStyle w:val="Lijstalinea"/>
        <w:numPr>
          <w:ilvl w:val="1"/>
          <w:numId w:val="184"/>
        </w:numPr>
        <w:rPr>
          <w:lang w:val="en-GB"/>
        </w:rPr>
      </w:pPr>
      <w:r w:rsidRPr="00710506">
        <w:rPr>
          <w:lang w:val="en-GB"/>
        </w:rPr>
        <w:t xml:space="preserve">Use </w:t>
      </w:r>
      <w:r w:rsidR="00710506" w:rsidRPr="00710506">
        <w:rPr>
          <w:lang w:val="en-GB"/>
        </w:rPr>
        <w:t xml:space="preserve">of short-term locks violates rule 3 of the 2PL protocol </w:t>
      </w:r>
    </w:p>
    <w:p w14:paraId="19408E9D" w14:textId="0467C1FB" w:rsidR="00710506" w:rsidRDefault="007E7191" w:rsidP="00710506">
      <w:pPr>
        <w:pStyle w:val="Lijstalinea"/>
        <w:numPr>
          <w:ilvl w:val="1"/>
          <w:numId w:val="184"/>
        </w:numPr>
        <w:rPr>
          <w:lang w:val="en-GB"/>
        </w:rPr>
      </w:pPr>
      <w:r w:rsidRPr="00710506">
        <w:rPr>
          <w:lang w:val="en-GB"/>
        </w:rPr>
        <w:t xml:space="preserve">Can </w:t>
      </w:r>
      <w:r w:rsidR="00710506" w:rsidRPr="00710506">
        <w:rPr>
          <w:lang w:val="en-GB"/>
        </w:rPr>
        <w:t>be used to improve throughput!</w:t>
      </w:r>
    </w:p>
    <w:p w14:paraId="0A6F0449" w14:textId="77777777" w:rsidR="00710506" w:rsidRDefault="00710506" w:rsidP="00710506">
      <w:pPr>
        <w:pStyle w:val="Lijstalinea"/>
        <w:numPr>
          <w:ilvl w:val="0"/>
          <w:numId w:val="184"/>
        </w:numPr>
        <w:rPr>
          <w:lang w:val="en-GB"/>
        </w:rPr>
      </w:pPr>
      <w:r w:rsidRPr="00710506">
        <w:rPr>
          <w:lang w:val="en-GB"/>
        </w:rPr>
        <w:t xml:space="preserve">Reader: statement that reads data using a shared lock (SELECT) </w:t>
      </w:r>
    </w:p>
    <w:p w14:paraId="1D6A1284" w14:textId="77777777" w:rsidR="00710506" w:rsidRDefault="00710506" w:rsidP="00710506">
      <w:pPr>
        <w:pStyle w:val="Lijstalinea"/>
        <w:numPr>
          <w:ilvl w:val="0"/>
          <w:numId w:val="184"/>
        </w:numPr>
        <w:rPr>
          <w:lang w:val="en-GB"/>
        </w:rPr>
      </w:pPr>
      <w:r w:rsidRPr="00710506">
        <w:rPr>
          <w:lang w:val="en-GB"/>
        </w:rPr>
        <w:t>Writer: statement that writes data, using an exclusive lock (INSERT, UPDATE, DELETE)</w:t>
      </w:r>
    </w:p>
    <w:p w14:paraId="65C72B84" w14:textId="24DD59F8" w:rsidR="00710506" w:rsidRDefault="00710506" w:rsidP="00710506">
      <w:pPr>
        <w:pStyle w:val="Lijstalinea"/>
        <w:numPr>
          <w:ilvl w:val="0"/>
          <w:numId w:val="184"/>
        </w:numPr>
        <w:rPr>
          <w:lang w:val="en-GB"/>
        </w:rPr>
      </w:pPr>
      <w:r w:rsidRPr="00710506">
        <w:rPr>
          <w:lang w:val="en-GB"/>
        </w:rPr>
        <w:t xml:space="preserve">Writers can't be influenced in SQL Server with respect to the locks they claim and the duration of these locks. They always claim an exclusive lock. </w:t>
      </w:r>
    </w:p>
    <w:p w14:paraId="1FEF8790" w14:textId="5CC752FA" w:rsidR="00710506" w:rsidRDefault="00710506" w:rsidP="00710506">
      <w:pPr>
        <w:pStyle w:val="Lijstalinea"/>
        <w:numPr>
          <w:ilvl w:val="1"/>
          <w:numId w:val="184"/>
        </w:numPr>
        <w:rPr>
          <w:lang w:val="en-GB"/>
        </w:rPr>
      </w:pPr>
      <w:r w:rsidRPr="00710506">
        <w:rPr>
          <w:lang w:val="en-GB"/>
        </w:rPr>
        <w:t xml:space="preserve">Readers can be influenced explicitly </w:t>
      </w:r>
    </w:p>
    <w:p w14:paraId="664424A9" w14:textId="5AC3ADCD" w:rsidR="00710506" w:rsidRDefault="00710506" w:rsidP="00710506">
      <w:pPr>
        <w:pStyle w:val="Lijstalinea"/>
        <w:numPr>
          <w:ilvl w:val="1"/>
          <w:numId w:val="184"/>
        </w:numPr>
        <w:rPr>
          <w:lang w:val="en-GB"/>
        </w:rPr>
      </w:pPr>
      <w:r w:rsidRPr="00710506">
        <w:rPr>
          <w:lang w:val="en-GB"/>
        </w:rPr>
        <w:t>Using isolation levels</w:t>
      </w:r>
    </w:p>
    <w:p w14:paraId="5BD5451F" w14:textId="77777777" w:rsidR="00710506" w:rsidRDefault="00710506" w:rsidP="00710506">
      <w:pPr>
        <w:pStyle w:val="Lijstalinea"/>
        <w:numPr>
          <w:ilvl w:val="0"/>
          <w:numId w:val="184"/>
        </w:numPr>
        <w:rPr>
          <w:lang w:val="en-GB"/>
        </w:rPr>
      </w:pPr>
      <w:r w:rsidRPr="00710506">
        <w:rPr>
          <w:lang w:val="en-GB"/>
        </w:rPr>
        <w:t xml:space="preserve">This might have an implicit influence on the behaviour of writers </w:t>
      </w:r>
    </w:p>
    <w:p w14:paraId="5FE81255" w14:textId="1002F09C" w:rsidR="00710506" w:rsidRDefault="00710506" w:rsidP="00710506">
      <w:pPr>
        <w:pStyle w:val="Lijstalinea"/>
        <w:numPr>
          <w:ilvl w:val="0"/>
          <w:numId w:val="184"/>
        </w:numPr>
        <w:rPr>
          <w:lang w:val="en-GB"/>
        </w:rPr>
      </w:pPr>
      <w:r w:rsidRPr="00710506">
        <w:rPr>
          <w:lang w:val="en-GB"/>
        </w:rPr>
        <w:t>Isolation level = setting at session or query level</w:t>
      </w:r>
    </w:p>
    <w:p w14:paraId="49D950CF" w14:textId="71753195" w:rsidR="00710506" w:rsidRDefault="00710506" w:rsidP="00710506">
      <w:pPr>
        <w:rPr>
          <w:lang w:val="en-GB"/>
        </w:rPr>
      </w:pPr>
    </w:p>
    <w:p w14:paraId="1F3AB114" w14:textId="730CA4D9" w:rsidR="00710506" w:rsidRDefault="001605FB" w:rsidP="009039F9">
      <w:pPr>
        <w:pStyle w:val="Geenafstand"/>
      </w:pPr>
      <w:r w:rsidRPr="001605FB">
        <w:rPr>
          <w:noProof/>
          <w:lang w:val="en-GB"/>
        </w:rPr>
        <w:drawing>
          <wp:anchor distT="0" distB="0" distL="114300" distR="114300" simplePos="0" relativeHeight="251677696" behindDoc="1" locked="0" layoutInCell="1" allowOverlap="1" wp14:anchorId="7E0DAE42" wp14:editId="08A49432">
            <wp:simplePos x="0" y="0"/>
            <wp:positionH relativeFrom="margin">
              <wp:align>right</wp:align>
            </wp:positionH>
            <wp:positionV relativeFrom="paragraph">
              <wp:posOffset>6985</wp:posOffset>
            </wp:positionV>
            <wp:extent cx="2103120" cy="999490"/>
            <wp:effectExtent l="0" t="0" r="0" b="0"/>
            <wp:wrapTight wrapText="bothSides">
              <wp:wrapPolygon edited="0">
                <wp:start x="0" y="0"/>
                <wp:lineTo x="0" y="20996"/>
                <wp:lineTo x="21326" y="20996"/>
                <wp:lineTo x="21326" y="0"/>
                <wp:lineTo x="0" y="0"/>
              </wp:wrapPolygon>
            </wp:wrapTight>
            <wp:docPr id="1627399297"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9297" name="Afbeelding 1" descr="Afbeelding met tekst, schermopname, software, nummer&#10;&#10;Automatisch gegenereerde beschrijving"/>
                    <pic:cNvPicPr/>
                  </pic:nvPicPr>
                  <pic:blipFill>
                    <a:blip r:embed="rId38">
                      <a:extLst>
                        <a:ext uri="{28A0092B-C50C-407E-A947-70E740481C1C}">
                          <a14:useLocalDpi xmlns:a14="http://schemas.microsoft.com/office/drawing/2010/main" val="0"/>
                        </a:ext>
                      </a:extLst>
                    </a:blip>
                    <a:stretch>
                      <a:fillRect/>
                    </a:stretch>
                  </pic:blipFill>
                  <pic:spPr>
                    <a:xfrm>
                      <a:off x="0" y="0"/>
                      <a:ext cx="2103120" cy="9994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256C6" w:rsidRPr="00C256C6">
        <w:t>Isolation</w:t>
      </w:r>
      <w:proofErr w:type="spellEnd"/>
      <w:r w:rsidR="00C256C6" w:rsidRPr="00C256C6">
        <w:t xml:space="preserve"> Levels in SQL Server</w:t>
      </w:r>
      <w:r w:rsidR="00E20C86">
        <w:t>:</w:t>
      </w:r>
    </w:p>
    <w:p w14:paraId="299FB2D8" w14:textId="38863844" w:rsidR="00D25E8A" w:rsidRPr="009039F9" w:rsidRDefault="00E20C86" w:rsidP="00E20C86">
      <w:pPr>
        <w:pStyle w:val="Lijstalinea"/>
        <w:numPr>
          <w:ilvl w:val="0"/>
          <w:numId w:val="186"/>
        </w:numPr>
        <w:rPr>
          <w:lang w:val="en-GB"/>
        </w:rPr>
      </w:pPr>
      <w:r w:rsidRPr="00E20C86">
        <w:rPr>
          <w:lang w:val="en-GB"/>
        </w:rPr>
        <w:t xml:space="preserve">Based on a pessimistic concurrency control (locking) </w:t>
      </w:r>
    </w:p>
    <w:p w14:paraId="0EEE5890" w14:textId="6CF2AC08" w:rsidR="00D25E8A" w:rsidRPr="00D25E8A" w:rsidRDefault="001605FB" w:rsidP="00E20C86">
      <w:pPr>
        <w:pStyle w:val="Lijstalinea"/>
        <w:numPr>
          <w:ilvl w:val="0"/>
          <w:numId w:val="186"/>
        </w:numPr>
      </w:pPr>
      <w:r w:rsidRPr="009039F9">
        <w:rPr>
          <w:noProof/>
          <w:lang w:val="en-GB"/>
        </w:rPr>
        <w:drawing>
          <wp:anchor distT="0" distB="0" distL="114300" distR="114300" simplePos="0" relativeHeight="251676672" behindDoc="1" locked="0" layoutInCell="1" allowOverlap="1" wp14:anchorId="19E7F4E3" wp14:editId="21FE8552">
            <wp:simplePos x="0" y="0"/>
            <wp:positionH relativeFrom="margin">
              <wp:posOffset>2445385</wp:posOffset>
            </wp:positionH>
            <wp:positionV relativeFrom="paragraph">
              <wp:posOffset>7408</wp:posOffset>
            </wp:positionV>
            <wp:extent cx="1362710" cy="715645"/>
            <wp:effectExtent l="0" t="0" r="8890" b="8255"/>
            <wp:wrapTight wrapText="bothSides">
              <wp:wrapPolygon edited="0">
                <wp:start x="0" y="0"/>
                <wp:lineTo x="0" y="21274"/>
                <wp:lineTo x="21439" y="21274"/>
                <wp:lineTo x="21439" y="0"/>
                <wp:lineTo x="0" y="0"/>
              </wp:wrapPolygon>
            </wp:wrapTight>
            <wp:docPr id="899928180" name="Afbeelding 1" descr="Afbeelding met Lettertype, Elektrisch blauw,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28180" name="Afbeelding 1" descr="Afbeelding met Lettertype, Elektrisch blauw, tekst, lijn&#10;&#10;Automatisch gegenereerde beschrijving"/>
                    <pic:cNvPicPr/>
                  </pic:nvPicPr>
                  <pic:blipFill>
                    <a:blip r:embed="rId39">
                      <a:extLst>
                        <a:ext uri="{28A0092B-C50C-407E-A947-70E740481C1C}">
                          <a14:useLocalDpi xmlns:a14="http://schemas.microsoft.com/office/drawing/2010/main" val="0"/>
                        </a:ext>
                      </a:extLst>
                    </a:blip>
                    <a:stretch>
                      <a:fillRect/>
                    </a:stretch>
                  </pic:blipFill>
                  <pic:spPr>
                    <a:xfrm>
                      <a:off x="0" y="0"/>
                      <a:ext cx="1362710" cy="715645"/>
                    </a:xfrm>
                    <a:prstGeom prst="rect">
                      <a:avLst/>
                    </a:prstGeom>
                  </pic:spPr>
                </pic:pic>
              </a:graphicData>
            </a:graphic>
            <wp14:sizeRelH relativeFrom="margin">
              <wp14:pctWidth>0</wp14:pctWidth>
            </wp14:sizeRelH>
            <wp14:sizeRelV relativeFrom="margin">
              <wp14:pctHeight>0</wp14:pctHeight>
            </wp14:sizeRelV>
          </wp:anchor>
        </w:drawing>
      </w:r>
      <w:r w:rsidR="00E20C86" w:rsidRPr="00E20C86">
        <w:rPr>
          <w:lang w:val="en-GB"/>
        </w:rPr>
        <w:t xml:space="preserve">1. READ UNCOMMITTED </w:t>
      </w:r>
    </w:p>
    <w:p w14:paraId="6543FA0D" w14:textId="75158657" w:rsidR="00D25E8A" w:rsidRDefault="00E20C86" w:rsidP="00E20C86">
      <w:pPr>
        <w:pStyle w:val="Lijstalinea"/>
        <w:numPr>
          <w:ilvl w:val="0"/>
          <w:numId w:val="186"/>
        </w:numPr>
        <w:rPr>
          <w:lang w:val="en-GB"/>
        </w:rPr>
      </w:pPr>
      <w:r w:rsidRPr="00E20C86">
        <w:rPr>
          <w:lang w:val="en-GB"/>
        </w:rPr>
        <w:t xml:space="preserve">2. READ COMMITTED (default) </w:t>
      </w:r>
    </w:p>
    <w:p w14:paraId="5F6A4A8B" w14:textId="28A361F0" w:rsidR="00D25E8A" w:rsidRDefault="00E20C86" w:rsidP="00E20C86">
      <w:pPr>
        <w:pStyle w:val="Lijstalinea"/>
        <w:numPr>
          <w:ilvl w:val="0"/>
          <w:numId w:val="186"/>
        </w:numPr>
        <w:rPr>
          <w:lang w:val="en-GB"/>
        </w:rPr>
      </w:pPr>
      <w:r w:rsidRPr="00E20C86">
        <w:rPr>
          <w:lang w:val="en-GB"/>
        </w:rPr>
        <w:t xml:space="preserve">3. </w:t>
      </w:r>
      <w:r w:rsidRPr="00D25E8A">
        <w:rPr>
          <w:lang w:val="en-GB"/>
        </w:rPr>
        <w:t xml:space="preserve">REPEATABLE READ </w:t>
      </w:r>
    </w:p>
    <w:p w14:paraId="619A55CB" w14:textId="7316D488" w:rsidR="00E20C86" w:rsidRPr="00D25E8A" w:rsidRDefault="00E20C86" w:rsidP="00E20C86">
      <w:pPr>
        <w:pStyle w:val="Lijstalinea"/>
        <w:numPr>
          <w:ilvl w:val="0"/>
          <w:numId w:val="186"/>
        </w:numPr>
        <w:rPr>
          <w:lang w:val="en-GB"/>
        </w:rPr>
      </w:pPr>
      <w:r w:rsidRPr="00D25E8A">
        <w:rPr>
          <w:lang w:val="en-GB"/>
        </w:rPr>
        <w:t>4. SERIALIZABLE</w:t>
      </w:r>
    </w:p>
    <w:p w14:paraId="648B5FAD" w14:textId="5FB30D28" w:rsidR="00E20C86" w:rsidRPr="00D25E8A" w:rsidRDefault="00E20C86" w:rsidP="00710506">
      <w:pPr>
        <w:rPr>
          <w:lang w:val="en-GB"/>
        </w:rPr>
      </w:pPr>
    </w:p>
    <w:p w14:paraId="7605BEFF" w14:textId="0A5EB9E7" w:rsidR="00E20C86" w:rsidRDefault="001605FB" w:rsidP="009E6E84">
      <w:pPr>
        <w:pStyle w:val="Geenafstand"/>
        <w:rPr>
          <w:lang w:val="en-GB"/>
        </w:rPr>
      </w:pPr>
      <w:r>
        <w:rPr>
          <w:lang w:val="en-GB"/>
        </w:rPr>
        <w:t>Isolations leve</w:t>
      </w:r>
      <w:r w:rsidR="009E6E84">
        <w:rPr>
          <w:lang w:val="en-GB"/>
        </w:rPr>
        <w:t>l</w:t>
      </w:r>
      <w:r>
        <w:rPr>
          <w:lang w:val="en-GB"/>
        </w:rPr>
        <w:t>s (next):</w:t>
      </w:r>
    </w:p>
    <w:p w14:paraId="696F376A" w14:textId="77777777" w:rsidR="001605FB" w:rsidRDefault="001605FB" w:rsidP="001605FB">
      <w:pPr>
        <w:pStyle w:val="Lijstalinea"/>
        <w:numPr>
          <w:ilvl w:val="0"/>
          <w:numId w:val="187"/>
        </w:numPr>
        <w:rPr>
          <w:lang w:val="en-GB"/>
        </w:rPr>
      </w:pPr>
      <w:r w:rsidRPr="009E6E84">
        <w:rPr>
          <w:b/>
          <w:bCs/>
          <w:lang w:val="en-GB"/>
        </w:rPr>
        <w:t>Read uncommitted</w:t>
      </w:r>
      <w:r w:rsidRPr="001605FB">
        <w:rPr>
          <w:lang w:val="en-GB"/>
        </w:rPr>
        <w:t xml:space="preserve"> is the lowest isolation level. Long-term locks are not taken into account; it is assumed that concurrency conflicts do not occur or simply that their impact on the transactions with this isolation level are not problematic. This isolation level is typically only allowed for read-only transactions, which do not perform updates anyway. </w:t>
      </w:r>
    </w:p>
    <w:p w14:paraId="3124704D" w14:textId="7A5D5412" w:rsidR="001605FB" w:rsidRDefault="001605FB" w:rsidP="001605FB">
      <w:pPr>
        <w:pStyle w:val="Lijstalinea"/>
        <w:numPr>
          <w:ilvl w:val="0"/>
          <w:numId w:val="187"/>
        </w:numPr>
        <w:rPr>
          <w:lang w:val="en-GB"/>
        </w:rPr>
      </w:pPr>
      <w:r w:rsidRPr="009E6E84">
        <w:rPr>
          <w:b/>
          <w:bCs/>
          <w:lang w:val="en-GB"/>
        </w:rPr>
        <w:t>Read committed</w:t>
      </w:r>
      <w:r w:rsidRPr="001605FB">
        <w:rPr>
          <w:lang w:val="en-GB"/>
        </w:rPr>
        <w:t xml:space="preserve"> uses long-term write locks, but short-term read locks. In this way, a transaction is guaranteed not to read any data that are still being updated by a yet uncommitted transaction. This resolves the lost update as well as the uncommitted dependency problem. However, the inconsistent analysis problem may still occur with this isolation level, as well as nonrepeatable reads and phantom reads.</w:t>
      </w:r>
    </w:p>
    <w:p w14:paraId="4A5DFC98" w14:textId="560FCEE7" w:rsidR="009E6E84" w:rsidRDefault="009E6E84" w:rsidP="001605FB">
      <w:pPr>
        <w:pStyle w:val="Lijstalinea"/>
        <w:numPr>
          <w:ilvl w:val="0"/>
          <w:numId w:val="187"/>
        </w:numPr>
        <w:rPr>
          <w:lang w:val="en-GB"/>
        </w:rPr>
      </w:pPr>
      <w:r w:rsidRPr="009E6E84">
        <w:rPr>
          <w:b/>
          <w:bCs/>
          <w:lang w:val="en-GB"/>
        </w:rPr>
        <w:t>Repeatable read</w:t>
      </w:r>
      <w:r w:rsidRPr="009E6E84">
        <w:rPr>
          <w:lang w:val="en-GB"/>
        </w:rPr>
        <w:t xml:space="preserve"> uses both long-term read locks and write locks. Thus, a transaction can read the same row repeatedly, without interference from insert, update or delete operations by other transactions. Still, the problem of phantom reads remains unresolved with this isolation level. </w:t>
      </w:r>
    </w:p>
    <w:p w14:paraId="1C9FC250" w14:textId="5342BCB4" w:rsidR="009E6E84" w:rsidRDefault="00FE143C" w:rsidP="001605FB">
      <w:pPr>
        <w:pStyle w:val="Lijstalinea"/>
        <w:numPr>
          <w:ilvl w:val="0"/>
          <w:numId w:val="187"/>
        </w:numPr>
        <w:rPr>
          <w:lang w:val="en-GB"/>
        </w:rPr>
      </w:pPr>
      <w:r w:rsidRPr="00FE143C">
        <w:rPr>
          <w:noProof/>
          <w:lang w:val="en-GB"/>
        </w:rPr>
        <w:drawing>
          <wp:anchor distT="0" distB="0" distL="114300" distR="114300" simplePos="0" relativeHeight="251678720" behindDoc="1" locked="0" layoutInCell="1" allowOverlap="1" wp14:anchorId="4B084533" wp14:editId="56129079">
            <wp:simplePos x="0" y="0"/>
            <wp:positionH relativeFrom="margin">
              <wp:align>right</wp:align>
            </wp:positionH>
            <wp:positionV relativeFrom="paragraph">
              <wp:posOffset>417830</wp:posOffset>
            </wp:positionV>
            <wp:extent cx="4259580" cy="1346200"/>
            <wp:effectExtent l="0" t="0" r="7620" b="6350"/>
            <wp:wrapTight wrapText="bothSides">
              <wp:wrapPolygon edited="0">
                <wp:start x="0" y="0"/>
                <wp:lineTo x="0" y="21396"/>
                <wp:lineTo x="21542" y="21396"/>
                <wp:lineTo x="21542" y="0"/>
                <wp:lineTo x="0" y="0"/>
              </wp:wrapPolygon>
            </wp:wrapTight>
            <wp:docPr id="107903779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7793" name="Afbeelding 1" descr="Afbeelding met tekst, schermopname, nummer, Lettertype&#10;&#10;Automatisch gegenereerde beschrijving"/>
                    <pic:cNvPicPr/>
                  </pic:nvPicPr>
                  <pic:blipFill>
                    <a:blip r:embed="rId40">
                      <a:extLst>
                        <a:ext uri="{28A0092B-C50C-407E-A947-70E740481C1C}">
                          <a14:useLocalDpi xmlns:a14="http://schemas.microsoft.com/office/drawing/2010/main" val="0"/>
                        </a:ext>
                      </a:extLst>
                    </a:blip>
                    <a:stretch>
                      <a:fillRect/>
                    </a:stretch>
                  </pic:blipFill>
                  <pic:spPr>
                    <a:xfrm>
                      <a:off x="0" y="0"/>
                      <a:ext cx="4259580" cy="1346200"/>
                    </a:xfrm>
                    <a:prstGeom prst="rect">
                      <a:avLst/>
                    </a:prstGeom>
                  </pic:spPr>
                </pic:pic>
              </a:graphicData>
            </a:graphic>
            <wp14:sizeRelH relativeFrom="margin">
              <wp14:pctWidth>0</wp14:pctWidth>
            </wp14:sizeRelH>
            <wp14:sizeRelV relativeFrom="margin">
              <wp14:pctHeight>0</wp14:pctHeight>
            </wp14:sizeRelV>
          </wp:anchor>
        </w:drawing>
      </w:r>
      <w:r w:rsidR="009E6E84" w:rsidRPr="009E6E84">
        <w:rPr>
          <w:b/>
          <w:bCs/>
          <w:lang w:val="en-GB"/>
        </w:rPr>
        <w:t>Serializable</w:t>
      </w:r>
      <w:r w:rsidR="009E6E84" w:rsidRPr="009E6E84">
        <w:rPr>
          <w:lang w:val="en-GB"/>
        </w:rPr>
        <w:t xml:space="preserve"> is the strongest isolation level and corresponds roughly to an implementation of 2PL. Now, phantom reads are also avoided. Note that in practice, the definition of serializability in the context of isolation levels merely comes down to the absence of concurrency problems, such as nonrepeatable reads and phantom reads</w:t>
      </w:r>
    </w:p>
    <w:p w14:paraId="448F907D" w14:textId="56CF8406" w:rsidR="00FE143C" w:rsidRDefault="00FE143C" w:rsidP="00FE143C">
      <w:pPr>
        <w:pStyle w:val="Geenafstand"/>
        <w:rPr>
          <w:lang w:val="en-GB"/>
        </w:rPr>
      </w:pPr>
      <w:r w:rsidRPr="00FE143C">
        <w:rPr>
          <w:lang w:val="en-GB"/>
        </w:rPr>
        <w:lastRenderedPageBreak/>
        <w:t>Read uncommitted</w:t>
      </w:r>
      <w:r>
        <w:rPr>
          <w:lang w:val="en-GB"/>
        </w:rPr>
        <w:t>:</w:t>
      </w:r>
    </w:p>
    <w:p w14:paraId="21D452D7" w14:textId="77777777" w:rsidR="00FE143C" w:rsidRDefault="00FE143C" w:rsidP="00FE143C">
      <w:pPr>
        <w:pStyle w:val="Lijstalinea"/>
        <w:numPr>
          <w:ilvl w:val="0"/>
          <w:numId w:val="187"/>
        </w:numPr>
        <w:rPr>
          <w:lang w:val="en-GB"/>
        </w:rPr>
      </w:pPr>
      <w:r w:rsidRPr="00FE143C">
        <w:rPr>
          <w:lang w:val="en-GB"/>
        </w:rPr>
        <w:t xml:space="preserve">Lowest isolation level </w:t>
      </w:r>
    </w:p>
    <w:p w14:paraId="13F3097C" w14:textId="77777777" w:rsidR="00FE143C" w:rsidRDefault="00FE143C" w:rsidP="00FE143C">
      <w:pPr>
        <w:pStyle w:val="Lijstalinea"/>
        <w:numPr>
          <w:ilvl w:val="0"/>
          <w:numId w:val="187"/>
        </w:numPr>
        <w:rPr>
          <w:lang w:val="en-GB"/>
        </w:rPr>
      </w:pPr>
      <w:r w:rsidRPr="00FE143C">
        <w:rPr>
          <w:lang w:val="en-GB"/>
        </w:rPr>
        <w:t xml:space="preserve">Reader doesn't ask for shared lock </w:t>
      </w:r>
    </w:p>
    <w:p w14:paraId="3839C0A8" w14:textId="77777777" w:rsidR="00FE143C" w:rsidRDefault="00FE143C" w:rsidP="00FE143C">
      <w:pPr>
        <w:pStyle w:val="Lijstalinea"/>
        <w:numPr>
          <w:ilvl w:val="0"/>
          <w:numId w:val="187"/>
        </w:numPr>
        <w:rPr>
          <w:lang w:val="en-GB"/>
        </w:rPr>
      </w:pPr>
      <w:r w:rsidRPr="00FE143C">
        <w:rPr>
          <w:lang w:val="en-GB"/>
        </w:rPr>
        <w:t xml:space="preserve">Reader never in conflict with writer (that holds exclusive lock) </w:t>
      </w:r>
    </w:p>
    <w:p w14:paraId="5506A25C" w14:textId="448833D8" w:rsidR="00FE143C" w:rsidRPr="00FE143C" w:rsidRDefault="00FE143C" w:rsidP="00FE143C">
      <w:pPr>
        <w:pStyle w:val="Lijstalinea"/>
        <w:numPr>
          <w:ilvl w:val="0"/>
          <w:numId w:val="187"/>
        </w:numPr>
        <w:rPr>
          <w:lang w:val="en-GB"/>
        </w:rPr>
      </w:pPr>
      <w:r w:rsidRPr="00FE143C">
        <w:rPr>
          <w:lang w:val="en-GB"/>
        </w:rPr>
        <w:t>Reader reads uncommitted data (= dirty read)</w:t>
      </w:r>
    </w:p>
    <w:p w14:paraId="3F68E34D" w14:textId="77777777" w:rsidR="00E20C86" w:rsidRPr="00D25E8A" w:rsidRDefault="00E20C86" w:rsidP="00710506">
      <w:pPr>
        <w:rPr>
          <w:lang w:val="en-GB"/>
        </w:rPr>
      </w:pPr>
    </w:p>
    <w:p w14:paraId="29A2389B" w14:textId="183962FC" w:rsidR="00E20C86" w:rsidRDefault="009C7FF9" w:rsidP="009C7FF9">
      <w:pPr>
        <w:pStyle w:val="Geenafstand"/>
        <w:rPr>
          <w:lang w:val="en-GB"/>
        </w:rPr>
      </w:pPr>
      <w:r>
        <w:rPr>
          <w:lang w:val="en-GB"/>
        </w:rPr>
        <w:t>Read committed:</w:t>
      </w:r>
    </w:p>
    <w:p w14:paraId="41303D07" w14:textId="77777777" w:rsidR="009C7FF9" w:rsidRDefault="009C7FF9" w:rsidP="009C7FF9">
      <w:pPr>
        <w:pStyle w:val="Lijstalinea"/>
        <w:numPr>
          <w:ilvl w:val="0"/>
          <w:numId w:val="189"/>
        </w:numPr>
        <w:rPr>
          <w:lang w:val="en-GB"/>
        </w:rPr>
      </w:pPr>
      <w:r w:rsidRPr="009C7FF9">
        <w:rPr>
          <w:lang w:val="en-GB"/>
        </w:rPr>
        <w:t xml:space="preserve">Default isolation level </w:t>
      </w:r>
    </w:p>
    <w:p w14:paraId="60430025" w14:textId="77777777" w:rsidR="009C7FF9" w:rsidRDefault="009C7FF9" w:rsidP="009C7FF9">
      <w:pPr>
        <w:pStyle w:val="Lijstalinea"/>
        <w:numPr>
          <w:ilvl w:val="0"/>
          <w:numId w:val="189"/>
        </w:numPr>
        <w:rPr>
          <w:lang w:val="en-GB"/>
        </w:rPr>
      </w:pPr>
      <w:r w:rsidRPr="009C7FF9">
        <w:rPr>
          <w:lang w:val="en-GB"/>
        </w:rPr>
        <w:t xml:space="preserve">Lowest level that prevents dirty reads </w:t>
      </w:r>
    </w:p>
    <w:p w14:paraId="23F4E5D3" w14:textId="77777777" w:rsidR="009C7FF9" w:rsidRDefault="009C7FF9" w:rsidP="009C7FF9">
      <w:pPr>
        <w:pStyle w:val="Lijstalinea"/>
        <w:numPr>
          <w:ilvl w:val="0"/>
          <w:numId w:val="189"/>
        </w:numPr>
        <w:rPr>
          <w:lang w:val="en-GB"/>
        </w:rPr>
      </w:pPr>
      <w:r w:rsidRPr="009C7FF9">
        <w:rPr>
          <w:lang w:val="en-GB"/>
        </w:rPr>
        <w:t xml:space="preserve">Reader reads only committed data </w:t>
      </w:r>
    </w:p>
    <w:p w14:paraId="633604CB" w14:textId="77777777" w:rsidR="009C7FF9" w:rsidRDefault="009C7FF9" w:rsidP="009C7FF9">
      <w:pPr>
        <w:pStyle w:val="Lijstalinea"/>
        <w:numPr>
          <w:ilvl w:val="0"/>
          <w:numId w:val="189"/>
        </w:numPr>
        <w:rPr>
          <w:lang w:val="en-GB"/>
        </w:rPr>
      </w:pPr>
      <w:r w:rsidRPr="009C7FF9">
        <w:rPr>
          <w:lang w:val="en-GB"/>
        </w:rPr>
        <w:t xml:space="preserve">Reader claims shared lock </w:t>
      </w:r>
    </w:p>
    <w:p w14:paraId="794FB20A" w14:textId="30AFCC1B" w:rsidR="009C7FF9" w:rsidRDefault="009C7FF9" w:rsidP="009C7FF9">
      <w:pPr>
        <w:pStyle w:val="Lijstalinea"/>
        <w:numPr>
          <w:ilvl w:val="0"/>
          <w:numId w:val="189"/>
        </w:numPr>
        <w:rPr>
          <w:lang w:val="en-GB"/>
        </w:rPr>
      </w:pPr>
      <w:r w:rsidRPr="009C7FF9">
        <w:rPr>
          <w:lang w:val="en-GB"/>
        </w:rPr>
        <w:t>If at that moment a writer holds an exclusive lock, reader has to wait for shared lock</w:t>
      </w:r>
    </w:p>
    <w:p w14:paraId="62B72F66" w14:textId="77777777" w:rsidR="00D22887" w:rsidRDefault="00D22887" w:rsidP="009C7FF9">
      <w:pPr>
        <w:pStyle w:val="Lijstalinea"/>
        <w:numPr>
          <w:ilvl w:val="0"/>
          <w:numId w:val="189"/>
        </w:numPr>
        <w:rPr>
          <w:lang w:val="en-GB"/>
        </w:rPr>
      </w:pPr>
      <w:r w:rsidRPr="00D22887">
        <w:rPr>
          <w:lang w:val="en-GB"/>
        </w:rPr>
        <w:t xml:space="preserve">Reader keeps shared lock until data is obtained (end of SELECT), not until end of transaction (= short-term lock) </w:t>
      </w:r>
    </w:p>
    <w:p w14:paraId="5786D62A" w14:textId="396B415C" w:rsidR="00D22887" w:rsidRDefault="00D22887" w:rsidP="00D22887">
      <w:pPr>
        <w:pStyle w:val="Lijstalinea"/>
        <w:numPr>
          <w:ilvl w:val="1"/>
          <w:numId w:val="189"/>
        </w:numPr>
        <w:rPr>
          <w:lang w:val="en-GB"/>
        </w:rPr>
      </w:pPr>
      <w:r w:rsidRPr="00D22887">
        <w:rPr>
          <w:lang w:val="en-GB"/>
        </w:rPr>
        <w:t xml:space="preserve">Reading again of data in same transaction can give different result </w:t>
      </w:r>
    </w:p>
    <w:p w14:paraId="114D7073" w14:textId="77777777" w:rsidR="00D22887" w:rsidRDefault="00D22887" w:rsidP="00D22887">
      <w:pPr>
        <w:pStyle w:val="Lijstalinea"/>
        <w:numPr>
          <w:ilvl w:val="1"/>
          <w:numId w:val="189"/>
        </w:numPr>
        <w:rPr>
          <w:lang w:val="en-GB"/>
        </w:rPr>
      </w:pPr>
      <w:r w:rsidRPr="00D22887">
        <w:rPr>
          <w:lang w:val="en-GB"/>
        </w:rPr>
        <w:t xml:space="preserve">= non-repeatable reads or inconsistent analysis </w:t>
      </w:r>
    </w:p>
    <w:p w14:paraId="0FA97993" w14:textId="231C574A" w:rsidR="00D22887" w:rsidRPr="009C7FF9" w:rsidRDefault="00D22887" w:rsidP="00D22887">
      <w:pPr>
        <w:pStyle w:val="Lijstalinea"/>
        <w:numPr>
          <w:ilvl w:val="1"/>
          <w:numId w:val="189"/>
        </w:numPr>
        <w:rPr>
          <w:lang w:val="en-GB"/>
        </w:rPr>
      </w:pPr>
      <w:r w:rsidRPr="00D22887">
        <w:rPr>
          <w:lang w:val="en-GB"/>
        </w:rPr>
        <w:t>Acceptable for many, but not all applications</w:t>
      </w:r>
    </w:p>
    <w:p w14:paraId="0932D527" w14:textId="084284E8" w:rsidR="00E20C86" w:rsidRPr="00D25E8A" w:rsidRDefault="00E20C86" w:rsidP="00710506">
      <w:pPr>
        <w:rPr>
          <w:lang w:val="en-GB"/>
        </w:rPr>
      </w:pPr>
    </w:p>
    <w:p w14:paraId="526CFCFB" w14:textId="6211398F" w:rsidR="008303D7" w:rsidRDefault="004D049C" w:rsidP="008303D7">
      <w:pPr>
        <w:pStyle w:val="Geenafstand"/>
        <w:rPr>
          <w:lang w:val="en-GB"/>
        </w:rPr>
      </w:pPr>
      <w:r w:rsidRPr="004D049C">
        <w:rPr>
          <w:noProof/>
          <w:lang w:val="en-GB"/>
        </w:rPr>
        <w:drawing>
          <wp:anchor distT="0" distB="0" distL="114300" distR="114300" simplePos="0" relativeHeight="251679744" behindDoc="1" locked="0" layoutInCell="1" allowOverlap="1" wp14:anchorId="4F5B79EC" wp14:editId="49DA0E79">
            <wp:simplePos x="0" y="0"/>
            <wp:positionH relativeFrom="margin">
              <wp:align>right</wp:align>
            </wp:positionH>
            <wp:positionV relativeFrom="paragraph">
              <wp:posOffset>12065</wp:posOffset>
            </wp:positionV>
            <wp:extent cx="2415540" cy="899160"/>
            <wp:effectExtent l="0" t="0" r="3810" b="0"/>
            <wp:wrapTight wrapText="bothSides">
              <wp:wrapPolygon edited="0">
                <wp:start x="0" y="0"/>
                <wp:lineTo x="0" y="21051"/>
                <wp:lineTo x="21464" y="21051"/>
                <wp:lineTo x="21464" y="0"/>
                <wp:lineTo x="0" y="0"/>
              </wp:wrapPolygon>
            </wp:wrapTight>
            <wp:docPr id="47518956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9565" name="Afbeelding 1" descr="Afbeelding met tekst, schermopname, Lettertype, lijn&#10;&#10;Automatisch gegenereerde beschrijving"/>
                    <pic:cNvPicPr/>
                  </pic:nvPicPr>
                  <pic:blipFill>
                    <a:blip r:embed="rId41">
                      <a:extLst>
                        <a:ext uri="{28A0092B-C50C-407E-A947-70E740481C1C}">
                          <a14:useLocalDpi xmlns:a14="http://schemas.microsoft.com/office/drawing/2010/main" val="0"/>
                        </a:ext>
                      </a:extLst>
                    </a:blip>
                    <a:stretch>
                      <a:fillRect/>
                    </a:stretch>
                  </pic:blipFill>
                  <pic:spPr>
                    <a:xfrm>
                      <a:off x="0" y="0"/>
                      <a:ext cx="2415540" cy="899160"/>
                    </a:xfrm>
                    <a:prstGeom prst="rect">
                      <a:avLst/>
                    </a:prstGeom>
                  </pic:spPr>
                </pic:pic>
              </a:graphicData>
            </a:graphic>
          </wp:anchor>
        </w:drawing>
      </w:r>
      <w:r w:rsidR="008303D7" w:rsidRPr="008303D7">
        <w:rPr>
          <w:lang w:val="en-GB"/>
        </w:rPr>
        <w:t>Repeatable read</w:t>
      </w:r>
      <w:r w:rsidR="008303D7">
        <w:rPr>
          <w:lang w:val="en-GB"/>
        </w:rPr>
        <w:t>:</w:t>
      </w:r>
    </w:p>
    <w:p w14:paraId="7580B851" w14:textId="5E574A35" w:rsidR="008303D7" w:rsidRDefault="008303D7" w:rsidP="008303D7">
      <w:pPr>
        <w:pStyle w:val="Lijstalinea"/>
        <w:numPr>
          <w:ilvl w:val="0"/>
          <w:numId w:val="190"/>
        </w:numPr>
        <w:rPr>
          <w:lang w:val="en-GB"/>
        </w:rPr>
      </w:pPr>
      <w:r w:rsidRPr="008303D7">
        <w:rPr>
          <w:lang w:val="en-GB"/>
        </w:rPr>
        <w:t xml:space="preserve">Reader claims shared lock and holds it until end of transaction (= long-term lock) </w:t>
      </w:r>
    </w:p>
    <w:p w14:paraId="197167DC" w14:textId="2C699AA0" w:rsidR="008303D7" w:rsidRDefault="008303D7" w:rsidP="008303D7">
      <w:pPr>
        <w:pStyle w:val="Lijstalinea"/>
        <w:numPr>
          <w:ilvl w:val="0"/>
          <w:numId w:val="190"/>
        </w:numPr>
        <w:rPr>
          <w:lang w:val="en-GB"/>
        </w:rPr>
      </w:pPr>
      <w:r w:rsidRPr="008303D7">
        <w:rPr>
          <w:lang w:val="en-GB"/>
        </w:rPr>
        <w:t xml:space="preserve">Other transaction can't get exclusive lock until end of transaction of reader </w:t>
      </w:r>
    </w:p>
    <w:p w14:paraId="2E14596E" w14:textId="3FC0798C" w:rsidR="008303D7" w:rsidRDefault="008303D7" w:rsidP="008303D7">
      <w:pPr>
        <w:pStyle w:val="Lijstalinea"/>
        <w:numPr>
          <w:ilvl w:val="0"/>
          <w:numId w:val="190"/>
        </w:numPr>
        <w:rPr>
          <w:lang w:val="en-GB"/>
        </w:rPr>
      </w:pPr>
      <w:r>
        <w:rPr>
          <w:lang w:val="en-GB"/>
        </w:rPr>
        <w:t>R</w:t>
      </w:r>
      <w:r w:rsidRPr="008303D7">
        <w:rPr>
          <w:lang w:val="en-GB"/>
        </w:rPr>
        <w:t xml:space="preserve">epeatable read = consistent analysis </w:t>
      </w:r>
    </w:p>
    <w:p w14:paraId="5A330431" w14:textId="0A2E9771" w:rsidR="00E20C86" w:rsidRPr="008303D7" w:rsidRDefault="008303D7" w:rsidP="008303D7">
      <w:pPr>
        <w:pStyle w:val="Lijstalinea"/>
        <w:numPr>
          <w:ilvl w:val="0"/>
          <w:numId w:val="190"/>
        </w:numPr>
        <w:rPr>
          <w:lang w:val="en-GB"/>
        </w:rPr>
      </w:pPr>
      <w:r w:rsidRPr="008303D7">
        <w:rPr>
          <w:lang w:val="en-GB"/>
        </w:rPr>
        <w:t>Also avoids lost update (possible in 1 &amp; 2) by claiming shared lock at begin transaction (using SELECT because only readers can be influenced, not writers)</w:t>
      </w:r>
    </w:p>
    <w:p w14:paraId="6CF665E1" w14:textId="6A0F2527" w:rsidR="00E20C86" w:rsidRPr="00D25E8A" w:rsidRDefault="00E20C86" w:rsidP="00710506">
      <w:pPr>
        <w:rPr>
          <w:lang w:val="en-GB"/>
        </w:rPr>
      </w:pPr>
    </w:p>
    <w:p w14:paraId="6CEB1746" w14:textId="77777777" w:rsidR="004D049C" w:rsidRDefault="004D049C" w:rsidP="004D049C">
      <w:pPr>
        <w:pStyle w:val="Geenafstand"/>
        <w:rPr>
          <w:lang w:val="en-GB"/>
        </w:rPr>
      </w:pPr>
      <w:r w:rsidRPr="004D049C">
        <w:rPr>
          <w:lang w:val="en-GB"/>
        </w:rPr>
        <w:t>Serializable</w:t>
      </w:r>
      <w:r>
        <w:rPr>
          <w:lang w:val="en-GB"/>
        </w:rPr>
        <w:t>:</w:t>
      </w:r>
    </w:p>
    <w:p w14:paraId="5328B354" w14:textId="77777777" w:rsidR="004D049C" w:rsidRDefault="004D049C" w:rsidP="004D049C">
      <w:pPr>
        <w:pStyle w:val="Lijstalinea"/>
        <w:numPr>
          <w:ilvl w:val="0"/>
          <w:numId w:val="191"/>
        </w:numPr>
        <w:rPr>
          <w:lang w:val="en-GB"/>
        </w:rPr>
      </w:pPr>
      <w:r w:rsidRPr="004D049C">
        <w:rPr>
          <w:lang w:val="en-GB"/>
        </w:rPr>
        <w:t>Repeatable read only locks rows found with first SELECT</w:t>
      </w:r>
    </w:p>
    <w:p w14:paraId="52DE62C5" w14:textId="77777777" w:rsidR="004D049C" w:rsidRDefault="004D049C" w:rsidP="004D049C">
      <w:pPr>
        <w:pStyle w:val="Lijstalinea"/>
        <w:numPr>
          <w:ilvl w:val="0"/>
          <w:numId w:val="191"/>
        </w:numPr>
        <w:rPr>
          <w:lang w:val="en-GB"/>
        </w:rPr>
      </w:pPr>
      <w:r w:rsidRPr="004D049C">
        <w:rPr>
          <w:lang w:val="en-GB"/>
        </w:rPr>
        <w:t xml:space="preserve"> Same SELECT in same transaction can give new row (added by other transactions) = phantoms </w:t>
      </w:r>
    </w:p>
    <w:p w14:paraId="125C0CE1" w14:textId="4C0ABC16" w:rsidR="004D049C" w:rsidRDefault="004D049C" w:rsidP="004D049C">
      <w:pPr>
        <w:pStyle w:val="Lijstalinea"/>
        <w:numPr>
          <w:ilvl w:val="0"/>
          <w:numId w:val="191"/>
        </w:numPr>
        <w:rPr>
          <w:lang w:val="en-GB"/>
        </w:rPr>
      </w:pPr>
      <w:r w:rsidRPr="004D049C">
        <w:rPr>
          <w:lang w:val="en-GB"/>
        </w:rPr>
        <w:t xml:space="preserve">Serializable avoids phantoms </w:t>
      </w:r>
    </w:p>
    <w:p w14:paraId="3A45C3B7" w14:textId="0323DF5A" w:rsidR="00E20C86" w:rsidRPr="004D049C" w:rsidRDefault="004D049C" w:rsidP="004D049C">
      <w:pPr>
        <w:pStyle w:val="Lijstalinea"/>
        <w:numPr>
          <w:ilvl w:val="0"/>
          <w:numId w:val="191"/>
        </w:numPr>
        <w:rPr>
          <w:lang w:val="en-GB"/>
        </w:rPr>
      </w:pPr>
      <w:r w:rsidRPr="004D049C">
        <w:rPr>
          <w:lang w:val="en-GB"/>
        </w:rPr>
        <w:t xml:space="preserve">Locks all keys (current and future) that correspond to </w:t>
      </w:r>
      <w:proofErr w:type="spellStart"/>
      <w:r w:rsidR="007E7191" w:rsidRPr="004D049C">
        <w:rPr>
          <w:lang w:val="en-GB"/>
        </w:rPr>
        <w:t>whereclause</w:t>
      </w:r>
      <w:proofErr w:type="spellEnd"/>
    </w:p>
    <w:p w14:paraId="2EE1E6BC" w14:textId="77777777" w:rsidR="00E20C86" w:rsidRPr="00D25E8A" w:rsidRDefault="00E20C86" w:rsidP="00710506">
      <w:pPr>
        <w:rPr>
          <w:lang w:val="en-GB"/>
        </w:rPr>
      </w:pPr>
    </w:p>
    <w:p w14:paraId="3CE6D878" w14:textId="174B3474" w:rsidR="00E20C86" w:rsidRDefault="00925E2A" w:rsidP="00925E2A">
      <w:pPr>
        <w:pStyle w:val="Geenafstand"/>
        <w:rPr>
          <w:lang w:val="en-GB"/>
        </w:rPr>
      </w:pPr>
      <w:r w:rsidRPr="00925E2A">
        <w:rPr>
          <w:noProof/>
          <w:lang w:val="en-GB"/>
        </w:rPr>
        <w:drawing>
          <wp:anchor distT="0" distB="0" distL="114300" distR="114300" simplePos="0" relativeHeight="251680768" behindDoc="1" locked="0" layoutInCell="1" allowOverlap="1" wp14:anchorId="6EF4FD01" wp14:editId="644F6A44">
            <wp:simplePos x="0" y="0"/>
            <wp:positionH relativeFrom="margin">
              <wp:align>right</wp:align>
            </wp:positionH>
            <wp:positionV relativeFrom="paragraph">
              <wp:posOffset>6985</wp:posOffset>
            </wp:positionV>
            <wp:extent cx="3220720" cy="1303020"/>
            <wp:effectExtent l="0" t="0" r="0" b="0"/>
            <wp:wrapTight wrapText="bothSides">
              <wp:wrapPolygon edited="0">
                <wp:start x="0" y="0"/>
                <wp:lineTo x="0" y="21158"/>
                <wp:lineTo x="21464" y="21158"/>
                <wp:lineTo x="21464" y="0"/>
                <wp:lineTo x="0" y="0"/>
              </wp:wrapPolygon>
            </wp:wrapTight>
            <wp:docPr id="186305598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5983" name="Afbeelding 1" descr="Afbeelding met tekst, schermopname, Lettertype, lijn&#10;&#10;Automatisch gegenereerde beschrijving"/>
                    <pic:cNvPicPr/>
                  </pic:nvPicPr>
                  <pic:blipFill>
                    <a:blip r:embed="rId42">
                      <a:extLst>
                        <a:ext uri="{28A0092B-C50C-407E-A947-70E740481C1C}">
                          <a14:useLocalDpi xmlns:a14="http://schemas.microsoft.com/office/drawing/2010/main" val="0"/>
                        </a:ext>
                      </a:extLst>
                    </a:blip>
                    <a:stretch>
                      <a:fillRect/>
                    </a:stretch>
                  </pic:blipFill>
                  <pic:spPr>
                    <a:xfrm>
                      <a:off x="0" y="0"/>
                      <a:ext cx="3220720" cy="1303020"/>
                    </a:xfrm>
                    <a:prstGeom prst="rect">
                      <a:avLst/>
                    </a:prstGeom>
                  </pic:spPr>
                </pic:pic>
              </a:graphicData>
            </a:graphic>
            <wp14:sizeRelH relativeFrom="margin">
              <wp14:pctWidth>0</wp14:pctWidth>
            </wp14:sizeRelH>
            <wp14:sizeRelV relativeFrom="margin">
              <wp14:pctHeight>0</wp14:pctHeight>
            </wp14:sizeRelV>
          </wp:anchor>
        </w:drawing>
      </w:r>
      <w:r w:rsidR="00D32C02">
        <w:rPr>
          <w:lang w:val="en-GB"/>
        </w:rPr>
        <w:t>Dealing with deadlocks:</w:t>
      </w:r>
    </w:p>
    <w:p w14:paraId="3153C81C" w14:textId="6EBF6707" w:rsidR="00925E2A" w:rsidRPr="00925E2A" w:rsidRDefault="00D32C02" w:rsidP="00925E2A">
      <w:pPr>
        <w:pStyle w:val="Lijstalinea"/>
        <w:numPr>
          <w:ilvl w:val="0"/>
          <w:numId w:val="192"/>
        </w:numPr>
        <w:rPr>
          <w:lang w:val="en-GB"/>
        </w:rPr>
      </w:pPr>
      <w:r w:rsidRPr="00925E2A">
        <w:rPr>
          <w:lang w:val="en-GB"/>
        </w:rPr>
        <w:t>A deadlock occurs if 2 or more transactions are waiting for one another’s’ locks to be released</w:t>
      </w:r>
    </w:p>
    <w:p w14:paraId="2E515E33" w14:textId="4C421867" w:rsidR="00475934" w:rsidRPr="00E124C2" w:rsidRDefault="00D32C02" w:rsidP="00710506">
      <w:pPr>
        <w:pStyle w:val="Lijstalinea"/>
        <w:numPr>
          <w:ilvl w:val="0"/>
          <w:numId w:val="192"/>
        </w:numPr>
        <w:rPr>
          <w:lang w:val="en-GB"/>
        </w:rPr>
      </w:pPr>
      <w:r w:rsidRPr="00925E2A">
        <w:rPr>
          <w:lang w:val="en-GB"/>
        </w:rPr>
        <w:t>Example</w:t>
      </w:r>
    </w:p>
    <w:p w14:paraId="39CAF609" w14:textId="77777777" w:rsidR="00475934" w:rsidRDefault="00475934" w:rsidP="00475934">
      <w:pPr>
        <w:pStyle w:val="Lijstalinea"/>
        <w:numPr>
          <w:ilvl w:val="0"/>
          <w:numId w:val="192"/>
        </w:numPr>
        <w:rPr>
          <w:lang w:val="en-GB"/>
        </w:rPr>
      </w:pPr>
      <w:r w:rsidRPr="00475934">
        <w:rPr>
          <w:lang w:val="en-GB"/>
        </w:rPr>
        <w:t xml:space="preserve">Deadlock prevention can be achieved by static 2PL </w:t>
      </w:r>
    </w:p>
    <w:p w14:paraId="312597C4" w14:textId="28B3B58C" w:rsidR="00475934" w:rsidRDefault="007E7191" w:rsidP="00475934">
      <w:pPr>
        <w:pStyle w:val="Lijstalinea"/>
        <w:numPr>
          <w:ilvl w:val="1"/>
          <w:numId w:val="192"/>
        </w:numPr>
        <w:rPr>
          <w:lang w:val="en-GB"/>
        </w:rPr>
      </w:pPr>
      <w:r w:rsidRPr="00475934">
        <w:rPr>
          <w:lang w:val="en-GB"/>
        </w:rPr>
        <w:t xml:space="preserve">Transaction </w:t>
      </w:r>
      <w:r w:rsidR="00475934" w:rsidRPr="00475934">
        <w:rPr>
          <w:lang w:val="en-GB"/>
        </w:rPr>
        <w:t xml:space="preserve">must acquire all its locks upon the start </w:t>
      </w:r>
    </w:p>
    <w:p w14:paraId="7DB1B075" w14:textId="77777777" w:rsidR="00475934" w:rsidRDefault="00475934" w:rsidP="00475934">
      <w:pPr>
        <w:pStyle w:val="Lijstalinea"/>
        <w:numPr>
          <w:ilvl w:val="0"/>
          <w:numId w:val="192"/>
        </w:numPr>
        <w:rPr>
          <w:lang w:val="en-GB"/>
        </w:rPr>
      </w:pPr>
      <w:r w:rsidRPr="00475934">
        <w:rPr>
          <w:lang w:val="en-GB"/>
        </w:rPr>
        <w:t xml:space="preserve">Detection and resolution </w:t>
      </w:r>
    </w:p>
    <w:p w14:paraId="6DED62A2" w14:textId="25667B03" w:rsidR="00475934" w:rsidRDefault="007E7191" w:rsidP="00475934">
      <w:pPr>
        <w:pStyle w:val="Lijstalinea"/>
        <w:numPr>
          <w:ilvl w:val="1"/>
          <w:numId w:val="192"/>
        </w:numPr>
        <w:rPr>
          <w:lang w:val="en-GB"/>
        </w:rPr>
      </w:pPr>
      <w:r w:rsidRPr="00475934">
        <w:rPr>
          <w:lang w:val="en-GB"/>
        </w:rPr>
        <w:t xml:space="preserve">Wait </w:t>
      </w:r>
      <w:r w:rsidR="00475934" w:rsidRPr="00475934">
        <w:rPr>
          <w:lang w:val="en-GB"/>
        </w:rPr>
        <w:t xml:space="preserve">for graph consisting of nodes representing active transactions and directed edges Ti → </w:t>
      </w:r>
      <w:proofErr w:type="spellStart"/>
      <w:r w:rsidR="00475934" w:rsidRPr="00475934">
        <w:rPr>
          <w:lang w:val="en-GB"/>
        </w:rPr>
        <w:t>Tj</w:t>
      </w:r>
      <w:proofErr w:type="spellEnd"/>
      <w:r w:rsidR="00475934" w:rsidRPr="00475934">
        <w:rPr>
          <w:lang w:val="en-GB"/>
        </w:rPr>
        <w:t xml:space="preserve"> for each transaction Ti that is waiting to acquire a lock currently held by transaction </w:t>
      </w:r>
      <w:proofErr w:type="spellStart"/>
      <w:r w:rsidR="00475934" w:rsidRPr="00475934">
        <w:rPr>
          <w:lang w:val="en-GB"/>
        </w:rPr>
        <w:t>Tj</w:t>
      </w:r>
      <w:proofErr w:type="spellEnd"/>
      <w:r w:rsidR="00475934" w:rsidRPr="00475934">
        <w:rPr>
          <w:lang w:val="en-GB"/>
        </w:rPr>
        <w:t xml:space="preserve"> </w:t>
      </w:r>
    </w:p>
    <w:p w14:paraId="5462A315" w14:textId="30949D99" w:rsidR="00475934" w:rsidRDefault="007E7191" w:rsidP="00475934">
      <w:pPr>
        <w:pStyle w:val="Lijstalinea"/>
        <w:numPr>
          <w:ilvl w:val="1"/>
          <w:numId w:val="192"/>
        </w:numPr>
        <w:rPr>
          <w:lang w:val="en-GB"/>
        </w:rPr>
      </w:pPr>
      <w:r w:rsidRPr="00475934">
        <w:rPr>
          <w:lang w:val="en-GB"/>
        </w:rPr>
        <w:t xml:space="preserve">Deadlock </w:t>
      </w:r>
      <w:r w:rsidR="00475934" w:rsidRPr="00475934">
        <w:rPr>
          <w:lang w:val="en-GB"/>
        </w:rPr>
        <w:t xml:space="preserve">exists if the wait for graph contains a cycle </w:t>
      </w:r>
    </w:p>
    <w:p w14:paraId="6721C274" w14:textId="46E82947" w:rsidR="00E20C86" w:rsidRPr="00475934" w:rsidRDefault="007E7191" w:rsidP="00475934">
      <w:pPr>
        <w:pStyle w:val="Lijstalinea"/>
        <w:numPr>
          <w:ilvl w:val="1"/>
          <w:numId w:val="192"/>
        </w:numPr>
        <w:rPr>
          <w:lang w:val="en-GB"/>
        </w:rPr>
      </w:pPr>
      <w:r w:rsidRPr="00475934">
        <w:rPr>
          <w:lang w:val="en-GB"/>
        </w:rPr>
        <w:t xml:space="preserve">Victim </w:t>
      </w:r>
      <w:r w:rsidR="00475934" w:rsidRPr="00475934">
        <w:rPr>
          <w:lang w:val="en-GB"/>
        </w:rPr>
        <w:t>selection</w:t>
      </w:r>
    </w:p>
    <w:p w14:paraId="195165D4" w14:textId="77777777" w:rsidR="00E20C86" w:rsidRPr="00D25E8A" w:rsidRDefault="00E20C86" w:rsidP="00710506">
      <w:pPr>
        <w:rPr>
          <w:lang w:val="en-GB"/>
        </w:rPr>
      </w:pPr>
    </w:p>
    <w:p w14:paraId="6800B366" w14:textId="50FD48B0" w:rsidR="00E20C86" w:rsidRDefault="00E124C2" w:rsidP="00E124C2">
      <w:pPr>
        <w:pStyle w:val="Geenafstand"/>
        <w:rPr>
          <w:lang w:val="en-GB"/>
        </w:rPr>
      </w:pPr>
      <w:r>
        <w:rPr>
          <w:lang w:val="en-GB"/>
        </w:rPr>
        <w:lastRenderedPageBreak/>
        <w:t>Lock granularity:</w:t>
      </w:r>
    </w:p>
    <w:p w14:paraId="0BD6AA5D" w14:textId="77777777" w:rsidR="00E124C2" w:rsidRDefault="00E124C2" w:rsidP="00E124C2">
      <w:pPr>
        <w:pStyle w:val="Lijstalinea"/>
        <w:numPr>
          <w:ilvl w:val="0"/>
          <w:numId w:val="193"/>
        </w:numPr>
        <w:rPr>
          <w:lang w:val="en-GB"/>
        </w:rPr>
      </w:pPr>
      <w:r w:rsidRPr="00E124C2">
        <w:rPr>
          <w:lang w:val="en-GB"/>
        </w:rPr>
        <w:t xml:space="preserve">Database object for locking can be a tuple, a column, a table, a tablespace, a disk block, etc. </w:t>
      </w:r>
    </w:p>
    <w:p w14:paraId="3FD4D1B9" w14:textId="398704FA" w:rsidR="00E124C2" w:rsidRDefault="00E124C2" w:rsidP="00E124C2">
      <w:pPr>
        <w:pStyle w:val="Lijstalinea"/>
        <w:numPr>
          <w:ilvl w:val="0"/>
          <w:numId w:val="193"/>
        </w:numPr>
        <w:rPr>
          <w:lang w:val="en-GB"/>
        </w:rPr>
      </w:pPr>
      <w:r w:rsidRPr="00E124C2">
        <w:rPr>
          <w:lang w:val="en-GB"/>
        </w:rPr>
        <w:t xml:space="preserve">Trade-off between locking overhead and transaction throughput </w:t>
      </w:r>
    </w:p>
    <w:p w14:paraId="1692B03A" w14:textId="16C629AD" w:rsidR="00E124C2" w:rsidRPr="00E124C2" w:rsidRDefault="00E124C2" w:rsidP="00E124C2">
      <w:pPr>
        <w:pStyle w:val="Lijstalinea"/>
        <w:numPr>
          <w:ilvl w:val="0"/>
          <w:numId w:val="193"/>
        </w:numPr>
        <w:rPr>
          <w:lang w:val="en-GB"/>
        </w:rPr>
      </w:pPr>
      <w:r w:rsidRPr="00E124C2">
        <w:rPr>
          <w:lang w:val="en-GB"/>
        </w:rPr>
        <w:t xml:space="preserve">Many </w:t>
      </w:r>
      <w:proofErr w:type="spellStart"/>
      <w:r w:rsidR="007E7191" w:rsidRPr="00E124C2">
        <w:rPr>
          <w:lang w:val="en-GB"/>
        </w:rPr>
        <w:t>dbmss</w:t>
      </w:r>
      <w:proofErr w:type="spellEnd"/>
      <w:r w:rsidR="007E7191" w:rsidRPr="00E124C2">
        <w:rPr>
          <w:lang w:val="en-GB"/>
        </w:rPr>
        <w:t xml:space="preserve"> </w:t>
      </w:r>
      <w:r w:rsidRPr="00E124C2">
        <w:rPr>
          <w:lang w:val="en-GB"/>
        </w:rPr>
        <w:t>provide the option to have the optimal granularity level determined by the database system</w:t>
      </w:r>
    </w:p>
    <w:p w14:paraId="5FBEB2F8" w14:textId="77777777" w:rsidR="00E20C86" w:rsidRPr="00D25E8A" w:rsidRDefault="00E20C86" w:rsidP="00710506">
      <w:pPr>
        <w:rPr>
          <w:lang w:val="en-GB"/>
        </w:rPr>
      </w:pPr>
    </w:p>
    <w:p w14:paraId="2D41F7E0" w14:textId="183F4EA5" w:rsidR="00E20C86" w:rsidRDefault="001F5AF1" w:rsidP="001F5AF1">
      <w:pPr>
        <w:pStyle w:val="Geenafstand"/>
        <w:rPr>
          <w:lang w:val="en-GB"/>
        </w:rPr>
      </w:pPr>
      <w:r>
        <w:rPr>
          <w:lang w:val="en-GB"/>
        </w:rPr>
        <w:t>Back-up mechanism:</w:t>
      </w:r>
    </w:p>
    <w:p w14:paraId="7F705AEE" w14:textId="77777777" w:rsidR="001F5AF1" w:rsidRDefault="001F5AF1" w:rsidP="001F5AF1">
      <w:pPr>
        <w:pStyle w:val="Lijstalinea"/>
        <w:numPr>
          <w:ilvl w:val="0"/>
          <w:numId w:val="194"/>
        </w:numPr>
        <w:rPr>
          <w:lang w:val="en-GB"/>
        </w:rPr>
      </w:pPr>
      <w:r w:rsidRPr="001F5AF1">
        <w:rPr>
          <w:lang w:val="en-GB"/>
        </w:rPr>
        <w:t xml:space="preserve">NEVER use OS backup for a database because </w:t>
      </w:r>
    </w:p>
    <w:p w14:paraId="28FE5B42" w14:textId="77777777" w:rsidR="001F5AF1" w:rsidRDefault="001F5AF1" w:rsidP="001F5AF1">
      <w:pPr>
        <w:pStyle w:val="Lijstalinea"/>
        <w:numPr>
          <w:ilvl w:val="0"/>
          <w:numId w:val="194"/>
        </w:numPr>
        <w:rPr>
          <w:lang w:val="en-GB"/>
        </w:rPr>
      </w:pPr>
      <w:r w:rsidRPr="001F5AF1">
        <w:rPr>
          <w:lang w:val="en-GB"/>
        </w:rPr>
        <w:t xml:space="preserve">Only single or very few database files → incremental backup impossible </w:t>
      </w:r>
    </w:p>
    <w:p w14:paraId="5E5041F7" w14:textId="77777777" w:rsidR="001F5AF1" w:rsidRDefault="001F5AF1" w:rsidP="001F5AF1">
      <w:pPr>
        <w:pStyle w:val="Lijstalinea"/>
        <w:numPr>
          <w:ilvl w:val="0"/>
          <w:numId w:val="194"/>
        </w:numPr>
        <w:rPr>
          <w:lang w:val="en-GB"/>
        </w:rPr>
      </w:pPr>
      <w:r w:rsidRPr="001F5AF1">
        <w:rPr>
          <w:lang w:val="en-GB"/>
        </w:rPr>
        <w:t xml:space="preserve">Data and logfiles are always open </w:t>
      </w:r>
    </w:p>
    <w:p w14:paraId="56F3418A" w14:textId="77777777" w:rsidR="001F5AF1" w:rsidRDefault="001F5AF1" w:rsidP="001F5AF1">
      <w:pPr>
        <w:pStyle w:val="Lijstalinea"/>
        <w:numPr>
          <w:ilvl w:val="0"/>
          <w:numId w:val="194"/>
        </w:numPr>
        <w:rPr>
          <w:lang w:val="en-GB"/>
        </w:rPr>
      </w:pPr>
      <w:r w:rsidRPr="001F5AF1">
        <w:rPr>
          <w:lang w:val="en-GB"/>
        </w:rPr>
        <w:t xml:space="preserve">Due to running transactions data is inconsistent after restore </w:t>
      </w:r>
    </w:p>
    <w:p w14:paraId="01FC25B5" w14:textId="0E225A6A" w:rsidR="001F5AF1" w:rsidRDefault="001F5AF1" w:rsidP="001F5AF1">
      <w:pPr>
        <w:pStyle w:val="Lijstalinea"/>
        <w:numPr>
          <w:ilvl w:val="0"/>
          <w:numId w:val="194"/>
        </w:numPr>
        <w:rPr>
          <w:lang w:val="en-GB"/>
        </w:rPr>
      </w:pPr>
      <w:r w:rsidRPr="001F5AF1">
        <w:rPr>
          <w:lang w:val="en-GB"/>
        </w:rPr>
        <w:t>Use backup tools provided by database vendor: e.g. Microsoft BACKUP command</w:t>
      </w:r>
    </w:p>
    <w:p w14:paraId="7297FBFF" w14:textId="77777777" w:rsidR="006A585B" w:rsidRDefault="006A585B" w:rsidP="001F5AF1">
      <w:pPr>
        <w:pStyle w:val="Lijstalinea"/>
        <w:numPr>
          <w:ilvl w:val="0"/>
          <w:numId w:val="194"/>
        </w:numPr>
        <w:rPr>
          <w:lang w:val="en-GB"/>
        </w:rPr>
      </w:pPr>
      <w:r w:rsidRPr="006A585B">
        <w:rPr>
          <w:lang w:val="en-GB"/>
        </w:rPr>
        <w:t xml:space="preserve">On a regular basis the data and logfiles are automatically copied to a safe location </w:t>
      </w:r>
    </w:p>
    <w:p w14:paraId="007CF8A1" w14:textId="77777777" w:rsidR="006A585B" w:rsidRDefault="006A585B" w:rsidP="006A585B">
      <w:pPr>
        <w:pStyle w:val="Lijstalinea"/>
        <w:numPr>
          <w:ilvl w:val="1"/>
          <w:numId w:val="194"/>
        </w:numPr>
        <w:rPr>
          <w:lang w:val="en-GB"/>
        </w:rPr>
      </w:pPr>
      <w:r w:rsidRPr="006A585B">
        <w:rPr>
          <w:lang w:val="en-GB"/>
        </w:rPr>
        <w:t xml:space="preserve">Without stopping the system </w:t>
      </w:r>
    </w:p>
    <w:p w14:paraId="48EA083C" w14:textId="19CD9FED" w:rsidR="006A585B" w:rsidRDefault="006A585B" w:rsidP="006A585B">
      <w:pPr>
        <w:pStyle w:val="Lijstalinea"/>
        <w:numPr>
          <w:ilvl w:val="1"/>
          <w:numId w:val="194"/>
        </w:numPr>
        <w:rPr>
          <w:lang w:val="en-GB"/>
        </w:rPr>
      </w:pPr>
      <w:r w:rsidRPr="006A585B">
        <w:rPr>
          <w:lang w:val="en-GB"/>
        </w:rPr>
        <w:t xml:space="preserve">Copies are kept on offline storage </w:t>
      </w:r>
    </w:p>
    <w:p w14:paraId="4988F100" w14:textId="77777777" w:rsidR="00E462A7" w:rsidRDefault="006A585B" w:rsidP="001F5AF1">
      <w:pPr>
        <w:pStyle w:val="Lijstalinea"/>
        <w:numPr>
          <w:ilvl w:val="0"/>
          <w:numId w:val="194"/>
        </w:numPr>
        <w:rPr>
          <w:lang w:val="en-GB"/>
        </w:rPr>
      </w:pPr>
      <w:r w:rsidRPr="006A585B">
        <w:rPr>
          <w:lang w:val="en-GB"/>
        </w:rPr>
        <w:t xml:space="preserve">2 approaches </w:t>
      </w:r>
    </w:p>
    <w:p w14:paraId="22587B02" w14:textId="6BA58FC2" w:rsidR="00E462A7" w:rsidRDefault="006A585B" w:rsidP="00E462A7">
      <w:pPr>
        <w:pStyle w:val="Lijstalinea"/>
        <w:numPr>
          <w:ilvl w:val="1"/>
          <w:numId w:val="194"/>
        </w:numPr>
        <w:rPr>
          <w:lang w:val="en-GB"/>
        </w:rPr>
      </w:pPr>
      <w:r w:rsidRPr="006A585B">
        <w:rPr>
          <w:lang w:val="en-GB"/>
        </w:rPr>
        <w:t xml:space="preserve">Complete back-up or Incremental back-up </w:t>
      </w:r>
    </w:p>
    <w:p w14:paraId="051F1231" w14:textId="3E5FB9AE" w:rsidR="00E462A7" w:rsidRDefault="006A585B" w:rsidP="00E462A7">
      <w:pPr>
        <w:pStyle w:val="Lijstalinea"/>
        <w:numPr>
          <w:ilvl w:val="1"/>
          <w:numId w:val="194"/>
        </w:numPr>
        <w:rPr>
          <w:lang w:val="en-GB"/>
        </w:rPr>
      </w:pPr>
      <w:r w:rsidRPr="006A585B">
        <w:rPr>
          <w:lang w:val="en-GB"/>
        </w:rPr>
        <w:t xml:space="preserve">Possible backup strategy: full </w:t>
      </w:r>
      <w:r w:rsidR="00D8784D" w:rsidRPr="006A585B">
        <w:rPr>
          <w:lang w:val="en-GB"/>
        </w:rPr>
        <w:t>back up</w:t>
      </w:r>
      <w:r w:rsidRPr="006A585B">
        <w:rPr>
          <w:lang w:val="en-GB"/>
        </w:rPr>
        <w:t xml:space="preserve"> on Sunday night, incremental backup on other nights; </w:t>
      </w:r>
    </w:p>
    <w:p w14:paraId="6BB3E112" w14:textId="08B439EE" w:rsidR="006A585B" w:rsidRPr="001F5AF1" w:rsidRDefault="006A585B" w:rsidP="00E462A7">
      <w:pPr>
        <w:pStyle w:val="Lijstalinea"/>
        <w:numPr>
          <w:ilvl w:val="1"/>
          <w:numId w:val="194"/>
        </w:numPr>
        <w:rPr>
          <w:lang w:val="en-GB"/>
        </w:rPr>
      </w:pPr>
      <w:r w:rsidRPr="006A585B">
        <w:rPr>
          <w:lang w:val="en-GB"/>
        </w:rPr>
        <w:t>Restore: last full backup + subsequent incremental backups, can be very time-consuming =&gt; All work of current day is lost!</w:t>
      </w:r>
    </w:p>
    <w:p w14:paraId="63DD1EF2" w14:textId="77777777" w:rsidR="00E20C86" w:rsidRPr="00D25E8A" w:rsidRDefault="00E20C86" w:rsidP="00710506">
      <w:pPr>
        <w:rPr>
          <w:lang w:val="en-GB"/>
        </w:rPr>
      </w:pPr>
    </w:p>
    <w:p w14:paraId="506DD0A5" w14:textId="77777777" w:rsidR="00E20C86" w:rsidRPr="00D25E8A" w:rsidRDefault="00E20C86" w:rsidP="00710506">
      <w:pPr>
        <w:rPr>
          <w:lang w:val="en-GB"/>
        </w:rPr>
      </w:pPr>
    </w:p>
    <w:p w14:paraId="77961CDB" w14:textId="77777777" w:rsidR="00E20C86" w:rsidRPr="00D25E8A" w:rsidRDefault="00E20C86" w:rsidP="00710506">
      <w:pPr>
        <w:rPr>
          <w:lang w:val="en-GB"/>
        </w:rPr>
      </w:pPr>
    </w:p>
    <w:p w14:paraId="619C87C2" w14:textId="77777777" w:rsidR="00E20C86" w:rsidRPr="00D25E8A" w:rsidRDefault="00E20C86" w:rsidP="00710506">
      <w:pPr>
        <w:rPr>
          <w:lang w:val="en-GB"/>
        </w:rPr>
      </w:pPr>
    </w:p>
    <w:p w14:paraId="244212AB" w14:textId="77777777" w:rsidR="00E20C86" w:rsidRPr="00D25E8A" w:rsidRDefault="00E20C86" w:rsidP="00710506">
      <w:pPr>
        <w:rPr>
          <w:lang w:val="en-GB"/>
        </w:rPr>
      </w:pPr>
    </w:p>
    <w:p w14:paraId="5B15287F" w14:textId="77777777" w:rsidR="00E20C86" w:rsidRPr="00D25E8A" w:rsidRDefault="00E20C86" w:rsidP="00710506">
      <w:pPr>
        <w:rPr>
          <w:lang w:val="en-GB"/>
        </w:rPr>
      </w:pPr>
    </w:p>
    <w:p w14:paraId="2B7C8B8E" w14:textId="77777777" w:rsidR="00E20C86" w:rsidRPr="00D25E8A" w:rsidRDefault="00E20C86" w:rsidP="00710506">
      <w:pPr>
        <w:rPr>
          <w:lang w:val="en-GB"/>
        </w:rPr>
      </w:pPr>
    </w:p>
    <w:p w14:paraId="503C5086" w14:textId="77777777" w:rsidR="00E20C86" w:rsidRPr="00D25E8A" w:rsidRDefault="00E20C86" w:rsidP="00710506">
      <w:pPr>
        <w:rPr>
          <w:lang w:val="en-GB"/>
        </w:rPr>
      </w:pPr>
    </w:p>
    <w:p w14:paraId="114E950D" w14:textId="77777777" w:rsidR="00E20C86" w:rsidRPr="00D25E8A" w:rsidRDefault="00E20C86" w:rsidP="00710506">
      <w:pPr>
        <w:rPr>
          <w:lang w:val="en-GB"/>
        </w:rPr>
      </w:pPr>
    </w:p>
    <w:p w14:paraId="614326C2" w14:textId="77777777" w:rsidR="00E20C86" w:rsidRPr="00D25E8A" w:rsidRDefault="00E20C86" w:rsidP="00710506">
      <w:pPr>
        <w:rPr>
          <w:lang w:val="en-GB"/>
        </w:rPr>
      </w:pPr>
    </w:p>
    <w:p w14:paraId="00A07EE2" w14:textId="77777777" w:rsidR="00E20C86" w:rsidRPr="00D25E8A" w:rsidRDefault="00E20C86" w:rsidP="00710506">
      <w:pPr>
        <w:rPr>
          <w:lang w:val="en-GB"/>
        </w:rPr>
      </w:pPr>
    </w:p>
    <w:p w14:paraId="5F32963E" w14:textId="77777777" w:rsidR="00E20C86" w:rsidRPr="00D25E8A" w:rsidRDefault="00E20C86" w:rsidP="00710506">
      <w:pPr>
        <w:rPr>
          <w:lang w:val="en-GB"/>
        </w:rPr>
      </w:pPr>
    </w:p>
    <w:p w14:paraId="3F287202" w14:textId="77777777" w:rsidR="00E20C86" w:rsidRPr="00D25E8A" w:rsidRDefault="00E20C86" w:rsidP="00710506">
      <w:pPr>
        <w:rPr>
          <w:lang w:val="en-GB"/>
        </w:rPr>
      </w:pPr>
    </w:p>
    <w:p w14:paraId="62426A50" w14:textId="77777777" w:rsidR="00E20C86" w:rsidRPr="00D25E8A" w:rsidRDefault="00E20C86" w:rsidP="00710506">
      <w:pPr>
        <w:rPr>
          <w:lang w:val="en-GB"/>
        </w:rPr>
      </w:pPr>
    </w:p>
    <w:p w14:paraId="6AC48088" w14:textId="77777777" w:rsidR="00E20C86" w:rsidRPr="00D25E8A" w:rsidRDefault="00E20C86" w:rsidP="00710506">
      <w:pPr>
        <w:rPr>
          <w:lang w:val="en-GB"/>
        </w:rPr>
      </w:pPr>
    </w:p>
    <w:p w14:paraId="4ED80D6C" w14:textId="77777777" w:rsidR="00E20C86" w:rsidRPr="00D25E8A" w:rsidRDefault="00E20C86" w:rsidP="00710506">
      <w:pPr>
        <w:rPr>
          <w:lang w:val="en-GB"/>
        </w:rPr>
      </w:pPr>
    </w:p>
    <w:p w14:paraId="60B43E7F" w14:textId="77777777" w:rsidR="00E20C86" w:rsidRPr="00D25E8A" w:rsidRDefault="00E20C86" w:rsidP="00710506">
      <w:pPr>
        <w:rPr>
          <w:lang w:val="en-GB"/>
        </w:rPr>
      </w:pPr>
    </w:p>
    <w:p w14:paraId="721E9780" w14:textId="77777777" w:rsidR="00E20C86" w:rsidRPr="00D25E8A" w:rsidRDefault="00E20C86" w:rsidP="00710506">
      <w:pPr>
        <w:rPr>
          <w:lang w:val="en-GB"/>
        </w:rPr>
      </w:pPr>
    </w:p>
    <w:p w14:paraId="1143BD25" w14:textId="77777777" w:rsidR="00E20C86" w:rsidRPr="00D25E8A" w:rsidRDefault="00E20C86" w:rsidP="00710506">
      <w:pPr>
        <w:rPr>
          <w:lang w:val="en-GB"/>
        </w:rPr>
      </w:pPr>
    </w:p>
    <w:p w14:paraId="3CEA6F72" w14:textId="77777777" w:rsidR="00E20C86" w:rsidRPr="00D25E8A" w:rsidRDefault="00E20C86" w:rsidP="00710506">
      <w:pPr>
        <w:rPr>
          <w:lang w:val="en-GB"/>
        </w:rPr>
      </w:pPr>
    </w:p>
    <w:p w14:paraId="1D18E472" w14:textId="77777777" w:rsidR="00E20C86" w:rsidRPr="00D25E8A" w:rsidRDefault="00E20C86" w:rsidP="00710506">
      <w:pPr>
        <w:rPr>
          <w:lang w:val="en-GB"/>
        </w:rPr>
      </w:pPr>
    </w:p>
    <w:p w14:paraId="38B4844A" w14:textId="77777777" w:rsidR="00E20C86" w:rsidRPr="00D25E8A" w:rsidRDefault="00E20C86" w:rsidP="00710506">
      <w:pPr>
        <w:rPr>
          <w:lang w:val="en-GB"/>
        </w:rPr>
      </w:pPr>
    </w:p>
    <w:p w14:paraId="472624D4" w14:textId="77777777" w:rsidR="00E20C86" w:rsidRPr="00D25E8A" w:rsidRDefault="00E20C86" w:rsidP="00710506">
      <w:pPr>
        <w:rPr>
          <w:lang w:val="en-GB"/>
        </w:rPr>
      </w:pPr>
    </w:p>
    <w:p w14:paraId="7AF5E045" w14:textId="77777777" w:rsidR="00E20C86" w:rsidRPr="00D25E8A" w:rsidRDefault="00E20C86" w:rsidP="00710506">
      <w:pPr>
        <w:rPr>
          <w:lang w:val="en-GB"/>
        </w:rPr>
      </w:pPr>
    </w:p>
    <w:p w14:paraId="33CBB877" w14:textId="77777777" w:rsidR="00E20C86" w:rsidRPr="00710506" w:rsidRDefault="00E20C86" w:rsidP="00710506">
      <w:pPr>
        <w:rPr>
          <w:lang w:val="en-GB"/>
        </w:rPr>
      </w:pPr>
    </w:p>
    <w:p w14:paraId="41E88423" w14:textId="76CDBFBE" w:rsidR="00E83B5F" w:rsidRDefault="00C70AFC" w:rsidP="00E83B5F">
      <w:pPr>
        <w:pStyle w:val="Kop1"/>
      </w:pPr>
      <w:bookmarkStart w:id="28" w:name="_Toc186116569"/>
      <w:r>
        <w:lastRenderedPageBreak/>
        <w:t xml:space="preserve">Hoofdstuk 7: </w:t>
      </w:r>
      <w:proofErr w:type="spellStart"/>
      <w:r w:rsidR="00E83B5F">
        <w:t>Datawarehousing</w:t>
      </w:r>
      <w:bookmarkEnd w:id="28"/>
      <w:proofErr w:type="spellEnd"/>
    </w:p>
    <w:p w14:paraId="44C54418" w14:textId="7D846ADD" w:rsidR="00E83B5F" w:rsidRDefault="00E83B5F" w:rsidP="00E83B5F">
      <w:pPr>
        <w:pStyle w:val="Kop2"/>
      </w:pPr>
      <w:bookmarkStart w:id="29" w:name="_Toc186116570"/>
      <w:r>
        <w:t>Design</w:t>
      </w:r>
      <w:bookmarkEnd w:id="29"/>
    </w:p>
    <w:p w14:paraId="5E898A37" w14:textId="0034BA28" w:rsidR="00E83B5F" w:rsidRDefault="007D7F0D" w:rsidP="000E39C6">
      <w:pPr>
        <w:pStyle w:val="Geenafstand"/>
      </w:pPr>
      <w:r w:rsidRPr="007D7F0D">
        <w:rPr>
          <w:noProof/>
        </w:rPr>
        <w:drawing>
          <wp:anchor distT="0" distB="0" distL="114300" distR="114300" simplePos="0" relativeHeight="251658240" behindDoc="1" locked="0" layoutInCell="1" allowOverlap="1" wp14:anchorId="4AAABFA5" wp14:editId="35A4061A">
            <wp:simplePos x="0" y="0"/>
            <wp:positionH relativeFrom="margin">
              <wp:align>right</wp:align>
            </wp:positionH>
            <wp:positionV relativeFrom="paragraph">
              <wp:posOffset>8890</wp:posOffset>
            </wp:positionV>
            <wp:extent cx="3148965" cy="1354455"/>
            <wp:effectExtent l="0" t="0" r="0" b="0"/>
            <wp:wrapTight wrapText="bothSides">
              <wp:wrapPolygon edited="0">
                <wp:start x="0" y="0"/>
                <wp:lineTo x="0" y="21266"/>
                <wp:lineTo x="21430" y="21266"/>
                <wp:lineTo x="21430" y="0"/>
                <wp:lineTo x="0" y="0"/>
              </wp:wrapPolygon>
            </wp:wrapTight>
            <wp:docPr id="1604030484" name="Afbeelding 1" descr="Afbeelding met tekst, diagram, Pla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30484" name="Afbeelding 1" descr="Afbeelding met tekst, diagram, Plan, Lettertype&#10;&#10;Automatisch gegenereerde beschrijving"/>
                    <pic:cNvPicPr/>
                  </pic:nvPicPr>
                  <pic:blipFill>
                    <a:blip r:embed="rId43">
                      <a:extLst>
                        <a:ext uri="{28A0092B-C50C-407E-A947-70E740481C1C}">
                          <a14:useLocalDpi xmlns:a14="http://schemas.microsoft.com/office/drawing/2010/main" val="0"/>
                        </a:ext>
                      </a:extLst>
                    </a:blip>
                    <a:stretch>
                      <a:fillRect/>
                    </a:stretch>
                  </pic:blipFill>
                  <pic:spPr>
                    <a:xfrm>
                      <a:off x="0" y="0"/>
                      <a:ext cx="3148965" cy="1354455"/>
                    </a:xfrm>
                    <a:prstGeom prst="rect">
                      <a:avLst/>
                    </a:prstGeom>
                  </pic:spPr>
                </pic:pic>
              </a:graphicData>
            </a:graphic>
            <wp14:sizeRelH relativeFrom="margin">
              <wp14:pctWidth>0</wp14:pctWidth>
            </wp14:sizeRelH>
            <wp14:sizeRelV relativeFrom="margin">
              <wp14:pctHeight>0</wp14:pctHeight>
            </wp14:sizeRelV>
          </wp:anchor>
        </w:drawing>
      </w:r>
      <w:r w:rsidR="000E39C6" w:rsidRPr="000E39C6">
        <w:t xml:space="preserve">DWH </w:t>
      </w:r>
      <w:proofErr w:type="spellStart"/>
      <w:r w:rsidR="000E39C6" w:rsidRPr="000E39C6">
        <w:t>components</w:t>
      </w:r>
      <w:proofErr w:type="spellEnd"/>
      <w:r w:rsidR="000E39C6">
        <w:t>:</w:t>
      </w:r>
    </w:p>
    <w:p w14:paraId="2DB0B4EF" w14:textId="4C1C6B19" w:rsidR="000E39C6" w:rsidRDefault="007D7F0D" w:rsidP="007D7F0D">
      <w:pPr>
        <w:pStyle w:val="Lijstalinea"/>
        <w:numPr>
          <w:ilvl w:val="0"/>
          <w:numId w:val="120"/>
        </w:numPr>
      </w:pPr>
      <w:r>
        <w:t>Het is zodanig toegankelijk dat zelf de poetsvrouw een rapport zou kunnen trekken.</w:t>
      </w:r>
    </w:p>
    <w:p w14:paraId="7BB9EC03" w14:textId="00D66048" w:rsidR="007D7F0D" w:rsidRDefault="007D7F0D" w:rsidP="007D7F0D">
      <w:pPr>
        <w:pStyle w:val="Lijstalinea"/>
        <w:numPr>
          <w:ilvl w:val="0"/>
          <w:numId w:val="120"/>
        </w:numPr>
      </w:pPr>
      <w:r>
        <w:t>Datawarehouse metadata mag je vergeten</w:t>
      </w:r>
    </w:p>
    <w:p w14:paraId="0D9DB53F" w14:textId="77777777" w:rsidR="000E39C6" w:rsidRDefault="000E39C6" w:rsidP="000E39C6"/>
    <w:p w14:paraId="6550F9B3" w14:textId="0ABB880C" w:rsidR="000E39C6" w:rsidRDefault="008A2559" w:rsidP="008A2559">
      <w:pPr>
        <w:pStyle w:val="Geenafstand"/>
      </w:pPr>
      <w:r w:rsidRPr="008A2559">
        <w:rPr>
          <w:noProof/>
        </w:rPr>
        <w:drawing>
          <wp:anchor distT="0" distB="0" distL="114300" distR="114300" simplePos="0" relativeHeight="251659264" behindDoc="1" locked="0" layoutInCell="1" allowOverlap="1" wp14:anchorId="68CAF6E5" wp14:editId="42403F32">
            <wp:simplePos x="0" y="0"/>
            <wp:positionH relativeFrom="margin">
              <wp:align>right</wp:align>
            </wp:positionH>
            <wp:positionV relativeFrom="paragraph">
              <wp:posOffset>163195</wp:posOffset>
            </wp:positionV>
            <wp:extent cx="3201035" cy="1701800"/>
            <wp:effectExtent l="0" t="0" r="0" b="0"/>
            <wp:wrapTight wrapText="bothSides">
              <wp:wrapPolygon edited="0">
                <wp:start x="0" y="0"/>
                <wp:lineTo x="0" y="21278"/>
                <wp:lineTo x="21467" y="21278"/>
                <wp:lineTo x="21467" y="0"/>
                <wp:lineTo x="0" y="0"/>
              </wp:wrapPolygon>
            </wp:wrapTight>
            <wp:docPr id="1328841992"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41992" name="Afbeelding 1" descr="Afbeelding met tekst, schermopname, Lettertype, diagram&#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3201035" cy="1701800"/>
                    </a:xfrm>
                    <a:prstGeom prst="rect">
                      <a:avLst/>
                    </a:prstGeom>
                  </pic:spPr>
                </pic:pic>
              </a:graphicData>
            </a:graphic>
            <wp14:sizeRelH relativeFrom="margin">
              <wp14:pctWidth>0</wp14:pctWidth>
            </wp14:sizeRelH>
            <wp14:sizeRelV relativeFrom="margin">
              <wp14:pctHeight>0</wp14:pctHeight>
            </wp14:sizeRelV>
          </wp:anchor>
        </w:drawing>
      </w:r>
      <w:r w:rsidRPr="008A2559">
        <w:t xml:space="preserve">DWH &amp; Data </w:t>
      </w:r>
      <w:proofErr w:type="spellStart"/>
      <w:r w:rsidRPr="008A2559">
        <w:t>mar</w:t>
      </w:r>
      <w:r w:rsidR="003E0183">
        <w:t>ts</w:t>
      </w:r>
      <w:proofErr w:type="spellEnd"/>
      <w:r>
        <w:t>:</w:t>
      </w:r>
    </w:p>
    <w:p w14:paraId="7A90E5CC" w14:textId="0A6EECD8" w:rsidR="008A2559" w:rsidRDefault="0018491D" w:rsidP="000E39C6">
      <w:r>
        <w:t xml:space="preserve">Bepaalde </w:t>
      </w:r>
      <w:proofErr w:type="spellStart"/>
      <w:r>
        <w:t>datamarkts</w:t>
      </w:r>
      <w:proofErr w:type="spellEnd"/>
      <w:r>
        <w:t xml:space="preserve"> die klaarstaan voor bepaalde acties zoals ‘</w:t>
      </w:r>
      <w:proofErr w:type="spellStart"/>
      <w:r>
        <w:t>storesalesdat</w:t>
      </w:r>
      <w:proofErr w:type="spellEnd"/>
      <w:r>
        <w:t>’ of ‘</w:t>
      </w:r>
      <w:proofErr w:type="spellStart"/>
      <w:r>
        <w:t>history</w:t>
      </w:r>
      <w:proofErr w:type="spellEnd"/>
      <w:r>
        <w:t xml:space="preserve"> data’</w:t>
      </w:r>
    </w:p>
    <w:p w14:paraId="779392CD" w14:textId="77777777" w:rsidR="000E39C6" w:rsidRDefault="000E39C6" w:rsidP="000E39C6"/>
    <w:p w14:paraId="7A0748D3" w14:textId="77777777" w:rsidR="006E2541" w:rsidRPr="006E2541" w:rsidRDefault="006E2541" w:rsidP="006E2541"/>
    <w:p w14:paraId="7791AC10" w14:textId="77777777" w:rsidR="006E2541" w:rsidRDefault="006E2541" w:rsidP="006E2541">
      <w:pPr>
        <w:pStyle w:val="Geenafstand"/>
        <w:rPr>
          <w:lang w:val="en-GB"/>
        </w:rPr>
      </w:pPr>
      <w:r w:rsidRPr="006E2541">
        <w:rPr>
          <w:lang w:val="en-GB"/>
        </w:rPr>
        <w:t xml:space="preserve">Why a data mart? </w:t>
      </w:r>
    </w:p>
    <w:p w14:paraId="645CBA02" w14:textId="6EA04FF1" w:rsidR="00630F9C" w:rsidRPr="00630F9C" w:rsidRDefault="00630F9C" w:rsidP="00630F9C">
      <w:pPr>
        <w:pStyle w:val="Lijstalinea"/>
        <w:numPr>
          <w:ilvl w:val="0"/>
          <w:numId w:val="126"/>
        </w:numPr>
      </w:pPr>
      <w:r w:rsidRPr="00630F9C">
        <w:t xml:space="preserve">Gebruikers toegang geven tot de gegevens die ze het vaakst analyseren </w:t>
      </w:r>
    </w:p>
    <w:p w14:paraId="5458BF88" w14:textId="399A033C" w:rsidR="00630F9C" w:rsidRPr="00630F9C" w:rsidRDefault="00630F9C" w:rsidP="00630F9C">
      <w:pPr>
        <w:pStyle w:val="Lijstalinea"/>
        <w:numPr>
          <w:ilvl w:val="0"/>
          <w:numId w:val="126"/>
        </w:numPr>
      </w:pPr>
      <w:r w:rsidRPr="00630F9C">
        <w:t xml:space="preserve">Gegevens aanbieden op een manier die overeenkomt met het collectieve beeld van een groep gebruikers op een afdeling of een groep gebruikers in hetzelfde bedrijfsproces </w:t>
      </w:r>
    </w:p>
    <w:p w14:paraId="6BB8B851" w14:textId="3B8E85E8" w:rsidR="00630F9C" w:rsidRPr="00630F9C" w:rsidRDefault="00630F9C" w:rsidP="00630F9C">
      <w:pPr>
        <w:pStyle w:val="Lijstalinea"/>
        <w:numPr>
          <w:ilvl w:val="0"/>
          <w:numId w:val="126"/>
        </w:numPr>
      </w:pPr>
      <w:r w:rsidRPr="00630F9C">
        <w:t xml:space="preserve">Om de responstijd te verbeteren door lagere datavolumes aan te bieden </w:t>
      </w:r>
    </w:p>
    <w:p w14:paraId="2883FB8E" w14:textId="73F574BA" w:rsidR="00630F9C" w:rsidRPr="00630F9C" w:rsidRDefault="00630F9C" w:rsidP="00630F9C">
      <w:pPr>
        <w:pStyle w:val="Lijstalinea"/>
        <w:numPr>
          <w:ilvl w:val="0"/>
          <w:numId w:val="126"/>
        </w:numPr>
      </w:pPr>
      <w:r w:rsidRPr="00630F9C">
        <w:t>Gegevens aanbieden in een formaat dat past bij de tools die eindgebruikers gebruiken (OLAP</w:t>
      </w:r>
      <w:r w:rsidR="00DD11E8">
        <w:t xml:space="preserve"> (</w:t>
      </w:r>
      <w:r w:rsidR="007E7191">
        <w:t xml:space="preserve">online </w:t>
      </w:r>
      <w:r w:rsidRPr="00630F9C">
        <w:t xml:space="preserve">, datamining tools) </w:t>
      </w:r>
    </w:p>
    <w:p w14:paraId="6A564170" w14:textId="36FC4915" w:rsidR="00630F9C" w:rsidRPr="00630F9C" w:rsidRDefault="00630F9C" w:rsidP="00630F9C">
      <w:pPr>
        <w:pStyle w:val="Lijstalinea"/>
        <w:numPr>
          <w:ilvl w:val="0"/>
          <w:numId w:val="126"/>
        </w:numPr>
      </w:pPr>
      <w:r w:rsidRPr="00630F9C">
        <w:t>Reductie van complexiteit in het ETL</w:t>
      </w:r>
      <w:r w:rsidR="001E1F73">
        <w:t xml:space="preserve"> (</w:t>
      </w:r>
      <w:proofErr w:type="spellStart"/>
      <w:r w:rsidR="001E1F73">
        <w:t>Extraction</w:t>
      </w:r>
      <w:proofErr w:type="spellEnd"/>
      <w:r w:rsidR="001E1F73">
        <w:t>, Transaction, Load)</w:t>
      </w:r>
      <w:r w:rsidRPr="00630F9C">
        <w:t xml:space="preserve"> proces </w:t>
      </w:r>
    </w:p>
    <w:p w14:paraId="23A14D53" w14:textId="0CC9A515" w:rsidR="000E39C6" w:rsidRDefault="00630F9C" w:rsidP="00630F9C">
      <w:pPr>
        <w:pStyle w:val="Lijstalinea"/>
        <w:numPr>
          <w:ilvl w:val="0"/>
          <w:numId w:val="126"/>
        </w:numPr>
      </w:pPr>
      <w:r w:rsidRPr="00630F9C">
        <w:t xml:space="preserve">Vermindering van kosten in tegenstelling tot het opzetten van een compleet DWH </w:t>
      </w:r>
    </w:p>
    <w:p w14:paraId="716EF1B3" w14:textId="4D2143A4" w:rsidR="00B11D7D" w:rsidRDefault="00B11D7D" w:rsidP="00630F9C">
      <w:pPr>
        <w:pStyle w:val="Lijstalinea"/>
        <w:numPr>
          <w:ilvl w:val="0"/>
          <w:numId w:val="126"/>
        </w:numPr>
      </w:pPr>
      <w:r>
        <w:t xml:space="preserve">Je kan bepaalde users bepaalde rechten geven en ook interne </w:t>
      </w:r>
      <w:r w:rsidR="0040480A">
        <w:t>databanken aanmaken dat enkel bepaalde leden/het hele bedrijf kan gebruiken en niet meerdere bedrijven.</w:t>
      </w:r>
    </w:p>
    <w:p w14:paraId="21584475" w14:textId="77777777" w:rsidR="0040480A" w:rsidRDefault="0040480A" w:rsidP="0040480A"/>
    <w:p w14:paraId="6036E244" w14:textId="457A03B7" w:rsidR="007805E5" w:rsidRPr="007805E5" w:rsidRDefault="002218D6" w:rsidP="007805E5">
      <w:pPr>
        <w:pStyle w:val="Geenafstand"/>
      </w:pPr>
      <w:r>
        <w:t>Design of a D</w:t>
      </w:r>
      <w:r w:rsidR="000555EC">
        <w:t>WH:</w:t>
      </w:r>
    </w:p>
    <w:p w14:paraId="1CFC5E12" w14:textId="77777777" w:rsidR="007805E5" w:rsidRDefault="007805E5" w:rsidP="007805E5">
      <w:pPr>
        <w:numPr>
          <w:ilvl w:val="1"/>
          <w:numId w:val="128"/>
        </w:numPr>
      </w:pPr>
      <w:r>
        <w:t xml:space="preserve">2 ontwikkelingsmethoden </w:t>
      </w:r>
    </w:p>
    <w:p w14:paraId="6EF1C85C" w14:textId="2F319A62" w:rsidR="007805E5" w:rsidRDefault="007805E5" w:rsidP="007805E5">
      <w:pPr>
        <w:numPr>
          <w:ilvl w:val="1"/>
          <w:numId w:val="128"/>
        </w:numPr>
      </w:pPr>
      <w:proofErr w:type="spellStart"/>
      <w:r>
        <w:t>Inmon</w:t>
      </w:r>
      <w:proofErr w:type="spellEnd"/>
      <w:r>
        <w:t xml:space="preserve"> </w:t>
      </w:r>
    </w:p>
    <w:p w14:paraId="4CA066C2" w14:textId="070AA24F" w:rsidR="007805E5" w:rsidRDefault="007805E5" w:rsidP="007805E5">
      <w:pPr>
        <w:numPr>
          <w:ilvl w:val="1"/>
          <w:numId w:val="128"/>
        </w:numPr>
      </w:pPr>
      <w:proofErr w:type="spellStart"/>
      <w:r>
        <w:t>Kimball</w:t>
      </w:r>
      <w:proofErr w:type="spellEnd"/>
      <w:r>
        <w:t xml:space="preserve"> </w:t>
      </w:r>
    </w:p>
    <w:p w14:paraId="40930BB3" w14:textId="18B1A26C" w:rsidR="007805E5" w:rsidRDefault="007805E5" w:rsidP="007805E5">
      <w:pPr>
        <w:numPr>
          <w:ilvl w:val="1"/>
          <w:numId w:val="128"/>
        </w:numPr>
      </w:pPr>
      <w:proofErr w:type="spellStart"/>
      <w:r>
        <w:t>Inmon</w:t>
      </w:r>
      <w:proofErr w:type="spellEnd"/>
      <w:r>
        <w:t xml:space="preserve"> en </w:t>
      </w:r>
      <w:proofErr w:type="spellStart"/>
      <w:r>
        <w:t>Kimball</w:t>
      </w:r>
      <w:proofErr w:type="spellEnd"/>
      <w:r>
        <w:t xml:space="preserve"> zijn de '</w:t>
      </w:r>
      <w:proofErr w:type="spellStart"/>
      <w:r>
        <w:t>godfathers</w:t>
      </w:r>
      <w:proofErr w:type="spellEnd"/>
      <w:r>
        <w:t xml:space="preserve">' van het DWH, maar ze zitten niet op dezelfde lijn als het gaat om hoe een datawarehouse eruit moet zien. </w:t>
      </w:r>
    </w:p>
    <w:p w14:paraId="55D2F9BC" w14:textId="71B0C074" w:rsidR="007805E5" w:rsidRPr="007805E5" w:rsidRDefault="007805E5" w:rsidP="007805E5">
      <w:pPr>
        <w:numPr>
          <w:ilvl w:val="1"/>
          <w:numId w:val="128"/>
        </w:numPr>
      </w:pPr>
      <w:r>
        <w:t>In deze cursus volgen we de '</w:t>
      </w:r>
      <w:proofErr w:type="spellStart"/>
      <w:r>
        <w:t>Kimball</w:t>
      </w:r>
      <w:proofErr w:type="spellEnd"/>
      <w:r>
        <w:t>' - benadering.</w:t>
      </w:r>
    </w:p>
    <w:p w14:paraId="60EDB27F" w14:textId="77777777" w:rsidR="00670AEC" w:rsidRDefault="00670AEC" w:rsidP="0040480A"/>
    <w:p w14:paraId="4ACA0C15" w14:textId="1BEC3968" w:rsidR="00AD10B9" w:rsidRPr="00AD10B9" w:rsidRDefault="00670AEC" w:rsidP="00765559">
      <w:pPr>
        <w:pStyle w:val="Geenafstand"/>
      </w:pPr>
      <w:proofErr w:type="spellStart"/>
      <w:r>
        <w:t>Inmon</w:t>
      </w:r>
      <w:proofErr w:type="spellEnd"/>
      <w:r>
        <w:t>:</w:t>
      </w:r>
    </w:p>
    <w:p w14:paraId="443E552D" w14:textId="77777777" w:rsidR="00AD10B9" w:rsidRPr="00765559" w:rsidRDefault="00AD10B9" w:rsidP="00765559">
      <w:pPr>
        <w:pStyle w:val="Lijstalinea"/>
        <w:numPr>
          <w:ilvl w:val="0"/>
          <w:numId w:val="129"/>
        </w:numPr>
        <w:rPr>
          <w:lang w:val="en-GB"/>
        </w:rPr>
      </w:pPr>
      <w:r w:rsidRPr="00765559">
        <w:rPr>
          <w:lang w:val="en-GB"/>
        </w:rPr>
        <w:t xml:space="preserve">An Inmon DWH is a normalised database </w:t>
      </w:r>
    </w:p>
    <w:p w14:paraId="26566721" w14:textId="394326A2" w:rsidR="00AD10B9" w:rsidRPr="00765559" w:rsidRDefault="00AD10B9" w:rsidP="00765559">
      <w:pPr>
        <w:pStyle w:val="Lijstalinea"/>
        <w:numPr>
          <w:ilvl w:val="0"/>
          <w:numId w:val="129"/>
        </w:numPr>
        <w:rPr>
          <w:lang w:val="en-GB"/>
        </w:rPr>
      </w:pPr>
      <w:r w:rsidRPr="00765559">
        <w:rPr>
          <w:lang w:val="en-GB"/>
        </w:rPr>
        <w:t xml:space="preserve">Creation of a data model based on all </w:t>
      </w:r>
      <w:r w:rsidRPr="00765559">
        <w:rPr>
          <w:b/>
          <w:bCs/>
          <w:lang w:val="en-GB"/>
        </w:rPr>
        <w:t xml:space="preserve">data </w:t>
      </w:r>
      <w:r w:rsidRPr="00765559">
        <w:rPr>
          <w:lang w:val="en-GB"/>
        </w:rPr>
        <w:t xml:space="preserve">of the organisation; </w:t>
      </w:r>
    </w:p>
    <w:p w14:paraId="4D1BB044" w14:textId="77777777" w:rsidR="00765559" w:rsidRPr="00765559" w:rsidRDefault="00AD10B9" w:rsidP="00765559">
      <w:pPr>
        <w:pStyle w:val="Lijstalinea"/>
        <w:numPr>
          <w:ilvl w:val="0"/>
          <w:numId w:val="129"/>
        </w:numPr>
        <w:rPr>
          <w:b/>
          <w:bCs/>
          <w:lang w:val="en-GB"/>
        </w:rPr>
      </w:pPr>
      <w:r w:rsidRPr="00765559">
        <w:rPr>
          <w:b/>
          <w:bCs/>
          <w:lang w:val="en-GB"/>
        </w:rPr>
        <w:t xml:space="preserve">An Inmon DWH is </w:t>
      </w:r>
      <w:proofErr w:type="spellStart"/>
      <w:r w:rsidRPr="00765559">
        <w:rPr>
          <w:b/>
          <w:bCs/>
          <w:lang w:val="en-GB"/>
        </w:rPr>
        <w:t>modeled</w:t>
      </w:r>
      <w:proofErr w:type="spellEnd"/>
      <w:r w:rsidRPr="00765559">
        <w:rPr>
          <w:b/>
          <w:bCs/>
          <w:lang w:val="en-GB"/>
        </w:rPr>
        <w:t xml:space="preserve"> based on relationships between data that are stable over time rather than based on variable processes (</w:t>
      </w:r>
      <w:proofErr w:type="spellStart"/>
      <w:r w:rsidRPr="00765559">
        <w:rPr>
          <w:b/>
          <w:bCs/>
          <w:lang w:val="en-GB"/>
        </w:rPr>
        <w:t>cfr</w:t>
      </w:r>
      <w:proofErr w:type="spellEnd"/>
      <w:r w:rsidRPr="00765559">
        <w:rPr>
          <w:b/>
          <w:bCs/>
          <w:lang w:val="en-GB"/>
        </w:rPr>
        <w:t xml:space="preserve">. Kimball: see further). </w:t>
      </w:r>
    </w:p>
    <w:p w14:paraId="5BBF3747" w14:textId="5546599C" w:rsidR="00AD10B9" w:rsidRPr="00AD10B9" w:rsidRDefault="00AD10B9" w:rsidP="00765559">
      <w:pPr>
        <w:pStyle w:val="Lijstalinea"/>
        <w:numPr>
          <w:ilvl w:val="1"/>
          <w:numId w:val="129"/>
        </w:numPr>
      </w:pPr>
      <w:r w:rsidRPr="00765559">
        <w:rPr>
          <w:lang w:val="en-GB"/>
        </w:rPr>
        <w:t xml:space="preserve">E.g. </w:t>
      </w:r>
      <w:r w:rsidR="007E7191" w:rsidRPr="00765559">
        <w:rPr>
          <w:lang w:val="en-GB"/>
        </w:rPr>
        <w:t xml:space="preserve">An </w:t>
      </w:r>
      <w:r w:rsidRPr="00765559">
        <w:rPr>
          <w:lang w:val="en-GB"/>
        </w:rPr>
        <w:t xml:space="preserve">address consists of a street name, a house number possibly with an addition, a postcode and a place name. No matter how you work or what business you are in, the above is always true. </w:t>
      </w:r>
      <w:r w:rsidRPr="00AD10B9">
        <w:t xml:space="preserve">An </w:t>
      </w:r>
      <w:proofErr w:type="spellStart"/>
      <w:r w:rsidRPr="00AD10B9">
        <w:t>address</w:t>
      </w:r>
      <w:proofErr w:type="spellEnd"/>
      <w:r w:rsidRPr="00AD10B9">
        <w:t xml:space="preserve"> is </w:t>
      </w:r>
      <w:proofErr w:type="spellStart"/>
      <w:r w:rsidRPr="00AD10B9">
        <w:t>an</w:t>
      </w:r>
      <w:proofErr w:type="spellEnd"/>
      <w:r w:rsidRPr="00AD10B9">
        <w:t xml:space="preserve"> </w:t>
      </w:r>
      <w:proofErr w:type="spellStart"/>
      <w:r w:rsidRPr="00AD10B9">
        <w:t>address</w:t>
      </w:r>
      <w:proofErr w:type="spellEnd"/>
      <w:r w:rsidRPr="00AD10B9">
        <w:t xml:space="preserve">. </w:t>
      </w:r>
    </w:p>
    <w:p w14:paraId="51B873E9" w14:textId="77777777" w:rsidR="00AD10B9" w:rsidRPr="00AD10B9" w:rsidRDefault="00AD10B9" w:rsidP="00AD10B9"/>
    <w:p w14:paraId="2CC63CE2" w14:textId="77777777" w:rsidR="000E39C6" w:rsidRPr="007805E5" w:rsidRDefault="000E39C6" w:rsidP="000E39C6"/>
    <w:p w14:paraId="441A670F" w14:textId="63889B5A" w:rsidR="000E3479" w:rsidRPr="000E3479" w:rsidRDefault="000E3479" w:rsidP="000E3479">
      <w:pPr>
        <w:pStyle w:val="Geenafstand"/>
      </w:pPr>
      <w:proofErr w:type="spellStart"/>
      <w:r>
        <w:lastRenderedPageBreak/>
        <w:t>Kimball</w:t>
      </w:r>
      <w:proofErr w:type="spellEnd"/>
      <w:r>
        <w:t>:</w:t>
      </w:r>
    </w:p>
    <w:p w14:paraId="43F088B6" w14:textId="77777777" w:rsidR="000E3479" w:rsidRPr="000E3479" w:rsidRDefault="000E3479" w:rsidP="000E3479">
      <w:pPr>
        <w:numPr>
          <w:ilvl w:val="1"/>
          <w:numId w:val="131"/>
        </w:numPr>
        <w:rPr>
          <w:lang w:val="en-GB"/>
        </w:rPr>
      </w:pPr>
      <w:r w:rsidRPr="000E3479">
        <w:rPr>
          <w:lang w:val="en-GB"/>
        </w:rPr>
        <w:t xml:space="preserve">Normalizing leads to many different tables. </w:t>
      </w:r>
    </w:p>
    <w:p w14:paraId="7DB974EC" w14:textId="77777777" w:rsidR="000E3479" w:rsidRPr="000E3479" w:rsidRDefault="000E3479" w:rsidP="000E3479">
      <w:pPr>
        <w:numPr>
          <w:ilvl w:val="1"/>
          <w:numId w:val="131"/>
        </w:numPr>
        <w:rPr>
          <w:lang w:val="en-GB"/>
        </w:rPr>
      </w:pPr>
      <w:r w:rsidRPr="000E3479">
        <w:rPr>
          <w:lang w:val="en-GB"/>
        </w:rPr>
        <w:t xml:space="preserve">This makes query writing complex, and it often causes poor query performance. </w:t>
      </w:r>
    </w:p>
    <w:p w14:paraId="4EC77486" w14:textId="77777777" w:rsidR="000E3479" w:rsidRPr="000E3479" w:rsidRDefault="000E3479" w:rsidP="000E3479">
      <w:pPr>
        <w:numPr>
          <w:ilvl w:val="1"/>
          <w:numId w:val="131"/>
        </w:numPr>
        <w:rPr>
          <w:lang w:val="en-GB"/>
        </w:rPr>
      </w:pPr>
      <w:r w:rsidRPr="000E3479">
        <w:rPr>
          <w:lang w:val="en-GB"/>
        </w:rPr>
        <w:t xml:space="preserve">Dimensional </w:t>
      </w:r>
      <w:proofErr w:type="spellStart"/>
      <w:r w:rsidRPr="000E3479">
        <w:rPr>
          <w:lang w:val="en-GB"/>
        </w:rPr>
        <w:t>modeling</w:t>
      </w:r>
      <w:proofErr w:type="spellEnd"/>
      <w:r w:rsidRPr="000E3479">
        <w:rPr>
          <w:lang w:val="en-GB"/>
        </w:rPr>
        <w:t xml:space="preserve"> is a way of database design that attempts to eliminate these shortcomings. </w:t>
      </w:r>
    </w:p>
    <w:p w14:paraId="54CE1D02" w14:textId="77777777" w:rsidR="000E3479" w:rsidRPr="000E3479" w:rsidRDefault="000E3479" w:rsidP="000E3479">
      <w:pPr>
        <w:numPr>
          <w:ilvl w:val="1"/>
          <w:numId w:val="131"/>
        </w:numPr>
        <w:rPr>
          <w:lang w:val="en-GB"/>
        </w:rPr>
      </w:pPr>
      <w:r w:rsidRPr="000E3479">
        <w:rPr>
          <w:lang w:val="en-GB"/>
        </w:rPr>
        <w:t xml:space="preserve">The starting point is that the database is given a primarily read-only (OLTP) workload. For a database with an OLTP workload, dimensional </w:t>
      </w:r>
      <w:proofErr w:type="spellStart"/>
      <w:r w:rsidRPr="000E3479">
        <w:rPr>
          <w:lang w:val="en-GB"/>
        </w:rPr>
        <w:t>modeling</w:t>
      </w:r>
      <w:proofErr w:type="spellEnd"/>
      <w:r w:rsidRPr="000E3479">
        <w:rPr>
          <w:lang w:val="en-GB"/>
        </w:rPr>
        <w:t xml:space="preserve"> is not appropriate. </w:t>
      </w:r>
    </w:p>
    <w:p w14:paraId="023BB7E3" w14:textId="77777777" w:rsidR="000E3479" w:rsidRPr="000E3479" w:rsidRDefault="000E3479" w:rsidP="000E3479">
      <w:pPr>
        <w:numPr>
          <w:ilvl w:val="1"/>
          <w:numId w:val="131"/>
        </w:numPr>
        <w:rPr>
          <w:lang w:val="en-GB"/>
        </w:rPr>
      </w:pPr>
      <w:r w:rsidRPr="000E3479">
        <w:rPr>
          <w:b/>
          <w:bCs/>
          <w:lang w:val="en-GB"/>
        </w:rPr>
        <w:t xml:space="preserve">Dimensional </w:t>
      </w:r>
      <w:proofErr w:type="spellStart"/>
      <w:r w:rsidRPr="000E3479">
        <w:rPr>
          <w:b/>
          <w:bCs/>
          <w:lang w:val="en-GB"/>
        </w:rPr>
        <w:t>modeling</w:t>
      </w:r>
      <w:proofErr w:type="spellEnd"/>
      <w:r w:rsidRPr="000E3479">
        <w:rPr>
          <w:b/>
          <w:bCs/>
          <w:lang w:val="en-GB"/>
        </w:rPr>
        <w:t xml:space="preserve"> </w:t>
      </w:r>
      <w:r w:rsidRPr="000E3479">
        <w:rPr>
          <w:lang w:val="en-GB"/>
        </w:rPr>
        <w:t xml:space="preserve">leads to a database with a so-called </w:t>
      </w:r>
      <w:r w:rsidRPr="000E3479">
        <w:rPr>
          <w:b/>
          <w:bCs/>
          <w:lang w:val="en-GB"/>
        </w:rPr>
        <w:t>star model</w:t>
      </w:r>
      <w:r w:rsidRPr="000E3479">
        <w:rPr>
          <w:lang w:val="en-GB"/>
        </w:rPr>
        <w:t xml:space="preserve">. </w:t>
      </w:r>
    </w:p>
    <w:p w14:paraId="480A30FE" w14:textId="77777777" w:rsidR="000E3479" w:rsidRPr="000E3479" w:rsidRDefault="000E3479" w:rsidP="000E3479">
      <w:pPr>
        <w:numPr>
          <w:ilvl w:val="1"/>
          <w:numId w:val="131"/>
        </w:numPr>
        <w:rPr>
          <w:lang w:val="en-GB"/>
        </w:rPr>
      </w:pPr>
      <w:r w:rsidRPr="000E3479">
        <w:rPr>
          <w:lang w:val="en-GB"/>
        </w:rPr>
        <w:t xml:space="preserve">A database consisting of only one star model contains information about one process within an organization. A database that sticks to one star is called a </w:t>
      </w:r>
      <w:proofErr w:type="spellStart"/>
      <w:r w:rsidRPr="000E3479">
        <w:rPr>
          <w:lang w:val="en-GB"/>
        </w:rPr>
        <w:t>datamart</w:t>
      </w:r>
      <w:proofErr w:type="spellEnd"/>
      <w:r w:rsidRPr="000E3479">
        <w:rPr>
          <w:lang w:val="en-GB"/>
        </w:rPr>
        <w:t xml:space="preserve">. </w:t>
      </w:r>
    </w:p>
    <w:p w14:paraId="4A065C96" w14:textId="7F8C7B22" w:rsidR="000E3479" w:rsidRPr="000E3479" w:rsidRDefault="000E3479" w:rsidP="000E3479">
      <w:pPr>
        <w:numPr>
          <w:ilvl w:val="1"/>
          <w:numId w:val="131"/>
        </w:numPr>
        <w:rPr>
          <w:lang w:val="en-GB"/>
        </w:rPr>
      </w:pPr>
      <w:r w:rsidRPr="000E3479">
        <w:rPr>
          <w:b/>
          <w:bCs/>
          <w:lang w:val="en-GB"/>
        </w:rPr>
        <w:t xml:space="preserve">In Kimball's theory, the data warehouse is the collection of </w:t>
      </w:r>
      <w:proofErr w:type="spellStart"/>
      <w:r w:rsidRPr="000E3479">
        <w:rPr>
          <w:b/>
          <w:bCs/>
          <w:lang w:val="en-GB"/>
        </w:rPr>
        <w:t>all star</w:t>
      </w:r>
      <w:proofErr w:type="spellEnd"/>
      <w:r w:rsidRPr="000E3479">
        <w:rPr>
          <w:b/>
          <w:bCs/>
          <w:lang w:val="en-GB"/>
        </w:rPr>
        <w:t xml:space="preserve"> models, which in turn describe all business processes and thus describe the entire organization. </w:t>
      </w:r>
    </w:p>
    <w:p w14:paraId="711ACEF1" w14:textId="1E90B2DB" w:rsidR="000E3479" w:rsidRPr="000E3479" w:rsidRDefault="000E3479" w:rsidP="000E3479">
      <w:pPr>
        <w:numPr>
          <w:ilvl w:val="1"/>
          <w:numId w:val="130"/>
        </w:numPr>
        <w:rPr>
          <w:lang w:val="en-GB"/>
        </w:rPr>
      </w:pPr>
    </w:p>
    <w:p w14:paraId="3083C361" w14:textId="214CBA76" w:rsidR="000E39C6" w:rsidRPr="000E3479" w:rsidRDefault="00091043" w:rsidP="007B3F72">
      <w:pPr>
        <w:pStyle w:val="Geenafstand"/>
        <w:rPr>
          <w:lang w:val="en-GB"/>
        </w:rPr>
      </w:pPr>
      <w:r w:rsidRPr="00091043">
        <w:rPr>
          <w:noProof/>
          <w:lang w:val="en-GB"/>
        </w:rPr>
        <w:drawing>
          <wp:anchor distT="0" distB="0" distL="114300" distR="114300" simplePos="0" relativeHeight="251660288" behindDoc="1" locked="0" layoutInCell="1" allowOverlap="1" wp14:anchorId="1380E953" wp14:editId="048545C6">
            <wp:simplePos x="0" y="0"/>
            <wp:positionH relativeFrom="margin">
              <wp:posOffset>3368463</wp:posOffset>
            </wp:positionH>
            <wp:positionV relativeFrom="paragraph">
              <wp:posOffset>5080</wp:posOffset>
            </wp:positionV>
            <wp:extent cx="2810933" cy="1621927"/>
            <wp:effectExtent l="0" t="0" r="8890" b="0"/>
            <wp:wrapTight wrapText="bothSides">
              <wp:wrapPolygon edited="0">
                <wp:start x="0" y="0"/>
                <wp:lineTo x="0" y="21312"/>
                <wp:lineTo x="21522" y="21312"/>
                <wp:lineTo x="21522" y="0"/>
                <wp:lineTo x="0" y="0"/>
              </wp:wrapPolygon>
            </wp:wrapTight>
            <wp:docPr id="477013846"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13846" name="Afbeelding 1" descr="Afbeelding met tekst, schermopname, lijn, Lettertype&#10;&#10;Automatisch gegenereerde beschrijving"/>
                    <pic:cNvPicPr/>
                  </pic:nvPicPr>
                  <pic:blipFill>
                    <a:blip r:embed="rId45">
                      <a:extLst>
                        <a:ext uri="{28A0092B-C50C-407E-A947-70E740481C1C}">
                          <a14:useLocalDpi xmlns:a14="http://schemas.microsoft.com/office/drawing/2010/main" val="0"/>
                        </a:ext>
                      </a:extLst>
                    </a:blip>
                    <a:stretch>
                      <a:fillRect/>
                    </a:stretch>
                  </pic:blipFill>
                  <pic:spPr>
                    <a:xfrm>
                      <a:off x="0" y="0"/>
                      <a:ext cx="2810933" cy="1621927"/>
                    </a:xfrm>
                    <a:prstGeom prst="rect">
                      <a:avLst/>
                    </a:prstGeom>
                  </pic:spPr>
                </pic:pic>
              </a:graphicData>
            </a:graphic>
          </wp:anchor>
        </w:drawing>
      </w:r>
      <w:r w:rsidR="007B3F72">
        <w:rPr>
          <w:lang w:val="en-GB"/>
        </w:rPr>
        <w:t>Star schema:</w:t>
      </w:r>
    </w:p>
    <w:p w14:paraId="007191D2" w14:textId="207F1E95" w:rsidR="00091043" w:rsidRPr="00091043" w:rsidRDefault="007B3F72" w:rsidP="00091043">
      <w:pPr>
        <w:pStyle w:val="Lijstalinea"/>
        <w:numPr>
          <w:ilvl w:val="0"/>
          <w:numId w:val="132"/>
        </w:numPr>
        <w:rPr>
          <w:lang w:val="en-GB"/>
        </w:rPr>
      </w:pPr>
      <w:r w:rsidRPr="00091043">
        <w:rPr>
          <w:lang w:val="en-GB"/>
        </w:rPr>
        <w:t xml:space="preserve">A Star schema is a logical structure that has </w:t>
      </w:r>
      <w:r w:rsidRPr="00091043">
        <w:rPr>
          <w:b/>
          <w:bCs/>
          <w:lang w:val="en-GB"/>
        </w:rPr>
        <w:t>a fact table</w:t>
      </w:r>
      <w:r w:rsidRPr="00091043">
        <w:rPr>
          <w:lang w:val="en-GB"/>
        </w:rPr>
        <w:t xml:space="preserve"> (containing factual data) in the </w:t>
      </w:r>
      <w:proofErr w:type="spellStart"/>
      <w:r w:rsidRPr="00091043">
        <w:rPr>
          <w:lang w:val="en-GB"/>
        </w:rPr>
        <w:t>center</w:t>
      </w:r>
      <w:proofErr w:type="spellEnd"/>
      <w:r w:rsidRPr="00091043">
        <w:rPr>
          <w:lang w:val="en-GB"/>
        </w:rPr>
        <w:t xml:space="preserve">, </w:t>
      </w:r>
      <w:r w:rsidRPr="00091043">
        <w:rPr>
          <w:b/>
          <w:bCs/>
          <w:lang w:val="en-GB"/>
        </w:rPr>
        <w:t>surrounded by</w:t>
      </w:r>
      <w:r w:rsidRPr="00091043">
        <w:rPr>
          <w:lang w:val="en-GB"/>
        </w:rPr>
        <w:t xml:space="preserve"> </w:t>
      </w:r>
      <w:r w:rsidRPr="00091043">
        <w:rPr>
          <w:b/>
          <w:bCs/>
          <w:lang w:val="en-GB"/>
        </w:rPr>
        <w:t>denormalized</w:t>
      </w:r>
      <w:r w:rsidRPr="00091043">
        <w:rPr>
          <w:lang w:val="en-GB"/>
        </w:rPr>
        <w:t xml:space="preserve"> </w:t>
      </w:r>
      <w:r w:rsidRPr="00091043">
        <w:rPr>
          <w:b/>
          <w:bCs/>
          <w:lang w:val="en-GB"/>
        </w:rPr>
        <w:t>dimension tables</w:t>
      </w:r>
      <w:r w:rsidRPr="00091043">
        <w:rPr>
          <w:lang w:val="en-GB"/>
        </w:rPr>
        <w:t xml:space="preserve"> (containing reference data).</w:t>
      </w:r>
    </w:p>
    <w:p w14:paraId="1FF3D8B1" w14:textId="77777777" w:rsidR="00091043" w:rsidRPr="00091043" w:rsidRDefault="00091043" w:rsidP="00091043">
      <w:pPr>
        <w:pStyle w:val="Default"/>
        <w:numPr>
          <w:ilvl w:val="0"/>
          <w:numId w:val="132"/>
        </w:numPr>
        <w:spacing w:after="75"/>
        <w:rPr>
          <w:sz w:val="23"/>
          <w:szCs w:val="23"/>
          <w:lang w:val="en-GB"/>
        </w:rPr>
      </w:pPr>
      <w:r w:rsidRPr="00091043">
        <w:rPr>
          <w:sz w:val="23"/>
          <w:szCs w:val="23"/>
          <w:lang w:val="en-GB"/>
        </w:rPr>
        <w:t xml:space="preserve">Natural keys from the operational system are available but not as a key in the star schema </w:t>
      </w:r>
    </w:p>
    <w:p w14:paraId="68CCC901" w14:textId="6B856654" w:rsidR="00091043" w:rsidRPr="00091043" w:rsidRDefault="00091043" w:rsidP="00091043">
      <w:pPr>
        <w:pStyle w:val="Default"/>
        <w:numPr>
          <w:ilvl w:val="0"/>
          <w:numId w:val="132"/>
        </w:numPr>
        <w:spacing w:after="75"/>
        <w:rPr>
          <w:sz w:val="23"/>
          <w:szCs w:val="23"/>
          <w:lang w:val="en-GB"/>
        </w:rPr>
      </w:pPr>
      <w:r w:rsidRPr="00091043">
        <w:rPr>
          <w:sz w:val="23"/>
          <w:szCs w:val="23"/>
          <w:lang w:val="en-GB"/>
        </w:rPr>
        <w:t xml:space="preserve">Surrogate integer keys are used instead because they are simpler and faster </w:t>
      </w:r>
    </w:p>
    <w:p w14:paraId="13742B00" w14:textId="43EE6F46" w:rsidR="00091043" w:rsidRDefault="00091043" w:rsidP="00091043">
      <w:pPr>
        <w:pStyle w:val="Default"/>
        <w:numPr>
          <w:ilvl w:val="0"/>
          <w:numId w:val="132"/>
        </w:numPr>
        <w:rPr>
          <w:sz w:val="23"/>
          <w:szCs w:val="23"/>
          <w:lang w:val="en-GB"/>
        </w:rPr>
      </w:pPr>
      <w:r w:rsidRPr="00091043">
        <w:rPr>
          <w:sz w:val="23"/>
          <w:szCs w:val="23"/>
          <w:lang w:val="en-GB"/>
        </w:rPr>
        <w:t xml:space="preserve">This way independence between OLTP and DWH is ensured </w:t>
      </w:r>
    </w:p>
    <w:p w14:paraId="1927EEE5" w14:textId="3276814F" w:rsidR="003A60C4" w:rsidRPr="00196919" w:rsidRDefault="00F5058E" w:rsidP="00196919">
      <w:pPr>
        <w:pStyle w:val="Default"/>
        <w:numPr>
          <w:ilvl w:val="0"/>
          <w:numId w:val="132"/>
        </w:numPr>
        <w:rPr>
          <w:sz w:val="23"/>
          <w:szCs w:val="23"/>
        </w:rPr>
      </w:pPr>
      <w:r w:rsidRPr="00F5058E">
        <w:rPr>
          <w:sz w:val="23"/>
          <w:szCs w:val="23"/>
        </w:rPr>
        <w:t>Efficiëntie is hier heel e</w:t>
      </w:r>
      <w:r>
        <w:rPr>
          <w:sz w:val="23"/>
          <w:szCs w:val="23"/>
        </w:rPr>
        <w:t>rg belangrijk</w:t>
      </w:r>
      <w:r w:rsidR="003A60C4">
        <w:rPr>
          <w:sz w:val="23"/>
          <w:szCs w:val="23"/>
        </w:rPr>
        <w:t>, daarom automatische nummering</w:t>
      </w:r>
    </w:p>
    <w:p w14:paraId="6264D70F" w14:textId="1346E1AF" w:rsidR="000E39C6" w:rsidRPr="00F5058E" w:rsidRDefault="000E39C6" w:rsidP="000E39C6"/>
    <w:p w14:paraId="3BAC16E7" w14:textId="2844CA9A" w:rsidR="009638B2" w:rsidRPr="009638B2" w:rsidRDefault="009638B2" w:rsidP="009638B2">
      <w:pPr>
        <w:pStyle w:val="Geenafstand"/>
      </w:pPr>
      <w:proofErr w:type="spellStart"/>
      <w:r>
        <w:t>Fact</w:t>
      </w:r>
      <w:proofErr w:type="spellEnd"/>
      <w:r>
        <w:t xml:space="preserve"> </w:t>
      </w:r>
      <w:proofErr w:type="spellStart"/>
      <w:r>
        <w:t>table</w:t>
      </w:r>
      <w:proofErr w:type="spellEnd"/>
      <w:r>
        <w:t>:</w:t>
      </w:r>
    </w:p>
    <w:p w14:paraId="53F776BB" w14:textId="77777777" w:rsidR="009638B2" w:rsidRPr="009638B2" w:rsidRDefault="009638B2" w:rsidP="009638B2">
      <w:pPr>
        <w:pStyle w:val="Lijstalinea"/>
        <w:numPr>
          <w:ilvl w:val="0"/>
          <w:numId w:val="133"/>
        </w:numPr>
        <w:rPr>
          <w:lang w:val="en-GB"/>
        </w:rPr>
      </w:pPr>
      <w:r w:rsidRPr="009638B2">
        <w:rPr>
          <w:lang w:val="en-GB"/>
        </w:rPr>
        <w:t xml:space="preserve">The fact table is the table in which quantities that make a process measurable are stored. </w:t>
      </w:r>
    </w:p>
    <w:p w14:paraId="5792C377" w14:textId="1E46117A" w:rsidR="009638B2" w:rsidRPr="009638B2" w:rsidRDefault="009638B2" w:rsidP="009638B2">
      <w:pPr>
        <w:pStyle w:val="Lijstalinea"/>
        <w:numPr>
          <w:ilvl w:val="0"/>
          <w:numId w:val="133"/>
        </w:numPr>
        <w:rPr>
          <w:lang w:val="en-GB"/>
        </w:rPr>
      </w:pPr>
      <w:r w:rsidRPr="009638B2">
        <w:rPr>
          <w:lang w:val="en-GB"/>
        </w:rPr>
        <w:t xml:space="preserve">The fact table has multiple foreign keys referring to each of the dimension tables, implementing a 1:N relationship type. </w:t>
      </w:r>
    </w:p>
    <w:p w14:paraId="34619CC6" w14:textId="258D274E" w:rsidR="009638B2" w:rsidRPr="009638B2" w:rsidRDefault="009638B2" w:rsidP="009638B2">
      <w:pPr>
        <w:pStyle w:val="Lijstalinea"/>
        <w:numPr>
          <w:ilvl w:val="0"/>
          <w:numId w:val="133"/>
        </w:numPr>
        <w:rPr>
          <w:lang w:val="en-GB"/>
        </w:rPr>
      </w:pPr>
      <w:r w:rsidRPr="009638B2">
        <w:rPr>
          <w:lang w:val="en-GB"/>
        </w:rPr>
        <w:t xml:space="preserve">The primary key of the fact table consists of the composition of all these foreign keys. </w:t>
      </w:r>
    </w:p>
    <w:p w14:paraId="1FC82B07" w14:textId="180E5D01" w:rsidR="009638B2" w:rsidRPr="009638B2" w:rsidRDefault="009638B2" w:rsidP="009638B2">
      <w:pPr>
        <w:pStyle w:val="Lijstalinea"/>
        <w:numPr>
          <w:ilvl w:val="0"/>
          <w:numId w:val="133"/>
        </w:numPr>
        <w:rPr>
          <w:lang w:val="en-GB"/>
        </w:rPr>
      </w:pPr>
      <w:r w:rsidRPr="009638B2">
        <w:rPr>
          <w:lang w:val="en-GB"/>
        </w:rPr>
        <w:t xml:space="preserve">The fact table typically contains a tuple per transaction or event (i.e., a fact) and also contains measurement data (e.g., Sales in Units and Sales in Euros). </w:t>
      </w:r>
    </w:p>
    <w:p w14:paraId="5D276FE0" w14:textId="37FE5603" w:rsidR="009638B2" w:rsidRPr="009638B2" w:rsidRDefault="009638B2" w:rsidP="009638B2">
      <w:pPr>
        <w:pStyle w:val="Lijstalinea"/>
        <w:numPr>
          <w:ilvl w:val="0"/>
          <w:numId w:val="133"/>
        </w:numPr>
        <w:rPr>
          <w:lang w:val="en-GB"/>
        </w:rPr>
      </w:pPr>
      <w:r w:rsidRPr="009638B2">
        <w:rPr>
          <w:lang w:val="en-GB"/>
        </w:rPr>
        <w:t xml:space="preserve">Important to treat fact data as read-only reference data that will not change. </w:t>
      </w:r>
    </w:p>
    <w:p w14:paraId="487F8380" w14:textId="77777777" w:rsidR="009638B2" w:rsidRDefault="009638B2" w:rsidP="000E39C6">
      <w:pPr>
        <w:rPr>
          <w:lang w:val="en-GB"/>
        </w:rPr>
      </w:pPr>
    </w:p>
    <w:p w14:paraId="673F1DED" w14:textId="66360DBA" w:rsidR="007A44CA" w:rsidRDefault="007A44CA" w:rsidP="007A44CA">
      <w:pPr>
        <w:pStyle w:val="Geenafstand"/>
        <w:rPr>
          <w:lang w:val="en-GB"/>
        </w:rPr>
      </w:pPr>
      <w:r>
        <w:rPr>
          <w:lang w:val="en-GB"/>
        </w:rPr>
        <w:t>Dimensions:</w:t>
      </w:r>
    </w:p>
    <w:p w14:paraId="79AE646E" w14:textId="77777777" w:rsidR="007A44CA" w:rsidRPr="007A44CA" w:rsidRDefault="007A44CA" w:rsidP="007A44CA">
      <w:pPr>
        <w:pStyle w:val="Lijstalinea"/>
        <w:numPr>
          <w:ilvl w:val="0"/>
          <w:numId w:val="134"/>
        </w:numPr>
        <w:rPr>
          <w:lang w:val="en-GB"/>
        </w:rPr>
      </w:pPr>
      <w:r w:rsidRPr="007A44CA">
        <w:rPr>
          <w:lang w:val="en-GB"/>
        </w:rPr>
        <w:t xml:space="preserve">Dimension tables are tables that contain the context that gives meaning to the facts. </w:t>
      </w:r>
    </w:p>
    <w:p w14:paraId="324FD675" w14:textId="37B6181F" w:rsidR="007A44CA" w:rsidRPr="007A44CA" w:rsidRDefault="007A44CA" w:rsidP="007A44CA">
      <w:pPr>
        <w:pStyle w:val="Lijstalinea"/>
        <w:numPr>
          <w:ilvl w:val="0"/>
          <w:numId w:val="133"/>
        </w:numPr>
        <w:rPr>
          <w:lang w:val="en-GB"/>
        </w:rPr>
      </w:pPr>
      <w:r w:rsidRPr="007A44CA">
        <w:rPr>
          <w:lang w:val="en-GB"/>
        </w:rPr>
        <w:t xml:space="preserve">A dimension table stores further information about each of the facts in the fact table (e.g., Time, Store, Customer, …). </w:t>
      </w:r>
    </w:p>
    <w:p w14:paraId="3BE32224" w14:textId="5E862B0C" w:rsidR="007A44CA" w:rsidRPr="007A44CA" w:rsidRDefault="007A44CA" w:rsidP="007A44CA">
      <w:pPr>
        <w:pStyle w:val="Lijstalinea"/>
        <w:numPr>
          <w:ilvl w:val="0"/>
          <w:numId w:val="133"/>
        </w:numPr>
        <w:rPr>
          <w:lang w:val="en-GB"/>
        </w:rPr>
      </w:pPr>
      <w:r w:rsidRPr="007A44CA">
        <w:rPr>
          <w:lang w:val="en-GB"/>
        </w:rPr>
        <w:t xml:space="preserve">The dimension tables contain the criteria for aggregating the measurement data and will thus be used as constraints to answer queries such as: What are the maximum sales during a particular quarter across all products, stores, and customers? What is the minimum number of units sold in store XYZ during Quarter 2 across all products? … </w:t>
      </w:r>
    </w:p>
    <w:p w14:paraId="13A19E8A" w14:textId="57E78413" w:rsidR="007A44CA" w:rsidRPr="007A44CA" w:rsidRDefault="007A44CA" w:rsidP="007A44CA">
      <w:pPr>
        <w:pStyle w:val="Lijstalinea"/>
        <w:numPr>
          <w:ilvl w:val="0"/>
          <w:numId w:val="133"/>
        </w:numPr>
        <w:rPr>
          <w:lang w:val="en-GB"/>
        </w:rPr>
      </w:pPr>
      <w:r w:rsidRPr="007A44CA">
        <w:rPr>
          <w:lang w:val="en-GB"/>
        </w:rPr>
        <w:t xml:space="preserve">To speed up report generation and avoid time-consuming joins, the dimension tables often contain denormalized data. </w:t>
      </w:r>
    </w:p>
    <w:p w14:paraId="61556192" w14:textId="77777777" w:rsidR="007A44CA" w:rsidRPr="009638B2" w:rsidRDefault="007A44CA" w:rsidP="007A44CA">
      <w:pPr>
        <w:rPr>
          <w:lang w:val="en-GB"/>
        </w:rPr>
      </w:pPr>
    </w:p>
    <w:p w14:paraId="73666BCF" w14:textId="77777777" w:rsidR="000E39C6" w:rsidRPr="009638B2" w:rsidRDefault="000E39C6" w:rsidP="000E39C6">
      <w:pPr>
        <w:rPr>
          <w:lang w:val="en-GB"/>
        </w:rPr>
      </w:pPr>
    </w:p>
    <w:p w14:paraId="0D78353E" w14:textId="77777777" w:rsidR="000E39C6" w:rsidRPr="009638B2" w:rsidRDefault="000E39C6" w:rsidP="000E39C6">
      <w:pPr>
        <w:rPr>
          <w:lang w:val="en-GB"/>
        </w:rPr>
      </w:pPr>
    </w:p>
    <w:p w14:paraId="119349C7" w14:textId="67123D9C" w:rsidR="0007288E" w:rsidRPr="0007288E" w:rsidRDefault="0007288E" w:rsidP="0007288E">
      <w:pPr>
        <w:pStyle w:val="Geenafstand"/>
        <w:rPr>
          <w:lang w:val="en-GB"/>
        </w:rPr>
      </w:pPr>
      <w:r>
        <w:rPr>
          <w:lang w:val="en-GB"/>
        </w:rPr>
        <w:lastRenderedPageBreak/>
        <w:t>Measures:</w:t>
      </w:r>
    </w:p>
    <w:p w14:paraId="5A820047" w14:textId="77777777" w:rsidR="0007288E" w:rsidRPr="0007288E" w:rsidRDefault="0007288E" w:rsidP="0007288E">
      <w:pPr>
        <w:pStyle w:val="Lijstalinea"/>
        <w:numPr>
          <w:ilvl w:val="0"/>
          <w:numId w:val="135"/>
        </w:numPr>
        <w:rPr>
          <w:lang w:val="en-GB"/>
        </w:rPr>
      </w:pPr>
      <w:r w:rsidRPr="0007288E">
        <w:rPr>
          <w:b/>
          <w:bCs/>
          <w:lang w:val="en-GB"/>
        </w:rPr>
        <w:t xml:space="preserve">Additive measures </w:t>
      </w:r>
      <w:r w:rsidRPr="0007288E">
        <w:rPr>
          <w:lang w:val="en-GB"/>
        </w:rPr>
        <w:t xml:space="preserve">can be summarized along all dimensions, using addition operators such as sum, average, etc. These are the most common type of measures encountered. E.g. Sales in Units and Sales in Euros can be meaningfully added across the Time, Store, Product, and Customer dimensions (e.g., sales per month, average sales per customer). </w:t>
      </w:r>
    </w:p>
    <w:p w14:paraId="48518B58" w14:textId="3757AB6E" w:rsidR="0007288E" w:rsidRPr="0007288E" w:rsidRDefault="0007288E" w:rsidP="0007288E">
      <w:pPr>
        <w:pStyle w:val="Lijstalinea"/>
        <w:numPr>
          <w:ilvl w:val="0"/>
          <w:numId w:val="133"/>
        </w:numPr>
        <w:rPr>
          <w:lang w:val="en-GB"/>
        </w:rPr>
      </w:pPr>
      <w:r w:rsidRPr="0007288E">
        <w:rPr>
          <w:b/>
          <w:bCs/>
          <w:lang w:val="en-GB"/>
        </w:rPr>
        <w:t xml:space="preserve">Semi-additive measures </w:t>
      </w:r>
      <w:r w:rsidRPr="0007288E">
        <w:rPr>
          <w:lang w:val="en-GB"/>
        </w:rPr>
        <w:t xml:space="preserve">can only be summarized using addition along some of the dimensions. E.g., the measure </w:t>
      </w:r>
      <w:proofErr w:type="spellStart"/>
      <w:r w:rsidRPr="0007288E">
        <w:rPr>
          <w:lang w:val="en-GB"/>
        </w:rPr>
        <w:t>inventory_quantity</w:t>
      </w:r>
      <w:proofErr w:type="spellEnd"/>
      <w:r w:rsidRPr="0007288E">
        <w:rPr>
          <w:lang w:val="en-GB"/>
        </w:rPr>
        <w:t xml:space="preserve"> cannot be added across two different time periods since the quantities may be overlapping. </w:t>
      </w:r>
    </w:p>
    <w:p w14:paraId="7B5B89DA" w14:textId="4B67794A" w:rsidR="0007288E" w:rsidRPr="0007288E" w:rsidRDefault="0007288E" w:rsidP="0007288E">
      <w:pPr>
        <w:pStyle w:val="Lijstalinea"/>
        <w:numPr>
          <w:ilvl w:val="0"/>
          <w:numId w:val="133"/>
        </w:numPr>
        <w:rPr>
          <w:lang w:val="en-GB"/>
        </w:rPr>
      </w:pPr>
      <w:r w:rsidRPr="0007288E">
        <w:rPr>
          <w:b/>
          <w:bCs/>
          <w:lang w:val="en-GB"/>
        </w:rPr>
        <w:t xml:space="preserve">Non-additive measures </w:t>
      </w:r>
      <w:r w:rsidRPr="0007288E">
        <w:rPr>
          <w:lang w:val="en-GB"/>
        </w:rPr>
        <w:t xml:space="preserve">cannot be added along any of the dimensions. Examples are product price or cost. </w:t>
      </w:r>
    </w:p>
    <w:p w14:paraId="25A99EE9" w14:textId="0ACAF3A0" w:rsidR="0007288E" w:rsidRPr="009638B2" w:rsidRDefault="000832BA" w:rsidP="000E39C6">
      <w:pPr>
        <w:rPr>
          <w:lang w:val="en-GB"/>
        </w:rPr>
      </w:pPr>
      <w:r w:rsidRPr="000832BA">
        <w:rPr>
          <w:noProof/>
          <w:lang w:val="en-GB"/>
        </w:rPr>
        <w:drawing>
          <wp:anchor distT="0" distB="0" distL="114300" distR="114300" simplePos="0" relativeHeight="251661312" behindDoc="1" locked="0" layoutInCell="1" allowOverlap="1" wp14:anchorId="0951D57F" wp14:editId="39979476">
            <wp:simplePos x="0" y="0"/>
            <wp:positionH relativeFrom="margin">
              <wp:align>right</wp:align>
            </wp:positionH>
            <wp:positionV relativeFrom="paragraph">
              <wp:posOffset>11430</wp:posOffset>
            </wp:positionV>
            <wp:extent cx="4046220" cy="2003425"/>
            <wp:effectExtent l="0" t="0" r="0" b="0"/>
            <wp:wrapTight wrapText="bothSides">
              <wp:wrapPolygon edited="0">
                <wp:start x="0" y="0"/>
                <wp:lineTo x="0" y="21360"/>
                <wp:lineTo x="21458" y="21360"/>
                <wp:lineTo x="21458" y="0"/>
                <wp:lineTo x="0" y="0"/>
              </wp:wrapPolygon>
            </wp:wrapTight>
            <wp:docPr id="638250146" name="Afbeelding 1" descr="Afbeelding met tekst, schermopnam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146" name="Afbeelding 1" descr="Afbeelding met tekst, schermopname, nummer, lijn&#10;&#10;Automatisch gegenereerde beschrijving"/>
                    <pic:cNvPicPr/>
                  </pic:nvPicPr>
                  <pic:blipFill>
                    <a:blip r:embed="rId46">
                      <a:extLst>
                        <a:ext uri="{28A0092B-C50C-407E-A947-70E740481C1C}">
                          <a14:useLocalDpi xmlns:a14="http://schemas.microsoft.com/office/drawing/2010/main" val="0"/>
                        </a:ext>
                      </a:extLst>
                    </a:blip>
                    <a:stretch>
                      <a:fillRect/>
                    </a:stretch>
                  </pic:blipFill>
                  <pic:spPr>
                    <a:xfrm>
                      <a:off x="0" y="0"/>
                      <a:ext cx="4046220" cy="2003425"/>
                    </a:xfrm>
                    <a:prstGeom prst="rect">
                      <a:avLst/>
                    </a:prstGeom>
                  </pic:spPr>
                </pic:pic>
              </a:graphicData>
            </a:graphic>
            <wp14:sizeRelH relativeFrom="margin">
              <wp14:pctWidth>0</wp14:pctWidth>
            </wp14:sizeRelH>
            <wp14:sizeRelV relativeFrom="margin">
              <wp14:pctHeight>0</wp14:pctHeight>
            </wp14:sizeRelV>
          </wp:anchor>
        </w:drawing>
      </w:r>
    </w:p>
    <w:p w14:paraId="2AE5726A" w14:textId="64BA2E2D" w:rsidR="0082624B" w:rsidRPr="0082624B" w:rsidRDefault="000832BA" w:rsidP="0082624B">
      <w:pPr>
        <w:pStyle w:val="Geenafstand"/>
        <w:rPr>
          <w:lang w:val="en-GB"/>
        </w:rPr>
      </w:pPr>
      <w:r>
        <w:rPr>
          <w:lang w:val="en-GB"/>
        </w:rPr>
        <w:t>Example</w:t>
      </w:r>
      <w:r w:rsidR="0082624B">
        <w:rPr>
          <w:lang w:val="en-GB"/>
        </w:rPr>
        <w:t xml:space="preserve"> (star schema)</w:t>
      </w:r>
      <w:r>
        <w:rPr>
          <w:lang w:val="en-GB"/>
        </w:rPr>
        <w:t>:</w:t>
      </w:r>
    </w:p>
    <w:p w14:paraId="3F631616" w14:textId="65B247AC" w:rsidR="0082624B" w:rsidRPr="0082624B" w:rsidRDefault="0082624B" w:rsidP="0082624B">
      <w:pPr>
        <w:rPr>
          <w:lang w:val="en-GB"/>
        </w:rPr>
      </w:pPr>
      <w:r w:rsidRPr="0082624B">
        <w:rPr>
          <w:lang w:val="en-GB"/>
        </w:rPr>
        <w:t xml:space="preserve">It can be seen that Bart (with </w:t>
      </w:r>
      <w:proofErr w:type="spellStart"/>
      <w:r w:rsidR="007E7191" w:rsidRPr="0082624B">
        <w:rPr>
          <w:lang w:val="en-GB"/>
        </w:rPr>
        <w:t>customerkey</w:t>
      </w:r>
      <w:proofErr w:type="spellEnd"/>
      <w:r w:rsidR="007E7191" w:rsidRPr="0082624B">
        <w:rPr>
          <w:lang w:val="en-GB"/>
        </w:rPr>
        <w:t xml:space="preserve"> </w:t>
      </w:r>
      <w:r w:rsidRPr="0082624B">
        <w:rPr>
          <w:lang w:val="en-GB"/>
        </w:rPr>
        <w:t xml:space="preserve">= 20006008 and </w:t>
      </w:r>
      <w:proofErr w:type="spellStart"/>
      <w:r w:rsidR="007E7191" w:rsidRPr="0082624B">
        <w:rPr>
          <w:lang w:val="en-GB"/>
        </w:rPr>
        <w:t>customernr</w:t>
      </w:r>
      <w:proofErr w:type="spellEnd"/>
      <w:r w:rsidR="007E7191" w:rsidRPr="0082624B">
        <w:rPr>
          <w:lang w:val="en-GB"/>
        </w:rPr>
        <w:t xml:space="preserve"> </w:t>
      </w:r>
      <w:r w:rsidRPr="0082624B">
        <w:rPr>
          <w:lang w:val="en-GB"/>
        </w:rPr>
        <w:t xml:space="preserve">= 20) bought 12 bottles of Jacques </w:t>
      </w:r>
      <w:proofErr w:type="spellStart"/>
      <w:r w:rsidRPr="0082624B">
        <w:rPr>
          <w:lang w:val="en-GB"/>
        </w:rPr>
        <w:t>Selosse</w:t>
      </w:r>
      <w:proofErr w:type="spellEnd"/>
      <w:r w:rsidRPr="0082624B">
        <w:rPr>
          <w:lang w:val="en-GB"/>
        </w:rPr>
        <w:t xml:space="preserve">, Brut Initial, 2012 (with </w:t>
      </w:r>
      <w:proofErr w:type="spellStart"/>
      <w:r w:rsidR="007E7191" w:rsidRPr="0082624B">
        <w:rPr>
          <w:lang w:val="en-GB"/>
        </w:rPr>
        <w:t>productkey</w:t>
      </w:r>
      <w:proofErr w:type="spellEnd"/>
      <w:r w:rsidR="007E7191" w:rsidRPr="0082624B">
        <w:rPr>
          <w:lang w:val="en-GB"/>
        </w:rPr>
        <w:t xml:space="preserve"> </w:t>
      </w:r>
      <w:r w:rsidRPr="0082624B">
        <w:rPr>
          <w:lang w:val="en-GB"/>
        </w:rPr>
        <w:t xml:space="preserve">= 30 and </w:t>
      </w:r>
      <w:proofErr w:type="spellStart"/>
      <w:r w:rsidR="007E7191" w:rsidRPr="0082624B">
        <w:rPr>
          <w:lang w:val="en-GB"/>
        </w:rPr>
        <w:t>prodnr</w:t>
      </w:r>
      <w:proofErr w:type="spellEnd"/>
      <w:r w:rsidR="007E7191" w:rsidRPr="0082624B">
        <w:rPr>
          <w:lang w:val="en-GB"/>
        </w:rPr>
        <w:t xml:space="preserve"> </w:t>
      </w:r>
      <w:r w:rsidRPr="0082624B">
        <w:rPr>
          <w:lang w:val="en-GB"/>
        </w:rPr>
        <w:t xml:space="preserve">= 0199) in Vinos del Mundo (with </w:t>
      </w:r>
      <w:proofErr w:type="spellStart"/>
      <w:r w:rsidR="007E7191" w:rsidRPr="0082624B">
        <w:rPr>
          <w:lang w:val="en-GB"/>
        </w:rPr>
        <w:t>storekey</w:t>
      </w:r>
      <w:proofErr w:type="spellEnd"/>
      <w:r w:rsidR="007E7191" w:rsidRPr="0082624B">
        <w:rPr>
          <w:lang w:val="en-GB"/>
        </w:rPr>
        <w:t xml:space="preserve"> </w:t>
      </w:r>
      <w:r w:rsidRPr="0082624B">
        <w:rPr>
          <w:lang w:val="en-GB"/>
        </w:rPr>
        <w:t xml:space="preserve">= 150 and </w:t>
      </w:r>
      <w:proofErr w:type="spellStart"/>
      <w:r w:rsidR="007E7191" w:rsidRPr="0082624B">
        <w:rPr>
          <w:lang w:val="en-GB"/>
        </w:rPr>
        <w:t>storenr</w:t>
      </w:r>
      <w:proofErr w:type="spellEnd"/>
      <w:r w:rsidR="007E7191" w:rsidRPr="0082624B">
        <w:rPr>
          <w:lang w:val="en-GB"/>
        </w:rPr>
        <w:t xml:space="preserve"> </w:t>
      </w:r>
      <w:r w:rsidRPr="0082624B">
        <w:rPr>
          <w:lang w:val="en-GB"/>
        </w:rPr>
        <w:t xml:space="preserve">= 69). </w:t>
      </w:r>
    </w:p>
    <w:p w14:paraId="1E614746" w14:textId="7B586FEE" w:rsidR="000832BA" w:rsidRPr="009638B2" w:rsidRDefault="000832BA" w:rsidP="000E39C6">
      <w:pPr>
        <w:rPr>
          <w:lang w:val="en-GB"/>
        </w:rPr>
      </w:pPr>
    </w:p>
    <w:p w14:paraId="163540C1" w14:textId="77777777" w:rsidR="00AD6E32" w:rsidRPr="00AD6E32" w:rsidRDefault="00100BC8" w:rsidP="008E388D">
      <w:pPr>
        <w:pStyle w:val="Geenafstand"/>
      </w:pPr>
      <w:r>
        <w:rPr>
          <w:lang w:val="en-GB"/>
        </w:rPr>
        <w:t>Snowflake schema:</w:t>
      </w:r>
    </w:p>
    <w:p w14:paraId="1401DB2C" w14:textId="77777777" w:rsidR="00AD6E32" w:rsidRPr="00AD6E32" w:rsidRDefault="00AD6E32" w:rsidP="00AD6E32">
      <w:pPr>
        <w:pStyle w:val="Lijstalinea"/>
        <w:numPr>
          <w:ilvl w:val="0"/>
          <w:numId w:val="136"/>
        </w:numPr>
        <w:rPr>
          <w:lang w:val="en-GB"/>
        </w:rPr>
      </w:pPr>
      <w:r w:rsidRPr="00AD6E32">
        <w:rPr>
          <w:lang w:val="en-GB"/>
        </w:rPr>
        <w:t xml:space="preserve">A snowflake schema is a variant of the star schema that has a fact table in the centre, surrounded by normalised dimension tables =&gt; more tables and primary–foreign key relationships, which may have a negative impact on report generation due to the many joins that need to be evaluated. </w:t>
      </w:r>
    </w:p>
    <w:p w14:paraId="6AA83994" w14:textId="77777777" w:rsidR="008E388D" w:rsidRPr="008E388D" w:rsidRDefault="00AD6E32" w:rsidP="008E388D">
      <w:pPr>
        <w:pStyle w:val="Lijstalinea"/>
        <w:numPr>
          <w:ilvl w:val="0"/>
          <w:numId w:val="136"/>
        </w:numPr>
        <w:rPr>
          <w:lang w:val="en-GB"/>
        </w:rPr>
      </w:pPr>
      <w:r w:rsidRPr="00AD6E32">
        <w:rPr>
          <w:lang w:val="en-GB"/>
        </w:rPr>
        <w:t xml:space="preserve">This approach might be considered if the dimension tables grow too large and a more efficient usage of storage capacity is required. </w:t>
      </w:r>
    </w:p>
    <w:p w14:paraId="52B5C36C" w14:textId="77777777" w:rsidR="008E388D" w:rsidRPr="008E388D" w:rsidRDefault="008E388D" w:rsidP="008E388D">
      <w:pPr>
        <w:pStyle w:val="Lijstalinea"/>
        <w:numPr>
          <w:ilvl w:val="0"/>
          <w:numId w:val="136"/>
        </w:numPr>
        <w:rPr>
          <w:lang w:val="en-GB"/>
        </w:rPr>
      </w:pPr>
      <w:r w:rsidRPr="008E388D">
        <w:rPr>
          <w:lang w:val="en-GB"/>
        </w:rPr>
        <w:t xml:space="preserve">It may also be beneficial if it turns out that most queries don’t make use of the outer-level dimension tables (e.g., Category dimension, Segment dimension) and only need access to the dimension tables directly connected to the fact table (e.g., Product dimension, Customer dimension). </w:t>
      </w:r>
    </w:p>
    <w:p w14:paraId="2641DD29" w14:textId="2FEEE5AA" w:rsidR="00AD6E32" w:rsidRPr="008E388D" w:rsidRDefault="008E388D" w:rsidP="008E388D">
      <w:pPr>
        <w:pStyle w:val="Lijstalinea"/>
        <w:numPr>
          <w:ilvl w:val="0"/>
          <w:numId w:val="136"/>
        </w:numPr>
        <w:rPr>
          <w:lang w:val="en-GB"/>
        </w:rPr>
      </w:pPr>
      <w:r w:rsidRPr="008E388D">
        <w:rPr>
          <w:lang w:val="en-GB"/>
        </w:rPr>
        <w:t xml:space="preserve">Since the latter dimension tables are now smaller compared to the corresponding (unnormalized) star schema, they can be more easily stored in internal memory. </w:t>
      </w:r>
    </w:p>
    <w:p w14:paraId="40CD2311" w14:textId="70732975" w:rsidR="000E39C6" w:rsidRDefault="00112D4D" w:rsidP="00112D4D">
      <w:pPr>
        <w:pStyle w:val="Lijstalinea"/>
        <w:numPr>
          <w:ilvl w:val="0"/>
          <w:numId w:val="136"/>
        </w:numPr>
      </w:pPr>
      <w:r w:rsidRPr="00112D4D">
        <w:t>Een aantal dinge</w:t>
      </w:r>
      <w:r>
        <w:t>n die je gaat herhalen stoppen in een extra tabel, 2 tot 3 niveaus dieper</w:t>
      </w:r>
    </w:p>
    <w:p w14:paraId="4E586220" w14:textId="2128593A" w:rsidR="003B673B" w:rsidRDefault="003B673B" w:rsidP="00112D4D">
      <w:pPr>
        <w:pStyle w:val="Lijstalinea"/>
        <w:numPr>
          <w:ilvl w:val="0"/>
          <w:numId w:val="136"/>
        </w:numPr>
      </w:pPr>
      <w:r>
        <w:t xml:space="preserve">Het optimaliseert dus je opslagruimte maar kant </w:t>
      </w:r>
      <w:proofErr w:type="spellStart"/>
      <w:r>
        <w:t>performantie</w:t>
      </w:r>
      <w:proofErr w:type="spellEnd"/>
      <w:r>
        <w:t xml:space="preserve"> iets verminderen.</w:t>
      </w:r>
    </w:p>
    <w:p w14:paraId="02810FF2" w14:textId="77777777" w:rsidR="00112D4D" w:rsidRPr="00112D4D" w:rsidRDefault="00112D4D" w:rsidP="00112D4D">
      <w:pPr>
        <w:pStyle w:val="Lijstalinea"/>
        <w:ind w:left="360"/>
      </w:pPr>
    </w:p>
    <w:p w14:paraId="265577DD" w14:textId="251D3D7F" w:rsidR="00EE176D" w:rsidRPr="00EE176D" w:rsidRDefault="00EE176D" w:rsidP="00EE176D">
      <w:pPr>
        <w:pStyle w:val="Geenafstand"/>
      </w:pPr>
      <w:r w:rsidRPr="00EE176D">
        <w:rPr>
          <w:noProof/>
          <w:lang w:val="en-GB"/>
        </w:rPr>
        <w:drawing>
          <wp:anchor distT="0" distB="0" distL="114300" distR="114300" simplePos="0" relativeHeight="251662336" behindDoc="0" locked="0" layoutInCell="1" allowOverlap="1" wp14:anchorId="1424CFEE" wp14:editId="02F1CA58">
            <wp:simplePos x="0" y="0"/>
            <wp:positionH relativeFrom="margin">
              <wp:posOffset>2776220</wp:posOffset>
            </wp:positionH>
            <wp:positionV relativeFrom="paragraph">
              <wp:posOffset>10160</wp:posOffset>
            </wp:positionV>
            <wp:extent cx="3347720" cy="1438275"/>
            <wp:effectExtent l="0" t="0" r="5080" b="9525"/>
            <wp:wrapSquare wrapText="bothSides"/>
            <wp:docPr id="1203971227"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71227" name="Afbeelding 1" descr="Afbeelding met tekst, schermopname, lijn, diagram&#10;&#10;Automatisch gegenereerde beschrijving"/>
                    <pic:cNvPicPr/>
                  </pic:nvPicPr>
                  <pic:blipFill>
                    <a:blip r:embed="rId47">
                      <a:extLst>
                        <a:ext uri="{28A0092B-C50C-407E-A947-70E740481C1C}">
                          <a14:useLocalDpi xmlns:a14="http://schemas.microsoft.com/office/drawing/2010/main" val="0"/>
                        </a:ext>
                      </a:extLst>
                    </a:blip>
                    <a:stretch>
                      <a:fillRect/>
                    </a:stretch>
                  </pic:blipFill>
                  <pic:spPr>
                    <a:xfrm>
                      <a:off x="0" y="0"/>
                      <a:ext cx="3347720" cy="1438275"/>
                    </a:xfrm>
                    <a:prstGeom prst="rect">
                      <a:avLst/>
                    </a:prstGeom>
                  </pic:spPr>
                </pic:pic>
              </a:graphicData>
            </a:graphic>
            <wp14:sizeRelH relativeFrom="margin">
              <wp14:pctWidth>0</wp14:pctWidth>
            </wp14:sizeRelH>
            <wp14:sizeRelV relativeFrom="margin">
              <wp14:pctHeight>0</wp14:pctHeight>
            </wp14:sizeRelV>
          </wp:anchor>
        </w:drawing>
      </w:r>
      <w:proofErr w:type="spellStart"/>
      <w:r>
        <w:t>Fact</w:t>
      </w:r>
      <w:proofErr w:type="spellEnd"/>
      <w:r>
        <w:t xml:space="preserve"> </w:t>
      </w:r>
      <w:proofErr w:type="spellStart"/>
      <w:r>
        <w:t>constellation</w:t>
      </w:r>
      <w:proofErr w:type="spellEnd"/>
      <w:r>
        <w:t>:</w:t>
      </w:r>
    </w:p>
    <w:p w14:paraId="37E422B7" w14:textId="1AF590A9" w:rsidR="00EE176D" w:rsidRPr="00EE176D" w:rsidRDefault="00EE176D" w:rsidP="00EE176D">
      <w:pPr>
        <w:pStyle w:val="Lijstalinea"/>
        <w:numPr>
          <w:ilvl w:val="0"/>
          <w:numId w:val="137"/>
        </w:numPr>
        <w:rPr>
          <w:lang w:val="en-GB"/>
        </w:rPr>
      </w:pPr>
      <w:r w:rsidRPr="00EE176D">
        <w:rPr>
          <w:lang w:val="en-GB"/>
        </w:rPr>
        <w:t xml:space="preserve">A fact constellation schema has more than one fact table </w:t>
      </w:r>
    </w:p>
    <w:p w14:paraId="4614A09F" w14:textId="45A5533A" w:rsidR="00EE176D" w:rsidRPr="00EE176D" w:rsidRDefault="00EE176D" w:rsidP="00EE176D">
      <w:pPr>
        <w:pStyle w:val="Lijstalinea"/>
        <w:numPr>
          <w:ilvl w:val="0"/>
          <w:numId w:val="137"/>
        </w:numPr>
        <w:rPr>
          <w:lang w:val="en-GB"/>
        </w:rPr>
      </w:pPr>
      <w:r w:rsidRPr="00EE176D">
        <w:rPr>
          <w:lang w:val="en-GB"/>
        </w:rPr>
        <w:t xml:space="preserve">The two fact tables Sales Fact Table and Shipping Fact Table share the tables Time dimension, Product dimension, and Store dimension. </w:t>
      </w:r>
    </w:p>
    <w:p w14:paraId="2B65E078" w14:textId="7AE45852" w:rsidR="000E39C6" w:rsidRPr="009638B2" w:rsidRDefault="000E39C6" w:rsidP="000E39C6">
      <w:pPr>
        <w:rPr>
          <w:lang w:val="en-GB"/>
        </w:rPr>
      </w:pPr>
    </w:p>
    <w:p w14:paraId="70578B7F" w14:textId="77777777" w:rsidR="000E39C6" w:rsidRDefault="000E39C6" w:rsidP="000E39C6">
      <w:pPr>
        <w:rPr>
          <w:lang w:val="en-GB"/>
        </w:rPr>
      </w:pPr>
    </w:p>
    <w:p w14:paraId="7F45CC9B" w14:textId="77777777" w:rsidR="00540DE5" w:rsidRDefault="00540DE5" w:rsidP="000E39C6">
      <w:pPr>
        <w:rPr>
          <w:lang w:val="en-GB"/>
        </w:rPr>
      </w:pPr>
    </w:p>
    <w:p w14:paraId="00269E96" w14:textId="77777777" w:rsidR="00540DE5" w:rsidRDefault="00540DE5" w:rsidP="000E39C6">
      <w:pPr>
        <w:rPr>
          <w:lang w:val="en-GB"/>
        </w:rPr>
      </w:pPr>
    </w:p>
    <w:p w14:paraId="32ECFF47" w14:textId="77777777" w:rsidR="00540DE5" w:rsidRDefault="00540DE5" w:rsidP="000E39C6">
      <w:pPr>
        <w:rPr>
          <w:lang w:val="en-GB"/>
        </w:rPr>
      </w:pPr>
    </w:p>
    <w:p w14:paraId="56164B6E" w14:textId="3E8CAF63" w:rsidR="00540DE5" w:rsidRPr="00540DE5" w:rsidRDefault="00540DE5" w:rsidP="00540DE5">
      <w:pPr>
        <w:pStyle w:val="Geenafstand"/>
        <w:rPr>
          <w:lang w:val="en-GB"/>
        </w:rPr>
      </w:pPr>
      <w:r>
        <w:rPr>
          <w:lang w:val="en-GB"/>
        </w:rPr>
        <w:lastRenderedPageBreak/>
        <w:t>Remark:</w:t>
      </w:r>
    </w:p>
    <w:p w14:paraId="3058A79C" w14:textId="77777777" w:rsidR="00540DE5" w:rsidRPr="00540DE5" w:rsidRDefault="00540DE5" w:rsidP="00540DE5">
      <w:pPr>
        <w:pStyle w:val="Lijstalinea"/>
        <w:numPr>
          <w:ilvl w:val="0"/>
          <w:numId w:val="138"/>
        </w:numPr>
        <w:rPr>
          <w:lang w:val="en-GB"/>
        </w:rPr>
      </w:pPr>
      <w:r w:rsidRPr="00540DE5">
        <w:rPr>
          <w:lang w:val="en-GB"/>
        </w:rPr>
        <w:t xml:space="preserve">The three schemas (star schema, snowflake schema, fact constellation) are simply reference schemas. </w:t>
      </w:r>
    </w:p>
    <w:p w14:paraId="5422CDAF" w14:textId="4294DA90" w:rsidR="00540DE5" w:rsidRPr="00540DE5" w:rsidRDefault="00540DE5" w:rsidP="00540DE5">
      <w:pPr>
        <w:pStyle w:val="Lijstalinea"/>
        <w:numPr>
          <w:ilvl w:val="0"/>
          <w:numId w:val="138"/>
        </w:numPr>
        <w:rPr>
          <w:lang w:val="en-GB"/>
        </w:rPr>
      </w:pPr>
      <w:r w:rsidRPr="00540DE5">
        <w:rPr>
          <w:lang w:val="en-GB"/>
        </w:rPr>
        <w:t xml:space="preserve">An organization may choose to adopt a mixture of these approaches by, for example, normalizing some dimensions and keeping the others denormalized (e.g., a </w:t>
      </w:r>
      <w:proofErr w:type="spellStart"/>
      <w:r w:rsidRPr="00540DE5">
        <w:rPr>
          <w:lang w:val="en-GB"/>
        </w:rPr>
        <w:t>starflake</w:t>
      </w:r>
      <w:proofErr w:type="spellEnd"/>
      <w:r w:rsidRPr="00540DE5">
        <w:rPr>
          <w:lang w:val="en-GB"/>
        </w:rPr>
        <w:t xml:space="preserve"> schema is a combination of a denormalized star schema with a normalized snowflake schema). </w:t>
      </w:r>
    </w:p>
    <w:p w14:paraId="2EB771A0" w14:textId="77777777" w:rsidR="00540DE5" w:rsidRDefault="00540DE5" w:rsidP="000E39C6">
      <w:pPr>
        <w:rPr>
          <w:lang w:val="en-GB"/>
        </w:rPr>
      </w:pPr>
    </w:p>
    <w:p w14:paraId="62E805BF" w14:textId="77387958" w:rsidR="00496092" w:rsidRPr="00496092" w:rsidRDefault="00496092" w:rsidP="00496092">
      <w:pPr>
        <w:pStyle w:val="Geenafstand"/>
        <w:rPr>
          <w:lang w:val="en-GB"/>
        </w:rPr>
      </w:pPr>
      <w:r>
        <w:rPr>
          <w:lang w:val="en-GB"/>
        </w:rPr>
        <w:t>Surrogate keys:</w:t>
      </w:r>
    </w:p>
    <w:p w14:paraId="7A3164BF" w14:textId="04C1C1E2" w:rsidR="00496092" w:rsidRPr="00496092" w:rsidRDefault="00496092" w:rsidP="00496092">
      <w:pPr>
        <w:pStyle w:val="Lijstalinea"/>
        <w:numPr>
          <w:ilvl w:val="0"/>
          <w:numId w:val="139"/>
        </w:numPr>
        <w:rPr>
          <w:lang w:val="en-GB"/>
        </w:rPr>
      </w:pPr>
      <w:r w:rsidRPr="00496092">
        <w:rPr>
          <w:lang w:val="en-GB"/>
        </w:rPr>
        <w:t xml:space="preserve">Dimension tables use surrogate keys, e.g. </w:t>
      </w:r>
      <w:proofErr w:type="spellStart"/>
      <w:r w:rsidR="007E7191" w:rsidRPr="00496092">
        <w:rPr>
          <w:lang w:val="en-GB"/>
        </w:rPr>
        <w:t>Storekey</w:t>
      </w:r>
      <w:proofErr w:type="spellEnd"/>
      <w:r w:rsidRPr="00496092">
        <w:rPr>
          <w:lang w:val="en-GB"/>
        </w:rPr>
        <w:t xml:space="preserve">, </w:t>
      </w:r>
      <w:proofErr w:type="spellStart"/>
      <w:r w:rsidR="007E7191" w:rsidRPr="00496092">
        <w:rPr>
          <w:lang w:val="en-GB"/>
        </w:rPr>
        <w:t>productkey</w:t>
      </w:r>
      <w:proofErr w:type="spellEnd"/>
      <w:r w:rsidRPr="00496092">
        <w:rPr>
          <w:lang w:val="en-GB"/>
        </w:rPr>
        <w:t xml:space="preserve">, </w:t>
      </w:r>
      <w:proofErr w:type="spellStart"/>
      <w:r w:rsidR="007E7191" w:rsidRPr="00496092">
        <w:rPr>
          <w:lang w:val="en-GB"/>
        </w:rPr>
        <w:t>shipperkey</w:t>
      </w:r>
      <w:proofErr w:type="spellEnd"/>
      <w:r w:rsidRPr="00496092">
        <w:rPr>
          <w:lang w:val="en-GB"/>
        </w:rPr>
        <w:t xml:space="preserve">, … </w:t>
      </w:r>
    </w:p>
    <w:p w14:paraId="53F2F6F6" w14:textId="69744563" w:rsidR="00496092" w:rsidRDefault="00496092" w:rsidP="00496092">
      <w:pPr>
        <w:pStyle w:val="Lijstalinea"/>
        <w:numPr>
          <w:ilvl w:val="0"/>
          <w:numId w:val="139"/>
        </w:numPr>
        <w:rPr>
          <w:lang w:val="en-GB"/>
        </w:rPr>
      </w:pPr>
      <w:r w:rsidRPr="00496092">
        <w:rPr>
          <w:lang w:val="en-GB"/>
        </w:rPr>
        <w:t xml:space="preserve">These are meaningless integers used to connect the fact to the dimension tables. </w:t>
      </w:r>
    </w:p>
    <w:p w14:paraId="274471AB" w14:textId="7212721B" w:rsidR="00496092" w:rsidRPr="00496092" w:rsidRDefault="00496092" w:rsidP="00496092">
      <w:pPr>
        <w:pStyle w:val="Lijstalinea"/>
        <w:numPr>
          <w:ilvl w:val="0"/>
          <w:numId w:val="139"/>
        </w:numPr>
      </w:pPr>
      <w:r w:rsidRPr="00496092">
        <w:t>Veranderingen bij tabel-x m</w:t>
      </w:r>
      <w:r>
        <w:t xml:space="preserve">oeten beperkte aanpassingen hebben bij andere </w:t>
      </w:r>
      <w:r w:rsidR="00D03A84">
        <w:t>tabellen</w:t>
      </w:r>
    </w:p>
    <w:p w14:paraId="27D3D0D6" w14:textId="77777777" w:rsidR="00496092" w:rsidRPr="00496092" w:rsidRDefault="00496092" w:rsidP="000E39C6"/>
    <w:p w14:paraId="0D6D2F8D" w14:textId="77777777" w:rsidR="00D03A84" w:rsidRPr="00D03A84" w:rsidRDefault="00D03A84" w:rsidP="00745237">
      <w:pPr>
        <w:pStyle w:val="Geenafstand"/>
        <w:rPr>
          <w:lang w:val="en-GB"/>
        </w:rPr>
      </w:pPr>
      <w:r w:rsidRPr="00D03A84">
        <w:rPr>
          <w:lang w:val="en-GB"/>
        </w:rPr>
        <w:t>Granularity of the fact t</w:t>
      </w:r>
      <w:r>
        <w:rPr>
          <w:lang w:val="en-GB"/>
        </w:rPr>
        <w:t>able:</w:t>
      </w:r>
    </w:p>
    <w:p w14:paraId="30C5E587" w14:textId="4BA9BF16" w:rsidR="00D03A84" w:rsidRPr="00D03A84" w:rsidRDefault="00D03A84" w:rsidP="00D03A84">
      <w:pPr>
        <w:pStyle w:val="Lijstalinea"/>
        <w:numPr>
          <w:ilvl w:val="0"/>
          <w:numId w:val="141"/>
        </w:numPr>
        <w:rPr>
          <w:lang w:val="en-GB"/>
        </w:rPr>
      </w:pPr>
      <w:r w:rsidRPr="00D03A84">
        <w:rPr>
          <w:lang w:val="en-GB"/>
        </w:rPr>
        <w:t xml:space="preserve">Level of detail of one row of the fact </w:t>
      </w:r>
      <w:r w:rsidR="00745237">
        <w:rPr>
          <w:lang w:val="en-GB"/>
        </w:rPr>
        <w:t>t</w:t>
      </w:r>
      <w:r w:rsidRPr="00D03A84">
        <w:rPr>
          <w:lang w:val="en-GB"/>
        </w:rPr>
        <w:t xml:space="preserve">able </w:t>
      </w:r>
      <w:r w:rsidR="00745237">
        <w:rPr>
          <w:lang w:val="en-GB"/>
        </w:rPr>
        <w:t>(</w:t>
      </w:r>
      <w:proofErr w:type="spellStart"/>
      <w:r w:rsidR="00745237">
        <w:rPr>
          <w:lang w:val="en-GB"/>
        </w:rPr>
        <w:t>hoeveel</w:t>
      </w:r>
      <w:proofErr w:type="spellEnd"/>
      <w:r w:rsidR="00745237">
        <w:rPr>
          <w:lang w:val="en-GB"/>
        </w:rPr>
        <w:t xml:space="preserve"> </w:t>
      </w:r>
      <w:proofErr w:type="spellStart"/>
      <w:r w:rsidR="00745237">
        <w:rPr>
          <w:lang w:val="en-GB"/>
        </w:rPr>
        <w:t>keer</w:t>
      </w:r>
      <w:proofErr w:type="spellEnd"/>
      <w:r w:rsidR="00745237">
        <w:rPr>
          <w:lang w:val="en-GB"/>
        </w:rPr>
        <w:t xml:space="preserve"> per </w:t>
      </w:r>
      <w:proofErr w:type="spellStart"/>
      <w:r w:rsidR="00745237">
        <w:rPr>
          <w:lang w:val="en-GB"/>
        </w:rPr>
        <w:t>dag</w:t>
      </w:r>
      <w:proofErr w:type="spellEnd"/>
      <w:r w:rsidR="00745237">
        <w:rPr>
          <w:lang w:val="en-GB"/>
        </w:rPr>
        <w:t xml:space="preserve"> je </w:t>
      </w:r>
      <w:proofErr w:type="spellStart"/>
      <w:r w:rsidR="00745237">
        <w:rPr>
          <w:lang w:val="en-GB"/>
        </w:rPr>
        <w:t>wil</w:t>
      </w:r>
      <w:proofErr w:type="spellEnd"/>
      <w:r w:rsidR="00745237">
        <w:rPr>
          <w:lang w:val="en-GB"/>
        </w:rPr>
        <w:t xml:space="preserve"> </w:t>
      </w:r>
      <w:proofErr w:type="spellStart"/>
      <w:r w:rsidR="00745237">
        <w:rPr>
          <w:lang w:val="en-GB"/>
        </w:rPr>
        <w:t>raporten</w:t>
      </w:r>
      <w:proofErr w:type="spellEnd"/>
      <w:r w:rsidR="00745237">
        <w:rPr>
          <w:lang w:val="en-GB"/>
        </w:rPr>
        <w:t xml:space="preserve"> </w:t>
      </w:r>
      <w:proofErr w:type="spellStart"/>
      <w:r w:rsidR="00745237">
        <w:rPr>
          <w:lang w:val="en-GB"/>
        </w:rPr>
        <w:t>trekken</w:t>
      </w:r>
      <w:proofErr w:type="spellEnd"/>
      <w:r w:rsidR="00745237">
        <w:rPr>
          <w:lang w:val="en-GB"/>
        </w:rPr>
        <w:t>)</w:t>
      </w:r>
    </w:p>
    <w:p w14:paraId="33033373" w14:textId="065F5658" w:rsidR="00D03A84" w:rsidRPr="00D03A84" w:rsidRDefault="00D03A84" w:rsidP="00D03A84">
      <w:pPr>
        <w:pStyle w:val="Lijstalinea"/>
        <w:numPr>
          <w:ilvl w:val="1"/>
          <w:numId w:val="136"/>
        </w:numPr>
        <w:ind w:left="720"/>
        <w:rPr>
          <w:lang w:val="en-GB"/>
        </w:rPr>
      </w:pPr>
      <w:r w:rsidRPr="00D03A84">
        <w:rPr>
          <w:lang w:val="en-GB"/>
        </w:rPr>
        <w:t xml:space="preserve">Higher (lower) granularity implies more (fewer) rows and more (fewer) questions that can be answered </w:t>
      </w:r>
    </w:p>
    <w:p w14:paraId="1CD9A097" w14:textId="30396D4E" w:rsidR="00D03A84" w:rsidRPr="00D03A84" w:rsidRDefault="00D03A84" w:rsidP="00D03A84">
      <w:pPr>
        <w:pStyle w:val="Lijstalinea"/>
        <w:numPr>
          <w:ilvl w:val="1"/>
          <w:numId w:val="136"/>
        </w:numPr>
        <w:ind w:left="720"/>
        <w:rPr>
          <w:lang w:val="en-GB"/>
        </w:rPr>
      </w:pPr>
      <w:r w:rsidRPr="00D03A84">
        <w:rPr>
          <w:lang w:val="en-GB"/>
        </w:rPr>
        <w:t xml:space="preserve">Trade-off between level of detailed analysis and storage requirements </w:t>
      </w:r>
    </w:p>
    <w:p w14:paraId="63F28437" w14:textId="2C64C79A" w:rsidR="00D03A84" w:rsidRPr="00D03A84" w:rsidRDefault="00D03A84" w:rsidP="00D03A84">
      <w:pPr>
        <w:pStyle w:val="Lijstalinea"/>
        <w:numPr>
          <w:ilvl w:val="1"/>
          <w:numId w:val="136"/>
        </w:numPr>
        <w:ind w:left="720"/>
        <w:rPr>
          <w:lang w:val="en-GB"/>
        </w:rPr>
      </w:pPr>
      <w:r w:rsidRPr="00D03A84">
        <w:rPr>
          <w:lang w:val="en-GB"/>
        </w:rPr>
        <w:t xml:space="preserve">It is always possible to obtain lower granularity from data stored with higher granularity (e.g. </w:t>
      </w:r>
      <w:r w:rsidR="007E7191" w:rsidRPr="00D03A84">
        <w:rPr>
          <w:lang w:val="en-GB"/>
        </w:rPr>
        <w:t xml:space="preserve">Going </w:t>
      </w:r>
      <w:r w:rsidRPr="00D03A84">
        <w:rPr>
          <w:lang w:val="en-GB"/>
        </w:rPr>
        <w:t xml:space="preserve">from days to months) by using aggregation. </w:t>
      </w:r>
    </w:p>
    <w:p w14:paraId="69C71722" w14:textId="0D17AA65" w:rsidR="00D03A84" w:rsidRPr="00D03A84" w:rsidRDefault="00D03A84" w:rsidP="00D03A84">
      <w:pPr>
        <w:numPr>
          <w:ilvl w:val="1"/>
          <w:numId w:val="141"/>
        </w:numPr>
        <w:rPr>
          <w:lang w:val="en-GB"/>
        </w:rPr>
      </w:pPr>
      <w:r w:rsidRPr="00D03A84">
        <w:rPr>
          <w:lang w:val="en-GB"/>
        </w:rPr>
        <w:t xml:space="preserve">Examples: 1 tuple of the fact table corresponds to 1 line on a purchase order </w:t>
      </w:r>
    </w:p>
    <w:p w14:paraId="15CF5570" w14:textId="77777777" w:rsidR="00D03A84" w:rsidRPr="00D03A84" w:rsidRDefault="00D03A84" w:rsidP="00D03A84">
      <w:pPr>
        <w:numPr>
          <w:ilvl w:val="1"/>
          <w:numId w:val="141"/>
        </w:numPr>
        <w:rPr>
          <w:lang w:val="en-GB"/>
        </w:rPr>
      </w:pPr>
      <w:r w:rsidRPr="00D03A84">
        <w:rPr>
          <w:lang w:val="en-GB"/>
        </w:rPr>
        <w:t xml:space="preserve">One tuple of the fact table corresponds to one purchase order </w:t>
      </w:r>
    </w:p>
    <w:p w14:paraId="4E0D543F" w14:textId="77777777" w:rsidR="00D03A84" w:rsidRPr="00D03A84" w:rsidRDefault="00D03A84" w:rsidP="00D03A84">
      <w:pPr>
        <w:numPr>
          <w:ilvl w:val="1"/>
          <w:numId w:val="141"/>
        </w:numPr>
        <w:rPr>
          <w:lang w:val="en-GB"/>
        </w:rPr>
      </w:pPr>
      <w:r w:rsidRPr="00D03A84">
        <w:rPr>
          <w:lang w:val="en-GB"/>
        </w:rPr>
        <w:t xml:space="preserve">One tuple of the fact able corresponds to all purchase orders made by a customer </w:t>
      </w:r>
    </w:p>
    <w:p w14:paraId="7065D551" w14:textId="77777777" w:rsidR="00D03A84" w:rsidRPr="00D03A84" w:rsidRDefault="00D03A84" w:rsidP="00D03A84">
      <w:pPr>
        <w:numPr>
          <w:ilvl w:val="1"/>
          <w:numId w:val="140"/>
        </w:numPr>
        <w:rPr>
          <w:lang w:val="en-GB"/>
        </w:rPr>
      </w:pPr>
    </w:p>
    <w:p w14:paraId="578BF178" w14:textId="77777777" w:rsidR="008132BF" w:rsidRPr="008132BF" w:rsidRDefault="008132BF" w:rsidP="008132BF">
      <w:pPr>
        <w:pStyle w:val="Geenafstand"/>
      </w:pPr>
      <w:proofErr w:type="spellStart"/>
      <w:r>
        <w:rPr>
          <w:lang w:val="en-GB"/>
        </w:rPr>
        <w:t>Factless</w:t>
      </w:r>
      <w:proofErr w:type="spellEnd"/>
      <w:r>
        <w:rPr>
          <w:lang w:val="en-GB"/>
        </w:rPr>
        <w:t xml:space="preserve"> fact tables:</w:t>
      </w:r>
    </w:p>
    <w:p w14:paraId="2EBB7637" w14:textId="77777777" w:rsidR="008132BF" w:rsidRPr="008132BF" w:rsidRDefault="008132BF" w:rsidP="008132BF">
      <w:pPr>
        <w:pStyle w:val="Lijstalinea"/>
        <w:numPr>
          <w:ilvl w:val="0"/>
          <w:numId w:val="141"/>
        </w:numPr>
        <w:rPr>
          <w:lang w:val="en-GB"/>
        </w:rPr>
      </w:pPr>
      <w:r w:rsidRPr="008132BF">
        <w:rPr>
          <w:lang w:val="en-GB"/>
        </w:rPr>
        <w:t xml:space="preserve">A </w:t>
      </w:r>
      <w:proofErr w:type="spellStart"/>
      <w:r w:rsidRPr="008132BF">
        <w:rPr>
          <w:lang w:val="en-GB"/>
        </w:rPr>
        <w:t>factless</w:t>
      </w:r>
      <w:proofErr w:type="spellEnd"/>
      <w:r w:rsidRPr="008132BF">
        <w:rPr>
          <w:lang w:val="en-GB"/>
        </w:rPr>
        <w:t xml:space="preserve"> fact table is a fact table that contains only foreign keys and no measurement data. </w:t>
      </w:r>
    </w:p>
    <w:p w14:paraId="0755018A" w14:textId="0E29D224" w:rsidR="008132BF" w:rsidRDefault="0023756F" w:rsidP="008132BF">
      <w:pPr>
        <w:numPr>
          <w:ilvl w:val="0"/>
          <w:numId w:val="141"/>
        </w:numPr>
        <w:rPr>
          <w:lang w:val="en-GB"/>
        </w:rPr>
      </w:pPr>
      <w:r w:rsidRPr="0023756F">
        <w:rPr>
          <w:noProof/>
          <w:lang w:val="en-GB"/>
        </w:rPr>
        <w:drawing>
          <wp:anchor distT="0" distB="0" distL="114300" distR="114300" simplePos="0" relativeHeight="251663360" behindDoc="1" locked="0" layoutInCell="1" allowOverlap="1" wp14:anchorId="092C9739" wp14:editId="2E7E7950">
            <wp:simplePos x="0" y="0"/>
            <wp:positionH relativeFrom="margin">
              <wp:align>right</wp:align>
            </wp:positionH>
            <wp:positionV relativeFrom="paragraph">
              <wp:posOffset>506730</wp:posOffset>
            </wp:positionV>
            <wp:extent cx="2566670" cy="1430655"/>
            <wp:effectExtent l="0" t="0" r="5080" b="0"/>
            <wp:wrapTight wrapText="bothSides">
              <wp:wrapPolygon edited="0">
                <wp:start x="0" y="0"/>
                <wp:lineTo x="0" y="21284"/>
                <wp:lineTo x="21482" y="21284"/>
                <wp:lineTo x="21482" y="0"/>
                <wp:lineTo x="0" y="0"/>
              </wp:wrapPolygon>
            </wp:wrapTight>
            <wp:docPr id="133835673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56730" name="Afbeelding 1" descr="Afbeelding met tekst, schermopname, Lettertype, lijn&#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2566670" cy="1430655"/>
                    </a:xfrm>
                    <a:prstGeom prst="rect">
                      <a:avLst/>
                    </a:prstGeom>
                  </pic:spPr>
                </pic:pic>
              </a:graphicData>
            </a:graphic>
            <wp14:sizeRelH relativeFrom="margin">
              <wp14:pctWidth>0</wp14:pctWidth>
            </wp14:sizeRelH>
            <wp14:sizeRelV relativeFrom="margin">
              <wp14:pctHeight>0</wp14:pctHeight>
            </wp14:sizeRelV>
          </wp:anchor>
        </w:drawing>
      </w:r>
      <w:r w:rsidR="008132BF" w:rsidRPr="008132BF">
        <w:rPr>
          <w:lang w:val="en-GB"/>
        </w:rPr>
        <w:t xml:space="preserve">The fact table records the attendance of a student for a course taught by a professor at a specific moment in time. This data warehouse design allows you to answer questions such as: </w:t>
      </w:r>
    </w:p>
    <w:p w14:paraId="68B2EBDA" w14:textId="0948C72E" w:rsidR="008132BF" w:rsidRPr="008132BF" w:rsidRDefault="008132BF" w:rsidP="008132BF">
      <w:pPr>
        <w:numPr>
          <w:ilvl w:val="1"/>
          <w:numId w:val="141"/>
        </w:numPr>
        <w:rPr>
          <w:lang w:val="en-GB"/>
        </w:rPr>
      </w:pPr>
      <w:r w:rsidRPr="008132BF">
        <w:rPr>
          <w:lang w:val="en-GB"/>
        </w:rPr>
        <w:t xml:space="preserve">Which professor teaches the highest number of courses? </w:t>
      </w:r>
    </w:p>
    <w:p w14:paraId="330EFC2A" w14:textId="6418504F" w:rsidR="008132BF" w:rsidRPr="008132BF" w:rsidRDefault="008132BF" w:rsidP="008132BF">
      <w:pPr>
        <w:numPr>
          <w:ilvl w:val="1"/>
          <w:numId w:val="141"/>
        </w:numPr>
        <w:rPr>
          <w:lang w:val="en-GB"/>
        </w:rPr>
      </w:pPr>
      <w:r w:rsidRPr="008132BF">
        <w:rPr>
          <w:lang w:val="en-GB"/>
        </w:rPr>
        <w:t xml:space="preserve">What is the average number of students that attend a course? </w:t>
      </w:r>
    </w:p>
    <w:p w14:paraId="60EC954C" w14:textId="1A4605E7" w:rsidR="008132BF" w:rsidRPr="008132BF" w:rsidRDefault="008132BF" w:rsidP="008132BF">
      <w:pPr>
        <w:numPr>
          <w:ilvl w:val="1"/>
          <w:numId w:val="141"/>
        </w:numPr>
        <w:rPr>
          <w:lang w:val="en-GB"/>
        </w:rPr>
      </w:pPr>
      <w:r w:rsidRPr="008132BF">
        <w:rPr>
          <w:lang w:val="en-GB"/>
        </w:rPr>
        <w:t xml:space="preserve">Which course has the maximum number0 of students? </w:t>
      </w:r>
    </w:p>
    <w:p w14:paraId="6F286DBB" w14:textId="1179F146" w:rsidR="008132BF" w:rsidRPr="008132BF" w:rsidRDefault="008132BF" w:rsidP="008132BF">
      <w:pPr>
        <w:numPr>
          <w:ilvl w:val="1"/>
          <w:numId w:val="142"/>
        </w:numPr>
        <w:rPr>
          <w:lang w:val="en-GB"/>
        </w:rPr>
      </w:pPr>
    </w:p>
    <w:p w14:paraId="18666A05" w14:textId="43DBF0E3" w:rsidR="00D05E2D" w:rsidRPr="00D05E2D" w:rsidRDefault="00D05E2D" w:rsidP="00D05E2D">
      <w:pPr>
        <w:pStyle w:val="Geenafstand"/>
      </w:pPr>
      <w:r>
        <w:t xml:space="preserve">Optimizing </w:t>
      </w:r>
      <w:proofErr w:type="spellStart"/>
      <w:r>
        <w:t>the</w:t>
      </w:r>
      <w:proofErr w:type="spellEnd"/>
      <w:r>
        <w:t xml:space="preserve"> </w:t>
      </w:r>
      <w:proofErr w:type="spellStart"/>
      <w:r>
        <w:t>dimension</w:t>
      </w:r>
      <w:proofErr w:type="spellEnd"/>
      <w:r>
        <w:t xml:space="preserve"> </w:t>
      </w:r>
      <w:proofErr w:type="spellStart"/>
      <w:r>
        <w:t>tables</w:t>
      </w:r>
      <w:proofErr w:type="spellEnd"/>
      <w:r>
        <w:t>:</w:t>
      </w:r>
    </w:p>
    <w:p w14:paraId="2BFE0BD9" w14:textId="77777777" w:rsidR="00D05E2D" w:rsidRPr="00D05E2D" w:rsidRDefault="00D05E2D" w:rsidP="00D05E2D">
      <w:pPr>
        <w:pStyle w:val="Lijstalinea"/>
        <w:numPr>
          <w:ilvl w:val="0"/>
          <w:numId w:val="144"/>
        </w:numPr>
        <w:rPr>
          <w:lang w:val="en-GB"/>
        </w:rPr>
      </w:pPr>
      <w:r w:rsidRPr="00D05E2D">
        <w:rPr>
          <w:lang w:val="en-GB"/>
        </w:rPr>
        <w:t xml:space="preserve">A dimension table usually has a smaller number of rows compared to the fact table. </w:t>
      </w:r>
    </w:p>
    <w:p w14:paraId="4C1948FE" w14:textId="5938637F" w:rsidR="00D05E2D" w:rsidRPr="00D05E2D" w:rsidRDefault="00D05E2D" w:rsidP="00D05E2D">
      <w:pPr>
        <w:pStyle w:val="Lijstalinea"/>
        <w:numPr>
          <w:ilvl w:val="1"/>
          <w:numId w:val="136"/>
        </w:numPr>
        <w:ind w:left="720"/>
        <w:rPr>
          <w:lang w:val="en-GB"/>
        </w:rPr>
      </w:pPr>
      <w:r w:rsidRPr="00D05E2D">
        <w:rPr>
          <w:lang w:val="en-GB"/>
        </w:rPr>
        <w:t xml:space="preserve">The number of columns can get quite large, with many of them containing descriptive text. </w:t>
      </w:r>
    </w:p>
    <w:p w14:paraId="011204DB" w14:textId="1A8F3C3D" w:rsidR="00D05E2D" w:rsidRPr="00D05E2D" w:rsidRDefault="00D05E2D" w:rsidP="00D05E2D">
      <w:pPr>
        <w:pStyle w:val="Lijstalinea"/>
        <w:numPr>
          <w:ilvl w:val="1"/>
          <w:numId w:val="136"/>
        </w:numPr>
        <w:ind w:left="720"/>
        <w:rPr>
          <w:lang w:val="en-GB"/>
        </w:rPr>
      </w:pPr>
      <w:r w:rsidRPr="00D05E2D">
        <w:rPr>
          <w:lang w:val="en-GB"/>
        </w:rPr>
        <w:t xml:space="preserve">Dimension tables should be heavily indexed to improve query execution time </w:t>
      </w:r>
    </w:p>
    <w:p w14:paraId="2B50EB19" w14:textId="764FE146" w:rsidR="00D05E2D" w:rsidRPr="00D05E2D" w:rsidRDefault="00D05E2D" w:rsidP="00D05E2D">
      <w:pPr>
        <w:pStyle w:val="Lijstalinea"/>
        <w:numPr>
          <w:ilvl w:val="1"/>
          <w:numId w:val="136"/>
        </w:numPr>
        <w:ind w:left="720"/>
        <w:rPr>
          <w:lang w:val="en-GB"/>
        </w:rPr>
      </w:pPr>
      <w:r w:rsidRPr="00D05E2D">
        <w:rPr>
          <w:lang w:val="en-GB"/>
        </w:rPr>
        <w:t xml:space="preserve">On average the number of dimension tables is between 5 and 10 </w:t>
      </w:r>
    </w:p>
    <w:p w14:paraId="5A57F7FF" w14:textId="178BBB41" w:rsidR="00D05E2D" w:rsidRPr="00D05E2D" w:rsidRDefault="00D05E2D" w:rsidP="00D05E2D">
      <w:pPr>
        <w:pStyle w:val="Lijstalinea"/>
        <w:numPr>
          <w:ilvl w:val="1"/>
          <w:numId w:val="136"/>
        </w:numPr>
        <w:rPr>
          <w:lang w:val="en-GB"/>
        </w:rPr>
      </w:pPr>
      <w:r w:rsidRPr="00D05E2D">
        <w:rPr>
          <w:lang w:val="en-GB"/>
        </w:rPr>
        <w:t xml:space="preserve">E.g. </w:t>
      </w:r>
      <w:proofErr w:type="spellStart"/>
      <w:r w:rsidR="007E7191" w:rsidRPr="00D05E2D">
        <w:rPr>
          <w:lang w:val="en-GB"/>
        </w:rPr>
        <w:t>Datedimension</w:t>
      </w:r>
      <w:proofErr w:type="spellEnd"/>
      <w:r w:rsidR="007E7191" w:rsidRPr="00D05E2D">
        <w:rPr>
          <w:lang w:val="en-GB"/>
        </w:rPr>
        <w:t xml:space="preserve"> </w:t>
      </w:r>
      <w:proofErr w:type="spellStart"/>
      <w:r w:rsidR="007E7191" w:rsidRPr="00D05E2D">
        <w:rPr>
          <w:lang w:val="en-GB"/>
        </w:rPr>
        <w:t>timekey</w:t>
      </w:r>
      <w:proofErr w:type="spellEnd"/>
      <w:r w:rsidRPr="00D05E2D">
        <w:rPr>
          <w:lang w:val="en-GB"/>
        </w:rPr>
        <w:t xml:space="preserve">, Date, </w:t>
      </w:r>
      <w:proofErr w:type="spellStart"/>
      <w:r w:rsidR="007E7191" w:rsidRPr="00D05E2D">
        <w:rPr>
          <w:lang w:val="en-GB"/>
        </w:rPr>
        <w:t>dayofweek</w:t>
      </w:r>
      <w:proofErr w:type="spellEnd"/>
      <w:r w:rsidRPr="00D05E2D">
        <w:rPr>
          <w:lang w:val="en-GB"/>
        </w:rPr>
        <w:t xml:space="preserve">, </w:t>
      </w:r>
      <w:proofErr w:type="spellStart"/>
      <w:r w:rsidR="007E7191" w:rsidRPr="00D05E2D">
        <w:rPr>
          <w:lang w:val="en-GB"/>
        </w:rPr>
        <w:t>dayofmonth</w:t>
      </w:r>
      <w:proofErr w:type="spellEnd"/>
      <w:r w:rsidRPr="00D05E2D">
        <w:rPr>
          <w:lang w:val="en-GB"/>
        </w:rPr>
        <w:t xml:space="preserve">, </w:t>
      </w:r>
      <w:proofErr w:type="spellStart"/>
      <w:r w:rsidR="007E7191" w:rsidRPr="00D05E2D">
        <w:rPr>
          <w:lang w:val="en-GB"/>
        </w:rPr>
        <w:t>dayofyear</w:t>
      </w:r>
      <w:proofErr w:type="spellEnd"/>
      <w:r w:rsidRPr="00D05E2D">
        <w:rPr>
          <w:lang w:val="en-GB"/>
        </w:rPr>
        <w:t xml:space="preserve">, Month, </w:t>
      </w:r>
      <w:proofErr w:type="spellStart"/>
      <w:r w:rsidR="007E7191" w:rsidRPr="00D05E2D">
        <w:rPr>
          <w:lang w:val="en-GB"/>
        </w:rPr>
        <w:t>monthname</w:t>
      </w:r>
      <w:proofErr w:type="spellEnd"/>
      <w:r w:rsidRPr="00D05E2D">
        <w:rPr>
          <w:lang w:val="en-GB"/>
        </w:rPr>
        <w:t xml:space="preserve">, Year, </w:t>
      </w:r>
      <w:proofErr w:type="spellStart"/>
      <w:r w:rsidR="007E7191" w:rsidRPr="00D05E2D">
        <w:rPr>
          <w:lang w:val="en-GB"/>
        </w:rPr>
        <w:t>lastdayinweekflag</w:t>
      </w:r>
      <w:proofErr w:type="spellEnd"/>
      <w:r w:rsidRPr="00D05E2D">
        <w:rPr>
          <w:lang w:val="en-GB"/>
        </w:rPr>
        <w:t xml:space="preserve">, </w:t>
      </w:r>
      <w:proofErr w:type="spellStart"/>
      <w:r w:rsidR="007E7191" w:rsidRPr="00D05E2D">
        <w:rPr>
          <w:lang w:val="en-GB"/>
        </w:rPr>
        <w:t>lastdayinmonthflag</w:t>
      </w:r>
      <w:proofErr w:type="spellEnd"/>
      <w:r w:rsidRPr="00D05E2D">
        <w:rPr>
          <w:lang w:val="en-GB"/>
        </w:rPr>
        <w:t xml:space="preserve">, </w:t>
      </w:r>
      <w:proofErr w:type="spellStart"/>
      <w:r w:rsidR="007E7191" w:rsidRPr="00D05E2D">
        <w:rPr>
          <w:lang w:val="en-GB"/>
        </w:rPr>
        <w:t>fiscalweek</w:t>
      </w:r>
      <w:proofErr w:type="spellEnd"/>
      <w:r w:rsidRPr="00D05E2D">
        <w:rPr>
          <w:lang w:val="en-GB"/>
        </w:rPr>
        <w:t xml:space="preserve">, </w:t>
      </w:r>
      <w:proofErr w:type="spellStart"/>
      <w:r w:rsidR="007E7191" w:rsidRPr="00D05E2D">
        <w:rPr>
          <w:lang w:val="en-GB"/>
        </w:rPr>
        <w:t>holidayflag</w:t>
      </w:r>
      <w:proofErr w:type="spellEnd"/>
      <w:r w:rsidRPr="00D05E2D">
        <w:rPr>
          <w:lang w:val="en-GB"/>
        </w:rPr>
        <w:t xml:space="preserve">, … </w:t>
      </w:r>
    </w:p>
    <w:p w14:paraId="7BD1D5C6" w14:textId="77777777" w:rsidR="00D05E2D" w:rsidRDefault="00D05E2D" w:rsidP="00B60851">
      <w:pPr>
        <w:rPr>
          <w:lang w:val="en-GB"/>
        </w:rPr>
      </w:pPr>
    </w:p>
    <w:p w14:paraId="6AE17E1F" w14:textId="77777777" w:rsidR="00B60851" w:rsidRDefault="00B60851" w:rsidP="00B60851">
      <w:pPr>
        <w:rPr>
          <w:lang w:val="en-GB"/>
        </w:rPr>
      </w:pPr>
    </w:p>
    <w:p w14:paraId="738543AA" w14:textId="77777777" w:rsidR="00B60851" w:rsidRDefault="00B60851" w:rsidP="00B60851">
      <w:pPr>
        <w:rPr>
          <w:lang w:val="en-GB"/>
        </w:rPr>
      </w:pPr>
    </w:p>
    <w:p w14:paraId="761C9CBD" w14:textId="77777777" w:rsidR="00B60851" w:rsidRDefault="00B60851" w:rsidP="00B60851">
      <w:pPr>
        <w:rPr>
          <w:lang w:val="en-GB"/>
        </w:rPr>
      </w:pPr>
    </w:p>
    <w:p w14:paraId="5BFF0A72" w14:textId="77777777" w:rsidR="00B60851" w:rsidRDefault="00B60851" w:rsidP="00B60851">
      <w:pPr>
        <w:rPr>
          <w:lang w:val="en-GB"/>
        </w:rPr>
      </w:pPr>
    </w:p>
    <w:p w14:paraId="6486BFF6" w14:textId="77777777" w:rsidR="00B60851" w:rsidRPr="00D05E2D" w:rsidRDefault="00B60851" w:rsidP="00B60851">
      <w:pPr>
        <w:rPr>
          <w:lang w:val="en-GB"/>
        </w:rPr>
      </w:pPr>
    </w:p>
    <w:p w14:paraId="7963C271" w14:textId="7AB3815B" w:rsidR="00B60851" w:rsidRPr="00B60851" w:rsidRDefault="009A76CC" w:rsidP="00B60851">
      <w:pPr>
        <w:pStyle w:val="Geenafstand"/>
        <w:rPr>
          <w:lang w:val="en-GB"/>
        </w:rPr>
      </w:pPr>
      <w:r w:rsidRPr="009A76CC">
        <w:rPr>
          <w:noProof/>
          <w:lang w:val="en-GB"/>
        </w:rPr>
        <w:lastRenderedPageBreak/>
        <w:drawing>
          <wp:anchor distT="0" distB="0" distL="114300" distR="114300" simplePos="0" relativeHeight="251664384" behindDoc="1" locked="0" layoutInCell="1" allowOverlap="1" wp14:anchorId="218DDD05" wp14:editId="0DE706DF">
            <wp:simplePos x="0" y="0"/>
            <wp:positionH relativeFrom="column">
              <wp:posOffset>3791585</wp:posOffset>
            </wp:positionH>
            <wp:positionV relativeFrom="paragraph">
              <wp:posOffset>0</wp:posOffset>
            </wp:positionV>
            <wp:extent cx="2505710" cy="965200"/>
            <wp:effectExtent l="0" t="0" r="8890" b="6350"/>
            <wp:wrapTight wrapText="bothSides">
              <wp:wrapPolygon edited="0">
                <wp:start x="0" y="0"/>
                <wp:lineTo x="0" y="21316"/>
                <wp:lineTo x="21512" y="21316"/>
                <wp:lineTo x="21512" y="0"/>
                <wp:lineTo x="0" y="0"/>
              </wp:wrapPolygon>
            </wp:wrapTight>
            <wp:docPr id="36700620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06209" name="Afbeelding 1" descr="Afbeelding met tekst, schermopname, nummer, Lettertype&#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2505710" cy="965200"/>
                    </a:xfrm>
                    <a:prstGeom prst="rect">
                      <a:avLst/>
                    </a:prstGeom>
                  </pic:spPr>
                </pic:pic>
              </a:graphicData>
            </a:graphic>
          </wp:anchor>
        </w:drawing>
      </w:r>
      <w:r w:rsidR="00B60851">
        <w:rPr>
          <w:lang w:val="en-GB"/>
        </w:rPr>
        <w:t>Junk dimensions:</w:t>
      </w:r>
    </w:p>
    <w:p w14:paraId="03277459" w14:textId="23596BA8" w:rsidR="00B60851" w:rsidRPr="00B60851" w:rsidRDefault="00B60851" w:rsidP="00B60851">
      <w:pPr>
        <w:pStyle w:val="Lijstalinea"/>
        <w:numPr>
          <w:ilvl w:val="0"/>
          <w:numId w:val="146"/>
        </w:numPr>
        <w:rPr>
          <w:lang w:val="en-GB"/>
        </w:rPr>
      </w:pPr>
      <w:r w:rsidRPr="00B60851">
        <w:rPr>
          <w:lang w:val="en-GB"/>
        </w:rPr>
        <w:t xml:space="preserve">How to deal with low cardinality attribute types such as flags or indicators? </w:t>
      </w:r>
    </w:p>
    <w:p w14:paraId="1BA72139" w14:textId="78C6CE91" w:rsidR="00B60851" w:rsidRPr="00B60851" w:rsidRDefault="00B60851" w:rsidP="00B60851">
      <w:pPr>
        <w:pStyle w:val="Lijstalinea"/>
        <w:numPr>
          <w:ilvl w:val="0"/>
          <w:numId w:val="146"/>
        </w:numPr>
        <w:rPr>
          <w:lang w:val="en-GB"/>
        </w:rPr>
      </w:pPr>
      <w:r w:rsidRPr="00B60851">
        <w:rPr>
          <w:lang w:val="en-GB"/>
        </w:rPr>
        <w:t xml:space="preserve">Example: On-line Purchase (Yes or No), Payment (cash or credit-card), Discount (Yes or No) </w:t>
      </w:r>
    </w:p>
    <w:p w14:paraId="75B24599" w14:textId="4C23C28B" w:rsidR="00B60851" w:rsidRPr="00B60851" w:rsidRDefault="00B60851" w:rsidP="00B60851">
      <w:pPr>
        <w:pStyle w:val="Lijstalinea"/>
        <w:numPr>
          <w:ilvl w:val="0"/>
          <w:numId w:val="146"/>
        </w:numPr>
        <w:rPr>
          <w:lang w:val="en-GB"/>
        </w:rPr>
      </w:pPr>
      <w:r w:rsidRPr="00B60851">
        <w:rPr>
          <w:lang w:val="en-GB"/>
        </w:rPr>
        <w:t xml:space="preserve">Either add these attribute types directly to the fact table or model them as three separate dimensions </w:t>
      </w:r>
    </w:p>
    <w:p w14:paraId="5324F0C6" w14:textId="17889903" w:rsidR="00B60851" w:rsidRPr="00B60851" w:rsidRDefault="00B60851" w:rsidP="00B60851">
      <w:pPr>
        <w:pStyle w:val="Lijstalinea"/>
        <w:numPr>
          <w:ilvl w:val="0"/>
          <w:numId w:val="146"/>
        </w:numPr>
        <w:rPr>
          <w:lang w:val="en-GB"/>
        </w:rPr>
      </w:pPr>
      <w:r w:rsidRPr="00B60851">
        <w:rPr>
          <w:lang w:val="en-GB"/>
        </w:rPr>
        <w:t xml:space="preserve">Alternative: </w:t>
      </w:r>
      <w:r w:rsidRPr="00B60851">
        <w:rPr>
          <w:b/>
          <w:bCs/>
          <w:lang w:val="en-GB"/>
        </w:rPr>
        <w:t xml:space="preserve">Junk dimension </w:t>
      </w:r>
      <w:r w:rsidRPr="00B60851">
        <w:rPr>
          <w:lang w:val="en-GB"/>
        </w:rPr>
        <w:t xml:space="preserve">is a dimension that simply enumerates all feasible combinations of values of the low cardinality attribute types </w:t>
      </w:r>
    </w:p>
    <w:p w14:paraId="4B35AEE0" w14:textId="488AB0D2" w:rsidR="00B60851" w:rsidRDefault="00B60851" w:rsidP="00B60851">
      <w:pPr>
        <w:numPr>
          <w:ilvl w:val="1"/>
          <w:numId w:val="146"/>
        </w:numPr>
        <w:rPr>
          <w:lang w:val="en-GB"/>
        </w:rPr>
      </w:pPr>
      <w:r w:rsidRPr="00B60851">
        <w:rPr>
          <w:lang w:val="en-GB"/>
        </w:rPr>
        <w:t xml:space="preserve">Advantage? Contributes to the maintainability and query performance of the data warehouse </w:t>
      </w:r>
    </w:p>
    <w:p w14:paraId="45CD389A" w14:textId="75419997" w:rsidR="005046ED" w:rsidRPr="00B60851" w:rsidRDefault="005046ED" w:rsidP="005046ED">
      <w:pPr>
        <w:numPr>
          <w:ilvl w:val="0"/>
          <w:numId w:val="146"/>
        </w:numPr>
      </w:pPr>
      <w:r w:rsidRPr="005046ED">
        <w:t>Maakt een tabel met v</w:t>
      </w:r>
      <w:r>
        <w:t>aste waarde je dan steeds een bepaald veld kan oproepen met een vaste (betaal)combinatie</w:t>
      </w:r>
    </w:p>
    <w:p w14:paraId="6582A422" w14:textId="4C693217" w:rsidR="00B60851" w:rsidRPr="00B60851" w:rsidRDefault="00B60851" w:rsidP="00B60851">
      <w:pPr>
        <w:numPr>
          <w:ilvl w:val="1"/>
          <w:numId w:val="145"/>
        </w:numPr>
      </w:pPr>
    </w:p>
    <w:p w14:paraId="115D5B32" w14:textId="0FD56B9E" w:rsidR="008B0775" w:rsidRPr="008B0775" w:rsidRDefault="008B0775" w:rsidP="008B0775">
      <w:pPr>
        <w:pStyle w:val="Geenafstand"/>
      </w:pPr>
      <w:proofErr w:type="spellStart"/>
      <w:r>
        <w:t>Outrigger</w:t>
      </w:r>
      <w:proofErr w:type="spellEnd"/>
      <w:r>
        <w:t xml:space="preserve"> </w:t>
      </w:r>
      <w:proofErr w:type="spellStart"/>
      <w:r>
        <w:t>tables</w:t>
      </w:r>
      <w:proofErr w:type="spellEnd"/>
      <w:r>
        <w:t>:</w:t>
      </w:r>
    </w:p>
    <w:p w14:paraId="458042E3" w14:textId="77777777" w:rsidR="008B0775" w:rsidRPr="008B0775" w:rsidRDefault="008B0775" w:rsidP="008B0775">
      <w:pPr>
        <w:pStyle w:val="Lijstalinea"/>
        <w:numPr>
          <w:ilvl w:val="0"/>
          <w:numId w:val="148"/>
        </w:numPr>
        <w:rPr>
          <w:lang w:val="en-GB"/>
        </w:rPr>
      </w:pPr>
      <w:r w:rsidRPr="008B0775">
        <w:rPr>
          <w:lang w:val="en-GB"/>
        </w:rPr>
        <w:t xml:space="preserve">An outrigger table can be defined to store a set of attribute types of a dimension table which are highly correlated, low in cardinality, and updated simultaneously. </w:t>
      </w:r>
    </w:p>
    <w:p w14:paraId="6492E15E" w14:textId="58B8EC33" w:rsidR="008B0775" w:rsidRPr="008B0775" w:rsidRDefault="008B0775" w:rsidP="008B0775">
      <w:pPr>
        <w:pStyle w:val="Lijstalinea"/>
        <w:numPr>
          <w:ilvl w:val="0"/>
          <w:numId w:val="148"/>
        </w:numPr>
        <w:rPr>
          <w:lang w:val="en-GB"/>
        </w:rPr>
      </w:pPr>
      <w:r w:rsidRPr="008B0775">
        <w:rPr>
          <w:lang w:val="en-GB"/>
        </w:rPr>
        <w:t xml:space="preserve">Drawback: an extra join is needed. </w:t>
      </w:r>
    </w:p>
    <w:p w14:paraId="71DCCA5B" w14:textId="038767C8" w:rsidR="008B0775" w:rsidRPr="008B0775" w:rsidRDefault="008B0775" w:rsidP="008B0775">
      <w:pPr>
        <w:numPr>
          <w:ilvl w:val="1"/>
          <w:numId w:val="148"/>
        </w:numPr>
        <w:rPr>
          <w:lang w:val="en-GB"/>
        </w:rPr>
      </w:pPr>
      <w:r w:rsidRPr="008B0775">
        <w:rPr>
          <w:lang w:val="en-GB"/>
        </w:rPr>
        <w:t xml:space="preserve">Example: a Customer dimension table including demographic data (such as average income, average household size, unemployment rate, …) </w:t>
      </w:r>
    </w:p>
    <w:p w14:paraId="3E4C04E3" w14:textId="77777777" w:rsidR="008B0775" w:rsidRPr="008B0775" w:rsidRDefault="008B0775" w:rsidP="008B0775">
      <w:pPr>
        <w:numPr>
          <w:ilvl w:val="1"/>
          <w:numId w:val="148"/>
        </w:numPr>
        <w:rPr>
          <w:lang w:val="en-GB"/>
        </w:rPr>
      </w:pPr>
      <w:r w:rsidRPr="008B0775">
        <w:rPr>
          <w:lang w:val="en-GB"/>
        </w:rPr>
        <w:t xml:space="preserve">If this information kept in Customer dimension table =&gt; a lot of </w:t>
      </w:r>
      <w:proofErr w:type="spellStart"/>
      <w:r w:rsidRPr="008B0775">
        <w:rPr>
          <w:lang w:val="en-GB"/>
        </w:rPr>
        <w:t>ducplication</w:t>
      </w:r>
      <w:proofErr w:type="spellEnd"/>
      <w:r w:rsidRPr="008B0775">
        <w:rPr>
          <w:lang w:val="en-GB"/>
        </w:rPr>
        <w:t xml:space="preserve"> </w:t>
      </w:r>
    </w:p>
    <w:p w14:paraId="05644DD0" w14:textId="77777777" w:rsidR="008B0775" w:rsidRPr="008B0775" w:rsidRDefault="008B0775" w:rsidP="008B0775">
      <w:pPr>
        <w:numPr>
          <w:ilvl w:val="1"/>
          <w:numId w:val="148"/>
        </w:numPr>
        <w:rPr>
          <w:lang w:val="en-GB"/>
        </w:rPr>
      </w:pPr>
      <w:r w:rsidRPr="008B0775">
        <w:rPr>
          <w:lang w:val="en-GB"/>
        </w:rPr>
        <w:t xml:space="preserve">=&gt; put this information in an outrigger table and link it through a foreign key with the Customer table </w:t>
      </w:r>
    </w:p>
    <w:p w14:paraId="7409D3C4" w14:textId="77777777" w:rsidR="008B0775" w:rsidRPr="008B0775" w:rsidRDefault="008B0775" w:rsidP="008B0775">
      <w:pPr>
        <w:numPr>
          <w:ilvl w:val="1"/>
          <w:numId w:val="147"/>
        </w:numPr>
        <w:rPr>
          <w:lang w:val="en-GB"/>
        </w:rPr>
      </w:pPr>
    </w:p>
    <w:p w14:paraId="2569DC0B" w14:textId="77777777" w:rsidR="008B0775" w:rsidRPr="008B0775" w:rsidRDefault="008B0775" w:rsidP="008B0775">
      <w:pPr>
        <w:pStyle w:val="Geenafstand"/>
      </w:pPr>
      <w:r>
        <w:rPr>
          <w:lang w:val="en-GB"/>
        </w:rPr>
        <w:t>Slowly changing dimensions:</w:t>
      </w:r>
    </w:p>
    <w:p w14:paraId="692B5907" w14:textId="70AE3071" w:rsidR="008B0775" w:rsidRPr="008B0775" w:rsidRDefault="008B0775" w:rsidP="008B0775">
      <w:pPr>
        <w:pStyle w:val="Lijstalinea"/>
        <w:numPr>
          <w:ilvl w:val="0"/>
          <w:numId w:val="150"/>
        </w:numPr>
        <w:rPr>
          <w:lang w:val="en-GB"/>
        </w:rPr>
      </w:pPr>
      <w:r w:rsidRPr="008B0775">
        <w:rPr>
          <w:lang w:val="en-GB"/>
        </w:rPr>
        <w:t xml:space="preserve">The term Slowly Changing Dimension refers to the fact that attributes of dimensions can change over time and provides standard solutions for how to deal with this in the data </w:t>
      </w:r>
      <w:proofErr w:type="spellStart"/>
      <w:r w:rsidR="007E7191" w:rsidRPr="008B0775">
        <w:rPr>
          <w:lang w:val="en-GB"/>
        </w:rPr>
        <w:t>warehousein</w:t>
      </w:r>
      <w:proofErr w:type="spellEnd"/>
      <w:r w:rsidR="007E7191" w:rsidRPr="008B0775">
        <w:rPr>
          <w:lang w:val="en-GB"/>
        </w:rPr>
        <w:t xml:space="preserve"> </w:t>
      </w:r>
      <w:r w:rsidRPr="008B0775">
        <w:rPr>
          <w:lang w:val="en-GB"/>
        </w:rPr>
        <w:t xml:space="preserve">his original theory </w:t>
      </w:r>
    </w:p>
    <w:p w14:paraId="491DB980" w14:textId="77777777" w:rsidR="008B0775" w:rsidRDefault="008B0775" w:rsidP="008B0775">
      <w:pPr>
        <w:numPr>
          <w:ilvl w:val="0"/>
          <w:numId w:val="151"/>
        </w:numPr>
        <w:rPr>
          <w:lang w:val="en-GB"/>
        </w:rPr>
      </w:pPr>
      <w:r w:rsidRPr="008B0775">
        <w:rPr>
          <w:lang w:val="en-GB"/>
        </w:rPr>
        <w:t xml:space="preserve">Kimball describes 3 ways to deal with changes in dimension attributes </w:t>
      </w:r>
    </w:p>
    <w:p w14:paraId="3F035143" w14:textId="354F9541" w:rsidR="008B0775" w:rsidRPr="008B0775" w:rsidRDefault="008B0775" w:rsidP="00DD0248">
      <w:pPr>
        <w:numPr>
          <w:ilvl w:val="1"/>
          <w:numId w:val="152"/>
        </w:numPr>
        <w:rPr>
          <w:lang w:val="en-GB"/>
        </w:rPr>
      </w:pPr>
      <w:r w:rsidRPr="008B0775">
        <w:rPr>
          <w:lang w:val="en-GB"/>
        </w:rPr>
        <w:t xml:space="preserve">SCD Type 1 </w:t>
      </w:r>
    </w:p>
    <w:p w14:paraId="7D514A82" w14:textId="77777777" w:rsidR="008B0775" w:rsidRPr="008B0775" w:rsidRDefault="008B0775" w:rsidP="00DD0248">
      <w:pPr>
        <w:numPr>
          <w:ilvl w:val="1"/>
          <w:numId w:val="152"/>
        </w:numPr>
      </w:pPr>
      <w:r w:rsidRPr="008B0775">
        <w:t xml:space="preserve">SCD Type 2 </w:t>
      </w:r>
    </w:p>
    <w:p w14:paraId="64736FCC" w14:textId="4654D0E4" w:rsidR="008B0775" w:rsidRPr="008B0775" w:rsidRDefault="008B0775" w:rsidP="00DD0248">
      <w:pPr>
        <w:numPr>
          <w:ilvl w:val="1"/>
          <w:numId w:val="152"/>
        </w:numPr>
      </w:pPr>
      <w:r w:rsidRPr="008B0775">
        <w:t>SCD Type 3</w:t>
      </w:r>
    </w:p>
    <w:p w14:paraId="3B94BF53" w14:textId="6CD602B4" w:rsidR="008B0775" w:rsidRPr="008B0775" w:rsidRDefault="008B0775" w:rsidP="008B0775">
      <w:pPr>
        <w:numPr>
          <w:ilvl w:val="0"/>
          <w:numId w:val="151"/>
        </w:numPr>
        <w:rPr>
          <w:lang w:val="en-GB"/>
        </w:rPr>
      </w:pPr>
      <w:r w:rsidRPr="008B0775">
        <w:rPr>
          <w:lang w:val="en-GB"/>
        </w:rPr>
        <w:t xml:space="preserve">By now, already 8 SCD-types + you can combine the types </w:t>
      </w:r>
    </w:p>
    <w:p w14:paraId="547CA14D" w14:textId="540A7AA0" w:rsidR="008B0775" w:rsidRPr="008B0775" w:rsidRDefault="008B0775" w:rsidP="00DD0248">
      <w:pPr>
        <w:numPr>
          <w:ilvl w:val="1"/>
          <w:numId w:val="153"/>
        </w:numPr>
        <w:rPr>
          <w:lang w:val="en-GB"/>
        </w:rPr>
      </w:pPr>
      <w:r w:rsidRPr="008B0775">
        <w:rPr>
          <w:lang w:val="en-GB"/>
        </w:rPr>
        <w:t xml:space="preserve">Example: customer segment ranging from AAA, AA, A, BBB, … to C, determined on a yearly basis </w:t>
      </w:r>
    </w:p>
    <w:p w14:paraId="4C44F21F" w14:textId="449F00A9" w:rsidR="008B0775" w:rsidRPr="008B0775" w:rsidRDefault="007E7191" w:rsidP="00DD0248">
      <w:pPr>
        <w:numPr>
          <w:ilvl w:val="1"/>
          <w:numId w:val="153"/>
        </w:numPr>
        <w:rPr>
          <w:lang w:val="en-GB"/>
        </w:rPr>
      </w:pPr>
      <w:r w:rsidRPr="008B0775">
        <w:rPr>
          <w:lang w:val="en-GB"/>
        </w:rPr>
        <w:t xml:space="preserve">We </w:t>
      </w:r>
      <w:r w:rsidR="008B0775" w:rsidRPr="008B0775">
        <w:rPr>
          <w:lang w:val="en-GB"/>
        </w:rPr>
        <w:t xml:space="preserve">wish to upgrade a customer from AA to AAA. </w:t>
      </w:r>
    </w:p>
    <w:p w14:paraId="08011F57" w14:textId="77777777" w:rsidR="00032810" w:rsidRPr="00032810" w:rsidRDefault="00032810" w:rsidP="00032810">
      <w:pPr>
        <w:numPr>
          <w:ilvl w:val="1"/>
          <w:numId w:val="149"/>
        </w:numPr>
        <w:rPr>
          <w:lang w:val="en-GB"/>
        </w:rPr>
      </w:pPr>
    </w:p>
    <w:p w14:paraId="352D0BA5" w14:textId="7DB64BC0" w:rsidR="00032810" w:rsidRPr="00032810" w:rsidRDefault="00032810" w:rsidP="00AC6303">
      <w:pPr>
        <w:pStyle w:val="Geenafstand"/>
        <w:rPr>
          <w:lang w:val="en-GB"/>
        </w:rPr>
      </w:pPr>
      <w:r w:rsidRPr="00032810">
        <w:rPr>
          <w:lang w:val="en-GB"/>
        </w:rPr>
        <w:t xml:space="preserve">SCD Type 1 </w:t>
      </w:r>
      <w:r>
        <w:rPr>
          <w:lang w:val="en-GB"/>
        </w:rPr>
        <w:t>(</w:t>
      </w:r>
      <w:proofErr w:type="spellStart"/>
      <w:r>
        <w:rPr>
          <w:lang w:val="en-GB"/>
        </w:rPr>
        <w:t>geen</w:t>
      </w:r>
      <w:proofErr w:type="spellEnd"/>
      <w:r>
        <w:rPr>
          <w:lang w:val="en-GB"/>
        </w:rPr>
        <w:t xml:space="preserve"> </w:t>
      </w:r>
      <w:proofErr w:type="spellStart"/>
      <w:r>
        <w:rPr>
          <w:lang w:val="en-GB"/>
        </w:rPr>
        <w:t>historiek</w:t>
      </w:r>
      <w:proofErr w:type="spellEnd"/>
      <w:r>
        <w:rPr>
          <w:lang w:val="en-GB"/>
        </w:rPr>
        <w:t>):</w:t>
      </w:r>
    </w:p>
    <w:p w14:paraId="2E1C0913" w14:textId="3B688E6F" w:rsidR="00032810" w:rsidRPr="00032810" w:rsidRDefault="00032810" w:rsidP="00032810">
      <w:pPr>
        <w:numPr>
          <w:ilvl w:val="2"/>
          <w:numId w:val="156"/>
        </w:numPr>
        <w:rPr>
          <w:lang w:val="en-GB"/>
        </w:rPr>
      </w:pPr>
      <w:r w:rsidRPr="00032810">
        <w:rPr>
          <w:lang w:val="en-GB"/>
        </w:rPr>
        <w:t xml:space="preserve">The old value of an attribute is overwritten by the new, current, value. </w:t>
      </w:r>
    </w:p>
    <w:p w14:paraId="0494E7C9" w14:textId="1966E57F" w:rsidR="00032810" w:rsidRDefault="00032810" w:rsidP="00032810">
      <w:pPr>
        <w:numPr>
          <w:ilvl w:val="2"/>
          <w:numId w:val="156"/>
        </w:numPr>
        <w:rPr>
          <w:lang w:val="en-GB"/>
        </w:rPr>
      </w:pPr>
      <w:r w:rsidRPr="00032810">
        <w:rPr>
          <w:lang w:val="en-GB"/>
        </w:rPr>
        <w:t xml:space="preserve">The value of the attribute is not maintained historically. </w:t>
      </w:r>
      <w:r>
        <w:rPr>
          <w:lang w:val="en-GB"/>
        </w:rPr>
        <w:t>.</w:t>
      </w:r>
    </w:p>
    <w:p w14:paraId="6E50DFD4" w14:textId="36F148B0" w:rsidR="00032810" w:rsidRDefault="00032810" w:rsidP="00032810">
      <w:pPr>
        <w:numPr>
          <w:ilvl w:val="2"/>
          <w:numId w:val="156"/>
        </w:numPr>
      </w:pPr>
      <w:r w:rsidRPr="00032810">
        <w:t>Bv. Foute geboortedatum, de f</w:t>
      </w:r>
      <w:r>
        <w:t>oute datum moet niet meer worden bijgehouden</w:t>
      </w:r>
      <w:r w:rsidR="000D4427">
        <w:t>.</w:t>
      </w:r>
    </w:p>
    <w:p w14:paraId="3CAE3414" w14:textId="5533DD80" w:rsidR="00AC6303" w:rsidRPr="00032810" w:rsidRDefault="00AC6303" w:rsidP="00AC6303">
      <w:pPr>
        <w:ind w:left="720"/>
      </w:pPr>
    </w:p>
    <w:p w14:paraId="48CC52BF" w14:textId="2C3E0FE7" w:rsidR="000D4427" w:rsidRDefault="000D4427" w:rsidP="00AC6303">
      <w:pPr>
        <w:pStyle w:val="Geenafstand"/>
      </w:pPr>
      <w:r>
        <w:t>SCD Type 2</w:t>
      </w:r>
      <w:r w:rsidR="0051666D">
        <w:t xml:space="preserve"> (nieuwe rij maken)</w:t>
      </w:r>
      <w:r>
        <w:t>:</w:t>
      </w:r>
    </w:p>
    <w:p w14:paraId="618F4CD1" w14:textId="77777777" w:rsidR="000D4427" w:rsidRPr="00AC6303" w:rsidRDefault="000D4427" w:rsidP="000D4427">
      <w:pPr>
        <w:pStyle w:val="Lijstalinea"/>
        <w:numPr>
          <w:ilvl w:val="0"/>
          <w:numId w:val="157"/>
        </w:numPr>
        <w:rPr>
          <w:lang w:val="en-GB"/>
        </w:rPr>
      </w:pPr>
      <w:r w:rsidRPr="000D4427">
        <w:rPr>
          <w:lang w:val="en-GB"/>
        </w:rPr>
        <w:t xml:space="preserve">A completely new record is created each time an attribute is changed. </w:t>
      </w:r>
      <w:r w:rsidRPr="00AC6303">
        <w:rPr>
          <w:lang w:val="en-GB"/>
        </w:rPr>
        <w:t xml:space="preserve">There are 'current' records and 'closed' records. </w:t>
      </w:r>
    </w:p>
    <w:p w14:paraId="023EE3DD" w14:textId="41ABC245" w:rsidR="000D4427" w:rsidRDefault="000D4427" w:rsidP="00A80739">
      <w:pPr>
        <w:pStyle w:val="Lijstalinea"/>
        <w:numPr>
          <w:ilvl w:val="0"/>
          <w:numId w:val="157"/>
        </w:numPr>
        <w:rPr>
          <w:lang w:val="en-GB"/>
        </w:rPr>
      </w:pPr>
      <w:r w:rsidRPr="000D4427">
        <w:rPr>
          <w:lang w:val="en-GB"/>
        </w:rPr>
        <w:t xml:space="preserve">Duplicating the record and adding </w:t>
      </w:r>
      <w:proofErr w:type="spellStart"/>
      <w:r w:rsidRPr="000D4427">
        <w:rPr>
          <w:lang w:val="en-GB"/>
        </w:rPr>
        <w:t>Start_Date</w:t>
      </w:r>
      <w:proofErr w:type="spellEnd"/>
      <w:r w:rsidRPr="000D4427">
        <w:rPr>
          <w:lang w:val="en-GB"/>
        </w:rPr>
        <w:t xml:space="preserve">, </w:t>
      </w:r>
      <w:proofErr w:type="spellStart"/>
      <w:r w:rsidRPr="000D4427">
        <w:rPr>
          <w:lang w:val="en-GB"/>
        </w:rPr>
        <w:t>End_Date</w:t>
      </w:r>
      <w:proofErr w:type="spellEnd"/>
      <w:r w:rsidRPr="000D4427">
        <w:rPr>
          <w:lang w:val="en-GB"/>
        </w:rPr>
        <w:t xml:space="preserve">, and </w:t>
      </w:r>
      <w:proofErr w:type="spellStart"/>
      <w:r w:rsidRPr="000D4427">
        <w:rPr>
          <w:lang w:val="en-GB"/>
        </w:rPr>
        <w:t>Current_Flag</w:t>
      </w:r>
      <w:proofErr w:type="spellEnd"/>
      <w:r w:rsidRPr="000D4427">
        <w:rPr>
          <w:lang w:val="en-GB"/>
        </w:rPr>
        <w:t xml:space="preserve">. A new surrogate key value + same value for business key. </w:t>
      </w:r>
    </w:p>
    <w:p w14:paraId="7EC0443C" w14:textId="77777777" w:rsidR="00A80739" w:rsidRPr="00A80739" w:rsidRDefault="00A80739" w:rsidP="00A80739">
      <w:pPr>
        <w:rPr>
          <w:lang w:val="en-GB"/>
        </w:rPr>
      </w:pPr>
    </w:p>
    <w:p w14:paraId="2043DAC8" w14:textId="77777777" w:rsidR="0051666D" w:rsidRPr="002276A8" w:rsidRDefault="0051666D" w:rsidP="0051666D">
      <w:pPr>
        <w:rPr>
          <w:lang w:val="en-GB"/>
        </w:rPr>
      </w:pPr>
    </w:p>
    <w:p w14:paraId="29B27126" w14:textId="1306CAA1" w:rsidR="0051666D" w:rsidRPr="008A538A" w:rsidRDefault="0051666D" w:rsidP="0051666D">
      <w:pPr>
        <w:pStyle w:val="Geenafstand"/>
      </w:pPr>
      <w:r w:rsidRPr="008A538A">
        <w:lastRenderedPageBreak/>
        <w:t>SCD Type 3 (</w:t>
      </w:r>
      <w:r w:rsidR="008A538A" w:rsidRPr="008A538A">
        <w:t>oud</w:t>
      </w:r>
      <w:r w:rsidR="008A538A">
        <w:t xml:space="preserve"> </w:t>
      </w:r>
      <w:r w:rsidR="008A538A" w:rsidRPr="008A538A">
        <w:t xml:space="preserve">veld </w:t>
      </w:r>
      <w:proofErr w:type="spellStart"/>
      <w:r w:rsidR="008A538A" w:rsidRPr="008A538A">
        <w:t>bebhouden</w:t>
      </w:r>
      <w:proofErr w:type="spellEnd"/>
      <w:r w:rsidR="008A538A" w:rsidRPr="008A538A">
        <w:t>, maar nieuw veld maken met corre</w:t>
      </w:r>
      <w:r w:rsidR="008A538A">
        <w:t>cte waarde)</w:t>
      </w:r>
      <w:r w:rsidRPr="008A538A">
        <w:t>:</w:t>
      </w:r>
    </w:p>
    <w:p w14:paraId="662D00BF" w14:textId="1FD0D61A" w:rsidR="0051666D" w:rsidRPr="0051666D" w:rsidRDefault="0051666D" w:rsidP="0051666D">
      <w:pPr>
        <w:numPr>
          <w:ilvl w:val="2"/>
          <w:numId w:val="159"/>
        </w:numPr>
        <w:rPr>
          <w:lang w:val="en-GB"/>
        </w:rPr>
      </w:pPr>
      <w:r w:rsidRPr="0051666D">
        <w:rPr>
          <w:lang w:val="en-GB"/>
        </w:rPr>
        <w:t xml:space="preserve">Both the current and previous value of an attribute are kept in two different columns. That way, current and previous values can be easily compared. </w:t>
      </w:r>
    </w:p>
    <w:p w14:paraId="67829446" w14:textId="77777777" w:rsidR="0051666D" w:rsidRPr="0051666D" w:rsidRDefault="0051666D" w:rsidP="0051666D">
      <w:pPr>
        <w:numPr>
          <w:ilvl w:val="2"/>
          <w:numId w:val="159"/>
        </w:numPr>
        <w:rPr>
          <w:lang w:val="en-GB"/>
        </w:rPr>
      </w:pPr>
      <w:r w:rsidRPr="0051666D">
        <w:rPr>
          <w:lang w:val="en-GB"/>
        </w:rPr>
        <w:t xml:space="preserve">Only partial historical information is stored </w:t>
      </w:r>
    </w:p>
    <w:p w14:paraId="45A2581C" w14:textId="70682937" w:rsidR="008B0775" w:rsidRPr="0051666D" w:rsidRDefault="0051666D" w:rsidP="0051666D">
      <w:pPr>
        <w:numPr>
          <w:ilvl w:val="2"/>
          <w:numId w:val="159"/>
        </w:numPr>
        <w:rPr>
          <w:lang w:val="en-GB"/>
        </w:rPr>
      </w:pPr>
      <w:r w:rsidRPr="0051666D">
        <w:rPr>
          <w:lang w:val="en-GB"/>
        </w:rPr>
        <w:t xml:space="preserve">The approach can be easily extended by also adding a Date attribute type indicating when the most recent change </w:t>
      </w:r>
    </w:p>
    <w:p w14:paraId="1397C7B9" w14:textId="77777777" w:rsidR="00B016E2" w:rsidRPr="002276A8" w:rsidRDefault="00B016E2" w:rsidP="00B016E2">
      <w:pPr>
        <w:rPr>
          <w:lang w:val="en-GB"/>
        </w:rPr>
      </w:pPr>
    </w:p>
    <w:p w14:paraId="17654687" w14:textId="3AADBD2C" w:rsidR="00B016E2" w:rsidRPr="00B016E2" w:rsidRDefault="00B016E2" w:rsidP="00090452">
      <w:pPr>
        <w:pStyle w:val="Geenafstand"/>
        <w:rPr>
          <w:lang w:val="en-GB"/>
        </w:rPr>
      </w:pPr>
      <w:r w:rsidRPr="00B016E2">
        <w:rPr>
          <w:lang w:val="en-GB"/>
        </w:rPr>
        <w:t>SCD Type 4</w:t>
      </w:r>
      <w:r>
        <w:rPr>
          <w:lang w:val="en-GB"/>
        </w:rPr>
        <w:t>:</w:t>
      </w:r>
    </w:p>
    <w:p w14:paraId="40D5BB21" w14:textId="4B6C5E2A" w:rsidR="00B016E2" w:rsidRPr="00B016E2" w:rsidRDefault="00B016E2" w:rsidP="009D60D3">
      <w:pPr>
        <w:numPr>
          <w:ilvl w:val="2"/>
          <w:numId w:val="162"/>
        </w:numPr>
        <w:rPr>
          <w:lang w:val="en-GB"/>
        </w:rPr>
      </w:pPr>
      <w:r w:rsidRPr="00B016E2">
        <w:rPr>
          <w:lang w:val="en-GB"/>
        </w:rPr>
        <w:t xml:space="preserve">Create two dimension tables: Customer and </w:t>
      </w:r>
      <w:proofErr w:type="spellStart"/>
      <w:r w:rsidRPr="00B016E2">
        <w:rPr>
          <w:lang w:val="en-GB"/>
        </w:rPr>
        <w:t>Customer_History</w:t>
      </w:r>
      <w:proofErr w:type="spellEnd"/>
      <w:r w:rsidRPr="00B016E2">
        <w:rPr>
          <w:lang w:val="en-GB"/>
        </w:rPr>
        <w:t xml:space="preserve">. Both are linked to the fact table using their surrogate keys, but the former has the most recent information, whereas the latter contains the full history of updates. </w:t>
      </w:r>
    </w:p>
    <w:p w14:paraId="6278C04C" w14:textId="77777777" w:rsidR="00B016E2" w:rsidRPr="00B016E2" w:rsidRDefault="00B016E2" w:rsidP="009D60D3">
      <w:pPr>
        <w:numPr>
          <w:ilvl w:val="2"/>
          <w:numId w:val="162"/>
        </w:numPr>
        <w:rPr>
          <w:lang w:val="en-GB"/>
        </w:rPr>
      </w:pPr>
      <w:r w:rsidRPr="00B016E2">
        <w:rPr>
          <w:lang w:val="en-GB"/>
        </w:rPr>
        <w:t xml:space="preserve">Depending upon the type of information needed (most recent or historical), the right dimension table is selected. </w:t>
      </w:r>
    </w:p>
    <w:p w14:paraId="4D75FF3F" w14:textId="77777777" w:rsidR="00B016E2" w:rsidRPr="00B016E2" w:rsidRDefault="00B016E2" w:rsidP="00681B88">
      <w:pPr>
        <w:ind w:left="360"/>
        <w:rPr>
          <w:lang w:val="en-GB"/>
        </w:rPr>
      </w:pPr>
    </w:p>
    <w:p w14:paraId="04FBBD5A" w14:textId="77777777" w:rsidR="00090452" w:rsidRDefault="00681B88" w:rsidP="00090452">
      <w:pPr>
        <w:pStyle w:val="Geenafstand"/>
        <w:rPr>
          <w:lang w:val="en-GB"/>
        </w:rPr>
      </w:pPr>
      <w:r>
        <w:rPr>
          <w:lang w:val="en-GB"/>
        </w:rPr>
        <w:t>Rapidly changing dimensions:</w:t>
      </w:r>
    </w:p>
    <w:p w14:paraId="05F82AAF" w14:textId="5776D5FA" w:rsidR="00681B88" w:rsidRPr="00090452" w:rsidRDefault="00681B88" w:rsidP="00090452">
      <w:pPr>
        <w:pStyle w:val="Lijstalinea"/>
        <w:numPr>
          <w:ilvl w:val="0"/>
          <w:numId w:val="154"/>
        </w:numPr>
        <w:ind w:left="993" w:hanging="273"/>
        <w:rPr>
          <w:lang w:val="en-GB"/>
        </w:rPr>
      </w:pPr>
      <w:r w:rsidRPr="00090452">
        <w:rPr>
          <w:lang w:val="en-GB"/>
        </w:rPr>
        <w:t xml:space="preserve">Dimensions that change rapidly and regularly over a period of time </w:t>
      </w:r>
    </w:p>
    <w:p w14:paraId="1C8A1EDE" w14:textId="6DFF8AF9" w:rsidR="00681B88" w:rsidRPr="00681B88" w:rsidRDefault="00681B88" w:rsidP="00681B88">
      <w:pPr>
        <w:pStyle w:val="Lijstalinea"/>
        <w:numPr>
          <w:ilvl w:val="0"/>
          <w:numId w:val="153"/>
        </w:numPr>
        <w:rPr>
          <w:lang w:val="en-GB"/>
        </w:rPr>
      </w:pPr>
      <w:r w:rsidRPr="00681B88">
        <w:rPr>
          <w:lang w:val="en-GB"/>
        </w:rPr>
        <w:t xml:space="preserve">Example: customer segment ranging from AAA, AA, A, BBB, … to C, updated on a weekly basis, rather than yearly </w:t>
      </w:r>
    </w:p>
    <w:p w14:paraId="79CEF353" w14:textId="431769D4" w:rsidR="00681B88" w:rsidRPr="00681B88" w:rsidRDefault="00681B88" w:rsidP="00681B88">
      <w:pPr>
        <w:pStyle w:val="Lijstalinea"/>
        <w:numPr>
          <w:ilvl w:val="0"/>
          <w:numId w:val="153"/>
        </w:numPr>
        <w:rPr>
          <w:lang w:val="en-GB"/>
        </w:rPr>
      </w:pPr>
      <w:r w:rsidRPr="00681B88">
        <w:rPr>
          <w:lang w:val="en-GB"/>
        </w:rPr>
        <w:t xml:space="preserve">Approaches 2 and 4 discussed in the previous section will result into a lot of rows </w:t>
      </w:r>
    </w:p>
    <w:p w14:paraId="1359BEB3" w14:textId="0DE29DFB" w:rsidR="00681B88" w:rsidRPr="00681B88" w:rsidRDefault="00681B88" w:rsidP="00681B88">
      <w:pPr>
        <w:pStyle w:val="Lijstalinea"/>
        <w:numPr>
          <w:ilvl w:val="0"/>
          <w:numId w:val="153"/>
        </w:numPr>
        <w:rPr>
          <w:lang w:val="en-GB"/>
        </w:rPr>
      </w:pPr>
      <w:r w:rsidRPr="00681B88">
        <w:rPr>
          <w:lang w:val="en-GB"/>
        </w:rPr>
        <w:t xml:space="preserve">Split customer information into stable (e.g., gender, marital status, …) and rapidly changing information which is put in mini-dimension table with a new surrogate key </w:t>
      </w:r>
    </w:p>
    <w:p w14:paraId="74F5A321" w14:textId="3D03C258" w:rsidR="00681B88" w:rsidRPr="00681B88" w:rsidRDefault="00681B88" w:rsidP="00681B88">
      <w:pPr>
        <w:numPr>
          <w:ilvl w:val="1"/>
          <w:numId w:val="164"/>
        </w:numPr>
        <w:rPr>
          <w:lang w:val="en-GB"/>
        </w:rPr>
      </w:pPr>
      <w:r w:rsidRPr="00681B88">
        <w:rPr>
          <w:lang w:val="en-GB"/>
        </w:rPr>
        <w:t xml:space="preserve">2 options to connect both tables Additional foreign key in the fact table referring to this mini-dimension </w:t>
      </w:r>
    </w:p>
    <w:p w14:paraId="0E801B7B" w14:textId="6454212B" w:rsidR="00681B88" w:rsidRPr="00681B88" w:rsidRDefault="00681B88" w:rsidP="00681B88">
      <w:pPr>
        <w:numPr>
          <w:ilvl w:val="1"/>
          <w:numId w:val="164"/>
        </w:numPr>
        <w:rPr>
          <w:lang w:val="en-GB"/>
        </w:rPr>
      </w:pPr>
      <w:r w:rsidRPr="00681B88">
        <w:rPr>
          <w:lang w:val="en-GB"/>
        </w:rPr>
        <w:t xml:space="preserve">Include a foreign key in the Customer dimension referring to the current segment in the </w:t>
      </w:r>
      <w:proofErr w:type="spellStart"/>
      <w:r w:rsidR="007E7191" w:rsidRPr="00681B88">
        <w:rPr>
          <w:lang w:val="en-GB"/>
        </w:rPr>
        <w:t>customersegment</w:t>
      </w:r>
      <w:proofErr w:type="spellEnd"/>
      <w:r w:rsidR="007E7191" w:rsidRPr="00681B88">
        <w:rPr>
          <w:lang w:val="en-GB"/>
        </w:rPr>
        <w:t xml:space="preserve"> </w:t>
      </w:r>
      <w:r w:rsidRPr="00681B88">
        <w:rPr>
          <w:lang w:val="en-GB"/>
        </w:rPr>
        <w:t xml:space="preserve">mini-dimension. </w:t>
      </w:r>
    </w:p>
    <w:p w14:paraId="63AB0623" w14:textId="77777777" w:rsidR="00681B88" w:rsidRDefault="00681B88" w:rsidP="00932E92">
      <w:pPr>
        <w:rPr>
          <w:lang w:val="en-GB"/>
        </w:rPr>
      </w:pPr>
    </w:p>
    <w:p w14:paraId="6E5C5A69" w14:textId="516880D1" w:rsidR="00932E92" w:rsidRPr="00932E92" w:rsidRDefault="00932E92" w:rsidP="00932E92">
      <w:pPr>
        <w:pStyle w:val="Geenafstand"/>
        <w:rPr>
          <w:lang w:val="en-GB"/>
        </w:rPr>
      </w:pPr>
      <w:r>
        <w:rPr>
          <w:lang w:val="en-GB"/>
        </w:rPr>
        <w:t>Advantages of dimensional model:</w:t>
      </w:r>
    </w:p>
    <w:p w14:paraId="06FB191D" w14:textId="77777777" w:rsidR="008563F3" w:rsidRDefault="008563F3" w:rsidP="00932E92">
      <w:pPr>
        <w:numPr>
          <w:ilvl w:val="1"/>
          <w:numId w:val="166"/>
        </w:numPr>
        <w:rPr>
          <w:lang w:val="en-GB"/>
        </w:rPr>
      </w:pPr>
      <w:r w:rsidRPr="008563F3">
        <w:rPr>
          <w:lang w:val="en-GB"/>
        </w:rPr>
        <w:t xml:space="preserve">Predictable and standard form of the underlying dimensional model offers important advantages: </w:t>
      </w:r>
    </w:p>
    <w:p w14:paraId="095C0F64" w14:textId="77777777" w:rsidR="008563F3" w:rsidRPr="00AF6704" w:rsidRDefault="008563F3" w:rsidP="00932E92">
      <w:pPr>
        <w:numPr>
          <w:ilvl w:val="1"/>
          <w:numId w:val="166"/>
        </w:numPr>
        <w:rPr>
          <w:b/>
          <w:bCs/>
          <w:lang w:val="en-GB"/>
        </w:rPr>
      </w:pPr>
      <w:r w:rsidRPr="00AF6704">
        <w:rPr>
          <w:b/>
          <w:bCs/>
          <w:lang w:val="en-GB"/>
        </w:rPr>
        <w:t xml:space="preserve">Efficiency </w:t>
      </w:r>
    </w:p>
    <w:p w14:paraId="5475CB8B" w14:textId="77777777" w:rsidR="008563F3" w:rsidRDefault="008563F3" w:rsidP="00AF6704">
      <w:pPr>
        <w:numPr>
          <w:ilvl w:val="8"/>
          <w:numId w:val="166"/>
        </w:numPr>
        <w:ind w:left="1985"/>
        <w:rPr>
          <w:lang w:val="en-GB"/>
        </w:rPr>
      </w:pPr>
      <w:r w:rsidRPr="008563F3">
        <w:rPr>
          <w:lang w:val="en-GB"/>
        </w:rPr>
        <w:t xml:space="preserve">A consistent DB structure allows tools to have efficient access to the data </w:t>
      </w:r>
    </w:p>
    <w:p w14:paraId="7622EB75" w14:textId="77777777" w:rsidR="008563F3" w:rsidRPr="00AF6704" w:rsidRDefault="008563F3" w:rsidP="00932E92">
      <w:pPr>
        <w:numPr>
          <w:ilvl w:val="1"/>
          <w:numId w:val="166"/>
        </w:numPr>
        <w:rPr>
          <w:b/>
          <w:bCs/>
          <w:lang w:val="en-GB"/>
        </w:rPr>
      </w:pPr>
      <w:r w:rsidRPr="00AF6704">
        <w:rPr>
          <w:b/>
          <w:bCs/>
          <w:lang w:val="en-GB"/>
        </w:rPr>
        <w:t xml:space="preserve">Ability to handle changing requirements </w:t>
      </w:r>
    </w:p>
    <w:p w14:paraId="58208193" w14:textId="3EEBC64A" w:rsidR="008563F3" w:rsidRDefault="008563F3" w:rsidP="00AF6704">
      <w:pPr>
        <w:numPr>
          <w:ilvl w:val="1"/>
          <w:numId w:val="166"/>
        </w:numPr>
        <w:ind w:left="1985"/>
        <w:rPr>
          <w:lang w:val="en-GB"/>
        </w:rPr>
      </w:pPr>
      <w:r w:rsidRPr="008563F3">
        <w:rPr>
          <w:lang w:val="en-GB"/>
        </w:rPr>
        <w:t xml:space="preserve">The model can easily adapt to changing needs because each dimension is equivalent to the fact table </w:t>
      </w:r>
    </w:p>
    <w:p w14:paraId="1A37C2A9" w14:textId="77777777" w:rsidR="008563F3" w:rsidRDefault="008563F3" w:rsidP="00AF6704">
      <w:pPr>
        <w:numPr>
          <w:ilvl w:val="1"/>
          <w:numId w:val="166"/>
        </w:numPr>
        <w:ind w:left="1985"/>
        <w:rPr>
          <w:lang w:val="en-GB"/>
        </w:rPr>
      </w:pPr>
      <w:r w:rsidRPr="008563F3">
        <w:rPr>
          <w:lang w:val="en-GB"/>
        </w:rPr>
        <w:t xml:space="preserve">Ideal for ad hoc queries </w:t>
      </w:r>
    </w:p>
    <w:p w14:paraId="56EFDBFC" w14:textId="1EAAD19A" w:rsidR="008563F3" w:rsidRPr="00AF6704" w:rsidRDefault="008563F3" w:rsidP="00932E92">
      <w:pPr>
        <w:numPr>
          <w:ilvl w:val="1"/>
          <w:numId w:val="166"/>
        </w:numPr>
        <w:rPr>
          <w:b/>
          <w:bCs/>
          <w:lang w:val="en-GB"/>
        </w:rPr>
      </w:pPr>
      <w:r w:rsidRPr="00AF6704">
        <w:rPr>
          <w:b/>
          <w:bCs/>
          <w:lang w:val="en-GB"/>
        </w:rPr>
        <w:t>Extensibility</w:t>
      </w:r>
    </w:p>
    <w:p w14:paraId="443FD3F7" w14:textId="464818E5" w:rsidR="008563F3" w:rsidRPr="00AF6704" w:rsidRDefault="008563F3" w:rsidP="00AF6704">
      <w:pPr>
        <w:pStyle w:val="Lijstalinea"/>
        <w:numPr>
          <w:ilvl w:val="1"/>
          <w:numId w:val="166"/>
        </w:numPr>
        <w:ind w:left="1985"/>
        <w:rPr>
          <w:lang w:val="en-GB"/>
        </w:rPr>
      </w:pPr>
      <w:r w:rsidRPr="00AF6704">
        <w:rPr>
          <w:lang w:val="en-GB"/>
        </w:rPr>
        <w:t xml:space="preserve">Adding new facts </w:t>
      </w:r>
    </w:p>
    <w:p w14:paraId="3E230D62" w14:textId="77777777" w:rsidR="008563F3" w:rsidRPr="00AF6704" w:rsidRDefault="008563F3" w:rsidP="00AF6704">
      <w:pPr>
        <w:pStyle w:val="Lijstalinea"/>
        <w:numPr>
          <w:ilvl w:val="1"/>
          <w:numId w:val="166"/>
        </w:numPr>
        <w:ind w:left="1985"/>
        <w:rPr>
          <w:lang w:val="en-GB"/>
        </w:rPr>
      </w:pPr>
      <w:r w:rsidRPr="00AF6704">
        <w:rPr>
          <w:lang w:val="en-GB"/>
        </w:rPr>
        <w:t xml:space="preserve">Adding new dimensions </w:t>
      </w:r>
    </w:p>
    <w:p w14:paraId="0FFE3F8B" w14:textId="00B5163F" w:rsidR="00932E92" w:rsidRPr="00932E92" w:rsidRDefault="008563F3" w:rsidP="00AF6704">
      <w:pPr>
        <w:numPr>
          <w:ilvl w:val="1"/>
          <w:numId w:val="166"/>
        </w:numPr>
        <w:ind w:left="1985"/>
        <w:rPr>
          <w:lang w:val="en-GB"/>
        </w:rPr>
      </w:pPr>
      <w:r w:rsidRPr="008563F3">
        <w:rPr>
          <w:lang w:val="en-GB"/>
        </w:rPr>
        <w:t>Adding attributes to dimensions</w:t>
      </w:r>
    </w:p>
    <w:p w14:paraId="27D87696" w14:textId="77777777" w:rsidR="00932E92" w:rsidRPr="00932E92" w:rsidRDefault="00932E92" w:rsidP="008563F3">
      <w:pPr>
        <w:rPr>
          <w:lang w:val="en-GB"/>
        </w:rPr>
      </w:pPr>
    </w:p>
    <w:p w14:paraId="2B8BD821" w14:textId="77777777" w:rsidR="00932E92" w:rsidRPr="00681B88" w:rsidRDefault="00932E92" w:rsidP="00932E92">
      <w:pPr>
        <w:rPr>
          <w:lang w:val="en-GB"/>
        </w:rPr>
      </w:pPr>
    </w:p>
    <w:p w14:paraId="7B8AB4E0" w14:textId="77777777" w:rsidR="00681B88" w:rsidRPr="000D4427" w:rsidRDefault="00681B88" w:rsidP="000E39C6">
      <w:pPr>
        <w:rPr>
          <w:lang w:val="en-GB"/>
        </w:rPr>
      </w:pPr>
    </w:p>
    <w:p w14:paraId="4D04194F" w14:textId="77777777" w:rsidR="000E39C6" w:rsidRPr="000D4427" w:rsidRDefault="000E39C6" w:rsidP="000E39C6">
      <w:pPr>
        <w:rPr>
          <w:lang w:val="en-GB"/>
        </w:rPr>
      </w:pPr>
    </w:p>
    <w:p w14:paraId="4219F9FD" w14:textId="77777777" w:rsidR="000E39C6" w:rsidRDefault="000E39C6" w:rsidP="000E39C6">
      <w:pPr>
        <w:rPr>
          <w:lang w:val="en-GB"/>
        </w:rPr>
      </w:pPr>
    </w:p>
    <w:p w14:paraId="3D9F1405" w14:textId="77777777" w:rsidR="00A80739" w:rsidRPr="000D4427" w:rsidRDefault="00A80739" w:rsidP="000E39C6">
      <w:pPr>
        <w:rPr>
          <w:lang w:val="en-GB"/>
        </w:rPr>
      </w:pPr>
    </w:p>
    <w:p w14:paraId="5D8FA8E6" w14:textId="77777777" w:rsidR="000E39C6" w:rsidRPr="000D4427" w:rsidRDefault="000E39C6" w:rsidP="000E39C6">
      <w:pPr>
        <w:rPr>
          <w:lang w:val="en-GB"/>
        </w:rPr>
      </w:pPr>
    </w:p>
    <w:p w14:paraId="5F057F46" w14:textId="77777777" w:rsidR="000E39C6" w:rsidRPr="000D4427" w:rsidRDefault="000E39C6" w:rsidP="000E39C6">
      <w:pPr>
        <w:rPr>
          <w:lang w:val="en-GB"/>
        </w:rPr>
      </w:pPr>
    </w:p>
    <w:p w14:paraId="58105263" w14:textId="77777777" w:rsidR="000E39C6" w:rsidRPr="000D4427" w:rsidRDefault="000E39C6" w:rsidP="000E39C6">
      <w:pPr>
        <w:rPr>
          <w:lang w:val="en-GB"/>
        </w:rPr>
      </w:pPr>
    </w:p>
    <w:p w14:paraId="724C05F3" w14:textId="77777777" w:rsidR="000E39C6" w:rsidRPr="000D4427" w:rsidRDefault="000E39C6" w:rsidP="000E39C6">
      <w:pPr>
        <w:rPr>
          <w:lang w:val="en-GB"/>
        </w:rPr>
      </w:pPr>
    </w:p>
    <w:p w14:paraId="0BD59CC9" w14:textId="2A2C1BF1" w:rsidR="00831B02" w:rsidRDefault="00831B02" w:rsidP="00831B02">
      <w:pPr>
        <w:pStyle w:val="Kop2"/>
      </w:pPr>
      <w:bookmarkStart w:id="30" w:name="_Toc186116571"/>
      <w:r>
        <w:lastRenderedPageBreak/>
        <w:t>Kleine samenvatting</w:t>
      </w:r>
      <w:bookmarkEnd w:id="30"/>
    </w:p>
    <w:p w14:paraId="68E7FE2C" w14:textId="3658E854" w:rsidR="000E39C6" w:rsidRDefault="00B645D6" w:rsidP="002F15BA">
      <w:pPr>
        <w:pStyle w:val="Geenafstand"/>
      </w:pPr>
      <w:r w:rsidRPr="00B645D6">
        <w:t xml:space="preserve">Verschil tussen </w:t>
      </w:r>
      <w:proofErr w:type="spellStart"/>
      <w:r w:rsidRPr="00B645D6">
        <w:t>clustered</w:t>
      </w:r>
      <w:proofErr w:type="spellEnd"/>
      <w:r w:rsidRPr="00B645D6">
        <w:t xml:space="preserve"> en n</w:t>
      </w:r>
      <w:r>
        <w:t>on-</w:t>
      </w:r>
      <w:proofErr w:type="spellStart"/>
      <w:r>
        <w:t>clustered</w:t>
      </w:r>
      <w:proofErr w:type="spellEnd"/>
      <w:r>
        <w:t xml:space="preserve"> index:</w:t>
      </w:r>
    </w:p>
    <w:p w14:paraId="25F38FD5" w14:textId="57DDE3E8" w:rsidR="00B645D6" w:rsidRDefault="00B645D6" w:rsidP="00B645D6">
      <w:pPr>
        <w:pStyle w:val="Lijstalinea"/>
        <w:numPr>
          <w:ilvl w:val="0"/>
          <w:numId w:val="195"/>
        </w:numPr>
      </w:pPr>
      <w:proofErr w:type="spellStart"/>
      <w:r>
        <w:t>Clustered</w:t>
      </w:r>
      <w:proofErr w:type="spellEnd"/>
    </w:p>
    <w:p w14:paraId="600F43F5" w14:textId="4527FBD6" w:rsidR="00B645D6" w:rsidRDefault="002F15BA" w:rsidP="00B645D6">
      <w:pPr>
        <w:pStyle w:val="Lijstalinea"/>
        <w:numPr>
          <w:ilvl w:val="1"/>
          <w:numId w:val="195"/>
        </w:numPr>
      </w:pPr>
      <w:r>
        <w:t>Geeft alle rijen mee</w:t>
      </w:r>
    </w:p>
    <w:p w14:paraId="37977853" w14:textId="1CE237BD" w:rsidR="00B645D6" w:rsidRDefault="00B645D6" w:rsidP="00B645D6">
      <w:pPr>
        <w:pStyle w:val="Lijstalinea"/>
        <w:numPr>
          <w:ilvl w:val="0"/>
          <w:numId w:val="195"/>
        </w:numPr>
      </w:pPr>
      <w:r>
        <w:t>Non-</w:t>
      </w:r>
      <w:proofErr w:type="spellStart"/>
      <w:r>
        <w:t>clustered</w:t>
      </w:r>
      <w:proofErr w:type="spellEnd"/>
    </w:p>
    <w:p w14:paraId="3CF241D1" w14:textId="77BA04D9" w:rsidR="002F15BA" w:rsidRPr="00B645D6" w:rsidRDefault="002F15BA" w:rsidP="002F15BA">
      <w:pPr>
        <w:pStyle w:val="Lijstalinea"/>
        <w:numPr>
          <w:ilvl w:val="1"/>
          <w:numId w:val="195"/>
        </w:numPr>
      </w:pPr>
      <w:r>
        <w:t xml:space="preserve">Geef enkel de rij mee waarop de index is gezet, tenzij je een </w:t>
      </w:r>
      <w:proofErr w:type="spellStart"/>
      <w:r>
        <w:t>include</w:t>
      </w:r>
      <w:proofErr w:type="spellEnd"/>
      <w:r>
        <w:t xml:space="preserve"> doe op een bepaald veld tijdens het </w:t>
      </w:r>
      <w:r w:rsidR="00831B02">
        <w:t>creëren</w:t>
      </w:r>
      <w:r>
        <w:t xml:space="preserve"> van de index</w:t>
      </w:r>
    </w:p>
    <w:p w14:paraId="7D132FC6" w14:textId="77777777" w:rsidR="000E39C6" w:rsidRPr="00B645D6" w:rsidRDefault="000E39C6" w:rsidP="000E39C6"/>
    <w:p w14:paraId="73079632" w14:textId="0CAD9552" w:rsidR="000E39C6" w:rsidRDefault="00075BFA" w:rsidP="006F381D">
      <w:pPr>
        <w:pStyle w:val="Geenafstand"/>
      </w:pPr>
      <w:r>
        <w:t xml:space="preserve">Scan </w:t>
      </w:r>
      <w:proofErr w:type="spellStart"/>
      <w:r>
        <w:t>vs</w:t>
      </w:r>
      <w:proofErr w:type="spellEnd"/>
      <w:r>
        <w:t xml:space="preserve"> </w:t>
      </w:r>
      <w:proofErr w:type="spellStart"/>
      <w:r>
        <w:t>Seek</w:t>
      </w:r>
      <w:proofErr w:type="spellEnd"/>
      <w:r>
        <w:t>:</w:t>
      </w:r>
    </w:p>
    <w:p w14:paraId="7082372C" w14:textId="29190470" w:rsidR="00075BFA" w:rsidRDefault="00075BFA" w:rsidP="00075BFA">
      <w:pPr>
        <w:pStyle w:val="Lijstalinea"/>
        <w:numPr>
          <w:ilvl w:val="0"/>
          <w:numId w:val="196"/>
        </w:numPr>
      </w:pPr>
      <w:r>
        <w:t>Scan:</w:t>
      </w:r>
    </w:p>
    <w:p w14:paraId="67FF74CE" w14:textId="7567A12B" w:rsidR="00075BFA" w:rsidRDefault="00166DDE" w:rsidP="00075BFA">
      <w:pPr>
        <w:pStyle w:val="Lijstalinea"/>
        <w:numPr>
          <w:ilvl w:val="1"/>
          <w:numId w:val="196"/>
        </w:numPr>
      </w:pPr>
      <w:r>
        <w:t>Je loopt alles af</w:t>
      </w:r>
    </w:p>
    <w:p w14:paraId="0FB4D6D1" w14:textId="0E8DF6C3" w:rsidR="00075BFA" w:rsidRDefault="00075BFA" w:rsidP="00075BFA">
      <w:pPr>
        <w:pStyle w:val="Lijstalinea"/>
        <w:numPr>
          <w:ilvl w:val="0"/>
          <w:numId w:val="196"/>
        </w:numPr>
      </w:pPr>
      <w:proofErr w:type="spellStart"/>
      <w:r>
        <w:t>Seek</w:t>
      </w:r>
      <w:proofErr w:type="spellEnd"/>
      <w:r>
        <w:t>:</w:t>
      </w:r>
    </w:p>
    <w:p w14:paraId="2046088B" w14:textId="478E43CE" w:rsidR="00166DDE" w:rsidRDefault="00166DDE" w:rsidP="00166DDE">
      <w:pPr>
        <w:pStyle w:val="Lijstalinea"/>
        <w:numPr>
          <w:ilvl w:val="1"/>
          <w:numId w:val="196"/>
        </w:numPr>
      </w:pPr>
      <w:r>
        <w:t>Je zoekt iets specifiek via de indexstructuur die je hebt al hebt opgebouwd</w:t>
      </w:r>
    </w:p>
    <w:p w14:paraId="1380B93C" w14:textId="3A601F47" w:rsidR="00737125" w:rsidRDefault="00737125" w:rsidP="00737125">
      <w:pPr>
        <w:pStyle w:val="Lijstalinea"/>
        <w:numPr>
          <w:ilvl w:val="2"/>
          <w:numId w:val="196"/>
        </w:numPr>
      </w:pPr>
      <w:r>
        <w:t>Like ‘Lie%’</w:t>
      </w:r>
    </w:p>
    <w:p w14:paraId="27E4AB42" w14:textId="77777777" w:rsidR="0082303F" w:rsidRDefault="0082303F" w:rsidP="00CC66AF"/>
    <w:p w14:paraId="12EEA6B9" w14:textId="2FF6D468" w:rsidR="00CC66AF" w:rsidRDefault="006F381D" w:rsidP="006F381D">
      <w:pPr>
        <w:pStyle w:val="Geenafstand"/>
      </w:pPr>
      <w:r>
        <w:t>SCD (</w:t>
      </w:r>
      <w:proofErr w:type="spellStart"/>
      <w:r>
        <w:t>Slowly</w:t>
      </w:r>
      <w:proofErr w:type="spellEnd"/>
      <w:r>
        <w:t xml:space="preserve"> </w:t>
      </w:r>
      <w:proofErr w:type="spellStart"/>
      <w:r>
        <w:t>Changing</w:t>
      </w:r>
      <w:proofErr w:type="spellEnd"/>
      <w:r>
        <w:t xml:space="preserve"> Data):</w:t>
      </w:r>
    </w:p>
    <w:p w14:paraId="38FEF211" w14:textId="2F5B6EBF" w:rsidR="006F381D" w:rsidRDefault="006F381D" w:rsidP="006F381D">
      <w:pPr>
        <w:pStyle w:val="Lijstalinea"/>
        <w:numPr>
          <w:ilvl w:val="0"/>
          <w:numId w:val="198"/>
        </w:numPr>
      </w:pPr>
      <w:r>
        <w:t>Attributen:</w:t>
      </w:r>
    </w:p>
    <w:p w14:paraId="30BA0BC7" w14:textId="08AF69CE" w:rsidR="006F381D" w:rsidRDefault="00FB6708" w:rsidP="006F381D">
      <w:pPr>
        <w:pStyle w:val="Lijstalinea"/>
        <w:numPr>
          <w:ilvl w:val="1"/>
          <w:numId w:val="198"/>
        </w:numPr>
      </w:pPr>
      <w:proofErr w:type="spellStart"/>
      <w:r>
        <w:t>Fixed</w:t>
      </w:r>
      <w:proofErr w:type="spellEnd"/>
    </w:p>
    <w:p w14:paraId="1AF9C82F" w14:textId="4A52C5F4" w:rsidR="00FB6708" w:rsidRDefault="00FB6708" w:rsidP="00FB6708">
      <w:pPr>
        <w:pStyle w:val="Lijstalinea"/>
        <w:numPr>
          <w:ilvl w:val="2"/>
          <w:numId w:val="198"/>
        </w:numPr>
      </w:pPr>
      <w:r>
        <w:t>Dit blijft altijd hetzelfde</w:t>
      </w:r>
    </w:p>
    <w:p w14:paraId="42BB152D" w14:textId="05A9D7E1" w:rsidR="00FB6708" w:rsidRDefault="00FB6708" w:rsidP="00FB6708">
      <w:pPr>
        <w:pStyle w:val="Lijstalinea"/>
        <w:numPr>
          <w:ilvl w:val="1"/>
          <w:numId w:val="198"/>
        </w:numPr>
      </w:pPr>
      <w:proofErr w:type="spellStart"/>
      <w:r>
        <w:t>Changing</w:t>
      </w:r>
      <w:proofErr w:type="spellEnd"/>
    </w:p>
    <w:p w14:paraId="1B9B782B" w14:textId="657C9BA6" w:rsidR="00FB6708" w:rsidRDefault="00FB6708" w:rsidP="00FB6708">
      <w:pPr>
        <w:pStyle w:val="Lijstalinea"/>
        <w:numPr>
          <w:ilvl w:val="2"/>
          <w:numId w:val="198"/>
        </w:numPr>
      </w:pPr>
      <w:r>
        <w:t>Dit kan veranderen</w:t>
      </w:r>
    </w:p>
    <w:p w14:paraId="64E6B3C2" w14:textId="29F4F82C" w:rsidR="00FB6708" w:rsidRDefault="00FB6708" w:rsidP="00FB6708">
      <w:pPr>
        <w:pStyle w:val="Lijstalinea"/>
        <w:numPr>
          <w:ilvl w:val="1"/>
          <w:numId w:val="198"/>
        </w:numPr>
      </w:pPr>
      <w:proofErr w:type="spellStart"/>
      <w:r>
        <w:t>Historical</w:t>
      </w:r>
      <w:proofErr w:type="spellEnd"/>
    </w:p>
    <w:p w14:paraId="26B3F3B5" w14:textId="161DB0E4" w:rsidR="004511BF" w:rsidRDefault="004511BF" w:rsidP="004511BF">
      <w:pPr>
        <w:pStyle w:val="Lijstalinea"/>
        <w:numPr>
          <w:ilvl w:val="2"/>
          <w:numId w:val="198"/>
        </w:numPr>
      </w:pPr>
      <w:r>
        <w:t>Hier wordt een historiek van bijgehouden</w:t>
      </w:r>
    </w:p>
    <w:p w14:paraId="5E4643CD" w14:textId="77777777" w:rsidR="006F381D" w:rsidRDefault="006F381D" w:rsidP="00CC66AF"/>
    <w:p w14:paraId="7A97BE44" w14:textId="77777777" w:rsidR="00075BFA" w:rsidRPr="00B645D6" w:rsidRDefault="00075BFA" w:rsidP="000E39C6"/>
    <w:sectPr w:rsidR="00075BFA" w:rsidRPr="00B645D6" w:rsidSect="001D7C5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E3699" w14:textId="77777777" w:rsidR="007E66EC" w:rsidRDefault="007E66EC" w:rsidP="00CB3CC2">
      <w:r>
        <w:separator/>
      </w:r>
    </w:p>
  </w:endnote>
  <w:endnote w:type="continuationSeparator" w:id="0">
    <w:p w14:paraId="0E084646" w14:textId="77777777" w:rsidR="007E66EC" w:rsidRDefault="007E66EC" w:rsidP="00CB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B4CC7" w14:textId="62441B86" w:rsidR="004C623B" w:rsidRPr="00AE43FD" w:rsidRDefault="004C623B">
    <w:pPr>
      <w:pStyle w:val="Voettekst"/>
      <w:rPr>
        <w:lang w:val="en-GB"/>
      </w:rPr>
    </w:pPr>
    <w:r w:rsidRPr="00AE43FD">
      <w:rPr>
        <w:lang w:val="en-GB"/>
      </w:rPr>
      <w:t>Robbe Magerman</w:t>
    </w:r>
    <w:r>
      <w:ptab w:relativeTo="margin" w:alignment="center" w:leader="none"/>
    </w:r>
    <w:proofErr w:type="spellStart"/>
    <w:r w:rsidR="005B2C48" w:rsidRPr="00AE43FD">
      <w:rPr>
        <w:lang w:val="en-GB"/>
      </w:rPr>
      <w:t>Toegepaste</w:t>
    </w:r>
    <w:proofErr w:type="spellEnd"/>
    <w:r w:rsidR="005B2C48" w:rsidRPr="00AE43FD">
      <w:rPr>
        <w:lang w:val="en-GB"/>
      </w:rPr>
      <w:t xml:space="preserve"> informatica</w:t>
    </w:r>
    <w:r w:rsidR="00087EB6" w:rsidRPr="00AE43FD">
      <w:rPr>
        <w:lang w:val="en-GB"/>
      </w:rPr>
      <w:t xml:space="preserve"> </w:t>
    </w:r>
    <w:r w:rsidR="00AC163F" w:rsidRPr="00AE43FD">
      <w:rPr>
        <w:lang w:val="en-GB"/>
      </w:rPr>
      <w:t>-</w:t>
    </w:r>
    <w:r w:rsidR="00087EB6" w:rsidRPr="00AE43FD">
      <w:rPr>
        <w:lang w:val="en-GB"/>
      </w:rPr>
      <w:t xml:space="preserve"> Software Development</w:t>
    </w:r>
    <w:r w:rsidR="00803D6A" w:rsidRPr="00AE43FD">
      <w:rPr>
        <w:lang w:val="en-GB"/>
      </w:rPr>
      <w:t xml:space="preserve"> - Klas </w:t>
    </w:r>
    <w:r w:rsidR="00087EB6" w:rsidRPr="00AE43FD">
      <w:rPr>
        <w:lang w:val="en-GB"/>
      </w:rPr>
      <w:t>2A1</w:t>
    </w:r>
    <w:r>
      <w:ptab w:relativeTo="margin" w:alignment="right" w:leader="none"/>
    </w:r>
    <w:r>
      <w:fldChar w:fldCharType="begin"/>
    </w:r>
    <w:r w:rsidRPr="00AE43FD">
      <w:rPr>
        <w:lang w:val="en-GB"/>
      </w:rPr>
      <w:instrText>PAGE   \* MERGEFORMAT</w:instrText>
    </w:r>
    <w:r>
      <w:fldChar w:fldCharType="separate"/>
    </w:r>
    <w:r w:rsidRPr="00AE43FD">
      <w:rPr>
        <w:lang w:val="en-GB"/>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00C76" w14:textId="77777777" w:rsidR="007E66EC" w:rsidRDefault="007E66EC" w:rsidP="00CB3CC2">
      <w:r>
        <w:separator/>
      </w:r>
    </w:p>
  </w:footnote>
  <w:footnote w:type="continuationSeparator" w:id="0">
    <w:p w14:paraId="3CC93123" w14:textId="77777777" w:rsidR="007E66EC" w:rsidRDefault="007E66EC" w:rsidP="00CB3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8F51F39"/>
    <w:multiLevelType w:val="hybridMultilevel"/>
    <w:tmpl w:val="D00CDF02"/>
    <w:lvl w:ilvl="0" w:tplc="FFFFFFFF">
      <w:start w:val="1"/>
      <w:numFmt w:val="ideographDigital"/>
      <w:lvlText w:val=""/>
      <w:lvlJc w:val="left"/>
    </w:lvl>
    <w:lvl w:ilvl="1" w:tplc="0813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9BC32F8"/>
    <w:multiLevelType w:val="hybridMultilevel"/>
    <w:tmpl w:val="DDE8C882"/>
    <w:lvl w:ilvl="0" w:tplc="FFFFFFFF">
      <w:start w:val="5"/>
      <w:numFmt w:val="bullet"/>
      <w:lvlText w:val="•"/>
      <w:lvlJc w:val="left"/>
      <w:rPr>
        <w:rFonts w:ascii="Calibri" w:eastAsiaTheme="minorHAnsi" w:hAnsi="Calibri" w:cs="Calibri"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2152E8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13FC6B2"/>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CD7F2F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BE589CC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1075C56"/>
    <w:multiLevelType w:val="hybridMultilevel"/>
    <w:tmpl w:val="05305116"/>
    <w:lvl w:ilvl="0" w:tplc="FFFFFFFF">
      <w:start w:val="1"/>
      <w:numFmt w:val="ideographDigital"/>
      <w:lvlText w:val=""/>
      <w:lvlJc w:val="left"/>
    </w:lvl>
    <w:lvl w:ilvl="1" w:tplc="0813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CD5E13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DD45421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E499B0E0"/>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50E7386"/>
    <w:multiLevelType w:val="hybridMultilevel"/>
    <w:tmpl w:val="D03644A4"/>
    <w:lvl w:ilvl="0" w:tplc="FFFFFFFF">
      <w:start w:val="1"/>
      <w:numFmt w:val="ideographDigital"/>
      <w:lvlText w:val=""/>
      <w:lvlJc w:val="left"/>
    </w:lvl>
    <w:lvl w:ilvl="1" w:tplc="08130001">
      <w:start w:val="1"/>
      <w:numFmt w:val="bullet"/>
      <w:lvlText w:val=""/>
      <w:lvlJc w:val="left"/>
      <w:pPr>
        <w:ind w:left="1068"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08130001">
      <w:start w:val="1"/>
      <w:numFmt w:val="bullet"/>
      <w:lvlText w:val=""/>
      <w:lvlJc w:val="left"/>
      <w:pPr>
        <w:ind w:left="360" w:hanging="360"/>
      </w:pPr>
      <w:rPr>
        <w:rFonts w:ascii="Symbol" w:hAnsi="Symbol" w:hint="default"/>
      </w:rPr>
    </w:lvl>
  </w:abstractNum>
  <w:abstractNum w:abstractNumId="11" w15:restartNumberingAfterBreak="0">
    <w:nsid w:val="009A333E"/>
    <w:multiLevelType w:val="hybridMultilevel"/>
    <w:tmpl w:val="F14A34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0B00CB9"/>
    <w:multiLevelType w:val="hybridMultilevel"/>
    <w:tmpl w:val="89727D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0DC3285"/>
    <w:multiLevelType w:val="hybridMultilevel"/>
    <w:tmpl w:val="C57490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01106C0A"/>
    <w:multiLevelType w:val="hybridMultilevel"/>
    <w:tmpl w:val="B5A0562E"/>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13504DB"/>
    <w:multiLevelType w:val="hybridMultilevel"/>
    <w:tmpl w:val="047C5B7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0144293D"/>
    <w:multiLevelType w:val="hybridMultilevel"/>
    <w:tmpl w:val="9DCC3E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018B62B5"/>
    <w:multiLevelType w:val="hybridMultilevel"/>
    <w:tmpl w:val="1A1265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01913982"/>
    <w:multiLevelType w:val="hybridMultilevel"/>
    <w:tmpl w:val="D9029E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01F663DA"/>
    <w:multiLevelType w:val="hybridMultilevel"/>
    <w:tmpl w:val="F3D48B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1" w15:restartNumberingAfterBreak="0">
    <w:nsid w:val="03C01012"/>
    <w:multiLevelType w:val="hybridMultilevel"/>
    <w:tmpl w:val="FC14542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048515D2"/>
    <w:multiLevelType w:val="hybridMultilevel"/>
    <w:tmpl w:val="7D9C6C0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054C7124"/>
    <w:multiLevelType w:val="hybridMultilevel"/>
    <w:tmpl w:val="8760E3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057C140D"/>
    <w:multiLevelType w:val="hybridMultilevel"/>
    <w:tmpl w:val="E49CEDE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05D61776"/>
    <w:multiLevelType w:val="hybridMultilevel"/>
    <w:tmpl w:val="653E86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07B84133"/>
    <w:multiLevelType w:val="hybridMultilevel"/>
    <w:tmpl w:val="FB88588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07BB3A6C"/>
    <w:multiLevelType w:val="hybridMultilevel"/>
    <w:tmpl w:val="0786DA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07EF14B9"/>
    <w:multiLevelType w:val="hybridMultilevel"/>
    <w:tmpl w:val="E9FAC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09146EC9"/>
    <w:multiLevelType w:val="hybridMultilevel"/>
    <w:tmpl w:val="DEFA9E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099F3CCE"/>
    <w:multiLevelType w:val="hybridMultilevel"/>
    <w:tmpl w:val="DFD69F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0A947096"/>
    <w:multiLevelType w:val="hybridMultilevel"/>
    <w:tmpl w:val="048AA452"/>
    <w:lvl w:ilvl="0" w:tplc="FFFFFFFF">
      <w:start w:val="1"/>
      <w:numFmt w:val="ideographDigital"/>
      <w:lvlText w:val=""/>
      <w:lvlJc w:val="left"/>
    </w:lvl>
    <w:lvl w:ilvl="1" w:tplc="0813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AC00744"/>
    <w:multiLevelType w:val="hybridMultilevel"/>
    <w:tmpl w:val="3C1EA344"/>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0B404586"/>
    <w:multiLevelType w:val="hybridMultilevel"/>
    <w:tmpl w:val="09C04B5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0C1B2BA3"/>
    <w:multiLevelType w:val="hybridMultilevel"/>
    <w:tmpl w:val="71E26CA8"/>
    <w:lvl w:ilvl="0" w:tplc="08130001">
      <w:start w:val="1"/>
      <w:numFmt w:val="bullet"/>
      <w:lvlText w:val=""/>
      <w:lvlJc w:val="left"/>
      <w:pPr>
        <w:ind w:left="720" w:hanging="360"/>
      </w:pPr>
      <w:rPr>
        <w:rFonts w:ascii="Symbol" w:hAnsi="Symbol" w:hint="default"/>
      </w:rPr>
    </w:lvl>
    <w:lvl w:ilvl="1" w:tplc="E5A0D378">
      <w:numFmt w:val="bullet"/>
      <w:lvlText w:val="-"/>
      <w:lvlJc w:val="left"/>
      <w:pPr>
        <w:ind w:left="1440" w:hanging="360"/>
      </w:pPr>
      <w:rPr>
        <w:rFonts w:ascii="Calibri" w:eastAsiaTheme="minorHAnsi" w:hAnsi="Calibri" w:cs="Calibr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0C413CAF"/>
    <w:multiLevelType w:val="hybridMultilevel"/>
    <w:tmpl w:val="7E2CD9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0C6521A0"/>
    <w:multiLevelType w:val="hybridMultilevel"/>
    <w:tmpl w:val="7154357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0C6C440E"/>
    <w:multiLevelType w:val="hybridMultilevel"/>
    <w:tmpl w:val="1F64C3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0C6D653F"/>
    <w:multiLevelType w:val="hybridMultilevel"/>
    <w:tmpl w:val="C53284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0CFF550A"/>
    <w:multiLevelType w:val="hybridMultilevel"/>
    <w:tmpl w:val="95321B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0D0E00B3"/>
    <w:multiLevelType w:val="hybridMultilevel"/>
    <w:tmpl w:val="06EA91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0D1F19B2"/>
    <w:multiLevelType w:val="hybridMultilevel"/>
    <w:tmpl w:val="E60A8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0D2E5584"/>
    <w:multiLevelType w:val="hybridMultilevel"/>
    <w:tmpl w:val="8362D0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0D4F3CEA"/>
    <w:multiLevelType w:val="hybridMultilevel"/>
    <w:tmpl w:val="1ED8C2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0E3A0293"/>
    <w:multiLevelType w:val="hybridMultilevel"/>
    <w:tmpl w:val="CDA6D8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0EC67D73"/>
    <w:multiLevelType w:val="hybridMultilevel"/>
    <w:tmpl w:val="D8D620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0ED95FDB"/>
    <w:multiLevelType w:val="hybridMultilevel"/>
    <w:tmpl w:val="2C60BF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0F3C354D"/>
    <w:multiLevelType w:val="hybridMultilevel"/>
    <w:tmpl w:val="F304879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0FFB46CE"/>
    <w:multiLevelType w:val="hybridMultilevel"/>
    <w:tmpl w:val="14069A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101CCB5E"/>
    <w:multiLevelType w:val="hybridMultilevel"/>
    <w:tmpl w:val="B86A3B82"/>
    <w:lvl w:ilvl="0" w:tplc="FFFFFFFF">
      <w:start w:val="1"/>
      <w:numFmt w:val="ideographDigital"/>
      <w:lvlText w:val=""/>
      <w:lvlJc w:val="left"/>
    </w:lvl>
    <w:lvl w:ilvl="1" w:tplc="FFFFFFFF">
      <w:start w:val="5"/>
      <w:numFmt w:val="bullet"/>
      <w:lvlText w:val="•"/>
      <w:lvlJc w:val="left"/>
      <w:pPr>
        <w:ind w:left="360" w:hanging="360"/>
      </w:pPr>
      <w:rPr>
        <w:rFonts w:ascii="Calibri" w:eastAsiaTheme="minorHAnsi" w:hAnsi="Calibri" w:cs="Calibri" w:hint="default"/>
      </w:rPr>
    </w:lvl>
    <w:lvl w:ilvl="2" w:tplc="FFFFFFFF">
      <w:start w:val="5"/>
      <w:numFmt w:val="bullet"/>
      <w:lvlText w:val="•"/>
      <w:lvlJc w:val="left"/>
      <w:pPr>
        <w:ind w:left="360" w:hanging="360"/>
      </w:pPr>
      <w:rPr>
        <w:rFonts w:ascii="Calibri" w:eastAsiaTheme="minorHAnsi" w:hAnsi="Calibri" w:cs="Calibri"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10E26EE8"/>
    <w:multiLevelType w:val="hybridMultilevel"/>
    <w:tmpl w:val="00AE575C"/>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111B6894"/>
    <w:multiLevelType w:val="hybridMultilevel"/>
    <w:tmpl w:val="A8265B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11C90FC1"/>
    <w:multiLevelType w:val="hybridMultilevel"/>
    <w:tmpl w:val="2A04614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12091D11"/>
    <w:multiLevelType w:val="hybridMultilevel"/>
    <w:tmpl w:val="CEB82858"/>
    <w:lvl w:ilvl="0" w:tplc="FFFFFFFF">
      <w:start w:val="5"/>
      <w:numFmt w:val="bullet"/>
      <w:lvlText w:val="•"/>
      <w:lvlJc w:val="left"/>
      <w:pPr>
        <w:ind w:left="1080" w:hanging="360"/>
      </w:pPr>
      <w:rPr>
        <w:rFonts w:ascii="Calibri" w:eastAsiaTheme="minorHAnsi" w:hAnsi="Calibri" w:cs="Calibri" w:hint="default"/>
      </w:rPr>
    </w:lvl>
    <w:lvl w:ilvl="1" w:tplc="64BCEC38">
      <w:start w:val="5"/>
      <w:numFmt w:val="bullet"/>
      <w:lvlText w:val="•"/>
      <w:lvlJc w:val="left"/>
      <w:pPr>
        <w:ind w:left="144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12101FB7"/>
    <w:multiLevelType w:val="hybridMultilevel"/>
    <w:tmpl w:val="BC2EE70C"/>
    <w:lvl w:ilvl="0" w:tplc="1078259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12306CE0"/>
    <w:multiLevelType w:val="hybridMultilevel"/>
    <w:tmpl w:val="97005C2E"/>
    <w:lvl w:ilvl="0" w:tplc="2FF670A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12487B9B"/>
    <w:multiLevelType w:val="hybridMultilevel"/>
    <w:tmpl w:val="55BED8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13223B82"/>
    <w:multiLevelType w:val="hybridMultilevel"/>
    <w:tmpl w:val="79124C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132C3144"/>
    <w:multiLevelType w:val="hybridMultilevel"/>
    <w:tmpl w:val="5BD2F08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14373F28"/>
    <w:multiLevelType w:val="hybridMultilevel"/>
    <w:tmpl w:val="4F08732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14A0793E"/>
    <w:multiLevelType w:val="hybridMultilevel"/>
    <w:tmpl w:val="2D2AFE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1579687A"/>
    <w:multiLevelType w:val="hybridMultilevel"/>
    <w:tmpl w:val="CA1078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16865952"/>
    <w:multiLevelType w:val="hybridMultilevel"/>
    <w:tmpl w:val="D4CE7C6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178171EC"/>
    <w:multiLevelType w:val="hybridMultilevel"/>
    <w:tmpl w:val="6360F0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17ED0B3B"/>
    <w:multiLevelType w:val="hybridMultilevel"/>
    <w:tmpl w:val="09C29D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17F412A3"/>
    <w:multiLevelType w:val="hybridMultilevel"/>
    <w:tmpl w:val="47DE5BBA"/>
    <w:lvl w:ilvl="0" w:tplc="FFFFFFFF">
      <w:start w:val="1"/>
      <w:numFmt w:val="ideographDigital"/>
      <w:lvlText w:val=""/>
      <w:lvlJc w:val="left"/>
    </w:lvl>
    <w:lvl w:ilvl="1" w:tplc="FFFFFFFF">
      <w:start w:val="5"/>
      <w:numFmt w:val="bullet"/>
      <w:lvlText w:val="•"/>
      <w:lvlJc w:val="left"/>
      <w:pPr>
        <w:ind w:left="360" w:hanging="360"/>
      </w:pPr>
      <w:rPr>
        <w:rFonts w:ascii="Calibri" w:eastAsiaTheme="minorHAnsi" w:hAnsi="Calibri" w:cs="Calibri" w:hint="default"/>
      </w:rPr>
    </w:lvl>
    <w:lvl w:ilvl="2" w:tplc="FFFFFFFF">
      <w:start w:val="5"/>
      <w:numFmt w:val="bullet"/>
      <w:lvlText w:val="•"/>
      <w:lvlJc w:val="left"/>
      <w:pPr>
        <w:ind w:left="360" w:hanging="360"/>
      </w:pPr>
      <w:rPr>
        <w:rFonts w:ascii="Calibri" w:eastAsiaTheme="minorHAnsi" w:hAnsi="Calibri" w:cs="Calibri" w:hint="default"/>
      </w:rPr>
    </w:lvl>
    <w:lvl w:ilvl="3" w:tplc="FFFFFFFF">
      <w:numFmt w:val="decimal"/>
      <w:lvlText w:val=""/>
      <w:lvlJc w:val="left"/>
    </w:lvl>
    <w:lvl w:ilvl="4" w:tplc="FFFFFFFF">
      <w:start w:val="5"/>
      <w:numFmt w:val="bullet"/>
      <w:lvlText w:val="•"/>
      <w:lvlJc w:val="left"/>
      <w:pPr>
        <w:ind w:left="360" w:hanging="360"/>
      </w:pPr>
      <w:rPr>
        <w:rFonts w:ascii="Calibri" w:eastAsiaTheme="minorHAnsi" w:hAnsi="Calibri" w:cs="Calibri"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1A28319C"/>
    <w:multiLevelType w:val="hybridMultilevel"/>
    <w:tmpl w:val="C41ACEC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1A5307B3"/>
    <w:multiLevelType w:val="hybridMultilevel"/>
    <w:tmpl w:val="14D0E5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1A696160"/>
    <w:multiLevelType w:val="hybridMultilevel"/>
    <w:tmpl w:val="C37861CE"/>
    <w:lvl w:ilvl="0" w:tplc="FFFFFFFF">
      <w:start w:val="1"/>
      <w:numFmt w:val="ideographDigital"/>
      <w:lvlText w:val=""/>
      <w:lvlJc w:val="left"/>
    </w:lvl>
    <w:lvl w:ilvl="1" w:tplc="FFFFFFFF">
      <w:start w:val="5"/>
      <w:numFmt w:val="bullet"/>
      <w:lvlText w:val="•"/>
      <w:lvlJc w:val="left"/>
      <w:pPr>
        <w:ind w:left="1080" w:hanging="360"/>
      </w:pPr>
      <w:rPr>
        <w:rFonts w:ascii="Calibri" w:eastAsiaTheme="minorHAnsi" w:hAnsi="Calibri" w:cs="Calibr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15:restartNumberingAfterBreak="0">
    <w:nsid w:val="1AFE3277"/>
    <w:multiLevelType w:val="hybridMultilevel"/>
    <w:tmpl w:val="9D94A9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1BA966CF"/>
    <w:multiLevelType w:val="hybridMultilevel"/>
    <w:tmpl w:val="A224E6D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1CC42F6A"/>
    <w:multiLevelType w:val="hybridMultilevel"/>
    <w:tmpl w:val="5860C3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1D032173"/>
    <w:multiLevelType w:val="hybridMultilevel"/>
    <w:tmpl w:val="DE2842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1D032A46"/>
    <w:multiLevelType w:val="hybridMultilevel"/>
    <w:tmpl w:val="F04E9A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1D1575F6"/>
    <w:multiLevelType w:val="hybridMultilevel"/>
    <w:tmpl w:val="450C57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1D5578BD"/>
    <w:multiLevelType w:val="hybridMultilevel"/>
    <w:tmpl w:val="9522B8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1DE624F0"/>
    <w:multiLevelType w:val="hybridMultilevel"/>
    <w:tmpl w:val="AC48B9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1DF570CE"/>
    <w:multiLevelType w:val="hybridMultilevel"/>
    <w:tmpl w:val="41FE29C6"/>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1E4D284D"/>
    <w:multiLevelType w:val="hybridMultilevel"/>
    <w:tmpl w:val="A13AC8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1E8B7450"/>
    <w:multiLevelType w:val="hybridMultilevel"/>
    <w:tmpl w:val="CEBA5D0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1F1E7842"/>
    <w:multiLevelType w:val="hybridMultilevel"/>
    <w:tmpl w:val="9AB0C07C"/>
    <w:lvl w:ilvl="0" w:tplc="F2B48EA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20C840FF"/>
    <w:multiLevelType w:val="hybridMultilevel"/>
    <w:tmpl w:val="8C8433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20FE608F"/>
    <w:multiLevelType w:val="hybridMultilevel"/>
    <w:tmpl w:val="11764F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2144592B"/>
    <w:multiLevelType w:val="hybridMultilevel"/>
    <w:tmpl w:val="3B2C52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21F15496"/>
    <w:multiLevelType w:val="hybridMultilevel"/>
    <w:tmpl w:val="82986F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22177AA8"/>
    <w:multiLevelType w:val="hybridMultilevel"/>
    <w:tmpl w:val="AAECBFEA"/>
    <w:lvl w:ilvl="0" w:tplc="F2B48EA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221958F8"/>
    <w:multiLevelType w:val="hybridMultilevel"/>
    <w:tmpl w:val="D65C32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22C22087"/>
    <w:multiLevelType w:val="hybridMultilevel"/>
    <w:tmpl w:val="8BD635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232B5F91"/>
    <w:multiLevelType w:val="hybridMultilevel"/>
    <w:tmpl w:val="0E9EFE10"/>
    <w:lvl w:ilvl="0" w:tplc="BBD206B2">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236A408B"/>
    <w:multiLevelType w:val="hybridMultilevel"/>
    <w:tmpl w:val="982A20F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242D0694"/>
    <w:multiLevelType w:val="hybridMultilevel"/>
    <w:tmpl w:val="F712210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244E7709"/>
    <w:multiLevelType w:val="hybridMultilevel"/>
    <w:tmpl w:val="EDA440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15:restartNumberingAfterBreak="0">
    <w:nsid w:val="255F4F7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15:restartNumberingAfterBreak="0">
    <w:nsid w:val="25751FDC"/>
    <w:multiLevelType w:val="hybridMultilevel"/>
    <w:tmpl w:val="EE9EAC8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25A555DC"/>
    <w:multiLevelType w:val="hybridMultilevel"/>
    <w:tmpl w:val="59DA98A6"/>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08130001">
      <w:start w:val="1"/>
      <w:numFmt w:val="bullet"/>
      <w:lvlText w:val=""/>
      <w:lvlJc w:val="left"/>
      <w:pPr>
        <w:ind w:left="108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15:restartNumberingAfterBreak="0">
    <w:nsid w:val="265677CC"/>
    <w:multiLevelType w:val="hybridMultilevel"/>
    <w:tmpl w:val="40B4A3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6" w15:restartNumberingAfterBreak="0">
    <w:nsid w:val="267B7626"/>
    <w:multiLevelType w:val="hybridMultilevel"/>
    <w:tmpl w:val="B6AEBA4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7" w15:restartNumberingAfterBreak="0">
    <w:nsid w:val="26AE0967"/>
    <w:multiLevelType w:val="hybridMultilevel"/>
    <w:tmpl w:val="D0909D6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8" w15:restartNumberingAfterBreak="0">
    <w:nsid w:val="27743B24"/>
    <w:multiLevelType w:val="hybridMultilevel"/>
    <w:tmpl w:val="06BA8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9" w15:restartNumberingAfterBreak="0">
    <w:nsid w:val="27797BE9"/>
    <w:multiLevelType w:val="hybridMultilevel"/>
    <w:tmpl w:val="F78E8C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0" w15:restartNumberingAfterBreak="0">
    <w:nsid w:val="27AF30C5"/>
    <w:multiLevelType w:val="hybridMultilevel"/>
    <w:tmpl w:val="6FD81E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1" w15:restartNumberingAfterBreak="0">
    <w:nsid w:val="28B42EE3"/>
    <w:multiLevelType w:val="hybridMultilevel"/>
    <w:tmpl w:val="E37461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2" w15:restartNumberingAfterBreak="0">
    <w:nsid w:val="28E216F8"/>
    <w:multiLevelType w:val="hybridMultilevel"/>
    <w:tmpl w:val="CDF4B7F0"/>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03" w15:restartNumberingAfterBreak="0">
    <w:nsid w:val="29D16DCA"/>
    <w:multiLevelType w:val="hybridMultilevel"/>
    <w:tmpl w:val="6BC6FE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4" w15:restartNumberingAfterBreak="0">
    <w:nsid w:val="29D746E9"/>
    <w:multiLevelType w:val="hybridMultilevel"/>
    <w:tmpl w:val="1A2A24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5" w15:restartNumberingAfterBreak="0">
    <w:nsid w:val="29E91378"/>
    <w:multiLevelType w:val="hybridMultilevel"/>
    <w:tmpl w:val="3842B934"/>
    <w:lvl w:ilvl="0" w:tplc="BBD206B2">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6" w15:restartNumberingAfterBreak="0">
    <w:nsid w:val="2A5E00E9"/>
    <w:multiLevelType w:val="hybridMultilevel"/>
    <w:tmpl w:val="2A740D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7" w15:restartNumberingAfterBreak="0">
    <w:nsid w:val="2A681DEC"/>
    <w:multiLevelType w:val="hybridMultilevel"/>
    <w:tmpl w:val="5C7449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8" w15:restartNumberingAfterBreak="0">
    <w:nsid w:val="2AB34F03"/>
    <w:multiLevelType w:val="hybridMultilevel"/>
    <w:tmpl w:val="D360A0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9" w15:restartNumberingAfterBreak="0">
    <w:nsid w:val="2AFE02AA"/>
    <w:multiLevelType w:val="hybridMultilevel"/>
    <w:tmpl w:val="A8B47AB2"/>
    <w:lvl w:ilvl="0" w:tplc="64BCEC38">
      <w:start w:val="5"/>
      <w:numFmt w:val="bullet"/>
      <w:lvlText w:val="•"/>
      <w:lvlJc w:val="left"/>
      <w:pPr>
        <w:ind w:left="108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0" w15:restartNumberingAfterBreak="0">
    <w:nsid w:val="2BDB3D6D"/>
    <w:multiLevelType w:val="hybridMultilevel"/>
    <w:tmpl w:val="9A206B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1" w15:restartNumberingAfterBreak="0">
    <w:nsid w:val="2C311F9C"/>
    <w:multiLevelType w:val="hybridMultilevel"/>
    <w:tmpl w:val="A4C834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2" w15:restartNumberingAfterBreak="0">
    <w:nsid w:val="2C602A83"/>
    <w:multiLevelType w:val="hybridMultilevel"/>
    <w:tmpl w:val="4F1AE8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3" w15:restartNumberingAfterBreak="0">
    <w:nsid w:val="2C992794"/>
    <w:multiLevelType w:val="hybridMultilevel"/>
    <w:tmpl w:val="06343176"/>
    <w:lvl w:ilvl="0" w:tplc="08130001">
      <w:start w:val="1"/>
      <w:numFmt w:val="bullet"/>
      <w:lvlText w:val=""/>
      <w:lvlJc w:val="left"/>
      <w:pPr>
        <w:ind w:left="1068" w:hanging="360"/>
      </w:pPr>
      <w:rPr>
        <w:rFonts w:ascii="Symbol" w:hAnsi="Symbol" w:hint="default"/>
      </w:rPr>
    </w:lvl>
    <w:lvl w:ilvl="1" w:tplc="057CA17C">
      <w:start w:val="5"/>
      <w:numFmt w:val="bullet"/>
      <w:lvlText w:val="–"/>
      <w:lvlJc w:val="left"/>
      <w:pPr>
        <w:ind w:left="1788" w:hanging="360"/>
      </w:pPr>
      <w:rPr>
        <w:rFonts w:ascii="Arial" w:eastAsiaTheme="minorHAnsi" w:hAnsi="Arial" w:cs="Arial" w:hint="default"/>
      </w:rPr>
    </w:lvl>
    <w:lvl w:ilvl="2" w:tplc="08130005">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14" w15:restartNumberingAfterBreak="0">
    <w:nsid w:val="2CD75CF5"/>
    <w:multiLevelType w:val="hybridMultilevel"/>
    <w:tmpl w:val="0D745F1A"/>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2D9205D1"/>
    <w:multiLevelType w:val="hybridMultilevel"/>
    <w:tmpl w:val="837225E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6" w15:restartNumberingAfterBreak="0">
    <w:nsid w:val="2DFB39E6"/>
    <w:multiLevelType w:val="hybridMultilevel"/>
    <w:tmpl w:val="C23AAC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7" w15:restartNumberingAfterBreak="0">
    <w:nsid w:val="2EE54D3F"/>
    <w:multiLevelType w:val="hybridMultilevel"/>
    <w:tmpl w:val="6A9A02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8" w15:restartNumberingAfterBreak="0">
    <w:nsid w:val="309C1DBB"/>
    <w:multiLevelType w:val="hybridMultilevel"/>
    <w:tmpl w:val="69C414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9" w15:restartNumberingAfterBreak="0">
    <w:nsid w:val="33231297"/>
    <w:multiLevelType w:val="hybridMultilevel"/>
    <w:tmpl w:val="A7F86D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0" w15:restartNumberingAfterBreak="0">
    <w:nsid w:val="33981427"/>
    <w:multiLevelType w:val="hybridMultilevel"/>
    <w:tmpl w:val="95BAA9E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1" w15:restartNumberingAfterBreak="0">
    <w:nsid w:val="339A64D7"/>
    <w:multiLevelType w:val="hybridMultilevel"/>
    <w:tmpl w:val="0BDA04EA"/>
    <w:lvl w:ilvl="0" w:tplc="FFFFFFFF">
      <w:start w:val="1"/>
      <w:numFmt w:val="decimal"/>
      <w:lvlText w:val=""/>
      <w:lvlJc w:val="left"/>
    </w:lvl>
    <w:lvl w:ilvl="1" w:tplc="0813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2" w15:restartNumberingAfterBreak="0">
    <w:nsid w:val="342A7663"/>
    <w:multiLevelType w:val="hybridMultilevel"/>
    <w:tmpl w:val="037E77B2"/>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3" w15:restartNumberingAfterBreak="0">
    <w:nsid w:val="343D4736"/>
    <w:multiLevelType w:val="hybridMultilevel"/>
    <w:tmpl w:val="28C205C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4" w15:restartNumberingAfterBreak="0">
    <w:nsid w:val="344E4EA6"/>
    <w:multiLevelType w:val="hybridMultilevel"/>
    <w:tmpl w:val="0AD84A1E"/>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5" w15:restartNumberingAfterBreak="0">
    <w:nsid w:val="34503118"/>
    <w:multiLevelType w:val="hybridMultilevel"/>
    <w:tmpl w:val="404AEA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6" w15:restartNumberingAfterBreak="0">
    <w:nsid w:val="350821BB"/>
    <w:multiLevelType w:val="hybridMultilevel"/>
    <w:tmpl w:val="654A581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7" w15:restartNumberingAfterBreak="0">
    <w:nsid w:val="36B915EC"/>
    <w:multiLevelType w:val="hybridMultilevel"/>
    <w:tmpl w:val="824E8A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8" w15:restartNumberingAfterBreak="0">
    <w:nsid w:val="36FA5212"/>
    <w:multiLevelType w:val="hybridMultilevel"/>
    <w:tmpl w:val="68A8599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9" w15:restartNumberingAfterBreak="0">
    <w:nsid w:val="36FC115F"/>
    <w:multiLevelType w:val="hybridMultilevel"/>
    <w:tmpl w:val="50D220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0" w15:restartNumberingAfterBreak="0">
    <w:nsid w:val="37207906"/>
    <w:multiLevelType w:val="hybridMultilevel"/>
    <w:tmpl w:val="6672C0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1" w15:restartNumberingAfterBreak="0">
    <w:nsid w:val="37370006"/>
    <w:multiLevelType w:val="hybridMultilevel"/>
    <w:tmpl w:val="4D005D3C"/>
    <w:lvl w:ilvl="0" w:tplc="0813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37421EC4"/>
    <w:multiLevelType w:val="hybridMultilevel"/>
    <w:tmpl w:val="DF4618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3" w15:restartNumberingAfterBreak="0">
    <w:nsid w:val="37B71A5A"/>
    <w:multiLevelType w:val="hybridMultilevel"/>
    <w:tmpl w:val="468603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4" w15:restartNumberingAfterBreak="0">
    <w:nsid w:val="37DE0118"/>
    <w:multiLevelType w:val="hybridMultilevel"/>
    <w:tmpl w:val="F974613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5" w15:restartNumberingAfterBreak="0">
    <w:nsid w:val="38321627"/>
    <w:multiLevelType w:val="hybridMultilevel"/>
    <w:tmpl w:val="2EB0A3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6" w15:restartNumberingAfterBreak="0">
    <w:nsid w:val="387B7A36"/>
    <w:multiLevelType w:val="hybridMultilevel"/>
    <w:tmpl w:val="8042E4F2"/>
    <w:lvl w:ilvl="0" w:tplc="2FF670A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7" w15:restartNumberingAfterBreak="0">
    <w:nsid w:val="393159F9"/>
    <w:multiLevelType w:val="hybridMultilevel"/>
    <w:tmpl w:val="CDA4BB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8" w15:restartNumberingAfterBreak="0">
    <w:nsid w:val="39715B39"/>
    <w:multiLevelType w:val="hybridMultilevel"/>
    <w:tmpl w:val="B3CAD8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9" w15:restartNumberingAfterBreak="0">
    <w:nsid w:val="39A53E33"/>
    <w:multiLevelType w:val="hybridMultilevel"/>
    <w:tmpl w:val="EFE860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0" w15:restartNumberingAfterBreak="0">
    <w:nsid w:val="3AD1240E"/>
    <w:multiLevelType w:val="hybridMultilevel"/>
    <w:tmpl w:val="B882010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1" w15:restartNumberingAfterBreak="0">
    <w:nsid w:val="3B2704C5"/>
    <w:multiLevelType w:val="hybridMultilevel"/>
    <w:tmpl w:val="2D7C6E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2" w15:restartNumberingAfterBreak="0">
    <w:nsid w:val="3BAB531C"/>
    <w:multiLevelType w:val="hybridMultilevel"/>
    <w:tmpl w:val="533823A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3" w15:restartNumberingAfterBreak="0">
    <w:nsid w:val="3BB54BA9"/>
    <w:multiLevelType w:val="hybridMultilevel"/>
    <w:tmpl w:val="988A57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4" w15:restartNumberingAfterBreak="0">
    <w:nsid w:val="3EC715E7"/>
    <w:multiLevelType w:val="hybridMultilevel"/>
    <w:tmpl w:val="DA1C20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5" w15:restartNumberingAfterBreak="0">
    <w:nsid w:val="3F8A5C79"/>
    <w:multiLevelType w:val="hybridMultilevel"/>
    <w:tmpl w:val="A5CC171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6" w15:restartNumberingAfterBreak="0">
    <w:nsid w:val="4049735D"/>
    <w:multiLevelType w:val="hybridMultilevel"/>
    <w:tmpl w:val="323239BE"/>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7" w15:restartNumberingAfterBreak="0">
    <w:nsid w:val="4119166C"/>
    <w:multiLevelType w:val="hybridMultilevel"/>
    <w:tmpl w:val="CE7E60B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8" w15:restartNumberingAfterBreak="0">
    <w:nsid w:val="414241D3"/>
    <w:multiLevelType w:val="hybridMultilevel"/>
    <w:tmpl w:val="EBACD2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9" w15:restartNumberingAfterBreak="0">
    <w:nsid w:val="418C646D"/>
    <w:multiLevelType w:val="hybridMultilevel"/>
    <w:tmpl w:val="0D20D0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0" w15:restartNumberingAfterBreak="0">
    <w:nsid w:val="41A0620D"/>
    <w:multiLevelType w:val="hybridMultilevel"/>
    <w:tmpl w:val="7548D6C0"/>
    <w:lvl w:ilvl="0" w:tplc="F58CA89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1" w15:restartNumberingAfterBreak="0">
    <w:nsid w:val="41B633C1"/>
    <w:multiLevelType w:val="hybridMultilevel"/>
    <w:tmpl w:val="6A4667D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2" w15:restartNumberingAfterBreak="0">
    <w:nsid w:val="425743CF"/>
    <w:multiLevelType w:val="hybridMultilevel"/>
    <w:tmpl w:val="4A341B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3" w15:restartNumberingAfterBreak="0">
    <w:nsid w:val="42947D17"/>
    <w:multiLevelType w:val="hybridMultilevel"/>
    <w:tmpl w:val="3A5E8B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4" w15:restartNumberingAfterBreak="0">
    <w:nsid w:val="432520E6"/>
    <w:multiLevelType w:val="hybridMultilevel"/>
    <w:tmpl w:val="F5D6B6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5" w15:restartNumberingAfterBreak="0">
    <w:nsid w:val="435D820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6" w15:restartNumberingAfterBreak="0">
    <w:nsid w:val="43747AAD"/>
    <w:multiLevelType w:val="hybridMultilevel"/>
    <w:tmpl w:val="E356047C"/>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08130001">
      <w:start w:val="1"/>
      <w:numFmt w:val="bullet"/>
      <w:lvlText w:val=""/>
      <w:lvlJc w:val="left"/>
      <w:pPr>
        <w:ind w:left="1068"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7" w15:restartNumberingAfterBreak="0">
    <w:nsid w:val="43C816EA"/>
    <w:multiLevelType w:val="hybridMultilevel"/>
    <w:tmpl w:val="7EB420E6"/>
    <w:lvl w:ilvl="0" w:tplc="2FF670A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8" w15:restartNumberingAfterBreak="0">
    <w:nsid w:val="44C16E6C"/>
    <w:multiLevelType w:val="hybridMultilevel"/>
    <w:tmpl w:val="F03601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9" w15:restartNumberingAfterBreak="0">
    <w:nsid w:val="44FF28F7"/>
    <w:multiLevelType w:val="hybridMultilevel"/>
    <w:tmpl w:val="910A93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0" w15:restartNumberingAfterBreak="0">
    <w:nsid w:val="456D2027"/>
    <w:multiLevelType w:val="hybridMultilevel"/>
    <w:tmpl w:val="77AC66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1" w15:restartNumberingAfterBreak="0">
    <w:nsid w:val="45F807A5"/>
    <w:multiLevelType w:val="hybridMultilevel"/>
    <w:tmpl w:val="7146FC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2" w15:restartNumberingAfterBreak="0">
    <w:nsid w:val="46F32D11"/>
    <w:multiLevelType w:val="hybridMultilevel"/>
    <w:tmpl w:val="26A6FC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3" w15:restartNumberingAfterBreak="0">
    <w:nsid w:val="47402119"/>
    <w:multiLevelType w:val="hybridMultilevel"/>
    <w:tmpl w:val="E370C4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4" w15:restartNumberingAfterBreak="0">
    <w:nsid w:val="474742A0"/>
    <w:multiLevelType w:val="hybridMultilevel"/>
    <w:tmpl w:val="5302E23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5" w15:restartNumberingAfterBreak="0">
    <w:nsid w:val="4802464B"/>
    <w:multiLevelType w:val="hybridMultilevel"/>
    <w:tmpl w:val="F822DF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6" w15:restartNumberingAfterBreak="0">
    <w:nsid w:val="489E279A"/>
    <w:multiLevelType w:val="hybridMultilevel"/>
    <w:tmpl w:val="E5D832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7" w15:restartNumberingAfterBreak="0">
    <w:nsid w:val="48C5000A"/>
    <w:multiLevelType w:val="hybridMultilevel"/>
    <w:tmpl w:val="75F23D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8" w15:restartNumberingAfterBreak="0">
    <w:nsid w:val="495B64F1"/>
    <w:multiLevelType w:val="hybridMultilevel"/>
    <w:tmpl w:val="64B2925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9" w15:restartNumberingAfterBreak="0">
    <w:nsid w:val="49713E79"/>
    <w:multiLevelType w:val="hybridMultilevel"/>
    <w:tmpl w:val="EE42E63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0" w15:restartNumberingAfterBreak="0">
    <w:nsid w:val="4B17630F"/>
    <w:multiLevelType w:val="hybridMultilevel"/>
    <w:tmpl w:val="FDA89A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1" w15:restartNumberingAfterBreak="0">
    <w:nsid w:val="4B5A057B"/>
    <w:multiLevelType w:val="hybridMultilevel"/>
    <w:tmpl w:val="CF78AF1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2" w15:restartNumberingAfterBreak="0">
    <w:nsid w:val="4B5F322A"/>
    <w:multiLevelType w:val="hybridMultilevel"/>
    <w:tmpl w:val="1DB28F4C"/>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08130001">
      <w:start w:val="1"/>
      <w:numFmt w:val="bullet"/>
      <w:lvlText w:val=""/>
      <w:lvlJc w:val="left"/>
      <w:pPr>
        <w:ind w:left="1068"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3" w15:restartNumberingAfterBreak="0">
    <w:nsid w:val="4C075B86"/>
    <w:multiLevelType w:val="hybridMultilevel"/>
    <w:tmpl w:val="E4C61C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4" w15:restartNumberingAfterBreak="0">
    <w:nsid w:val="4CC862EB"/>
    <w:multiLevelType w:val="hybridMultilevel"/>
    <w:tmpl w:val="303278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5" w15:restartNumberingAfterBreak="0">
    <w:nsid w:val="4CCB4A9D"/>
    <w:multiLevelType w:val="hybridMultilevel"/>
    <w:tmpl w:val="5E9044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6" w15:restartNumberingAfterBreak="0">
    <w:nsid w:val="4CD66CEF"/>
    <w:multiLevelType w:val="hybridMultilevel"/>
    <w:tmpl w:val="CB9E0F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7" w15:restartNumberingAfterBreak="0">
    <w:nsid w:val="4D6612C3"/>
    <w:multiLevelType w:val="hybridMultilevel"/>
    <w:tmpl w:val="F6E8C2B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8" w15:restartNumberingAfterBreak="0">
    <w:nsid w:val="4E13031F"/>
    <w:multiLevelType w:val="hybridMultilevel"/>
    <w:tmpl w:val="B3185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9" w15:restartNumberingAfterBreak="0">
    <w:nsid w:val="4EC17BC0"/>
    <w:multiLevelType w:val="hybridMultilevel"/>
    <w:tmpl w:val="7B16645A"/>
    <w:lvl w:ilvl="0" w:tplc="17DCA334">
      <w:start w:val="1"/>
      <w:numFmt w:val="decimal"/>
      <w:lvlText w:val="%1)"/>
      <w:lvlJc w:val="left"/>
      <w:pPr>
        <w:ind w:left="720" w:hanging="360"/>
      </w:pPr>
      <w:rPr>
        <w:rFonts w:asciiTheme="minorHAnsi" w:hAnsiTheme="minorHAnsi" w:cstheme="minorBidi"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0" w15:restartNumberingAfterBreak="0">
    <w:nsid w:val="4F512046"/>
    <w:multiLevelType w:val="hybridMultilevel"/>
    <w:tmpl w:val="87C2A4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1" w15:restartNumberingAfterBreak="0">
    <w:nsid w:val="505F01DE"/>
    <w:multiLevelType w:val="hybridMultilevel"/>
    <w:tmpl w:val="9BB87866"/>
    <w:lvl w:ilvl="0" w:tplc="FFFFFFFF">
      <w:start w:val="5"/>
      <w:numFmt w:val="bullet"/>
      <w:lvlText w:val="•"/>
      <w:lvlJc w:val="left"/>
      <w:pPr>
        <w:ind w:left="108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506B4CD0"/>
    <w:multiLevelType w:val="hybridMultilevel"/>
    <w:tmpl w:val="1070EB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3" w15:restartNumberingAfterBreak="0">
    <w:nsid w:val="507F6BC9"/>
    <w:multiLevelType w:val="hybridMultilevel"/>
    <w:tmpl w:val="BEFC6E80"/>
    <w:lvl w:ilvl="0" w:tplc="FFFFFFFF">
      <w:start w:val="1"/>
      <w:numFmt w:val="ideographDigital"/>
      <w:lvlText w:val=""/>
      <w:lvlJc w:val="left"/>
    </w:lvl>
    <w:lvl w:ilvl="1" w:tplc="0813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4" w15:restartNumberingAfterBreak="0">
    <w:nsid w:val="51190570"/>
    <w:multiLevelType w:val="hybridMultilevel"/>
    <w:tmpl w:val="830C05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5" w15:restartNumberingAfterBreak="0">
    <w:nsid w:val="51375E6F"/>
    <w:multiLevelType w:val="hybridMultilevel"/>
    <w:tmpl w:val="300ED83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6" w15:restartNumberingAfterBreak="0">
    <w:nsid w:val="51520124"/>
    <w:multiLevelType w:val="hybridMultilevel"/>
    <w:tmpl w:val="4AA87BE0"/>
    <w:lvl w:ilvl="0" w:tplc="FFFFFFFF">
      <w:start w:val="5"/>
      <w:numFmt w:val="bullet"/>
      <w:lvlText w:val="•"/>
      <w:lvlJc w:val="left"/>
      <w:pPr>
        <w:ind w:left="108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7" w15:restartNumberingAfterBreak="0">
    <w:nsid w:val="51D34A51"/>
    <w:multiLevelType w:val="hybridMultilevel"/>
    <w:tmpl w:val="9BF8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8" w15:restartNumberingAfterBreak="0">
    <w:nsid w:val="51D47ABB"/>
    <w:multiLevelType w:val="hybridMultilevel"/>
    <w:tmpl w:val="632C14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9" w15:restartNumberingAfterBreak="0">
    <w:nsid w:val="52096474"/>
    <w:multiLevelType w:val="hybridMultilevel"/>
    <w:tmpl w:val="F1C24B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0" w15:restartNumberingAfterBreak="0">
    <w:nsid w:val="530A7D43"/>
    <w:multiLevelType w:val="hybridMultilevel"/>
    <w:tmpl w:val="8A7058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1" w15:restartNumberingAfterBreak="0">
    <w:nsid w:val="53163198"/>
    <w:multiLevelType w:val="hybridMultilevel"/>
    <w:tmpl w:val="983834C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2" w15:restartNumberingAfterBreak="0">
    <w:nsid w:val="53EE25E4"/>
    <w:multiLevelType w:val="hybridMultilevel"/>
    <w:tmpl w:val="FE64DC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3" w15:restartNumberingAfterBreak="0">
    <w:nsid w:val="54226C3F"/>
    <w:multiLevelType w:val="hybridMultilevel"/>
    <w:tmpl w:val="EE2A68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4" w15:restartNumberingAfterBreak="0">
    <w:nsid w:val="558D4C58"/>
    <w:multiLevelType w:val="hybridMultilevel"/>
    <w:tmpl w:val="395E2D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5" w15:restartNumberingAfterBreak="0">
    <w:nsid w:val="55F021D1"/>
    <w:multiLevelType w:val="hybridMultilevel"/>
    <w:tmpl w:val="60D41960"/>
    <w:lvl w:ilvl="0" w:tplc="72A8186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6" w15:restartNumberingAfterBreak="0">
    <w:nsid w:val="58C66CDE"/>
    <w:multiLevelType w:val="hybridMultilevel"/>
    <w:tmpl w:val="8FAE74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7" w15:restartNumberingAfterBreak="0">
    <w:nsid w:val="595E3298"/>
    <w:multiLevelType w:val="hybridMultilevel"/>
    <w:tmpl w:val="31D0869E"/>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8" w15:restartNumberingAfterBreak="0">
    <w:nsid w:val="59F42416"/>
    <w:multiLevelType w:val="hybridMultilevel"/>
    <w:tmpl w:val="4A505FEC"/>
    <w:lvl w:ilvl="0" w:tplc="BBD206B2">
      <w:numFmt w:val="bullet"/>
      <w:lvlText w:val="•"/>
      <w:lvlJc w:val="left"/>
      <w:pPr>
        <w:ind w:left="1080" w:hanging="360"/>
      </w:pPr>
      <w:rPr>
        <w:rFonts w:ascii="Calibri" w:eastAsiaTheme="minorHAnsi" w:hAnsi="Calibri" w:cs="Calibr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99" w15:restartNumberingAfterBreak="0">
    <w:nsid w:val="5A1A5291"/>
    <w:multiLevelType w:val="hybridMultilevel"/>
    <w:tmpl w:val="A03A7B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0" w15:restartNumberingAfterBreak="0">
    <w:nsid w:val="5A454584"/>
    <w:multiLevelType w:val="hybridMultilevel"/>
    <w:tmpl w:val="EDC8C6B4"/>
    <w:lvl w:ilvl="0" w:tplc="08130001">
      <w:start w:val="1"/>
      <w:numFmt w:val="bullet"/>
      <w:lvlText w:val=""/>
      <w:lvlJc w:val="left"/>
      <w:pPr>
        <w:ind w:left="720" w:hanging="360"/>
      </w:pPr>
      <w:rPr>
        <w:rFonts w:ascii="Symbol" w:hAnsi="Symbol" w:hint="default"/>
      </w:rPr>
    </w:lvl>
    <w:lvl w:ilvl="1" w:tplc="92E2599E">
      <w:start w:val="5"/>
      <w:numFmt w:val="bullet"/>
      <w:lvlText w:val="•"/>
      <w:lvlJc w:val="left"/>
      <w:pPr>
        <w:ind w:left="1440" w:hanging="360"/>
      </w:pPr>
      <w:rPr>
        <w:rFonts w:ascii="Calibri" w:eastAsiaTheme="minorHAnsi" w:hAnsi="Calibri" w:cs="Calibri"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1" w15:restartNumberingAfterBreak="0">
    <w:nsid w:val="5AF25163"/>
    <w:multiLevelType w:val="hybridMultilevel"/>
    <w:tmpl w:val="359AC5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2" w15:restartNumberingAfterBreak="0">
    <w:nsid w:val="5B0B767A"/>
    <w:multiLevelType w:val="hybridMultilevel"/>
    <w:tmpl w:val="D9AC40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3" w15:restartNumberingAfterBreak="0">
    <w:nsid w:val="5C7123F7"/>
    <w:multiLevelType w:val="hybridMultilevel"/>
    <w:tmpl w:val="D26C31F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4" w15:restartNumberingAfterBreak="0">
    <w:nsid w:val="5D0D79CD"/>
    <w:multiLevelType w:val="hybridMultilevel"/>
    <w:tmpl w:val="F08E0A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5" w15:restartNumberingAfterBreak="0">
    <w:nsid w:val="5E181AEB"/>
    <w:multiLevelType w:val="hybridMultilevel"/>
    <w:tmpl w:val="A48072A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6" w15:restartNumberingAfterBreak="0">
    <w:nsid w:val="5F823736"/>
    <w:multiLevelType w:val="hybridMultilevel"/>
    <w:tmpl w:val="ABEE55B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7" w15:restartNumberingAfterBreak="0">
    <w:nsid w:val="5F977681"/>
    <w:multiLevelType w:val="hybridMultilevel"/>
    <w:tmpl w:val="E4F057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8" w15:restartNumberingAfterBreak="0">
    <w:nsid w:val="5FC37E0D"/>
    <w:multiLevelType w:val="hybridMultilevel"/>
    <w:tmpl w:val="1EF8988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9" w15:restartNumberingAfterBreak="0">
    <w:nsid w:val="5FC55A4E"/>
    <w:multiLevelType w:val="hybridMultilevel"/>
    <w:tmpl w:val="BFFA9166"/>
    <w:lvl w:ilvl="0" w:tplc="08130001">
      <w:start w:val="1"/>
      <w:numFmt w:val="bullet"/>
      <w:lvlText w:val=""/>
      <w:lvlJc w:val="left"/>
      <w:pPr>
        <w:ind w:left="720" w:hanging="360"/>
      </w:pPr>
      <w:rPr>
        <w:rFonts w:ascii="Symbol" w:hAnsi="Symbol" w:hint="default"/>
      </w:rPr>
    </w:lvl>
    <w:lvl w:ilvl="1" w:tplc="59207C96">
      <w:numFmt w:val="bullet"/>
      <w:lvlText w:val=""/>
      <w:lvlJc w:val="left"/>
      <w:pPr>
        <w:ind w:left="1440" w:hanging="360"/>
      </w:pPr>
      <w:rPr>
        <w:rFonts w:ascii="Wingdings" w:eastAsiaTheme="minorHAnsi" w:hAnsi="Wingdings"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0" w15:restartNumberingAfterBreak="0">
    <w:nsid w:val="60834B62"/>
    <w:multiLevelType w:val="hybridMultilevel"/>
    <w:tmpl w:val="DBB652A2"/>
    <w:lvl w:ilvl="0" w:tplc="08130001">
      <w:start w:val="1"/>
      <w:numFmt w:val="bullet"/>
      <w:lvlText w:val=""/>
      <w:lvlJc w:val="left"/>
      <w:pPr>
        <w:ind w:left="108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1" w15:restartNumberingAfterBreak="0">
    <w:nsid w:val="60880C56"/>
    <w:multiLevelType w:val="hybridMultilevel"/>
    <w:tmpl w:val="08424B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2" w15:restartNumberingAfterBreak="0">
    <w:nsid w:val="612648CE"/>
    <w:multiLevelType w:val="hybridMultilevel"/>
    <w:tmpl w:val="BBFA04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3" w15:restartNumberingAfterBreak="0">
    <w:nsid w:val="613E5984"/>
    <w:multiLevelType w:val="hybridMultilevel"/>
    <w:tmpl w:val="CAF22D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4" w15:restartNumberingAfterBreak="0">
    <w:nsid w:val="61C50FDE"/>
    <w:multiLevelType w:val="hybridMultilevel"/>
    <w:tmpl w:val="3D70761A"/>
    <w:lvl w:ilvl="0" w:tplc="BBD206B2">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5" w15:restartNumberingAfterBreak="0">
    <w:nsid w:val="61DB5226"/>
    <w:multiLevelType w:val="hybridMultilevel"/>
    <w:tmpl w:val="9796B9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6" w15:restartNumberingAfterBreak="0">
    <w:nsid w:val="623A0AF6"/>
    <w:multiLevelType w:val="hybridMultilevel"/>
    <w:tmpl w:val="3CBA3D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7" w15:restartNumberingAfterBreak="0">
    <w:nsid w:val="641304A6"/>
    <w:multiLevelType w:val="hybridMultilevel"/>
    <w:tmpl w:val="18EC9B78"/>
    <w:lvl w:ilvl="0" w:tplc="64BCEC38">
      <w:start w:val="5"/>
      <w:numFmt w:val="bullet"/>
      <w:lvlText w:val="•"/>
      <w:lvlJc w:val="left"/>
      <w:pPr>
        <w:ind w:left="108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8" w15:restartNumberingAfterBreak="0">
    <w:nsid w:val="66255AA4"/>
    <w:multiLevelType w:val="hybridMultilevel"/>
    <w:tmpl w:val="F91C66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9" w15:restartNumberingAfterBreak="0">
    <w:nsid w:val="662D067A"/>
    <w:multiLevelType w:val="hybridMultilevel"/>
    <w:tmpl w:val="6CE60A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0" w15:restartNumberingAfterBreak="0">
    <w:nsid w:val="666B752B"/>
    <w:multiLevelType w:val="hybridMultilevel"/>
    <w:tmpl w:val="641C23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1" w15:restartNumberingAfterBreak="0">
    <w:nsid w:val="67160B05"/>
    <w:multiLevelType w:val="hybridMultilevel"/>
    <w:tmpl w:val="7B2A80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2" w15:restartNumberingAfterBreak="0">
    <w:nsid w:val="67515049"/>
    <w:multiLevelType w:val="hybridMultilevel"/>
    <w:tmpl w:val="6EFE604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3" w15:restartNumberingAfterBreak="0">
    <w:nsid w:val="67FC79CE"/>
    <w:multiLevelType w:val="hybridMultilevel"/>
    <w:tmpl w:val="2DE4E44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4" w15:restartNumberingAfterBreak="0">
    <w:nsid w:val="69C74387"/>
    <w:multiLevelType w:val="hybridMultilevel"/>
    <w:tmpl w:val="D15EA6B8"/>
    <w:lvl w:ilvl="0" w:tplc="FFFFFFFF">
      <w:start w:val="1"/>
      <w:numFmt w:val="ideographDigital"/>
      <w:lvlText w:val=""/>
      <w:lvlJc w:val="left"/>
    </w:lvl>
    <w:lvl w:ilvl="1" w:tplc="0813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5" w15:restartNumberingAfterBreak="0">
    <w:nsid w:val="6AF34003"/>
    <w:multiLevelType w:val="hybridMultilevel"/>
    <w:tmpl w:val="D236130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6" w15:restartNumberingAfterBreak="0">
    <w:nsid w:val="6B04439C"/>
    <w:multiLevelType w:val="hybridMultilevel"/>
    <w:tmpl w:val="0F2E9F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7" w15:restartNumberingAfterBreak="0">
    <w:nsid w:val="6BD34BC5"/>
    <w:multiLevelType w:val="hybridMultilevel"/>
    <w:tmpl w:val="805A8B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8" w15:restartNumberingAfterBreak="0">
    <w:nsid w:val="6C245D39"/>
    <w:multiLevelType w:val="hybridMultilevel"/>
    <w:tmpl w:val="38CAF44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9" w15:restartNumberingAfterBreak="0">
    <w:nsid w:val="6C4A13EF"/>
    <w:multiLevelType w:val="hybridMultilevel"/>
    <w:tmpl w:val="F7F284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0" w15:restartNumberingAfterBreak="0">
    <w:nsid w:val="6CA5376D"/>
    <w:multiLevelType w:val="hybridMultilevel"/>
    <w:tmpl w:val="045CA5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1" w15:restartNumberingAfterBreak="0">
    <w:nsid w:val="6D26105B"/>
    <w:multiLevelType w:val="hybridMultilevel"/>
    <w:tmpl w:val="67D849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2" w15:restartNumberingAfterBreak="0">
    <w:nsid w:val="6D5806BB"/>
    <w:multiLevelType w:val="hybridMultilevel"/>
    <w:tmpl w:val="EA4AB4CA"/>
    <w:lvl w:ilvl="0" w:tplc="2FF670A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3" w15:restartNumberingAfterBreak="0">
    <w:nsid w:val="6DB34BED"/>
    <w:multiLevelType w:val="hybridMultilevel"/>
    <w:tmpl w:val="F0D855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4" w15:restartNumberingAfterBreak="0">
    <w:nsid w:val="6DBE6E65"/>
    <w:multiLevelType w:val="hybridMultilevel"/>
    <w:tmpl w:val="1FD6B5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5" w15:restartNumberingAfterBreak="0">
    <w:nsid w:val="6E02142B"/>
    <w:multiLevelType w:val="hybridMultilevel"/>
    <w:tmpl w:val="CC047136"/>
    <w:lvl w:ilvl="0" w:tplc="08130001">
      <w:start w:val="1"/>
      <w:numFmt w:val="bullet"/>
      <w:lvlText w:val=""/>
      <w:lvlJc w:val="left"/>
      <w:pPr>
        <w:ind w:left="720" w:hanging="360"/>
      </w:pPr>
      <w:rPr>
        <w:rFonts w:ascii="Symbol" w:hAnsi="Symbol" w:hint="default"/>
      </w:rPr>
    </w:lvl>
    <w:lvl w:ilvl="1" w:tplc="B9A8F04C">
      <w:numFmt w:val="bullet"/>
      <w:lvlText w:val="-"/>
      <w:lvlJc w:val="left"/>
      <w:pPr>
        <w:ind w:left="1440" w:hanging="360"/>
      </w:pPr>
      <w:rPr>
        <w:rFonts w:ascii="Calibri" w:eastAsiaTheme="minorHAnsi" w:hAnsi="Calibri" w:cs="Calibri"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6" w15:restartNumberingAfterBreak="0">
    <w:nsid w:val="6E03456F"/>
    <w:multiLevelType w:val="hybridMultilevel"/>
    <w:tmpl w:val="D760F9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7" w15:restartNumberingAfterBreak="0">
    <w:nsid w:val="6EB42E9A"/>
    <w:multiLevelType w:val="hybridMultilevel"/>
    <w:tmpl w:val="23D299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8" w15:restartNumberingAfterBreak="0">
    <w:nsid w:val="6F393EA4"/>
    <w:multiLevelType w:val="hybridMultilevel"/>
    <w:tmpl w:val="B96E47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9" w15:restartNumberingAfterBreak="0">
    <w:nsid w:val="713A214E"/>
    <w:multiLevelType w:val="hybridMultilevel"/>
    <w:tmpl w:val="D65034C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0" w15:restartNumberingAfterBreak="0">
    <w:nsid w:val="7152326A"/>
    <w:multiLevelType w:val="hybridMultilevel"/>
    <w:tmpl w:val="72884F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1" w15:restartNumberingAfterBreak="0">
    <w:nsid w:val="718B3245"/>
    <w:multiLevelType w:val="hybridMultilevel"/>
    <w:tmpl w:val="19C4E2CC"/>
    <w:lvl w:ilvl="0" w:tplc="08130001">
      <w:start w:val="1"/>
      <w:numFmt w:val="bullet"/>
      <w:lvlText w:val=""/>
      <w:lvlJc w:val="left"/>
      <w:pPr>
        <w:ind w:left="360" w:hanging="360"/>
      </w:pPr>
      <w:rPr>
        <w:rFonts w:ascii="Symbol" w:hAnsi="Symbol" w:hint="default"/>
      </w:rPr>
    </w:lvl>
    <w:lvl w:ilvl="1" w:tplc="64BCEC38">
      <w:start w:val="5"/>
      <w:numFmt w:val="bullet"/>
      <w:lvlText w:val="•"/>
      <w:lvlJc w:val="left"/>
      <w:pPr>
        <w:ind w:left="1080" w:hanging="360"/>
      </w:pPr>
      <w:rPr>
        <w:rFonts w:ascii="Calibri" w:eastAsiaTheme="minorHAnsi" w:hAnsi="Calibri" w:cs="Calibri"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42" w15:restartNumberingAfterBreak="0">
    <w:nsid w:val="726026E6"/>
    <w:multiLevelType w:val="hybridMultilevel"/>
    <w:tmpl w:val="2110CD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3" w15:restartNumberingAfterBreak="0">
    <w:nsid w:val="72EA5339"/>
    <w:multiLevelType w:val="hybridMultilevel"/>
    <w:tmpl w:val="F3522D2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4" w15:restartNumberingAfterBreak="0">
    <w:nsid w:val="74286D7E"/>
    <w:multiLevelType w:val="hybridMultilevel"/>
    <w:tmpl w:val="B43CD7D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5" w15:restartNumberingAfterBreak="0">
    <w:nsid w:val="74813923"/>
    <w:multiLevelType w:val="hybridMultilevel"/>
    <w:tmpl w:val="6D1099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6" w15:restartNumberingAfterBreak="0">
    <w:nsid w:val="752C7071"/>
    <w:multiLevelType w:val="hybridMultilevel"/>
    <w:tmpl w:val="CC22C7E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7" w15:restartNumberingAfterBreak="0">
    <w:nsid w:val="75627A0E"/>
    <w:multiLevelType w:val="hybridMultilevel"/>
    <w:tmpl w:val="8AA8D5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8" w15:restartNumberingAfterBreak="0">
    <w:nsid w:val="75A4552F"/>
    <w:multiLevelType w:val="hybridMultilevel"/>
    <w:tmpl w:val="67AA68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9" w15:restartNumberingAfterBreak="0">
    <w:nsid w:val="75C0207D"/>
    <w:multiLevelType w:val="hybridMultilevel"/>
    <w:tmpl w:val="DBF011B8"/>
    <w:lvl w:ilvl="0" w:tplc="08130001">
      <w:start w:val="1"/>
      <w:numFmt w:val="bullet"/>
      <w:lvlText w:val=""/>
      <w:lvlJc w:val="left"/>
      <w:pPr>
        <w:ind w:left="720" w:hanging="360"/>
      </w:pPr>
      <w:rPr>
        <w:rFonts w:ascii="Symbol" w:hAnsi="Symbol" w:hint="default"/>
      </w:rPr>
    </w:lvl>
    <w:lvl w:ilvl="1" w:tplc="CAEC3CA0">
      <w:numFmt w:val="bullet"/>
      <w:lvlText w:val="-"/>
      <w:lvlJc w:val="left"/>
      <w:pPr>
        <w:ind w:left="1440" w:hanging="360"/>
      </w:pPr>
      <w:rPr>
        <w:rFonts w:ascii="Calibri" w:eastAsiaTheme="minorHAnsi" w:hAnsi="Calibri" w:cs="Calibri"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0" w15:restartNumberingAfterBreak="0">
    <w:nsid w:val="7665593D"/>
    <w:multiLevelType w:val="hybridMultilevel"/>
    <w:tmpl w:val="67D836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1" w15:restartNumberingAfterBreak="0">
    <w:nsid w:val="767E170B"/>
    <w:multiLevelType w:val="hybridMultilevel"/>
    <w:tmpl w:val="5980D9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2" w15:restartNumberingAfterBreak="0">
    <w:nsid w:val="78326B1C"/>
    <w:multiLevelType w:val="hybridMultilevel"/>
    <w:tmpl w:val="9AE84D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3" w15:restartNumberingAfterBreak="0">
    <w:nsid w:val="78866F5F"/>
    <w:multiLevelType w:val="hybridMultilevel"/>
    <w:tmpl w:val="A864B4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4" w15:restartNumberingAfterBreak="0">
    <w:nsid w:val="79701C6D"/>
    <w:multiLevelType w:val="hybridMultilevel"/>
    <w:tmpl w:val="4D1C97F4"/>
    <w:lvl w:ilvl="0" w:tplc="08130001">
      <w:start w:val="1"/>
      <w:numFmt w:val="bullet"/>
      <w:lvlText w:val=""/>
      <w:lvlJc w:val="left"/>
      <w:pPr>
        <w:ind w:left="720" w:hanging="360"/>
      </w:pPr>
      <w:rPr>
        <w:rFonts w:ascii="Symbol" w:hAnsi="Symbol" w:hint="default"/>
      </w:rPr>
    </w:lvl>
    <w:lvl w:ilvl="1" w:tplc="04C6577A">
      <w:start w:val="1"/>
      <w:numFmt w:val="bullet"/>
      <w:pStyle w:val="Belangrijk"/>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5" w15:restartNumberingAfterBreak="0">
    <w:nsid w:val="79A33BE5"/>
    <w:multiLevelType w:val="hybridMultilevel"/>
    <w:tmpl w:val="180AA0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6" w15:restartNumberingAfterBreak="0">
    <w:nsid w:val="79C95A28"/>
    <w:multiLevelType w:val="hybridMultilevel"/>
    <w:tmpl w:val="B9F6C18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7" w15:restartNumberingAfterBreak="0">
    <w:nsid w:val="7A637442"/>
    <w:multiLevelType w:val="hybridMultilevel"/>
    <w:tmpl w:val="A59E4D70"/>
    <w:lvl w:ilvl="0" w:tplc="C2EC6BD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8" w15:restartNumberingAfterBreak="0">
    <w:nsid w:val="7AFD0B9E"/>
    <w:multiLevelType w:val="hybridMultilevel"/>
    <w:tmpl w:val="C4B2759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9" w15:restartNumberingAfterBreak="0">
    <w:nsid w:val="7B0821E5"/>
    <w:multiLevelType w:val="hybridMultilevel"/>
    <w:tmpl w:val="E812AC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0" w15:restartNumberingAfterBreak="0">
    <w:nsid w:val="7B1A6366"/>
    <w:multiLevelType w:val="hybridMultilevel"/>
    <w:tmpl w:val="38D0E9A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1" w15:restartNumberingAfterBreak="0">
    <w:nsid w:val="7B670062"/>
    <w:multiLevelType w:val="hybridMultilevel"/>
    <w:tmpl w:val="DDEC2A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2" w15:restartNumberingAfterBreak="0">
    <w:nsid w:val="7B7C2628"/>
    <w:multiLevelType w:val="hybridMultilevel"/>
    <w:tmpl w:val="FBF817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3" w15:restartNumberingAfterBreak="0">
    <w:nsid w:val="7BAE1FC4"/>
    <w:multiLevelType w:val="hybridMultilevel"/>
    <w:tmpl w:val="36CA5B58"/>
    <w:lvl w:ilvl="0" w:tplc="F2B48EA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4" w15:restartNumberingAfterBreak="0">
    <w:nsid w:val="7C2C025A"/>
    <w:multiLevelType w:val="hybridMultilevel"/>
    <w:tmpl w:val="BC520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5" w15:restartNumberingAfterBreak="0">
    <w:nsid w:val="7C6F723E"/>
    <w:multiLevelType w:val="hybridMultilevel"/>
    <w:tmpl w:val="FD1EFE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6" w15:restartNumberingAfterBreak="0">
    <w:nsid w:val="7D5500FB"/>
    <w:multiLevelType w:val="hybridMultilevel"/>
    <w:tmpl w:val="9FDC5C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7" w15:restartNumberingAfterBreak="0">
    <w:nsid w:val="7F0E0355"/>
    <w:multiLevelType w:val="hybridMultilevel"/>
    <w:tmpl w:val="0C0EE7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8" w15:restartNumberingAfterBreak="0">
    <w:nsid w:val="7F2A37C5"/>
    <w:multiLevelType w:val="hybridMultilevel"/>
    <w:tmpl w:val="70F845F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9" w15:restartNumberingAfterBreak="0">
    <w:nsid w:val="7F4C5731"/>
    <w:multiLevelType w:val="hybridMultilevel"/>
    <w:tmpl w:val="58F2CD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0" w15:restartNumberingAfterBreak="0">
    <w:nsid w:val="7F9B3978"/>
    <w:multiLevelType w:val="hybridMultilevel"/>
    <w:tmpl w:val="EC14564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27070340">
    <w:abstractNumId w:val="20"/>
  </w:num>
  <w:num w:numId="2" w16cid:durableId="397826229">
    <w:abstractNumId w:val="236"/>
  </w:num>
  <w:num w:numId="3" w16cid:durableId="1810975839">
    <w:abstractNumId w:val="97"/>
  </w:num>
  <w:num w:numId="4" w16cid:durableId="1482380922">
    <w:abstractNumId w:val="182"/>
  </w:num>
  <w:num w:numId="5" w16cid:durableId="93289357">
    <w:abstractNumId w:val="103"/>
  </w:num>
  <w:num w:numId="6" w16cid:durableId="1656492502">
    <w:abstractNumId w:val="269"/>
  </w:num>
  <w:num w:numId="7" w16cid:durableId="2029066562">
    <w:abstractNumId w:val="78"/>
  </w:num>
  <w:num w:numId="8" w16cid:durableId="727194608">
    <w:abstractNumId w:val="267"/>
  </w:num>
  <w:num w:numId="9" w16cid:durableId="1662346676">
    <w:abstractNumId w:val="21"/>
  </w:num>
  <w:num w:numId="10" w16cid:durableId="1894196102">
    <w:abstractNumId w:val="25"/>
  </w:num>
  <w:num w:numId="11" w16cid:durableId="994576305">
    <w:abstractNumId w:val="149"/>
  </w:num>
  <w:num w:numId="12" w16cid:durableId="1453207992">
    <w:abstractNumId w:val="71"/>
  </w:num>
  <w:num w:numId="13" w16cid:durableId="1942447162">
    <w:abstractNumId w:val="168"/>
  </w:num>
  <w:num w:numId="14" w16cid:durableId="1006252347">
    <w:abstractNumId w:val="192"/>
  </w:num>
  <w:num w:numId="15" w16cid:durableId="1722435289">
    <w:abstractNumId w:val="139"/>
  </w:num>
  <w:num w:numId="16" w16cid:durableId="871965544">
    <w:abstractNumId w:val="47"/>
  </w:num>
  <w:num w:numId="17" w16cid:durableId="1052273143">
    <w:abstractNumId w:val="223"/>
  </w:num>
  <w:num w:numId="18" w16cid:durableId="1308706689">
    <w:abstractNumId w:val="222"/>
  </w:num>
  <w:num w:numId="19" w16cid:durableId="1803108506">
    <w:abstractNumId w:val="57"/>
  </w:num>
  <w:num w:numId="20" w16cid:durableId="1210800467">
    <w:abstractNumId w:val="66"/>
  </w:num>
  <w:num w:numId="21" w16cid:durableId="1930313207">
    <w:abstractNumId w:val="243"/>
  </w:num>
  <w:num w:numId="22" w16cid:durableId="1012680079">
    <w:abstractNumId w:val="187"/>
  </w:num>
  <w:num w:numId="23" w16cid:durableId="1730422285">
    <w:abstractNumId w:val="16"/>
  </w:num>
  <w:num w:numId="24" w16cid:durableId="834881331">
    <w:abstractNumId w:val="133"/>
  </w:num>
  <w:num w:numId="25" w16cid:durableId="1690642610">
    <w:abstractNumId w:val="203"/>
  </w:num>
  <w:num w:numId="26" w16cid:durableId="2078822172">
    <w:abstractNumId w:val="138"/>
  </w:num>
  <w:num w:numId="27" w16cid:durableId="794178873">
    <w:abstractNumId w:val="17"/>
  </w:num>
  <w:num w:numId="28" w16cid:durableId="1152867321">
    <w:abstractNumId w:val="119"/>
  </w:num>
  <w:num w:numId="29" w16cid:durableId="1791049934">
    <w:abstractNumId w:val="199"/>
  </w:num>
  <w:num w:numId="30" w16cid:durableId="1223784861">
    <w:abstractNumId w:val="151"/>
  </w:num>
  <w:num w:numId="31" w16cid:durableId="96995429">
    <w:abstractNumId w:val="145"/>
  </w:num>
  <w:num w:numId="32" w16cid:durableId="820197084">
    <w:abstractNumId w:val="211"/>
  </w:num>
  <w:num w:numId="33" w16cid:durableId="1685087879">
    <w:abstractNumId w:val="35"/>
  </w:num>
  <w:num w:numId="34" w16cid:durableId="2122186997">
    <w:abstractNumId w:val="221"/>
  </w:num>
  <w:num w:numId="35" w16cid:durableId="1612323987">
    <w:abstractNumId w:val="215"/>
  </w:num>
  <w:num w:numId="36" w16cid:durableId="1118573780">
    <w:abstractNumId w:val="164"/>
  </w:num>
  <w:num w:numId="37" w16cid:durableId="1924293339">
    <w:abstractNumId w:val="153"/>
  </w:num>
  <w:num w:numId="38" w16cid:durableId="668797556">
    <w:abstractNumId w:val="116"/>
  </w:num>
  <w:num w:numId="39" w16cid:durableId="131025931">
    <w:abstractNumId w:val="41"/>
  </w:num>
  <w:num w:numId="40" w16cid:durableId="623803729">
    <w:abstractNumId w:val="191"/>
  </w:num>
  <w:num w:numId="41" w16cid:durableId="1385521208">
    <w:abstractNumId w:val="268"/>
  </w:num>
  <w:num w:numId="42" w16cid:durableId="1065378136">
    <w:abstractNumId w:val="110"/>
  </w:num>
  <w:num w:numId="43" w16cid:durableId="342782419">
    <w:abstractNumId w:val="40"/>
  </w:num>
  <w:num w:numId="44" w16cid:durableId="1413815132">
    <w:abstractNumId w:val="169"/>
  </w:num>
  <w:num w:numId="45" w16cid:durableId="82726065">
    <w:abstractNumId w:val="220"/>
  </w:num>
  <w:num w:numId="46" w16cid:durableId="227229236">
    <w:abstractNumId w:val="30"/>
  </w:num>
  <w:num w:numId="47" w16cid:durableId="901257183">
    <w:abstractNumId w:val="265"/>
  </w:num>
  <w:num w:numId="48" w16cid:durableId="1723602947">
    <w:abstractNumId w:val="213"/>
  </w:num>
  <w:num w:numId="49" w16cid:durableId="1217427256">
    <w:abstractNumId w:val="259"/>
  </w:num>
  <w:num w:numId="50" w16cid:durableId="2107842379">
    <w:abstractNumId w:val="161"/>
  </w:num>
  <w:num w:numId="51" w16cid:durableId="1780173680">
    <w:abstractNumId w:val="185"/>
  </w:num>
  <w:num w:numId="52" w16cid:durableId="1691181820">
    <w:abstractNumId w:val="73"/>
  </w:num>
  <w:num w:numId="53" w16cid:durableId="1173495739">
    <w:abstractNumId w:val="234"/>
  </w:num>
  <w:num w:numId="54" w16cid:durableId="1625621233">
    <w:abstractNumId w:val="15"/>
  </w:num>
  <w:num w:numId="55" w16cid:durableId="1021934757">
    <w:abstractNumId w:val="96"/>
  </w:num>
  <w:num w:numId="56" w16cid:durableId="880173734">
    <w:abstractNumId w:val="140"/>
  </w:num>
  <w:num w:numId="57" w16cid:durableId="1830904217">
    <w:abstractNumId w:val="23"/>
  </w:num>
  <w:num w:numId="58" w16cid:durableId="126507311">
    <w:abstractNumId w:val="86"/>
  </w:num>
  <w:num w:numId="59" w16cid:durableId="1125923799">
    <w:abstractNumId w:val="246"/>
  </w:num>
  <w:num w:numId="60" w16cid:durableId="1349982458">
    <w:abstractNumId w:val="226"/>
  </w:num>
  <w:num w:numId="61" w16cid:durableId="1487548472">
    <w:abstractNumId w:val="58"/>
  </w:num>
  <w:num w:numId="62" w16cid:durableId="1441804168">
    <w:abstractNumId w:val="115"/>
  </w:num>
  <w:num w:numId="63" w16cid:durableId="1846096094">
    <w:abstractNumId w:val="19"/>
  </w:num>
  <w:num w:numId="64" w16cid:durableId="23791562">
    <w:abstractNumId w:val="11"/>
  </w:num>
  <w:num w:numId="65" w16cid:durableId="1274091312">
    <w:abstractNumId w:val="135"/>
  </w:num>
  <w:num w:numId="66" w16cid:durableId="1408654458">
    <w:abstractNumId w:val="251"/>
  </w:num>
  <w:num w:numId="67" w16cid:durableId="169032599">
    <w:abstractNumId w:val="152"/>
  </w:num>
  <w:num w:numId="68" w16cid:durableId="1514301114">
    <w:abstractNumId w:val="175"/>
  </w:num>
  <w:num w:numId="69" w16cid:durableId="48773837">
    <w:abstractNumId w:val="256"/>
  </w:num>
  <w:num w:numId="70" w16cid:durableId="1976981240">
    <w:abstractNumId w:val="82"/>
  </w:num>
  <w:num w:numId="71" w16cid:durableId="1989967703">
    <w:abstractNumId w:val="12"/>
  </w:num>
  <w:num w:numId="72" w16cid:durableId="934173901">
    <w:abstractNumId w:val="270"/>
  </w:num>
  <w:num w:numId="73" w16cid:durableId="1410618890">
    <w:abstractNumId w:val="56"/>
  </w:num>
  <w:num w:numId="74" w16cid:durableId="73363032">
    <w:abstractNumId w:val="261"/>
  </w:num>
  <w:num w:numId="75" w16cid:durableId="281616229">
    <w:abstractNumId w:val="48"/>
  </w:num>
  <w:num w:numId="76" w16cid:durableId="1742169214">
    <w:abstractNumId w:val="43"/>
  </w:num>
  <w:num w:numId="77" w16cid:durableId="64619631">
    <w:abstractNumId w:val="176"/>
  </w:num>
  <w:num w:numId="78" w16cid:durableId="1168131470">
    <w:abstractNumId w:val="45"/>
  </w:num>
  <w:num w:numId="79" w16cid:durableId="1916938089">
    <w:abstractNumId w:val="100"/>
  </w:num>
  <w:num w:numId="80" w16cid:durableId="661811840">
    <w:abstractNumId w:val="229"/>
  </w:num>
  <w:num w:numId="81" w16cid:durableId="534273959">
    <w:abstractNumId w:val="193"/>
  </w:num>
  <w:num w:numId="82" w16cid:durableId="2012103689">
    <w:abstractNumId w:val="188"/>
  </w:num>
  <w:num w:numId="83" w16cid:durableId="492181852">
    <w:abstractNumId w:val="22"/>
  </w:num>
  <w:num w:numId="84" w16cid:durableId="520557005">
    <w:abstractNumId w:val="81"/>
  </w:num>
  <w:num w:numId="85" w16cid:durableId="228341976">
    <w:abstractNumId w:val="233"/>
  </w:num>
  <w:num w:numId="86" w16cid:durableId="2028436743">
    <w:abstractNumId w:val="171"/>
  </w:num>
  <w:num w:numId="87" w16cid:durableId="1139955257">
    <w:abstractNumId w:val="70"/>
  </w:num>
  <w:num w:numId="88" w16cid:durableId="1067844090">
    <w:abstractNumId w:val="24"/>
  </w:num>
  <w:num w:numId="89" w16cid:durableId="1632200384">
    <w:abstractNumId w:val="59"/>
  </w:num>
  <w:num w:numId="90" w16cid:durableId="2128354144">
    <w:abstractNumId w:val="216"/>
  </w:num>
  <w:num w:numId="91" w16cid:durableId="968433881">
    <w:abstractNumId w:val="194"/>
  </w:num>
  <w:num w:numId="92" w16cid:durableId="1156921871">
    <w:abstractNumId w:val="51"/>
  </w:num>
  <w:num w:numId="93" w16cid:durableId="1626427598">
    <w:abstractNumId w:val="141"/>
  </w:num>
  <w:num w:numId="94" w16cid:durableId="1583444860">
    <w:abstractNumId w:val="118"/>
  </w:num>
  <w:num w:numId="95" w16cid:durableId="1177112242">
    <w:abstractNumId w:val="166"/>
  </w:num>
  <w:num w:numId="96" w16cid:durableId="58485480">
    <w:abstractNumId w:val="90"/>
  </w:num>
  <w:num w:numId="97" w16cid:durableId="507987044">
    <w:abstractNumId w:val="247"/>
  </w:num>
  <w:num w:numId="98" w16cid:durableId="2140298294">
    <w:abstractNumId w:val="167"/>
  </w:num>
  <w:num w:numId="99" w16cid:durableId="1834836811">
    <w:abstractNumId w:val="179"/>
  </w:num>
  <w:num w:numId="100" w16cid:durableId="300502247">
    <w:abstractNumId w:val="27"/>
  </w:num>
  <w:num w:numId="101" w16cid:durableId="842747637">
    <w:abstractNumId w:val="208"/>
  </w:num>
  <w:num w:numId="102" w16cid:durableId="1554733047">
    <w:abstractNumId w:val="250"/>
  </w:num>
  <w:num w:numId="103" w16cid:durableId="1714573596">
    <w:abstractNumId w:val="227"/>
  </w:num>
  <w:num w:numId="104" w16cid:durableId="768164044">
    <w:abstractNumId w:val="60"/>
  </w:num>
  <w:num w:numId="105" w16cid:durableId="1831948725">
    <w:abstractNumId w:val="158"/>
  </w:num>
  <w:num w:numId="106" w16cid:durableId="1964726086">
    <w:abstractNumId w:val="237"/>
  </w:num>
  <w:num w:numId="107" w16cid:durableId="1692417740">
    <w:abstractNumId w:val="162"/>
  </w:num>
  <w:num w:numId="108" w16cid:durableId="709763128">
    <w:abstractNumId w:val="142"/>
  </w:num>
  <w:num w:numId="109" w16cid:durableId="878518488">
    <w:abstractNumId w:val="143"/>
  </w:num>
  <w:num w:numId="110" w16cid:durableId="1369407006">
    <w:abstractNumId w:val="93"/>
  </w:num>
  <w:num w:numId="111" w16cid:durableId="1781223132">
    <w:abstractNumId w:val="64"/>
  </w:num>
  <w:num w:numId="112" w16cid:durableId="1484857214">
    <w:abstractNumId w:val="184"/>
  </w:num>
  <w:num w:numId="113" w16cid:durableId="2036231735">
    <w:abstractNumId w:val="37"/>
  </w:num>
  <w:num w:numId="114" w16cid:durableId="157624984">
    <w:abstractNumId w:val="129"/>
  </w:num>
  <w:num w:numId="115" w16cid:durableId="1338925834">
    <w:abstractNumId w:val="195"/>
  </w:num>
  <w:num w:numId="116" w16cid:durableId="2133012799">
    <w:abstractNumId w:val="114"/>
  </w:num>
  <w:num w:numId="117" w16cid:durableId="993605382">
    <w:abstractNumId w:val="46"/>
  </w:num>
  <w:num w:numId="118" w16cid:durableId="1965501535">
    <w:abstractNumId w:val="254"/>
  </w:num>
  <w:num w:numId="119" w16cid:durableId="83843629">
    <w:abstractNumId w:val="131"/>
  </w:num>
  <w:num w:numId="120" w16cid:durableId="180826207">
    <w:abstractNumId w:val="252"/>
  </w:num>
  <w:num w:numId="121" w16cid:durableId="1208449588">
    <w:abstractNumId w:val="0"/>
  </w:num>
  <w:num w:numId="122" w16cid:durableId="886575538">
    <w:abstractNumId w:val="39"/>
  </w:num>
  <w:num w:numId="123" w16cid:durableId="478426245">
    <w:abstractNumId w:val="75"/>
  </w:num>
  <w:num w:numId="124" w16cid:durableId="1156531604">
    <w:abstractNumId w:val="54"/>
  </w:num>
  <w:num w:numId="125" w16cid:durableId="980384136">
    <w:abstractNumId w:val="197"/>
  </w:num>
  <w:num w:numId="126" w16cid:durableId="1090813684">
    <w:abstractNumId w:val="106"/>
  </w:num>
  <w:num w:numId="127" w16cid:durableId="1885406227">
    <w:abstractNumId w:val="155"/>
  </w:num>
  <w:num w:numId="128" w16cid:durableId="1272394204">
    <w:abstractNumId w:val="121"/>
  </w:num>
  <w:num w:numId="129" w16cid:durableId="1697273051">
    <w:abstractNumId w:val="36"/>
  </w:num>
  <w:num w:numId="130" w16cid:durableId="657995797">
    <w:abstractNumId w:val="2"/>
  </w:num>
  <w:num w:numId="131" w16cid:durableId="1350376375">
    <w:abstractNumId w:val="224"/>
  </w:num>
  <w:num w:numId="132" w16cid:durableId="970982058">
    <w:abstractNumId w:val="190"/>
  </w:num>
  <w:num w:numId="133" w16cid:durableId="1954628507">
    <w:abstractNumId w:val="200"/>
  </w:num>
  <w:num w:numId="134" w16cid:durableId="591663645">
    <w:abstractNumId w:val="69"/>
  </w:num>
  <w:num w:numId="135" w16cid:durableId="1331835373">
    <w:abstractNumId w:val="38"/>
  </w:num>
  <w:num w:numId="136" w16cid:durableId="595134503">
    <w:abstractNumId w:val="241"/>
  </w:num>
  <w:num w:numId="137" w16cid:durableId="1199049242">
    <w:abstractNumId w:val="107"/>
  </w:num>
  <w:num w:numId="138" w16cid:durableId="2115246655">
    <w:abstractNumId w:val="28"/>
  </w:num>
  <w:num w:numId="139" w16cid:durableId="1317913">
    <w:abstractNumId w:val="84"/>
  </w:num>
  <w:num w:numId="140" w16cid:durableId="700086127">
    <w:abstractNumId w:val="92"/>
  </w:num>
  <w:num w:numId="141" w16cid:durableId="747271469">
    <w:abstractNumId w:val="42"/>
  </w:num>
  <w:num w:numId="142" w16cid:durableId="367687528">
    <w:abstractNumId w:val="5"/>
  </w:num>
  <w:num w:numId="143" w16cid:durableId="842282930">
    <w:abstractNumId w:val="8"/>
  </w:num>
  <w:num w:numId="144" w16cid:durableId="999044284">
    <w:abstractNumId w:val="206"/>
  </w:num>
  <w:num w:numId="145" w16cid:durableId="1788546506">
    <w:abstractNumId w:val="4"/>
  </w:num>
  <w:num w:numId="146" w16cid:durableId="1189097890">
    <w:abstractNumId w:val="217"/>
  </w:num>
  <w:num w:numId="147" w16cid:durableId="923803990">
    <w:abstractNumId w:val="7"/>
  </w:num>
  <w:num w:numId="148" w16cid:durableId="155920420">
    <w:abstractNumId w:val="109"/>
  </w:num>
  <w:num w:numId="149" w16cid:durableId="1998533076">
    <w:abstractNumId w:val="9"/>
  </w:num>
  <w:num w:numId="150" w16cid:durableId="2032997676">
    <w:abstractNumId w:val="210"/>
  </w:num>
  <w:num w:numId="151" w16cid:durableId="1024090003">
    <w:abstractNumId w:val="53"/>
  </w:num>
  <w:num w:numId="152" w16cid:durableId="1071585466">
    <w:abstractNumId w:val="181"/>
  </w:num>
  <w:num w:numId="153" w16cid:durableId="1912738764">
    <w:abstractNumId w:val="186"/>
  </w:num>
  <w:num w:numId="154" w16cid:durableId="1015502335">
    <w:abstractNumId w:val="1"/>
  </w:num>
  <w:num w:numId="155" w16cid:durableId="1963657039">
    <w:abstractNumId w:val="31"/>
  </w:num>
  <w:num w:numId="156" w16cid:durableId="382562385">
    <w:abstractNumId w:val="94"/>
  </w:num>
  <w:num w:numId="157" w16cid:durableId="1114712914">
    <w:abstractNumId w:val="113"/>
  </w:num>
  <w:num w:numId="158" w16cid:durableId="671376993">
    <w:abstractNumId w:val="6"/>
  </w:num>
  <w:num w:numId="159" w16cid:durableId="828063638">
    <w:abstractNumId w:val="172"/>
  </w:num>
  <w:num w:numId="160" w16cid:durableId="470363230">
    <w:abstractNumId w:val="49"/>
  </w:num>
  <w:num w:numId="161" w16cid:durableId="1508708575">
    <w:abstractNumId w:val="183"/>
  </w:num>
  <w:num w:numId="162" w16cid:durableId="226187085">
    <w:abstractNumId w:val="156"/>
  </w:num>
  <w:num w:numId="163" w16cid:durableId="1051267665">
    <w:abstractNumId w:val="3"/>
  </w:num>
  <w:num w:numId="164" w16cid:durableId="1081373153">
    <w:abstractNumId w:val="26"/>
  </w:num>
  <w:num w:numId="165" w16cid:durableId="586116344">
    <w:abstractNumId w:val="65"/>
  </w:num>
  <w:num w:numId="166" w16cid:durableId="1153908714">
    <w:abstractNumId w:val="10"/>
  </w:num>
  <w:num w:numId="167" w16cid:durableId="1549486507">
    <w:abstractNumId w:val="68"/>
  </w:num>
  <w:num w:numId="168" w16cid:durableId="1911576115">
    <w:abstractNumId w:val="126"/>
  </w:num>
  <w:num w:numId="169" w16cid:durableId="1759717891">
    <w:abstractNumId w:val="244"/>
  </w:num>
  <w:num w:numId="170" w16cid:durableId="1766993207">
    <w:abstractNumId w:val="207"/>
  </w:num>
  <w:num w:numId="171" w16cid:durableId="304042364">
    <w:abstractNumId w:val="147"/>
  </w:num>
  <w:num w:numId="172" w16cid:durableId="1758087812">
    <w:abstractNumId w:val="262"/>
  </w:num>
  <w:num w:numId="173" w16cid:durableId="169949448">
    <w:abstractNumId w:val="62"/>
  </w:num>
  <w:num w:numId="174" w16cid:durableId="1997565266">
    <w:abstractNumId w:val="120"/>
  </w:num>
  <w:num w:numId="175" w16cid:durableId="55203290">
    <w:abstractNumId w:val="212"/>
  </w:num>
  <w:num w:numId="176" w16cid:durableId="499665772">
    <w:abstractNumId w:val="108"/>
  </w:num>
  <w:num w:numId="177" w16cid:durableId="1263688234">
    <w:abstractNumId w:val="174"/>
  </w:num>
  <w:num w:numId="178" w16cid:durableId="1182164264">
    <w:abstractNumId w:val="264"/>
  </w:num>
  <w:num w:numId="179" w16cid:durableId="815954105">
    <w:abstractNumId w:val="102"/>
  </w:num>
  <w:num w:numId="180" w16cid:durableId="1477070958">
    <w:abstractNumId w:val="189"/>
  </w:num>
  <w:num w:numId="181" w16cid:durableId="1489394424">
    <w:abstractNumId w:val="67"/>
  </w:num>
  <w:num w:numId="182" w16cid:durableId="1195342402">
    <w:abstractNumId w:val="266"/>
  </w:num>
  <w:num w:numId="183" w16cid:durableId="1861822335">
    <w:abstractNumId w:val="202"/>
  </w:num>
  <w:num w:numId="184" w16cid:durableId="367923196">
    <w:abstractNumId w:val="260"/>
  </w:num>
  <w:num w:numId="185" w16cid:durableId="1471435789">
    <w:abstractNumId w:val="111"/>
  </w:num>
  <w:num w:numId="186" w16cid:durableId="1097676969">
    <w:abstractNumId w:val="32"/>
  </w:num>
  <w:num w:numId="187" w16cid:durableId="662120297">
    <w:abstractNumId w:val="122"/>
  </w:num>
  <w:num w:numId="188" w16cid:durableId="1721710227">
    <w:abstractNumId w:val="198"/>
  </w:num>
  <w:num w:numId="189" w16cid:durableId="1053239896">
    <w:abstractNumId w:val="88"/>
  </w:num>
  <w:num w:numId="190" w16cid:durableId="360858284">
    <w:abstractNumId w:val="50"/>
  </w:num>
  <w:num w:numId="191" w16cid:durableId="1887066836">
    <w:abstractNumId w:val="124"/>
  </w:num>
  <w:num w:numId="192" w16cid:durableId="507865687">
    <w:abstractNumId w:val="214"/>
  </w:num>
  <w:num w:numId="193" w16cid:durableId="1090928468">
    <w:abstractNumId w:val="146"/>
  </w:num>
  <w:num w:numId="194" w16cid:durableId="1100177625">
    <w:abstractNumId w:val="105"/>
  </w:num>
  <w:num w:numId="195" w16cid:durableId="229850329">
    <w:abstractNumId w:val="52"/>
  </w:num>
  <w:num w:numId="196" w16cid:durableId="718362640">
    <w:abstractNumId w:val="89"/>
  </w:num>
  <w:num w:numId="197" w16cid:durableId="1169324971">
    <w:abstractNumId w:val="83"/>
  </w:num>
  <w:num w:numId="198" w16cid:durableId="15278229">
    <w:abstractNumId w:val="125"/>
  </w:num>
  <w:num w:numId="199" w16cid:durableId="1284996133">
    <w:abstractNumId w:val="238"/>
  </w:num>
  <w:num w:numId="200" w16cid:durableId="2110614647">
    <w:abstractNumId w:val="218"/>
  </w:num>
  <w:num w:numId="201" w16cid:durableId="1161893597">
    <w:abstractNumId w:val="257"/>
  </w:num>
  <w:num w:numId="202" w16cid:durableId="1354378714">
    <w:abstractNumId w:val="127"/>
  </w:num>
  <w:num w:numId="203" w16cid:durableId="1416704751">
    <w:abstractNumId w:val="101"/>
  </w:num>
  <w:num w:numId="204" w16cid:durableId="1598445122">
    <w:abstractNumId w:val="249"/>
  </w:num>
  <w:num w:numId="205" w16cid:durableId="1918005596">
    <w:abstractNumId w:val="130"/>
  </w:num>
  <w:num w:numId="206" w16cid:durableId="344944327">
    <w:abstractNumId w:val="104"/>
  </w:num>
  <w:num w:numId="207" w16cid:durableId="226958812">
    <w:abstractNumId w:val="95"/>
  </w:num>
  <w:num w:numId="208" w16cid:durableId="550770244">
    <w:abstractNumId w:val="204"/>
  </w:num>
  <w:num w:numId="209" w16cid:durableId="705642664">
    <w:abstractNumId w:val="123"/>
  </w:num>
  <w:num w:numId="210" w16cid:durableId="1851527908">
    <w:abstractNumId w:val="240"/>
  </w:num>
  <w:num w:numId="211" w16cid:durableId="764686430">
    <w:abstractNumId w:val="159"/>
  </w:num>
  <w:num w:numId="212" w16cid:durableId="2127311607">
    <w:abstractNumId w:val="255"/>
  </w:num>
  <w:num w:numId="213" w16cid:durableId="293103808">
    <w:abstractNumId w:val="170"/>
  </w:num>
  <w:num w:numId="214" w16cid:durableId="1166019277">
    <w:abstractNumId w:val="258"/>
  </w:num>
  <w:num w:numId="215" w16cid:durableId="1448280678">
    <w:abstractNumId w:val="132"/>
  </w:num>
  <w:num w:numId="216" w16cid:durableId="194779623">
    <w:abstractNumId w:val="239"/>
  </w:num>
  <w:num w:numId="217" w16cid:durableId="323049755">
    <w:abstractNumId w:val="98"/>
  </w:num>
  <w:num w:numId="218" w16cid:durableId="544608779">
    <w:abstractNumId w:val="196"/>
  </w:num>
  <w:num w:numId="219" w16cid:durableId="968557788">
    <w:abstractNumId w:val="34"/>
  </w:num>
  <w:num w:numId="220" w16cid:durableId="1656446221">
    <w:abstractNumId w:val="263"/>
  </w:num>
  <w:num w:numId="221" w16cid:durableId="1712680734">
    <w:abstractNumId w:val="87"/>
  </w:num>
  <w:num w:numId="222" w16cid:durableId="1532104934">
    <w:abstractNumId w:val="13"/>
  </w:num>
  <w:num w:numId="223" w16cid:durableId="1791702444">
    <w:abstractNumId w:val="85"/>
  </w:num>
  <w:num w:numId="224" w16cid:durableId="1544713698">
    <w:abstractNumId w:val="80"/>
  </w:num>
  <w:num w:numId="225" w16cid:durableId="1555115608">
    <w:abstractNumId w:val="77"/>
  </w:num>
  <w:num w:numId="226" w16cid:durableId="505218846">
    <w:abstractNumId w:val="148"/>
  </w:num>
  <w:num w:numId="227" w16cid:durableId="496767520">
    <w:abstractNumId w:val="33"/>
  </w:num>
  <w:num w:numId="228" w16cid:durableId="1277368709">
    <w:abstractNumId w:val="154"/>
  </w:num>
  <w:num w:numId="229" w16cid:durableId="1986003847">
    <w:abstractNumId w:val="18"/>
  </w:num>
  <w:num w:numId="230" w16cid:durableId="912548080">
    <w:abstractNumId w:val="99"/>
  </w:num>
  <w:num w:numId="231" w16cid:durableId="1457527335">
    <w:abstractNumId w:val="253"/>
  </w:num>
  <w:num w:numId="232" w16cid:durableId="73205748">
    <w:abstractNumId w:val="144"/>
  </w:num>
  <w:num w:numId="233" w16cid:durableId="420761682">
    <w:abstractNumId w:val="79"/>
  </w:num>
  <w:num w:numId="234" w16cid:durableId="492646370">
    <w:abstractNumId w:val="112"/>
  </w:num>
  <w:num w:numId="235" w16cid:durableId="1054112054">
    <w:abstractNumId w:val="173"/>
  </w:num>
  <w:num w:numId="236" w16cid:durableId="433137738">
    <w:abstractNumId w:val="219"/>
  </w:num>
  <w:num w:numId="237" w16cid:durableId="1080954498">
    <w:abstractNumId w:val="134"/>
  </w:num>
  <w:num w:numId="238" w16cid:durableId="106973159">
    <w:abstractNumId w:val="74"/>
  </w:num>
  <w:num w:numId="239" w16cid:durableId="1173958624">
    <w:abstractNumId w:val="178"/>
  </w:num>
  <w:num w:numId="240" w16cid:durableId="1837189596">
    <w:abstractNumId w:val="160"/>
  </w:num>
  <w:num w:numId="241" w16cid:durableId="2119835313">
    <w:abstractNumId w:val="55"/>
  </w:num>
  <w:num w:numId="242" w16cid:durableId="434011526">
    <w:abstractNumId w:val="157"/>
  </w:num>
  <w:num w:numId="243" w16cid:durableId="1616136262">
    <w:abstractNumId w:val="232"/>
  </w:num>
  <w:num w:numId="244" w16cid:durableId="558127144">
    <w:abstractNumId w:val="136"/>
  </w:num>
  <w:num w:numId="245" w16cid:durableId="1229001187">
    <w:abstractNumId w:val="231"/>
  </w:num>
  <w:num w:numId="246" w16cid:durableId="1057316653">
    <w:abstractNumId w:val="72"/>
  </w:num>
  <w:num w:numId="247" w16cid:durableId="1220049287">
    <w:abstractNumId w:val="245"/>
  </w:num>
  <w:num w:numId="248" w16cid:durableId="86270328">
    <w:abstractNumId w:val="242"/>
  </w:num>
  <w:num w:numId="249" w16cid:durableId="1988312730">
    <w:abstractNumId w:val="209"/>
  </w:num>
  <w:num w:numId="250" w16cid:durableId="1858273433">
    <w:abstractNumId w:val="29"/>
  </w:num>
  <w:num w:numId="251" w16cid:durableId="1630404615">
    <w:abstractNumId w:val="137"/>
  </w:num>
  <w:num w:numId="252" w16cid:durableId="532812614">
    <w:abstractNumId w:val="44"/>
  </w:num>
  <w:num w:numId="253" w16cid:durableId="1069352148">
    <w:abstractNumId w:val="228"/>
  </w:num>
  <w:num w:numId="254" w16cid:durableId="56362989">
    <w:abstractNumId w:val="165"/>
  </w:num>
  <w:num w:numId="255" w16cid:durableId="798765799">
    <w:abstractNumId w:val="248"/>
  </w:num>
  <w:num w:numId="256" w16cid:durableId="1446074010">
    <w:abstractNumId w:val="61"/>
  </w:num>
  <w:num w:numId="257" w16cid:durableId="199362427">
    <w:abstractNumId w:val="128"/>
  </w:num>
  <w:num w:numId="258" w16cid:durableId="229271462">
    <w:abstractNumId w:val="91"/>
  </w:num>
  <w:num w:numId="259" w16cid:durableId="1520508965">
    <w:abstractNumId w:val="230"/>
  </w:num>
  <w:num w:numId="260" w16cid:durableId="1441335429">
    <w:abstractNumId w:val="150"/>
  </w:num>
  <w:num w:numId="261" w16cid:durableId="937058560">
    <w:abstractNumId w:val="63"/>
  </w:num>
  <w:num w:numId="262" w16cid:durableId="579801738">
    <w:abstractNumId w:val="235"/>
  </w:num>
  <w:num w:numId="263" w16cid:durableId="2035157494">
    <w:abstractNumId w:val="14"/>
  </w:num>
  <w:num w:numId="264" w16cid:durableId="1859848708">
    <w:abstractNumId w:val="225"/>
  </w:num>
  <w:num w:numId="265" w16cid:durableId="2139643151">
    <w:abstractNumId w:val="163"/>
  </w:num>
  <w:num w:numId="266" w16cid:durableId="1676376643">
    <w:abstractNumId w:val="117"/>
  </w:num>
  <w:num w:numId="267" w16cid:durableId="586505273">
    <w:abstractNumId w:val="180"/>
  </w:num>
  <w:num w:numId="268" w16cid:durableId="300766744">
    <w:abstractNumId w:val="76"/>
  </w:num>
  <w:num w:numId="269" w16cid:durableId="736979740">
    <w:abstractNumId w:val="201"/>
  </w:num>
  <w:num w:numId="270" w16cid:durableId="903299622">
    <w:abstractNumId w:val="205"/>
  </w:num>
  <w:num w:numId="271" w16cid:durableId="751856205">
    <w:abstractNumId w:val="177"/>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A3C"/>
    <w:rsid w:val="000000B3"/>
    <w:rsid w:val="0001060E"/>
    <w:rsid w:val="00012D45"/>
    <w:rsid w:val="000222FD"/>
    <w:rsid w:val="00023D2A"/>
    <w:rsid w:val="00030BF1"/>
    <w:rsid w:val="0003111F"/>
    <w:rsid w:val="00031E12"/>
    <w:rsid w:val="00032810"/>
    <w:rsid w:val="00033748"/>
    <w:rsid w:val="000339E2"/>
    <w:rsid w:val="00035999"/>
    <w:rsid w:val="00036A90"/>
    <w:rsid w:val="00040A45"/>
    <w:rsid w:val="00040D95"/>
    <w:rsid w:val="0004138E"/>
    <w:rsid w:val="0004173F"/>
    <w:rsid w:val="00042E5B"/>
    <w:rsid w:val="000513E8"/>
    <w:rsid w:val="000540E8"/>
    <w:rsid w:val="00054531"/>
    <w:rsid w:val="0005532F"/>
    <w:rsid w:val="000555EC"/>
    <w:rsid w:val="0005717A"/>
    <w:rsid w:val="00057288"/>
    <w:rsid w:val="00060133"/>
    <w:rsid w:val="0006375C"/>
    <w:rsid w:val="00064401"/>
    <w:rsid w:val="000657FE"/>
    <w:rsid w:val="00066A2A"/>
    <w:rsid w:val="00067DB8"/>
    <w:rsid w:val="00070004"/>
    <w:rsid w:val="00070893"/>
    <w:rsid w:val="00070D8D"/>
    <w:rsid w:val="00071C5B"/>
    <w:rsid w:val="00071E70"/>
    <w:rsid w:val="00072493"/>
    <w:rsid w:val="0007288E"/>
    <w:rsid w:val="00073569"/>
    <w:rsid w:val="00074B87"/>
    <w:rsid w:val="00075BFA"/>
    <w:rsid w:val="000818C7"/>
    <w:rsid w:val="000820FB"/>
    <w:rsid w:val="00083012"/>
    <w:rsid w:val="000832BA"/>
    <w:rsid w:val="00083806"/>
    <w:rsid w:val="00083C34"/>
    <w:rsid w:val="00084657"/>
    <w:rsid w:val="00086F98"/>
    <w:rsid w:val="00086FF2"/>
    <w:rsid w:val="000878B1"/>
    <w:rsid w:val="00087994"/>
    <w:rsid w:val="00087EB6"/>
    <w:rsid w:val="00090442"/>
    <w:rsid w:val="00090452"/>
    <w:rsid w:val="00091043"/>
    <w:rsid w:val="00091A62"/>
    <w:rsid w:val="000926F3"/>
    <w:rsid w:val="000A553D"/>
    <w:rsid w:val="000A7F66"/>
    <w:rsid w:val="000B0AA7"/>
    <w:rsid w:val="000B15AB"/>
    <w:rsid w:val="000B2057"/>
    <w:rsid w:val="000B40BB"/>
    <w:rsid w:val="000B735B"/>
    <w:rsid w:val="000C11B0"/>
    <w:rsid w:val="000C4CDA"/>
    <w:rsid w:val="000C77CE"/>
    <w:rsid w:val="000D391B"/>
    <w:rsid w:val="000D4427"/>
    <w:rsid w:val="000D5276"/>
    <w:rsid w:val="000E3479"/>
    <w:rsid w:val="000E39C6"/>
    <w:rsid w:val="000E4CAB"/>
    <w:rsid w:val="000E4F11"/>
    <w:rsid w:val="000E5392"/>
    <w:rsid w:val="000E7BA9"/>
    <w:rsid w:val="000F0EA1"/>
    <w:rsid w:val="000F16DA"/>
    <w:rsid w:val="000F4978"/>
    <w:rsid w:val="000F6ADF"/>
    <w:rsid w:val="00100A15"/>
    <w:rsid w:val="00100BC8"/>
    <w:rsid w:val="00101A0F"/>
    <w:rsid w:val="00101E03"/>
    <w:rsid w:val="001073C3"/>
    <w:rsid w:val="00111EE7"/>
    <w:rsid w:val="00112CA8"/>
    <w:rsid w:val="00112D4D"/>
    <w:rsid w:val="00112D89"/>
    <w:rsid w:val="001209F1"/>
    <w:rsid w:val="001229AF"/>
    <w:rsid w:val="00123100"/>
    <w:rsid w:val="00123628"/>
    <w:rsid w:val="00130D9C"/>
    <w:rsid w:val="00132682"/>
    <w:rsid w:val="001328D2"/>
    <w:rsid w:val="00135BB3"/>
    <w:rsid w:val="00137458"/>
    <w:rsid w:val="001375EC"/>
    <w:rsid w:val="00140752"/>
    <w:rsid w:val="0014129B"/>
    <w:rsid w:val="001425C4"/>
    <w:rsid w:val="00145B8D"/>
    <w:rsid w:val="00150542"/>
    <w:rsid w:val="00151B62"/>
    <w:rsid w:val="00153CC3"/>
    <w:rsid w:val="00155B81"/>
    <w:rsid w:val="001605FB"/>
    <w:rsid w:val="00163B65"/>
    <w:rsid w:val="001643BE"/>
    <w:rsid w:val="00164673"/>
    <w:rsid w:val="0016501B"/>
    <w:rsid w:val="00166DDE"/>
    <w:rsid w:val="001671A5"/>
    <w:rsid w:val="0017293B"/>
    <w:rsid w:val="00172D42"/>
    <w:rsid w:val="00173B38"/>
    <w:rsid w:val="00174383"/>
    <w:rsid w:val="001746BC"/>
    <w:rsid w:val="00176208"/>
    <w:rsid w:val="001808C3"/>
    <w:rsid w:val="00182E1C"/>
    <w:rsid w:val="00183473"/>
    <w:rsid w:val="00184305"/>
    <w:rsid w:val="0018491D"/>
    <w:rsid w:val="0019008D"/>
    <w:rsid w:val="0019285A"/>
    <w:rsid w:val="00193857"/>
    <w:rsid w:val="00196919"/>
    <w:rsid w:val="001A3D39"/>
    <w:rsid w:val="001A403E"/>
    <w:rsid w:val="001A4379"/>
    <w:rsid w:val="001A4AEA"/>
    <w:rsid w:val="001A4BDC"/>
    <w:rsid w:val="001B1CA0"/>
    <w:rsid w:val="001B331F"/>
    <w:rsid w:val="001B5320"/>
    <w:rsid w:val="001B7D59"/>
    <w:rsid w:val="001C2775"/>
    <w:rsid w:val="001C7A26"/>
    <w:rsid w:val="001D079A"/>
    <w:rsid w:val="001D1688"/>
    <w:rsid w:val="001D1804"/>
    <w:rsid w:val="001D1D8F"/>
    <w:rsid w:val="001D2C51"/>
    <w:rsid w:val="001D4895"/>
    <w:rsid w:val="001D7C52"/>
    <w:rsid w:val="001D7DF2"/>
    <w:rsid w:val="001E0C1A"/>
    <w:rsid w:val="001E1F73"/>
    <w:rsid w:val="001E23D9"/>
    <w:rsid w:val="001E25EB"/>
    <w:rsid w:val="001E4C24"/>
    <w:rsid w:val="001E501D"/>
    <w:rsid w:val="001E5B28"/>
    <w:rsid w:val="001E6B6B"/>
    <w:rsid w:val="001F1148"/>
    <w:rsid w:val="001F1EC1"/>
    <w:rsid w:val="001F2FFF"/>
    <w:rsid w:val="001F3492"/>
    <w:rsid w:val="001F3C8E"/>
    <w:rsid w:val="001F4EED"/>
    <w:rsid w:val="001F50F5"/>
    <w:rsid w:val="001F5AF1"/>
    <w:rsid w:val="001F7BA3"/>
    <w:rsid w:val="00201CD6"/>
    <w:rsid w:val="00202DED"/>
    <w:rsid w:val="002119DB"/>
    <w:rsid w:val="0021286C"/>
    <w:rsid w:val="00212A8B"/>
    <w:rsid w:val="00214A28"/>
    <w:rsid w:val="00214F5E"/>
    <w:rsid w:val="002154A3"/>
    <w:rsid w:val="00215B2A"/>
    <w:rsid w:val="002218D6"/>
    <w:rsid w:val="002229ED"/>
    <w:rsid w:val="00224910"/>
    <w:rsid w:val="002255AB"/>
    <w:rsid w:val="002276A8"/>
    <w:rsid w:val="0023044B"/>
    <w:rsid w:val="00234217"/>
    <w:rsid w:val="00235C72"/>
    <w:rsid w:val="00236E94"/>
    <w:rsid w:val="0023756F"/>
    <w:rsid w:val="00240398"/>
    <w:rsid w:val="002411FC"/>
    <w:rsid w:val="00243BCC"/>
    <w:rsid w:val="00247DF6"/>
    <w:rsid w:val="0025105E"/>
    <w:rsid w:val="00252821"/>
    <w:rsid w:val="002614C1"/>
    <w:rsid w:val="00261AC8"/>
    <w:rsid w:val="00270D0A"/>
    <w:rsid w:val="00274D87"/>
    <w:rsid w:val="00276709"/>
    <w:rsid w:val="00283EB8"/>
    <w:rsid w:val="0029024C"/>
    <w:rsid w:val="0029609A"/>
    <w:rsid w:val="00297B2F"/>
    <w:rsid w:val="002A157E"/>
    <w:rsid w:val="002A449C"/>
    <w:rsid w:val="002A5C88"/>
    <w:rsid w:val="002A60D2"/>
    <w:rsid w:val="002A67C6"/>
    <w:rsid w:val="002A6A7F"/>
    <w:rsid w:val="002A7D29"/>
    <w:rsid w:val="002B37F4"/>
    <w:rsid w:val="002B4695"/>
    <w:rsid w:val="002B6242"/>
    <w:rsid w:val="002B7793"/>
    <w:rsid w:val="002C2584"/>
    <w:rsid w:val="002C41D3"/>
    <w:rsid w:val="002C6608"/>
    <w:rsid w:val="002D4D7A"/>
    <w:rsid w:val="002D6627"/>
    <w:rsid w:val="002D79D4"/>
    <w:rsid w:val="002E123E"/>
    <w:rsid w:val="002E1A28"/>
    <w:rsid w:val="002E4B9A"/>
    <w:rsid w:val="002E5D00"/>
    <w:rsid w:val="002E6815"/>
    <w:rsid w:val="002F0CC7"/>
    <w:rsid w:val="002F1204"/>
    <w:rsid w:val="002F15BA"/>
    <w:rsid w:val="002F4666"/>
    <w:rsid w:val="002F4857"/>
    <w:rsid w:val="002F6507"/>
    <w:rsid w:val="002F65E7"/>
    <w:rsid w:val="003031F3"/>
    <w:rsid w:val="00305AF3"/>
    <w:rsid w:val="003124CE"/>
    <w:rsid w:val="00320201"/>
    <w:rsid w:val="0032612C"/>
    <w:rsid w:val="0033463F"/>
    <w:rsid w:val="0033479C"/>
    <w:rsid w:val="003370FE"/>
    <w:rsid w:val="00340649"/>
    <w:rsid w:val="003416C9"/>
    <w:rsid w:val="00342532"/>
    <w:rsid w:val="00344896"/>
    <w:rsid w:val="00345891"/>
    <w:rsid w:val="00346271"/>
    <w:rsid w:val="00347D5B"/>
    <w:rsid w:val="00347EC0"/>
    <w:rsid w:val="00351E05"/>
    <w:rsid w:val="00353C20"/>
    <w:rsid w:val="00354D18"/>
    <w:rsid w:val="00354D3D"/>
    <w:rsid w:val="0035635A"/>
    <w:rsid w:val="00357727"/>
    <w:rsid w:val="003613FB"/>
    <w:rsid w:val="00363270"/>
    <w:rsid w:val="00365F3C"/>
    <w:rsid w:val="00366B24"/>
    <w:rsid w:val="003671C5"/>
    <w:rsid w:val="003678CD"/>
    <w:rsid w:val="00370A7A"/>
    <w:rsid w:val="00370F5E"/>
    <w:rsid w:val="00371261"/>
    <w:rsid w:val="00374B62"/>
    <w:rsid w:val="00377149"/>
    <w:rsid w:val="00381F30"/>
    <w:rsid w:val="0038202A"/>
    <w:rsid w:val="003825B4"/>
    <w:rsid w:val="00383CD0"/>
    <w:rsid w:val="003859F0"/>
    <w:rsid w:val="0038637C"/>
    <w:rsid w:val="00387A22"/>
    <w:rsid w:val="00392F16"/>
    <w:rsid w:val="0039479B"/>
    <w:rsid w:val="0039551C"/>
    <w:rsid w:val="003A3E5C"/>
    <w:rsid w:val="003A60C4"/>
    <w:rsid w:val="003A6391"/>
    <w:rsid w:val="003B372F"/>
    <w:rsid w:val="003B380B"/>
    <w:rsid w:val="003B389D"/>
    <w:rsid w:val="003B4D4A"/>
    <w:rsid w:val="003B4F35"/>
    <w:rsid w:val="003B673B"/>
    <w:rsid w:val="003B6E33"/>
    <w:rsid w:val="003B79FE"/>
    <w:rsid w:val="003C2C10"/>
    <w:rsid w:val="003C4165"/>
    <w:rsid w:val="003C6E67"/>
    <w:rsid w:val="003D0398"/>
    <w:rsid w:val="003D34ED"/>
    <w:rsid w:val="003D66A0"/>
    <w:rsid w:val="003D69B9"/>
    <w:rsid w:val="003E0013"/>
    <w:rsid w:val="003E0183"/>
    <w:rsid w:val="003E1FF8"/>
    <w:rsid w:val="003E341F"/>
    <w:rsid w:val="003E3D6E"/>
    <w:rsid w:val="003E456C"/>
    <w:rsid w:val="003E5B27"/>
    <w:rsid w:val="003F0208"/>
    <w:rsid w:val="003F2450"/>
    <w:rsid w:val="003F6BB0"/>
    <w:rsid w:val="0040219B"/>
    <w:rsid w:val="004027CE"/>
    <w:rsid w:val="0040297F"/>
    <w:rsid w:val="00404737"/>
    <w:rsid w:val="0040480A"/>
    <w:rsid w:val="00405DAA"/>
    <w:rsid w:val="00406EF9"/>
    <w:rsid w:val="0041104E"/>
    <w:rsid w:val="00413201"/>
    <w:rsid w:val="004136C2"/>
    <w:rsid w:val="004153A0"/>
    <w:rsid w:val="0042196A"/>
    <w:rsid w:val="004236BC"/>
    <w:rsid w:val="00423E84"/>
    <w:rsid w:val="0042680C"/>
    <w:rsid w:val="00427186"/>
    <w:rsid w:val="004306C8"/>
    <w:rsid w:val="00436D10"/>
    <w:rsid w:val="0043781D"/>
    <w:rsid w:val="004402EA"/>
    <w:rsid w:val="00442702"/>
    <w:rsid w:val="00442B28"/>
    <w:rsid w:val="00443F28"/>
    <w:rsid w:val="004468D6"/>
    <w:rsid w:val="004511BF"/>
    <w:rsid w:val="004517C2"/>
    <w:rsid w:val="004539A3"/>
    <w:rsid w:val="0045430A"/>
    <w:rsid w:val="0045465F"/>
    <w:rsid w:val="00454ABD"/>
    <w:rsid w:val="004617F4"/>
    <w:rsid w:val="00462F6C"/>
    <w:rsid w:val="004656BF"/>
    <w:rsid w:val="0046642D"/>
    <w:rsid w:val="00473FEE"/>
    <w:rsid w:val="00474017"/>
    <w:rsid w:val="004750A5"/>
    <w:rsid w:val="00475934"/>
    <w:rsid w:val="004765D0"/>
    <w:rsid w:val="00480C09"/>
    <w:rsid w:val="00480D4A"/>
    <w:rsid w:val="004813C8"/>
    <w:rsid w:val="00481586"/>
    <w:rsid w:val="00481FC0"/>
    <w:rsid w:val="004876CA"/>
    <w:rsid w:val="00490BDD"/>
    <w:rsid w:val="00491A7F"/>
    <w:rsid w:val="00493B57"/>
    <w:rsid w:val="00494403"/>
    <w:rsid w:val="00496092"/>
    <w:rsid w:val="004A037C"/>
    <w:rsid w:val="004A0BE8"/>
    <w:rsid w:val="004A12E0"/>
    <w:rsid w:val="004A562D"/>
    <w:rsid w:val="004A66B4"/>
    <w:rsid w:val="004A7DE9"/>
    <w:rsid w:val="004B13A8"/>
    <w:rsid w:val="004B390D"/>
    <w:rsid w:val="004B3CB6"/>
    <w:rsid w:val="004B4A9B"/>
    <w:rsid w:val="004B5CCE"/>
    <w:rsid w:val="004B6AF6"/>
    <w:rsid w:val="004C395F"/>
    <w:rsid w:val="004C5FC8"/>
    <w:rsid w:val="004C623B"/>
    <w:rsid w:val="004C6BAE"/>
    <w:rsid w:val="004D049C"/>
    <w:rsid w:val="004D17F3"/>
    <w:rsid w:val="004D43E2"/>
    <w:rsid w:val="004D6630"/>
    <w:rsid w:val="004D6884"/>
    <w:rsid w:val="004E0ACB"/>
    <w:rsid w:val="004E37BB"/>
    <w:rsid w:val="004E40A1"/>
    <w:rsid w:val="004E5DBE"/>
    <w:rsid w:val="004F131E"/>
    <w:rsid w:val="004F2A17"/>
    <w:rsid w:val="004F7C30"/>
    <w:rsid w:val="005032E7"/>
    <w:rsid w:val="005046ED"/>
    <w:rsid w:val="00505A86"/>
    <w:rsid w:val="005108F2"/>
    <w:rsid w:val="00513120"/>
    <w:rsid w:val="00513C70"/>
    <w:rsid w:val="0051663A"/>
    <w:rsid w:val="0051666D"/>
    <w:rsid w:val="00516EF1"/>
    <w:rsid w:val="0052008E"/>
    <w:rsid w:val="005248F6"/>
    <w:rsid w:val="00527CA7"/>
    <w:rsid w:val="0053082B"/>
    <w:rsid w:val="005323D0"/>
    <w:rsid w:val="0053420D"/>
    <w:rsid w:val="00536569"/>
    <w:rsid w:val="005369A4"/>
    <w:rsid w:val="00537458"/>
    <w:rsid w:val="00540609"/>
    <w:rsid w:val="00540DE5"/>
    <w:rsid w:val="00541FC1"/>
    <w:rsid w:val="00542275"/>
    <w:rsid w:val="005456DA"/>
    <w:rsid w:val="00551F8F"/>
    <w:rsid w:val="00553E9A"/>
    <w:rsid w:val="005542BD"/>
    <w:rsid w:val="0055586C"/>
    <w:rsid w:val="00555E30"/>
    <w:rsid w:val="00556EA8"/>
    <w:rsid w:val="0055793B"/>
    <w:rsid w:val="00561716"/>
    <w:rsid w:val="00562C80"/>
    <w:rsid w:val="005648DD"/>
    <w:rsid w:val="005701E1"/>
    <w:rsid w:val="00570A19"/>
    <w:rsid w:val="00571837"/>
    <w:rsid w:val="00572A82"/>
    <w:rsid w:val="00576296"/>
    <w:rsid w:val="00576928"/>
    <w:rsid w:val="00577817"/>
    <w:rsid w:val="00580853"/>
    <w:rsid w:val="00580EE8"/>
    <w:rsid w:val="00581116"/>
    <w:rsid w:val="00583249"/>
    <w:rsid w:val="005836D5"/>
    <w:rsid w:val="00583E14"/>
    <w:rsid w:val="005853C4"/>
    <w:rsid w:val="00585C06"/>
    <w:rsid w:val="00591E35"/>
    <w:rsid w:val="00593D79"/>
    <w:rsid w:val="00595C57"/>
    <w:rsid w:val="005A0F57"/>
    <w:rsid w:val="005A2D29"/>
    <w:rsid w:val="005A2DF0"/>
    <w:rsid w:val="005A4CD9"/>
    <w:rsid w:val="005A7A66"/>
    <w:rsid w:val="005B1B4C"/>
    <w:rsid w:val="005B21F6"/>
    <w:rsid w:val="005B2888"/>
    <w:rsid w:val="005B2C48"/>
    <w:rsid w:val="005B4877"/>
    <w:rsid w:val="005B4DDF"/>
    <w:rsid w:val="005B7D57"/>
    <w:rsid w:val="005C14AA"/>
    <w:rsid w:val="005C748C"/>
    <w:rsid w:val="005D2782"/>
    <w:rsid w:val="005D306C"/>
    <w:rsid w:val="005D3773"/>
    <w:rsid w:val="005D5B03"/>
    <w:rsid w:val="005D6A56"/>
    <w:rsid w:val="005D7F35"/>
    <w:rsid w:val="005E1608"/>
    <w:rsid w:val="005F1615"/>
    <w:rsid w:val="005F16AA"/>
    <w:rsid w:val="005F1B93"/>
    <w:rsid w:val="005F4386"/>
    <w:rsid w:val="005F6F8B"/>
    <w:rsid w:val="005F71BA"/>
    <w:rsid w:val="005F7298"/>
    <w:rsid w:val="0060213D"/>
    <w:rsid w:val="0060234C"/>
    <w:rsid w:val="006048A7"/>
    <w:rsid w:val="00604B0F"/>
    <w:rsid w:val="0060615E"/>
    <w:rsid w:val="006070CD"/>
    <w:rsid w:val="0061202D"/>
    <w:rsid w:val="006137D0"/>
    <w:rsid w:val="006224D0"/>
    <w:rsid w:val="00625FB8"/>
    <w:rsid w:val="006303AB"/>
    <w:rsid w:val="00630F9C"/>
    <w:rsid w:val="0063199C"/>
    <w:rsid w:val="00634C1A"/>
    <w:rsid w:val="00634F8A"/>
    <w:rsid w:val="00636351"/>
    <w:rsid w:val="00637C21"/>
    <w:rsid w:val="00641271"/>
    <w:rsid w:val="006420A1"/>
    <w:rsid w:val="00642E1C"/>
    <w:rsid w:val="00645A38"/>
    <w:rsid w:val="00645A8C"/>
    <w:rsid w:val="00645C12"/>
    <w:rsid w:val="006500BB"/>
    <w:rsid w:val="006508D3"/>
    <w:rsid w:val="006520DA"/>
    <w:rsid w:val="00652E4B"/>
    <w:rsid w:val="006548D4"/>
    <w:rsid w:val="00654BC7"/>
    <w:rsid w:val="00663DC4"/>
    <w:rsid w:val="006650D7"/>
    <w:rsid w:val="006662E9"/>
    <w:rsid w:val="0067057D"/>
    <w:rsid w:val="00670AEC"/>
    <w:rsid w:val="00675224"/>
    <w:rsid w:val="00677029"/>
    <w:rsid w:val="00677AA0"/>
    <w:rsid w:val="0068021A"/>
    <w:rsid w:val="006812BF"/>
    <w:rsid w:val="00681B88"/>
    <w:rsid w:val="00681C28"/>
    <w:rsid w:val="006848F3"/>
    <w:rsid w:val="006850B0"/>
    <w:rsid w:val="0068571C"/>
    <w:rsid w:val="00687664"/>
    <w:rsid w:val="00690C66"/>
    <w:rsid w:val="006916C2"/>
    <w:rsid w:val="006A0D8E"/>
    <w:rsid w:val="006A2A57"/>
    <w:rsid w:val="006A4EB8"/>
    <w:rsid w:val="006A585B"/>
    <w:rsid w:val="006A5AF7"/>
    <w:rsid w:val="006B0981"/>
    <w:rsid w:val="006B4064"/>
    <w:rsid w:val="006B4A2A"/>
    <w:rsid w:val="006B5E82"/>
    <w:rsid w:val="006C2EE6"/>
    <w:rsid w:val="006C5547"/>
    <w:rsid w:val="006D6814"/>
    <w:rsid w:val="006E1DC7"/>
    <w:rsid w:val="006E2541"/>
    <w:rsid w:val="006E31D6"/>
    <w:rsid w:val="006E5217"/>
    <w:rsid w:val="006E7107"/>
    <w:rsid w:val="006F0154"/>
    <w:rsid w:val="006F0297"/>
    <w:rsid w:val="006F1A24"/>
    <w:rsid w:val="006F381D"/>
    <w:rsid w:val="006F6145"/>
    <w:rsid w:val="006F62D5"/>
    <w:rsid w:val="006F651A"/>
    <w:rsid w:val="00703DB2"/>
    <w:rsid w:val="00710506"/>
    <w:rsid w:val="00710ECD"/>
    <w:rsid w:val="00712209"/>
    <w:rsid w:val="00713F40"/>
    <w:rsid w:val="00714964"/>
    <w:rsid w:val="00720A14"/>
    <w:rsid w:val="00720BAC"/>
    <w:rsid w:val="0072213A"/>
    <w:rsid w:val="00724465"/>
    <w:rsid w:val="007249F4"/>
    <w:rsid w:val="007253A9"/>
    <w:rsid w:val="00726EF4"/>
    <w:rsid w:val="007301CD"/>
    <w:rsid w:val="00730969"/>
    <w:rsid w:val="00731F1B"/>
    <w:rsid w:val="0073255F"/>
    <w:rsid w:val="00732AB9"/>
    <w:rsid w:val="00737125"/>
    <w:rsid w:val="0074000D"/>
    <w:rsid w:val="0074137B"/>
    <w:rsid w:val="0074257D"/>
    <w:rsid w:val="0074303F"/>
    <w:rsid w:val="007432C4"/>
    <w:rsid w:val="007438E9"/>
    <w:rsid w:val="00744B17"/>
    <w:rsid w:val="00745237"/>
    <w:rsid w:val="00746675"/>
    <w:rsid w:val="007472EA"/>
    <w:rsid w:val="00751960"/>
    <w:rsid w:val="007520D2"/>
    <w:rsid w:val="00752D53"/>
    <w:rsid w:val="007536F2"/>
    <w:rsid w:val="007550B0"/>
    <w:rsid w:val="007622AB"/>
    <w:rsid w:val="007638A4"/>
    <w:rsid w:val="00765559"/>
    <w:rsid w:val="007656DA"/>
    <w:rsid w:val="007721EC"/>
    <w:rsid w:val="00776C6F"/>
    <w:rsid w:val="00777C0C"/>
    <w:rsid w:val="007805E5"/>
    <w:rsid w:val="00781CE3"/>
    <w:rsid w:val="0078242E"/>
    <w:rsid w:val="00782FDC"/>
    <w:rsid w:val="0078353B"/>
    <w:rsid w:val="007862DF"/>
    <w:rsid w:val="00786634"/>
    <w:rsid w:val="00786B16"/>
    <w:rsid w:val="00786CFE"/>
    <w:rsid w:val="00786DA5"/>
    <w:rsid w:val="00790BA7"/>
    <w:rsid w:val="00794CCD"/>
    <w:rsid w:val="00796B09"/>
    <w:rsid w:val="007975E0"/>
    <w:rsid w:val="007A0DA1"/>
    <w:rsid w:val="007A27E0"/>
    <w:rsid w:val="007A44CA"/>
    <w:rsid w:val="007A4CED"/>
    <w:rsid w:val="007A5784"/>
    <w:rsid w:val="007A5B1E"/>
    <w:rsid w:val="007A5B5A"/>
    <w:rsid w:val="007A6FB4"/>
    <w:rsid w:val="007B0FC4"/>
    <w:rsid w:val="007B3F72"/>
    <w:rsid w:val="007B45DD"/>
    <w:rsid w:val="007B71CA"/>
    <w:rsid w:val="007B720B"/>
    <w:rsid w:val="007C091B"/>
    <w:rsid w:val="007C0D75"/>
    <w:rsid w:val="007C1458"/>
    <w:rsid w:val="007C566E"/>
    <w:rsid w:val="007C6044"/>
    <w:rsid w:val="007C7A20"/>
    <w:rsid w:val="007D0439"/>
    <w:rsid w:val="007D1224"/>
    <w:rsid w:val="007D3195"/>
    <w:rsid w:val="007D49A2"/>
    <w:rsid w:val="007D49B7"/>
    <w:rsid w:val="007D5141"/>
    <w:rsid w:val="007D5552"/>
    <w:rsid w:val="007D7F0D"/>
    <w:rsid w:val="007E2972"/>
    <w:rsid w:val="007E3486"/>
    <w:rsid w:val="007E3519"/>
    <w:rsid w:val="007E419E"/>
    <w:rsid w:val="007E4C6F"/>
    <w:rsid w:val="007E66EC"/>
    <w:rsid w:val="007E67E0"/>
    <w:rsid w:val="007E7191"/>
    <w:rsid w:val="007E7B49"/>
    <w:rsid w:val="007F0FC9"/>
    <w:rsid w:val="007F1D75"/>
    <w:rsid w:val="007F211B"/>
    <w:rsid w:val="007F4894"/>
    <w:rsid w:val="007F70CF"/>
    <w:rsid w:val="0080078C"/>
    <w:rsid w:val="00800F58"/>
    <w:rsid w:val="0080173C"/>
    <w:rsid w:val="00802C6E"/>
    <w:rsid w:val="00803440"/>
    <w:rsid w:val="00803B0A"/>
    <w:rsid w:val="00803D6A"/>
    <w:rsid w:val="00803E6F"/>
    <w:rsid w:val="00805561"/>
    <w:rsid w:val="00806BFC"/>
    <w:rsid w:val="0081112F"/>
    <w:rsid w:val="008132BF"/>
    <w:rsid w:val="0081417F"/>
    <w:rsid w:val="008150E1"/>
    <w:rsid w:val="0082223E"/>
    <w:rsid w:val="008222D6"/>
    <w:rsid w:val="0082303F"/>
    <w:rsid w:val="0082624B"/>
    <w:rsid w:val="008266B6"/>
    <w:rsid w:val="00826941"/>
    <w:rsid w:val="008303D7"/>
    <w:rsid w:val="00831B02"/>
    <w:rsid w:val="00832637"/>
    <w:rsid w:val="00836AE6"/>
    <w:rsid w:val="00840618"/>
    <w:rsid w:val="00844118"/>
    <w:rsid w:val="00847CEF"/>
    <w:rsid w:val="00847D08"/>
    <w:rsid w:val="00850AA4"/>
    <w:rsid w:val="008563F3"/>
    <w:rsid w:val="00860FA2"/>
    <w:rsid w:val="00861884"/>
    <w:rsid w:val="008622C7"/>
    <w:rsid w:val="0086358B"/>
    <w:rsid w:val="00865711"/>
    <w:rsid w:val="00865902"/>
    <w:rsid w:val="00866C2F"/>
    <w:rsid w:val="008675CD"/>
    <w:rsid w:val="0087221F"/>
    <w:rsid w:val="0087277C"/>
    <w:rsid w:val="008755BE"/>
    <w:rsid w:val="0087655F"/>
    <w:rsid w:val="00882CC6"/>
    <w:rsid w:val="00882E98"/>
    <w:rsid w:val="008877EA"/>
    <w:rsid w:val="00893539"/>
    <w:rsid w:val="0089474A"/>
    <w:rsid w:val="008950CF"/>
    <w:rsid w:val="00896124"/>
    <w:rsid w:val="008A0115"/>
    <w:rsid w:val="008A1ABC"/>
    <w:rsid w:val="008A2559"/>
    <w:rsid w:val="008A25E7"/>
    <w:rsid w:val="008A320C"/>
    <w:rsid w:val="008A538A"/>
    <w:rsid w:val="008A5538"/>
    <w:rsid w:val="008A6527"/>
    <w:rsid w:val="008B0775"/>
    <w:rsid w:val="008B261E"/>
    <w:rsid w:val="008B2F6F"/>
    <w:rsid w:val="008B3E47"/>
    <w:rsid w:val="008B41A9"/>
    <w:rsid w:val="008B5EC8"/>
    <w:rsid w:val="008B6CA6"/>
    <w:rsid w:val="008C1B79"/>
    <w:rsid w:val="008C3454"/>
    <w:rsid w:val="008C5B83"/>
    <w:rsid w:val="008C62F4"/>
    <w:rsid w:val="008C64D2"/>
    <w:rsid w:val="008C7EBA"/>
    <w:rsid w:val="008D2E47"/>
    <w:rsid w:val="008D3606"/>
    <w:rsid w:val="008D3DB9"/>
    <w:rsid w:val="008D4353"/>
    <w:rsid w:val="008D43ED"/>
    <w:rsid w:val="008D67FD"/>
    <w:rsid w:val="008D6D87"/>
    <w:rsid w:val="008E0E74"/>
    <w:rsid w:val="008E388D"/>
    <w:rsid w:val="008E38DE"/>
    <w:rsid w:val="008E4B26"/>
    <w:rsid w:val="008F0B6F"/>
    <w:rsid w:val="008F2DFA"/>
    <w:rsid w:val="008F58A9"/>
    <w:rsid w:val="008F6F5F"/>
    <w:rsid w:val="008F7C43"/>
    <w:rsid w:val="008F7FCA"/>
    <w:rsid w:val="0090138E"/>
    <w:rsid w:val="00902A72"/>
    <w:rsid w:val="009039F9"/>
    <w:rsid w:val="00905DC9"/>
    <w:rsid w:val="0091045F"/>
    <w:rsid w:val="0091273C"/>
    <w:rsid w:val="00913608"/>
    <w:rsid w:val="00915EA3"/>
    <w:rsid w:val="00916290"/>
    <w:rsid w:val="00916AE2"/>
    <w:rsid w:val="00916EEA"/>
    <w:rsid w:val="0092006B"/>
    <w:rsid w:val="00920C8E"/>
    <w:rsid w:val="009229D9"/>
    <w:rsid w:val="00925215"/>
    <w:rsid w:val="009257BA"/>
    <w:rsid w:val="00925E2A"/>
    <w:rsid w:val="00926894"/>
    <w:rsid w:val="00931628"/>
    <w:rsid w:val="00932E92"/>
    <w:rsid w:val="009355F3"/>
    <w:rsid w:val="00940260"/>
    <w:rsid w:val="00940311"/>
    <w:rsid w:val="00942B64"/>
    <w:rsid w:val="009440E1"/>
    <w:rsid w:val="00945628"/>
    <w:rsid w:val="009469C8"/>
    <w:rsid w:val="0094749D"/>
    <w:rsid w:val="00950A4F"/>
    <w:rsid w:val="0095157E"/>
    <w:rsid w:val="009534C5"/>
    <w:rsid w:val="00953EC2"/>
    <w:rsid w:val="00954BF9"/>
    <w:rsid w:val="00955409"/>
    <w:rsid w:val="00956449"/>
    <w:rsid w:val="009577E4"/>
    <w:rsid w:val="0096062D"/>
    <w:rsid w:val="00960C61"/>
    <w:rsid w:val="009631EE"/>
    <w:rsid w:val="009638B2"/>
    <w:rsid w:val="0096495E"/>
    <w:rsid w:val="00967033"/>
    <w:rsid w:val="00967DB4"/>
    <w:rsid w:val="00973213"/>
    <w:rsid w:val="00973749"/>
    <w:rsid w:val="00974EC5"/>
    <w:rsid w:val="00975495"/>
    <w:rsid w:val="009833CD"/>
    <w:rsid w:val="00983E33"/>
    <w:rsid w:val="00984D8B"/>
    <w:rsid w:val="00984E96"/>
    <w:rsid w:val="009855B5"/>
    <w:rsid w:val="00987964"/>
    <w:rsid w:val="009909D1"/>
    <w:rsid w:val="00993F18"/>
    <w:rsid w:val="0099534E"/>
    <w:rsid w:val="009958F8"/>
    <w:rsid w:val="009A6618"/>
    <w:rsid w:val="009A76CC"/>
    <w:rsid w:val="009B3611"/>
    <w:rsid w:val="009B55E6"/>
    <w:rsid w:val="009B5DFC"/>
    <w:rsid w:val="009C0764"/>
    <w:rsid w:val="009C17AB"/>
    <w:rsid w:val="009C3634"/>
    <w:rsid w:val="009C65FF"/>
    <w:rsid w:val="009C6643"/>
    <w:rsid w:val="009C7002"/>
    <w:rsid w:val="009C7FF9"/>
    <w:rsid w:val="009D255C"/>
    <w:rsid w:val="009D4402"/>
    <w:rsid w:val="009D529F"/>
    <w:rsid w:val="009D60D3"/>
    <w:rsid w:val="009E1D56"/>
    <w:rsid w:val="009E2257"/>
    <w:rsid w:val="009E337F"/>
    <w:rsid w:val="009E41EE"/>
    <w:rsid w:val="009E57AC"/>
    <w:rsid w:val="009E6E84"/>
    <w:rsid w:val="009E75A0"/>
    <w:rsid w:val="009E7D88"/>
    <w:rsid w:val="009F01DA"/>
    <w:rsid w:val="009F1891"/>
    <w:rsid w:val="009F3FD7"/>
    <w:rsid w:val="009F4023"/>
    <w:rsid w:val="009F4C3D"/>
    <w:rsid w:val="009F6C04"/>
    <w:rsid w:val="00A00CCE"/>
    <w:rsid w:val="00A010DF"/>
    <w:rsid w:val="00A011DA"/>
    <w:rsid w:val="00A01C47"/>
    <w:rsid w:val="00A01FBE"/>
    <w:rsid w:val="00A03481"/>
    <w:rsid w:val="00A04648"/>
    <w:rsid w:val="00A04B18"/>
    <w:rsid w:val="00A05E36"/>
    <w:rsid w:val="00A1099D"/>
    <w:rsid w:val="00A113FD"/>
    <w:rsid w:val="00A1188E"/>
    <w:rsid w:val="00A13728"/>
    <w:rsid w:val="00A1752B"/>
    <w:rsid w:val="00A2292F"/>
    <w:rsid w:val="00A23511"/>
    <w:rsid w:val="00A243FA"/>
    <w:rsid w:val="00A25677"/>
    <w:rsid w:val="00A25CA3"/>
    <w:rsid w:val="00A26C12"/>
    <w:rsid w:val="00A27C8C"/>
    <w:rsid w:val="00A3084A"/>
    <w:rsid w:val="00A30B52"/>
    <w:rsid w:val="00A30C92"/>
    <w:rsid w:val="00A3353E"/>
    <w:rsid w:val="00A41CB8"/>
    <w:rsid w:val="00A435F8"/>
    <w:rsid w:val="00A50434"/>
    <w:rsid w:val="00A50840"/>
    <w:rsid w:val="00A50972"/>
    <w:rsid w:val="00A51EF3"/>
    <w:rsid w:val="00A52833"/>
    <w:rsid w:val="00A52B0D"/>
    <w:rsid w:val="00A53FA1"/>
    <w:rsid w:val="00A5477E"/>
    <w:rsid w:val="00A54835"/>
    <w:rsid w:val="00A5575E"/>
    <w:rsid w:val="00A56E21"/>
    <w:rsid w:val="00A632B6"/>
    <w:rsid w:val="00A67DE5"/>
    <w:rsid w:val="00A7026C"/>
    <w:rsid w:val="00A703BA"/>
    <w:rsid w:val="00A7120D"/>
    <w:rsid w:val="00A752B4"/>
    <w:rsid w:val="00A76F0B"/>
    <w:rsid w:val="00A80739"/>
    <w:rsid w:val="00A81BED"/>
    <w:rsid w:val="00A81C80"/>
    <w:rsid w:val="00A81F87"/>
    <w:rsid w:val="00A835EE"/>
    <w:rsid w:val="00A84D63"/>
    <w:rsid w:val="00A85CB7"/>
    <w:rsid w:val="00A87067"/>
    <w:rsid w:val="00A92C97"/>
    <w:rsid w:val="00A94227"/>
    <w:rsid w:val="00A94473"/>
    <w:rsid w:val="00A96A8F"/>
    <w:rsid w:val="00AA0992"/>
    <w:rsid w:val="00AA1B4F"/>
    <w:rsid w:val="00AA27CA"/>
    <w:rsid w:val="00AA496E"/>
    <w:rsid w:val="00AA6D3E"/>
    <w:rsid w:val="00AA7C26"/>
    <w:rsid w:val="00AB1DEB"/>
    <w:rsid w:val="00AB3E76"/>
    <w:rsid w:val="00AB4C04"/>
    <w:rsid w:val="00AB5EE7"/>
    <w:rsid w:val="00AB66FF"/>
    <w:rsid w:val="00AC0389"/>
    <w:rsid w:val="00AC163F"/>
    <w:rsid w:val="00AC1980"/>
    <w:rsid w:val="00AC1D79"/>
    <w:rsid w:val="00AC2DCD"/>
    <w:rsid w:val="00AC6303"/>
    <w:rsid w:val="00AD10B9"/>
    <w:rsid w:val="00AD3A47"/>
    <w:rsid w:val="00AD4683"/>
    <w:rsid w:val="00AD6125"/>
    <w:rsid w:val="00AD6479"/>
    <w:rsid w:val="00AD6A43"/>
    <w:rsid w:val="00AD6E32"/>
    <w:rsid w:val="00AE2E95"/>
    <w:rsid w:val="00AE4186"/>
    <w:rsid w:val="00AE43FD"/>
    <w:rsid w:val="00AF0A2E"/>
    <w:rsid w:val="00AF0E47"/>
    <w:rsid w:val="00AF417F"/>
    <w:rsid w:val="00AF5D5C"/>
    <w:rsid w:val="00AF6704"/>
    <w:rsid w:val="00B00625"/>
    <w:rsid w:val="00B016E2"/>
    <w:rsid w:val="00B02933"/>
    <w:rsid w:val="00B07BC4"/>
    <w:rsid w:val="00B10EE4"/>
    <w:rsid w:val="00B10F97"/>
    <w:rsid w:val="00B11D7D"/>
    <w:rsid w:val="00B1303D"/>
    <w:rsid w:val="00B1311B"/>
    <w:rsid w:val="00B1452E"/>
    <w:rsid w:val="00B157D2"/>
    <w:rsid w:val="00B15FF0"/>
    <w:rsid w:val="00B177EB"/>
    <w:rsid w:val="00B208CE"/>
    <w:rsid w:val="00B22EE0"/>
    <w:rsid w:val="00B2723A"/>
    <w:rsid w:val="00B27C3E"/>
    <w:rsid w:val="00B30E03"/>
    <w:rsid w:val="00B32C49"/>
    <w:rsid w:val="00B355C6"/>
    <w:rsid w:val="00B36C6C"/>
    <w:rsid w:val="00B376FA"/>
    <w:rsid w:val="00B4360B"/>
    <w:rsid w:val="00B43C69"/>
    <w:rsid w:val="00B43D33"/>
    <w:rsid w:val="00B453A8"/>
    <w:rsid w:val="00B46393"/>
    <w:rsid w:val="00B468AC"/>
    <w:rsid w:val="00B5618B"/>
    <w:rsid w:val="00B57605"/>
    <w:rsid w:val="00B60851"/>
    <w:rsid w:val="00B62B4D"/>
    <w:rsid w:val="00B6304A"/>
    <w:rsid w:val="00B645D6"/>
    <w:rsid w:val="00B6564A"/>
    <w:rsid w:val="00B70B05"/>
    <w:rsid w:val="00B73C9F"/>
    <w:rsid w:val="00B740F1"/>
    <w:rsid w:val="00B74B8E"/>
    <w:rsid w:val="00B75E65"/>
    <w:rsid w:val="00B77703"/>
    <w:rsid w:val="00B77B8B"/>
    <w:rsid w:val="00B80C67"/>
    <w:rsid w:val="00B83D92"/>
    <w:rsid w:val="00B846DC"/>
    <w:rsid w:val="00B84C80"/>
    <w:rsid w:val="00B858D6"/>
    <w:rsid w:val="00B85B2D"/>
    <w:rsid w:val="00B90571"/>
    <w:rsid w:val="00B9525A"/>
    <w:rsid w:val="00B95C5A"/>
    <w:rsid w:val="00B97FF4"/>
    <w:rsid w:val="00BA1602"/>
    <w:rsid w:val="00BA176F"/>
    <w:rsid w:val="00BA1E4E"/>
    <w:rsid w:val="00BA44F7"/>
    <w:rsid w:val="00BA51C4"/>
    <w:rsid w:val="00BA668A"/>
    <w:rsid w:val="00BB0527"/>
    <w:rsid w:val="00BB08DB"/>
    <w:rsid w:val="00BB3779"/>
    <w:rsid w:val="00BB530D"/>
    <w:rsid w:val="00BB5A3C"/>
    <w:rsid w:val="00BB5DBF"/>
    <w:rsid w:val="00BB6A5B"/>
    <w:rsid w:val="00BB7E42"/>
    <w:rsid w:val="00BB7FC9"/>
    <w:rsid w:val="00BC0EA8"/>
    <w:rsid w:val="00BC36AB"/>
    <w:rsid w:val="00BC534A"/>
    <w:rsid w:val="00BC60AE"/>
    <w:rsid w:val="00BC650A"/>
    <w:rsid w:val="00BD30C2"/>
    <w:rsid w:val="00BD63E3"/>
    <w:rsid w:val="00BD77BC"/>
    <w:rsid w:val="00BE33C6"/>
    <w:rsid w:val="00BE5755"/>
    <w:rsid w:val="00BE6DA7"/>
    <w:rsid w:val="00BE7A56"/>
    <w:rsid w:val="00BF00F6"/>
    <w:rsid w:val="00BF0471"/>
    <w:rsid w:val="00BF0696"/>
    <w:rsid w:val="00BF2EAC"/>
    <w:rsid w:val="00BF43C9"/>
    <w:rsid w:val="00BF4D05"/>
    <w:rsid w:val="00BF629A"/>
    <w:rsid w:val="00BF76CB"/>
    <w:rsid w:val="00C03446"/>
    <w:rsid w:val="00C039C2"/>
    <w:rsid w:val="00C043C9"/>
    <w:rsid w:val="00C04FD4"/>
    <w:rsid w:val="00C05338"/>
    <w:rsid w:val="00C05A63"/>
    <w:rsid w:val="00C11EDD"/>
    <w:rsid w:val="00C11EEA"/>
    <w:rsid w:val="00C13E80"/>
    <w:rsid w:val="00C148B9"/>
    <w:rsid w:val="00C16F96"/>
    <w:rsid w:val="00C16FF7"/>
    <w:rsid w:val="00C222DF"/>
    <w:rsid w:val="00C245A9"/>
    <w:rsid w:val="00C24895"/>
    <w:rsid w:val="00C25456"/>
    <w:rsid w:val="00C256C6"/>
    <w:rsid w:val="00C279D9"/>
    <w:rsid w:val="00C31631"/>
    <w:rsid w:val="00C31D9D"/>
    <w:rsid w:val="00C3295B"/>
    <w:rsid w:val="00C33096"/>
    <w:rsid w:val="00C3508D"/>
    <w:rsid w:val="00C36AFB"/>
    <w:rsid w:val="00C44A2E"/>
    <w:rsid w:val="00C47AF1"/>
    <w:rsid w:val="00C47CD7"/>
    <w:rsid w:val="00C5007F"/>
    <w:rsid w:val="00C502B9"/>
    <w:rsid w:val="00C50540"/>
    <w:rsid w:val="00C51E46"/>
    <w:rsid w:val="00C534E2"/>
    <w:rsid w:val="00C56A0E"/>
    <w:rsid w:val="00C57358"/>
    <w:rsid w:val="00C6235B"/>
    <w:rsid w:val="00C633D3"/>
    <w:rsid w:val="00C66F50"/>
    <w:rsid w:val="00C70AFC"/>
    <w:rsid w:val="00C70DFC"/>
    <w:rsid w:val="00C71161"/>
    <w:rsid w:val="00C74E87"/>
    <w:rsid w:val="00C761EC"/>
    <w:rsid w:val="00C812EB"/>
    <w:rsid w:val="00C81F4A"/>
    <w:rsid w:val="00C90711"/>
    <w:rsid w:val="00C90EC2"/>
    <w:rsid w:val="00C926AE"/>
    <w:rsid w:val="00CA050C"/>
    <w:rsid w:val="00CA0917"/>
    <w:rsid w:val="00CA281F"/>
    <w:rsid w:val="00CA28F8"/>
    <w:rsid w:val="00CA2C95"/>
    <w:rsid w:val="00CA3E5B"/>
    <w:rsid w:val="00CA64CF"/>
    <w:rsid w:val="00CA7934"/>
    <w:rsid w:val="00CB20EB"/>
    <w:rsid w:val="00CB2DF5"/>
    <w:rsid w:val="00CB3CC2"/>
    <w:rsid w:val="00CB54FC"/>
    <w:rsid w:val="00CB7926"/>
    <w:rsid w:val="00CC2A0C"/>
    <w:rsid w:val="00CC39D7"/>
    <w:rsid w:val="00CC5532"/>
    <w:rsid w:val="00CC5D4D"/>
    <w:rsid w:val="00CC6524"/>
    <w:rsid w:val="00CC66AF"/>
    <w:rsid w:val="00CD305F"/>
    <w:rsid w:val="00CD34E6"/>
    <w:rsid w:val="00CD45E2"/>
    <w:rsid w:val="00CD59E8"/>
    <w:rsid w:val="00CE0255"/>
    <w:rsid w:val="00CE123A"/>
    <w:rsid w:val="00CE2193"/>
    <w:rsid w:val="00CE46C3"/>
    <w:rsid w:val="00CE6420"/>
    <w:rsid w:val="00CF01C7"/>
    <w:rsid w:val="00CF21E9"/>
    <w:rsid w:val="00CF323C"/>
    <w:rsid w:val="00D000E4"/>
    <w:rsid w:val="00D00AD3"/>
    <w:rsid w:val="00D016EF"/>
    <w:rsid w:val="00D01A3E"/>
    <w:rsid w:val="00D037BF"/>
    <w:rsid w:val="00D03A84"/>
    <w:rsid w:val="00D05A70"/>
    <w:rsid w:val="00D05C22"/>
    <w:rsid w:val="00D05E2D"/>
    <w:rsid w:val="00D06BDC"/>
    <w:rsid w:val="00D072E4"/>
    <w:rsid w:val="00D07B27"/>
    <w:rsid w:val="00D1132E"/>
    <w:rsid w:val="00D1321F"/>
    <w:rsid w:val="00D1336C"/>
    <w:rsid w:val="00D14E7B"/>
    <w:rsid w:val="00D17545"/>
    <w:rsid w:val="00D22887"/>
    <w:rsid w:val="00D24B95"/>
    <w:rsid w:val="00D2557E"/>
    <w:rsid w:val="00D25E8A"/>
    <w:rsid w:val="00D26089"/>
    <w:rsid w:val="00D30083"/>
    <w:rsid w:val="00D315AC"/>
    <w:rsid w:val="00D31FDB"/>
    <w:rsid w:val="00D32777"/>
    <w:rsid w:val="00D32C02"/>
    <w:rsid w:val="00D334E0"/>
    <w:rsid w:val="00D3548B"/>
    <w:rsid w:val="00D42C4D"/>
    <w:rsid w:val="00D44379"/>
    <w:rsid w:val="00D5150A"/>
    <w:rsid w:val="00D536AC"/>
    <w:rsid w:val="00D54665"/>
    <w:rsid w:val="00D56D5B"/>
    <w:rsid w:val="00D6069D"/>
    <w:rsid w:val="00D606A3"/>
    <w:rsid w:val="00D607C2"/>
    <w:rsid w:val="00D62DD6"/>
    <w:rsid w:val="00D640FC"/>
    <w:rsid w:val="00D646FA"/>
    <w:rsid w:val="00D672B7"/>
    <w:rsid w:val="00D7160F"/>
    <w:rsid w:val="00D71B8B"/>
    <w:rsid w:val="00D720D6"/>
    <w:rsid w:val="00D73E46"/>
    <w:rsid w:val="00D75EBA"/>
    <w:rsid w:val="00D80992"/>
    <w:rsid w:val="00D8784D"/>
    <w:rsid w:val="00D90ABA"/>
    <w:rsid w:val="00D926AD"/>
    <w:rsid w:val="00D927E4"/>
    <w:rsid w:val="00D92E98"/>
    <w:rsid w:val="00D94B76"/>
    <w:rsid w:val="00DA0114"/>
    <w:rsid w:val="00DA0E0D"/>
    <w:rsid w:val="00DA4A02"/>
    <w:rsid w:val="00DA5000"/>
    <w:rsid w:val="00DA5C85"/>
    <w:rsid w:val="00DA7759"/>
    <w:rsid w:val="00DB0B38"/>
    <w:rsid w:val="00DB1FF8"/>
    <w:rsid w:val="00DB367A"/>
    <w:rsid w:val="00DC096E"/>
    <w:rsid w:val="00DC1DCD"/>
    <w:rsid w:val="00DC3499"/>
    <w:rsid w:val="00DC35B7"/>
    <w:rsid w:val="00DC7ACE"/>
    <w:rsid w:val="00DC7F25"/>
    <w:rsid w:val="00DD0248"/>
    <w:rsid w:val="00DD02D1"/>
    <w:rsid w:val="00DD11E8"/>
    <w:rsid w:val="00DD26FE"/>
    <w:rsid w:val="00DD4739"/>
    <w:rsid w:val="00DD4D56"/>
    <w:rsid w:val="00DD572C"/>
    <w:rsid w:val="00DD6028"/>
    <w:rsid w:val="00DD6E37"/>
    <w:rsid w:val="00DD76E0"/>
    <w:rsid w:val="00DE2F5F"/>
    <w:rsid w:val="00DE75ED"/>
    <w:rsid w:val="00DE7829"/>
    <w:rsid w:val="00DF0BA3"/>
    <w:rsid w:val="00DF2454"/>
    <w:rsid w:val="00DF247E"/>
    <w:rsid w:val="00DF3317"/>
    <w:rsid w:val="00DF3F9F"/>
    <w:rsid w:val="00E005C8"/>
    <w:rsid w:val="00E005E8"/>
    <w:rsid w:val="00E021FC"/>
    <w:rsid w:val="00E02660"/>
    <w:rsid w:val="00E031D3"/>
    <w:rsid w:val="00E03F9E"/>
    <w:rsid w:val="00E041A2"/>
    <w:rsid w:val="00E05936"/>
    <w:rsid w:val="00E060DB"/>
    <w:rsid w:val="00E1155E"/>
    <w:rsid w:val="00E124C2"/>
    <w:rsid w:val="00E1588B"/>
    <w:rsid w:val="00E17658"/>
    <w:rsid w:val="00E17959"/>
    <w:rsid w:val="00E20C86"/>
    <w:rsid w:val="00E233B5"/>
    <w:rsid w:val="00E264CE"/>
    <w:rsid w:val="00E27689"/>
    <w:rsid w:val="00E31850"/>
    <w:rsid w:val="00E318B9"/>
    <w:rsid w:val="00E33E5B"/>
    <w:rsid w:val="00E3582F"/>
    <w:rsid w:val="00E37C7F"/>
    <w:rsid w:val="00E413B3"/>
    <w:rsid w:val="00E415E2"/>
    <w:rsid w:val="00E417AD"/>
    <w:rsid w:val="00E418D0"/>
    <w:rsid w:val="00E41B55"/>
    <w:rsid w:val="00E42142"/>
    <w:rsid w:val="00E4312F"/>
    <w:rsid w:val="00E4321E"/>
    <w:rsid w:val="00E462A7"/>
    <w:rsid w:val="00E46625"/>
    <w:rsid w:val="00E47A57"/>
    <w:rsid w:val="00E51045"/>
    <w:rsid w:val="00E52111"/>
    <w:rsid w:val="00E54532"/>
    <w:rsid w:val="00E545F6"/>
    <w:rsid w:val="00E55023"/>
    <w:rsid w:val="00E5566D"/>
    <w:rsid w:val="00E567F1"/>
    <w:rsid w:val="00E61B20"/>
    <w:rsid w:val="00E61D09"/>
    <w:rsid w:val="00E66F35"/>
    <w:rsid w:val="00E6724C"/>
    <w:rsid w:val="00E6745F"/>
    <w:rsid w:val="00E709D8"/>
    <w:rsid w:val="00E71F2C"/>
    <w:rsid w:val="00E73779"/>
    <w:rsid w:val="00E74F61"/>
    <w:rsid w:val="00E762A1"/>
    <w:rsid w:val="00E76A92"/>
    <w:rsid w:val="00E814EE"/>
    <w:rsid w:val="00E831D6"/>
    <w:rsid w:val="00E83B36"/>
    <w:rsid w:val="00E83B5F"/>
    <w:rsid w:val="00E84283"/>
    <w:rsid w:val="00E84778"/>
    <w:rsid w:val="00E87C2D"/>
    <w:rsid w:val="00E908E9"/>
    <w:rsid w:val="00E91DF8"/>
    <w:rsid w:val="00E92348"/>
    <w:rsid w:val="00E935C8"/>
    <w:rsid w:val="00E94AA9"/>
    <w:rsid w:val="00E979E7"/>
    <w:rsid w:val="00EA0C84"/>
    <w:rsid w:val="00EA1F4B"/>
    <w:rsid w:val="00EA31B6"/>
    <w:rsid w:val="00EB011D"/>
    <w:rsid w:val="00EB28D7"/>
    <w:rsid w:val="00EB5B34"/>
    <w:rsid w:val="00EC1BEB"/>
    <w:rsid w:val="00EC1F3F"/>
    <w:rsid w:val="00EC21A6"/>
    <w:rsid w:val="00EC2ECB"/>
    <w:rsid w:val="00EC44C3"/>
    <w:rsid w:val="00EC45CC"/>
    <w:rsid w:val="00EC5C78"/>
    <w:rsid w:val="00ED22C1"/>
    <w:rsid w:val="00ED265D"/>
    <w:rsid w:val="00ED3D39"/>
    <w:rsid w:val="00ED4933"/>
    <w:rsid w:val="00ED66A8"/>
    <w:rsid w:val="00ED6AF9"/>
    <w:rsid w:val="00ED767E"/>
    <w:rsid w:val="00EE13B7"/>
    <w:rsid w:val="00EE176D"/>
    <w:rsid w:val="00EE2530"/>
    <w:rsid w:val="00EF04AE"/>
    <w:rsid w:val="00EF0FC9"/>
    <w:rsid w:val="00EF3C10"/>
    <w:rsid w:val="00EF7215"/>
    <w:rsid w:val="00F02CD4"/>
    <w:rsid w:val="00F052CE"/>
    <w:rsid w:val="00F05582"/>
    <w:rsid w:val="00F05A45"/>
    <w:rsid w:val="00F06EF2"/>
    <w:rsid w:val="00F07224"/>
    <w:rsid w:val="00F11CE2"/>
    <w:rsid w:val="00F14828"/>
    <w:rsid w:val="00F15608"/>
    <w:rsid w:val="00F17B08"/>
    <w:rsid w:val="00F2043D"/>
    <w:rsid w:val="00F20B28"/>
    <w:rsid w:val="00F20B72"/>
    <w:rsid w:val="00F260C4"/>
    <w:rsid w:val="00F263F1"/>
    <w:rsid w:val="00F272C4"/>
    <w:rsid w:val="00F306AA"/>
    <w:rsid w:val="00F31843"/>
    <w:rsid w:val="00F338DE"/>
    <w:rsid w:val="00F365F0"/>
    <w:rsid w:val="00F369D9"/>
    <w:rsid w:val="00F36E20"/>
    <w:rsid w:val="00F4098A"/>
    <w:rsid w:val="00F40AE4"/>
    <w:rsid w:val="00F453B3"/>
    <w:rsid w:val="00F46346"/>
    <w:rsid w:val="00F47794"/>
    <w:rsid w:val="00F5058E"/>
    <w:rsid w:val="00F521C9"/>
    <w:rsid w:val="00F527E7"/>
    <w:rsid w:val="00F54E58"/>
    <w:rsid w:val="00F563E5"/>
    <w:rsid w:val="00F62D67"/>
    <w:rsid w:val="00F62EC6"/>
    <w:rsid w:val="00F658D5"/>
    <w:rsid w:val="00F65CE0"/>
    <w:rsid w:val="00F72B2B"/>
    <w:rsid w:val="00F74C52"/>
    <w:rsid w:val="00F76368"/>
    <w:rsid w:val="00F770B0"/>
    <w:rsid w:val="00F80464"/>
    <w:rsid w:val="00F804C8"/>
    <w:rsid w:val="00F812A5"/>
    <w:rsid w:val="00F825EB"/>
    <w:rsid w:val="00F850E4"/>
    <w:rsid w:val="00F868B3"/>
    <w:rsid w:val="00F91210"/>
    <w:rsid w:val="00F9225F"/>
    <w:rsid w:val="00F93720"/>
    <w:rsid w:val="00F9439C"/>
    <w:rsid w:val="00F9616D"/>
    <w:rsid w:val="00F979E6"/>
    <w:rsid w:val="00FA01C6"/>
    <w:rsid w:val="00FA6628"/>
    <w:rsid w:val="00FA7101"/>
    <w:rsid w:val="00FB25FF"/>
    <w:rsid w:val="00FB3187"/>
    <w:rsid w:val="00FB43E6"/>
    <w:rsid w:val="00FB4A02"/>
    <w:rsid w:val="00FB6708"/>
    <w:rsid w:val="00FB7E77"/>
    <w:rsid w:val="00FC010E"/>
    <w:rsid w:val="00FC510D"/>
    <w:rsid w:val="00FC6833"/>
    <w:rsid w:val="00FD1BAC"/>
    <w:rsid w:val="00FD29AA"/>
    <w:rsid w:val="00FD31DA"/>
    <w:rsid w:val="00FD415F"/>
    <w:rsid w:val="00FD525D"/>
    <w:rsid w:val="00FD6022"/>
    <w:rsid w:val="00FE143C"/>
    <w:rsid w:val="00FE146C"/>
    <w:rsid w:val="00FE1AC5"/>
    <w:rsid w:val="00FE32F6"/>
    <w:rsid w:val="00FE3CE8"/>
    <w:rsid w:val="00FE6056"/>
    <w:rsid w:val="00FF43A6"/>
    <w:rsid w:val="00FF4C2E"/>
    <w:rsid w:val="00FF4ED4"/>
    <w:rsid w:val="00FF684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808A"/>
  <w15:docId w15:val="{58A600F6-24B6-42BB-9BE7-B3A30580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C14AA"/>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1"/>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1"/>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semiHidden/>
    <w:unhideWhenUsed/>
    <w:qFormat/>
    <w:rsid w:val="00CB3CC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CB3CC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8D2E47"/>
    <w:pPr>
      <w:spacing w:after="0" w:line="240" w:lineRule="auto"/>
    </w:pPr>
    <w:rPr>
      <w:b/>
      <w:color w:val="ED7D31" w:themeColor="accent2"/>
      <w:sz w:val="24"/>
    </w:rPr>
  </w:style>
  <w:style w:type="character" w:customStyle="1" w:styleId="Kop1Char">
    <w:name w:val="Kop 1 Char"/>
    <w:basedOn w:val="Standaardalinea-lettertype"/>
    <w:link w:val="Kop1"/>
    <w:uiPriority w:val="9"/>
    <w:rsid w:val="00D536AC"/>
    <w:rPr>
      <w:rFonts w:eastAsiaTheme="majorEastAsia" w:cstheme="majorBidi"/>
      <w:sz w:val="32"/>
      <w:szCs w:val="32"/>
    </w:rPr>
  </w:style>
  <w:style w:type="character" w:customStyle="1" w:styleId="Kop2Char">
    <w:name w:val="Kop 2 Char"/>
    <w:basedOn w:val="Standaardalinea-lettertype"/>
    <w:link w:val="Kop2"/>
    <w:uiPriority w:val="9"/>
    <w:rsid w:val="00786CFE"/>
    <w:rPr>
      <w:rFonts w:eastAsiaTheme="majorEastAsi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8D3606"/>
    <w:pPr>
      <w:spacing w:line="259" w:lineRule="auto"/>
      <w:outlineLvl w:val="9"/>
    </w:pPr>
    <w:rPr>
      <w:b/>
      <w:color w:val="FF0000"/>
      <w:sz w:val="24"/>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semiHidden/>
    <w:rsid w:val="00CB3CC2"/>
    <w:rPr>
      <w:rFonts w:asciiTheme="majorHAnsi" w:eastAsiaTheme="majorEastAsia" w:hAnsiTheme="majorHAnsi" w:cstheme="majorBidi"/>
      <w:i/>
      <w:iCs/>
      <w:color w:val="2F5496" w:themeColor="accent1" w:themeShade="BF"/>
      <w:sz w:val="24"/>
    </w:rPr>
  </w:style>
  <w:style w:type="character" w:customStyle="1" w:styleId="Kop5Char">
    <w:name w:val="Kop 5 Char"/>
    <w:basedOn w:val="Standaardalinea-lettertype"/>
    <w:link w:val="Kop5"/>
    <w:uiPriority w:val="9"/>
    <w:semiHidden/>
    <w:rsid w:val="00CB3CC2"/>
    <w:rPr>
      <w:rFonts w:asciiTheme="majorHAnsi" w:eastAsiaTheme="majorEastAsia" w:hAnsiTheme="majorHAnsi" w:cstheme="majorBidi"/>
      <w:color w:val="2F5496" w:themeColor="accent1" w:themeShade="BF"/>
      <w:sz w:val="24"/>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sz w:val="24"/>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sz w:val="24"/>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link w:val="LijstalineaChar"/>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 w:type="paragraph" w:styleId="Normaalweb">
    <w:name w:val="Normal (Web)"/>
    <w:basedOn w:val="Standaard"/>
    <w:uiPriority w:val="99"/>
    <w:semiHidden/>
    <w:unhideWhenUsed/>
    <w:rsid w:val="00726EF4"/>
    <w:pPr>
      <w:spacing w:before="100" w:beforeAutospacing="1" w:after="100" w:afterAutospacing="1"/>
      <w:jc w:val="left"/>
    </w:pPr>
    <w:rPr>
      <w:rFonts w:ascii="Times New Roman" w:eastAsia="Times New Roman" w:hAnsi="Times New Roman" w:cs="Times New Roman"/>
      <w:szCs w:val="24"/>
      <w:lang w:eastAsia="nl-BE"/>
    </w:rPr>
  </w:style>
  <w:style w:type="character" w:styleId="Tekstvantijdelijkeaanduiding">
    <w:name w:val="Placeholder Text"/>
    <w:basedOn w:val="Standaardalinea-lettertype"/>
    <w:uiPriority w:val="99"/>
    <w:semiHidden/>
    <w:rsid w:val="00B90571"/>
    <w:rPr>
      <w:color w:val="666666"/>
    </w:rPr>
  </w:style>
  <w:style w:type="paragraph" w:customStyle="1" w:styleId="Belangrijk">
    <w:name w:val="Belangrijk"/>
    <w:basedOn w:val="Lijstalinea"/>
    <w:link w:val="BelangrijkChar"/>
    <w:rsid w:val="008D3606"/>
    <w:pPr>
      <w:numPr>
        <w:ilvl w:val="1"/>
        <w:numId w:val="118"/>
      </w:numPr>
    </w:pPr>
    <w:rPr>
      <w:b/>
      <w:color w:val="FF0000"/>
    </w:rPr>
  </w:style>
  <w:style w:type="character" w:customStyle="1" w:styleId="LijstalineaChar">
    <w:name w:val="Lijstalinea Char"/>
    <w:basedOn w:val="Standaardalinea-lettertype"/>
    <w:link w:val="Lijstalinea"/>
    <w:uiPriority w:val="34"/>
    <w:rsid w:val="008D3606"/>
    <w:rPr>
      <w:sz w:val="24"/>
    </w:rPr>
  </w:style>
  <w:style w:type="character" w:customStyle="1" w:styleId="BelangrijkChar">
    <w:name w:val="Belangrijk Char"/>
    <w:basedOn w:val="LijstalineaChar"/>
    <w:link w:val="Belangrijk"/>
    <w:rsid w:val="008D3606"/>
    <w:rPr>
      <w:b/>
      <w:color w:val="FF0000"/>
      <w:sz w:val="24"/>
    </w:rPr>
  </w:style>
  <w:style w:type="character" w:styleId="Nadruk">
    <w:name w:val="Emphasis"/>
    <w:basedOn w:val="Standaardalinea-lettertype"/>
    <w:uiPriority w:val="20"/>
    <w:qFormat/>
    <w:rsid w:val="008D3606"/>
    <w:rPr>
      <w:rFonts w:asciiTheme="minorHAnsi" w:hAnsiTheme="minorHAnsi"/>
      <w:b/>
      <w:i w:val="0"/>
      <w:iCs/>
      <w:color w:val="FF0000"/>
      <w:sz w:val="24"/>
    </w:rPr>
  </w:style>
  <w:style w:type="paragraph" w:customStyle="1" w:styleId="Default">
    <w:name w:val="Default"/>
    <w:rsid w:val="0009104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 w:id="2093576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OneDrive\7_Toegepaste_informatica_2023-2024\2e_semester\Samenvattings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Samenvattingssjabloon.dotx</Template>
  <TotalTime>0</TotalTime>
  <Pages>36</Pages>
  <Words>8819</Words>
  <Characters>48508</Characters>
  <Application>Microsoft Office Word</Application>
  <DocSecurity>0</DocSecurity>
  <Lines>404</Lines>
  <Paragraphs>114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 Magerman</cp:lastModifiedBy>
  <cp:revision>456</cp:revision>
  <dcterms:created xsi:type="dcterms:W3CDTF">2024-09-18T14:19:00Z</dcterms:created>
  <dcterms:modified xsi:type="dcterms:W3CDTF">2024-12-26T13:54:00Z</dcterms:modified>
</cp:coreProperties>
</file>