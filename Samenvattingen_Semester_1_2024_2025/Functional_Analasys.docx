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6DEDFB" w14:textId="445ADE2F" w:rsidR="005B2C48" w:rsidRDefault="0087655F">
      <w:r>
        <w:rPr>
          <w:noProof/>
        </w:rPr>
        <w:drawing>
          <wp:anchor distT="0" distB="0" distL="114300" distR="114300" simplePos="0" relativeHeight="251645952" behindDoc="0" locked="0" layoutInCell="1" allowOverlap="1" wp14:anchorId="29EEE66A" wp14:editId="3645AE77">
            <wp:simplePos x="0" y="0"/>
            <wp:positionH relativeFrom="margin">
              <wp:align>right</wp:align>
            </wp:positionH>
            <wp:positionV relativeFrom="margin">
              <wp:posOffset>217170</wp:posOffset>
            </wp:positionV>
            <wp:extent cx="5669280" cy="3451860"/>
            <wp:effectExtent l="228600" t="228600" r="236220" b="224790"/>
            <wp:wrapSquare wrapText="bothSides"/>
            <wp:docPr id="347538603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38603" name="Afbeelding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45186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F8814" w14:textId="583A0190" w:rsidR="00577817" w:rsidRDefault="00CB3CC2">
      <w:r>
        <w:t xml:space="preserve">Inhoudsopgave: </w:t>
      </w:r>
      <w:r w:rsidR="00D71B8B">
        <w:tab/>
      </w:r>
      <w:r w:rsidR="00D71B8B">
        <w:tab/>
      </w:r>
      <w:r w:rsidR="00D71B8B">
        <w:tab/>
      </w:r>
      <w:r w:rsidR="00D71B8B">
        <w:tab/>
      </w:r>
      <w:r w:rsidR="00D71B8B">
        <w:tab/>
      </w:r>
      <w:r w:rsidR="00D71B8B">
        <w:tab/>
      </w:r>
      <w:r w:rsidR="00D71B8B">
        <w:tab/>
      </w:r>
      <w:r w:rsidR="00D71B8B">
        <w:tab/>
        <w:t xml:space="preserve">    Datum:</w:t>
      </w:r>
    </w:p>
    <w:p w14:paraId="1746F3F8" w14:textId="78A43E59" w:rsidR="008B16E9" w:rsidRDefault="00C86A08">
      <w:pPr>
        <w:pStyle w:val="Inhopg1"/>
        <w:rPr>
          <w:rFonts w:eastAsiaTheme="minorEastAsia"/>
          <w:b w:val="0"/>
          <w:noProof/>
          <w:kern w:val="2"/>
          <w:szCs w:val="24"/>
          <w:lang w:eastAsia="nl-BE"/>
          <w14:ligatures w14:val="standardContextual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\o "1-3" \h \z \u </w:instrText>
      </w:r>
      <w:r>
        <w:rPr>
          <w:lang w:val="en-GB"/>
        </w:rPr>
        <w:fldChar w:fldCharType="separate"/>
      </w:r>
      <w:hyperlink w:anchor="_Toc186125411" w:history="1">
        <w:r w:rsidR="008B16E9" w:rsidRPr="00AF4471">
          <w:rPr>
            <w:rStyle w:val="Hyperlink"/>
            <w:noProof/>
            <w:lang w:val="en-GB"/>
          </w:rPr>
          <w:t>1</w:t>
        </w:r>
        <w:r w:rsidR="008B16E9">
          <w:rPr>
            <w:rFonts w:eastAsiaTheme="minorEastAsia"/>
            <w:b w:val="0"/>
            <w:noProof/>
            <w:kern w:val="2"/>
            <w:szCs w:val="24"/>
            <w:lang w:eastAsia="nl-BE"/>
            <w14:ligatures w14:val="standardContextual"/>
          </w:rPr>
          <w:tab/>
        </w:r>
        <w:r w:rsidR="008B16E9" w:rsidRPr="00AF4471">
          <w:rPr>
            <w:rStyle w:val="Hyperlink"/>
            <w:noProof/>
            <w:lang w:val="en-GB"/>
          </w:rPr>
          <w:t>Hoofdstuk 1: Inleiding</w:t>
        </w:r>
        <w:r w:rsidR="008B16E9">
          <w:rPr>
            <w:noProof/>
            <w:webHidden/>
          </w:rPr>
          <w:tab/>
        </w:r>
        <w:r w:rsidR="008B16E9">
          <w:rPr>
            <w:noProof/>
            <w:webHidden/>
          </w:rPr>
          <w:fldChar w:fldCharType="begin"/>
        </w:r>
        <w:r w:rsidR="008B16E9">
          <w:rPr>
            <w:noProof/>
            <w:webHidden/>
          </w:rPr>
          <w:instrText xml:space="preserve"> PAGEREF _Toc186125411 \h </w:instrText>
        </w:r>
        <w:r w:rsidR="008B16E9">
          <w:rPr>
            <w:noProof/>
            <w:webHidden/>
          </w:rPr>
        </w:r>
        <w:r w:rsidR="008B16E9">
          <w:rPr>
            <w:noProof/>
            <w:webHidden/>
          </w:rPr>
          <w:fldChar w:fldCharType="separate"/>
        </w:r>
        <w:r w:rsidR="008B16E9">
          <w:rPr>
            <w:noProof/>
            <w:webHidden/>
          </w:rPr>
          <w:t>2</w:t>
        </w:r>
        <w:r w:rsidR="008B16E9">
          <w:rPr>
            <w:noProof/>
            <w:webHidden/>
          </w:rPr>
          <w:fldChar w:fldCharType="end"/>
        </w:r>
      </w:hyperlink>
    </w:p>
    <w:p w14:paraId="180A1DE7" w14:textId="7AD39723" w:rsidR="008B16E9" w:rsidRDefault="008B16E9">
      <w:pPr>
        <w:pStyle w:val="Inhopg1"/>
        <w:rPr>
          <w:rFonts w:eastAsiaTheme="minorEastAsia"/>
          <w:b w:val="0"/>
          <w:noProof/>
          <w:kern w:val="2"/>
          <w:szCs w:val="24"/>
          <w:lang w:eastAsia="nl-BE"/>
          <w14:ligatures w14:val="standardContextual"/>
        </w:rPr>
      </w:pPr>
      <w:hyperlink w:anchor="_Toc186125412" w:history="1">
        <w:r w:rsidRPr="00AF4471">
          <w:rPr>
            <w:rStyle w:val="Hyperlink"/>
            <w:noProof/>
          </w:rPr>
          <w:t>2</w:t>
        </w:r>
        <w:r>
          <w:rPr>
            <w:rFonts w:eastAsiaTheme="minorEastAsia"/>
            <w:b w:val="0"/>
            <w:noProof/>
            <w:kern w:val="2"/>
            <w:szCs w:val="24"/>
            <w:lang w:eastAsia="nl-BE"/>
            <w14:ligatures w14:val="standardContextual"/>
          </w:rPr>
          <w:tab/>
        </w:r>
        <w:r w:rsidRPr="00AF4471">
          <w:rPr>
            <w:rStyle w:val="Hyperlink"/>
            <w:noProof/>
          </w:rPr>
          <w:t>Hoofdstuk 2: Functional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_Toc186125412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729F238" w14:textId="1417A4B9" w:rsidR="008B16E9" w:rsidRDefault="008B16E9">
      <w:pPr>
        <w:pStyle w:val="Inhopg1"/>
        <w:rPr>
          <w:rFonts w:eastAsiaTheme="minorEastAsia"/>
          <w:b w:val="0"/>
          <w:noProof/>
          <w:kern w:val="2"/>
          <w:szCs w:val="24"/>
          <w:lang w:eastAsia="nl-BE"/>
          <w14:ligatures w14:val="standardContextual"/>
        </w:rPr>
      </w:pPr>
      <w:hyperlink w:anchor="_Toc186125413" w:history="1">
        <w:r w:rsidRPr="00AF4471">
          <w:rPr>
            <w:rStyle w:val="Hyperlink"/>
            <w:noProof/>
          </w:rPr>
          <w:t>3</w:t>
        </w:r>
        <w:r>
          <w:rPr>
            <w:rFonts w:eastAsiaTheme="minorEastAsia"/>
            <w:b w:val="0"/>
            <w:noProof/>
            <w:kern w:val="2"/>
            <w:szCs w:val="24"/>
            <w:lang w:eastAsia="nl-BE"/>
            <w14:ligatures w14:val="standardContextual"/>
          </w:rPr>
          <w:tab/>
        </w:r>
        <w:r w:rsidRPr="00AF4471">
          <w:rPr>
            <w:rStyle w:val="Hyperlink"/>
            <w:noProof/>
          </w:rPr>
          <w:t>Hoofdstuk 3: Niet-Functionele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_Toc186125413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F3E3D3C" w14:textId="4E0ED996" w:rsidR="008B16E9" w:rsidRDefault="008B16E9">
      <w:pPr>
        <w:pStyle w:val="Inhopg1"/>
        <w:rPr>
          <w:rFonts w:eastAsiaTheme="minorEastAsia"/>
          <w:b w:val="0"/>
          <w:noProof/>
          <w:kern w:val="2"/>
          <w:szCs w:val="24"/>
          <w:lang w:eastAsia="nl-BE"/>
          <w14:ligatures w14:val="standardContextual"/>
        </w:rPr>
      </w:pPr>
      <w:hyperlink w:anchor="_Toc186125414" w:history="1">
        <w:r w:rsidRPr="00AF4471">
          <w:rPr>
            <w:rStyle w:val="Hyperlink"/>
            <w:noProof/>
          </w:rPr>
          <w:t>4</w:t>
        </w:r>
        <w:r>
          <w:rPr>
            <w:rFonts w:eastAsiaTheme="minorEastAsia"/>
            <w:b w:val="0"/>
            <w:noProof/>
            <w:kern w:val="2"/>
            <w:szCs w:val="24"/>
            <w:lang w:eastAsia="nl-BE"/>
            <w14:ligatures w14:val="standardContextual"/>
          </w:rPr>
          <w:tab/>
        </w:r>
        <w:r w:rsidRPr="00AF4471">
          <w:rPr>
            <w:rStyle w:val="Hyperlink"/>
            <w:noProof/>
          </w:rPr>
          <w:t>Hoofdstuk 4: Usability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_Toc186125414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1C02069" w14:textId="60BE3E20" w:rsidR="008B16E9" w:rsidRDefault="008B16E9">
      <w:pPr>
        <w:pStyle w:val="Inhopg1"/>
        <w:rPr>
          <w:rFonts w:eastAsiaTheme="minorEastAsia"/>
          <w:b w:val="0"/>
          <w:noProof/>
          <w:kern w:val="2"/>
          <w:szCs w:val="24"/>
          <w:lang w:eastAsia="nl-BE"/>
          <w14:ligatures w14:val="standardContextual"/>
        </w:rPr>
      </w:pPr>
      <w:hyperlink w:anchor="_Toc186125415" w:history="1">
        <w:r w:rsidRPr="00AF4471">
          <w:rPr>
            <w:rStyle w:val="Hyperlink"/>
            <w:noProof/>
          </w:rPr>
          <w:t>5</w:t>
        </w:r>
        <w:r>
          <w:rPr>
            <w:rFonts w:eastAsiaTheme="minorEastAsia"/>
            <w:b w:val="0"/>
            <w:noProof/>
            <w:kern w:val="2"/>
            <w:szCs w:val="24"/>
            <w:lang w:eastAsia="nl-BE"/>
            <w14:ligatures w14:val="standardContextual"/>
          </w:rPr>
          <w:tab/>
        </w:r>
        <w:r w:rsidRPr="00AF4471">
          <w:rPr>
            <w:rStyle w:val="Hyperlink"/>
            <w:noProof/>
          </w:rPr>
          <w:t>Hoofdstuk 5: Ontwikkelstrategieën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_Toc186125415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2A80821" w14:textId="4158A1D9" w:rsidR="008B16E9" w:rsidRDefault="008B16E9">
      <w:pPr>
        <w:pStyle w:val="Inhopg2"/>
        <w:rPr>
          <w:rFonts w:eastAsiaTheme="minorEastAsia"/>
          <w:noProof/>
          <w:kern w:val="2"/>
          <w:szCs w:val="24"/>
          <w:lang w:eastAsia="nl-BE"/>
          <w14:ligatures w14:val="standardContextual"/>
        </w:rPr>
      </w:pPr>
      <w:hyperlink w:anchor="_Toc186125416" w:history="1">
        <w:r w:rsidRPr="00AF4471">
          <w:rPr>
            <w:rStyle w:val="Hyperlink"/>
            <w:noProof/>
          </w:rPr>
          <w:t>5.1</w:t>
        </w:r>
        <w:r>
          <w:rPr>
            <w:rFonts w:eastAsiaTheme="minorEastAsia"/>
            <w:noProof/>
            <w:kern w:val="2"/>
            <w:szCs w:val="24"/>
            <w:lang w:eastAsia="nl-BE"/>
            <w14:ligatures w14:val="standardContextual"/>
          </w:rPr>
          <w:tab/>
        </w:r>
        <w:r w:rsidRPr="00AF4471">
          <w:rPr>
            <w:rStyle w:val="Hyperlink"/>
            <w:noProof/>
          </w:rPr>
          <w:t>Inleiding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_Toc186125416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34CA55E" w14:textId="3BB6D589" w:rsidR="008B16E9" w:rsidRDefault="008B16E9">
      <w:pPr>
        <w:pStyle w:val="Inhopg2"/>
        <w:rPr>
          <w:rFonts w:eastAsiaTheme="minorEastAsia"/>
          <w:noProof/>
          <w:kern w:val="2"/>
          <w:szCs w:val="24"/>
          <w:lang w:eastAsia="nl-BE"/>
          <w14:ligatures w14:val="standardContextual"/>
        </w:rPr>
      </w:pPr>
      <w:hyperlink w:anchor="_Toc186125417" w:history="1">
        <w:r w:rsidRPr="00AF4471">
          <w:rPr>
            <w:rStyle w:val="Hyperlink"/>
            <w:noProof/>
          </w:rPr>
          <w:t>5.2</w:t>
        </w:r>
        <w:r>
          <w:rPr>
            <w:rFonts w:eastAsiaTheme="minorEastAsia"/>
            <w:noProof/>
            <w:kern w:val="2"/>
            <w:szCs w:val="24"/>
            <w:lang w:eastAsia="nl-BE"/>
            <w14:ligatures w14:val="standardContextual"/>
          </w:rPr>
          <w:tab/>
        </w:r>
        <w:r w:rsidRPr="00AF4471">
          <w:rPr>
            <w:rStyle w:val="Hyperlink"/>
            <w:noProof/>
          </w:rPr>
          <w:t>Scrum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_Toc186125417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E70D6A6" w14:textId="43E345EA" w:rsidR="008B16E9" w:rsidRDefault="008B16E9">
      <w:pPr>
        <w:pStyle w:val="Inhopg2"/>
        <w:rPr>
          <w:rFonts w:eastAsiaTheme="minorEastAsia"/>
          <w:noProof/>
          <w:kern w:val="2"/>
          <w:szCs w:val="24"/>
          <w:lang w:eastAsia="nl-BE"/>
          <w14:ligatures w14:val="standardContextual"/>
        </w:rPr>
      </w:pPr>
      <w:hyperlink w:anchor="_Toc186125418" w:history="1">
        <w:r w:rsidRPr="00AF4471">
          <w:rPr>
            <w:rStyle w:val="Hyperlink"/>
            <w:noProof/>
            <w:lang w:val="en-GB"/>
          </w:rPr>
          <w:t>5.3</w:t>
        </w:r>
        <w:r>
          <w:rPr>
            <w:rFonts w:eastAsiaTheme="minorEastAsia"/>
            <w:noProof/>
            <w:kern w:val="2"/>
            <w:szCs w:val="24"/>
            <w:lang w:eastAsia="nl-BE"/>
            <w14:ligatures w14:val="standardContextual"/>
          </w:rPr>
          <w:tab/>
        </w:r>
        <w:r w:rsidRPr="00AF4471">
          <w:rPr>
            <w:rStyle w:val="Hyperlink"/>
            <w:noProof/>
            <w:lang w:val="en-GB"/>
          </w:rPr>
          <w:t>Kanban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_Toc186125418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9E76D6F" w14:textId="70EC02AF" w:rsidR="008B16E9" w:rsidRDefault="008B16E9">
      <w:pPr>
        <w:pStyle w:val="Inhopg1"/>
        <w:rPr>
          <w:rFonts w:eastAsiaTheme="minorEastAsia"/>
          <w:b w:val="0"/>
          <w:noProof/>
          <w:kern w:val="2"/>
          <w:szCs w:val="24"/>
          <w:lang w:eastAsia="nl-BE"/>
          <w14:ligatures w14:val="standardContextual"/>
        </w:rPr>
      </w:pPr>
      <w:hyperlink w:anchor="_Toc186125419" w:history="1">
        <w:r w:rsidRPr="00AF4471">
          <w:rPr>
            <w:rStyle w:val="Hyperlink"/>
            <w:noProof/>
          </w:rPr>
          <w:t>6</w:t>
        </w:r>
        <w:r>
          <w:rPr>
            <w:rFonts w:eastAsiaTheme="minorEastAsia"/>
            <w:b w:val="0"/>
            <w:noProof/>
            <w:kern w:val="2"/>
            <w:szCs w:val="24"/>
            <w:lang w:eastAsia="nl-BE"/>
            <w14:ligatures w14:val="standardContextual"/>
          </w:rPr>
          <w:tab/>
        </w:r>
        <w:r w:rsidRPr="00AF4471">
          <w:rPr>
            <w:rStyle w:val="Hyperlink"/>
            <w:noProof/>
          </w:rPr>
          <w:t>Sjabloon van een use case: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_Toc186125419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E5DE79C" w14:textId="6C3DC92F" w:rsidR="008B16E9" w:rsidRDefault="008B16E9">
      <w:pPr>
        <w:pStyle w:val="Inhopg2"/>
        <w:rPr>
          <w:rFonts w:eastAsiaTheme="minorEastAsia"/>
          <w:noProof/>
          <w:kern w:val="2"/>
          <w:szCs w:val="24"/>
          <w:lang w:eastAsia="nl-BE"/>
          <w14:ligatures w14:val="standardContextual"/>
        </w:rPr>
      </w:pPr>
      <w:hyperlink w:anchor="_Toc186125420" w:history="1">
        <w:r w:rsidRPr="00AF4471">
          <w:rPr>
            <w:rStyle w:val="Hyperlink"/>
            <w:noProof/>
          </w:rPr>
          <w:t>6.1</w:t>
        </w:r>
        <w:r>
          <w:rPr>
            <w:rFonts w:eastAsiaTheme="minorEastAsia"/>
            <w:noProof/>
            <w:kern w:val="2"/>
            <w:szCs w:val="24"/>
            <w:lang w:eastAsia="nl-BE"/>
            <w14:ligatures w14:val="standardContextual"/>
          </w:rPr>
          <w:tab/>
        </w:r>
        <w:r w:rsidRPr="00AF4471">
          <w:rPr>
            <w:rStyle w:val="Hyperlink"/>
            <w:noProof/>
          </w:rPr>
          <w:t>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_Toc186125420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38B0C8F" w14:textId="4329A1D5" w:rsidR="008B16E9" w:rsidRDefault="008B16E9">
      <w:pPr>
        <w:pStyle w:val="Inhopg2"/>
        <w:rPr>
          <w:rFonts w:eastAsiaTheme="minorEastAsia"/>
          <w:noProof/>
          <w:kern w:val="2"/>
          <w:szCs w:val="24"/>
          <w:lang w:eastAsia="nl-BE"/>
          <w14:ligatures w14:val="standardContextual"/>
        </w:rPr>
      </w:pPr>
      <w:hyperlink w:anchor="_Toc186125421" w:history="1">
        <w:r w:rsidRPr="00AF4471">
          <w:rPr>
            <w:rStyle w:val="Hyperlink"/>
            <w:noProof/>
          </w:rPr>
          <w:t>6.2</w:t>
        </w:r>
        <w:r>
          <w:rPr>
            <w:rFonts w:eastAsiaTheme="minorEastAsia"/>
            <w:noProof/>
            <w:kern w:val="2"/>
            <w:szCs w:val="24"/>
            <w:lang w:eastAsia="nl-BE"/>
            <w14:ligatures w14:val="standardContextual"/>
          </w:rPr>
          <w:tab/>
        </w:r>
        <w:r w:rsidRPr="00AF4471">
          <w:rPr>
            <w:rStyle w:val="Hyperlink"/>
            <w:noProof/>
          </w:rPr>
          <w:t>Niet-Functionele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_Toc186125421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86EA7D4" w14:textId="486DAF54" w:rsidR="0005717A" w:rsidRDefault="00C86A08" w:rsidP="002F1204">
      <w:pPr>
        <w:rPr>
          <w:lang w:val="en-GB"/>
        </w:rPr>
      </w:pPr>
      <w:r>
        <w:rPr>
          <w:lang w:val="en-GB"/>
        </w:rPr>
        <w:fldChar w:fldCharType="end"/>
      </w:r>
    </w:p>
    <w:p w14:paraId="1B3CFD2D" w14:textId="77777777" w:rsidR="00AC163F" w:rsidRDefault="00AC163F" w:rsidP="002F1204">
      <w:pPr>
        <w:rPr>
          <w:lang w:val="en-GB"/>
        </w:rPr>
      </w:pPr>
    </w:p>
    <w:p w14:paraId="330BCEA8" w14:textId="77777777" w:rsidR="00AC163F" w:rsidRDefault="00AC163F" w:rsidP="002F1204">
      <w:pPr>
        <w:rPr>
          <w:lang w:val="en-GB"/>
        </w:rPr>
        <w:sectPr w:rsidR="00AC163F" w:rsidSect="001D7C52">
          <w:footerReference w:type="default" r:id="rId9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6D8E7A7A" w14:textId="6562DD9E" w:rsidR="00AC163F" w:rsidRDefault="00DF5373" w:rsidP="001C135B">
      <w:pPr>
        <w:pStyle w:val="Kop1"/>
        <w:rPr>
          <w:lang w:val="en-GB"/>
        </w:rPr>
      </w:pPr>
      <w:bookmarkStart w:id="0" w:name="_Toc186125411"/>
      <w:proofErr w:type="spellStart"/>
      <w:r>
        <w:rPr>
          <w:lang w:val="en-GB"/>
        </w:rPr>
        <w:lastRenderedPageBreak/>
        <w:t>Hoofdstuk</w:t>
      </w:r>
      <w:proofErr w:type="spellEnd"/>
      <w:r>
        <w:rPr>
          <w:lang w:val="en-GB"/>
        </w:rPr>
        <w:t xml:space="preserve"> 1: </w:t>
      </w:r>
      <w:proofErr w:type="spellStart"/>
      <w:r>
        <w:rPr>
          <w:lang w:val="en-GB"/>
        </w:rPr>
        <w:t>Inleiding</w:t>
      </w:r>
      <w:bookmarkEnd w:id="0"/>
      <w:proofErr w:type="spellEnd"/>
    </w:p>
    <w:p w14:paraId="629FD29E" w14:textId="2B737B5E" w:rsidR="00DF5373" w:rsidRDefault="00DF5373" w:rsidP="001C135B">
      <w:pPr>
        <w:pStyle w:val="Geenafstand"/>
      </w:pPr>
      <w:r w:rsidRPr="00DF5373">
        <w:t>Hoe bouw je een s</w:t>
      </w:r>
      <w:r>
        <w:t>uccesvol ICT project?</w:t>
      </w:r>
    </w:p>
    <w:p w14:paraId="179425B9" w14:textId="23ED2A06" w:rsidR="00DF5373" w:rsidRDefault="001C135B" w:rsidP="001C135B">
      <w:pPr>
        <w:pStyle w:val="Lijstalinea"/>
        <w:numPr>
          <w:ilvl w:val="0"/>
          <w:numId w:val="113"/>
        </w:numPr>
      </w:pPr>
      <w:r>
        <w:t xml:space="preserve">Binnen tijd </w:t>
      </w:r>
    </w:p>
    <w:p w14:paraId="1B151EE4" w14:textId="4D034899" w:rsidR="001C135B" w:rsidRDefault="001C135B" w:rsidP="001C135B">
      <w:pPr>
        <w:pStyle w:val="Lijstalinea"/>
        <w:numPr>
          <w:ilvl w:val="0"/>
          <w:numId w:val="113"/>
        </w:numPr>
      </w:pPr>
      <w:r>
        <w:t>Binnen budget</w:t>
      </w:r>
    </w:p>
    <w:p w14:paraId="62E04E37" w14:textId="1E480BEE" w:rsidR="001C135B" w:rsidRPr="00DF5373" w:rsidRDefault="001C135B" w:rsidP="001C135B">
      <w:pPr>
        <w:pStyle w:val="Lijstalinea"/>
        <w:numPr>
          <w:ilvl w:val="0"/>
          <w:numId w:val="113"/>
        </w:numPr>
      </w:pPr>
      <w:r>
        <w:t>Binnen de juiste scope</w:t>
      </w:r>
    </w:p>
    <w:p w14:paraId="51E7BD6A" w14:textId="77777777" w:rsidR="00AC163F" w:rsidRPr="00DF5373" w:rsidRDefault="00AC163F" w:rsidP="002F1204"/>
    <w:p w14:paraId="2050C01E" w14:textId="5B762FC6" w:rsidR="00AC163F" w:rsidRDefault="00A4690A" w:rsidP="00A4690A">
      <w:pPr>
        <w:pStyle w:val="Geenafstand"/>
      </w:pPr>
      <w:proofErr w:type="spellStart"/>
      <w:r>
        <w:t>Functional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>:</w:t>
      </w:r>
    </w:p>
    <w:p w14:paraId="3DD872EE" w14:textId="4D2144AB" w:rsidR="00A4690A" w:rsidRDefault="00A4690A" w:rsidP="00C26A43">
      <w:pPr>
        <w:pStyle w:val="Lijstalinea"/>
        <w:numPr>
          <w:ilvl w:val="0"/>
          <w:numId w:val="115"/>
        </w:numPr>
      </w:pPr>
      <w:r>
        <w:t>Zitten in de scope</w:t>
      </w:r>
    </w:p>
    <w:p w14:paraId="31AD6174" w14:textId="79167025" w:rsidR="00C26A43" w:rsidRDefault="00C26A43" w:rsidP="00C26A43">
      <w:pPr>
        <w:pStyle w:val="Lijstalinea"/>
        <w:numPr>
          <w:ilvl w:val="0"/>
          <w:numId w:val="115"/>
        </w:numPr>
      </w:pPr>
      <w:r>
        <w:t xml:space="preserve">Wordt via </w:t>
      </w:r>
      <w:proofErr w:type="spellStart"/>
      <w:r>
        <w:t>use</w:t>
      </w:r>
      <w:proofErr w:type="spellEnd"/>
      <w:r>
        <w:t xml:space="preserve"> cases opgesteld</w:t>
      </w:r>
    </w:p>
    <w:p w14:paraId="1754FE31" w14:textId="77777777" w:rsidR="00A4690A" w:rsidRDefault="00A4690A" w:rsidP="002F1204"/>
    <w:p w14:paraId="009BA771" w14:textId="05565136" w:rsidR="00A4690A" w:rsidRPr="00DF5373" w:rsidRDefault="00A4690A" w:rsidP="00A4690A">
      <w:pPr>
        <w:pStyle w:val="Geenafstand"/>
      </w:pPr>
      <w:r>
        <w:t>Non-</w:t>
      </w:r>
      <w:proofErr w:type="spellStart"/>
      <w:r>
        <w:t>functional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>:</w:t>
      </w:r>
    </w:p>
    <w:p w14:paraId="40148330" w14:textId="209A7A2D" w:rsidR="00AC163F" w:rsidRDefault="00A4690A" w:rsidP="00C26A43">
      <w:pPr>
        <w:pStyle w:val="Lijstalinea"/>
        <w:numPr>
          <w:ilvl w:val="0"/>
          <w:numId w:val="114"/>
        </w:numPr>
      </w:pPr>
      <w:r>
        <w:t>Zijn de scope</w:t>
      </w:r>
    </w:p>
    <w:p w14:paraId="77571D64" w14:textId="3BCBEB6E" w:rsidR="00C26A43" w:rsidRDefault="00C26A43" w:rsidP="00C26A43">
      <w:pPr>
        <w:pStyle w:val="Lijstalinea"/>
        <w:numPr>
          <w:ilvl w:val="0"/>
          <w:numId w:val="114"/>
        </w:numPr>
      </w:pPr>
      <w:r>
        <w:t>Wordt via SMART opgesteld:</w:t>
      </w:r>
    </w:p>
    <w:p w14:paraId="602E7579" w14:textId="62C82C51" w:rsidR="00C26A43" w:rsidRDefault="00C26A43" w:rsidP="00C26A43">
      <w:pPr>
        <w:pStyle w:val="Lijstalinea"/>
        <w:numPr>
          <w:ilvl w:val="1"/>
          <w:numId w:val="114"/>
        </w:numPr>
      </w:pPr>
      <w:r>
        <w:t>Specifiek</w:t>
      </w:r>
    </w:p>
    <w:p w14:paraId="54F7D085" w14:textId="4AFDC013" w:rsidR="00C26A43" w:rsidRDefault="00C26A43" w:rsidP="00C26A43">
      <w:pPr>
        <w:pStyle w:val="Lijstalinea"/>
        <w:numPr>
          <w:ilvl w:val="1"/>
          <w:numId w:val="114"/>
        </w:numPr>
      </w:pPr>
      <w:r>
        <w:t>Meetbaar</w:t>
      </w:r>
    </w:p>
    <w:p w14:paraId="3E69BBFF" w14:textId="5C7592B3" w:rsidR="00C26A43" w:rsidRDefault="00C26A43" w:rsidP="00C26A43">
      <w:pPr>
        <w:pStyle w:val="Lijstalinea"/>
        <w:numPr>
          <w:ilvl w:val="1"/>
          <w:numId w:val="114"/>
        </w:numPr>
      </w:pPr>
      <w:r>
        <w:t>Acceptabel</w:t>
      </w:r>
    </w:p>
    <w:p w14:paraId="7D888398" w14:textId="18398AE1" w:rsidR="00C26A43" w:rsidRDefault="00C26A43" w:rsidP="00C26A43">
      <w:pPr>
        <w:pStyle w:val="Lijstalinea"/>
        <w:numPr>
          <w:ilvl w:val="1"/>
          <w:numId w:val="114"/>
        </w:numPr>
      </w:pPr>
      <w:r>
        <w:t>Realistisch</w:t>
      </w:r>
    </w:p>
    <w:p w14:paraId="57616BF1" w14:textId="76E7DF41" w:rsidR="00C26A43" w:rsidRPr="00DF5373" w:rsidRDefault="00C26A43" w:rsidP="00C26A43">
      <w:pPr>
        <w:pStyle w:val="Lijstalinea"/>
        <w:numPr>
          <w:ilvl w:val="1"/>
          <w:numId w:val="114"/>
        </w:numPr>
      </w:pPr>
      <w:r>
        <w:t>Tijdsgebonden</w:t>
      </w:r>
    </w:p>
    <w:p w14:paraId="1AFEC48C" w14:textId="77777777" w:rsidR="00AC163F" w:rsidRPr="00DF5373" w:rsidRDefault="00AC163F" w:rsidP="002F1204"/>
    <w:p w14:paraId="7DC5ADCE" w14:textId="77777777" w:rsidR="00AC163F" w:rsidRPr="00DF5373" w:rsidRDefault="00AC163F" w:rsidP="002F1204"/>
    <w:p w14:paraId="3E150B43" w14:textId="77777777" w:rsidR="00AC163F" w:rsidRPr="00DF5373" w:rsidRDefault="00AC163F" w:rsidP="002F1204"/>
    <w:p w14:paraId="56AFF88F" w14:textId="77777777" w:rsidR="00AC163F" w:rsidRPr="00DF5373" w:rsidRDefault="00AC163F" w:rsidP="002F1204"/>
    <w:p w14:paraId="13670C26" w14:textId="77777777" w:rsidR="00AC163F" w:rsidRPr="00DF5373" w:rsidRDefault="00AC163F" w:rsidP="002F1204"/>
    <w:p w14:paraId="6EB12286" w14:textId="77777777" w:rsidR="00AC163F" w:rsidRPr="00DF5373" w:rsidRDefault="00AC163F" w:rsidP="002F1204"/>
    <w:p w14:paraId="6C9DA2BE" w14:textId="77777777" w:rsidR="00AC163F" w:rsidRPr="00DF5373" w:rsidRDefault="00AC163F" w:rsidP="002F1204"/>
    <w:p w14:paraId="2521E4EC" w14:textId="77777777" w:rsidR="00AC163F" w:rsidRPr="00DF5373" w:rsidRDefault="00AC163F" w:rsidP="002F1204"/>
    <w:p w14:paraId="6BA16501" w14:textId="77777777" w:rsidR="00AC163F" w:rsidRPr="00DF5373" w:rsidRDefault="00AC163F" w:rsidP="002F1204"/>
    <w:p w14:paraId="6549F944" w14:textId="77777777" w:rsidR="00AC163F" w:rsidRPr="00DF5373" w:rsidRDefault="00AC163F" w:rsidP="002F1204"/>
    <w:p w14:paraId="4E9CE757" w14:textId="77777777" w:rsidR="00AC163F" w:rsidRPr="00DF5373" w:rsidRDefault="00AC163F" w:rsidP="002F1204"/>
    <w:p w14:paraId="35BCC886" w14:textId="77777777" w:rsidR="00AC163F" w:rsidRPr="00DF5373" w:rsidRDefault="00AC163F" w:rsidP="002F1204"/>
    <w:p w14:paraId="21C803F0" w14:textId="77777777" w:rsidR="00AC163F" w:rsidRPr="00DF5373" w:rsidRDefault="00AC163F" w:rsidP="002F1204"/>
    <w:p w14:paraId="27A9AADF" w14:textId="77777777" w:rsidR="00AC163F" w:rsidRPr="00DF5373" w:rsidRDefault="00AC163F" w:rsidP="002F1204"/>
    <w:p w14:paraId="14F7F471" w14:textId="77777777" w:rsidR="00AC163F" w:rsidRPr="00DF5373" w:rsidRDefault="00AC163F" w:rsidP="002F1204"/>
    <w:p w14:paraId="6C677EDA" w14:textId="77777777" w:rsidR="00AC163F" w:rsidRPr="00DF5373" w:rsidRDefault="00AC163F" w:rsidP="002F1204"/>
    <w:p w14:paraId="46100DD3" w14:textId="77777777" w:rsidR="00AC163F" w:rsidRPr="00DF5373" w:rsidRDefault="00AC163F" w:rsidP="002F1204"/>
    <w:p w14:paraId="77490892" w14:textId="77777777" w:rsidR="00C1416F" w:rsidRPr="00DF5373" w:rsidRDefault="00C1416F" w:rsidP="00C1416F">
      <w:pPr>
        <w:pStyle w:val="Kop1"/>
      </w:pPr>
      <w:bookmarkStart w:id="1" w:name="_Toc186125412"/>
      <w:r>
        <w:lastRenderedPageBreak/>
        <w:t xml:space="preserve">Hoofdstuk 2: </w:t>
      </w:r>
      <w:proofErr w:type="spellStart"/>
      <w:r w:rsidRPr="00C1416F">
        <w:t>Functional</w:t>
      </w:r>
      <w:proofErr w:type="spellEnd"/>
      <w:r w:rsidRPr="00C1416F">
        <w:t xml:space="preserve"> </w:t>
      </w:r>
      <w:proofErr w:type="spellStart"/>
      <w:r w:rsidRPr="00C1416F">
        <w:t>Requirements</w:t>
      </w:r>
      <w:bookmarkEnd w:id="1"/>
      <w:proofErr w:type="spellEnd"/>
    </w:p>
    <w:p w14:paraId="7984B92D" w14:textId="671EE215" w:rsidR="00AC163F" w:rsidRPr="00DF5373" w:rsidRDefault="00905C1F" w:rsidP="00905C1F">
      <w:pPr>
        <w:pStyle w:val="Geenafstand"/>
      </w:pPr>
      <w:r w:rsidRPr="00905C1F">
        <w:t xml:space="preserve">Functionele </w:t>
      </w:r>
      <w:proofErr w:type="spellStart"/>
      <w:r w:rsidRPr="00905C1F">
        <w:t>Requirements</w:t>
      </w:r>
      <w:proofErr w:type="spellEnd"/>
      <w:r>
        <w:t>:</w:t>
      </w:r>
    </w:p>
    <w:p w14:paraId="752B4CD7" w14:textId="77777777" w:rsidR="00905C1F" w:rsidRDefault="00905C1F" w:rsidP="00905C1F">
      <w:pPr>
        <w:pStyle w:val="Lijstalinea"/>
        <w:numPr>
          <w:ilvl w:val="0"/>
          <w:numId w:val="116"/>
        </w:numPr>
      </w:pPr>
      <w:r w:rsidRPr="00905C1F">
        <w:t xml:space="preserve">Het vastleggen en éénduidig definiëren van de functionaliteit (taak van de functioneel ontwerper) </w:t>
      </w:r>
    </w:p>
    <w:p w14:paraId="6FD5A2A7" w14:textId="72A5F2B4" w:rsidR="00932176" w:rsidRDefault="00932176" w:rsidP="00932176">
      <w:pPr>
        <w:pStyle w:val="Lijstalinea"/>
        <w:numPr>
          <w:ilvl w:val="1"/>
          <w:numId w:val="116"/>
        </w:numPr>
      </w:pPr>
      <w:r>
        <w:t>Het maakt niet per se uit hoe je schema er uit ziet, zolang het gehele plaatje maar klopt</w:t>
      </w:r>
    </w:p>
    <w:p w14:paraId="4D5A6DD0" w14:textId="762B460D" w:rsidR="00AC163F" w:rsidRPr="00DF5373" w:rsidRDefault="00905C1F" w:rsidP="00905C1F">
      <w:pPr>
        <w:pStyle w:val="Lijstalinea"/>
        <w:numPr>
          <w:ilvl w:val="0"/>
          <w:numId w:val="116"/>
        </w:numPr>
      </w:pPr>
      <w:r w:rsidRPr="00905C1F">
        <w:t xml:space="preserve">Volgens “best </w:t>
      </w:r>
      <w:proofErr w:type="spellStart"/>
      <w:r w:rsidRPr="00905C1F">
        <w:t>practices</w:t>
      </w:r>
      <w:proofErr w:type="spellEnd"/>
      <w:r w:rsidRPr="00905C1F">
        <w:t>” en/of gestructureerde methoden</w:t>
      </w:r>
    </w:p>
    <w:p w14:paraId="54BDE22D" w14:textId="77777777" w:rsidR="00AC163F" w:rsidRPr="00DF5373" w:rsidRDefault="00AC163F" w:rsidP="002F1204"/>
    <w:p w14:paraId="3028B351" w14:textId="7F7DC7FA" w:rsidR="00AC163F" w:rsidRDefault="00B74EF1" w:rsidP="00971C39">
      <w:pPr>
        <w:pStyle w:val="Geenafstand"/>
      </w:pPr>
      <w:r w:rsidRPr="00B74EF1">
        <w:rPr>
          <w:noProof/>
        </w:rPr>
        <w:drawing>
          <wp:anchor distT="0" distB="0" distL="114300" distR="114300" simplePos="0" relativeHeight="251658240" behindDoc="1" locked="0" layoutInCell="1" allowOverlap="1" wp14:anchorId="6F73B889" wp14:editId="176DC7B9">
            <wp:simplePos x="0" y="0"/>
            <wp:positionH relativeFrom="margin">
              <wp:align>right</wp:align>
            </wp:positionH>
            <wp:positionV relativeFrom="paragraph">
              <wp:posOffset>7832</wp:posOffset>
            </wp:positionV>
            <wp:extent cx="2506133" cy="1482657"/>
            <wp:effectExtent l="0" t="0" r="8890" b="3810"/>
            <wp:wrapTight wrapText="bothSides">
              <wp:wrapPolygon edited="0">
                <wp:start x="0" y="0"/>
                <wp:lineTo x="0" y="21378"/>
                <wp:lineTo x="21512" y="21378"/>
                <wp:lineTo x="21512" y="0"/>
                <wp:lineTo x="0" y="0"/>
              </wp:wrapPolygon>
            </wp:wrapTight>
            <wp:docPr id="1608847510" name="Afbeelding 1" descr="Afbeelding met schermopname, diagram, lijn, Perce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47510" name="Afbeelding 1" descr="Afbeelding met schermopname, diagram, lijn, Perceel&#10;&#10;Automatisch gegenereerde beschrijvi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133" cy="1482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32176" w:rsidRPr="00932176">
        <w:t>Use</w:t>
      </w:r>
      <w:proofErr w:type="spellEnd"/>
      <w:r w:rsidR="00932176" w:rsidRPr="00932176">
        <w:t xml:space="preserve"> Case Diagram</w:t>
      </w:r>
      <w:r w:rsidR="00932176">
        <w:t>:</w:t>
      </w:r>
    </w:p>
    <w:p w14:paraId="5DDC8E11" w14:textId="77777777" w:rsidR="00971C39" w:rsidRDefault="00971C39" w:rsidP="00971C39">
      <w:pPr>
        <w:pStyle w:val="Lijstalinea"/>
        <w:numPr>
          <w:ilvl w:val="0"/>
          <w:numId w:val="117"/>
        </w:numPr>
      </w:pPr>
      <w:r w:rsidRPr="00971C39">
        <w:t xml:space="preserve">Verzameling alle FR </w:t>
      </w:r>
    </w:p>
    <w:p w14:paraId="70EE1B11" w14:textId="1347D631" w:rsidR="00971C39" w:rsidRDefault="00AC5359" w:rsidP="00971C39">
      <w:pPr>
        <w:pStyle w:val="Lijstalinea"/>
        <w:numPr>
          <w:ilvl w:val="1"/>
          <w:numId w:val="117"/>
        </w:numPr>
      </w:pPr>
      <w:r>
        <w:t>:</w:t>
      </w:r>
    </w:p>
    <w:p w14:paraId="09ADC260" w14:textId="132495D6" w:rsidR="00971C39" w:rsidRDefault="00971C39" w:rsidP="00971C39">
      <w:pPr>
        <w:pStyle w:val="Lijstalinea"/>
        <w:numPr>
          <w:ilvl w:val="0"/>
          <w:numId w:val="117"/>
        </w:numPr>
      </w:pPr>
      <w:r w:rsidRPr="00971C39">
        <w:t xml:space="preserve">Overzicht alle rollen </w:t>
      </w:r>
    </w:p>
    <w:p w14:paraId="27826E4D" w14:textId="6A718EF5" w:rsidR="00971C39" w:rsidRDefault="00971C39" w:rsidP="00971C39">
      <w:pPr>
        <w:pStyle w:val="Lijstalinea"/>
        <w:numPr>
          <w:ilvl w:val="1"/>
          <w:numId w:val="117"/>
        </w:numPr>
      </w:pPr>
      <w:r>
        <w:t xml:space="preserve">Bollen zijn de </w:t>
      </w:r>
      <w:proofErr w:type="spellStart"/>
      <w:r>
        <w:t>Use</w:t>
      </w:r>
      <w:proofErr w:type="spellEnd"/>
      <w:r>
        <w:t xml:space="preserve"> Cases</w:t>
      </w:r>
    </w:p>
    <w:p w14:paraId="75D27240" w14:textId="30B8DCE1" w:rsidR="00932176" w:rsidRDefault="00971C39" w:rsidP="00971C39">
      <w:pPr>
        <w:pStyle w:val="Lijstalinea"/>
        <w:numPr>
          <w:ilvl w:val="0"/>
          <w:numId w:val="117"/>
        </w:numPr>
      </w:pPr>
      <w:r w:rsidRPr="00971C39">
        <w:t xml:space="preserve">Overzicht alle </w:t>
      </w:r>
      <w:proofErr w:type="spellStart"/>
      <w:r w:rsidR="008B16E9" w:rsidRPr="00971C39">
        <w:t>frs</w:t>
      </w:r>
      <w:proofErr w:type="spellEnd"/>
    </w:p>
    <w:p w14:paraId="2D9FEBE0" w14:textId="33C1500A" w:rsidR="00971C39" w:rsidRPr="00DF5373" w:rsidRDefault="00971C39" w:rsidP="00971C39">
      <w:pPr>
        <w:pStyle w:val="Lijstalinea"/>
        <w:numPr>
          <w:ilvl w:val="1"/>
          <w:numId w:val="117"/>
        </w:numPr>
      </w:pPr>
      <w:r>
        <w:t>Actoren zijn de rollen</w:t>
      </w:r>
    </w:p>
    <w:p w14:paraId="12A92CCF" w14:textId="461E6649" w:rsidR="00AC163F" w:rsidRPr="00DF5373" w:rsidRDefault="00AC163F" w:rsidP="002F1204"/>
    <w:p w14:paraId="22A57E89" w14:textId="71AE47FF" w:rsidR="000D6BCC" w:rsidRDefault="000D6BCC" w:rsidP="000D6BCC">
      <w:pPr>
        <w:pStyle w:val="Geenafstand"/>
      </w:pPr>
      <w:proofErr w:type="spellStart"/>
      <w:r w:rsidRPr="000D6BCC">
        <w:t>Use</w:t>
      </w:r>
      <w:proofErr w:type="spellEnd"/>
      <w:r w:rsidRPr="000D6BCC">
        <w:t xml:space="preserve"> Case Diagram - </w:t>
      </w:r>
      <w:proofErr w:type="spellStart"/>
      <w:r w:rsidRPr="000D6BCC">
        <w:t>Include</w:t>
      </w:r>
      <w:proofErr w:type="spellEnd"/>
    </w:p>
    <w:p w14:paraId="0F835145" w14:textId="4303329C" w:rsidR="00B74EF1" w:rsidRDefault="00AC5359" w:rsidP="002F1204">
      <w:r w:rsidRPr="00AC5359">
        <w:rPr>
          <w:noProof/>
        </w:rPr>
        <w:drawing>
          <wp:anchor distT="0" distB="0" distL="114300" distR="114300" simplePos="0" relativeHeight="251659264" behindDoc="1" locked="0" layoutInCell="1" allowOverlap="1" wp14:anchorId="09B06B17" wp14:editId="45B97A68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3462866" cy="605118"/>
            <wp:effectExtent l="0" t="0" r="4445" b="5080"/>
            <wp:wrapTight wrapText="bothSides">
              <wp:wrapPolygon edited="0">
                <wp:start x="0" y="0"/>
                <wp:lineTo x="0" y="21101"/>
                <wp:lineTo x="21509" y="21101"/>
                <wp:lineTo x="21509" y="0"/>
                <wp:lineTo x="0" y="0"/>
              </wp:wrapPolygon>
            </wp:wrapTight>
            <wp:docPr id="953958025" name="Afbeelding 1" descr="Afbeelding met cirkel, diagram, Lettertype,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58025" name="Afbeelding 1" descr="Afbeelding met cirkel, diagram, Lettertype, tekst&#10;&#10;Automatisch gegenereerde beschrijvi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866" cy="605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4EF1" w:rsidRPr="000D6BCC">
        <w:t>Wanneer</w:t>
      </w:r>
      <w:r w:rsidR="000D6BCC" w:rsidRPr="000D6BCC">
        <w:t xml:space="preserve"> </w:t>
      </w:r>
      <w:proofErr w:type="spellStart"/>
      <w:r w:rsidR="000D6BCC" w:rsidRPr="000D6BCC">
        <w:t>Use</w:t>
      </w:r>
      <w:proofErr w:type="spellEnd"/>
      <w:r w:rsidR="000D6BCC" w:rsidRPr="000D6BCC">
        <w:t xml:space="preserve"> Case A wordt uitgevo</w:t>
      </w:r>
      <w:r w:rsidR="000D6BCC">
        <w:t xml:space="preserve">erd wordt </w:t>
      </w:r>
      <w:proofErr w:type="spellStart"/>
      <w:r w:rsidR="000D6BCC">
        <w:t>Use</w:t>
      </w:r>
      <w:proofErr w:type="spellEnd"/>
      <w:r w:rsidR="000D6BCC">
        <w:t xml:space="preserve"> Case B </w:t>
      </w:r>
      <w:r w:rsidR="000D6BCC" w:rsidRPr="00A0433F">
        <w:rPr>
          <w:b/>
          <w:bCs/>
        </w:rPr>
        <w:t>automatisch</w:t>
      </w:r>
      <w:r w:rsidR="000D6BCC">
        <w:t xml:space="preserve"> </w:t>
      </w:r>
      <w:r w:rsidR="000D6BCC" w:rsidRPr="00A0433F">
        <w:rPr>
          <w:b/>
          <w:bCs/>
        </w:rPr>
        <w:t>ook uitgevoerd</w:t>
      </w:r>
    </w:p>
    <w:p w14:paraId="6C95DC42" w14:textId="184C3917" w:rsidR="00E251EF" w:rsidRDefault="00E251EF" w:rsidP="002F1204">
      <w:r w:rsidRPr="00E251EF">
        <w:rPr>
          <w:noProof/>
        </w:rPr>
        <w:drawing>
          <wp:anchor distT="0" distB="0" distL="114300" distR="114300" simplePos="0" relativeHeight="251660288" behindDoc="1" locked="0" layoutInCell="1" allowOverlap="1" wp14:anchorId="69DE611C" wp14:editId="500B3F21">
            <wp:simplePos x="0" y="0"/>
            <wp:positionH relativeFrom="margin">
              <wp:posOffset>709295</wp:posOffset>
            </wp:positionH>
            <wp:positionV relativeFrom="paragraph">
              <wp:posOffset>15875</wp:posOffset>
            </wp:positionV>
            <wp:extent cx="2083435" cy="444500"/>
            <wp:effectExtent l="0" t="0" r="0" b="0"/>
            <wp:wrapTight wrapText="bothSides">
              <wp:wrapPolygon edited="0">
                <wp:start x="0" y="0"/>
                <wp:lineTo x="0" y="20366"/>
                <wp:lineTo x="21330" y="20366"/>
                <wp:lineTo x="21330" y="0"/>
                <wp:lineTo x="0" y="0"/>
              </wp:wrapPolygon>
            </wp:wrapTight>
            <wp:docPr id="290885759" name="Afbeelding 1" descr="Afbeelding met cirkel, Lettertype, symbool, w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85759" name="Afbeelding 1" descr="Afbeelding met cirkel, Lettertype, symbool, wit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43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896687" w14:textId="21CB81F3" w:rsidR="00E251EF" w:rsidRPr="000D6BCC" w:rsidRDefault="00E251EF" w:rsidP="002F1204"/>
    <w:p w14:paraId="67B2EEC6" w14:textId="5C33B874" w:rsidR="00AC163F" w:rsidRPr="000D6BCC" w:rsidRDefault="00AC163F" w:rsidP="002F1204"/>
    <w:p w14:paraId="63E61FB3" w14:textId="47A8C301" w:rsidR="00AC163F" w:rsidRPr="000D6BCC" w:rsidRDefault="00A0433F" w:rsidP="00E251EF">
      <w:pPr>
        <w:pStyle w:val="Geenafstand"/>
      </w:pPr>
      <w:r w:rsidRPr="00A0433F">
        <w:rPr>
          <w:noProof/>
        </w:rPr>
        <w:drawing>
          <wp:anchor distT="0" distB="0" distL="114300" distR="114300" simplePos="0" relativeHeight="251661312" behindDoc="1" locked="0" layoutInCell="1" allowOverlap="1" wp14:anchorId="09DBD51B" wp14:editId="40063991">
            <wp:simplePos x="0" y="0"/>
            <wp:positionH relativeFrom="margin">
              <wp:posOffset>3766820</wp:posOffset>
            </wp:positionH>
            <wp:positionV relativeFrom="paragraph">
              <wp:posOffset>12065</wp:posOffset>
            </wp:positionV>
            <wp:extent cx="2347595" cy="606425"/>
            <wp:effectExtent l="0" t="0" r="0" b="3175"/>
            <wp:wrapTight wrapText="bothSides">
              <wp:wrapPolygon edited="0">
                <wp:start x="0" y="0"/>
                <wp:lineTo x="0" y="21035"/>
                <wp:lineTo x="21384" y="21035"/>
                <wp:lineTo x="21384" y="0"/>
                <wp:lineTo x="0" y="0"/>
              </wp:wrapPolygon>
            </wp:wrapTight>
            <wp:docPr id="82351714" name="Afbeelding 1" descr="Afbeelding met cirkel, Lettertype, symbool, w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1714" name="Afbeelding 1" descr="Afbeelding met cirkel, Lettertype, symbool, wit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C5359" w:rsidRPr="00AC5359">
        <w:t>Use</w:t>
      </w:r>
      <w:proofErr w:type="spellEnd"/>
      <w:r w:rsidR="00AC5359" w:rsidRPr="00AC5359">
        <w:t xml:space="preserve"> Case Diagram - </w:t>
      </w:r>
      <w:proofErr w:type="spellStart"/>
      <w:r w:rsidR="00AC5359" w:rsidRPr="00AC5359">
        <w:t>Extends</w:t>
      </w:r>
      <w:proofErr w:type="spellEnd"/>
    </w:p>
    <w:p w14:paraId="093E4280" w14:textId="7C393BD1" w:rsidR="00AC5359" w:rsidRDefault="00AC5359" w:rsidP="00A0433F">
      <w:pPr>
        <w:pStyle w:val="Lijstalinea"/>
        <w:numPr>
          <w:ilvl w:val="0"/>
          <w:numId w:val="118"/>
        </w:numPr>
      </w:pPr>
      <w:r w:rsidRPr="000D6BCC">
        <w:t xml:space="preserve">Wanneer </w:t>
      </w:r>
      <w:proofErr w:type="spellStart"/>
      <w:r w:rsidRPr="000D6BCC">
        <w:t>Use</w:t>
      </w:r>
      <w:proofErr w:type="spellEnd"/>
      <w:r w:rsidRPr="000D6BCC">
        <w:t xml:space="preserve"> Case A wordt uitgevo</w:t>
      </w:r>
      <w:r>
        <w:t xml:space="preserve">erd wordt </w:t>
      </w:r>
      <w:proofErr w:type="spellStart"/>
      <w:r>
        <w:t>Use</w:t>
      </w:r>
      <w:proofErr w:type="spellEnd"/>
      <w:r>
        <w:t xml:space="preserve"> Case B </w:t>
      </w:r>
      <w:r w:rsidRPr="00A0433F">
        <w:rPr>
          <w:b/>
          <w:bCs/>
        </w:rPr>
        <w:t>niet altijd uitgevoerd</w:t>
      </w:r>
    </w:p>
    <w:p w14:paraId="7B7DCBAF" w14:textId="02503F87" w:rsidR="00A0433F" w:rsidRPr="000D6BCC" w:rsidRDefault="00A0433F" w:rsidP="00A0433F">
      <w:pPr>
        <w:pStyle w:val="Lijstalinea"/>
        <w:numPr>
          <w:ilvl w:val="0"/>
          <w:numId w:val="118"/>
        </w:numPr>
      </w:pPr>
      <w:r>
        <w:t xml:space="preserve">Iemand die bv niet weet hoe hij moet inloggen kan hij </w:t>
      </w:r>
      <w:proofErr w:type="spellStart"/>
      <w:r>
        <w:t>Use</w:t>
      </w:r>
      <w:proofErr w:type="spellEnd"/>
      <w:r>
        <w:t xml:space="preserve"> Case B gebruiken als hulp</w:t>
      </w:r>
    </w:p>
    <w:p w14:paraId="57D43EA0" w14:textId="3DCC7AD5" w:rsidR="00C1416F" w:rsidRDefault="00C1416F" w:rsidP="002F1204"/>
    <w:p w14:paraId="16622FD1" w14:textId="51C8A214" w:rsidR="00BA4A9A" w:rsidRPr="000D6BCC" w:rsidRDefault="00811538" w:rsidP="00811538">
      <w:pPr>
        <w:pStyle w:val="Geenafstand"/>
      </w:pPr>
      <w:r>
        <w:t xml:space="preserve">Regels bij </w:t>
      </w:r>
      <w:proofErr w:type="spellStart"/>
      <w:r>
        <w:t>Use</w:t>
      </w:r>
      <w:proofErr w:type="spellEnd"/>
      <w:r>
        <w:t xml:space="preserve"> Cases: </w:t>
      </w:r>
    </w:p>
    <w:p w14:paraId="14D4F49A" w14:textId="1CBF7FB9" w:rsidR="00CF3A7E" w:rsidRPr="00CF3A7E" w:rsidRDefault="0099315A" w:rsidP="00CF3A7E">
      <w:pPr>
        <w:pStyle w:val="Lijstalinea"/>
        <w:numPr>
          <w:ilvl w:val="0"/>
          <w:numId w:val="119"/>
        </w:numPr>
        <w:rPr>
          <w:lang w:val="en-GB"/>
        </w:rPr>
      </w:pPr>
      <w:r w:rsidRPr="00CF3A7E">
        <w:rPr>
          <w:lang w:val="en-GB"/>
        </w:rPr>
        <w:t>Your use case is not my use case</w:t>
      </w:r>
    </w:p>
    <w:p w14:paraId="74D1FDF9" w14:textId="2EC7E98E" w:rsidR="00CF3A7E" w:rsidRDefault="0099315A" w:rsidP="00CF3A7E">
      <w:pPr>
        <w:pStyle w:val="Lijstalinea"/>
        <w:numPr>
          <w:ilvl w:val="0"/>
          <w:numId w:val="119"/>
        </w:numPr>
        <w:rPr>
          <w:lang w:val="en-GB"/>
        </w:rPr>
      </w:pPr>
      <w:r w:rsidRPr="00CF3A7E">
        <w:rPr>
          <w:lang w:val="en-GB"/>
        </w:rPr>
        <w:t>Manage your energy</w:t>
      </w:r>
    </w:p>
    <w:p w14:paraId="6BD81C5B" w14:textId="7715E941" w:rsidR="0062071B" w:rsidRDefault="0062071B" w:rsidP="0062071B">
      <w:pPr>
        <w:pStyle w:val="Lijstalinea"/>
        <w:numPr>
          <w:ilvl w:val="1"/>
          <w:numId w:val="119"/>
        </w:numPr>
      </w:pPr>
      <w:r w:rsidRPr="008E0009">
        <w:t xml:space="preserve">Schrijf niet je </w:t>
      </w:r>
      <w:proofErr w:type="spellStart"/>
      <w:r w:rsidRPr="008E0009">
        <w:t>use</w:t>
      </w:r>
      <w:proofErr w:type="spellEnd"/>
      <w:r w:rsidRPr="008E0009">
        <w:t xml:space="preserve"> </w:t>
      </w:r>
      <w:r w:rsidR="008E0009">
        <w:t>case in 1 keer</w:t>
      </w:r>
    </w:p>
    <w:p w14:paraId="54C753EA" w14:textId="13AD59C1" w:rsidR="008E0009" w:rsidRPr="008E0009" w:rsidRDefault="00EE605B" w:rsidP="0062071B">
      <w:pPr>
        <w:pStyle w:val="Lijstalinea"/>
        <w:numPr>
          <w:ilvl w:val="1"/>
          <w:numId w:val="119"/>
        </w:numPr>
      </w:pPr>
      <w:r>
        <w:t xml:space="preserve">De belangrijkste dingen eerst (later de inhoud/stappen van de </w:t>
      </w:r>
      <w:proofErr w:type="spellStart"/>
      <w:r>
        <w:t>use</w:t>
      </w:r>
      <w:proofErr w:type="spellEnd"/>
      <w:r w:rsidR="00BA4A9A">
        <w:t xml:space="preserve"> case)</w:t>
      </w:r>
    </w:p>
    <w:p w14:paraId="61EA33DF" w14:textId="4A61274A" w:rsidR="00CF3A7E" w:rsidRPr="00CF3A7E" w:rsidRDefault="0099315A" w:rsidP="00CF3A7E">
      <w:pPr>
        <w:pStyle w:val="Lijstalinea"/>
        <w:numPr>
          <w:ilvl w:val="0"/>
          <w:numId w:val="119"/>
        </w:numPr>
        <w:rPr>
          <w:lang w:val="en-GB"/>
        </w:rPr>
      </w:pPr>
      <w:r w:rsidRPr="00CF3A7E">
        <w:rPr>
          <w:lang w:val="en-GB"/>
        </w:rPr>
        <w:t>K</w:t>
      </w:r>
      <w:r>
        <w:rPr>
          <w:lang w:val="en-GB"/>
        </w:rPr>
        <w:t xml:space="preserve">eep It </w:t>
      </w:r>
      <w:r w:rsidR="00BA4A9A">
        <w:rPr>
          <w:lang w:val="en-GB"/>
        </w:rPr>
        <w:t>Simple</w:t>
      </w:r>
    </w:p>
    <w:p w14:paraId="5815ACFD" w14:textId="26F0EF74" w:rsidR="00C1416F" w:rsidRDefault="0099315A" w:rsidP="00CF3A7E">
      <w:pPr>
        <w:pStyle w:val="Lijstalinea"/>
        <w:numPr>
          <w:ilvl w:val="0"/>
          <w:numId w:val="119"/>
        </w:numPr>
        <w:rPr>
          <w:lang w:val="en-GB"/>
        </w:rPr>
      </w:pPr>
      <w:proofErr w:type="spellStart"/>
      <w:r w:rsidRPr="00CF3A7E">
        <w:rPr>
          <w:lang w:val="en-GB"/>
        </w:rPr>
        <w:t>Communicatie</w:t>
      </w:r>
      <w:proofErr w:type="spellEnd"/>
      <w:r w:rsidRPr="00CF3A7E">
        <w:rPr>
          <w:lang w:val="en-GB"/>
        </w:rPr>
        <w:t xml:space="preserve">: </w:t>
      </w:r>
      <w:proofErr w:type="spellStart"/>
      <w:r w:rsidRPr="00CF3A7E">
        <w:rPr>
          <w:lang w:val="en-GB"/>
        </w:rPr>
        <w:t>duidelijkheid</w:t>
      </w:r>
      <w:proofErr w:type="spellEnd"/>
    </w:p>
    <w:p w14:paraId="29920EFA" w14:textId="77777777" w:rsidR="00BC5099" w:rsidRDefault="00BC5099" w:rsidP="00BC5099">
      <w:pPr>
        <w:rPr>
          <w:lang w:val="en-GB"/>
        </w:rPr>
      </w:pPr>
    </w:p>
    <w:p w14:paraId="1CC6F440" w14:textId="0E4364EC" w:rsidR="00BC5099" w:rsidRPr="00BC5099" w:rsidRDefault="00BC5099" w:rsidP="00CA3590">
      <w:pPr>
        <w:pStyle w:val="Geenafstand"/>
      </w:pPr>
      <w:r w:rsidRPr="00BC5099">
        <w:t xml:space="preserve">Hoe een </w:t>
      </w:r>
      <w:proofErr w:type="spellStart"/>
      <w:r w:rsidRPr="00BC5099">
        <w:t>use</w:t>
      </w:r>
      <w:proofErr w:type="spellEnd"/>
      <w:r w:rsidRPr="00BC5099">
        <w:t xml:space="preserve"> case op</w:t>
      </w:r>
      <w:r>
        <w:t xml:space="preserve">stellen: </w:t>
      </w:r>
    </w:p>
    <w:p w14:paraId="53B7D695" w14:textId="77777777" w:rsidR="00BC5099" w:rsidRDefault="00BC5099" w:rsidP="00CF3A7E">
      <w:pPr>
        <w:pStyle w:val="Lijstalinea"/>
        <w:numPr>
          <w:ilvl w:val="0"/>
          <w:numId w:val="119"/>
        </w:numPr>
      </w:pPr>
      <w:r w:rsidRPr="00BC5099">
        <w:t>Geef een globaal beeld van de functies van het systeem (low-</w:t>
      </w:r>
      <w:proofErr w:type="spellStart"/>
      <w:r w:rsidRPr="00BC5099">
        <w:t>precision</w:t>
      </w:r>
      <w:proofErr w:type="spellEnd"/>
      <w:r w:rsidRPr="00BC5099">
        <w:t xml:space="preserve">) </w:t>
      </w:r>
    </w:p>
    <w:p w14:paraId="73CBFF2F" w14:textId="77777777" w:rsidR="00BC5099" w:rsidRDefault="00BC5099" w:rsidP="00CF3A7E">
      <w:pPr>
        <w:pStyle w:val="Lijstalinea"/>
        <w:numPr>
          <w:ilvl w:val="0"/>
          <w:numId w:val="119"/>
        </w:numPr>
      </w:pPr>
      <w:r w:rsidRPr="00BC5099">
        <w:t xml:space="preserve">Het verhaal wordt voorgesteld door opdrachtgever(s) </w:t>
      </w:r>
    </w:p>
    <w:p w14:paraId="3279BF71" w14:textId="77777777" w:rsidR="00BC5099" w:rsidRDefault="00BC5099" w:rsidP="00CF3A7E">
      <w:pPr>
        <w:pStyle w:val="Lijstalinea"/>
        <w:numPr>
          <w:ilvl w:val="0"/>
          <w:numId w:val="119"/>
        </w:numPr>
      </w:pPr>
      <w:r w:rsidRPr="00BC5099">
        <w:t xml:space="preserve">Ieder schrijft eigen verhaal, ieder moet weten wat het systeem doet [groep] </w:t>
      </w:r>
    </w:p>
    <w:p w14:paraId="2E3A1B71" w14:textId="77777777" w:rsidR="00BC5099" w:rsidRDefault="00BC5099" w:rsidP="00CF3A7E">
      <w:pPr>
        <w:pStyle w:val="Lijstalinea"/>
        <w:numPr>
          <w:ilvl w:val="0"/>
          <w:numId w:val="119"/>
        </w:numPr>
      </w:pPr>
      <w:r w:rsidRPr="00BC5099">
        <w:t xml:space="preserve">Scope en domein bepalen [groep] </w:t>
      </w:r>
    </w:p>
    <w:p w14:paraId="65188BB7" w14:textId="77777777" w:rsidR="00BC5099" w:rsidRDefault="00BC5099" w:rsidP="00CF3A7E">
      <w:pPr>
        <w:pStyle w:val="Lijstalinea"/>
        <w:numPr>
          <w:ilvl w:val="0"/>
          <w:numId w:val="119"/>
        </w:numPr>
      </w:pPr>
      <w:r w:rsidRPr="00BC5099">
        <w:t>Verschillende functionaliteiten worden uitgeschreven [individueel of kleinere groep]</w:t>
      </w:r>
    </w:p>
    <w:p w14:paraId="75612DB2" w14:textId="6F81E419" w:rsidR="00BC5099" w:rsidRPr="00BC5099" w:rsidRDefault="00BC5099" w:rsidP="00CF3A7E">
      <w:pPr>
        <w:pStyle w:val="Lijstalinea"/>
        <w:numPr>
          <w:ilvl w:val="0"/>
          <w:numId w:val="119"/>
        </w:numPr>
      </w:pPr>
      <w:r w:rsidRPr="00BC5099">
        <w:t xml:space="preserve"> Bespreking van de verschillende individuele verhalen [groep]</w:t>
      </w:r>
    </w:p>
    <w:p w14:paraId="0355B160" w14:textId="5F649C9C" w:rsidR="00C1416F" w:rsidRPr="00BC5099" w:rsidRDefault="00C1416F" w:rsidP="00C1416F">
      <w:pPr>
        <w:pStyle w:val="Geenafstand"/>
      </w:pPr>
    </w:p>
    <w:p w14:paraId="057A186C" w14:textId="77777777" w:rsidR="00811538" w:rsidRDefault="00811538" w:rsidP="00C1416F">
      <w:pPr>
        <w:pStyle w:val="Geenafstand"/>
      </w:pPr>
    </w:p>
    <w:p w14:paraId="6C6B27EF" w14:textId="77777777" w:rsidR="00CA3590" w:rsidRDefault="00CA3590" w:rsidP="00C1416F">
      <w:pPr>
        <w:pStyle w:val="Geenafstand"/>
      </w:pPr>
    </w:p>
    <w:p w14:paraId="0C107482" w14:textId="77777777" w:rsidR="00CA3590" w:rsidRDefault="00CA3590" w:rsidP="00C1416F">
      <w:pPr>
        <w:pStyle w:val="Geenafstand"/>
      </w:pPr>
    </w:p>
    <w:p w14:paraId="67E52D6E" w14:textId="17377036" w:rsidR="00CA3590" w:rsidRDefault="00CA3590" w:rsidP="00C1416F">
      <w:pPr>
        <w:pStyle w:val="Geenafstand"/>
      </w:pPr>
      <w:r>
        <w:lastRenderedPageBreak/>
        <w:t>Conclusie:</w:t>
      </w:r>
    </w:p>
    <w:p w14:paraId="7D8D5C7E" w14:textId="77777777" w:rsidR="00787F68" w:rsidRDefault="00787F68" w:rsidP="00787F68">
      <w:pPr>
        <w:pStyle w:val="Lijstalinea"/>
        <w:numPr>
          <w:ilvl w:val="0"/>
          <w:numId w:val="120"/>
        </w:numPr>
      </w:pPr>
      <w:r w:rsidRPr="00787F68">
        <w:t xml:space="preserve">Visie op het systeem </w:t>
      </w:r>
    </w:p>
    <w:p w14:paraId="778B2D7A" w14:textId="749F90D0" w:rsidR="00787F68" w:rsidRPr="00787F68" w:rsidRDefault="00787F68" w:rsidP="00787F68">
      <w:pPr>
        <w:pStyle w:val="Lijstalinea"/>
        <w:numPr>
          <w:ilvl w:val="1"/>
          <w:numId w:val="120"/>
        </w:numPr>
      </w:pPr>
      <w:r w:rsidRPr="00787F68">
        <w:t xml:space="preserve">Alle </w:t>
      </w:r>
      <w:proofErr w:type="spellStart"/>
      <w:r w:rsidRPr="00787F68">
        <w:t>use</w:t>
      </w:r>
      <w:proofErr w:type="spellEnd"/>
      <w:r w:rsidRPr="00787F68">
        <w:t xml:space="preserve"> cases samen = het</w:t>
      </w:r>
      <w:r>
        <w:t xml:space="preserve"> systeem</w:t>
      </w:r>
    </w:p>
    <w:p w14:paraId="12096E35" w14:textId="77777777" w:rsidR="00787F68" w:rsidRDefault="00787F68" w:rsidP="00787F68">
      <w:pPr>
        <w:pStyle w:val="Lijstalinea"/>
        <w:numPr>
          <w:ilvl w:val="0"/>
          <w:numId w:val="120"/>
        </w:numPr>
      </w:pPr>
      <w:r w:rsidRPr="00787F68">
        <w:t xml:space="preserve">Scope </w:t>
      </w:r>
    </w:p>
    <w:p w14:paraId="2F824EC4" w14:textId="77777777" w:rsidR="00787F68" w:rsidRDefault="00787F68" w:rsidP="00787F68">
      <w:pPr>
        <w:pStyle w:val="Lijstalinea"/>
        <w:numPr>
          <w:ilvl w:val="0"/>
          <w:numId w:val="120"/>
        </w:numPr>
      </w:pPr>
      <w:r w:rsidRPr="00787F68">
        <w:t>Situering van het systeem</w:t>
      </w:r>
    </w:p>
    <w:p w14:paraId="0EB7A3F2" w14:textId="77777777" w:rsidR="00787F68" w:rsidRDefault="00787F68" w:rsidP="00787F68">
      <w:pPr>
        <w:pStyle w:val="Lijstalinea"/>
        <w:numPr>
          <w:ilvl w:val="0"/>
          <w:numId w:val="120"/>
        </w:numPr>
      </w:pPr>
      <w:r w:rsidRPr="00787F68">
        <w:t>Belanghebbende partijen (</w:t>
      </w:r>
      <w:proofErr w:type="spellStart"/>
      <w:r w:rsidRPr="00787F68">
        <w:t>Primary</w:t>
      </w:r>
      <w:proofErr w:type="spellEnd"/>
      <w:r w:rsidRPr="00787F68">
        <w:t xml:space="preserve"> actors, Stakeholders) </w:t>
      </w:r>
    </w:p>
    <w:p w14:paraId="16EC549C" w14:textId="77777777" w:rsidR="00787F68" w:rsidRDefault="00787F68" w:rsidP="00787F68">
      <w:pPr>
        <w:pStyle w:val="Lijstalinea"/>
        <w:numPr>
          <w:ilvl w:val="0"/>
          <w:numId w:val="120"/>
        </w:numPr>
      </w:pPr>
      <w:proofErr w:type="spellStart"/>
      <w:r w:rsidRPr="00787F68">
        <w:t>User’s</w:t>
      </w:r>
      <w:proofErr w:type="spellEnd"/>
      <w:r w:rsidRPr="00787F68">
        <w:t xml:space="preserve"> goals / doelen </w:t>
      </w:r>
    </w:p>
    <w:p w14:paraId="419AC682" w14:textId="4432C7CA" w:rsidR="00CA3590" w:rsidRDefault="00787F68" w:rsidP="00787F68">
      <w:pPr>
        <w:pStyle w:val="Lijstalinea"/>
        <w:numPr>
          <w:ilvl w:val="0"/>
          <w:numId w:val="120"/>
        </w:numPr>
      </w:pPr>
      <w:r w:rsidRPr="00787F68">
        <w:t xml:space="preserve">Alle verhalen (elk verloop max. ½ pag. </w:t>
      </w:r>
      <w:r w:rsidR="008B16E9" w:rsidRPr="00787F68">
        <w:t xml:space="preserve">Lang </w:t>
      </w:r>
      <w:r w:rsidRPr="00787F68">
        <w:t>)</w:t>
      </w:r>
    </w:p>
    <w:p w14:paraId="56BCE51F" w14:textId="77777777" w:rsidR="00787F68" w:rsidRDefault="00787F68" w:rsidP="00787F68"/>
    <w:p w14:paraId="53886859" w14:textId="3117C0A4" w:rsidR="00787F68" w:rsidRDefault="006F061D" w:rsidP="006F061D">
      <w:pPr>
        <w:pStyle w:val="Geenafstand"/>
      </w:pPr>
      <w:r w:rsidRPr="006F061D">
        <w:t>Geef een voldoende gedetailleerde visi</w:t>
      </w:r>
      <w:r>
        <w:t>e:.</w:t>
      </w:r>
    </w:p>
    <w:p w14:paraId="0776847B" w14:textId="77777777" w:rsidR="006F061D" w:rsidRPr="006F061D" w:rsidRDefault="006F061D" w:rsidP="006F061D">
      <w:pPr>
        <w:pStyle w:val="Lijstalinea"/>
        <w:numPr>
          <w:ilvl w:val="0"/>
          <w:numId w:val="121"/>
        </w:numPr>
        <w:rPr>
          <w:lang w:val="en-GB"/>
        </w:rPr>
      </w:pPr>
      <w:r w:rsidRPr="006F061D">
        <w:rPr>
          <w:lang w:val="en-GB"/>
        </w:rPr>
        <w:t>Brainstorming [</w:t>
      </w:r>
      <w:proofErr w:type="spellStart"/>
      <w:r w:rsidRPr="006F061D">
        <w:rPr>
          <w:lang w:val="en-GB"/>
        </w:rPr>
        <w:t>groep</w:t>
      </w:r>
      <w:proofErr w:type="spellEnd"/>
      <w:r w:rsidRPr="006F061D">
        <w:rPr>
          <w:lang w:val="en-GB"/>
        </w:rPr>
        <w:t xml:space="preserve">] </w:t>
      </w:r>
    </w:p>
    <w:p w14:paraId="1D78AB57" w14:textId="324191E0" w:rsidR="00C16D4D" w:rsidRDefault="006F061D" w:rsidP="00B76E77">
      <w:pPr>
        <w:pStyle w:val="Lijstalinea"/>
        <w:numPr>
          <w:ilvl w:val="0"/>
          <w:numId w:val="121"/>
        </w:numPr>
        <w:rPr>
          <w:lang w:val="en-GB"/>
        </w:rPr>
      </w:pPr>
      <w:proofErr w:type="spellStart"/>
      <w:r w:rsidRPr="006F061D">
        <w:rPr>
          <w:lang w:val="en-GB"/>
        </w:rPr>
        <w:t>Elementaire</w:t>
      </w:r>
      <w:proofErr w:type="spellEnd"/>
      <w:r w:rsidRPr="006F061D">
        <w:rPr>
          <w:lang w:val="en-GB"/>
        </w:rPr>
        <w:t xml:space="preserve"> business </w:t>
      </w:r>
      <w:proofErr w:type="spellStart"/>
      <w:r w:rsidRPr="006F061D">
        <w:rPr>
          <w:lang w:val="en-GB"/>
        </w:rPr>
        <w:t>processen</w:t>
      </w:r>
      <w:proofErr w:type="spellEnd"/>
      <w:r w:rsidRPr="006F061D">
        <w:rPr>
          <w:lang w:val="en-GB"/>
        </w:rPr>
        <w:t xml:space="preserve"> = use cases </w:t>
      </w:r>
    </w:p>
    <w:p w14:paraId="0E461F7F" w14:textId="485EECC1" w:rsidR="009C4FB7" w:rsidRPr="00CB54DC" w:rsidRDefault="009C4FB7" w:rsidP="009C4FB7">
      <w:pPr>
        <w:pStyle w:val="Lijstalinea"/>
        <w:numPr>
          <w:ilvl w:val="1"/>
          <w:numId w:val="121"/>
        </w:numPr>
      </w:pPr>
      <w:r w:rsidRPr="00CB54DC">
        <w:t xml:space="preserve">Leg </w:t>
      </w:r>
      <w:r w:rsidR="00CB54DC" w:rsidRPr="00CB54DC">
        <w:t xml:space="preserve"> een zelfde manier a</w:t>
      </w:r>
      <w:r w:rsidR="00CB54DC">
        <w:t>f van schrijven voor consistentie</w:t>
      </w:r>
    </w:p>
    <w:p w14:paraId="4C0A03DB" w14:textId="77777777" w:rsidR="006F061D" w:rsidRPr="006F061D" w:rsidRDefault="006F061D" w:rsidP="006F061D">
      <w:pPr>
        <w:pStyle w:val="Lijstalinea"/>
        <w:numPr>
          <w:ilvl w:val="0"/>
          <w:numId w:val="121"/>
        </w:numPr>
        <w:rPr>
          <w:lang w:val="en-GB"/>
        </w:rPr>
      </w:pPr>
      <w:proofErr w:type="spellStart"/>
      <w:r w:rsidRPr="006F061D">
        <w:rPr>
          <w:lang w:val="en-GB"/>
        </w:rPr>
        <w:t>Primaire</w:t>
      </w:r>
      <w:proofErr w:type="spellEnd"/>
      <w:r w:rsidRPr="006F061D">
        <w:rPr>
          <w:lang w:val="en-GB"/>
        </w:rPr>
        <w:t xml:space="preserve"> </w:t>
      </w:r>
      <w:proofErr w:type="spellStart"/>
      <w:r w:rsidRPr="006F061D">
        <w:rPr>
          <w:lang w:val="en-GB"/>
        </w:rPr>
        <w:t>actoren</w:t>
      </w:r>
      <w:proofErr w:type="spellEnd"/>
      <w:r w:rsidRPr="006F061D">
        <w:rPr>
          <w:lang w:val="en-GB"/>
        </w:rPr>
        <w:t xml:space="preserve"> </w:t>
      </w:r>
    </w:p>
    <w:p w14:paraId="465A69E1" w14:textId="77777777" w:rsidR="006F061D" w:rsidRPr="006F061D" w:rsidRDefault="006F061D" w:rsidP="006F061D">
      <w:pPr>
        <w:pStyle w:val="Lijstalinea"/>
        <w:numPr>
          <w:ilvl w:val="0"/>
          <w:numId w:val="121"/>
        </w:numPr>
        <w:rPr>
          <w:lang w:val="en-GB"/>
        </w:rPr>
      </w:pPr>
      <w:r w:rsidRPr="006F061D">
        <w:rPr>
          <w:lang w:val="en-GB"/>
        </w:rPr>
        <w:t xml:space="preserve">User goals </w:t>
      </w:r>
    </w:p>
    <w:p w14:paraId="5B23A9B6" w14:textId="5F1511D8" w:rsidR="006F061D" w:rsidRDefault="006F061D" w:rsidP="006F061D">
      <w:pPr>
        <w:pStyle w:val="Lijstalinea"/>
        <w:numPr>
          <w:ilvl w:val="0"/>
          <w:numId w:val="121"/>
        </w:numPr>
        <w:rPr>
          <w:lang w:val="en-GB"/>
        </w:rPr>
      </w:pPr>
      <w:proofErr w:type="spellStart"/>
      <w:r w:rsidRPr="006F061D">
        <w:rPr>
          <w:lang w:val="en-GB"/>
        </w:rPr>
        <w:t>Prioriteiten</w:t>
      </w:r>
      <w:proofErr w:type="spellEnd"/>
    </w:p>
    <w:p w14:paraId="2698E83D" w14:textId="77777777" w:rsidR="00CB54DC" w:rsidRDefault="00CB54DC" w:rsidP="00CB54DC">
      <w:pPr>
        <w:rPr>
          <w:lang w:val="en-GB"/>
        </w:rPr>
      </w:pPr>
    </w:p>
    <w:p w14:paraId="20E186C5" w14:textId="24FE2BBD" w:rsidR="00CB54DC" w:rsidRDefault="00D1316D" w:rsidP="0041483B">
      <w:pPr>
        <w:pStyle w:val="Geenafstand"/>
        <w:rPr>
          <w:lang w:val="en-GB"/>
        </w:rPr>
      </w:pPr>
      <w:proofErr w:type="spellStart"/>
      <w:r>
        <w:rPr>
          <w:lang w:val="en-GB"/>
        </w:rPr>
        <w:t>Enkele</w:t>
      </w:r>
      <w:proofErr w:type="spellEnd"/>
      <w:r>
        <w:rPr>
          <w:lang w:val="en-GB"/>
        </w:rPr>
        <w:t xml:space="preserve"> tips: </w:t>
      </w:r>
    </w:p>
    <w:p w14:paraId="05C47ED1" w14:textId="77777777" w:rsidR="00505A8E" w:rsidRDefault="00D1316D" w:rsidP="00505A8E">
      <w:pPr>
        <w:pStyle w:val="Lijstalinea"/>
        <w:numPr>
          <w:ilvl w:val="0"/>
          <w:numId w:val="122"/>
        </w:numPr>
      </w:pPr>
      <w:r w:rsidRPr="00D1316D">
        <w:t xml:space="preserve">Blijf in dezelfde kamer </w:t>
      </w:r>
    </w:p>
    <w:p w14:paraId="79395B94" w14:textId="77777777" w:rsidR="00505A8E" w:rsidRDefault="00D1316D" w:rsidP="00505A8E">
      <w:pPr>
        <w:pStyle w:val="Lijstalinea"/>
        <w:numPr>
          <w:ilvl w:val="0"/>
          <w:numId w:val="122"/>
        </w:numPr>
      </w:pPr>
      <w:r w:rsidRPr="00D1316D">
        <w:t xml:space="preserve">Juiste info door de juiste mensen </w:t>
      </w:r>
    </w:p>
    <w:p w14:paraId="573E11E1" w14:textId="75712D5D" w:rsidR="00D25CDB" w:rsidRDefault="00D25CDB" w:rsidP="00D25CDB">
      <w:pPr>
        <w:pStyle w:val="Lijstalinea"/>
        <w:numPr>
          <w:ilvl w:val="1"/>
          <w:numId w:val="122"/>
        </w:numPr>
      </w:pPr>
      <w:r>
        <w:t>Vraag info aan de juiste mensen met de gekende informatie</w:t>
      </w:r>
    </w:p>
    <w:p w14:paraId="178BBD37" w14:textId="77777777" w:rsidR="00505A8E" w:rsidRDefault="00D1316D" w:rsidP="00505A8E">
      <w:pPr>
        <w:pStyle w:val="Lijstalinea"/>
        <w:numPr>
          <w:ilvl w:val="0"/>
          <w:numId w:val="122"/>
        </w:numPr>
      </w:pPr>
      <w:r w:rsidRPr="00D1316D">
        <w:t xml:space="preserve">Kleinere groepen werken efficiënter </w:t>
      </w:r>
    </w:p>
    <w:p w14:paraId="2DEE9D66" w14:textId="77777777" w:rsidR="00505A8E" w:rsidRDefault="00D1316D" w:rsidP="00505A8E">
      <w:pPr>
        <w:pStyle w:val="Lijstalinea"/>
        <w:numPr>
          <w:ilvl w:val="0"/>
          <w:numId w:val="122"/>
        </w:numPr>
      </w:pPr>
      <w:r w:rsidRPr="00D1316D">
        <w:t xml:space="preserve">Spendeer max. ½ dag met de eindgebruiker </w:t>
      </w:r>
    </w:p>
    <w:p w14:paraId="46DC0E13" w14:textId="713D8BBC" w:rsidR="00D25CDB" w:rsidRDefault="00D25CDB" w:rsidP="00D25CDB">
      <w:pPr>
        <w:pStyle w:val="Lijstalinea"/>
        <w:numPr>
          <w:ilvl w:val="1"/>
          <w:numId w:val="122"/>
        </w:numPr>
      </w:pPr>
      <w:r>
        <w:t>Houdt je ondervragingen max 4u</w:t>
      </w:r>
      <w:r w:rsidR="00457B97">
        <w:t xml:space="preserve"> per dag (1/2 dag) voor meer productiviteit</w:t>
      </w:r>
    </w:p>
    <w:p w14:paraId="5709576D" w14:textId="1819B983" w:rsidR="00D1316D" w:rsidRDefault="00D1316D" w:rsidP="00505A8E">
      <w:pPr>
        <w:pStyle w:val="Lijstalinea"/>
        <w:numPr>
          <w:ilvl w:val="0"/>
          <w:numId w:val="122"/>
        </w:numPr>
      </w:pPr>
      <w:r w:rsidRPr="00D1316D">
        <w:t>Management (opdrachtgever) mee in je boot</w:t>
      </w:r>
    </w:p>
    <w:p w14:paraId="20946198" w14:textId="1B618860" w:rsidR="00457B97" w:rsidRDefault="00457B97" w:rsidP="00457B97">
      <w:pPr>
        <w:pStyle w:val="Lijstalinea"/>
        <w:numPr>
          <w:ilvl w:val="1"/>
          <w:numId w:val="122"/>
        </w:numPr>
      </w:pPr>
      <w:r>
        <w:t xml:space="preserve">Zorg dat je opdrachtgever </w:t>
      </w:r>
      <w:r w:rsidR="00D60497">
        <w:t>mee is met het verhaal</w:t>
      </w:r>
    </w:p>
    <w:p w14:paraId="26994BDB" w14:textId="77777777" w:rsidR="00B20D8C" w:rsidRDefault="00B20D8C" w:rsidP="00505A8E">
      <w:pPr>
        <w:pStyle w:val="Lijstalinea"/>
        <w:numPr>
          <w:ilvl w:val="0"/>
          <w:numId w:val="122"/>
        </w:numPr>
      </w:pPr>
      <w:r w:rsidRPr="00B20D8C">
        <w:t xml:space="preserve">Let op actor &lt;&gt; </w:t>
      </w:r>
      <w:proofErr w:type="spellStart"/>
      <w:r w:rsidRPr="00B20D8C">
        <w:t>jobtitel</w:t>
      </w:r>
      <w:proofErr w:type="spellEnd"/>
      <w:r w:rsidRPr="00B20D8C">
        <w:t xml:space="preserve"> </w:t>
      </w:r>
    </w:p>
    <w:p w14:paraId="2AF560BD" w14:textId="77777777" w:rsidR="00B20D8C" w:rsidRDefault="00B20D8C" w:rsidP="00505A8E">
      <w:pPr>
        <w:pStyle w:val="Lijstalinea"/>
        <w:numPr>
          <w:ilvl w:val="0"/>
          <w:numId w:val="122"/>
        </w:numPr>
      </w:pPr>
      <w:r w:rsidRPr="00B20D8C">
        <w:t>“</w:t>
      </w:r>
      <w:proofErr w:type="spellStart"/>
      <w:r w:rsidRPr="00B20D8C">
        <w:t>Use</w:t>
      </w:r>
      <w:proofErr w:type="spellEnd"/>
      <w:r w:rsidRPr="00B20D8C">
        <w:t xml:space="preserve"> cases bij de kg” vermijden </w:t>
      </w:r>
    </w:p>
    <w:p w14:paraId="54BA7ECA" w14:textId="40DB9691" w:rsidR="006727AF" w:rsidRDefault="006727AF" w:rsidP="006727AF">
      <w:pPr>
        <w:pStyle w:val="Lijstalinea"/>
        <w:numPr>
          <w:ilvl w:val="1"/>
          <w:numId w:val="122"/>
        </w:numPr>
      </w:pPr>
      <w:r>
        <w:t xml:space="preserve">Geen overbodige </w:t>
      </w:r>
      <w:proofErr w:type="spellStart"/>
      <w:r>
        <w:t>use</w:t>
      </w:r>
      <w:proofErr w:type="spellEnd"/>
      <w:r>
        <w:t xml:space="preserve"> cases maken</w:t>
      </w:r>
    </w:p>
    <w:p w14:paraId="01487B9D" w14:textId="77777777" w:rsidR="00B20D8C" w:rsidRDefault="00B20D8C" w:rsidP="00505A8E">
      <w:pPr>
        <w:pStyle w:val="Lijstalinea"/>
        <w:numPr>
          <w:ilvl w:val="0"/>
          <w:numId w:val="122"/>
        </w:numPr>
      </w:pPr>
      <w:r w:rsidRPr="00B20D8C">
        <w:t xml:space="preserve">Je zal zeker vastlopen </w:t>
      </w:r>
    </w:p>
    <w:p w14:paraId="558CB9F4" w14:textId="77777777" w:rsidR="00B20D8C" w:rsidRDefault="00B20D8C" w:rsidP="00505A8E">
      <w:pPr>
        <w:pStyle w:val="Lijstalinea"/>
        <w:numPr>
          <w:ilvl w:val="0"/>
          <w:numId w:val="122"/>
        </w:numPr>
      </w:pPr>
      <w:proofErr w:type="spellStart"/>
      <w:r w:rsidRPr="00B20D8C">
        <w:t>Use</w:t>
      </w:r>
      <w:proofErr w:type="spellEnd"/>
      <w:r w:rsidRPr="00B20D8C">
        <w:t xml:space="preserve"> cases uitwerken is een sociale activiteit … </w:t>
      </w:r>
    </w:p>
    <w:p w14:paraId="477A0EB5" w14:textId="187B843C" w:rsidR="00B20D8C" w:rsidRDefault="00B20D8C" w:rsidP="00505A8E">
      <w:pPr>
        <w:pStyle w:val="Lijstalinea"/>
        <w:numPr>
          <w:ilvl w:val="0"/>
          <w:numId w:val="122"/>
        </w:numPr>
      </w:pPr>
      <w:r w:rsidRPr="00B20D8C">
        <w:t>Wees een minimalist</w:t>
      </w:r>
    </w:p>
    <w:p w14:paraId="7DB80805" w14:textId="64BAE081" w:rsidR="006727AF" w:rsidRDefault="006727AF" w:rsidP="006727AF">
      <w:pPr>
        <w:pStyle w:val="Lijstalinea"/>
        <w:numPr>
          <w:ilvl w:val="1"/>
          <w:numId w:val="122"/>
        </w:numPr>
      </w:pPr>
      <w:r>
        <w:t xml:space="preserve">Schrijf enkel wat nodig is (bv. </w:t>
      </w:r>
      <w:r w:rsidR="008B16E9">
        <w:t xml:space="preserve">Zonder </w:t>
      </w:r>
      <w:r>
        <w:t>lidwoorden)</w:t>
      </w:r>
    </w:p>
    <w:p w14:paraId="753091D6" w14:textId="77777777" w:rsidR="00D60497" w:rsidRDefault="00D60497" w:rsidP="00D60497"/>
    <w:p w14:paraId="58A56064" w14:textId="2A6CB946" w:rsidR="00D60497" w:rsidRDefault="00D60497" w:rsidP="0031284B">
      <w:pPr>
        <w:pStyle w:val="Geenafstand"/>
      </w:pPr>
      <w:r>
        <w:t xml:space="preserve">Een </w:t>
      </w:r>
      <w:proofErr w:type="spellStart"/>
      <w:r>
        <w:t>use</w:t>
      </w:r>
      <w:proofErr w:type="spellEnd"/>
      <w:r>
        <w:t xml:space="preserve"> case</w:t>
      </w:r>
      <w:r w:rsidR="0031284B">
        <w:t xml:space="preserve"> bevat volgende elementen: </w:t>
      </w:r>
    </w:p>
    <w:p w14:paraId="6E367026" w14:textId="77777777" w:rsidR="0031284B" w:rsidRDefault="0031284B" w:rsidP="0031284B">
      <w:pPr>
        <w:pStyle w:val="Lijstalinea"/>
        <w:numPr>
          <w:ilvl w:val="0"/>
          <w:numId w:val="123"/>
        </w:numPr>
      </w:pPr>
      <w:proofErr w:type="spellStart"/>
      <w:r w:rsidRPr="0031284B">
        <w:t>Primary</w:t>
      </w:r>
      <w:proofErr w:type="spellEnd"/>
      <w:r w:rsidRPr="0031284B">
        <w:t xml:space="preserve"> Actor </w:t>
      </w:r>
    </w:p>
    <w:p w14:paraId="3C0C360D" w14:textId="77777777" w:rsidR="0031284B" w:rsidRDefault="0031284B" w:rsidP="0031284B">
      <w:pPr>
        <w:pStyle w:val="Lijstalinea"/>
        <w:numPr>
          <w:ilvl w:val="0"/>
          <w:numId w:val="123"/>
        </w:numPr>
      </w:pPr>
      <w:r w:rsidRPr="0031284B">
        <w:t xml:space="preserve">Stakeholders </w:t>
      </w:r>
    </w:p>
    <w:p w14:paraId="392B1539" w14:textId="77777777" w:rsidR="0031284B" w:rsidRDefault="0031284B" w:rsidP="0031284B">
      <w:pPr>
        <w:pStyle w:val="Lijstalinea"/>
        <w:numPr>
          <w:ilvl w:val="0"/>
          <w:numId w:val="123"/>
        </w:numPr>
      </w:pPr>
      <w:r w:rsidRPr="0031284B">
        <w:t xml:space="preserve">Precondities </w:t>
      </w:r>
    </w:p>
    <w:p w14:paraId="5E7A7A99" w14:textId="77777777" w:rsidR="0031284B" w:rsidRDefault="0031284B" w:rsidP="0031284B">
      <w:pPr>
        <w:pStyle w:val="Lijstalinea"/>
        <w:numPr>
          <w:ilvl w:val="0"/>
          <w:numId w:val="123"/>
        </w:numPr>
      </w:pPr>
      <w:r w:rsidRPr="0031284B">
        <w:t xml:space="preserve">Postcondities </w:t>
      </w:r>
    </w:p>
    <w:p w14:paraId="545A0196" w14:textId="77777777" w:rsidR="0031284B" w:rsidRDefault="0031284B" w:rsidP="0031284B">
      <w:pPr>
        <w:pStyle w:val="Lijstalinea"/>
        <w:numPr>
          <w:ilvl w:val="0"/>
          <w:numId w:val="123"/>
        </w:numPr>
      </w:pPr>
      <w:r w:rsidRPr="0031284B">
        <w:t xml:space="preserve">Normaal Verloop </w:t>
      </w:r>
    </w:p>
    <w:p w14:paraId="1A9F31BA" w14:textId="77777777" w:rsidR="0031284B" w:rsidRDefault="0031284B" w:rsidP="0031284B">
      <w:pPr>
        <w:pStyle w:val="Lijstalinea"/>
        <w:numPr>
          <w:ilvl w:val="0"/>
          <w:numId w:val="123"/>
        </w:numPr>
      </w:pPr>
      <w:r w:rsidRPr="0031284B">
        <w:t xml:space="preserve">Alternatief verloop </w:t>
      </w:r>
    </w:p>
    <w:p w14:paraId="21B288E4" w14:textId="77777777" w:rsidR="0031284B" w:rsidRDefault="0031284B" w:rsidP="0031284B">
      <w:pPr>
        <w:pStyle w:val="Lijstalinea"/>
        <w:numPr>
          <w:ilvl w:val="0"/>
          <w:numId w:val="123"/>
        </w:numPr>
      </w:pPr>
      <w:proofErr w:type="spellStart"/>
      <w:r w:rsidRPr="0031284B">
        <w:t>Domeinspecifieke</w:t>
      </w:r>
      <w:proofErr w:type="spellEnd"/>
      <w:r w:rsidRPr="0031284B">
        <w:t xml:space="preserve"> regels </w:t>
      </w:r>
    </w:p>
    <w:p w14:paraId="0300F52B" w14:textId="061D00C0" w:rsidR="0031284B" w:rsidRDefault="0031284B" w:rsidP="0031284B">
      <w:pPr>
        <w:pStyle w:val="Lijstalinea"/>
        <w:numPr>
          <w:ilvl w:val="0"/>
          <w:numId w:val="123"/>
        </w:numPr>
      </w:pPr>
      <w:r w:rsidRPr="0031284B">
        <w:t>Op te klaren punten (optioneel)</w:t>
      </w:r>
    </w:p>
    <w:p w14:paraId="64163C96" w14:textId="77777777" w:rsidR="00173910" w:rsidRDefault="00173910" w:rsidP="00173910"/>
    <w:p w14:paraId="1B6E22E1" w14:textId="77777777" w:rsidR="00A5641C" w:rsidRDefault="00A5641C" w:rsidP="00173910"/>
    <w:p w14:paraId="15B43D2A" w14:textId="77777777" w:rsidR="00A5641C" w:rsidRDefault="00A5641C" w:rsidP="00173910"/>
    <w:p w14:paraId="61D46305" w14:textId="77777777" w:rsidR="00A5641C" w:rsidRDefault="00A5641C" w:rsidP="00173910"/>
    <w:p w14:paraId="6DEA4B99" w14:textId="77777777" w:rsidR="00A5641C" w:rsidRDefault="00A5641C" w:rsidP="00173910"/>
    <w:p w14:paraId="7327443C" w14:textId="2C6559CB" w:rsidR="00173910" w:rsidRDefault="00173910" w:rsidP="00173910">
      <w:pPr>
        <w:pStyle w:val="Geenafstand"/>
      </w:pPr>
      <w:proofErr w:type="spellStart"/>
      <w:r w:rsidRPr="00173910">
        <w:lastRenderedPageBreak/>
        <w:t>Primary</w:t>
      </w:r>
      <w:proofErr w:type="spellEnd"/>
      <w:r w:rsidRPr="00173910">
        <w:t xml:space="preserve"> actors/stakeholders</w:t>
      </w:r>
      <w:r>
        <w:t>:</w:t>
      </w:r>
    </w:p>
    <w:p w14:paraId="0614467E" w14:textId="77777777" w:rsidR="00173910" w:rsidRDefault="00173910" w:rsidP="00A5641C">
      <w:pPr>
        <w:pStyle w:val="Lijstalinea"/>
        <w:numPr>
          <w:ilvl w:val="0"/>
          <w:numId w:val="124"/>
        </w:numPr>
      </w:pPr>
      <w:r w:rsidRPr="00173910">
        <w:t xml:space="preserve">Stakeholders zijn belanghebbende / deelnemende partijen </w:t>
      </w:r>
    </w:p>
    <w:p w14:paraId="4FA27945" w14:textId="77777777" w:rsidR="00173910" w:rsidRDefault="00173910" w:rsidP="00A5641C">
      <w:pPr>
        <w:pStyle w:val="Lijstalinea"/>
        <w:numPr>
          <w:ilvl w:val="0"/>
          <w:numId w:val="124"/>
        </w:numPr>
      </w:pPr>
      <w:proofErr w:type="spellStart"/>
      <w:r w:rsidRPr="00173910">
        <w:t>Primary</w:t>
      </w:r>
      <w:proofErr w:type="spellEnd"/>
      <w:r w:rsidRPr="00173910">
        <w:t xml:space="preserve"> actor is de belanghebbende partij die het systeem vraagt een taak (service) uit te voeren </w:t>
      </w:r>
    </w:p>
    <w:p w14:paraId="7F651A50" w14:textId="324301A2" w:rsidR="00173910" w:rsidRDefault="00173910" w:rsidP="00A5641C">
      <w:pPr>
        <w:pStyle w:val="Lijstalinea"/>
        <w:numPr>
          <w:ilvl w:val="0"/>
          <w:numId w:val="124"/>
        </w:numPr>
        <w:rPr>
          <w:lang w:val="en-GB"/>
        </w:rPr>
      </w:pPr>
      <w:r w:rsidRPr="00A5641C">
        <w:rPr>
          <w:lang w:val="en-GB"/>
        </w:rPr>
        <w:t xml:space="preserve">Primary actor </w:t>
      </w:r>
      <w:proofErr w:type="spellStart"/>
      <w:r w:rsidRPr="00A5641C">
        <w:rPr>
          <w:lang w:val="en-GB"/>
        </w:rPr>
        <w:t>activeert</w:t>
      </w:r>
      <w:proofErr w:type="spellEnd"/>
      <w:r w:rsidRPr="00A5641C">
        <w:rPr>
          <w:lang w:val="en-GB"/>
        </w:rPr>
        <w:t xml:space="preserve"> de use case/ </w:t>
      </w:r>
      <w:proofErr w:type="spellStart"/>
      <w:r w:rsidRPr="00A5641C">
        <w:rPr>
          <w:lang w:val="en-GB"/>
        </w:rPr>
        <w:t>functionaliteit</w:t>
      </w:r>
      <w:proofErr w:type="spellEnd"/>
    </w:p>
    <w:p w14:paraId="0455D3D4" w14:textId="77777777" w:rsidR="00A5641C" w:rsidRDefault="00A5641C" w:rsidP="00A5641C">
      <w:pPr>
        <w:rPr>
          <w:lang w:val="en-GB"/>
        </w:rPr>
      </w:pPr>
    </w:p>
    <w:p w14:paraId="1F89010E" w14:textId="448A8C62" w:rsidR="00A5641C" w:rsidRDefault="00A5641C" w:rsidP="00446112">
      <w:pPr>
        <w:pStyle w:val="Geenafstand"/>
        <w:rPr>
          <w:lang w:val="en-GB"/>
        </w:rPr>
      </w:pPr>
      <w:proofErr w:type="spellStart"/>
      <w:r w:rsidRPr="00446112">
        <w:rPr>
          <w:lang w:val="en-GB"/>
        </w:rPr>
        <w:t>Elementair</w:t>
      </w:r>
      <w:proofErr w:type="spellEnd"/>
      <w:r w:rsidRPr="00446112">
        <w:rPr>
          <w:lang w:val="en-GB"/>
        </w:rPr>
        <w:t xml:space="preserve"> business </w:t>
      </w:r>
      <w:proofErr w:type="spellStart"/>
      <w:r w:rsidRPr="00446112">
        <w:rPr>
          <w:lang w:val="en-GB"/>
        </w:rPr>
        <w:t>proces</w:t>
      </w:r>
      <w:proofErr w:type="spellEnd"/>
      <w:r w:rsidRPr="00446112">
        <w:rPr>
          <w:lang w:val="en-GB"/>
        </w:rPr>
        <w:t>/ use case</w:t>
      </w:r>
      <w:r w:rsidR="00446112" w:rsidRPr="00446112">
        <w:rPr>
          <w:lang w:val="en-GB"/>
        </w:rPr>
        <w:t>:</w:t>
      </w:r>
    </w:p>
    <w:p w14:paraId="40D0C70F" w14:textId="77777777" w:rsidR="00446112" w:rsidRPr="00446112" w:rsidRDefault="00446112" w:rsidP="00446112">
      <w:pPr>
        <w:pStyle w:val="Lijstalinea"/>
        <w:numPr>
          <w:ilvl w:val="0"/>
          <w:numId w:val="126"/>
        </w:numPr>
        <w:rPr>
          <w:lang w:val="en-GB"/>
        </w:rPr>
      </w:pPr>
      <w:proofErr w:type="spellStart"/>
      <w:r w:rsidRPr="00446112">
        <w:t>User’s</w:t>
      </w:r>
      <w:proofErr w:type="spellEnd"/>
      <w:r w:rsidRPr="00446112">
        <w:t xml:space="preserve"> goal </w:t>
      </w:r>
    </w:p>
    <w:p w14:paraId="6C34BC69" w14:textId="143143EE" w:rsidR="00446112" w:rsidRPr="00446112" w:rsidRDefault="00446112" w:rsidP="00446112">
      <w:pPr>
        <w:pStyle w:val="Lijstalinea"/>
        <w:numPr>
          <w:ilvl w:val="1"/>
          <w:numId w:val="126"/>
        </w:numPr>
      </w:pPr>
      <w:r>
        <w:t>Primaire actor moet dat doel kunnen bereiken</w:t>
      </w:r>
    </w:p>
    <w:p w14:paraId="1177DD70" w14:textId="77777777" w:rsidR="00446112" w:rsidRPr="00446112" w:rsidRDefault="00446112" w:rsidP="00446112">
      <w:pPr>
        <w:pStyle w:val="Lijstalinea"/>
        <w:numPr>
          <w:ilvl w:val="0"/>
          <w:numId w:val="126"/>
        </w:numPr>
        <w:rPr>
          <w:lang w:val="en-GB"/>
        </w:rPr>
      </w:pPr>
      <w:r w:rsidRPr="00446112">
        <w:t xml:space="preserve">Proces door 1 persoon </w:t>
      </w:r>
    </w:p>
    <w:p w14:paraId="616FD8F1" w14:textId="28D08B0B" w:rsidR="00446112" w:rsidRPr="00446112" w:rsidRDefault="00446112" w:rsidP="00446112">
      <w:pPr>
        <w:pStyle w:val="Lijstalinea"/>
        <w:numPr>
          <w:ilvl w:val="1"/>
          <w:numId w:val="126"/>
        </w:numPr>
      </w:pPr>
      <w:r>
        <w:t>Het moet uitgevoerd kunnen worden door 1 persoon</w:t>
      </w:r>
    </w:p>
    <w:p w14:paraId="126CD6E0" w14:textId="1A66BA73" w:rsidR="00446112" w:rsidRPr="00446112" w:rsidRDefault="00446112" w:rsidP="00446112">
      <w:pPr>
        <w:pStyle w:val="Lijstalinea"/>
        <w:numPr>
          <w:ilvl w:val="0"/>
          <w:numId w:val="126"/>
        </w:numPr>
        <w:rPr>
          <w:lang w:val="en-GB"/>
        </w:rPr>
      </w:pPr>
      <w:r w:rsidRPr="00446112">
        <w:t>2 à 20 min</w:t>
      </w:r>
    </w:p>
    <w:p w14:paraId="40A0B2CF" w14:textId="7FAE91FF" w:rsidR="00446112" w:rsidRDefault="00446112" w:rsidP="00446112">
      <w:pPr>
        <w:pStyle w:val="Lijstalinea"/>
        <w:numPr>
          <w:ilvl w:val="1"/>
          <w:numId w:val="126"/>
        </w:numPr>
      </w:pPr>
      <w:r>
        <w:t xml:space="preserve">Uitvoering van een </w:t>
      </w:r>
      <w:proofErr w:type="spellStart"/>
      <w:r>
        <w:t>use</w:t>
      </w:r>
      <w:proofErr w:type="spellEnd"/>
      <w:r>
        <w:t xml:space="preserve"> case is meestal 2-20 min</w:t>
      </w:r>
    </w:p>
    <w:p w14:paraId="7106E788" w14:textId="77777777" w:rsidR="00D13435" w:rsidRDefault="00D13435" w:rsidP="00D13435"/>
    <w:p w14:paraId="2778829A" w14:textId="502BC044" w:rsidR="00D13435" w:rsidRDefault="00D13435" w:rsidP="00D13435">
      <w:pPr>
        <w:pStyle w:val="Geenafstand"/>
      </w:pPr>
      <w:proofErr w:type="spellStart"/>
      <w:r>
        <w:t>Use</w:t>
      </w:r>
      <w:proofErr w:type="spellEnd"/>
      <w:r>
        <w:t xml:space="preserve"> case level rating: </w:t>
      </w:r>
    </w:p>
    <w:p w14:paraId="20F207F3" w14:textId="28407DBB" w:rsidR="00D13435" w:rsidRDefault="000129E6" w:rsidP="00D13435">
      <w:pPr>
        <w:pStyle w:val="Lijstalinea"/>
        <w:numPr>
          <w:ilvl w:val="0"/>
          <w:numId w:val="127"/>
        </w:numPr>
      </w:pPr>
      <w:r w:rsidRPr="000129E6">
        <w:rPr>
          <w:noProof/>
        </w:rPr>
        <w:drawing>
          <wp:anchor distT="0" distB="0" distL="114300" distR="114300" simplePos="0" relativeHeight="251662336" behindDoc="1" locked="0" layoutInCell="1" allowOverlap="1" wp14:anchorId="7E40FFFD" wp14:editId="3B5B1139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925320" cy="819150"/>
            <wp:effectExtent l="0" t="0" r="0" b="0"/>
            <wp:wrapTight wrapText="bothSides">
              <wp:wrapPolygon edited="0">
                <wp:start x="0" y="0"/>
                <wp:lineTo x="0" y="21098"/>
                <wp:lineTo x="21372" y="21098"/>
                <wp:lineTo x="21372" y="0"/>
                <wp:lineTo x="0" y="0"/>
              </wp:wrapPolygon>
            </wp:wrapTight>
            <wp:docPr id="1467290050" name="Afbeelding 1" descr="Afbeelding met tekst, schermopname, lijn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90050" name="Afbeelding 1" descr="Afbeelding met tekst, schermopname, lijn, Lettertype&#10;&#10;Automatisch gegenereerde beschrijv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32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435">
        <w:t xml:space="preserve">We proberen een level bij te houden wat een bepaalde </w:t>
      </w:r>
      <w:proofErr w:type="spellStart"/>
      <w:r w:rsidR="00D13435">
        <w:t>use</w:t>
      </w:r>
      <w:proofErr w:type="spellEnd"/>
      <w:r w:rsidR="00D13435">
        <w:t xml:space="preserve"> case is</w:t>
      </w:r>
    </w:p>
    <w:p w14:paraId="5A73CF14" w14:textId="7B2E2717" w:rsidR="00D13435" w:rsidRDefault="00D13435" w:rsidP="00D13435">
      <w:pPr>
        <w:pStyle w:val="Lijstalinea"/>
        <w:numPr>
          <w:ilvl w:val="0"/>
          <w:numId w:val="127"/>
        </w:numPr>
      </w:pPr>
      <w:r>
        <w:t xml:space="preserve">Zo kunnen we inzien of het wel nut heeft om de </w:t>
      </w:r>
      <w:proofErr w:type="spellStart"/>
      <w:r>
        <w:t>use</w:t>
      </w:r>
      <w:proofErr w:type="spellEnd"/>
      <w:r>
        <w:t xml:space="preserve"> case wel of niet te maken:</w:t>
      </w:r>
    </w:p>
    <w:p w14:paraId="7A8BF1E7" w14:textId="4B115AF8" w:rsidR="00D13435" w:rsidRDefault="00D13435" w:rsidP="00D13435">
      <w:pPr>
        <w:pStyle w:val="Lijstalinea"/>
        <w:numPr>
          <w:ilvl w:val="1"/>
          <w:numId w:val="127"/>
        </w:numPr>
      </w:pPr>
      <w:r w:rsidRPr="00E63B89">
        <w:rPr>
          <w:b/>
          <w:bCs/>
        </w:rPr>
        <w:t>Hoe</w:t>
      </w:r>
      <w:r w:rsidRPr="00D13435">
        <w:t xml:space="preserve">? </w:t>
      </w:r>
    </w:p>
    <w:p w14:paraId="247D857F" w14:textId="26C2D322" w:rsidR="00D13435" w:rsidRPr="006E6FA4" w:rsidRDefault="00D13435" w:rsidP="00D13435">
      <w:pPr>
        <w:pStyle w:val="Lijstalinea"/>
        <w:numPr>
          <w:ilvl w:val="2"/>
          <w:numId w:val="127"/>
        </w:numPr>
      </w:pPr>
      <w:r w:rsidRPr="00B91F3B">
        <w:rPr>
          <w:b/>
          <w:bCs/>
          <w:color w:val="FF0000"/>
        </w:rPr>
        <w:t>Low level</w:t>
      </w:r>
      <w:r w:rsidRPr="006E6FA4">
        <w:t xml:space="preserve"> (</w:t>
      </w:r>
      <w:r w:rsidR="006E6FA4" w:rsidRPr="006E6FA4">
        <w:t xml:space="preserve">heel kort in </w:t>
      </w:r>
      <w:r w:rsidR="006E6FA4">
        <w:t>stappen + extreem lage uitvoertijd)</w:t>
      </w:r>
    </w:p>
    <w:p w14:paraId="49E1A15D" w14:textId="1A67B9D9" w:rsidR="00D13435" w:rsidRDefault="00D13435" w:rsidP="00D13435">
      <w:pPr>
        <w:pStyle w:val="Lijstalinea"/>
        <w:numPr>
          <w:ilvl w:val="1"/>
          <w:numId w:val="127"/>
        </w:numPr>
      </w:pPr>
      <w:r w:rsidRPr="00E63B89">
        <w:rPr>
          <w:b/>
          <w:bCs/>
        </w:rPr>
        <w:t>Wat</w:t>
      </w:r>
      <w:r w:rsidRPr="00D13435">
        <w:t xml:space="preserve"> wil de </w:t>
      </w:r>
      <w:proofErr w:type="spellStart"/>
      <w:r w:rsidRPr="00D13435">
        <w:t>primary</w:t>
      </w:r>
      <w:proofErr w:type="spellEnd"/>
      <w:r w:rsidRPr="00D13435">
        <w:t xml:space="preserve"> actor? </w:t>
      </w:r>
    </w:p>
    <w:p w14:paraId="4ED0BF91" w14:textId="6B2319D1" w:rsidR="006E6FA4" w:rsidRDefault="00B91F3B" w:rsidP="006E6FA4">
      <w:pPr>
        <w:pStyle w:val="Lijstalinea"/>
        <w:numPr>
          <w:ilvl w:val="2"/>
          <w:numId w:val="127"/>
        </w:numPr>
      </w:pPr>
      <w:r w:rsidRPr="00B91F3B">
        <w:rPr>
          <w:b/>
          <w:bCs/>
          <w:color w:val="FF0000"/>
        </w:rPr>
        <w:t>User goals</w:t>
      </w:r>
      <w:r w:rsidRPr="00B91F3B">
        <w:rPr>
          <w:color w:val="FF0000"/>
        </w:rPr>
        <w:t xml:space="preserve"> </w:t>
      </w:r>
      <w:r>
        <w:t>(</w:t>
      </w:r>
      <w:r w:rsidR="006E6FA4">
        <w:t>Duurt 2 -20 min</w:t>
      </w:r>
      <w:r>
        <w:t>)</w:t>
      </w:r>
    </w:p>
    <w:p w14:paraId="5DD0DFC3" w14:textId="217A270B" w:rsidR="00D13435" w:rsidRDefault="00D13435" w:rsidP="00D13435">
      <w:pPr>
        <w:pStyle w:val="Lijstalinea"/>
        <w:numPr>
          <w:ilvl w:val="1"/>
          <w:numId w:val="127"/>
        </w:numPr>
      </w:pPr>
      <w:r w:rsidRPr="00E63B89">
        <w:rPr>
          <w:b/>
          <w:bCs/>
        </w:rPr>
        <w:t>Waarom</w:t>
      </w:r>
      <w:r w:rsidRPr="00D13435">
        <w:t xml:space="preserve"> doet de </w:t>
      </w:r>
      <w:proofErr w:type="spellStart"/>
      <w:r w:rsidRPr="00D13435">
        <w:t>primary</w:t>
      </w:r>
      <w:proofErr w:type="spellEnd"/>
      <w:r w:rsidRPr="00D13435">
        <w:t xml:space="preserve"> actor dit?</w:t>
      </w:r>
    </w:p>
    <w:p w14:paraId="31EECE7B" w14:textId="622BFC96" w:rsidR="006E6FA4" w:rsidRDefault="00E63B89" w:rsidP="006E6FA4">
      <w:pPr>
        <w:pStyle w:val="Lijstalinea"/>
        <w:numPr>
          <w:ilvl w:val="2"/>
          <w:numId w:val="127"/>
        </w:numPr>
      </w:pPr>
      <w:proofErr w:type="spellStart"/>
      <w:r w:rsidRPr="00B91F3B">
        <w:rPr>
          <w:b/>
          <w:bCs/>
          <w:color w:val="FF0000"/>
        </w:rPr>
        <w:t>Higher</w:t>
      </w:r>
      <w:proofErr w:type="spellEnd"/>
      <w:r w:rsidRPr="00B91F3B">
        <w:rPr>
          <w:b/>
          <w:bCs/>
          <w:color w:val="FF0000"/>
        </w:rPr>
        <w:t xml:space="preserve"> level </w:t>
      </w:r>
      <w:r>
        <w:t>(heel veel stappen + extreem lange uitvoertijd meestal in dagen)</w:t>
      </w:r>
    </w:p>
    <w:p w14:paraId="54D5B043" w14:textId="5269A326" w:rsidR="006353D2" w:rsidRPr="006353D2" w:rsidRDefault="006353D2" w:rsidP="006353D2">
      <w:pPr>
        <w:pStyle w:val="Lijstalinea"/>
        <w:numPr>
          <w:ilvl w:val="0"/>
          <w:numId w:val="127"/>
        </w:numPr>
      </w:pPr>
      <w:r w:rsidRPr="006353D2">
        <w:t xml:space="preserve">Een goede </w:t>
      </w:r>
      <w:proofErr w:type="spellStart"/>
      <w:r w:rsidRPr="006353D2">
        <w:t>use</w:t>
      </w:r>
      <w:proofErr w:type="spellEnd"/>
      <w:r w:rsidRPr="006353D2">
        <w:t xml:space="preserve"> case is 3 tot</w:t>
      </w:r>
      <w:r>
        <w:t xml:space="preserve"> 15 stappen</w:t>
      </w:r>
    </w:p>
    <w:p w14:paraId="76C6257E" w14:textId="77777777" w:rsidR="00D13435" w:rsidRPr="006353D2" w:rsidRDefault="00D13435" w:rsidP="00D13435"/>
    <w:p w14:paraId="3BD66D30" w14:textId="77777777" w:rsidR="0007518F" w:rsidRDefault="0007518F" w:rsidP="00D93B32">
      <w:pPr>
        <w:pStyle w:val="Geenafstand"/>
      </w:pPr>
      <w:r w:rsidRPr="0007518F">
        <w:t xml:space="preserve">Precondities </w:t>
      </w:r>
    </w:p>
    <w:p w14:paraId="6DFF6A88" w14:textId="77777777" w:rsidR="0007518F" w:rsidRDefault="0007518F" w:rsidP="00E52E3C">
      <w:pPr>
        <w:pStyle w:val="Lijstalinea"/>
        <w:numPr>
          <w:ilvl w:val="0"/>
          <w:numId w:val="128"/>
        </w:numPr>
      </w:pPr>
      <w:r w:rsidRPr="0007518F">
        <w:t xml:space="preserve">Geeft aan wat vervuld moet zijn bij de start van de </w:t>
      </w:r>
      <w:proofErr w:type="spellStart"/>
      <w:r w:rsidRPr="0007518F">
        <w:t>use</w:t>
      </w:r>
      <w:proofErr w:type="spellEnd"/>
      <w:r w:rsidRPr="0007518F">
        <w:t xml:space="preserve"> case </w:t>
      </w:r>
    </w:p>
    <w:p w14:paraId="0F25BE0C" w14:textId="77777777" w:rsidR="00E52E3C" w:rsidRDefault="0007518F" w:rsidP="00E52E3C">
      <w:pPr>
        <w:pStyle w:val="Lijstalinea"/>
        <w:numPr>
          <w:ilvl w:val="0"/>
          <w:numId w:val="128"/>
        </w:numPr>
      </w:pPr>
      <w:r w:rsidRPr="0007518F">
        <w:t xml:space="preserve">Controle in de </w:t>
      </w:r>
      <w:proofErr w:type="spellStart"/>
      <w:r w:rsidRPr="0007518F">
        <w:t>use</w:t>
      </w:r>
      <w:proofErr w:type="spellEnd"/>
      <w:r w:rsidRPr="0007518F">
        <w:t xml:space="preserve"> case kan/hoeft niet meer!</w:t>
      </w:r>
    </w:p>
    <w:p w14:paraId="4B022FA3" w14:textId="77777777" w:rsidR="00E52E3C" w:rsidRDefault="0007518F" w:rsidP="00E52E3C">
      <w:pPr>
        <w:pStyle w:val="Lijstalinea"/>
        <w:numPr>
          <w:ilvl w:val="0"/>
          <w:numId w:val="128"/>
        </w:numPr>
      </w:pPr>
      <w:r w:rsidRPr="0007518F">
        <w:t xml:space="preserve">In vele gevallen geeft deze aan dat een andere </w:t>
      </w:r>
      <w:proofErr w:type="spellStart"/>
      <w:r w:rsidRPr="0007518F">
        <w:t>use</w:t>
      </w:r>
      <w:proofErr w:type="spellEnd"/>
      <w:r w:rsidRPr="0007518F">
        <w:t xml:space="preserve"> case reeds uitgevoerd is </w:t>
      </w:r>
    </w:p>
    <w:p w14:paraId="5525889B" w14:textId="4F535574" w:rsidR="00D13435" w:rsidRDefault="0007518F" w:rsidP="00E52E3C">
      <w:pPr>
        <w:pStyle w:val="Lijstalinea"/>
        <w:numPr>
          <w:ilvl w:val="0"/>
          <w:numId w:val="128"/>
        </w:numPr>
      </w:pPr>
      <w:r w:rsidRPr="0007518F">
        <w:t xml:space="preserve">Moeten VOOR de start van een </w:t>
      </w:r>
      <w:proofErr w:type="spellStart"/>
      <w:r w:rsidRPr="0007518F">
        <w:t>use</w:t>
      </w:r>
      <w:proofErr w:type="spellEnd"/>
      <w:r w:rsidRPr="0007518F">
        <w:t xml:space="preserve"> case kunnen gevalideerd worden</w:t>
      </w:r>
    </w:p>
    <w:p w14:paraId="17B5E33B" w14:textId="6BC9156C" w:rsidR="001B2123" w:rsidRPr="006353D2" w:rsidRDefault="001B2123" w:rsidP="001B2123">
      <w:pPr>
        <w:pStyle w:val="Lijstalinea"/>
        <w:numPr>
          <w:ilvl w:val="0"/>
          <w:numId w:val="128"/>
        </w:numPr>
      </w:pPr>
      <w:r>
        <w:t xml:space="preserve">Kan leeg zijn (bv. </w:t>
      </w:r>
      <w:r w:rsidR="008B16E9">
        <w:t xml:space="preserve">Bij </w:t>
      </w:r>
      <w:r>
        <w:t>de 1</w:t>
      </w:r>
      <w:r w:rsidRPr="001B2123">
        <w:rPr>
          <w:vertAlign w:val="superscript"/>
        </w:rPr>
        <w:t>e</w:t>
      </w:r>
      <w:r>
        <w:t xml:space="preserve"> </w:t>
      </w:r>
      <w:proofErr w:type="spellStart"/>
      <w:r>
        <w:t>use</w:t>
      </w:r>
      <w:proofErr w:type="spellEnd"/>
      <w:r>
        <w:t xml:space="preserve"> case)</w:t>
      </w:r>
    </w:p>
    <w:p w14:paraId="5C1397CF" w14:textId="77777777" w:rsidR="00D13435" w:rsidRPr="006353D2" w:rsidRDefault="00D13435" w:rsidP="00D13435"/>
    <w:p w14:paraId="69DAAD72" w14:textId="6E1831FA" w:rsidR="00D13435" w:rsidRPr="006353D2" w:rsidRDefault="001F6D88" w:rsidP="001F6D88">
      <w:pPr>
        <w:pStyle w:val="Geenafstand"/>
      </w:pPr>
      <w:r>
        <w:t xml:space="preserve">Postcondities: </w:t>
      </w:r>
    </w:p>
    <w:p w14:paraId="0828EF96" w14:textId="77777777" w:rsidR="001F6D88" w:rsidRDefault="001F6D88" w:rsidP="001F6D88">
      <w:pPr>
        <w:pStyle w:val="Lijstalinea"/>
        <w:numPr>
          <w:ilvl w:val="0"/>
          <w:numId w:val="131"/>
        </w:numPr>
      </w:pPr>
      <w:r w:rsidRPr="001F6D88">
        <w:t xml:space="preserve">Geeft aan wat vervuld moet zijn na uitvoeren van een scenario </w:t>
      </w:r>
    </w:p>
    <w:p w14:paraId="7F1DEA8F" w14:textId="062BD772" w:rsidR="001F6D88" w:rsidRDefault="001F6D88" w:rsidP="001F6D88">
      <w:pPr>
        <w:pStyle w:val="Lijstalinea"/>
        <w:numPr>
          <w:ilvl w:val="0"/>
          <w:numId w:val="131"/>
        </w:numPr>
      </w:pPr>
      <w:r w:rsidRPr="001F6D88">
        <w:t xml:space="preserve">Bevat wijzigingen van het systeem t.o.v. </w:t>
      </w:r>
      <w:r w:rsidR="008B16E9" w:rsidRPr="001F6D88">
        <w:t xml:space="preserve">Het </w:t>
      </w:r>
      <w:r w:rsidRPr="001F6D88">
        <w:t xml:space="preserve">domeinmodel </w:t>
      </w:r>
    </w:p>
    <w:p w14:paraId="0425DF3D" w14:textId="6AC52131" w:rsidR="00353161" w:rsidRDefault="003E1A9C" w:rsidP="00353161">
      <w:pPr>
        <w:pStyle w:val="Lijstalinea"/>
        <w:numPr>
          <w:ilvl w:val="1"/>
          <w:numId w:val="131"/>
        </w:numPr>
      </w:pPr>
      <w:r>
        <w:t>Er kan iets bijgehouden zijn</w:t>
      </w:r>
    </w:p>
    <w:p w14:paraId="412F06C3" w14:textId="77777777" w:rsidR="001F6D88" w:rsidRDefault="001F6D88" w:rsidP="001F6D88">
      <w:pPr>
        <w:pStyle w:val="Lijstalinea"/>
        <w:numPr>
          <w:ilvl w:val="0"/>
          <w:numId w:val="131"/>
        </w:numPr>
      </w:pPr>
      <w:r w:rsidRPr="001F6D88">
        <w:t xml:space="preserve">Formuleren vanuit standpunt van het systeem </w:t>
      </w:r>
    </w:p>
    <w:p w14:paraId="2596C140" w14:textId="71A69401" w:rsidR="00353161" w:rsidRDefault="00353161" w:rsidP="00353161">
      <w:pPr>
        <w:pStyle w:val="Lijstalinea"/>
        <w:numPr>
          <w:ilvl w:val="1"/>
          <w:numId w:val="131"/>
        </w:numPr>
      </w:pPr>
      <w:r>
        <w:t>Beschrijven als: “Het systeem heeft …”</w:t>
      </w:r>
    </w:p>
    <w:p w14:paraId="0CA97FF0" w14:textId="453C9BBA" w:rsidR="00D13435" w:rsidRPr="006353D2" w:rsidRDefault="001F6D88" w:rsidP="001F6D88">
      <w:pPr>
        <w:pStyle w:val="Lijstalinea"/>
        <w:numPr>
          <w:ilvl w:val="0"/>
          <w:numId w:val="131"/>
        </w:numPr>
      </w:pPr>
      <w:r w:rsidRPr="001F6D88">
        <w:t>Niet elk alternatief scenario bereikt de postcondities</w:t>
      </w:r>
    </w:p>
    <w:p w14:paraId="09F903A8" w14:textId="77777777" w:rsidR="00D13435" w:rsidRPr="006353D2" w:rsidRDefault="00D13435" w:rsidP="00D13435"/>
    <w:p w14:paraId="01D6F124" w14:textId="6392BBF0" w:rsidR="00D13435" w:rsidRDefault="0079701F" w:rsidP="00567F60">
      <w:pPr>
        <w:pStyle w:val="Geenafstand"/>
      </w:pPr>
      <w:r>
        <w:t xml:space="preserve">Verloop: </w:t>
      </w:r>
    </w:p>
    <w:p w14:paraId="7B6DCD00" w14:textId="77777777" w:rsidR="00567F60" w:rsidRDefault="00567F60" w:rsidP="00567F60">
      <w:pPr>
        <w:pStyle w:val="Lijstalinea"/>
        <w:numPr>
          <w:ilvl w:val="0"/>
          <w:numId w:val="132"/>
        </w:numPr>
      </w:pPr>
      <w:r w:rsidRPr="00567F60">
        <w:t>Normaal verloop: Top-</w:t>
      </w:r>
      <w:proofErr w:type="spellStart"/>
      <w:r w:rsidRPr="00567F60">
        <w:t>to</w:t>
      </w:r>
      <w:proofErr w:type="spellEnd"/>
      <w:r w:rsidRPr="00567F60">
        <w:t>-</w:t>
      </w:r>
      <w:proofErr w:type="spellStart"/>
      <w:r w:rsidRPr="00567F60">
        <w:t>bottom</w:t>
      </w:r>
      <w:proofErr w:type="spellEnd"/>
      <w:r w:rsidRPr="00567F60">
        <w:t xml:space="preserve"> beschrijving van een eenvoudige (meest voorkomende) situatie waarbij het doel van de </w:t>
      </w:r>
      <w:proofErr w:type="spellStart"/>
      <w:r w:rsidRPr="00567F60">
        <w:t>Primay</w:t>
      </w:r>
      <w:proofErr w:type="spellEnd"/>
      <w:r w:rsidRPr="00567F60">
        <w:t xml:space="preserve"> Actor gerealiseerd wordt. = </w:t>
      </w:r>
      <w:proofErr w:type="spellStart"/>
      <w:r w:rsidRPr="00567F60">
        <w:rPr>
          <w:b/>
          <w:bCs/>
        </w:rPr>
        <w:t>Main</w:t>
      </w:r>
      <w:proofErr w:type="spellEnd"/>
      <w:r w:rsidRPr="00567F60">
        <w:rPr>
          <w:b/>
          <w:bCs/>
        </w:rPr>
        <w:t xml:space="preserve"> succes story</w:t>
      </w:r>
      <w:r w:rsidRPr="00567F60">
        <w:t xml:space="preserve"> </w:t>
      </w:r>
    </w:p>
    <w:p w14:paraId="08F296CD" w14:textId="77777777" w:rsidR="00567F60" w:rsidRPr="00565487" w:rsidRDefault="00567F60" w:rsidP="00567F60">
      <w:pPr>
        <w:pStyle w:val="Lijstalinea"/>
        <w:numPr>
          <w:ilvl w:val="0"/>
          <w:numId w:val="132"/>
        </w:numPr>
        <w:rPr>
          <w:b/>
          <w:bCs/>
        </w:rPr>
      </w:pPr>
      <w:r w:rsidRPr="00567F60">
        <w:t xml:space="preserve">Alternatieve wegen zijn uitbreidingen op het normaal verloop of een andere </w:t>
      </w:r>
      <w:r w:rsidRPr="00565487">
        <w:rPr>
          <w:b/>
          <w:bCs/>
        </w:rPr>
        <w:t xml:space="preserve">alternatieve weg </w:t>
      </w:r>
    </w:p>
    <w:p w14:paraId="46A6F98D" w14:textId="7F29FD97" w:rsidR="0079701F" w:rsidRPr="006353D2" w:rsidRDefault="00567F60" w:rsidP="00567F60">
      <w:pPr>
        <w:pStyle w:val="Lijstalinea"/>
        <w:numPr>
          <w:ilvl w:val="0"/>
          <w:numId w:val="132"/>
        </w:numPr>
      </w:pPr>
      <w:r w:rsidRPr="00567F60">
        <w:t xml:space="preserve">Een verloop is een chronologische ordening van </w:t>
      </w:r>
      <w:r w:rsidRPr="00F57DF4">
        <w:rPr>
          <w:b/>
          <w:bCs/>
          <w:color w:val="FF0000"/>
        </w:rPr>
        <w:t>actiestappen</w:t>
      </w:r>
    </w:p>
    <w:p w14:paraId="116DC4D5" w14:textId="062431D4" w:rsidR="00D13435" w:rsidRDefault="00C60E75" w:rsidP="00C60E75">
      <w:pPr>
        <w:pStyle w:val="Geenafstand"/>
      </w:pPr>
      <w:r>
        <w:lastRenderedPageBreak/>
        <w:t>Set Actiestappen</w:t>
      </w:r>
      <w:r w:rsidR="00567F60">
        <w:t xml:space="preserve">: </w:t>
      </w:r>
    </w:p>
    <w:p w14:paraId="0C37F385" w14:textId="77777777" w:rsidR="008C6D8C" w:rsidRDefault="008C6D8C" w:rsidP="008C6D8C">
      <w:pPr>
        <w:pStyle w:val="Lijstalinea"/>
        <w:numPr>
          <w:ilvl w:val="0"/>
          <w:numId w:val="133"/>
        </w:numPr>
      </w:pPr>
      <w:r w:rsidRPr="008C6D8C">
        <w:t>Volgorde</w:t>
      </w:r>
    </w:p>
    <w:p w14:paraId="3935F169" w14:textId="77777777" w:rsidR="008C6D8C" w:rsidRDefault="008C6D8C" w:rsidP="008C6D8C">
      <w:pPr>
        <w:pStyle w:val="Lijstalinea"/>
        <w:numPr>
          <w:ilvl w:val="0"/>
          <w:numId w:val="133"/>
        </w:numPr>
      </w:pPr>
      <w:r w:rsidRPr="008C6D8C">
        <w:t xml:space="preserve">Actiestap </w:t>
      </w:r>
    </w:p>
    <w:p w14:paraId="356698CF" w14:textId="691E4467" w:rsidR="008C6D8C" w:rsidRDefault="00C60E75" w:rsidP="008C6D8C">
      <w:pPr>
        <w:pStyle w:val="Lijstalinea"/>
        <w:numPr>
          <w:ilvl w:val="1"/>
          <w:numId w:val="133"/>
        </w:numPr>
      </w:pPr>
      <w:r w:rsidRPr="008C6D8C">
        <w:t xml:space="preserve">Interactie </w:t>
      </w:r>
      <w:r w:rsidR="008C6D8C" w:rsidRPr="008C6D8C">
        <w:t xml:space="preserve">tussen </w:t>
      </w:r>
      <w:proofErr w:type="spellStart"/>
      <w:r w:rsidR="008C6D8C" w:rsidRPr="008C6D8C">
        <w:t>primary</w:t>
      </w:r>
      <w:proofErr w:type="spellEnd"/>
      <w:r w:rsidR="008C6D8C" w:rsidRPr="008C6D8C">
        <w:t xml:space="preserve"> actor en systeem </w:t>
      </w:r>
    </w:p>
    <w:p w14:paraId="2D741674" w14:textId="2992A6FA" w:rsidR="008C6D8C" w:rsidRDefault="008C6D8C" w:rsidP="008C6D8C">
      <w:pPr>
        <w:pStyle w:val="Lijstalinea"/>
        <w:numPr>
          <w:ilvl w:val="2"/>
          <w:numId w:val="133"/>
        </w:numPr>
      </w:pPr>
      <w:r>
        <w:t xml:space="preserve">Klant geeft adres in </w:t>
      </w:r>
    </w:p>
    <w:p w14:paraId="4C6EBF88" w14:textId="49C7DDFC" w:rsidR="008C6D8C" w:rsidRDefault="00C60E75" w:rsidP="008C6D8C">
      <w:pPr>
        <w:pStyle w:val="Lijstalinea"/>
        <w:numPr>
          <w:ilvl w:val="1"/>
          <w:numId w:val="133"/>
        </w:numPr>
      </w:pPr>
      <w:r w:rsidRPr="008C6D8C">
        <w:t xml:space="preserve">Een </w:t>
      </w:r>
      <w:r w:rsidR="008C6D8C" w:rsidRPr="008C6D8C">
        <w:t xml:space="preserve">validatie </w:t>
      </w:r>
    </w:p>
    <w:p w14:paraId="373068DE" w14:textId="248A517C" w:rsidR="008C6D8C" w:rsidRDefault="008C6D8C" w:rsidP="008C6D8C">
      <w:pPr>
        <w:pStyle w:val="Lijstalinea"/>
        <w:numPr>
          <w:ilvl w:val="2"/>
          <w:numId w:val="133"/>
        </w:numPr>
      </w:pPr>
      <w:r>
        <w:t>Systeem valideert de PIN</w:t>
      </w:r>
    </w:p>
    <w:p w14:paraId="1D269A9E" w14:textId="607A6345" w:rsidR="00567F60" w:rsidRDefault="00C60E75" w:rsidP="008C6D8C">
      <w:pPr>
        <w:pStyle w:val="Lijstalinea"/>
        <w:numPr>
          <w:ilvl w:val="1"/>
          <w:numId w:val="133"/>
        </w:numPr>
      </w:pPr>
      <w:r w:rsidRPr="008C6D8C">
        <w:t xml:space="preserve">Een </w:t>
      </w:r>
      <w:r w:rsidR="008C6D8C" w:rsidRPr="008C6D8C">
        <w:t>interne wijziging</w:t>
      </w:r>
    </w:p>
    <w:p w14:paraId="5B351D94" w14:textId="13242D39" w:rsidR="008C6D8C" w:rsidRPr="006353D2" w:rsidRDefault="008C6D8C" w:rsidP="008C6D8C">
      <w:pPr>
        <w:pStyle w:val="Lijstalinea"/>
        <w:numPr>
          <w:ilvl w:val="2"/>
          <w:numId w:val="133"/>
        </w:numPr>
      </w:pPr>
      <w:r>
        <w:t>Systeem vermindert bedrag met hoeveelheid</w:t>
      </w:r>
    </w:p>
    <w:p w14:paraId="1CBA2F1B" w14:textId="77777777" w:rsidR="00D13435" w:rsidRPr="006353D2" w:rsidRDefault="00D13435" w:rsidP="00D13435"/>
    <w:p w14:paraId="00EA6660" w14:textId="55F51966" w:rsidR="00D13435" w:rsidRDefault="00C5396B" w:rsidP="00AD00DB">
      <w:pPr>
        <w:pStyle w:val="Geenafstand"/>
      </w:pPr>
      <w:r>
        <w:t xml:space="preserve">Tips bij actiestappen: </w:t>
      </w:r>
    </w:p>
    <w:p w14:paraId="3B393F45" w14:textId="44D64196" w:rsidR="00C5396B" w:rsidRPr="00672008" w:rsidRDefault="00C5396B" w:rsidP="00B42356">
      <w:pPr>
        <w:pStyle w:val="Lijstalinea"/>
        <w:numPr>
          <w:ilvl w:val="0"/>
          <w:numId w:val="135"/>
        </w:numPr>
        <w:rPr>
          <w:b/>
          <w:bCs/>
        </w:rPr>
      </w:pPr>
      <w:r w:rsidRPr="00672008">
        <w:rPr>
          <w:b/>
          <w:bCs/>
        </w:rPr>
        <w:t>Tip 1: gebruik eenvoudige zinnen</w:t>
      </w:r>
    </w:p>
    <w:p w14:paraId="6D66A984" w14:textId="181475CA" w:rsidR="00C5396B" w:rsidRPr="006353D2" w:rsidRDefault="00C5396B" w:rsidP="00B42356">
      <w:pPr>
        <w:pStyle w:val="Lijstalinea"/>
        <w:numPr>
          <w:ilvl w:val="1"/>
          <w:numId w:val="135"/>
        </w:numPr>
      </w:pPr>
      <w:r>
        <w:t xml:space="preserve">Onderwerp – werkwoord - voorwerp </w:t>
      </w:r>
    </w:p>
    <w:p w14:paraId="59707826" w14:textId="7355C3A1" w:rsidR="00D13435" w:rsidRPr="00672008" w:rsidRDefault="00F87275" w:rsidP="00B42356">
      <w:pPr>
        <w:pStyle w:val="Lijstalinea"/>
        <w:numPr>
          <w:ilvl w:val="0"/>
          <w:numId w:val="135"/>
        </w:numPr>
        <w:rPr>
          <w:b/>
          <w:bCs/>
        </w:rPr>
      </w:pPr>
      <w:r w:rsidRPr="00672008">
        <w:rPr>
          <w:b/>
          <w:bCs/>
        </w:rPr>
        <w:t>Tip 2: “</w:t>
      </w:r>
      <w:r w:rsidRPr="00E20ACD">
        <w:rPr>
          <w:b/>
          <w:bCs/>
          <w:color w:val="FF0000"/>
        </w:rPr>
        <w:t xml:space="preserve">wie </w:t>
      </w:r>
      <w:r w:rsidRPr="00672008">
        <w:rPr>
          <w:b/>
          <w:bCs/>
        </w:rPr>
        <w:t>heeft de bal”</w:t>
      </w:r>
    </w:p>
    <w:p w14:paraId="558EC02F" w14:textId="3D77EBF1" w:rsidR="00F87275" w:rsidRDefault="00F87275" w:rsidP="00FC5EB3">
      <w:pPr>
        <w:pStyle w:val="Lijstalinea"/>
        <w:numPr>
          <w:ilvl w:val="1"/>
          <w:numId w:val="135"/>
        </w:numPr>
      </w:pPr>
      <w:r>
        <w:t>Bij elke actie heeft 1 actor een boodschap</w:t>
      </w:r>
      <w:r w:rsidR="00FC5EB3">
        <w:t xml:space="preserve"> - Duidelijkheid</w:t>
      </w:r>
    </w:p>
    <w:p w14:paraId="0B11366D" w14:textId="7EBADEEB" w:rsidR="00E20ACD" w:rsidRDefault="00E20ACD" w:rsidP="00E20ACD">
      <w:pPr>
        <w:pStyle w:val="Lijstalinea"/>
        <w:numPr>
          <w:ilvl w:val="1"/>
          <w:numId w:val="135"/>
        </w:numPr>
      </w:pPr>
      <w:r>
        <w:t>Je moet weten wie wat doet – wie is in welke stap aan de beurt?</w:t>
      </w:r>
    </w:p>
    <w:p w14:paraId="116D536F" w14:textId="4702999F" w:rsidR="00F87275" w:rsidRPr="00672008" w:rsidRDefault="006B6ED5" w:rsidP="00B42356">
      <w:pPr>
        <w:pStyle w:val="Lijstalinea"/>
        <w:numPr>
          <w:ilvl w:val="0"/>
          <w:numId w:val="135"/>
        </w:numPr>
        <w:rPr>
          <w:b/>
          <w:bCs/>
          <w:lang w:val="en-GB"/>
        </w:rPr>
      </w:pPr>
      <w:r w:rsidRPr="00672008">
        <w:rPr>
          <w:b/>
          <w:bCs/>
          <w:lang w:val="en-GB"/>
        </w:rPr>
        <w:t xml:space="preserve">Tip 3: </w:t>
      </w:r>
      <w:proofErr w:type="spellStart"/>
      <w:r w:rsidR="00F87275" w:rsidRPr="00672008">
        <w:rPr>
          <w:b/>
          <w:bCs/>
          <w:lang w:val="en-GB"/>
        </w:rPr>
        <w:t>Volelperspectief</w:t>
      </w:r>
      <w:proofErr w:type="spellEnd"/>
      <w:r w:rsidR="00F87275" w:rsidRPr="00672008">
        <w:rPr>
          <w:b/>
          <w:bCs/>
          <w:lang w:val="en-GB"/>
        </w:rPr>
        <w:t>/Bird’s Eye View</w:t>
      </w:r>
    </w:p>
    <w:p w14:paraId="39805E02" w14:textId="62176D21" w:rsidR="006B6ED5" w:rsidRDefault="005D165E" w:rsidP="00B42356">
      <w:pPr>
        <w:pStyle w:val="Lijstalinea"/>
        <w:numPr>
          <w:ilvl w:val="1"/>
          <w:numId w:val="135"/>
        </w:numPr>
      </w:pPr>
      <w:r w:rsidRPr="005D165E">
        <w:t>Geef bankkaart en pincode. Verminder saldo met opgegeven bedrag</w:t>
      </w:r>
    </w:p>
    <w:p w14:paraId="41F47145" w14:textId="78FDF06E" w:rsidR="0027270B" w:rsidRDefault="0027270B" w:rsidP="00B42356">
      <w:pPr>
        <w:pStyle w:val="Lijstalinea"/>
        <w:numPr>
          <w:ilvl w:val="1"/>
          <w:numId w:val="135"/>
        </w:numPr>
      </w:pPr>
      <w:r>
        <w:t>Naar</w:t>
      </w:r>
    </w:p>
    <w:p w14:paraId="2D2829D1" w14:textId="0F996433" w:rsidR="005D165E" w:rsidRDefault="005D165E" w:rsidP="00B42356">
      <w:pPr>
        <w:pStyle w:val="Lijstalinea"/>
        <w:numPr>
          <w:ilvl w:val="1"/>
          <w:numId w:val="135"/>
        </w:numPr>
      </w:pPr>
      <w:r w:rsidRPr="005D165E">
        <w:t>De klant plaatst bankkaart in kaartlezer en geeft pincode in Het systeem vermindert het saldo met het opgegeven bedrag</w:t>
      </w:r>
    </w:p>
    <w:p w14:paraId="3EFA2339" w14:textId="77777777" w:rsidR="00C13603" w:rsidRPr="005D165E" w:rsidRDefault="00C13603" w:rsidP="00B42356">
      <w:pPr>
        <w:pStyle w:val="Lijstalinea"/>
        <w:numPr>
          <w:ilvl w:val="1"/>
          <w:numId w:val="135"/>
        </w:numPr>
      </w:pPr>
    </w:p>
    <w:p w14:paraId="0004CD98" w14:textId="2C0161A5" w:rsidR="00D13435" w:rsidRPr="00672008" w:rsidRDefault="00241B3F" w:rsidP="00B42356">
      <w:pPr>
        <w:pStyle w:val="Lijstalinea"/>
        <w:numPr>
          <w:ilvl w:val="0"/>
          <w:numId w:val="135"/>
        </w:numPr>
        <w:rPr>
          <w:b/>
          <w:bCs/>
        </w:rPr>
      </w:pPr>
      <w:r w:rsidRPr="00672008">
        <w:rPr>
          <w:b/>
          <w:bCs/>
        </w:rPr>
        <w:t>Tip 4: toon de vooruitgang in het proces</w:t>
      </w:r>
    </w:p>
    <w:p w14:paraId="0A314804" w14:textId="77777777" w:rsidR="00D24455" w:rsidRDefault="00241B3F" w:rsidP="00B42356">
      <w:pPr>
        <w:pStyle w:val="Lijstalinea"/>
        <w:numPr>
          <w:ilvl w:val="1"/>
          <w:numId w:val="135"/>
        </w:numPr>
      </w:pPr>
      <w:r w:rsidRPr="00241B3F">
        <w:t xml:space="preserve">De grootte van de vooruitgang in 1 stap is gerelateerd aan het niveau van de </w:t>
      </w:r>
      <w:proofErr w:type="spellStart"/>
      <w:r w:rsidRPr="00241B3F">
        <w:t>use</w:t>
      </w:r>
      <w:proofErr w:type="spellEnd"/>
      <w:r w:rsidRPr="00241B3F">
        <w:t xml:space="preserve"> case </w:t>
      </w:r>
    </w:p>
    <w:p w14:paraId="3CF448F5" w14:textId="55AA8807" w:rsidR="00D13435" w:rsidRPr="005D165E" w:rsidRDefault="00241B3F" w:rsidP="00B42356">
      <w:pPr>
        <w:pStyle w:val="Lijstalinea"/>
        <w:numPr>
          <w:ilvl w:val="1"/>
          <w:numId w:val="135"/>
        </w:numPr>
      </w:pPr>
      <w:r w:rsidRPr="00241B3F">
        <w:t xml:space="preserve">Te kleine stappen, te veel stappen, te lange </w:t>
      </w:r>
      <w:proofErr w:type="spellStart"/>
      <w:r w:rsidRPr="00241B3F">
        <w:t>use</w:t>
      </w:r>
      <w:proofErr w:type="spellEnd"/>
      <w:r w:rsidRPr="00241B3F">
        <w:t xml:space="preserve"> case (max . 15 stappen), te laag niveau ( te veel details)</w:t>
      </w:r>
    </w:p>
    <w:p w14:paraId="46911079" w14:textId="45EED6CC" w:rsidR="00D13435" w:rsidRPr="00672008" w:rsidRDefault="00241B3F" w:rsidP="00B42356">
      <w:pPr>
        <w:pStyle w:val="Lijstalinea"/>
        <w:numPr>
          <w:ilvl w:val="0"/>
          <w:numId w:val="135"/>
        </w:numPr>
        <w:rPr>
          <w:b/>
          <w:bCs/>
        </w:rPr>
      </w:pPr>
      <w:r w:rsidRPr="00672008">
        <w:rPr>
          <w:b/>
          <w:bCs/>
        </w:rPr>
        <w:t>Tip 5: toon wat de bedoeling van de actor is, niet de beweging</w:t>
      </w:r>
    </w:p>
    <w:p w14:paraId="7A3F48EB" w14:textId="6A007E17" w:rsidR="00FB620B" w:rsidRDefault="00D24455" w:rsidP="00B42356">
      <w:pPr>
        <w:pStyle w:val="Lijstalinea"/>
        <w:numPr>
          <w:ilvl w:val="1"/>
          <w:numId w:val="135"/>
        </w:numPr>
      </w:pPr>
      <w:r w:rsidRPr="00D24455">
        <w:t xml:space="preserve">Beschrijf </w:t>
      </w:r>
      <w:r w:rsidRPr="00E9540B">
        <w:rPr>
          <w:b/>
          <w:bCs/>
          <w:color w:val="FF0000"/>
        </w:rPr>
        <w:t xml:space="preserve">GEEN </w:t>
      </w:r>
      <w:r w:rsidRPr="00E9540B">
        <w:rPr>
          <w:b/>
          <w:bCs/>
        </w:rPr>
        <w:t xml:space="preserve">interacties met de </w:t>
      </w:r>
      <w:r w:rsidRPr="003C0128">
        <w:rPr>
          <w:b/>
          <w:bCs/>
          <w:color w:val="FF0000"/>
        </w:rPr>
        <w:t>GUI</w:t>
      </w:r>
      <w:r w:rsidR="003C0128">
        <w:rPr>
          <w:b/>
          <w:bCs/>
          <w:color w:val="FF0000"/>
        </w:rPr>
        <w:t xml:space="preserve"> (</w:t>
      </w:r>
      <w:r w:rsidR="00906AC2">
        <w:rPr>
          <w:b/>
          <w:bCs/>
          <w:color w:val="FF0000"/>
        </w:rPr>
        <w:t>MAAR OOK ECHT NIKS</w:t>
      </w:r>
      <w:r w:rsidR="003C0128">
        <w:rPr>
          <w:b/>
          <w:bCs/>
          <w:color w:val="FF0000"/>
        </w:rPr>
        <w:t>)</w:t>
      </w:r>
    </w:p>
    <w:p w14:paraId="6D95F0A4" w14:textId="64CA0BA0" w:rsidR="00FB620B" w:rsidRDefault="00D24455" w:rsidP="00B42356">
      <w:pPr>
        <w:pStyle w:val="Lijstalinea"/>
        <w:numPr>
          <w:ilvl w:val="1"/>
          <w:numId w:val="135"/>
        </w:numPr>
      </w:pPr>
      <w:r w:rsidRPr="00D24455">
        <w:t xml:space="preserve">De dialoog die wordt beschreven is een veronderstelling van het ontwerp van de GUI Functionele eisen </w:t>
      </w:r>
    </w:p>
    <w:p w14:paraId="543FB2DC" w14:textId="339FD8A3" w:rsidR="00FB620B" w:rsidRDefault="00D24455" w:rsidP="00B42356">
      <w:pPr>
        <w:pStyle w:val="Lijstalinea"/>
        <w:numPr>
          <w:ilvl w:val="1"/>
          <w:numId w:val="135"/>
        </w:numPr>
      </w:pPr>
      <w:r w:rsidRPr="00D24455">
        <w:t>Vermeld NIET hoe iets gebeurt, maar wat er gebeurt</w:t>
      </w:r>
      <w:r w:rsidR="00FB620B">
        <w:t xml:space="preserve">, </w:t>
      </w:r>
      <w:proofErr w:type="spellStart"/>
      <w:r w:rsidR="00FB620B">
        <w:t>vb</w:t>
      </w:r>
      <w:proofErr w:type="spellEnd"/>
      <w:r w:rsidR="00FB620B">
        <w:t xml:space="preserve">: </w:t>
      </w:r>
    </w:p>
    <w:p w14:paraId="0526491E" w14:textId="2C3DA716" w:rsidR="00D24455" w:rsidRDefault="00D24455" w:rsidP="00B42356">
      <w:pPr>
        <w:pStyle w:val="Lijstalinea"/>
        <w:numPr>
          <w:ilvl w:val="1"/>
          <w:numId w:val="135"/>
        </w:numPr>
      </w:pPr>
      <w:r w:rsidRPr="00D24455">
        <w:t>Het systeem connecteert met de databank, voert de query uit en toont de tabellen</w:t>
      </w:r>
    </w:p>
    <w:p w14:paraId="5CEB2E36" w14:textId="264D2A9A" w:rsidR="0027270B" w:rsidRDefault="0027270B" w:rsidP="00B42356">
      <w:pPr>
        <w:pStyle w:val="Lijstalinea"/>
        <w:numPr>
          <w:ilvl w:val="1"/>
          <w:numId w:val="135"/>
        </w:numPr>
      </w:pPr>
      <w:r>
        <w:t>Naar</w:t>
      </w:r>
    </w:p>
    <w:p w14:paraId="2AEA3B9E" w14:textId="4AAFC721" w:rsidR="0027270B" w:rsidRDefault="006170B6" w:rsidP="00B42356">
      <w:pPr>
        <w:pStyle w:val="Lijstalinea"/>
        <w:numPr>
          <w:ilvl w:val="1"/>
          <w:numId w:val="135"/>
        </w:numPr>
      </w:pPr>
      <w:r w:rsidRPr="006170B6">
        <w:t>Het systeem toont het resultaat van de operatie</w:t>
      </w:r>
    </w:p>
    <w:p w14:paraId="2D3471BB" w14:textId="21A65DFA" w:rsidR="003C0128" w:rsidRDefault="003C0128" w:rsidP="00A75975">
      <w:pPr>
        <w:pStyle w:val="Lijstalinea"/>
        <w:numPr>
          <w:ilvl w:val="1"/>
          <w:numId w:val="135"/>
        </w:numPr>
      </w:pPr>
      <w:r>
        <w:t xml:space="preserve">Je zegt </w:t>
      </w:r>
      <w:r w:rsidRPr="003C0128">
        <w:rPr>
          <w:b/>
          <w:bCs/>
          <w:color w:val="FF0000"/>
        </w:rPr>
        <w:t>WAT</w:t>
      </w:r>
      <w:r w:rsidRPr="003C0128">
        <w:rPr>
          <w:color w:val="FF0000"/>
        </w:rPr>
        <w:t xml:space="preserve"> </w:t>
      </w:r>
      <w:r>
        <w:t xml:space="preserve">er gebeurt </w:t>
      </w:r>
      <w:r w:rsidRPr="003C0128">
        <w:rPr>
          <w:b/>
          <w:bCs/>
        </w:rPr>
        <w:t>niet</w:t>
      </w:r>
      <w:r>
        <w:t xml:space="preserve"> </w:t>
      </w:r>
      <w:r w:rsidRPr="003C0128">
        <w:rPr>
          <w:b/>
          <w:bCs/>
          <w:color w:val="FF0000"/>
        </w:rPr>
        <w:t>HOE</w:t>
      </w:r>
    </w:p>
    <w:p w14:paraId="0976233F" w14:textId="71E4E123" w:rsidR="006170B6" w:rsidRDefault="006170B6" w:rsidP="00B42356">
      <w:pPr>
        <w:pStyle w:val="Lijstalinea"/>
        <w:numPr>
          <w:ilvl w:val="0"/>
          <w:numId w:val="135"/>
        </w:numPr>
        <w:rPr>
          <w:b/>
          <w:bCs/>
        </w:rPr>
      </w:pPr>
      <w:r w:rsidRPr="00672008">
        <w:rPr>
          <w:b/>
          <w:bCs/>
        </w:rPr>
        <w:t>Tip 6: Aanvaardbare set van actiestappen</w:t>
      </w:r>
    </w:p>
    <w:p w14:paraId="54B3A319" w14:textId="0FA18C88" w:rsidR="00C303EF" w:rsidRPr="00672008" w:rsidRDefault="00C303EF" w:rsidP="00C303EF">
      <w:pPr>
        <w:pStyle w:val="Lijstalinea"/>
        <w:numPr>
          <w:ilvl w:val="1"/>
          <w:numId w:val="135"/>
        </w:numPr>
        <w:rPr>
          <w:b/>
          <w:bCs/>
        </w:rPr>
      </w:pPr>
      <w:r>
        <w:t>Iets opvragen, iets valideren, er wordt iets gewijzigd, resultaat</w:t>
      </w:r>
    </w:p>
    <w:p w14:paraId="09E3B8E0" w14:textId="58E20E27" w:rsidR="00316ECB" w:rsidRPr="00672008" w:rsidRDefault="00316ECB" w:rsidP="00B42356">
      <w:pPr>
        <w:pStyle w:val="Lijstalinea"/>
        <w:numPr>
          <w:ilvl w:val="0"/>
          <w:numId w:val="135"/>
        </w:numPr>
        <w:rPr>
          <w:b/>
          <w:bCs/>
        </w:rPr>
      </w:pPr>
      <w:r w:rsidRPr="00672008">
        <w:rPr>
          <w:b/>
          <w:bCs/>
        </w:rPr>
        <w:t>Tip 7: Valideer, controleer niet of …</w:t>
      </w:r>
    </w:p>
    <w:p w14:paraId="3B667354" w14:textId="2C5CBD70" w:rsidR="00316ECB" w:rsidRPr="00B42356" w:rsidRDefault="00316ECB" w:rsidP="00B42356">
      <w:pPr>
        <w:pStyle w:val="Lijstalinea"/>
        <w:numPr>
          <w:ilvl w:val="1"/>
          <w:numId w:val="135"/>
        </w:numPr>
        <w:rPr>
          <w:lang w:val="en-GB"/>
        </w:rPr>
      </w:pPr>
      <w:proofErr w:type="spellStart"/>
      <w:r w:rsidRPr="00B42356">
        <w:rPr>
          <w:lang w:val="en-GB"/>
        </w:rPr>
        <w:t>Vermijd</w:t>
      </w:r>
      <w:proofErr w:type="spellEnd"/>
      <w:r w:rsidRPr="00B42356">
        <w:rPr>
          <w:lang w:val="en-GB"/>
        </w:rPr>
        <w:t xml:space="preserve"> “if statements”</w:t>
      </w:r>
      <w:r w:rsidR="00B80088" w:rsidRPr="00B42356">
        <w:rPr>
          <w:lang w:val="en-GB"/>
        </w:rPr>
        <w:t xml:space="preserve"> (in de use </w:t>
      </w:r>
      <w:r w:rsidR="00AD00DB" w:rsidRPr="00B42356">
        <w:rPr>
          <w:lang w:val="en-GB"/>
        </w:rPr>
        <w:t>case</w:t>
      </w:r>
      <w:r w:rsidR="00B80088" w:rsidRPr="00B42356">
        <w:rPr>
          <w:lang w:val="en-GB"/>
        </w:rPr>
        <w:t>)</w:t>
      </w:r>
    </w:p>
    <w:p w14:paraId="41793B18" w14:textId="23B9F1DB" w:rsidR="00AD00DB" w:rsidRPr="00672008" w:rsidRDefault="00AD00DB" w:rsidP="00B42356">
      <w:pPr>
        <w:pStyle w:val="Lijstalinea"/>
        <w:numPr>
          <w:ilvl w:val="0"/>
          <w:numId w:val="135"/>
        </w:numPr>
        <w:rPr>
          <w:b/>
          <w:bCs/>
        </w:rPr>
      </w:pPr>
      <w:r w:rsidRPr="00672008">
        <w:rPr>
          <w:b/>
          <w:bCs/>
        </w:rPr>
        <w:t>Tip 8: User laat systeem A systeem B aansturen</w:t>
      </w:r>
    </w:p>
    <w:p w14:paraId="2BC92074" w14:textId="77777777" w:rsidR="009859C5" w:rsidRDefault="009859C5" w:rsidP="00B42356">
      <w:pPr>
        <w:pStyle w:val="Lijstalinea"/>
        <w:numPr>
          <w:ilvl w:val="1"/>
          <w:numId w:val="135"/>
        </w:numPr>
      </w:pPr>
      <w:r w:rsidRPr="009859C5">
        <w:t xml:space="preserve">Beschrijf geen interacties met de GUI ( “user hits </w:t>
      </w:r>
      <w:proofErr w:type="spellStart"/>
      <w:r w:rsidRPr="009859C5">
        <w:t>fetch</w:t>
      </w:r>
      <w:proofErr w:type="spellEnd"/>
      <w:r w:rsidRPr="009859C5">
        <w:t xml:space="preserve"> button “) </w:t>
      </w:r>
    </w:p>
    <w:p w14:paraId="6EBBB793" w14:textId="77777777" w:rsidR="009859C5" w:rsidRDefault="009859C5" w:rsidP="00B42356">
      <w:pPr>
        <w:pStyle w:val="Lijstalinea"/>
        <w:numPr>
          <w:ilvl w:val="1"/>
          <w:numId w:val="135"/>
        </w:numPr>
      </w:pPr>
      <w:r w:rsidRPr="009859C5">
        <w:t xml:space="preserve">Mogelijke oplossing : </w:t>
      </w:r>
    </w:p>
    <w:p w14:paraId="5E6BF076" w14:textId="2D7B5013" w:rsidR="009859C5" w:rsidRDefault="009859C5" w:rsidP="00B42356">
      <w:pPr>
        <w:pStyle w:val="Lijstalinea"/>
        <w:numPr>
          <w:ilvl w:val="2"/>
          <w:numId w:val="135"/>
        </w:numPr>
      </w:pPr>
      <w:r w:rsidRPr="009859C5">
        <w:t xml:space="preserve">User signaleert het systeem data op te halen van systeem B </w:t>
      </w:r>
    </w:p>
    <w:p w14:paraId="2C61CDBA" w14:textId="77777777" w:rsidR="009859C5" w:rsidRDefault="009859C5" w:rsidP="00B42356">
      <w:pPr>
        <w:pStyle w:val="Lijstalinea"/>
        <w:numPr>
          <w:ilvl w:val="2"/>
          <w:numId w:val="135"/>
        </w:numPr>
      </w:pPr>
      <w:r w:rsidRPr="009859C5">
        <w:t xml:space="preserve">Systeem haalt achtergrondinfo op bij systeem B Of </w:t>
      </w:r>
    </w:p>
    <w:p w14:paraId="67319D6F" w14:textId="2F2EAAF9" w:rsidR="009859C5" w:rsidRDefault="009859C5" w:rsidP="00B42356">
      <w:pPr>
        <w:pStyle w:val="Lijstalinea"/>
        <w:numPr>
          <w:ilvl w:val="2"/>
          <w:numId w:val="135"/>
        </w:numPr>
      </w:pPr>
      <w:r w:rsidRPr="009859C5">
        <w:t>User laat het systeem achtergrondinfo ophalen bij systeem B</w:t>
      </w:r>
    </w:p>
    <w:p w14:paraId="3AF6C4E9" w14:textId="77777777" w:rsidR="009859C5" w:rsidRPr="00F751EA" w:rsidRDefault="009859C5" w:rsidP="00B42356">
      <w:pPr>
        <w:pStyle w:val="Lijstalinea"/>
        <w:numPr>
          <w:ilvl w:val="0"/>
          <w:numId w:val="135"/>
        </w:numPr>
        <w:rPr>
          <w:b/>
          <w:bCs/>
          <w:lang w:val="en-GB"/>
        </w:rPr>
      </w:pPr>
      <w:r w:rsidRPr="00F751EA">
        <w:rPr>
          <w:b/>
          <w:bCs/>
          <w:lang w:val="en-GB"/>
        </w:rPr>
        <w:t xml:space="preserve">Tip 9: Use case </w:t>
      </w:r>
      <w:proofErr w:type="spellStart"/>
      <w:r w:rsidRPr="00F751EA">
        <w:rPr>
          <w:b/>
          <w:bCs/>
          <w:lang w:val="en-GB"/>
        </w:rPr>
        <w:t>roept</w:t>
      </w:r>
      <w:proofErr w:type="spellEnd"/>
      <w:r w:rsidRPr="00F751EA">
        <w:rPr>
          <w:b/>
          <w:bCs/>
          <w:lang w:val="en-GB"/>
        </w:rPr>
        <w:t xml:space="preserve"> </w:t>
      </w:r>
      <w:proofErr w:type="spellStart"/>
      <w:r w:rsidRPr="00F751EA">
        <w:rPr>
          <w:b/>
          <w:bCs/>
          <w:lang w:val="en-GB"/>
        </w:rPr>
        <w:t>andere</w:t>
      </w:r>
      <w:proofErr w:type="spellEnd"/>
      <w:r w:rsidRPr="00F751EA">
        <w:rPr>
          <w:b/>
          <w:bCs/>
          <w:lang w:val="en-GB"/>
        </w:rPr>
        <w:t xml:space="preserve"> use case op </w:t>
      </w:r>
    </w:p>
    <w:p w14:paraId="1453A1C0" w14:textId="77777777" w:rsidR="009859C5" w:rsidRDefault="009859C5" w:rsidP="00B42356">
      <w:pPr>
        <w:pStyle w:val="Lijstalinea"/>
        <w:numPr>
          <w:ilvl w:val="1"/>
          <w:numId w:val="135"/>
        </w:numPr>
      </w:pPr>
      <w:r w:rsidRPr="009859C5">
        <w:t xml:space="preserve">Gebruik geen calls </w:t>
      </w:r>
    </w:p>
    <w:p w14:paraId="02A66D29" w14:textId="5F59D52A" w:rsidR="009859C5" w:rsidRDefault="009859C5" w:rsidP="00B42356">
      <w:pPr>
        <w:pStyle w:val="Lijstalinea"/>
        <w:numPr>
          <w:ilvl w:val="1"/>
          <w:numId w:val="135"/>
        </w:numPr>
      </w:pPr>
      <w:r w:rsidRPr="009859C5">
        <w:t>Schrijf in de taal van de opdrachtgever</w:t>
      </w:r>
    </w:p>
    <w:p w14:paraId="0362E86B" w14:textId="56771EE0" w:rsidR="0056183D" w:rsidRDefault="00B42356" w:rsidP="0056183D">
      <w:pPr>
        <w:pStyle w:val="Lijstalinea"/>
        <w:numPr>
          <w:ilvl w:val="1"/>
          <w:numId w:val="135"/>
        </w:numPr>
      </w:pPr>
      <w:r>
        <w:t>Gebruiker betaalt de winkelmand</w:t>
      </w:r>
    </w:p>
    <w:p w14:paraId="7DFB20A8" w14:textId="700F73E9" w:rsidR="0056183D" w:rsidRDefault="00A876B2" w:rsidP="00A34417">
      <w:pPr>
        <w:pStyle w:val="Geenafstand"/>
      </w:pPr>
      <w:r w:rsidRPr="00A876B2">
        <w:lastRenderedPageBreak/>
        <w:t>Alternatieve verlopen</w:t>
      </w:r>
      <w:r>
        <w:t>:</w:t>
      </w:r>
    </w:p>
    <w:p w14:paraId="49732FDF" w14:textId="5CC0DE48" w:rsidR="00A34417" w:rsidRDefault="00A34417" w:rsidP="00A34417">
      <w:pPr>
        <w:pStyle w:val="Lijstalinea"/>
        <w:numPr>
          <w:ilvl w:val="0"/>
          <w:numId w:val="136"/>
        </w:numPr>
      </w:pPr>
      <w:r w:rsidRPr="00A34417">
        <w:t xml:space="preserve">Afwijkingen t.o.v. </w:t>
      </w:r>
      <w:r w:rsidR="0060328A" w:rsidRPr="00A34417">
        <w:t xml:space="preserve">Het </w:t>
      </w:r>
      <w:r w:rsidRPr="00A34417">
        <w:t xml:space="preserve">normale verloop </w:t>
      </w:r>
    </w:p>
    <w:p w14:paraId="5213054A" w14:textId="77777777" w:rsidR="00A34417" w:rsidRDefault="00A34417" w:rsidP="00A34417">
      <w:pPr>
        <w:pStyle w:val="Lijstalinea"/>
        <w:numPr>
          <w:ilvl w:val="0"/>
          <w:numId w:val="136"/>
        </w:numPr>
      </w:pPr>
      <w:r w:rsidRPr="00A34417">
        <w:t xml:space="preserve">Uitbreidingen eindigen ofwel in succes of maken dat de </w:t>
      </w:r>
      <w:proofErr w:type="spellStart"/>
      <w:r w:rsidRPr="00A34417">
        <w:t>use</w:t>
      </w:r>
      <w:proofErr w:type="spellEnd"/>
      <w:r w:rsidRPr="00A34417">
        <w:t xml:space="preserve"> case verlaten wordt </w:t>
      </w:r>
    </w:p>
    <w:p w14:paraId="6FCFC35D" w14:textId="77777777" w:rsidR="00A34417" w:rsidRDefault="00A34417" w:rsidP="00A34417">
      <w:pPr>
        <w:pStyle w:val="Lijstalinea"/>
        <w:numPr>
          <w:ilvl w:val="0"/>
          <w:numId w:val="136"/>
        </w:numPr>
      </w:pPr>
      <w:r w:rsidRPr="00A34417">
        <w:t xml:space="preserve">Belangrijk: uitbreidingen niet zomaar naast je neerleggen </w:t>
      </w:r>
    </w:p>
    <w:p w14:paraId="09CC4D8F" w14:textId="4DF95130" w:rsidR="00A34417" w:rsidRDefault="0060328A" w:rsidP="00A34417">
      <w:pPr>
        <w:pStyle w:val="Lijstalinea"/>
        <w:numPr>
          <w:ilvl w:val="1"/>
          <w:numId w:val="136"/>
        </w:numPr>
      </w:pPr>
      <w:r w:rsidRPr="00A34417">
        <w:t xml:space="preserve">Het </w:t>
      </w:r>
      <w:r w:rsidR="00A34417" w:rsidRPr="00A34417">
        <w:t xml:space="preserve">normaal verloop is zeer goed gekend door het team </w:t>
      </w:r>
    </w:p>
    <w:p w14:paraId="5C760469" w14:textId="24C57F80" w:rsidR="00A34417" w:rsidRDefault="0060328A" w:rsidP="00A34417">
      <w:pPr>
        <w:pStyle w:val="Lijstalinea"/>
        <w:numPr>
          <w:ilvl w:val="1"/>
          <w:numId w:val="136"/>
        </w:numPr>
      </w:pPr>
      <w:r w:rsidRPr="00A34417">
        <w:t xml:space="preserve">Uitbreidingen </w:t>
      </w:r>
      <w:r w:rsidR="00A34417" w:rsidRPr="00A34417">
        <w:t xml:space="preserve">vragen dikwijls kennis van “business </w:t>
      </w:r>
      <w:proofErr w:type="spellStart"/>
      <w:r w:rsidR="00A34417" w:rsidRPr="00A34417">
        <w:t>rules</w:t>
      </w:r>
      <w:proofErr w:type="spellEnd"/>
      <w:r w:rsidR="00A34417" w:rsidRPr="00A34417">
        <w:t xml:space="preserve">” </w:t>
      </w:r>
    </w:p>
    <w:p w14:paraId="4776B94E" w14:textId="223FA2A1" w:rsidR="00A876B2" w:rsidRDefault="0060328A" w:rsidP="00A34417">
      <w:pPr>
        <w:pStyle w:val="Lijstalinea"/>
        <w:numPr>
          <w:ilvl w:val="1"/>
          <w:numId w:val="136"/>
        </w:numPr>
      </w:pPr>
      <w:r w:rsidRPr="00A34417">
        <w:t xml:space="preserve">Soms </w:t>
      </w:r>
      <w:r w:rsidR="00A34417" w:rsidRPr="00A34417">
        <w:t xml:space="preserve">aanleiding tot nieuwe </w:t>
      </w:r>
      <w:proofErr w:type="spellStart"/>
      <w:r w:rsidR="00A34417" w:rsidRPr="00A34417">
        <w:t>use</w:t>
      </w:r>
      <w:proofErr w:type="spellEnd"/>
      <w:r w:rsidR="00A34417" w:rsidRPr="00A34417">
        <w:t xml:space="preserve"> case</w:t>
      </w:r>
    </w:p>
    <w:p w14:paraId="2E5A4D0A" w14:textId="77777777" w:rsidR="0060328A" w:rsidRDefault="0060328A" w:rsidP="0060328A"/>
    <w:p w14:paraId="3ABE1DEF" w14:textId="3C9C7775" w:rsidR="0060328A" w:rsidRDefault="00B11E5C" w:rsidP="00B11E5C">
      <w:pPr>
        <w:pStyle w:val="Geenafstand"/>
      </w:pPr>
      <w:proofErr w:type="spellStart"/>
      <w:r w:rsidRPr="00B11E5C">
        <w:t>Use</w:t>
      </w:r>
      <w:proofErr w:type="spellEnd"/>
      <w:r w:rsidRPr="00B11E5C">
        <w:t xml:space="preserve"> Cases uitbreidingen</w:t>
      </w:r>
      <w:r>
        <w:t>:</w:t>
      </w:r>
    </w:p>
    <w:p w14:paraId="3F4B997E" w14:textId="77777777" w:rsidR="003139BD" w:rsidRDefault="003139BD" w:rsidP="003139BD">
      <w:pPr>
        <w:pStyle w:val="Lijstalinea"/>
        <w:numPr>
          <w:ilvl w:val="0"/>
          <w:numId w:val="137"/>
        </w:numPr>
      </w:pPr>
      <w:r w:rsidRPr="003139BD">
        <w:t xml:space="preserve">Brainstorming over alle mogelijke situaties </w:t>
      </w:r>
    </w:p>
    <w:p w14:paraId="34980C83" w14:textId="77777777" w:rsidR="003139BD" w:rsidRDefault="003139BD" w:rsidP="003139BD">
      <w:pPr>
        <w:pStyle w:val="Lijstalinea"/>
        <w:numPr>
          <w:ilvl w:val="0"/>
          <w:numId w:val="137"/>
        </w:numPr>
      </w:pPr>
      <w:r w:rsidRPr="003139BD">
        <w:t xml:space="preserve">Evalueer, elimineer en voeg samen </w:t>
      </w:r>
    </w:p>
    <w:p w14:paraId="456222EA" w14:textId="77777777" w:rsidR="003139BD" w:rsidRDefault="003139BD" w:rsidP="003139BD">
      <w:pPr>
        <w:pStyle w:val="Lijstalinea"/>
        <w:numPr>
          <w:ilvl w:val="0"/>
          <w:numId w:val="137"/>
        </w:numPr>
      </w:pPr>
      <w:r w:rsidRPr="003139BD">
        <w:t xml:space="preserve">Werk uit </w:t>
      </w:r>
    </w:p>
    <w:p w14:paraId="5108E616" w14:textId="31F2EFBB" w:rsidR="0060328A" w:rsidRDefault="003139BD" w:rsidP="003139BD">
      <w:pPr>
        <w:pStyle w:val="Lijstalinea"/>
        <w:numPr>
          <w:ilvl w:val="0"/>
          <w:numId w:val="137"/>
        </w:numPr>
      </w:pPr>
      <w:r w:rsidRPr="003139BD">
        <w:t>Noteer “</w:t>
      </w:r>
      <w:r w:rsidRPr="00632C6A">
        <w:rPr>
          <w:b/>
          <w:bCs/>
        </w:rPr>
        <w:t>wat</w:t>
      </w:r>
      <w:r w:rsidRPr="003139BD">
        <w:t xml:space="preserve"> het </w:t>
      </w:r>
      <w:r w:rsidR="00632C6A" w:rsidRPr="00632C6A">
        <w:rPr>
          <w:b/>
          <w:bCs/>
          <w:color w:val="FF0000"/>
        </w:rPr>
        <w:t>SYSTEEM</w:t>
      </w:r>
      <w:r w:rsidRPr="00632C6A">
        <w:rPr>
          <w:color w:val="FF0000"/>
        </w:rPr>
        <w:t xml:space="preserve"> </w:t>
      </w:r>
      <w:r w:rsidRPr="003139BD">
        <w:t>ontdekt heeft, niet wat er gebeurd is“</w:t>
      </w:r>
    </w:p>
    <w:p w14:paraId="227E9804" w14:textId="7D45311D" w:rsidR="003139BD" w:rsidRDefault="003139BD" w:rsidP="003139BD">
      <w:pPr>
        <w:pStyle w:val="Lijstalinea"/>
        <w:numPr>
          <w:ilvl w:val="1"/>
          <w:numId w:val="137"/>
        </w:numPr>
      </w:pPr>
      <w:r w:rsidRPr="003139BD">
        <w:rPr>
          <w:b/>
          <w:bCs/>
          <w:color w:val="FF0000"/>
        </w:rPr>
        <w:t>Niet</w:t>
      </w:r>
      <w:r w:rsidRPr="003139BD">
        <w:rPr>
          <w:color w:val="FF0000"/>
        </w:rPr>
        <w:t xml:space="preserve"> </w:t>
      </w:r>
      <w:r w:rsidRPr="003139BD">
        <w:t xml:space="preserve">: “klant vergeet </w:t>
      </w:r>
      <w:r w:rsidR="008B16E9" w:rsidRPr="003139BD">
        <w:t xml:space="preserve">pincode </w:t>
      </w:r>
      <w:r w:rsidRPr="003139BD">
        <w:t xml:space="preserve">in te geven” </w:t>
      </w:r>
    </w:p>
    <w:p w14:paraId="6407C409" w14:textId="00A810A0" w:rsidR="003139BD" w:rsidRDefault="003139BD" w:rsidP="003139BD">
      <w:pPr>
        <w:pStyle w:val="Lijstalinea"/>
        <w:numPr>
          <w:ilvl w:val="1"/>
          <w:numId w:val="137"/>
        </w:numPr>
      </w:pPr>
      <w:r w:rsidRPr="003139BD">
        <w:rPr>
          <w:b/>
          <w:bCs/>
          <w:color w:val="FF0000"/>
        </w:rPr>
        <w:t>Wel</w:t>
      </w:r>
      <w:r w:rsidRPr="003139BD">
        <w:rPr>
          <w:color w:val="FF0000"/>
        </w:rPr>
        <w:t xml:space="preserve"> </w:t>
      </w:r>
      <w:r w:rsidRPr="003139BD">
        <w:t xml:space="preserve">: “tijdslimiet overschreden bij </w:t>
      </w:r>
      <w:proofErr w:type="spellStart"/>
      <w:r w:rsidRPr="003139BD">
        <w:t>ingave</w:t>
      </w:r>
      <w:proofErr w:type="spellEnd"/>
      <w:r w:rsidRPr="003139BD">
        <w:t xml:space="preserve"> </w:t>
      </w:r>
      <w:r w:rsidR="008B16E9" w:rsidRPr="003139BD">
        <w:t>pincode</w:t>
      </w:r>
      <w:r w:rsidRPr="003139BD">
        <w:t>”</w:t>
      </w:r>
      <w:r w:rsidR="0044121F">
        <w:t xml:space="preserve"> of “systeem detecteert foute PIN</w:t>
      </w:r>
    </w:p>
    <w:p w14:paraId="14483B9F" w14:textId="77777777" w:rsidR="00B0148B" w:rsidRDefault="00B0148B" w:rsidP="00B0148B">
      <w:pPr>
        <w:pStyle w:val="Lijstalinea"/>
        <w:numPr>
          <w:ilvl w:val="0"/>
          <w:numId w:val="137"/>
        </w:numPr>
      </w:pPr>
      <w:r w:rsidRPr="00B0148B">
        <w:t xml:space="preserve">Geeft aan wat het systeem doet maar geeft ook de mogelijkheid om </w:t>
      </w:r>
      <w:r w:rsidRPr="002417E3">
        <w:rPr>
          <w:b/>
          <w:bCs/>
        </w:rPr>
        <w:t>alternatieven</w:t>
      </w:r>
      <w:r w:rsidRPr="00B0148B">
        <w:t xml:space="preserve"> te geven </w:t>
      </w:r>
    </w:p>
    <w:p w14:paraId="52098CB0" w14:textId="77777777" w:rsidR="00B0148B" w:rsidRDefault="00B0148B" w:rsidP="00B0148B">
      <w:pPr>
        <w:pStyle w:val="Lijstalinea"/>
        <w:numPr>
          <w:ilvl w:val="0"/>
          <w:numId w:val="137"/>
        </w:numPr>
      </w:pPr>
      <w:r w:rsidRPr="00B0148B">
        <w:t xml:space="preserve">Elke uitbreiding heeft eigen omschrijving/titel </w:t>
      </w:r>
    </w:p>
    <w:p w14:paraId="7DB392CA" w14:textId="77777777" w:rsidR="00B0148B" w:rsidRDefault="00B0148B" w:rsidP="00B0148B">
      <w:pPr>
        <w:pStyle w:val="Lijstalinea"/>
        <w:numPr>
          <w:ilvl w:val="0"/>
          <w:numId w:val="137"/>
        </w:numPr>
      </w:pPr>
      <w:r w:rsidRPr="00B0148B">
        <w:t xml:space="preserve">Een uitbreiding is apart scenario met actiestappen </w:t>
      </w:r>
    </w:p>
    <w:p w14:paraId="1638DB8D" w14:textId="77777777" w:rsidR="00B0148B" w:rsidRDefault="00B0148B" w:rsidP="00B0148B">
      <w:pPr>
        <w:pStyle w:val="Lijstalinea"/>
        <w:numPr>
          <w:ilvl w:val="0"/>
          <w:numId w:val="137"/>
        </w:numPr>
      </w:pPr>
      <w:r w:rsidRPr="00B0148B">
        <w:t xml:space="preserve">Alternatief verloop eindigt door: </w:t>
      </w:r>
    </w:p>
    <w:p w14:paraId="5E8F9CD7" w14:textId="77777777" w:rsidR="00B0148B" w:rsidRDefault="00B0148B" w:rsidP="00B0148B">
      <w:pPr>
        <w:pStyle w:val="Lijstalinea"/>
        <w:numPr>
          <w:ilvl w:val="1"/>
          <w:numId w:val="137"/>
        </w:numPr>
      </w:pPr>
      <w:r w:rsidRPr="00B0148B">
        <w:t xml:space="preserve">Terug te keren naar stap in normaal verloop </w:t>
      </w:r>
    </w:p>
    <w:p w14:paraId="4F8499BB" w14:textId="77777777" w:rsidR="00B0148B" w:rsidRDefault="00B0148B" w:rsidP="00B0148B">
      <w:pPr>
        <w:pStyle w:val="Lijstalinea"/>
        <w:numPr>
          <w:ilvl w:val="1"/>
          <w:numId w:val="137"/>
        </w:numPr>
      </w:pPr>
      <w:r w:rsidRPr="00B0148B">
        <w:t xml:space="preserve">Verder te gaan naar een stap in ander normaal verloop </w:t>
      </w:r>
    </w:p>
    <w:p w14:paraId="6ECFF2BA" w14:textId="77777777" w:rsidR="00B0148B" w:rsidRDefault="00B0148B" w:rsidP="00B0148B">
      <w:pPr>
        <w:pStyle w:val="Lijstalinea"/>
        <w:numPr>
          <w:ilvl w:val="1"/>
          <w:numId w:val="137"/>
        </w:numPr>
      </w:pPr>
      <w:r w:rsidRPr="00B0148B">
        <w:t xml:space="preserve">Een externe/nieuwe </w:t>
      </w:r>
      <w:proofErr w:type="spellStart"/>
      <w:r w:rsidRPr="00B0148B">
        <w:t>use</w:t>
      </w:r>
      <w:proofErr w:type="spellEnd"/>
      <w:r w:rsidRPr="00B0148B">
        <w:t xml:space="preserve"> case op te roepen </w:t>
      </w:r>
    </w:p>
    <w:p w14:paraId="4836058C" w14:textId="77777777" w:rsidR="00B0148B" w:rsidRDefault="00B0148B" w:rsidP="00B0148B">
      <w:pPr>
        <w:pStyle w:val="Lijstalinea"/>
        <w:numPr>
          <w:ilvl w:val="2"/>
          <w:numId w:val="137"/>
        </w:numPr>
      </w:pPr>
      <w:r w:rsidRPr="00B0148B">
        <w:t xml:space="preserve">Impliceert onderhoud, testen, … </w:t>
      </w:r>
    </w:p>
    <w:p w14:paraId="670B456B" w14:textId="04E45FA6" w:rsidR="00B0148B" w:rsidRDefault="00B0148B" w:rsidP="00B0148B">
      <w:pPr>
        <w:pStyle w:val="Lijstalinea"/>
        <w:numPr>
          <w:ilvl w:val="1"/>
          <w:numId w:val="137"/>
        </w:numPr>
      </w:pPr>
      <w:r w:rsidRPr="00B0148B">
        <w:t xml:space="preserve">Stopzetten van de huidige </w:t>
      </w:r>
      <w:proofErr w:type="spellStart"/>
      <w:r w:rsidRPr="00B0148B">
        <w:t>use</w:t>
      </w:r>
      <w:proofErr w:type="spellEnd"/>
      <w:r w:rsidRPr="00B0148B">
        <w:t xml:space="preserve"> case</w:t>
      </w:r>
    </w:p>
    <w:p w14:paraId="23246F1A" w14:textId="77777777" w:rsidR="0060328A" w:rsidRDefault="0060328A" w:rsidP="0060328A"/>
    <w:p w14:paraId="45793149" w14:textId="7261330A" w:rsidR="00B0148B" w:rsidRDefault="00B0148B" w:rsidP="00B0148B">
      <w:pPr>
        <w:pStyle w:val="Geenafstand"/>
      </w:pPr>
      <w:r>
        <w:t xml:space="preserve">Hoe schrijven we het alternatief verloop: </w:t>
      </w:r>
    </w:p>
    <w:p w14:paraId="2A7E5DE4" w14:textId="3A8AE42B" w:rsidR="00C3021B" w:rsidRDefault="004272F3" w:rsidP="0098340C">
      <w:pPr>
        <w:pStyle w:val="Lijstalinea"/>
        <w:numPr>
          <w:ilvl w:val="0"/>
          <w:numId w:val="138"/>
        </w:numPr>
      </w:pPr>
      <w:r>
        <w:t xml:space="preserve">4. </w:t>
      </w:r>
      <w:r w:rsidR="00E17948" w:rsidRPr="00E17948">
        <w:t xml:space="preserve">Systeem valideert wachtwoord </w:t>
      </w:r>
    </w:p>
    <w:p w14:paraId="00EC6836" w14:textId="77777777" w:rsidR="00C3021B" w:rsidRDefault="00E17948" w:rsidP="0098340C">
      <w:pPr>
        <w:pStyle w:val="Lijstalinea"/>
        <w:numPr>
          <w:ilvl w:val="1"/>
          <w:numId w:val="138"/>
        </w:numPr>
      </w:pPr>
      <w:r w:rsidRPr="00E17948">
        <w:t xml:space="preserve">4a. Fout wachtwoord </w:t>
      </w:r>
    </w:p>
    <w:p w14:paraId="613A1BFF" w14:textId="77777777" w:rsidR="00C3021B" w:rsidRDefault="00E17948" w:rsidP="0098340C">
      <w:pPr>
        <w:pStyle w:val="Lijstalinea"/>
        <w:numPr>
          <w:ilvl w:val="2"/>
          <w:numId w:val="138"/>
        </w:numPr>
      </w:pPr>
      <w:r w:rsidRPr="00E17948">
        <w:t xml:space="preserve">4a1. Systeem verhoogt aantal foutieve pogingen met 1 </w:t>
      </w:r>
    </w:p>
    <w:p w14:paraId="732866A0" w14:textId="77777777" w:rsidR="00C3021B" w:rsidRDefault="00E17948" w:rsidP="0098340C">
      <w:pPr>
        <w:pStyle w:val="Lijstalinea"/>
        <w:numPr>
          <w:ilvl w:val="2"/>
          <w:numId w:val="138"/>
        </w:numPr>
      </w:pPr>
      <w:r w:rsidRPr="00E17948">
        <w:t xml:space="preserve">4a2. Systeem toont een gepaste melding </w:t>
      </w:r>
    </w:p>
    <w:p w14:paraId="4B4BA00A" w14:textId="77777777" w:rsidR="00C3021B" w:rsidRDefault="00E17948" w:rsidP="0098340C">
      <w:pPr>
        <w:pStyle w:val="Lijstalinea"/>
        <w:numPr>
          <w:ilvl w:val="2"/>
          <w:numId w:val="138"/>
        </w:numPr>
      </w:pPr>
      <w:r w:rsidRPr="00E17948">
        <w:t>4a3. Keer terug naar stap 2 van het normale verloop</w:t>
      </w:r>
    </w:p>
    <w:p w14:paraId="62F6FE5A" w14:textId="77777777" w:rsidR="00C3021B" w:rsidRDefault="00E17948" w:rsidP="0098340C">
      <w:pPr>
        <w:pStyle w:val="Lijstalinea"/>
        <w:numPr>
          <w:ilvl w:val="1"/>
          <w:numId w:val="138"/>
        </w:numPr>
      </w:pPr>
      <w:r w:rsidRPr="00E17948">
        <w:t xml:space="preserve">4b. Fout wachtwoord te dikwijls ingegeven </w:t>
      </w:r>
    </w:p>
    <w:p w14:paraId="2B12BABE" w14:textId="6EEC8582" w:rsidR="0098340C" w:rsidRDefault="00E17948" w:rsidP="0098340C">
      <w:pPr>
        <w:pStyle w:val="Lijstalinea"/>
        <w:numPr>
          <w:ilvl w:val="2"/>
          <w:numId w:val="138"/>
        </w:numPr>
      </w:pPr>
      <w:r w:rsidRPr="00E17948">
        <w:t xml:space="preserve">4b1. </w:t>
      </w:r>
      <w:r w:rsidR="008B16E9" w:rsidRPr="00E17948">
        <w:t xml:space="preserve">Systeem </w:t>
      </w:r>
      <w:r w:rsidRPr="00E17948">
        <w:t xml:space="preserve">verwittigt gebruiker </w:t>
      </w:r>
    </w:p>
    <w:p w14:paraId="32ED00CE" w14:textId="7744F25C" w:rsidR="00B0148B" w:rsidRDefault="00E17948" w:rsidP="0098340C">
      <w:pPr>
        <w:pStyle w:val="Lijstalinea"/>
        <w:numPr>
          <w:ilvl w:val="2"/>
          <w:numId w:val="138"/>
        </w:numPr>
      </w:pPr>
      <w:proofErr w:type="spellStart"/>
      <w:r w:rsidRPr="00E17948">
        <w:t>Use</w:t>
      </w:r>
      <w:proofErr w:type="spellEnd"/>
      <w:r w:rsidRPr="00E17948">
        <w:t xml:space="preserve"> case eindigt zonder bereiken postcondities</w:t>
      </w:r>
    </w:p>
    <w:p w14:paraId="38B3E79C" w14:textId="77777777" w:rsidR="0060328A" w:rsidRDefault="0060328A" w:rsidP="0060328A"/>
    <w:p w14:paraId="0652340B" w14:textId="4C48EA9C" w:rsidR="0060328A" w:rsidRDefault="00B83556" w:rsidP="00D52FDF">
      <w:pPr>
        <w:pStyle w:val="Geenafstand"/>
      </w:pPr>
      <w:proofErr w:type="spellStart"/>
      <w:r>
        <w:t>Domeinspecifieke</w:t>
      </w:r>
      <w:proofErr w:type="spellEnd"/>
      <w:r>
        <w:t xml:space="preserve"> regens en op te klaren punten (optioneel):</w:t>
      </w:r>
    </w:p>
    <w:p w14:paraId="1A885116" w14:textId="77777777" w:rsidR="00166E30" w:rsidRDefault="00166E30" w:rsidP="00166E30">
      <w:pPr>
        <w:pStyle w:val="Lijstalinea"/>
        <w:numPr>
          <w:ilvl w:val="0"/>
          <w:numId w:val="138"/>
        </w:numPr>
      </w:pPr>
      <w:proofErr w:type="spellStart"/>
      <w:r w:rsidRPr="00166E30">
        <w:t>Domeinspecifieke</w:t>
      </w:r>
      <w:proofErr w:type="spellEnd"/>
      <w:r w:rsidRPr="00166E30">
        <w:t xml:space="preserve"> regels </w:t>
      </w:r>
    </w:p>
    <w:p w14:paraId="34456A07" w14:textId="77777777" w:rsidR="00166E30" w:rsidRDefault="00166E30" w:rsidP="00166E30">
      <w:pPr>
        <w:pStyle w:val="Lijstalinea"/>
        <w:numPr>
          <w:ilvl w:val="0"/>
          <w:numId w:val="138"/>
        </w:numPr>
      </w:pPr>
      <w:r w:rsidRPr="00166E30">
        <w:t xml:space="preserve">Plaats hier alle technische regels voor </w:t>
      </w:r>
      <w:proofErr w:type="spellStart"/>
      <w:r w:rsidRPr="00166E30">
        <w:t>validaties</w:t>
      </w:r>
      <w:proofErr w:type="spellEnd"/>
      <w:r w:rsidRPr="00166E30">
        <w:t xml:space="preserve">, logica, … b.v.: DR_NIEUW_LID </w:t>
      </w:r>
    </w:p>
    <w:p w14:paraId="12F4C0E2" w14:textId="77777777" w:rsidR="00D52FDF" w:rsidRDefault="00166E30" w:rsidP="00166E30">
      <w:pPr>
        <w:pStyle w:val="Lijstalinea"/>
        <w:numPr>
          <w:ilvl w:val="1"/>
          <w:numId w:val="138"/>
        </w:numPr>
      </w:pPr>
      <w:r w:rsidRPr="00166E30">
        <w:t xml:space="preserve">Een nieuw lid is minstens 18 jaar oud </w:t>
      </w:r>
    </w:p>
    <w:p w14:paraId="0DD82707" w14:textId="3753551B" w:rsidR="00166E30" w:rsidRDefault="00166E30" w:rsidP="00166E30">
      <w:pPr>
        <w:pStyle w:val="Lijstalinea"/>
        <w:numPr>
          <w:ilvl w:val="1"/>
          <w:numId w:val="138"/>
        </w:numPr>
      </w:pPr>
      <w:r w:rsidRPr="00166E30">
        <w:t>Wachtwoord is 8-16 tekens lang en bevat geen spaties</w:t>
      </w:r>
    </w:p>
    <w:p w14:paraId="2B5CF857" w14:textId="77777777" w:rsidR="00166E30" w:rsidRDefault="00166E30" w:rsidP="00166E30">
      <w:pPr>
        <w:pStyle w:val="Lijstalinea"/>
        <w:numPr>
          <w:ilvl w:val="0"/>
          <w:numId w:val="138"/>
        </w:numPr>
      </w:pPr>
      <w:r w:rsidRPr="00166E30">
        <w:t xml:space="preserve"> Op te klaren punten: </w:t>
      </w:r>
    </w:p>
    <w:p w14:paraId="5D75B892" w14:textId="77777777" w:rsidR="00166E30" w:rsidRDefault="00166E30" w:rsidP="00166E30">
      <w:pPr>
        <w:pStyle w:val="Lijstalinea"/>
        <w:numPr>
          <w:ilvl w:val="1"/>
          <w:numId w:val="138"/>
        </w:numPr>
      </w:pPr>
      <w:r w:rsidRPr="00166E30">
        <w:t xml:space="preserve">Vermeld wat nog onduidelijk is (communicatie klant) </w:t>
      </w:r>
    </w:p>
    <w:p w14:paraId="2651957D" w14:textId="67485870" w:rsidR="00B83556" w:rsidRDefault="00166E30" w:rsidP="00166E30">
      <w:pPr>
        <w:pStyle w:val="Lijstalinea"/>
        <w:numPr>
          <w:ilvl w:val="1"/>
          <w:numId w:val="138"/>
        </w:numPr>
      </w:pPr>
      <w:r w:rsidRPr="00166E30">
        <w:t>Optionee</w:t>
      </w:r>
      <w:r>
        <w:t>l</w:t>
      </w:r>
    </w:p>
    <w:p w14:paraId="5B6EB76F" w14:textId="20DE86DD" w:rsidR="0012699D" w:rsidRDefault="0012699D" w:rsidP="00166E30">
      <w:pPr>
        <w:pStyle w:val="Lijstalinea"/>
        <w:numPr>
          <w:ilvl w:val="1"/>
          <w:numId w:val="138"/>
        </w:numPr>
      </w:pPr>
      <w:r>
        <w:t xml:space="preserve">Dit is een notitie bij die bepaalde </w:t>
      </w:r>
      <w:proofErr w:type="spellStart"/>
      <w:r>
        <w:t>use</w:t>
      </w:r>
      <w:proofErr w:type="spellEnd"/>
      <w:r>
        <w:t xml:space="preserve"> case bij het volgende gesprek met de klant</w:t>
      </w:r>
    </w:p>
    <w:p w14:paraId="0404166D" w14:textId="77777777" w:rsidR="0060328A" w:rsidRDefault="0060328A" w:rsidP="0060328A"/>
    <w:p w14:paraId="586E00B2" w14:textId="77777777" w:rsidR="0060328A" w:rsidRDefault="0060328A" w:rsidP="0060328A"/>
    <w:p w14:paraId="554561B2" w14:textId="77777777" w:rsidR="0060328A" w:rsidRDefault="0060328A" w:rsidP="0060328A"/>
    <w:p w14:paraId="64BA77E6" w14:textId="7D401CD8" w:rsidR="0060328A" w:rsidRDefault="00F751EA" w:rsidP="00F751EA">
      <w:pPr>
        <w:pStyle w:val="Kop1"/>
      </w:pPr>
      <w:bookmarkStart w:id="2" w:name="_Toc186125413"/>
      <w:r>
        <w:lastRenderedPageBreak/>
        <w:t xml:space="preserve">Hoofdstuk </w:t>
      </w:r>
      <w:r w:rsidR="002059A8">
        <w:t>3</w:t>
      </w:r>
      <w:r>
        <w:t xml:space="preserve">: </w:t>
      </w:r>
      <w:r w:rsidRPr="00F751EA">
        <w:t xml:space="preserve">Niet-Functionele </w:t>
      </w:r>
      <w:proofErr w:type="spellStart"/>
      <w:r w:rsidRPr="00F751EA">
        <w:t>Requirements</w:t>
      </w:r>
      <w:bookmarkEnd w:id="2"/>
      <w:proofErr w:type="spellEnd"/>
    </w:p>
    <w:p w14:paraId="0EC50021" w14:textId="1268F271" w:rsidR="0060328A" w:rsidRDefault="004D6E0E" w:rsidP="004D6E0E">
      <w:pPr>
        <w:pStyle w:val="Geenafstand"/>
      </w:pPr>
      <w:proofErr w:type="spellStart"/>
      <w:r>
        <w:t>Requirements</w:t>
      </w:r>
      <w:proofErr w:type="spellEnd"/>
      <w:r>
        <w:t xml:space="preserve">: </w:t>
      </w:r>
    </w:p>
    <w:p w14:paraId="680202AC" w14:textId="77777777" w:rsidR="004D6E0E" w:rsidRDefault="004D6E0E" w:rsidP="004D6E0E">
      <w:pPr>
        <w:pStyle w:val="Lijstalinea"/>
        <w:numPr>
          <w:ilvl w:val="0"/>
          <w:numId w:val="139"/>
        </w:numPr>
      </w:pPr>
      <w:r w:rsidRPr="004D6E0E">
        <w:t xml:space="preserve">Ieder systeem wordt ontwikkeld om een bepaalde reden </w:t>
      </w:r>
    </w:p>
    <w:p w14:paraId="0A72F615" w14:textId="77777777" w:rsidR="004D6E0E" w:rsidRDefault="004D6E0E" w:rsidP="004D6E0E">
      <w:pPr>
        <w:pStyle w:val="Lijstalinea"/>
        <w:numPr>
          <w:ilvl w:val="1"/>
          <w:numId w:val="139"/>
        </w:numPr>
      </w:pPr>
      <w:r w:rsidRPr="004D6E0E">
        <w:t xml:space="preserve">Beter procesbeheer </w:t>
      </w:r>
    </w:p>
    <w:p w14:paraId="26039961" w14:textId="77777777" w:rsidR="004D6E0E" w:rsidRDefault="004D6E0E" w:rsidP="004D6E0E">
      <w:pPr>
        <w:pStyle w:val="Lijstalinea"/>
        <w:numPr>
          <w:ilvl w:val="1"/>
          <w:numId w:val="139"/>
        </w:numPr>
      </w:pPr>
      <w:r w:rsidRPr="004D6E0E">
        <w:t xml:space="preserve">Lagere kosten </w:t>
      </w:r>
    </w:p>
    <w:p w14:paraId="521BD2B3" w14:textId="77777777" w:rsidR="004D6E0E" w:rsidRDefault="004D6E0E" w:rsidP="004D6E0E">
      <w:pPr>
        <w:pStyle w:val="Lijstalinea"/>
        <w:numPr>
          <w:ilvl w:val="1"/>
          <w:numId w:val="139"/>
        </w:numPr>
      </w:pPr>
      <w:r w:rsidRPr="004D6E0E">
        <w:t xml:space="preserve">Beter benutten van commerciële mogelijkheden </w:t>
      </w:r>
    </w:p>
    <w:p w14:paraId="57F2895C" w14:textId="1A6FE7C9" w:rsidR="004D6E0E" w:rsidRDefault="004D6E0E" w:rsidP="004D6E0E">
      <w:pPr>
        <w:pStyle w:val="Lijstalinea"/>
        <w:numPr>
          <w:ilvl w:val="1"/>
          <w:numId w:val="139"/>
        </w:numPr>
      </w:pPr>
      <w:r w:rsidRPr="004D6E0E">
        <w:t>Verhogen van de servicegraad</w:t>
      </w:r>
    </w:p>
    <w:p w14:paraId="73BC26F5" w14:textId="77777777" w:rsidR="004D6E0E" w:rsidRDefault="004D6E0E" w:rsidP="004D6E0E">
      <w:pPr>
        <w:pStyle w:val="Lijstalinea"/>
        <w:numPr>
          <w:ilvl w:val="1"/>
          <w:numId w:val="139"/>
        </w:numPr>
      </w:pPr>
      <w:r w:rsidRPr="004D6E0E">
        <w:t xml:space="preserve">Vooraf eisen helder en éénduidig formuleren </w:t>
      </w:r>
    </w:p>
    <w:p w14:paraId="0D1B27A6" w14:textId="350C5802" w:rsidR="004D6E0E" w:rsidRDefault="008B16E9" w:rsidP="004D6E0E">
      <w:pPr>
        <w:pStyle w:val="Lijstalinea"/>
        <w:numPr>
          <w:ilvl w:val="2"/>
          <w:numId w:val="139"/>
        </w:numPr>
      </w:pPr>
      <w:r w:rsidRPr="004D6E0E">
        <w:t xml:space="preserve">Business </w:t>
      </w:r>
      <w:r w:rsidR="004D6E0E" w:rsidRPr="004D6E0E">
        <w:t>case</w:t>
      </w:r>
    </w:p>
    <w:p w14:paraId="183CBD35" w14:textId="77777777" w:rsidR="0060328A" w:rsidRDefault="0060328A" w:rsidP="0060328A"/>
    <w:p w14:paraId="667B969C" w14:textId="2EF3E523" w:rsidR="0060328A" w:rsidRDefault="008A23B3" w:rsidP="001B3C1F">
      <w:pPr>
        <w:pStyle w:val="Geenafstand"/>
      </w:pPr>
      <w:r>
        <w:t>Voorbeeld</w:t>
      </w:r>
      <w:r w:rsidR="001B3C1F">
        <w:t xml:space="preserve"> (een </w:t>
      </w:r>
      <w:proofErr w:type="spellStart"/>
      <w:r w:rsidR="001B3C1F">
        <w:t>systeen</w:t>
      </w:r>
      <w:proofErr w:type="spellEnd"/>
      <w:r w:rsidR="001B3C1F">
        <w:t xml:space="preserve"> heeft een reden voor iedereen)</w:t>
      </w:r>
      <w:r>
        <w:t xml:space="preserve">: </w:t>
      </w:r>
    </w:p>
    <w:p w14:paraId="32B4C954" w14:textId="77777777" w:rsidR="008A23B3" w:rsidRDefault="008A23B3" w:rsidP="001B3C1F">
      <w:pPr>
        <w:pStyle w:val="Lijstalinea"/>
        <w:numPr>
          <w:ilvl w:val="0"/>
          <w:numId w:val="139"/>
        </w:numPr>
      </w:pPr>
      <w:r w:rsidRPr="001B3C1F">
        <w:rPr>
          <w:b/>
          <w:bCs/>
        </w:rPr>
        <w:t>Hotelmanager</w:t>
      </w:r>
      <w:r w:rsidRPr="008A23B3">
        <w:t xml:space="preserve">: het nieuwe systeem moet heel het primair proces ondersteunen </w:t>
      </w:r>
    </w:p>
    <w:p w14:paraId="750C2971" w14:textId="77777777" w:rsidR="001B3C1F" w:rsidRDefault="008A23B3" w:rsidP="001B3C1F">
      <w:pPr>
        <w:pStyle w:val="Lijstalinea"/>
        <w:numPr>
          <w:ilvl w:val="0"/>
          <w:numId w:val="139"/>
        </w:numPr>
      </w:pPr>
      <w:r w:rsidRPr="001B3C1F">
        <w:rPr>
          <w:b/>
          <w:bCs/>
        </w:rPr>
        <w:t>Ontwikkelaar</w:t>
      </w:r>
      <w:r w:rsidRPr="008A23B3">
        <w:t xml:space="preserve">: belangrijkste </w:t>
      </w:r>
      <w:proofErr w:type="spellStart"/>
      <w:r w:rsidRPr="008A23B3">
        <w:t>requirement</w:t>
      </w:r>
      <w:proofErr w:type="spellEnd"/>
      <w:r w:rsidRPr="008A23B3">
        <w:t xml:space="preserve"> is toch dat de klant online een hotelkamer kan reserveren </w:t>
      </w:r>
    </w:p>
    <w:p w14:paraId="33C086D2" w14:textId="41910F7E" w:rsidR="001B3C1F" w:rsidRDefault="008A23B3" w:rsidP="001B3C1F">
      <w:pPr>
        <w:pStyle w:val="Lijstalinea"/>
        <w:numPr>
          <w:ilvl w:val="0"/>
          <w:numId w:val="139"/>
        </w:numPr>
      </w:pPr>
      <w:r w:rsidRPr="001B3C1F">
        <w:rPr>
          <w:b/>
          <w:bCs/>
        </w:rPr>
        <w:t>Receptioniste</w:t>
      </w:r>
      <w:r w:rsidRPr="008A23B3">
        <w:t xml:space="preserve">: als de klanten de info maar in hun moedertaal kunnen lezen </w:t>
      </w:r>
    </w:p>
    <w:p w14:paraId="1516C52D" w14:textId="77777777" w:rsidR="001B3C1F" w:rsidRDefault="008A23B3" w:rsidP="001B3C1F">
      <w:pPr>
        <w:pStyle w:val="Lijstalinea"/>
        <w:numPr>
          <w:ilvl w:val="0"/>
          <w:numId w:val="139"/>
        </w:numPr>
      </w:pPr>
      <w:r w:rsidRPr="001B3C1F">
        <w:rPr>
          <w:b/>
          <w:bCs/>
        </w:rPr>
        <w:t>Technisch beheerder</w:t>
      </w:r>
      <w:r w:rsidRPr="008A23B3">
        <w:t xml:space="preserve">: het systeem moet in Java gebouwd zijn, anders kunnen we het niet in beheer nemen </w:t>
      </w:r>
    </w:p>
    <w:p w14:paraId="3C0EA02D" w14:textId="77777777" w:rsidR="001B3C1F" w:rsidRDefault="008A23B3" w:rsidP="001B3C1F">
      <w:pPr>
        <w:pStyle w:val="Lijstalinea"/>
        <w:numPr>
          <w:ilvl w:val="0"/>
          <w:numId w:val="139"/>
        </w:numPr>
      </w:pPr>
      <w:r w:rsidRPr="001B3C1F">
        <w:rPr>
          <w:b/>
          <w:bCs/>
        </w:rPr>
        <w:t>Directeur</w:t>
      </w:r>
      <w:r w:rsidRPr="008A23B3">
        <w:t xml:space="preserve">: Vergeet niet dat het systeem absoluut volgende jaar operationeel moet zijn </w:t>
      </w:r>
    </w:p>
    <w:p w14:paraId="0C8E9209" w14:textId="77777777" w:rsidR="001B3C1F" w:rsidRDefault="008A23B3" w:rsidP="001B3C1F">
      <w:pPr>
        <w:pStyle w:val="Lijstalinea"/>
        <w:numPr>
          <w:ilvl w:val="0"/>
          <w:numId w:val="139"/>
        </w:numPr>
      </w:pPr>
      <w:r w:rsidRPr="001B3C1F">
        <w:rPr>
          <w:b/>
          <w:bCs/>
        </w:rPr>
        <w:t>Hotelmanager</w:t>
      </w:r>
      <w:r w:rsidRPr="008A23B3">
        <w:t xml:space="preserve">: ik heb positieve geluiden gehoord over agile werken in IT-projecten. Dat moeten we doen , want dan kunnen we tussentijds bijsturen </w:t>
      </w:r>
    </w:p>
    <w:p w14:paraId="22E38038" w14:textId="3A73EE6D" w:rsidR="008A23B3" w:rsidRDefault="008A23B3" w:rsidP="001B3C1F">
      <w:pPr>
        <w:pStyle w:val="Lijstalinea"/>
        <w:numPr>
          <w:ilvl w:val="0"/>
          <w:numId w:val="139"/>
        </w:numPr>
      </w:pPr>
      <w:proofErr w:type="spellStart"/>
      <w:r w:rsidRPr="001B3C1F">
        <w:rPr>
          <w:b/>
          <w:bCs/>
        </w:rPr>
        <w:t>Requirementsanalist</w:t>
      </w:r>
      <w:proofErr w:type="spellEnd"/>
      <w:r w:rsidRPr="008A23B3">
        <w:t>: laten we beginnen met de reden waarom het nieuwe systeem er moet komen nl bezettingsgraad van de hotelkamers moet met 10% stijgen.</w:t>
      </w:r>
    </w:p>
    <w:p w14:paraId="78F6B0E0" w14:textId="77777777" w:rsidR="0060328A" w:rsidRDefault="0060328A" w:rsidP="0060328A"/>
    <w:p w14:paraId="4EA11799" w14:textId="5D2B9EDD" w:rsidR="0060328A" w:rsidRDefault="00FE0735" w:rsidP="00FE0735">
      <w:pPr>
        <w:pStyle w:val="Geenafstand"/>
      </w:pPr>
      <w:proofErr w:type="spellStart"/>
      <w:r w:rsidRPr="00FE0735">
        <w:t>Requirement</w:t>
      </w:r>
      <w:proofErr w:type="spellEnd"/>
      <w:r w:rsidRPr="00FE0735">
        <w:t xml:space="preserve"> als behoefte? Als eis?</w:t>
      </w:r>
    </w:p>
    <w:p w14:paraId="4635B2E1" w14:textId="77777777" w:rsidR="004C3616" w:rsidRDefault="004C3616" w:rsidP="004C3616">
      <w:pPr>
        <w:pStyle w:val="Lijstalinea"/>
        <w:numPr>
          <w:ilvl w:val="0"/>
          <w:numId w:val="140"/>
        </w:numPr>
      </w:pPr>
      <w:proofErr w:type="spellStart"/>
      <w:r w:rsidRPr="004C3616">
        <w:t>Requirement</w:t>
      </w:r>
      <w:proofErr w:type="spellEnd"/>
      <w:r w:rsidRPr="004C3616">
        <w:t xml:space="preserve"> = </w:t>
      </w:r>
      <w:r w:rsidRPr="00271EEF">
        <w:rPr>
          <w:b/>
          <w:bCs/>
        </w:rPr>
        <w:t>behoefte</w:t>
      </w:r>
      <w:r w:rsidRPr="004C3616">
        <w:t xml:space="preserve"> aan geautomatiseerde ondersteuning </w:t>
      </w:r>
    </w:p>
    <w:p w14:paraId="324E7AF7" w14:textId="77777777" w:rsidR="004C3616" w:rsidRDefault="004C3616" w:rsidP="004C3616">
      <w:pPr>
        <w:pStyle w:val="Lijstalinea"/>
        <w:numPr>
          <w:ilvl w:val="1"/>
          <w:numId w:val="140"/>
        </w:numPr>
      </w:pPr>
      <w:r w:rsidRPr="004C3616">
        <w:t xml:space="preserve">Een behoefte van een belanghebbende om een nieuw of bestaand proces geautomatiseerd proces te ondersteunen </w:t>
      </w:r>
    </w:p>
    <w:p w14:paraId="200F99B5" w14:textId="77777777" w:rsidR="004C3616" w:rsidRDefault="004C3616" w:rsidP="004C3616">
      <w:pPr>
        <w:pStyle w:val="Lijstalinea"/>
        <w:numPr>
          <w:ilvl w:val="1"/>
          <w:numId w:val="140"/>
        </w:numPr>
      </w:pPr>
      <w:r w:rsidRPr="004C3616">
        <w:t>Een behoefte van een belanghebbende om verbeteringen te realiseren</w:t>
      </w:r>
      <w:r>
        <w:t xml:space="preserve">, </w:t>
      </w:r>
      <w:r w:rsidRPr="004C3616">
        <w:t xml:space="preserve">Voorbeeld: </w:t>
      </w:r>
    </w:p>
    <w:p w14:paraId="63B6DB34" w14:textId="77777777" w:rsidR="004C3616" w:rsidRDefault="004C3616" w:rsidP="004C3616">
      <w:pPr>
        <w:pStyle w:val="Lijstalinea"/>
        <w:numPr>
          <w:ilvl w:val="2"/>
          <w:numId w:val="140"/>
        </w:numPr>
      </w:pPr>
      <w:r w:rsidRPr="004C3616">
        <w:t xml:space="preserve">De inkoper wil laten controleren of de voorraad het minimum bestelniveau heeft bereikt </w:t>
      </w:r>
    </w:p>
    <w:p w14:paraId="41ACBB4E" w14:textId="77777777" w:rsidR="004C3616" w:rsidRDefault="004C3616" w:rsidP="004C3616">
      <w:pPr>
        <w:pStyle w:val="Lijstalinea"/>
        <w:numPr>
          <w:ilvl w:val="2"/>
          <w:numId w:val="140"/>
        </w:numPr>
      </w:pPr>
      <w:r w:rsidRPr="004C3616">
        <w:t xml:space="preserve">De systeembeheerder wil vastleggen welke medewerkers toegang tot het systeem mogen krijgen </w:t>
      </w:r>
    </w:p>
    <w:p w14:paraId="3CE9E018" w14:textId="767355BA" w:rsidR="00FE0735" w:rsidRDefault="004C3616" w:rsidP="004C3616">
      <w:pPr>
        <w:pStyle w:val="Lijstalinea"/>
        <w:numPr>
          <w:ilvl w:val="2"/>
          <w:numId w:val="140"/>
        </w:numPr>
      </w:pPr>
      <w:r w:rsidRPr="004C3616">
        <w:t>De manager wil de volledige orderverwerking geautomatiseerd laten ondersteunen</w:t>
      </w:r>
    </w:p>
    <w:p w14:paraId="7BF4ED0E" w14:textId="77777777" w:rsidR="00FE0735" w:rsidRDefault="00FE0735" w:rsidP="0060328A"/>
    <w:p w14:paraId="233E38EA" w14:textId="69EFD838" w:rsidR="00FE0735" w:rsidRDefault="007435DA" w:rsidP="002207C2">
      <w:pPr>
        <w:pStyle w:val="Geenafstand"/>
      </w:pPr>
      <w:proofErr w:type="spellStart"/>
      <w:r w:rsidRPr="007435DA">
        <w:t>Requirement</w:t>
      </w:r>
      <w:proofErr w:type="spellEnd"/>
      <w:r w:rsidRPr="007435DA">
        <w:t xml:space="preserve"> als behoefte? Als eis?</w:t>
      </w:r>
      <w:r>
        <w:t xml:space="preserve"> Vervolg:</w:t>
      </w:r>
    </w:p>
    <w:p w14:paraId="55FCD693" w14:textId="77777777" w:rsidR="007435DA" w:rsidRDefault="007435DA" w:rsidP="007435DA">
      <w:pPr>
        <w:pStyle w:val="Lijstalinea"/>
        <w:numPr>
          <w:ilvl w:val="0"/>
          <w:numId w:val="140"/>
        </w:numPr>
      </w:pPr>
      <w:proofErr w:type="spellStart"/>
      <w:r w:rsidRPr="007435DA">
        <w:t>Requirement</w:t>
      </w:r>
      <w:proofErr w:type="spellEnd"/>
      <w:r w:rsidRPr="007435DA">
        <w:t xml:space="preserve"> = eis gesteld aan het systeem </w:t>
      </w:r>
    </w:p>
    <w:p w14:paraId="33EAE5C4" w14:textId="77777777" w:rsidR="007435DA" w:rsidRDefault="007435DA" w:rsidP="007435DA">
      <w:pPr>
        <w:pStyle w:val="Lijstalinea"/>
        <w:numPr>
          <w:ilvl w:val="1"/>
          <w:numId w:val="140"/>
        </w:numPr>
      </w:pPr>
      <w:r w:rsidRPr="007435DA">
        <w:t xml:space="preserve">De eis geeft aan wat gedrag of de kwaliteit van het systeem moet zijn </w:t>
      </w:r>
    </w:p>
    <w:p w14:paraId="1A6E4157" w14:textId="77777777" w:rsidR="007435DA" w:rsidRDefault="007435DA" w:rsidP="007435DA">
      <w:pPr>
        <w:pStyle w:val="Lijstalinea"/>
        <w:numPr>
          <w:ilvl w:val="1"/>
          <w:numId w:val="140"/>
        </w:numPr>
      </w:pPr>
      <w:r w:rsidRPr="007435DA">
        <w:t xml:space="preserve">Belanghebbende (business) </w:t>
      </w:r>
    </w:p>
    <w:p w14:paraId="3C440C13" w14:textId="4C11820D" w:rsidR="007435DA" w:rsidRDefault="008B16E9" w:rsidP="007435DA">
      <w:pPr>
        <w:pStyle w:val="Lijstalinea"/>
        <w:numPr>
          <w:ilvl w:val="2"/>
          <w:numId w:val="140"/>
        </w:numPr>
      </w:pPr>
      <w:r w:rsidRPr="007435DA">
        <w:t xml:space="preserve">Stelt </w:t>
      </w:r>
      <w:r w:rsidR="007435DA" w:rsidRPr="007435DA">
        <w:t xml:space="preserve">deze eis aan het systeem (behoefte) </w:t>
      </w:r>
    </w:p>
    <w:p w14:paraId="759594C9" w14:textId="48104223" w:rsidR="00FE0735" w:rsidRDefault="008B16E9" w:rsidP="007435DA">
      <w:pPr>
        <w:pStyle w:val="Lijstalinea"/>
        <w:numPr>
          <w:ilvl w:val="2"/>
          <w:numId w:val="140"/>
        </w:numPr>
      </w:pPr>
      <w:r w:rsidRPr="007435DA">
        <w:t xml:space="preserve">Wil </w:t>
      </w:r>
      <w:r w:rsidR="007435DA" w:rsidRPr="007435DA">
        <w:t>een bepaald doel bereiken / probleem oplossen / voordeel behalen</w:t>
      </w:r>
    </w:p>
    <w:p w14:paraId="0B5FA6DB" w14:textId="77777777" w:rsidR="00FE0735" w:rsidRDefault="00FE0735" w:rsidP="0060328A"/>
    <w:p w14:paraId="3A351ADF" w14:textId="77777777" w:rsidR="002207C2" w:rsidRDefault="002207C2" w:rsidP="0060328A">
      <w:proofErr w:type="spellStart"/>
      <w:r w:rsidRPr="002207C2">
        <w:t>Requirements</w:t>
      </w:r>
      <w:proofErr w:type="spellEnd"/>
      <w:r>
        <w:t>:</w:t>
      </w:r>
    </w:p>
    <w:p w14:paraId="313FD7FF" w14:textId="77777777" w:rsidR="002207C2" w:rsidRDefault="002207C2" w:rsidP="002207C2">
      <w:pPr>
        <w:pStyle w:val="Lijstalinea"/>
        <w:numPr>
          <w:ilvl w:val="0"/>
          <w:numId w:val="140"/>
        </w:numPr>
      </w:pPr>
      <w:r w:rsidRPr="002207C2">
        <w:t xml:space="preserve">Vooraf eisen helder en éénduidig formuleren </w:t>
      </w:r>
    </w:p>
    <w:p w14:paraId="17293225" w14:textId="77777777" w:rsidR="002207C2" w:rsidRDefault="002207C2" w:rsidP="002207C2">
      <w:pPr>
        <w:pStyle w:val="Lijstalinea"/>
        <w:numPr>
          <w:ilvl w:val="1"/>
          <w:numId w:val="140"/>
        </w:numPr>
      </w:pPr>
      <w:r w:rsidRPr="002207C2">
        <w:t>Identificeren van stakeholders</w:t>
      </w:r>
    </w:p>
    <w:p w14:paraId="05056B9F" w14:textId="77777777" w:rsidR="002207C2" w:rsidRDefault="002207C2" w:rsidP="002207C2">
      <w:pPr>
        <w:pStyle w:val="Lijstalinea"/>
        <w:numPr>
          <w:ilvl w:val="1"/>
          <w:numId w:val="140"/>
        </w:numPr>
      </w:pPr>
      <w:r w:rsidRPr="002207C2">
        <w:t xml:space="preserve"> Formuleren van KSF (kritische succesfactoren) </w:t>
      </w:r>
    </w:p>
    <w:p w14:paraId="239D9F31" w14:textId="2F204BB7" w:rsidR="00FE0735" w:rsidRDefault="002207C2" w:rsidP="002207C2">
      <w:pPr>
        <w:pStyle w:val="Lijstalinea"/>
        <w:numPr>
          <w:ilvl w:val="1"/>
          <w:numId w:val="140"/>
        </w:numPr>
      </w:pPr>
      <w:r w:rsidRPr="002207C2">
        <w:t>Formuleren van meetbare acceptatiecriteria</w:t>
      </w:r>
    </w:p>
    <w:p w14:paraId="6387B00C" w14:textId="77777777" w:rsidR="00FE0735" w:rsidRDefault="00FE0735" w:rsidP="0060328A"/>
    <w:p w14:paraId="3FC5E5B7" w14:textId="74F42F53" w:rsidR="00FE0735" w:rsidRDefault="002207C2" w:rsidP="002207C2">
      <w:pPr>
        <w:pStyle w:val="Geenafstand"/>
      </w:pPr>
      <w:proofErr w:type="spellStart"/>
      <w:r w:rsidRPr="002207C2">
        <w:lastRenderedPageBreak/>
        <w:t>Requirements</w:t>
      </w:r>
      <w:proofErr w:type="spellEnd"/>
      <w:r w:rsidRPr="002207C2">
        <w:t>-KSF</w:t>
      </w:r>
      <w:r>
        <w:t>:</w:t>
      </w:r>
    </w:p>
    <w:p w14:paraId="443B3548" w14:textId="2AD35E5F" w:rsidR="001E61D8" w:rsidRDefault="001E61D8" w:rsidP="001E61D8">
      <w:pPr>
        <w:pStyle w:val="Lijstalinea"/>
        <w:numPr>
          <w:ilvl w:val="0"/>
          <w:numId w:val="140"/>
        </w:numPr>
      </w:pPr>
      <w:r w:rsidRPr="00A97229">
        <w:rPr>
          <w:b/>
          <w:bCs/>
          <w:color w:val="FF0000"/>
        </w:rPr>
        <w:t>Formuleren kritische succesfactoren (KSF)</w:t>
      </w:r>
      <w:r w:rsidRPr="00A97229">
        <w:rPr>
          <w:color w:val="FF0000"/>
        </w:rPr>
        <w:t xml:space="preserve"> </w:t>
      </w:r>
      <w:r w:rsidRPr="001E61D8">
        <w:t>Voorbeelden</w:t>
      </w:r>
      <w:r>
        <w:t>:</w:t>
      </w:r>
    </w:p>
    <w:p w14:paraId="47D844F9" w14:textId="77777777" w:rsidR="001E61D8" w:rsidRPr="00A97229" w:rsidRDefault="001E61D8" w:rsidP="001E61D8">
      <w:pPr>
        <w:pStyle w:val="Lijstalinea"/>
        <w:numPr>
          <w:ilvl w:val="0"/>
          <w:numId w:val="140"/>
        </w:numPr>
        <w:rPr>
          <w:b/>
          <w:bCs/>
        </w:rPr>
      </w:pPr>
      <w:r w:rsidRPr="00A97229">
        <w:rPr>
          <w:b/>
          <w:bCs/>
        </w:rPr>
        <w:t xml:space="preserve">Business- </w:t>
      </w:r>
      <w:proofErr w:type="spellStart"/>
      <w:r w:rsidRPr="00A97229">
        <w:rPr>
          <w:b/>
          <w:bCs/>
        </w:rPr>
        <w:t>to</w:t>
      </w:r>
      <w:proofErr w:type="spellEnd"/>
      <w:r w:rsidRPr="00A97229">
        <w:rPr>
          <w:b/>
          <w:bCs/>
        </w:rPr>
        <w:t xml:space="preserve">- </w:t>
      </w:r>
      <w:proofErr w:type="spellStart"/>
      <w:r w:rsidRPr="00A97229">
        <w:rPr>
          <w:b/>
          <w:bCs/>
        </w:rPr>
        <w:t>consumer</w:t>
      </w:r>
      <w:proofErr w:type="spellEnd"/>
      <w:r w:rsidRPr="00A97229">
        <w:rPr>
          <w:b/>
          <w:bCs/>
        </w:rPr>
        <w:t xml:space="preserve"> internetsite (grote heterogene groep gebruikers) </w:t>
      </w:r>
    </w:p>
    <w:p w14:paraId="3E9FEEFF" w14:textId="77777777" w:rsidR="001E61D8" w:rsidRDefault="001E61D8" w:rsidP="001E61D8">
      <w:pPr>
        <w:pStyle w:val="Lijstalinea"/>
        <w:numPr>
          <w:ilvl w:val="1"/>
          <w:numId w:val="140"/>
        </w:numPr>
      </w:pPr>
      <w:r w:rsidRPr="001E61D8">
        <w:t xml:space="preserve">KSF: gemak waarmee de gebruiker het gewenste product kan bereiken </w:t>
      </w:r>
    </w:p>
    <w:p w14:paraId="5AD66579" w14:textId="77777777" w:rsidR="001E61D8" w:rsidRDefault="001E61D8" w:rsidP="001E61D8">
      <w:pPr>
        <w:pStyle w:val="Lijstalinea"/>
        <w:numPr>
          <w:ilvl w:val="1"/>
          <w:numId w:val="140"/>
        </w:numPr>
      </w:pPr>
      <w:r w:rsidRPr="001E61D8">
        <w:t xml:space="preserve">KSF: begrijpbaarheid, </w:t>
      </w:r>
      <w:proofErr w:type="spellStart"/>
      <w:r w:rsidRPr="001E61D8">
        <w:t>zelfverklarend</w:t>
      </w:r>
      <w:proofErr w:type="spellEnd"/>
      <w:r w:rsidRPr="001E61D8">
        <w:t xml:space="preserve"> </w:t>
      </w:r>
    </w:p>
    <w:p w14:paraId="094F0957" w14:textId="77777777" w:rsidR="001E61D8" w:rsidRPr="00A97229" w:rsidRDefault="001E61D8" w:rsidP="001E61D8">
      <w:pPr>
        <w:pStyle w:val="Lijstalinea"/>
        <w:numPr>
          <w:ilvl w:val="0"/>
          <w:numId w:val="140"/>
        </w:numPr>
        <w:rPr>
          <w:b/>
          <w:bCs/>
        </w:rPr>
      </w:pPr>
      <w:r w:rsidRPr="00A97229">
        <w:rPr>
          <w:b/>
          <w:bCs/>
        </w:rPr>
        <w:t xml:space="preserve">Boekhoudpakket (beperkte groep van zeer </w:t>
      </w:r>
      <w:proofErr w:type="spellStart"/>
      <w:r w:rsidRPr="00A97229">
        <w:rPr>
          <w:b/>
          <w:bCs/>
        </w:rPr>
        <w:t>prof.gebruikers</w:t>
      </w:r>
      <w:proofErr w:type="spellEnd"/>
      <w:r w:rsidRPr="00A97229">
        <w:rPr>
          <w:b/>
          <w:bCs/>
        </w:rPr>
        <w:t xml:space="preserve">) </w:t>
      </w:r>
    </w:p>
    <w:p w14:paraId="481515AE" w14:textId="77777777" w:rsidR="001E61D8" w:rsidRDefault="001E61D8" w:rsidP="001E61D8">
      <w:pPr>
        <w:pStyle w:val="Lijstalinea"/>
        <w:numPr>
          <w:ilvl w:val="1"/>
          <w:numId w:val="140"/>
        </w:numPr>
      </w:pPr>
      <w:r w:rsidRPr="001E61D8">
        <w:t xml:space="preserve">KSF: traceerbaarheid </w:t>
      </w:r>
      <w:proofErr w:type="spellStart"/>
      <w:r w:rsidRPr="001E61D8">
        <w:t>Zelfverklarend</w:t>
      </w:r>
      <w:proofErr w:type="spellEnd"/>
      <w:r w:rsidRPr="001E61D8">
        <w:t xml:space="preserve"> is minder belangrijk </w:t>
      </w:r>
    </w:p>
    <w:p w14:paraId="1169F1AD" w14:textId="77777777" w:rsidR="001E61D8" w:rsidRPr="00A97229" w:rsidRDefault="001E61D8" w:rsidP="001E61D8">
      <w:pPr>
        <w:pStyle w:val="Lijstalinea"/>
        <w:numPr>
          <w:ilvl w:val="0"/>
          <w:numId w:val="140"/>
        </w:numPr>
        <w:rPr>
          <w:b/>
          <w:bCs/>
        </w:rPr>
      </w:pPr>
      <w:r w:rsidRPr="00A97229">
        <w:rPr>
          <w:b/>
          <w:bCs/>
        </w:rPr>
        <w:t xml:space="preserve">Grote batchgeoriënteerde administratieve systemen </w:t>
      </w:r>
    </w:p>
    <w:p w14:paraId="35219849" w14:textId="77777777" w:rsidR="001E61D8" w:rsidRDefault="001E61D8" w:rsidP="001E61D8">
      <w:pPr>
        <w:pStyle w:val="Lijstalinea"/>
        <w:numPr>
          <w:ilvl w:val="1"/>
          <w:numId w:val="140"/>
        </w:numPr>
      </w:pPr>
      <w:r w:rsidRPr="001E61D8">
        <w:t>KSF: snelheid en “</w:t>
      </w:r>
      <w:proofErr w:type="spellStart"/>
      <w:r w:rsidRPr="001E61D8">
        <w:t>middelen”beslag</w:t>
      </w:r>
      <w:proofErr w:type="spellEnd"/>
      <w:r w:rsidRPr="001E61D8">
        <w:t xml:space="preserve"> </w:t>
      </w:r>
    </w:p>
    <w:p w14:paraId="6889C720" w14:textId="77777777" w:rsidR="001E61D8" w:rsidRPr="00A97229" w:rsidRDefault="001E61D8" w:rsidP="001E61D8">
      <w:pPr>
        <w:pStyle w:val="Lijstalinea"/>
        <w:numPr>
          <w:ilvl w:val="0"/>
          <w:numId w:val="140"/>
        </w:numPr>
        <w:rPr>
          <w:b/>
          <w:bCs/>
        </w:rPr>
      </w:pPr>
      <w:r w:rsidRPr="00A97229">
        <w:rPr>
          <w:b/>
          <w:bCs/>
        </w:rPr>
        <w:t xml:space="preserve">PC-applicatie </w:t>
      </w:r>
    </w:p>
    <w:p w14:paraId="7A51194E" w14:textId="64DC0A73" w:rsidR="00FE0735" w:rsidRDefault="001E61D8" w:rsidP="001E61D8">
      <w:pPr>
        <w:pStyle w:val="Lijstalinea"/>
        <w:numPr>
          <w:ilvl w:val="1"/>
          <w:numId w:val="140"/>
        </w:numPr>
      </w:pPr>
      <w:r w:rsidRPr="001E61D8">
        <w:t>KSF: werkbaar onder verschillende systeemsoftware</w:t>
      </w:r>
    </w:p>
    <w:p w14:paraId="65BD27DF" w14:textId="114E691D" w:rsidR="002207C2" w:rsidRDefault="002207C2" w:rsidP="0060328A"/>
    <w:p w14:paraId="79826E71" w14:textId="65DF4B29" w:rsidR="002207C2" w:rsidRDefault="00F825AA" w:rsidP="00A97229">
      <w:pPr>
        <w:pStyle w:val="Geenafstand"/>
      </w:pPr>
      <w:r w:rsidRPr="00F825AA">
        <w:rPr>
          <w:noProof/>
        </w:rPr>
        <w:drawing>
          <wp:anchor distT="0" distB="0" distL="114300" distR="114300" simplePos="0" relativeHeight="251663360" behindDoc="1" locked="0" layoutInCell="1" allowOverlap="1" wp14:anchorId="1D780BF6" wp14:editId="42535B55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724785" cy="710565"/>
            <wp:effectExtent l="0" t="0" r="0" b="0"/>
            <wp:wrapTight wrapText="bothSides">
              <wp:wrapPolygon edited="0">
                <wp:start x="0" y="0"/>
                <wp:lineTo x="0" y="20847"/>
                <wp:lineTo x="21444" y="20847"/>
                <wp:lineTo x="21444" y="0"/>
                <wp:lineTo x="0" y="0"/>
              </wp:wrapPolygon>
            </wp:wrapTight>
            <wp:docPr id="2046895540" name="Afbeelding 1" descr="Afbeelding met tekst, schermopname, Lettertype, Elektrisch blauw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95540" name="Afbeelding 1" descr="Afbeelding met tekst, schermopname, Lettertype, Elektrisch blauw&#10;&#10;Automatisch gegenereerde beschrijvi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97229" w:rsidRPr="00A97229">
        <w:t>Requirements</w:t>
      </w:r>
      <w:proofErr w:type="spellEnd"/>
      <w:r w:rsidR="00A97229" w:rsidRPr="00A97229">
        <w:t>: Meetbare acceptatiecriteria</w:t>
      </w:r>
      <w:r w:rsidR="00A97229">
        <w:t>:</w:t>
      </w:r>
    </w:p>
    <w:p w14:paraId="294843AF" w14:textId="127DF2FA" w:rsidR="00901BAD" w:rsidRDefault="00901BAD" w:rsidP="00901BAD">
      <w:pPr>
        <w:pStyle w:val="Lijstalinea"/>
        <w:numPr>
          <w:ilvl w:val="0"/>
          <w:numId w:val="141"/>
        </w:numPr>
      </w:pPr>
      <w:r w:rsidRPr="00901BAD">
        <w:t xml:space="preserve">Formuleren van meetbare acceptatiecriteria </w:t>
      </w:r>
    </w:p>
    <w:p w14:paraId="0BFC6951" w14:textId="30DE93F7" w:rsidR="00901BAD" w:rsidRDefault="00901BAD" w:rsidP="00901BAD">
      <w:pPr>
        <w:pStyle w:val="Lijstalinea"/>
        <w:numPr>
          <w:ilvl w:val="1"/>
          <w:numId w:val="141"/>
        </w:numPr>
      </w:pPr>
      <w:r w:rsidRPr="00901BAD">
        <w:t xml:space="preserve">KSF: redelijk abstract </w:t>
      </w:r>
    </w:p>
    <w:p w14:paraId="0823A0B8" w14:textId="2ED71191" w:rsidR="00901BAD" w:rsidRDefault="00901BAD" w:rsidP="00901BAD">
      <w:pPr>
        <w:pStyle w:val="Lijstalinea"/>
        <w:numPr>
          <w:ilvl w:val="1"/>
          <w:numId w:val="141"/>
        </w:numPr>
      </w:pPr>
      <w:r w:rsidRPr="00901BAD">
        <w:t xml:space="preserve">Meetbare acceptatiecriteria: concreet </w:t>
      </w:r>
    </w:p>
    <w:p w14:paraId="0459A7EA" w14:textId="562E2D6E" w:rsidR="00901BAD" w:rsidRDefault="00901BAD" w:rsidP="00901BAD">
      <w:pPr>
        <w:pStyle w:val="Lijstalinea"/>
        <w:numPr>
          <w:ilvl w:val="1"/>
          <w:numId w:val="141"/>
        </w:numPr>
      </w:pPr>
      <w:r w:rsidRPr="00901BAD">
        <w:t>Voorbeeld:</w:t>
      </w:r>
    </w:p>
    <w:p w14:paraId="38DE3779" w14:textId="65022002" w:rsidR="00A97229" w:rsidRDefault="00901BAD" w:rsidP="00901BAD">
      <w:pPr>
        <w:pStyle w:val="Lijstalinea"/>
        <w:numPr>
          <w:ilvl w:val="2"/>
          <w:numId w:val="141"/>
        </w:numPr>
      </w:pPr>
      <w:r w:rsidRPr="00901BAD">
        <w:t xml:space="preserve"> </w:t>
      </w:r>
      <w:r w:rsidRPr="001430BA">
        <w:rPr>
          <w:b/>
          <w:bCs/>
        </w:rPr>
        <w:t>KSF</w:t>
      </w:r>
      <w:r w:rsidRPr="00901BAD">
        <w:t>: klanten direct helpen aan de telefoon</w:t>
      </w:r>
    </w:p>
    <w:p w14:paraId="624C8CDA" w14:textId="3EC43FFF" w:rsidR="00B271EA" w:rsidRDefault="001430BA" w:rsidP="00B271EA">
      <w:pPr>
        <w:pStyle w:val="Lijstalinea"/>
        <w:numPr>
          <w:ilvl w:val="0"/>
          <w:numId w:val="141"/>
        </w:numPr>
      </w:pPr>
      <w:r w:rsidRPr="001430BA">
        <w:rPr>
          <w:noProof/>
        </w:rPr>
        <w:drawing>
          <wp:anchor distT="0" distB="0" distL="114300" distR="114300" simplePos="0" relativeHeight="251664384" behindDoc="1" locked="0" layoutInCell="1" allowOverlap="1" wp14:anchorId="649AD3BA" wp14:editId="62FF8097">
            <wp:simplePos x="0" y="0"/>
            <wp:positionH relativeFrom="margin">
              <wp:posOffset>3047365</wp:posOffset>
            </wp:positionH>
            <wp:positionV relativeFrom="paragraph">
              <wp:posOffset>90170</wp:posOffset>
            </wp:positionV>
            <wp:extent cx="3061970" cy="404495"/>
            <wp:effectExtent l="0" t="0" r="5080" b="0"/>
            <wp:wrapTight wrapText="bothSides">
              <wp:wrapPolygon edited="0">
                <wp:start x="0" y="0"/>
                <wp:lineTo x="0" y="20345"/>
                <wp:lineTo x="21501" y="20345"/>
                <wp:lineTo x="21501" y="0"/>
                <wp:lineTo x="0" y="0"/>
              </wp:wrapPolygon>
            </wp:wrapTight>
            <wp:docPr id="1604989812" name="Afbeelding 1" descr="Afbeelding met tekst, schermopname, Lettertype, Elektrisch blauw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89812" name="Afbeelding 1" descr="Afbeelding met tekst, schermopname, Lettertype, Elektrisch blauw&#10;&#10;Automatisch gegenereerde beschrijvi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1EA" w:rsidRPr="00B271EA">
        <w:t xml:space="preserve">Formuleren van meetbare acceptatiecriteria </w:t>
      </w:r>
    </w:p>
    <w:p w14:paraId="64B3E672" w14:textId="697EB746" w:rsidR="00B271EA" w:rsidRDefault="00B271EA" w:rsidP="00B271EA">
      <w:pPr>
        <w:pStyle w:val="Lijstalinea"/>
        <w:numPr>
          <w:ilvl w:val="1"/>
          <w:numId w:val="141"/>
        </w:numPr>
      </w:pPr>
      <w:r w:rsidRPr="00B271EA">
        <w:t xml:space="preserve">Voorbeeld: </w:t>
      </w:r>
    </w:p>
    <w:p w14:paraId="72D99DC9" w14:textId="5E319C3A" w:rsidR="00B271EA" w:rsidRDefault="00B271EA" w:rsidP="00B271EA">
      <w:pPr>
        <w:pStyle w:val="Lijstalinea"/>
        <w:numPr>
          <w:ilvl w:val="1"/>
          <w:numId w:val="141"/>
        </w:numPr>
      </w:pPr>
      <w:r w:rsidRPr="001430BA">
        <w:rPr>
          <w:b/>
          <w:bCs/>
        </w:rPr>
        <w:t>KSF</w:t>
      </w:r>
      <w:r w:rsidRPr="00B271EA">
        <w:t>: bij invoer van gegevens wordt gecontroleerd op juistheid en volledigheid</w:t>
      </w:r>
    </w:p>
    <w:p w14:paraId="29F22D17" w14:textId="7C782737" w:rsidR="002207C2" w:rsidRDefault="002207C2" w:rsidP="0060328A"/>
    <w:p w14:paraId="267B79CC" w14:textId="28856716" w:rsidR="002207C2" w:rsidRDefault="00B9605F" w:rsidP="0039110F">
      <w:pPr>
        <w:pStyle w:val="Geenafstand"/>
      </w:pPr>
      <w:r w:rsidRPr="00B9605F">
        <w:rPr>
          <w:noProof/>
          <w:lang w:val="en-GB"/>
        </w:rPr>
        <w:drawing>
          <wp:anchor distT="0" distB="0" distL="114300" distR="114300" simplePos="0" relativeHeight="251665408" behindDoc="1" locked="0" layoutInCell="1" allowOverlap="1" wp14:anchorId="2E102E7E" wp14:editId="648FF4EF">
            <wp:simplePos x="0" y="0"/>
            <wp:positionH relativeFrom="margin">
              <wp:posOffset>3563408</wp:posOffset>
            </wp:positionH>
            <wp:positionV relativeFrom="paragraph">
              <wp:posOffset>6985</wp:posOffset>
            </wp:positionV>
            <wp:extent cx="1913466" cy="1591198"/>
            <wp:effectExtent l="0" t="0" r="0" b="9525"/>
            <wp:wrapTight wrapText="bothSides">
              <wp:wrapPolygon edited="0">
                <wp:start x="0" y="0"/>
                <wp:lineTo x="0" y="21471"/>
                <wp:lineTo x="21292" y="21471"/>
                <wp:lineTo x="21292" y="0"/>
                <wp:lineTo x="0" y="0"/>
              </wp:wrapPolygon>
            </wp:wrapTight>
            <wp:docPr id="1230463782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63782" name="Afbeelding 1" descr="Afbeelding met tekst, schermopname, Lettertype, lijn&#10;&#10;Automatisch gegenereerde beschrijvi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466" cy="1591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30BA" w:rsidRPr="001430BA">
        <w:t xml:space="preserve">Soorten </w:t>
      </w:r>
      <w:proofErr w:type="spellStart"/>
      <w:r w:rsidR="001430BA" w:rsidRPr="001430BA">
        <w:t>Requirements</w:t>
      </w:r>
      <w:proofErr w:type="spellEnd"/>
      <w:r w:rsidR="001430BA">
        <w:t>:</w:t>
      </w:r>
    </w:p>
    <w:p w14:paraId="1FE9C91D" w14:textId="2EE10AAD" w:rsidR="0039110F" w:rsidRDefault="0039110F" w:rsidP="0039110F">
      <w:pPr>
        <w:pStyle w:val="Lijstalinea"/>
        <w:numPr>
          <w:ilvl w:val="0"/>
          <w:numId w:val="142"/>
        </w:numPr>
        <w:rPr>
          <w:lang w:val="en-GB"/>
        </w:rPr>
      </w:pPr>
      <w:proofErr w:type="spellStart"/>
      <w:r w:rsidRPr="0039110F">
        <w:rPr>
          <w:lang w:val="en-GB"/>
        </w:rPr>
        <w:t>Businessrequirements</w:t>
      </w:r>
      <w:proofErr w:type="spellEnd"/>
      <w:r w:rsidRPr="0039110F">
        <w:rPr>
          <w:lang w:val="en-GB"/>
        </w:rPr>
        <w:t xml:space="preserve"> </w:t>
      </w:r>
    </w:p>
    <w:p w14:paraId="6FB5D7AE" w14:textId="5052138D" w:rsidR="0039110F" w:rsidRDefault="0039110F" w:rsidP="0039110F">
      <w:pPr>
        <w:pStyle w:val="Lijstalinea"/>
        <w:numPr>
          <w:ilvl w:val="0"/>
          <w:numId w:val="142"/>
        </w:numPr>
        <w:rPr>
          <w:lang w:val="en-GB"/>
        </w:rPr>
      </w:pPr>
      <w:proofErr w:type="spellStart"/>
      <w:r w:rsidRPr="0039110F">
        <w:rPr>
          <w:lang w:val="en-GB"/>
        </w:rPr>
        <w:t>Gebruikersrequirements</w:t>
      </w:r>
      <w:proofErr w:type="spellEnd"/>
      <w:r w:rsidRPr="0039110F">
        <w:rPr>
          <w:lang w:val="en-GB"/>
        </w:rPr>
        <w:t xml:space="preserve"> </w:t>
      </w:r>
    </w:p>
    <w:p w14:paraId="6288D8E3" w14:textId="4AF27D9C" w:rsidR="0039110F" w:rsidRDefault="0039110F" w:rsidP="0039110F">
      <w:pPr>
        <w:pStyle w:val="Lijstalinea"/>
        <w:numPr>
          <w:ilvl w:val="1"/>
          <w:numId w:val="142"/>
        </w:numPr>
        <w:rPr>
          <w:lang w:val="en-GB"/>
        </w:rPr>
      </w:pPr>
      <w:proofErr w:type="spellStart"/>
      <w:r w:rsidRPr="0039110F">
        <w:rPr>
          <w:lang w:val="en-GB"/>
        </w:rPr>
        <w:t>Softwarerequirements</w:t>
      </w:r>
      <w:proofErr w:type="spellEnd"/>
      <w:r w:rsidRPr="0039110F">
        <w:rPr>
          <w:lang w:val="en-GB"/>
        </w:rPr>
        <w:t xml:space="preserve"> </w:t>
      </w:r>
    </w:p>
    <w:p w14:paraId="61FB2B79" w14:textId="0B8CA7E6" w:rsidR="0039110F" w:rsidRDefault="0039110F" w:rsidP="0039110F">
      <w:pPr>
        <w:pStyle w:val="Lijstalinea"/>
        <w:numPr>
          <w:ilvl w:val="1"/>
          <w:numId w:val="142"/>
        </w:numPr>
        <w:rPr>
          <w:lang w:val="en-GB"/>
        </w:rPr>
      </w:pPr>
      <w:proofErr w:type="spellStart"/>
      <w:r w:rsidRPr="0039110F">
        <w:rPr>
          <w:lang w:val="en-GB"/>
        </w:rPr>
        <w:t>Functionele</w:t>
      </w:r>
      <w:proofErr w:type="spellEnd"/>
      <w:r w:rsidRPr="0039110F">
        <w:rPr>
          <w:lang w:val="en-GB"/>
        </w:rPr>
        <w:t xml:space="preserve"> requirements </w:t>
      </w:r>
    </w:p>
    <w:p w14:paraId="10850E72" w14:textId="75A55001" w:rsidR="002207C2" w:rsidRPr="0039110F" w:rsidRDefault="0039110F" w:rsidP="0039110F">
      <w:pPr>
        <w:pStyle w:val="Lijstalinea"/>
        <w:numPr>
          <w:ilvl w:val="1"/>
          <w:numId w:val="142"/>
        </w:numPr>
        <w:rPr>
          <w:lang w:val="en-GB"/>
        </w:rPr>
      </w:pPr>
      <w:proofErr w:type="spellStart"/>
      <w:r w:rsidRPr="0039110F">
        <w:rPr>
          <w:lang w:val="en-GB"/>
        </w:rPr>
        <w:t>Niet-functionele</w:t>
      </w:r>
      <w:proofErr w:type="spellEnd"/>
      <w:r w:rsidRPr="0039110F">
        <w:rPr>
          <w:lang w:val="en-GB"/>
        </w:rPr>
        <w:t xml:space="preserve"> requirements</w:t>
      </w:r>
    </w:p>
    <w:p w14:paraId="08812B5B" w14:textId="0CC2B8AF" w:rsidR="002207C2" w:rsidRDefault="002207C2" w:rsidP="0060328A">
      <w:pPr>
        <w:rPr>
          <w:lang w:val="en-GB"/>
        </w:rPr>
      </w:pPr>
    </w:p>
    <w:p w14:paraId="6510085F" w14:textId="77777777" w:rsidR="005C563D" w:rsidRPr="0039110F" w:rsidRDefault="005C563D" w:rsidP="0060328A">
      <w:pPr>
        <w:rPr>
          <w:lang w:val="en-GB"/>
        </w:rPr>
      </w:pPr>
    </w:p>
    <w:p w14:paraId="7A3ECA58" w14:textId="4713345E" w:rsidR="002207C2" w:rsidRDefault="00B9605F" w:rsidP="005C563D">
      <w:pPr>
        <w:pStyle w:val="Geenafstand"/>
      </w:pPr>
      <w:r w:rsidRPr="00B9605F">
        <w:t xml:space="preserve">Niet-functionele </w:t>
      </w:r>
      <w:proofErr w:type="spellStart"/>
      <w:r w:rsidRPr="00B9605F">
        <w:t>requirements</w:t>
      </w:r>
      <w:proofErr w:type="spellEnd"/>
      <w:r>
        <w:t>:</w:t>
      </w:r>
    </w:p>
    <w:p w14:paraId="4B1C3721" w14:textId="623332E4" w:rsidR="00B9605F" w:rsidRPr="0039110F" w:rsidRDefault="005C563D" w:rsidP="0060328A">
      <w:pPr>
        <w:rPr>
          <w:lang w:val="en-GB"/>
        </w:rPr>
      </w:pPr>
      <w:r w:rsidRPr="005C563D">
        <w:rPr>
          <w:noProof/>
          <w:lang w:val="en-GB"/>
        </w:rPr>
        <w:drawing>
          <wp:anchor distT="0" distB="0" distL="114300" distR="114300" simplePos="0" relativeHeight="251666432" behindDoc="1" locked="0" layoutInCell="1" allowOverlap="1" wp14:anchorId="5217C759" wp14:editId="61343688">
            <wp:simplePos x="0" y="0"/>
            <wp:positionH relativeFrom="margin">
              <wp:align>center</wp:align>
            </wp:positionH>
            <wp:positionV relativeFrom="paragraph">
              <wp:posOffset>9313</wp:posOffset>
            </wp:positionV>
            <wp:extent cx="4503420" cy="2954655"/>
            <wp:effectExtent l="0" t="0" r="0" b="0"/>
            <wp:wrapTight wrapText="bothSides">
              <wp:wrapPolygon edited="0">
                <wp:start x="0" y="0"/>
                <wp:lineTo x="0" y="21447"/>
                <wp:lineTo x="21472" y="21447"/>
                <wp:lineTo x="21472" y="0"/>
                <wp:lineTo x="0" y="0"/>
              </wp:wrapPolygon>
            </wp:wrapTight>
            <wp:docPr id="49625263" name="Afbeelding 1" descr="Afbeelding met tekst, schermopname, Lettertype, ontvang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5263" name="Afbeelding 1" descr="Afbeelding met tekst, schermopname, Lettertype, ontvangst&#10;&#10;Automatisch gegenereerde beschrijvi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D867C" w14:textId="130FDA37" w:rsidR="002207C2" w:rsidRPr="005C563D" w:rsidRDefault="002207C2" w:rsidP="0060328A"/>
    <w:p w14:paraId="18608F21" w14:textId="676F7602" w:rsidR="002207C2" w:rsidRPr="005C563D" w:rsidRDefault="002207C2" w:rsidP="0060328A"/>
    <w:p w14:paraId="2E8B31D7" w14:textId="77777777" w:rsidR="002207C2" w:rsidRPr="005C563D" w:rsidRDefault="002207C2" w:rsidP="0060328A"/>
    <w:p w14:paraId="0958D268" w14:textId="77777777" w:rsidR="002207C2" w:rsidRPr="005C563D" w:rsidRDefault="002207C2" w:rsidP="0060328A"/>
    <w:p w14:paraId="410DE4B9" w14:textId="77777777" w:rsidR="002207C2" w:rsidRPr="005C563D" w:rsidRDefault="002207C2" w:rsidP="0060328A"/>
    <w:p w14:paraId="7083A166" w14:textId="77777777" w:rsidR="002207C2" w:rsidRPr="005C563D" w:rsidRDefault="002207C2" w:rsidP="0060328A"/>
    <w:p w14:paraId="49671ACC" w14:textId="77777777" w:rsidR="002207C2" w:rsidRPr="005C563D" w:rsidRDefault="002207C2" w:rsidP="0060328A"/>
    <w:p w14:paraId="133D9699" w14:textId="77777777" w:rsidR="002207C2" w:rsidRPr="005C563D" w:rsidRDefault="002207C2" w:rsidP="0060328A"/>
    <w:p w14:paraId="3E5E2FDB" w14:textId="77777777" w:rsidR="002207C2" w:rsidRPr="005C563D" w:rsidRDefault="002207C2" w:rsidP="0060328A"/>
    <w:p w14:paraId="5087E595" w14:textId="77777777" w:rsidR="002207C2" w:rsidRPr="005C563D" w:rsidRDefault="002207C2" w:rsidP="0060328A"/>
    <w:p w14:paraId="1CE359CE" w14:textId="77777777" w:rsidR="002207C2" w:rsidRPr="005C563D" w:rsidRDefault="002207C2" w:rsidP="0060328A"/>
    <w:p w14:paraId="6460A519" w14:textId="77777777" w:rsidR="002207C2" w:rsidRPr="005C563D" w:rsidRDefault="002207C2" w:rsidP="0060328A"/>
    <w:p w14:paraId="2D03C2B1" w14:textId="77777777" w:rsidR="002207C2" w:rsidRPr="005C563D" w:rsidRDefault="002207C2" w:rsidP="0060328A"/>
    <w:p w14:paraId="289D38FE" w14:textId="77777777" w:rsidR="002207C2" w:rsidRPr="005C563D" w:rsidRDefault="002207C2" w:rsidP="0060328A"/>
    <w:p w14:paraId="43A8C2AC" w14:textId="77777777" w:rsidR="002207C2" w:rsidRPr="005C563D" w:rsidRDefault="002207C2" w:rsidP="0060328A"/>
    <w:p w14:paraId="27E0DC3B" w14:textId="77777777" w:rsidR="002207C2" w:rsidRPr="005C563D" w:rsidRDefault="002207C2" w:rsidP="0060328A"/>
    <w:p w14:paraId="200C3A0B" w14:textId="0B4B47B7" w:rsidR="002207C2" w:rsidRPr="005C563D" w:rsidRDefault="005C563D" w:rsidP="00776B72">
      <w:pPr>
        <w:pStyle w:val="Geenafstand"/>
      </w:pPr>
      <w:r w:rsidRPr="005C563D">
        <w:lastRenderedPageBreak/>
        <w:t xml:space="preserve">Soorten niet-functionele </w:t>
      </w:r>
      <w:proofErr w:type="spellStart"/>
      <w:r w:rsidRPr="005C563D">
        <w:t>requirements</w:t>
      </w:r>
      <w:proofErr w:type="spellEnd"/>
      <w:r w:rsidRPr="005C563D">
        <w:t xml:space="preserve"> (IS</w:t>
      </w:r>
      <w:r>
        <w:t>O 25010): functionele geschiktheid:</w:t>
      </w:r>
    </w:p>
    <w:p w14:paraId="2455D31B" w14:textId="77777777" w:rsidR="00776B72" w:rsidRPr="00776B72" w:rsidRDefault="00776B72" w:rsidP="00776B72">
      <w:pPr>
        <w:pStyle w:val="Lijstalinea"/>
        <w:numPr>
          <w:ilvl w:val="0"/>
          <w:numId w:val="143"/>
        </w:numPr>
        <w:rPr>
          <w:b/>
          <w:bCs/>
        </w:rPr>
      </w:pPr>
      <w:r w:rsidRPr="00776B72">
        <w:rPr>
          <w:b/>
          <w:bCs/>
        </w:rPr>
        <w:t xml:space="preserve">Functionele compleetheid </w:t>
      </w:r>
    </w:p>
    <w:p w14:paraId="54C27253" w14:textId="77777777" w:rsidR="00776B72" w:rsidRDefault="00776B72" w:rsidP="00776B72">
      <w:pPr>
        <w:pStyle w:val="Lijstalinea"/>
        <w:numPr>
          <w:ilvl w:val="1"/>
          <w:numId w:val="143"/>
        </w:numPr>
      </w:pPr>
      <w:r w:rsidRPr="00776B72">
        <w:t xml:space="preserve">Het ERP moet aan minimaal 75% van de gespecifieerde functionele </w:t>
      </w:r>
      <w:proofErr w:type="spellStart"/>
      <w:r w:rsidRPr="00776B72">
        <w:t>requirements</w:t>
      </w:r>
      <w:proofErr w:type="spellEnd"/>
      <w:r w:rsidRPr="00776B72">
        <w:t xml:space="preserve"> voldoen </w:t>
      </w:r>
    </w:p>
    <w:p w14:paraId="4E1D58AB" w14:textId="515C15F0" w:rsidR="00776B72" w:rsidRPr="00776B72" w:rsidRDefault="00776B72" w:rsidP="00776B72">
      <w:pPr>
        <w:pStyle w:val="Lijstalinea"/>
        <w:numPr>
          <w:ilvl w:val="0"/>
          <w:numId w:val="143"/>
        </w:numPr>
        <w:rPr>
          <w:b/>
          <w:bCs/>
        </w:rPr>
      </w:pPr>
      <w:r w:rsidRPr="00776B72">
        <w:rPr>
          <w:b/>
          <w:bCs/>
        </w:rPr>
        <w:t xml:space="preserve">Functionele correctheid </w:t>
      </w:r>
    </w:p>
    <w:p w14:paraId="0A77B51D" w14:textId="77777777" w:rsidR="00776B72" w:rsidRDefault="00776B72" w:rsidP="00776B72">
      <w:pPr>
        <w:pStyle w:val="Lijstalinea"/>
        <w:numPr>
          <w:ilvl w:val="1"/>
          <w:numId w:val="143"/>
        </w:numPr>
      </w:pPr>
      <w:r w:rsidRPr="00776B72">
        <w:t xml:space="preserve">De loonadministratie moet de berekende lonen naar de juiste rekeningnummers laten overmaken </w:t>
      </w:r>
    </w:p>
    <w:p w14:paraId="5E351B80" w14:textId="77777777" w:rsidR="00776B72" w:rsidRPr="00776B72" w:rsidRDefault="00776B72" w:rsidP="00776B72">
      <w:pPr>
        <w:pStyle w:val="Lijstalinea"/>
        <w:numPr>
          <w:ilvl w:val="0"/>
          <w:numId w:val="143"/>
        </w:numPr>
        <w:rPr>
          <w:b/>
          <w:bCs/>
        </w:rPr>
      </w:pPr>
      <w:r w:rsidRPr="00776B72">
        <w:rPr>
          <w:b/>
          <w:bCs/>
        </w:rPr>
        <w:t>Functionele toepasselijkheid</w:t>
      </w:r>
    </w:p>
    <w:p w14:paraId="0A6C2ACD" w14:textId="0D3FA8A3" w:rsidR="002207C2" w:rsidRPr="005C563D" w:rsidRDefault="00776B72" w:rsidP="00776B72">
      <w:pPr>
        <w:pStyle w:val="Lijstalinea"/>
        <w:numPr>
          <w:ilvl w:val="1"/>
          <w:numId w:val="143"/>
        </w:numPr>
      </w:pPr>
      <w:r w:rsidRPr="00776B72">
        <w:t>Het GPS-systeem moet zodanig werken dat de gebruiker in 9 van de 10 gevallen zonder problemen op de gewenste bestemming aankomt</w:t>
      </w:r>
    </w:p>
    <w:p w14:paraId="4B385B6A" w14:textId="77777777" w:rsidR="002207C2" w:rsidRPr="005C563D" w:rsidRDefault="002207C2" w:rsidP="0060328A"/>
    <w:p w14:paraId="43A5BBE7" w14:textId="001C00EA" w:rsidR="00776B72" w:rsidRPr="005C563D" w:rsidRDefault="00776B72" w:rsidP="00776B72">
      <w:pPr>
        <w:pStyle w:val="Geenafstand"/>
      </w:pPr>
      <w:r w:rsidRPr="005C563D">
        <w:t xml:space="preserve">Soorten niet-functionele </w:t>
      </w:r>
      <w:proofErr w:type="spellStart"/>
      <w:r w:rsidRPr="005C563D">
        <w:t>requirements</w:t>
      </w:r>
      <w:proofErr w:type="spellEnd"/>
      <w:r>
        <w:t>: functionele geschiktheid:</w:t>
      </w:r>
    </w:p>
    <w:p w14:paraId="11C1B65D" w14:textId="786552E6" w:rsidR="001440FB" w:rsidRPr="001440FB" w:rsidRDefault="001440FB" w:rsidP="001440FB">
      <w:pPr>
        <w:pStyle w:val="Lijstalinea"/>
        <w:numPr>
          <w:ilvl w:val="0"/>
          <w:numId w:val="144"/>
        </w:numPr>
        <w:rPr>
          <w:b/>
          <w:bCs/>
        </w:rPr>
      </w:pPr>
      <w:r w:rsidRPr="001440FB">
        <w:rPr>
          <w:b/>
          <w:bCs/>
        </w:rPr>
        <w:t xml:space="preserve">Snelheid </w:t>
      </w:r>
    </w:p>
    <w:p w14:paraId="536DD5DF" w14:textId="77777777" w:rsidR="001440FB" w:rsidRDefault="001440FB" w:rsidP="001440FB">
      <w:pPr>
        <w:pStyle w:val="Lijstalinea"/>
        <w:numPr>
          <w:ilvl w:val="1"/>
          <w:numId w:val="144"/>
        </w:numPr>
      </w:pPr>
      <w:r w:rsidRPr="001440FB">
        <w:t xml:space="preserve">Het systeem moet 90% van de webpagina’s die klanten zien binnen 1 seconde tonen, voor de andere webpagina’s mag dit niet langer dan 3 seconden zijn </w:t>
      </w:r>
    </w:p>
    <w:p w14:paraId="47706D1D" w14:textId="77777777" w:rsidR="001440FB" w:rsidRPr="001440FB" w:rsidRDefault="001440FB" w:rsidP="001440FB">
      <w:pPr>
        <w:pStyle w:val="Lijstalinea"/>
        <w:numPr>
          <w:ilvl w:val="0"/>
          <w:numId w:val="144"/>
        </w:numPr>
        <w:rPr>
          <w:b/>
          <w:bCs/>
        </w:rPr>
      </w:pPr>
      <w:r w:rsidRPr="001440FB">
        <w:rPr>
          <w:b/>
          <w:bCs/>
        </w:rPr>
        <w:t xml:space="preserve">Middelenbeslag </w:t>
      </w:r>
    </w:p>
    <w:p w14:paraId="7EF8E062" w14:textId="77777777" w:rsidR="001440FB" w:rsidRDefault="001440FB" w:rsidP="001440FB">
      <w:pPr>
        <w:pStyle w:val="Lijstalinea"/>
        <w:numPr>
          <w:ilvl w:val="1"/>
          <w:numId w:val="144"/>
        </w:numPr>
      </w:pPr>
      <w:r w:rsidRPr="001440FB">
        <w:t xml:space="preserve">Het systeem mag niet meer dan 1MB aan netwerkcapaciteit en niet meer dan 100GB aan opslagcapaciteit gebruiken </w:t>
      </w:r>
    </w:p>
    <w:p w14:paraId="71DAF7E7" w14:textId="77777777" w:rsidR="001440FB" w:rsidRPr="001440FB" w:rsidRDefault="001440FB" w:rsidP="001440FB">
      <w:pPr>
        <w:pStyle w:val="Lijstalinea"/>
        <w:numPr>
          <w:ilvl w:val="0"/>
          <w:numId w:val="144"/>
        </w:numPr>
        <w:rPr>
          <w:b/>
          <w:bCs/>
        </w:rPr>
      </w:pPr>
      <w:r w:rsidRPr="001440FB">
        <w:rPr>
          <w:b/>
          <w:bCs/>
        </w:rPr>
        <w:t xml:space="preserve">Capaciteit </w:t>
      </w:r>
    </w:p>
    <w:p w14:paraId="29A0BBD1" w14:textId="056AEB8B" w:rsidR="00FE0735" w:rsidRPr="005C563D" w:rsidRDefault="001440FB" w:rsidP="001440FB">
      <w:pPr>
        <w:pStyle w:val="Lijstalinea"/>
        <w:numPr>
          <w:ilvl w:val="1"/>
          <w:numId w:val="144"/>
        </w:numPr>
      </w:pPr>
      <w:r w:rsidRPr="001440FB">
        <w:t>Het systeem moet 1200 gebruikers tegelijkertijd aan kunnen met een piek van 2500 op de eerste werkdag van de maand. Tijdens de piek mag de snelheid max met 20% dalen</w:t>
      </w:r>
    </w:p>
    <w:p w14:paraId="65E54DDE" w14:textId="77777777" w:rsidR="00FE0735" w:rsidRPr="005C563D" w:rsidRDefault="00FE0735" w:rsidP="0060328A"/>
    <w:p w14:paraId="1CA38CCB" w14:textId="5E0AB307" w:rsidR="009060D8" w:rsidRPr="005C563D" w:rsidRDefault="009060D8" w:rsidP="009060D8">
      <w:pPr>
        <w:pStyle w:val="Geenafstand"/>
      </w:pPr>
      <w:r w:rsidRPr="005C563D">
        <w:t xml:space="preserve">Soorten niet-functionele </w:t>
      </w:r>
      <w:proofErr w:type="spellStart"/>
      <w:r w:rsidRPr="005C563D">
        <w:t>requirements</w:t>
      </w:r>
      <w:proofErr w:type="spellEnd"/>
      <w:r>
        <w:t>: Uitwisselbaarheid:</w:t>
      </w:r>
    </w:p>
    <w:p w14:paraId="11752BE7" w14:textId="77777777" w:rsidR="00320582" w:rsidRPr="00320582" w:rsidRDefault="00320582" w:rsidP="009060D8">
      <w:pPr>
        <w:pStyle w:val="Lijstalinea"/>
        <w:numPr>
          <w:ilvl w:val="0"/>
          <w:numId w:val="145"/>
        </w:numPr>
        <w:rPr>
          <w:b/>
          <w:bCs/>
        </w:rPr>
      </w:pPr>
      <w:r w:rsidRPr="00320582">
        <w:rPr>
          <w:b/>
          <w:bCs/>
        </w:rPr>
        <w:t xml:space="preserve">Beïnvloedbaar </w:t>
      </w:r>
    </w:p>
    <w:p w14:paraId="63CB5589" w14:textId="77777777" w:rsidR="00320582" w:rsidRDefault="00320582" w:rsidP="00320582">
      <w:pPr>
        <w:pStyle w:val="Lijstalinea"/>
        <w:numPr>
          <w:ilvl w:val="1"/>
          <w:numId w:val="145"/>
        </w:numPr>
      </w:pPr>
      <w:r w:rsidRPr="00320582">
        <w:t xml:space="preserve">Het systeem moet de snelheid van de taken die het op de achtergrond uitvoert verlagen wanneer de servercapaciteit voor meer dan 80% benut wordt (door alle systemen samen) </w:t>
      </w:r>
    </w:p>
    <w:p w14:paraId="15213DDF" w14:textId="77777777" w:rsidR="00320582" w:rsidRPr="00320582" w:rsidRDefault="00320582" w:rsidP="00320582">
      <w:pPr>
        <w:pStyle w:val="Lijstalinea"/>
        <w:numPr>
          <w:ilvl w:val="0"/>
          <w:numId w:val="145"/>
        </w:numPr>
        <w:rPr>
          <w:b/>
          <w:bCs/>
        </w:rPr>
      </w:pPr>
      <w:r w:rsidRPr="00320582">
        <w:rPr>
          <w:b/>
          <w:bCs/>
        </w:rPr>
        <w:t xml:space="preserve">Koppelbaarheid </w:t>
      </w:r>
    </w:p>
    <w:p w14:paraId="11E64032" w14:textId="5B4F8800" w:rsidR="00FE0735" w:rsidRPr="005C563D" w:rsidRDefault="00320582" w:rsidP="00320582">
      <w:pPr>
        <w:pStyle w:val="Lijstalinea"/>
        <w:numPr>
          <w:ilvl w:val="1"/>
          <w:numId w:val="145"/>
        </w:numPr>
      </w:pPr>
      <w:r w:rsidRPr="00320582">
        <w:t>Het datawarehouse mag max 1 op de 100,000 berichten vanuit het verkoopsysteem verkeerd interpreteren</w:t>
      </w:r>
    </w:p>
    <w:p w14:paraId="3E4A7569" w14:textId="77777777" w:rsidR="00FE0735" w:rsidRDefault="00FE0735" w:rsidP="0060328A"/>
    <w:p w14:paraId="2CC8820E" w14:textId="3EDBF76A" w:rsidR="00FB2F0E" w:rsidRDefault="004C6CDC" w:rsidP="004C6CDC">
      <w:pPr>
        <w:pStyle w:val="Geenafstand"/>
      </w:pPr>
      <w:r w:rsidRPr="005C563D">
        <w:t xml:space="preserve">Soorten niet-functionele </w:t>
      </w:r>
      <w:proofErr w:type="spellStart"/>
      <w:r w:rsidRPr="005C563D">
        <w:t>requirements</w:t>
      </w:r>
      <w:proofErr w:type="spellEnd"/>
      <w:r>
        <w:t xml:space="preserve">: </w:t>
      </w:r>
      <w:r w:rsidRPr="004C6CDC">
        <w:t>Beveiligbaarheid</w:t>
      </w:r>
      <w:r>
        <w:t>:</w:t>
      </w:r>
    </w:p>
    <w:p w14:paraId="6FD38F40" w14:textId="77777777" w:rsidR="004C6CDC" w:rsidRPr="004C6CDC" w:rsidRDefault="004C6CDC" w:rsidP="004C6CDC">
      <w:pPr>
        <w:pStyle w:val="Lijstalinea"/>
        <w:numPr>
          <w:ilvl w:val="0"/>
          <w:numId w:val="147"/>
        </w:numPr>
        <w:rPr>
          <w:b/>
          <w:bCs/>
        </w:rPr>
      </w:pPr>
      <w:r w:rsidRPr="004C6CDC">
        <w:rPr>
          <w:b/>
          <w:bCs/>
        </w:rPr>
        <w:t xml:space="preserve">Vertrouwelijkheid </w:t>
      </w:r>
    </w:p>
    <w:p w14:paraId="13F8475B" w14:textId="77777777" w:rsidR="004C6CDC" w:rsidRDefault="004C6CDC" w:rsidP="004C6CDC">
      <w:pPr>
        <w:pStyle w:val="Lijstalinea"/>
        <w:numPr>
          <w:ilvl w:val="1"/>
          <w:numId w:val="147"/>
        </w:numPr>
      </w:pPr>
      <w:r w:rsidRPr="004C6CDC">
        <w:t xml:space="preserve">De geldautomaten moeten afdwingen dat bij het aanvullen van bankbiljetten steeds geautoriseerde medewerkers aanwezig zijn </w:t>
      </w:r>
    </w:p>
    <w:p w14:paraId="7418D00C" w14:textId="77777777" w:rsidR="004C6CDC" w:rsidRPr="004C6CDC" w:rsidRDefault="004C6CDC" w:rsidP="004C6CDC">
      <w:pPr>
        <w:pStyle w:val="Lijstalinea"/>
        <w:numPr>
          <w:ilvl w:val="0"/>
          <w:numId w:val="147"/>
        </w:numPr>
        <w:rPr>
          <w:b/>
          <w:bCs/>
        </w:rPr>
      </w:pPr>
      <w:r w:rsidRPr="004C6CDC">
        <w:rPr>
          <w:b/>
          <w:bCs/>
        </w:rPr>
        <w:t xml:space="preserve">Integriteit </w:t>
      </w:r>
    </w:p>
    <w:p w14:paraId="6668F2F5" w14:textId="77777777" w:rsidR="004C6CDC" w:rsidRDefault="004C6CDC" w:rsidP="004C6CDC">
      <w:pPr>
        <w:pStyle w:val="Lijstalinea"/>
        <w:numPr>
          <w:ilvl w:val="1"/>
          <w:numId w:val="147"/>
        </w:numPr>
      </w:pPr>
      <w:r w:rsidRPr="004C6CDC">
        <w:t xml:space="preserve">Het systeem kan aantonen dat een transactie geautoriseerd door Jan effectief werd ingevoerd door Jan </w:t>
      </w:r>
    </w:p>
    <w:p w14:paraId="2BE0CEDC" w14:textId="77777777" w:rsidR="004C6CDC" w:rsidRPr="004C6CDC" w:rsidRDefault="004C6CDC" w:rsidP="004C6CDC">
      <w:pPr>
        <w:pStyle w:val="Lijstalinea"/>
        <w:numPr>
          <w:ilvl w:val="0"/>
          <w:numId w:val="147"/>
        </w:numPr>
        <w:rPr>
          <w:b/>
          <w:bCs/>
        </w:rPr>
      </w:pPr>
      <w:r w:rsidRPr="004C6CDC">
        <w:rPr>
          <w:b/>
          <w:bCs/>
        </w:rPr>
        <w:t xml:space="preserve">Onweerlegbaarheid </w:t>
      </w:r>
    </w:p>
    <w:p w14:paraId="569655E8" w14:textId="0C978548" w:rsidR="00FB2F0E" w:rsidRDefault="004C6CDC" w:rsidP="004C6CDC">
      <w:pPr>
        <w:pStyle w:val="Lijstalinea"/>
        <w:numPr>
          <w:ilvl w:val="1"/>
          <w:numId w:val="147"/>
        </w:numPr>
      </w:pPr>
      <w:r w:rsidRPr="004C6CDC">
        <w:t xml:space="preserve">Het systeem moet </w:t>
      </w:r>
      <w:proofErr w:type="spellStart"/>
      <w:r w:rsidRPr="004C6CDC">
        <w:t>onvervalsbaar</w:t>
      </w:r>
      <w:proofErr w:type="spellEnd"/>
      <w:r w:rsidRPr="004C6CDC">
        <w:t xml:space="preserve"> bewijs kunnen leveren van de ontvangst van ieder order</w:t>
      </w:r>
    </w:p>
    <w:p w14:paraId="3FE7B1B7" w14:textId="77777777" w:rsidR="004C6CDC" w:rsidRPr="004C6CDC" w:rsidRDefault="004C6CDC" w:rsidP="004C6CDC">
      <w:pPr>
        <w:pStyle w:val="Lijstalinea"/>
        <w:numPr>
          <w:ilvl w:val="0"/>
          <w:numId w:val="147"/>
        </w:numPr>
        <w:rPr>
          <w:b/>
          <w:bCs/>
        </w:rPr>
      </w:pPr>
      <w:r w:rsidRPr="004C6CDC">
        <w:rPr>
          <w:b/>
          <w:bCs/>
        </w:rPr>
        <w:t xml:space="preserve">Verantwoording </w:t>
      </w:r>
    </w:p>
    <w:p w14:paraId="6F9DA52E" w14:textId="74B41864" w:rsidR="004C6CDC" w:rsidRDefault="008B16E9" w:rsidP="004C6CDC">
      <w:pPr>
        <w:pStyle w:val="Lijstalinea"/>
        <w:numPr>
          <w:ilvl w:val="1"/>
          <w:numId w:val="147"/>
        </w:numPr>
      </w:pPr>
      <w:r w:rsidRPr="004C6CDC">
        <w:t xml:space="preserve">Het </w:t>
      </w:r>
      <w:r w:rsidR="004C6CDC" w:rsidRPr="004C6CDC">
        <w:t xml:space="preserve">klantbedieningssysteem moet voor elke medewerker vastleggen wat deze met de klant heeft gecommuniceerd. </w:t>
      </w:r>
    </w:p>
    <w:p w14:paraId="5ADE11FA" w14:textId="77777777" w:rsidR="004C6CDC" w:rsidRPr="004C6CDC" w:rsidRDefault="004C6CDC" w:rsidP="004C6CDC">
      <w:pPr>
        <w:pStyle w:val="Lijstalinea"/>
        <w:numPr>
          <w:ilvl w:val="0"/>
          <w:numId w:val="147"/>
        </w:numPr>
        <w:rPr>
          <w:b/>
          <w:bCs/>
        </w:rPr>
      </w:pPr>
      <w:r w:rsidRPr="004C6CDC">
        <w:rPr>
          <w:b/>
          <w:bCs/>
        </w:rPr>
        <w:t>Authenticiteit</w:t>
      </w:r>
    </w:p>
    <w:p w14:paraId="6195A1BD" w14:textId="1A9ED97C" w:rsidR="004C6CDC" w:rsidRDefault="004C6CDC" w:rsidP="004C6CDC">
      <w:pPr>
        <w:pStyle w:val="Lijstalinea"/>
        <w:numPr>
          <w:ilvl w:val="1"/>
          <w:numId w:val="147"/>
        </w:numPr>
      </w:pPr>
      <w:r w:rsidRPr="004C6CDC">
        <w:t xml:space="preserve">Het systeem moet de identiteit van de kassière vaststellen voordat de geldlade opengaat (b.v. </w:t>
      </w:r>
      <w:r w:rsidR="008B16E9" w:rsidRPr="004C6CDC">
        <w:t xml:space="preserve">In </w:t>
      </w:r>
      <w:r w:rsidRPr="004C6CDC">
        <w:t>kledingwinkel)</w:t>
      </w:r>
    </w:p>
    <w:p w14:paraId="6245FC8C" w14:textId="77777777" w:rsidR="00FB2F0E" w:rsidRPr="005C563D" w:rsidRDefault="00FB2F0E" w:rsidP="0060328A"/>
    <w:p w14:paraId="650E323B" w14:textId="1F4FB2C3" w:rsidR="00A47A25" w:rsidRPr="005C563D" w:rsidRDefault="00A47A25" w:rsidP="00A47A25">
      <w:pPr>
        <w:pStyle w:val="Geenafstand"/>
      </w:pPr>
      <w:r w:rsidRPr="005C563D">
        <w:lastRenderedPageBreak/>
        <w:t xml:space="preserve">Soorten niet-functionele </w:t>
      </w:r>
      <w:proofErr w:type="spellStart"/>
      <w:r w:rsidRPr="005C563D">
        <w:t>requirements</w:t>
      </w:r>
      <w:proofErr w:type="spellEnd"/>
      <w:r>
        <w:t xml:space="preserve">: </w:t>
      </w:r>
      <w:r w:rsidRPr="00A47A25">
        <w:t>Bruikbaarheid</w:t>
      </w:r>
      <w:r>
        <w:t>:</w:t>
      </w:r>
    </w:p>
    <w:p w14:paraId="2E9CF887" w14:textId="56F71E45" w:rsidR="00A47A25" w:rsidRPr="00FB2F0E" w:rsidRDefault="00A47A25" w:rsidP="00A47A25">
      <w:pPr>
        <w:pStyle w:val="Lijstalinea"/>
        <w:numPr>
          <w:ilvl w:val="0"/>
          <w:numId w:val="146"/>
        </w:numPr>
        <w:rPr>
          <w:b/>
          <w:bCs/>
        </w:rPr>
      </w:pPr>
      <w:r w:rsidRPr="00FB2F0E">
        <w:rPr>
          <w:b/>
          <w:bCs/>
        </w:rPr>
        <w:t xml:space="preserve">Herkenbare geschiktheid </w:t>
      </w:r>
    </w:p>
    <w:p w14:paraId="43EAD441" w14:textId="77777777" w:rsidR="00A47A25" w:rsidRDefault="00A47A25" w:rsidP="00463DD6">
      <w:pPr>
        <w:pStyle w:val="Lijstalinea"/>
        <w:numPr>
          <w:ilvl w:val="1"/>
          <w:numId w:val="146"/>
        </w:numPr>
      </w:pPr>
      <w:r w:rsidRPr="00A47A25">
        <w:t xml:space="preserve">De 1ste keer dat iemand onze nieuwe app opstart moet hij binnen de 3 sec kunnen beoordelen of hij voldoet aan zijn behoefte zonder dat hij de info in de Play Store heeft gelezen </w:t>
      </w:r>
    </w:p>
    <w:p w14:paraId="70C97789" w14:textId="77777777" w:rsidR="00A47A25" w:rsidRPr="00FB2F0E" w:rsidRDefault="00A47A25" w:rsidP="00A47A25">
      <w:pPr>
        <w:pStyle w:val="Lijstalinea"/>
        <w:numPr>
          <w:ilvl w:val="0"/>
          <w:numId w:val="146"/>
        </w:numPr>
        <w:rPr>
          <w:b/>
          <w:bCs/>
        </w:rPr>
      </w:pPr>
      <w:r w:rsidRPr="00FB2F0E">
        <w:rPr>
          <w:b/>
          <w:bCs/>
        </w:rPr>
        <w:t xml:space="preserve">Leerbaarheid </w:t>
      </w:r>
    </w:p>
    <w:p w14:paraId="208A9B58" w14:textId="77777777" w:rsidR="00A47A25" w:rsidRDefault="00A47A25" w:rsidP="00463DD6">
      <w:pPr>
        <w:pStyle w:val="Lijstalinea"/>
        <w:numPr>
          <w:ilvl w:val="1"/>
          <w:numId w:val="146"/>
        </w:numPr>
      </w:pPr>
      <w:r w:rsidRPr="00A47A25">
        <w:t xml:space="preserve">95% van de beginnende- studenten moet zijn oplossingen zelfstandig kunnen indienen via </w:t>
      </w:r>
      <w:proofErr w:type="spellStart"/>
      <w:r w:rsidRPr="00A47A25">
        <w:t>Chamilo</w:t>
      </w:r>
      <w:proofErr w:type="spellEnd"/>
      <w:r w:rsidRPr="00A47A25">
        <w:t xml:space="preserve"> ook als ze voor het eerst met het systeem werken </w:t>
      </w:r>
    </w:p>
    <w:p w14:paraId="79A4EF99" w14:textId="77777777" w:rsidR="00A47A25" w:rsidRPr="00FB2F0E" w:rsidRDefault="00A47A25" w:rsidP="00A47A25">
      <w:pPr>
        <w:pStyle w:val="Lijstalinea"/>
        <w:numPr>
          <w:ilvl w:val="0"/>
          <w:numId w:val="146"/>
        </w:numPr>
        <w:rPr>
          <w:b/>
          <w:bCs/>
        </w:rPr>
      </w:pPr>
      <w:r w:rsidRPr="00FB2F0E">
        <w:rPr>
          <w:b/>
          <w:bCs/>
        </w:rPr>
        <w:t>Bedienbaarheid</w:t>
      </w:r>
    </w:p>
    <w:p w14:paraId="498AE1F8" w14:textId="4252B2DF" w:rsidR="00FE0735" w:rsidRDefault="00A47A25" w:rsidP="00463DD6">
      <w:pPr>
        <w:pStyle w:val="Lijstalinea"/>
        <w:numPr>
          <w:ilvl w:val="1"/>
          <w:numId w:val="146"/>
        </w:numPr>
      </w:pPr>
      <w:r w:rsidRPr="00A47A25">
        <w:t>Een ervaren internetgebruiker moet in 2 min op basis van zijn selectiecriteria een hotelkamer kunnen boeken, ook als hij de reserveringssite voor de 1ste keer bezoekt</w:t>
      </w:r>
    </w:p>
    <w:p w14:paraId="7B3D84D2" w14:textId="77777777" w:rsidR="00463DD6" w:rsidRPr="00FB2F0E" w:rsidRDefault="00463DD6" w:rsidP="00A47A25">
      <w:pPr>
        <w:pStyle w:val="Lijstalinea"/>
        <w:numPr>
          <w:ilvl w:val="0"/>
          <w:numId w:val="146"/>
        </w:numPr>
        <w:rPr>
          <w:b/>
          <w:bCs/>
        </w:rPr>
      </w:pPr>
      <w:r w:rsidRPr="00FB2F0E">
        <w:rPr>
          <w:b/>
          <w:bCs/>
        </w:rPr>
        <w:t>Voorkomen gebruikersfouten</w:t>
      </w:r>
    </w:p>
    <w:p w14:paraId="6D5F2757" w14:textId="77777777" w:rsidR="00463DD6" w:rsidRDefault="00463DD6" w:rsidP="00463DD6">
      <w:pPr>
        <w:pStyle w:val="Lijstalinea"/>
        <w:numPr>
          <w:ilvl w:val="1"/>
          <w:numId w:val="146"/>
        </w:numPr>
      </w:pPr>
      <w:r w:rsidRPr="00463DD6">
        <w:t xml:space="preserve">Het boekhoudpakker met altijd voorkomen dat er door foutieve invoer boekhoudkundige onjuiste journaalposten ontstaan. De gebruiker moet gewaarschuwd worden </w:t>
      </w:r>
    </w:p>
    <w:p w14:paraId="47DB2B98" w14:textId="77777777" w:rsidR="00463DD6" w:rsidRPr="00FB2F0E" w:rsidRDefault="00463DD6" w:rsidP="00A47A25">
      <w:pPr>
        <w:pStyle w:val="Lijstalinea"/>
        <w:numPr>
          <w:ilvl w:val="0"/>
          <w:numId w:val="146"/>
        </w:numPr>
        <w:rPr>
          <w:b/>
          <w:bCs/>
        </w:rPr>
      </w:pPr>
      <w:r w:rsidRPr="00FB2F0E">
        <w:rPr>
          <w:b/>
          <w:bCs/>
        </w:rPr>
        <w:t xml:space="preserve">Volmaaktheid gebruikersinteractie </w:t>
      </w:r>
    </w:p>
    <w:p w14:paraId="553B0A9F" w14:textId="77777777" w:rsidR="00463DD6" w:rsidRDefault="00463DD6" w:rsidP="00463DD6">
      <w:pPr>
        <w:pStyle w:val="Lijstalinea"/>
        <w:numPr>
          <w:ilvl w:val="1"/>
          <w:numId w:val="146"/>
        </w:numPr>
      </w:pPr>
      <w:r w:rsidRPr="00463DD6">
        <w:t xml:space="preserve">Het datawarehouse mag max 1 op de 100,000 berichten vanuit het verkoopsysteem verkeerd interpreteren </w:t>
      </w:r>
    </w:p>
    <w:p w14:paraId="11E013F4" w14:textId="77777777" w:rsidR="00463DD6" w:rsidRPr="00FB2F0E" w:rsidRDefault="00463DD6" w:rsidP="00A47A25">
      <w:pPr>
        <w:pStyle w:val="Lijstalinea"/>
        <w:numPr>
          <w:ilvl w:val="0"/>
          <w:numId w:val="146"/>
        </w:numPr>
        <w:rPr>
          <w:b/>
          <w:bCs/>
        </w:rPr>
      </w:pPr>
      <w:r w:rsidRPr="00FB2F0E">
        <w:rPr>
          <w:b/>
          <w:bCs/>
        </w:rPr>
        <w:t xml:space="preserve">Toegankelijkheid </w:t>
      </w:r>
    </w:p>
    <w:p w14:paraId="3460B210" w14:textId="768D37C0" w:rsidR="00463DD6" w:rsidRPr="005C563D" w:rsidRDefault="00463DD6" w:rsidP="00463DD6">
      <w:pPr>
        <w:pStyle w:val="Lijstalinea"/>
        <w:numPr>
          <w:ilvl w:val="1"/>
          <w:numId w:val="146"/>
        </w:numPr>
      </w:pPr>
      <w:r w:rsidRPr="00463DD6">
        <w:t>Het in- en uitchecken via een abonnementskaart (trein-tram-bus) moet ook mogelijk zijn voor reizigers met volgende beperkingen (doofheid, blindheid, niet bekend met de Nederlandse taal, in een rolstoel zitten)</w:t>
      </w:r>
    </w:p>
    <w:p w14:paraId="0E5FBDB7" w14:textId="77777777" w:rsidR="00FE0735" w:rsidRPr="005C563D" w:rsidRDefault="00FE0735" w:rsidP="0060328A"/>
    <w:p w14:paraId="18768E96" w14:textId="4EDFB1F6" w:rsidR="004A391F" w:rsidRPr="005C563D" w:rsidRDefault="004A391F" w:rsidP="004A391F">
      <w:pPr>
        <w:pStyle w:val="Geenafstand"/>
      </w:pPr>
      <w:r w:rsidRPr="005C563D">
        <w:t xml:space="preserve">Soorten niet-functionele </w:t>
      </w:r>
      <w:proofErr w:type="spellStart"/>
      <w:r w:rsidRPr="005C563D">
        <w:t>requirements</w:t>
      </w:r>
      <w:proofErr w:type="spellEnd"/>
      <w:r>
        <w:t xml:space="preserve">: </w:t>
      </w:r>
      <w:proofErr w:type="spellStart"/>
      <w:r w:rsidRPr="004A391F">
        <w:t>Onderhoudbaarheid</w:t>
      </w:r>
      <w:proofErr w:type="spellEnd"/>
      <w:r>
        <w:t>:</w:t>
      </w:r>
    </w:p>
    <w:p w14:paraId="71557304" w14:textId="77777777" w:rsidR="004A391F" w:rsidRPr="004A391F" w:rsidRDefault="004A391F" w:rsidP="004A391F">
      <w:pPr>
        <w:pStyle w:val="Lijstalinea"/>
        <w:numPr>
          <w:ilvl w:val="0"/>
          <w:numId w:val="148"/>
        </w:numPr>
        <w:rPr>
          <w:b/>
          <w:bCs/>
        </w:rPr>
      </w:pPr>
      <w:proofErr w:type="spellStart"/>
      <w:r w:rsidRPr="004A391F">
        <w:rPr>
          <w:b/>
          <w:bCs/>
        </w:rPr>
        <w:t>Modulariteit</w:t>
      </w:r>
      <w:proofErr w:type="spellEnd"/>
      <w:r w:rsidRPr="004A391F">
        <w:rPr>
          <w:b/>
          <w:bCs/>
        </w:rPr>
        <w:t xml:space="preserve"> </w:t>
      </w:r>
    </w:p>
    <w:p w14:paraId="5D181BA1" w14:textId="77777777" w:rsidR="004A391F" w:rsidRDefault="004A391F" w:rsidP="004A391F">
      <w:pPr>
        <w:pStyle w:val="Lijstalinea"/>
        <w:numPr>
          <w:ilvl w:val="1"/>
          <w:numId w:val="148"/>
        </w:numPr>
      </w:pPr>
      <w:r w:rsidRPr="004A391F">
        <w:t>98% van de functionele wensen moet te realiseren met code-aanpassingen in basismodule en /of in max 1 andere module (</w:t>
      </w:r>
      <w:proofErr w:type="spellStart"/>
      <w:r w:rsidRPr="004A391F">
        <w:t>customising</w:t>
      </w:r>
      <w:proofErr w:type="spellEnd"/>
      <w:r w:rsidRPr="004A391F">
        <w:t xml:space="preserve"> ERP-pakket) </w:t>
      </w:r>
    </w:p>
    <w:p w14:paraId="4ECF70A3" w14:textId="77777777" w:rsidR="004A391F" w:rsidRPr="004A391F" w:rsidRDefault="004A391F" w:rsidP="004A391F">
      <w:pPr>
        <w:pStyle w:val="Lijstalinea"/>
        <w:numPr>
          <w:ilvl w:val="0"/>
          <w:numId w:val="148"/>
        </w:numPr>
        <w:rPr>
          <w:b/>
          <w:bCs/>
        </w:rPr>
      </w:pPr>
      <w:r w:rsidRPr="004A391F">
        <w:rPr>
          <w:b/>
          <w:bCs/>
        </w:rPr>
        <w:t xml:space="preserve">Herbruikbaarheid </w:t>
      </w:r>
    </w:p>
    <w:p w14:paraId="466A7A15" w14:textId="77777777" w:rsidR="004A391F" w:rsidRDefault="004A391F" w:rsidP="004A391F">
      <w:pPr>
        <w:pStyle w:val="Lijstalinea"/>
        <w:numPr>
          <w:ilvl w:val="1"/>
          <w:numId w:val="148"/>
        </w:numPr>
      </w:pPr>
      <w:r w:rsidRPr="004A391F">
        <w:t xml:space="preserve">Mintens een derde van de code moet herbruikbaar zijn door andere systemen (opgenomen in </w:t>
      </w:r>
      <w:proofErr w:type="spellStart"/>
      <w:r w:rsidRPr="004A391F">
        <w:t>herbruikrepository</w:t>
      </w:r>
      <w:proofErr w:type="spellEnd"/>
      <w:r w:rsidRPr="004A391F">
        <w:t xml:space="preserve">) </w:t>
      </w:r>
    </w:p>
    <w:p w14:paraId="0CB7B5DE" w14:textId="77777777" w:rsidR="004A391F" w:rsidRPr="004A391F" w:rsidRDefault="004A391F" w:rsidP="004A391F">
      <w:pPr>
        <w:pStyle w:val="Lijstalinea"/>
        <w:numPr>
          <w:ilvl w:val="0"/>
          <w:numId w:val="148"/>
        </w:numPr>
        <w:rPr>
          <w:b/>
          <w:bCs/>
        </w:rPr>
      </w:pPr>
      <w:r w:rsidRPr="004A391F">
        <w:rPr>
          <w:b/>
          <w:bCs/>
        </w:rPr>
        <w:t xml:space="preserve">Analyseerbaarheid </w:t>
      </w:r>
    </w:p>
    <w:p w14:paraId="05731203" w14:textId="3A7745A6" w:rsidR="00FE0735" w:rsidRDefault="004A391F" w:rsidP="004A391F">
      <w:pPr>
        <w:pStyle w:val="Lijstalinea"/>
        <w:numPr>
          <w:ilvl w:val="1"/>
          <w:numId w:val="148"/>
        </w:numPr>
      </w:pPr>
      <w:r w:rsidRPr="004A391F">
        <w:t>Als het systeem geen elektronische berichten meer kan ontvangen, moet de systeembeheerder binnen de 10 min nadat hij hier werd geattendeerd, de oorzaak van de fout gevonden hebben.</w:t>
      </w:r>
    </w:p>
    <w:p w14:paraId="503BB7CB" w14:textId="77777777" w:rsidR="00311115" w:rsidRPr="00311115" w:rsidRDefault="00311115" w:rsidP="00311115">
      <w:pPr>
        <w:pStyle w:val="Lijstalinea"/>
        <w:numPr>
          <w:ilvl w:val="0"/>
          <w:numId w:val="148"/>
        </w:numPr>
        <w:rPr>
          <w:b/>
          <w:bCs/>
        </w:rPr>
      </w:pPr>
      <w:r w:rsidRPr="00311115">
        <w:rPr>
          <w:b/>
          <w:bCs/>
        </w:rPr>
        <w:t xml:space="preserve">Wijzigbaarheid </w:t>
      </w:r>
    </w:p>
    <w:p w14:paraId="12BD337F" w14:textId="2EB3C880" w:rsidR="00311115" w:rsidRDefault="008B16E9" w:rsidP="00311115">
      <w:pPr>
        <w:pStyle w:val="Lijstalinea"/>
        <w:numPr>
          <w:ilvl w:val="1"/>
          <w:numId w:val="148"/>
        </w:numPr>
      </w:pPr>
      <w:r w:rsidRPr="00311115">
        <w:t xml:space="preserve">De </w:t>
      </w:r>
      <w:r w:rsidR="00311115" w:rsidRPr="00311115">
        <w:t>bankbediende moet zelf eenvoudige fiscale wijzigingen (</w:t>
      </w:r>
      <w:proofErr w:type="spellStart"/>
      <w:r w:rsidR="00311115" w:rsidRPr="00311115">
        <w:t>bvb</w:t>
      </w:r>
      <w:proofErr w:type="spellEnd"/>
      <w:r w:rsidR="00311115" w:rsidRPr="00311115">
        <w:t xml:space="preserve"> bedragen en percentages) binnen de 10 min wijzigingen kunnen aanbrengen in zijn lokaal systeem </w:t>
      </w:r>
    </w:p>
    <w:p w14:paraId="3F13163F" w14:textId="77777777" w:rsidR="00311115" w:rsidRPr="00311115" w:rsidRDefault="00311115" w:rsidP="00311115">
      <w:pPr>
        <w:pStyle w:val="Lijstalinea"/>
        <w:numPr>
          <w:ilvl w:val="0"/>
          <w:numId w:val="148"/>
        </w:numPr>
        <w:rPr>
          <w:b/>
          <w:bCs/>
        </w:rPr>
      </w:pPr>
      <w:r w:rsidRPr="00311115">
        <w:rPr>
          <w:b/>
          <w:bCs/>
        </w:rPr>
        <w:t xml:space="preserve">Testbaarheid </w:t>
      </w:r>
    </w:p>
    <w:p w14:paraId="6C31EFE6" w14:textId="475C681E" w:rsidR="00311115" w:rsidRPr="005C563D" w:rsidRDefault="00311115" w:rsidP="00311115">
      <w:pPr>
        <w:pStyle w:val="Lijstalinea"/>
        <w:numPr>
          <w:ilvl w:val="1"/>
          <w:numId w:val="148"/>
        </w:numPr>
      </w:pPr>
      <w:r w:rsidRPr="00311115">
        <w:t>De beoogde werking van een nieuwe release van het systeem moet binnen 24u kunnen gevalideerd worden, spoedreparatie binnen de 2u</w:t>
      </w:r>
    </w:p>
    <w:p w14:paraId="0B9B0313" w14:textId="77777777" w:rsidR="00FE0735" w:rsidRPr="005C563D" w:rsidRDefault="00FE0735" w:rsidP="0060328A"/>
    <w:p w14:paraId="0CC2ABE4" w14:textId="77777777" w:rsidR="00FE0735" w:rsidRPr="005C563D" w:rsidRDefault="00FE0735" w:rsidP="0060328A"/>
    <w:p w14:paraId="4480501C" w14:textId="77777777" w:rsidR="00FE0735" w:rsidRPr="005C563D" w:rsidRDefault="00FE0735" w:rsidP="0060328A"/>
    <w:p w14:paraId="29CA484D" w14:textId="77777777" w:rsidR="00FE0735" w:rsidRPr="005C563D" w:rsidRDefault="00FE0735" w:rsidP="0060328A"/>
    <w:p w14:paraId="6E0E1AC1" w14:textId="77777777" w:rsidR="00FE0735" w:rsidRPr="005C563D" w:rsidRDefault="00FE0735" w:rsidP="0060328A"/>
    <w:p w14:paraId="66D486E2" w14:textId="77777777" w:rsidR="00FE0735" w:rsidRPr="005C563D" w:rsidRDefault="00FE0735" w:rsidP="0060328A"/>
    <w:p w14:paraId="0ADEE08B" w14:textId="77777777" w:rsidR="00FE0735" w:rsidRPr="005C563D" w:rsidRDefault="00FE0735" w:rsidP="0060328A"/>
    <w:p w14:paraId="22E259FB" w14:textId="77777777" w:rsidR="00FE0735" w:rsidRPr="005C563D" w:rsidRDefault="00FE0735" w:rsidP="0060328A"/>
    <w:p w14:paraId="1A9DB517" w14:textId="77777777" w:rsidR="0060328A" w:rsidRPr="005C563D" w:rsidRDefault="0060328A" w:rsidP="0060328A"/>
    <w:p w14:paraId="35DF60D6" w14:textId="6F2994BD" w:rsidR="0060328A" w:rsidRDefault="00311115" w:rsidP="00311115">
      <w:pPr>
        <w:pStyle w:val="Geenafstand"/>
      </w:pPr>
      <w:r>
        <w:lastRenderedPageBreak/>
        <w:t xml:space="preserve">Soorten niet-functionele </w:t>
      </w:r>
      <w:proofErr w:type="spellStart"/>
      <w:r>
        <w:t>requirements</w:t>
      </w:r>
      <w:proofErr w:type="spellEnd"/>
      <w:r>
        <w:t xml:space="preserve">: betrouwbaarheid: </w:t>
      </w:r>
    </w:p>
    <w:p w14:paraId="627C8E43" w14:textId="77777777" w:rsidR="00A2375B" w:rsidRPr="00A2375B" w:rsidRDefault="00A2375B" w:rsidP="00A2375B">
      <w:pPr>
        <w:pStyle w:val="Lijstalinea"/>
        <w:numPr>
          <w:ilvl w:val="0"/>
          <w:numId w:val="149"/>
        </w:numPr>
        <w:rPr>
          <w:b/>
          <w:bCs/>
        </w:rPr>
      </w:pPr>
      <w:r w:rsidRPr="00A2375B">
        <w:rPr>
          <w:b/>
          <w:bCs/>
        </w:rPr>
        <w:t xml:space="preserve">Volwassenheid </w:t>
      </w:r>
    </w:p>
    <w:p w14:paraId="71CDB099" w14:textId="77777777" w:rsidR="00A2375B" w:rsidRDefault="00A2375B" w:rsidP="00A2375B">
      <w:pPr>
        <w:pStyle w:val="Lijstalinea"/>
        <w:numPr>
          <w:ilvl w:val="1"/>
          <w:numId w:val="149"/>
        </w:numPr>
      </w:pPr>
      <w:r w:rsidRPr="00A2375B">
        <w:t xml:space="preserve">De spraakherkenningssoftware moet de 5000 meeste gebruikte NL-talige woorden in 98% van de gevallen correct verstaan </w:t>
      </w:r>
    </w:p>
    <w:p w14:paraId="029FE3E0" w14:textId="77777777" w:rsidR="00A2375B" w:rsidRPr="00A2375B" w:rsidRDefault="00A2375B" w:rsidP="00A2375B">
      <w:pPr>
        <w:pStyle w:val="Lijstalinea"/>
        <w:numPr>
          <w:ilvl w:val="0"/>
          <w:numId w:val="149"/>
        </w:numPr>
        <w:rPr>
          <w:b/>
          <w:bCs/>
        </w:rPr>
      </w:pPr>
      <w:r w:rsidRPr="00A2375B">
        <w:rPr>
          <w:b/>
          <w:bCs/>
        </w:rPr>
        <w:t xml:space="preserve">Beschikbaarheid </w:t>
      </w:r>
    </w:p>
    <w:p w14:paraId="6A3CDEE9" w14:textId="77777777" w:rsidR="00A2375B" w:rsidRDefault="00A2375B" w:rsidP="00A2375B">
      <w:pPr>
        <w:pStyle w:val="Lijstalinea"/>
        <w:numPr>
          <w:ilvl w:val="1"/>
          <w:numId w:val="149"/>
        </w:numPr>
      </w:pPr>
      <w:r w:rsidRPr="00A2375B">
        <w:t xml:space="preserve">De webshop mag niet meer dan 1 keer per half jaar langer dan 2 minuten uitvallen tussen 8u00 en 22u00 </w:t>
      </w:r>
    </w:p>
    <w:p w14:paraId="7A92BC36" w14:textId="77777777" w:rsidR="00A2375B" w:rsidRPr="00A2375B" w:rsidRDefault="00A2375B" w:rsidP="00A2375B">
      <w:pPr>
        <w:pStyle w:val="Lijstalinea"/>
        <w:numPr>
          <w:ilvl w:val="0"/>
          <w:numId w:val="149"/>
        </w:numPr>
        <w:rPr>
          <w:b/>
          <w:bCs/>
        </w:rPr>
      </w:pPr>
      <w:r w:rsidRPr="00A2375B">
        <w:rPr>
          <w:b/>
          <w:bCs/>
        </w:rPr>
        <w:t xml:space="preserve">Foutbestendigheid </w:t>
      </w:r>
    </w:p>
    <w:p w14:paraId="7FEA1DC0" w14:textId="47614B4E" w:rsidR="00311115" w:rsidRDefault="00A2375B" w:rsidP="00A2375B">
      <w:pPr>
        <w:pStyle w:val="Lijstalinea"/>
        <w:numPr>
          <w:ilvl w:val="1"/>
          <w:numId w:val="149"/>
        </w:numPr>
      </w:pPr>
      <w:r w:rsidRPr="00A2375B">
        <w:t>Het boekhoudsysteem mag niet uitvallen door foutief ingevulde gegevens of verkeerde verwerkingen (</w:t>
      </w:r>
      <w:proofErr w:type="spellStart"/>
      <w:r w:rsidRPr="00A2375B">
        <w:t>bvb</w:t>
      </w:r>
      <w:proofErr w:type="spellEnd"/>
      <w:r w:rsidRPr="00A2375B">
        <w:t xml:space="preserve"> deling door 0)</w:t>
      </w:r>
    </w:p>
    <w:p w14:paraId="228E5AE0" w14:textId="77777777" w:rsidR="00F8344C" w:rsidRPr="00453477" w:rsidRDefault="00F8344C" w:rsidP="00F8344C">
      <w:pPr>
        <w:pStyle w:val="Lijstalinea"/>
        <w:numPr>
          <w:ilvl w:val="0"/>
          <w:numId w:val="149"/>
        </w:numPr>
        <w:rPr>
          <w:b/>
          <w:bCs/>
        </w:rPr>
      </w:pPr>
      <w:r w:rsidRPr="00453477">
        <w:rPr>
          <w:b/>
          <w:bCs/>
        </w:rPr>
        <w:t xml:space="preserve">Herstelbaarheid </w:t>
      </w:r>
    </w:p>
    <w:p w14:paraId="5BA3A94C" w14:textId="77777777" w:rsidR="00453477" w:rsidRDefault="00F8344C" w:rsidP="00453477">
      <w:pPr>
        <w:pStyle w:val="Lijstalinea"/>
        <w:numPr>
          <w:ilvl w:val="1"/>
          <w:numId w:val="149"/>
        </w:numPr>
      </w:pPr>
      <w:r w:rsidRPr="00F8344C">
        <w:t xml:space="preserve">Wanneer </w:t>
      </w:r>
      <w:proofErr w:type="spellStart"/>
      <w:r w:rsidRPr="00F8344C">
        <w:t>loonverwerkingssysteeem</w:t>
      </w:r>
      <w:proofErr w:type="spellEnd"/>
      <w:r w:rsidRPr="00F8344C">
        <w:t xml:space="preserve"> uitvalt in de week voor de loonuitbetaling moet het binnen de 4 u weer operationeel zijn. </w:t>
      </w:r>
    </w:p>
    <w:p w14:paraId="2F103C57" w14:textId="39826D30" w:rsidR="00F8344C" w:rsidRPr="005C563D" w:rsidRDefault="00F8344C" w:rsidP="00453477">
      <w:pPr>
        <w:pStyle w:val="Lijstalinea"/>
        <w:numPr>
          <w:ilvl w:val="1"/>
          <w:numId w:val="149"/>
        </w:numPr>
      </w:pPr>
      <w:r w:rsidRPr="00F8344C">
        <w:t xml:space="preserve">De geldautomaat mag in geen enkel geval (ook niet bij stroomuitval of panne) volgende gegevens niet kwijtraken (opgenomen bedrag, rekeningnummer, </w:t>
      </w:r>
      <w:proofErr w:type="spellStart"/>
      <w:r w:rsidRPr="00F8344C">
        <w:t>datum+tijdstip</w:t>
      </w:r>
      <w:proofErr w:type="spellEnd"/>
      <w:r w:rsidRPr="00F8344C">
        <w:t xml:space="preserve"> geldopname)</w:t>
      </w:r>
    </w:p>
    <w:p w14:paraId="78BBE5C7" w14:textId="77777777" w:rsidR="0060328A" w:rsidRDefault="0060328A" w:rsidP="0060328A"/>
    <w:p w14:paraId="0284B179" w14:textId="4A39C75B" w:rsidR="00453477" w:rsidRDefault="00453477" w:rsidP="00453477">
      <w:pPr>
        <w:pStyle w:val="Geenafstand"/>
      </w:pPr>
      <w:r>
        <w:t xml:space="preserve">Soorten niet-functionele </w:t>
      </w:r>
      <w:proofErr w:type="spellStart"/>
      <w:r>
        <w:t>requirements</w:t>
      </w:r>
      <w:proofErr w:type="spellEnd"/>
      <w:r>
        <w:t xml:space="preserve">: </w:t>
      </w:r>
      <w:r w:rsidRPr="00453477">
        <w:t>Overdraagbaarheid</w:t>
      </w:r>
      <w:r>
        <w:t xml:space="preserve">: </w:t>
      </w:r>
    </w:p>
    <w:p w14:paraId="0DCC5419" w14:textId="77777777" w:rsidR="00426BF7" w:rsidRDefault="00426BF7" w:rsidP="00426BF7">
      <w:pPr>
        <w:pStyle w:val="Lijstalinea"/>
        <w:numPr>
          <w:ilvl w:val="0"/>
          <w:numId w:val="150"/>
        </w:numPr>
      </w:pPr>
      <w:r w:rsidRPr="00426BF7">
        <w:rPr>
          <w:b/>
          <w:bCs/>
        </w:rPr>
        <w:t>Aanpasbaarheid</w:t>
      </w:r>
    </w:p>
    <w:p w14:paraId="1D24A406" w14:textId="77777777" w:rsidR="00426BF7" w:rsidRDefault="00426BF7" w:rsidP="00426BF7">
      <w:pPr>
        <w:pStyle w:val="Lijstalinea"/>
        <w:numPr>
          <w:ilvl w:val="1"/>
          <w:numId w:val="150"/>
        </w:numPr>
      </w:pPr>
      <w:r w:rsidRPr="00426BF7">
        <w:t xml:space="preserve">Een desktopapplicatie moet in 2 maanden kunnen overgezet worden naar Android 10.0 of hoger </w:t>
      </w:r>
    </w:p>
    <w:p w14:paraId="46415A4C" w14:textId="50AF19F7" w:rsidR="00426BF7" w:rsidRDefault="008B16E9" w:rsidP="00426BF7">
      <w:pPr>
        <w:pStyle w:val="Lijstalinea"/>
        <w:numPr>
          <w:ilvl w:val="1"/>
          <w:numId w:val="150"/>
        </w:numPr>
      </w:pPr>
      <w:r w:rsidRPr="00426BF7">
        <w:t xml:space="preserve">De </w:t>
      </w:r>
      <w:r w:rsidR="00426BF7" w:rsidRPr="00426BF7">
        <w:t xml:space="preserve">software moet van Windows naar Linux kunnen overgezet worden zonder dat meer dan 15% van code aangepaste hoeft te worden </w:t>
      </w:r>
    </w:p>
    <w:p w14:paraId="0369C518" w14:textId="77777777" w:rsidR="00426BF7" w:rsidRPr="0017531E" w:rsidRDefault="00426BF7" w:rsidP="00426BF7">
      <w:pPr>
        <w:pStyle w:val="Lijstalinea"/>
        <w:numPr>
          <w:ilvl w:val="0"/>
          <w:numId w:val="150"/>
        </w:numPr>
        <w:rPr>
          <w:b/>
          <w:bCs/>
        </w:rPr>
      </w:pPr>
      <w:r w:rsidRPr="0017531E">
        <w:rPr>
          <w:b/>
          <w:bCs/>
        </w:rPr>
        <w:t xml:space="preserve">Installeerbaarheid </w:t>
      </w:r>
    </w:p>
    <w:p w14:paraId="7FD32A83" w14:textId="77777777" w:rsidR="00426BF7" w:rsidRDefault="00426BF7" w:rsidP="00426BF7">
      <w:pPr>
        <w:pStyle w:val="Lijstalinea"/>
        <w:numPr>
          <w:ilvl w:val="1"/>
          <w:numId w:val="150"/>
        </w:numPr>
      </w:pPr>
      <w:r w:rsidRPr="00426BF7">
        <w:t xml:space="preserve">Het voorraad- en bestelsysteem moet door de winkelier zelf kunnen geïnstalleerd worden binnen een halfuur </w:t>
      </w:r>
    </w:p>
    <w:p w14:paraId="587E5B62" w14:textId="054D416A" w:rsidR="00453477" w:rsidRDefault="00426BF7" w:rsidP="00426BF7">
      <w:pPr>
        <w:pStyle w:val="Lijstalinea"/>
        <w:numPr>
          <w:ilvl w:val="1"/>
          <w:numId w:val="150"/>
        </w:numPr>
      </w:pPr>
      <w:r w:rsidRPr="00426BF7">
        <w:t>De klant moet de software (gedownload via internet) in 3 klikken kunnen installeren</w:t>
      </w:r>
    </w:p>
    <w:p w14:paraId="37B06AA8" w14:textId="77777777" w:rsidR="0017531E" w:rsidRPr="0017531E" w:rsidRDefault="0017531E" w:rsidP="0017531E">
      <w:pPr>
        <w:pStyle w:val="Lijstalinea"/>
        <w:numPr>
          <w:ilvl w:val="0"/>
          <w:numId w:val="150"/>
        </w:numPr>
        <w:rPr>
          <w:b/>
          <w:bCs/>
        </w:rPr>
      </w:pPr>
      <w:r w:rsidRPr="0017531E">
        <w:rPr>
          <w:b/>
          <w:bCs/>
        </w:rPr>
        <w:t xml:space="preserve">Herbruikbaarheid </w:t>
      </w:r>
    </w:p>
    <w:p w14:paraId="180DCF23" w14:textId="50135987" w:rsidR="0017531E" w:rsidRDefault="0017531E" w:rsidP="0017531E">
      <w:pPr>
        <w:pStyle w:val="Lijstalinea"/>
        <w:numPr>
          <w:ilvl w:val="1"/>
          <w:numId w:val="150"/>
        </w:numPr>
      </w:pPr>
      <w:r w:rsidRPr="0017531E">
        <w:t>Het nieuwe agendaprogramma moet zonder problemen MS Outlook kunnen vervangen en de gegevens vanuit outlook kunnen importeren</w:t>
      </w:r>
    </w:p>
    <w:p w14:paraId="701BFD3C" w14:textId="77777777" w:rsidR="00196DFB" w:rsidRDefault="00196DFB" w:rsidP="00196DFB"/>
    <w:p w14:paraId="1A273662" w14:textId="77777777" w:rsidR="00791142" w:rsidRDefault="00791142" w:rsidP="00196DFB"/>
    <w:p w14:paraId="4EFF5886" w14:textId="77777777" w:rsidR="00791142" w:rsidRDefault="00791142" w:rsidP="00196DFB"/>
    <w:p w14:paraId="0F77249B" w14:textId="77777777" w:rsidR="00791142" w:rsidRDefault="00791142" w:rsidP="00196DFB"/>
    <w:p w14:paraId="460BE515" w14:textId="77777777" w:rsidR="00791142" w:rsidRDefault="00791142" w:rsidP="00196DFB"/>
    <w:p w14:paraId="73ABAC31" w14:textId="77777777" w:rsidR="00791142" w:rsidRDefault="00791142" w:rsidP="00196DFB"/>
    <w:p w14:paraId="592D48C8" w14:textId="77777777" w:rsidR="00791142" w:rsidRDefault="00791142" w:rsidP="00196DFB"/>
    <w:p w14:paraId="0391DDA5" w14:textId="77777777" w:rsidR="00791142" w:rsidRDefault="00791142" w:rsidP="00196DFB"/>
    <w:p w14:paraId="647F3077" w14:textId="77777777" w:rsidR="00791142" w:rsidRDefault="00791142" w:rsidP="00196DFB"/>
    <w:p w14:paraId="266F6E2E" w14:textId="77777777" w:rsidR="00791142" w:rsidRDefault="00791142" w:rsidP="00196DFB"/>
    <w:p w14:paraId="6101F03E" w14:textId="77777777" w:rsidR="00791142" w:rsidRDefault="00791142" w:rsidP="00196DFB"/>
    <w:p w14:paraId="6472829C" w14:textId="77777777" w:rsidR="00791142" w:rsidRDefault="00791142" w:rsidP="00196DFB"/>
    <w:p w14:paraId="415F6DE1" w14:textId="77777777" w:rsidR="00791142" w:rsidRDefault="00791142" w:rsidP="00196DFB"/>
    <w:p w14:paraId="7CC01B0A" w14:textId="77777777" w:rsidR="00791142" w:rsidRDefault="00791142" w:rsidP="00196DFB"/>
    <w:p w14:paraId="038AA86C" w14:textId="77777777" w:rsidR="00791142" w:rsidRDefault="00791142" w:rsidP="00196DFB"/>
    <w:p w14:paraId="3C0C9A4F" w14:textId="77777777" w:rsidR="00791142" w:rsidRDefault="00791142" w:rsidP="00196DFB"/>
    <w:p w14:paraId="737D8015" w14:textId="77777777" w:rsidR="00791142" w:rsidRDefault="00791142" w:rsidP="00196DFB"/>
    <w:p w14:paraId="3CCEFF02" w14:textId="77777777" w:rsidR="00791142" w:rsidRDefault="00791142" w:rsidP="00196DFB">
      <w:pPr>
        <w:pStyle w:val="Geenafstand"/>
      </w:pPr>
    </w:p>
    <w:p w14:paraId="71EDF6E6" w14:textId="77777777" w:rsidR="00791142" w:rsidRDefault="00791142" w:rsidP="00196DFB">
      <w:pPr>
        <w:pStyle w:val="Geenafstand"/>
      </w:pPr>
    </w:p>
    <w:p w14:paraId="2BB6D299" w14:textId="5426DCB5" w:rsidR="00196DFB" w:rsidRDefault="00791142" w:rsidP="00196DFB">
      <w:pPr>
        <w:pStyle w:val="Geenafstand"/>
      </w:pPr>
      <w:r>
        <w:lastRenderedPageBreak/>
        <w:t>S</w:t>
      </w:r>
      <w:r w:rsidR="00196DFB" w:rsidRPr="00196DFB">
        <w:t xml:space="preserve">jabloon niet-functionele </w:t>
      </w:r>
      <w:proofErr w:type="spellStart"/>
      <w:r w:rsidR="00196DFB" w:rsidRPr="00196DFB">
        <w:t>requirements</w:t>
      </w:r>
      <w:proofErr w:type="spellEnd"/>
      <w:r w:rsidR="00196DFB">
        <w:t>:</w:t>
      </w:r>
    </w:p>
    <w:p w14:paraId="3F990C62" w14:textId="232F1BBF" w:rsidR="00196DFB" w:rsidRDefault="00791142" w:rsidP="00196DFB">
      <w:r w:rsidRPr="00791142">
        <w:rPr>
          <w:noProof/>
        </w:rPr>
        <w:drawing>
          <wp:inline distT="0" distB="0" distL="0" distR="0" wp14:anchorId="61482ADA" wp14:editId="7726F75F">
            <wp:extent cx="6120130" cy="2766060"/>
            <wp:effectExtent l="0" t="0" r="0" b="0"/>
            <wp:docPr id="1280236070" name="Afbeelding 1" descr="Afbeelding met tekst, schermopname, Lettertype, log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36070" name="Afbeelding 1" descr="Afbeelding met tekst, schermopname, Lettertype, logo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9609" w14:textId="77777777" w:rsidR="00791142" w:rsidRDefault="00791142" w:rsidP="00196DFB"/>
    <w:p w14:paraId="0355A7ED" w14:textId="2B8E7DBF" w:rsidR="00791142" w:rsidRDefault="00791142" w:rsidP="00791142">
      <w:pPr>
        <w:pStyle w:val="Geenafstand"/>
      </w:pPr>
      <w:r w:rsidRPr="00791142">
        <w:t xml:space="preserve">Niet-functionele </w:t>
      </w:r>
      <w:proofErr w:type="spellStart"/>
      <w:r w:rsidRPr="00791142">
        <w:t>requirements</w:t>
      </w:r>
      <w:proofErr w:type="spellEnd"/>
      <w:r w:rsidRPr="00791142">
        <w:t xml:space="preserve"> </w:t>
      </w:r>
      <w:r>
        <w:t>–</w:t>
      </w:r>
      <w:r w:rsidRPr="00791142">
        <w:t xml:space="preserve"> SMART</w:t>
      </w:r>
      <w:r>
        <w:t>:</w:t>
      </w:r>
    </w:p>
    <w:p w14:paraId="1BAA476A" w14:textId="30455375" w:rsidR="00E5118E" w:rsidRDefault="00E5118E" w:rsidP="00791142">
      <w:pPr>
        <w:pStyle w:val="Geenafstand"/>
      </w:pPr>
      <w:r w:rsidRPr="00E5118E">
        <w:rPr>
          <w:noProof/>
        </w:rPr>
        <w:drawing>
          <wp:inline distT="0" distB="0" distL="0" distR="0" wp14:anchorId="6E9F80F3" wp14:editId="636A6E70">
            <wp:extent cx="6019646" cy="2124075"/>
            <wp:effectExtent l="0" t="0" r="635" b="0"/>
            <wp:docPr id="1265822035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22035" name="Afbeelding 1" descr="Afbeelding met tekst, schermopname, Lettertype, nummer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4483" cy="21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96AE" w14:textId="77777777" w:rsidR="00E5118E" w:rsidRDefault="00E5118E" w:rsidP="00791142">
      <w:pPr>
        <w:pStyle w:val="Geenafstand"/>
      </w:pPr>
    </w:p>
    <w:p w14:paraId="2045366D" w14:textId="549BEA28" w:rsidR="00E5118E" w:rsidRDefault="00E5118E" w:rsidP="00791142">
      <w:pPr>
        <w:pStyle w:val="Geenafstand"/>
      </w:pPr>
      <w:r w:rsidRPr="00E5118E">
        <w:t xml:space="preserve">Niet-functionele </w:t>
      </w:r>
      <w:proofErr w:type="spellStart"/>
      <w:r w:rsidRPr="00E5118E">
        <w:t>requirement</w:t>
      </w:r>
      <w:proofErr w:type="spellEnd"/>
      <w:r w:rsidRPr="00E5118E">
        <w:t xml:space="preserve"> </w:t>
      </w:r>
      <w:r>
        <w:t>–</w:t>
      </w:r>
      <w:r w:rsidRPr="00E5118E">
        <w:t xml:space="preserve"> Voorbeeld</w:t>
      </w:r>
      <w:r>
        <w:t>:</w:t>
      </w:r>
    </w:p>
    <w:p w14:paraId="26BCCF29" w14:textId="4CBE4709" w:rsidR="00EE5A5A" w:rsidRDefault="00EE5A5A" w:rsidP="00791142">
      <w:pPr>
        <w:pStyle w:val="Geenafstand"/>
      </w:pPr>
      <w:r w:rsidRPr="00EE5A5A">
        <w:rPr>
          <w:noProof/>
        </w:rPr>
        <w:drawing>
          <wp:inline distT="0" distB="0" distL="0" distR="0" wp14:anchorId="3AB7FFFB" wp14:editId="3D534D97">
            <wp:extent cx="6120130" cy="1638300"/>
            <wp:effectExtent l="0" t="0" r="0" b="0"/>
            <wp:docPr id="34679970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9970" name="Afbeelding 1" descr="Afbeelding met tekst, schermopname, Lettertype, nummer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62C5" w14:textId="77777777" w:rsidR="00C0276A" w:rsidRDefault="00C0276A" w:rsidP="00791142">
      <w:pPr>
        <w:pStyle w:val="Geenafstand"/>
      </w:pPr>
    </w:p>
    <w:p w14:paraId="0325358C" w14:textId="77777777" w:rsidR="00C0276A" w:rsidRDefault="00C0276A" w:rsidP="00791142">
      <w:pPr>
        <w:pStyle w:val="Geenafstand"/>
      </w:pPr>
    </w:p>
    <w:p w14:paraId="7084934B" w14:textId="77777777" w:rsidR="00C0276A" w:rsidRDefault="00C0276A" w:rsidP="00791142">
      <w:pPr>
        <w:pStyle w:val="Geenafstand"/>
      </w:pPr>
    </w:p>
    <w:p w14:paraId="71D4FEBB" w14:textId="77777777" w:rsidR="00C0276A" w:rsidRDefault="00C0276A" w:rsidP="00791142">
      <w:pPr>
        <w:pStyle w:val="Geenafstand"/>
      </w:pPr>
    </w:p>
    <w:p w14:paraId="3014DE41" w14:textId="77777777" w:rsidR="00C0276A" w:rsidRDefault="00C0276A" w:rsidP="00791142">
      <w:pPr>
        <w:pStyle w:val="Geenafstand"/>
      </w:pPr>
    </w:p>
    <w:p w14:paraId="1769F84A" w14:textId="77777777" w:rsidR="00C0276A" w:rsidRDefault="00C0276A" w:rsidP="00791142">
      <w:pPr>
        <w:pStyle w:val="Geenafstand"/>
      </w:pPr>
    </w:p>
    <w:p w14:paraId="225705F7" w14:textId="77777777" w:rsidR="00C0276A" w:rsidRDefault="00C0276A" w:rsidP="00791142">
      <w:pPr>
        <w:pStyle w:val="Geenafstand"/>
      </w:pPr>
    </w:p>
    <w:p w14:paraId="4FBC2F1F" w14:textId="77777777" w:rsidR="00C0276A" w:rsidRDefault="00C0276A" w:rsidP="00791142">
      <w:pPr>
        <w:pStyle w:val="Geenafstand"/>
      </w:pPr>
    </w:p>
    <w:p w14:paraId="231E881A" w14:textId="77777777" w:rsidR="00C0276A" w:rsidRDefault="00C0276A" w:rsidP="00791142">
      <w:pPr>
        <w:pStyle w:val="Geenafstand"/>
      </w:pPr>
    </w:p>
    <w:p w14:paraId="00B186AA" w14:textId="4E4E09CD" w:rsidR="00C0276A" w:rsidRDefault="00F01D44" w:rsidP="00F01D44">
      <w:pPr>
        <w:pStyle w:val="Kop1"/>
      </w:pPr>
      <w:bookmarkStart w:id="3" w:name="_Toc186125414"/>
      <w:r>
        <w:lastRenderedPageBreak/>
        <w:t xml:space="preserve">Hoofdstuk 4: </w:t>
      </w:r>
      <w:proofErr w:type="spellStart"/>
      <w:r w:rsidRPr="00F01D44">
        <w:t>Usability</w:t>
      </w:r>
      <w:proofErr w:type="spellEnd"/>
      <w:r w:rsidRPr="00F01D44">
        <w:t xml:space="preserve"> </w:t>
      </w:r>
      <w:proofErr w:type="spellStart"/>
      <w:r w:rsidRPr="00F01D44">
        <w:t>testing</w:t>
      </w:r>
      <w:bookmarkEnd w:id="3"/>
      <w:proofErr w:type="spellEnd"/>
    </w:p>
    <w:p w14:paraId="32EEE209" w14:textId="647C3EA3" w:rsidR="001066FA" w:rsidRDefault="001066FA" w:rsidP="00791142">
      <w:pPr>
        <w:pStyle w:val="Geenafstand"/>
        <w:rPr>
          <w:lang w:val="en-GB"/>
        </w:rPr>
      </w:pPr>
      <w:proofErr w:type="spellStart"/>
      <w:r w:rsidRPr="001066FA">
        <w:rPr>
          <w:lang w:val="en-GB"/>
        </w:rPr>
        <w:t>Verschillende</w:t>
      </w:r>
      <w:proofErr w:type="spellEnd"/>
      <w:r w:rsidRPr="001066FA">
        <w:rPr>
          <w:lang w:val="en-GB"/>
        </w:rPr>
        <w:t xml:space="preserve"> </w:t>
      </w:r>
      <w:proofErr w:type="spellStart"/>
      <w:r w:rsidRPr="001066FA">
        <w:rPr>
          <w:lang w:val="en-GB"/>
        </w:rPr>
        <w:t>modellen</w:t>
      </w:r>
      <w:proofErr w:type="spellEnd"/>
      <w:r w:rsidRPr="001066FA">
        <w:rPr>
          <w:lang w:val="en-GB"/>
        </w:rPr>
        <w:t xml:space="preserve"> </w:t>
      </w:r>
    </w:p>
    <w:p w14:paraId="57CE7CF1" w14:textId="4FABAC9E" w:rsidR="00C0276A" w:rsidRDefault="00A75A91" w:rsidP="00A75A91">
      <w:pPr>
        <w:pStyle w:val="Lijstalinea"/>
        <w:numPr>
          <w:ilvl w:val="0"/>
          <w:numId w:val="154"/>
        </w:numPr>
        <w:rPr>
          <w:lang w:val="en-GB"/>
        </w:rPr>
      </w:pPr>
      <w:proofErr w:type="spellStart"/>
      <w:r>
        <w:rPr>
          <w:lang w:val="en-GB"/>
        </w:rPr>
        <w:t>Conceptueel</w:t>
      </w:r>
      <w:proofErr w:type="spellEnd"/>
      <w:r>
        <w:rPr>
          <w:lang w:val="en-GB"/>
        </w:rPr>
        <w:t xml:space="preserve"> Model:</w:t>
      </w:r>
    </w:p>
    <w:p w14:paraId="06A624BF" w14:textId="40921D7A" w:rsidR="00A75A91" w:rsidRDefault="00A75A91" w:rsidP="00A75A91">
      <w:pPr>
        <w:pStyle w:val="Lijstalinea"/>
        <w:numPr>
          <w:ilvl w:val="1"/>
          <w:numId w:val="154"/>
        </w:numPr>
        <w:rPr>
          <w:lang w:val="en-GB"/>
        </w:rPr>
      </w:pPr>
      <w:proofErr w:type="spellStart"/>
      <w:r>
        <w:rPr>
          <w:lang w:val="en-GB"/>
        </w:rPr>
        <w:t>Acutal</w:t>
      </w:r>
      <w:proofErr w:type="spellEnd"/>
      <w:r>
        <w:rPr>
          <w:lang w:val="en-GB"/>
        </w:rPr>
        <w:t xml:space="preserve"> model that is the given to the user </w:t>
      </w:r>
      <w:proofErr w:type="spellStart"/>
      <w:r>
        <w:rPr>
          <w:lang w:val="en-GB"/>
        </w:rPr>
        <w:t>trought</w:t>
      </w:r>
      <w:proofErr w:type="spellEnd"/>
      <w:r>
        <w:rPr>
          <w:lang w:val="en-GB"/>
        </w:rPr>
        <w:t xml:space="preserve"> the design and interface of the product</w:t>
      </w:r>
    </w:p>
    <w:p w14:paraId="4787CCF9" w14:textId="6E540634" w:rsidR="00A75A91" w:rsidRDefault="00A75A91" w:rsidP="00A75A91">
      <w:pPr>
        <w:pStyle w:val="Lijstalinea"/>
        <w:numPr>
          <w:ilvl w:val="0"/>
          <w:numId w:val="154"/>
        </w:numPr>
        <w:rPr>
          <w:lang w:val="en-GB"/>
        </w:rPr>
      </w:pPr>
      <w:proofErr w:type="spellStart"/>
      <w:r>
        <w:rPr>
          <w:lang w:val="en-GB"/>
        </w:rPr>
        <w:t>Mentaal</w:t>
      </w:r>
      <w:proofErr w:type="spellEnd"/>
      <w:r>
        <w:rPr>
          <w:lang w:val="en-GB"/>
        </w:rPr>
        <w:t xml:space="preserve"> Model</w:t>
      </w:r>
    </w:p>
    <w:p w14:paraId="2A633CAD" w14:textId="0F05FE15" w:rsidR="00A75A91" w:rsidRDefault="00A75A91" w:rsidP="00A75A91">
      <w:pPr>
        <w:pStyle w:val="Lijstalinea"/>
        <w:numPr>
          <w:ilvl w:val="1"/>
          <w:numId w:val="154"/>
        </w:numPr>
        <w:rPr>
          <w:lang w:val="en-GB"/>
        </w:rPr>
      </w:pPr>
      <w:r>
        <w:rPr>
          <w:lang w:val="en-GB"/>
        </w:rPr>
        <w:t>Representation a user has in his mind about the object he is interacting with</w:t>
      </w:r>
    </w:p>
    <w:p w14:paraId="65F0D9C8" w14:textId="00327C9E" w:rsidR="00A75A91" w:rsidRDefault="00A75A91" w:rsidP="00A75A91">
      <w:pPr>
        <w:pStyle w:val="Lijstalinea"/>
        <w:numPr>
          <w:ilvl w:val="0"/>
          <w:numId w:val="154"/>
        </w:numPr>
        <w:rPr>
          <w:lang w:val="en-GB"/>
        </w:rPr>
      </w:pPr>
      <w:proofErr w:type="spellStart"/>
      <w:r>
        <w:rPr>
          <w:lang w:val="en-GB"/>
        </w:rPr>
        <w:t>Systeem</w:t>
      </w:r>
      <w:proofErr w:type="spellEnd"/>
      <w:r>
        <w:rPr>
          <w:lang w:val="en-GB"/>
        </w:rPr>
        <w:t xml:space="preserve"> Model</w:t>
      </w:r>
    </w:p>
    <w:p w14:paraId="4F5E98D7" w14:textId="3AE232DE" w:rsidR="00A75A91" w:rsidRDefault="00A75A91" w:rsidP="00A75A91">
      <w:pPr>
        <w:pStyle w:val="Lijstalinea"/>
        <w:numPr>
          <w:ilvl w:val="1"/>
          <w:numId w:val="154"/>
        </w:numPr>
        <w:rPr>
          <w:lang w:val="en-GB"/>
        </w:rPr>
      </w:pPr>
      <w:r>
        <w:rPr>
          <w:lang w:val="en-GB"/>
        </w:rPr>
        <w:t>How the system actually works</w:t>
      </w:r>
    </w:p>
    <w:p w14:paraId="5D08675F" w14:textId="6812F40E" w:rsidR="00A75A91" w:rsidRDefault="00A75A91" w:rsidP="00A75A91">
      <w:pPr>
        <w:rPr>
          <w:lang w:val="en-GB"/>
        </w:rPr>
      </w:pPr>
    </w:p>
    <w:p w14:paraId="7BDACF7F" w14:textId="27A78C1A" w:rsidR="00A75A91" w:rsidRDefault="00A75A91" w:rsidP="00A75A91">
      <w:pPr>
        <w:pStyle w:val="Geenafstand"/>
        <w:rPr>
          <w:lang w:val="en-GB"/>
        </w:rPr>
      </w:pPr>
      <w:r w:rsidRPr="00A75A91">
        <w:rPr>
          <w:noProof/>
          <w:lang w:val="en-GB"/>
        </w:rPr>
        <w:drawing>
          <wp:anchor distT="0" distB="0" distL="114300" distR="114300" simplePos="0" relativeHeight="251667456" behindDoc="1" locked="0" layoutInCell="1" allowOverlap="1" wp14:anchorId="183CBFC0" wp14:editId="2CFC3A5E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447800" cy="1226820"/>
            <wp:effectExtent l="0" t="0" r="0" b="0"/>
            <wp:wrapTight wrapText="bothSides">
              <wp:wrapPolygon edited="0">
                <wp:start x="0" y="0"/>
                <wp:lineTo x="0" y="21130"/>
                <wp:lineTo x="21316" y="21130"/>
                <wp:lineTo x="21316" y="0"/>
                <wp:lineTo x="0" y="0"/>
              </wp:wrapPolygon>
            </wp:wrapTight>
            <wp:docPr id="1841326743" name="Afbeelding 1" descr="Afbeelding met symbool, Lettertype, logo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26743" name="Afbeelding 1" descr="Afbeelding met symbool, Lettertype, logo, Graphics&#10;&#10;Automatisch gegenereerde beschrijvi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5A91">
        <w:rPr>
          <w:lang w:val="en-GB"/>
        </w:rPr>
        <w:t xml:space="preserve">User experience vs. </w:t>
      </w:r>
      <w:r w:rsidR="008B16E9" w:rsidRPr="00A75A91">
        <w:rPr>
          <w:lang w:val="en-GB"/>
        </w:rPr>
        <w:t>Usability</w:t>
      </w:r>
      <w:r>
        <w:rPr>
          <w:lang w:val="en-GB"/>
        </w:rPr>
        <w:t>:</w:t>
      </w:r>
      <w:r w:rsidRPr="00A75A91">
        <w:rPr>
          <w:lang w:val="en-GB"/>
        </w:rPr>
        <w:t xml:space="preserve"> </w:t>
      </w:r>
    </w:p>
    <w:p w14:paraId="5F838304" w14:textId="23DDB451" w:rsidR="00A75A91" w:rsidRPr="00A75A91" w:rsidRDefault="00A75A91" w:rsidP="00A75A91">
      <w:pPr>
        <w:pStyle w:val="Lijstalinea"/>
        <w:numPr>
          <w:ilvl w:val="0"/>
          <w:numId w:val="155"/>
        </w:numPr>
        <w:rPr>
          <w:b/>
          <w:bCs/>
          <w:lang w:val="en-GB"/>
        </w:rPr>
      </w:pPr>
      <w:r w:rsidRPr="00A75A91">
        <w:rPr>
          <w:b/>
          <w:bCs/>
          <w:lang w:val="en-GB"/>
        </w:rPr>
        <w:t xml:space="preserve">User experience 9241-11 </w:t>
      </w:r>
    </w:p>
    <w:p w14:paraId="408176DE" w14:textId="24B7A394" w:rsidR="00A75A91" w:rsidRDefault="00A75A91" w:rsidP="00A75A91">
      <w:pPr>
        <w:pStyle w:val="Lijstalinea"/>
        <w:numPr>
          <w:ilvl w:val="1"/>
          <w:numId w:val="155"/>
        </w:numPr>
        <w:rPr>
          <w:lang w:val="en-GB"/>
        </w:rPr>
      </w:pPr>
      <w:r w:rsidRPr="00A75A91">
        <w:rPr>
          <w:lang w:val="en-GB"/>
        </w:rPr>
        <w:t xml:space="preserve">“all aspects of the user’s experience when interacting with the product, service, environment or facility” </w:t>
      </w:r>
    </w:p>
    <w:p w14:paraId="16B09DBE" w14:textId="45EF3FE2" w:rsidR="00A75A91" w:rsidRPr="00A75A91" w:rsidRDefault="00A75A91" w:rsidP="00A75A91">
      <w:pPr>
        <w:pStyle w:val="Lijstalinea"/>
        <w:numPr>
          <w:ilvl w:val="0"/>
          <w:numId w:val="155"/>
        </w:numPr>
        <w:rPr>
          <w:b/>
          <w:bCs/>
          <w:lang w:val="en-GB"/>
        </w:rPr>
      </w:pPr>
      <w:r w:rsidRPr="00A75A91">
        <w:rPr>
          <w:b/>
          <w:bCs/>
          <w:lang w:val="en-GB"/>
        </w:rPr>
        <w:t xml:space="preserve">Usability 9241-210 </w:t>
      </w:r>
    </w:p>
    <w:p w14:paraId="232AE448" w14:textId="26344B6D" w:rsidR="00A75A91" w:rsidRPr="00A75A91" w:rsidRDefault="00A75A91" w:rsidP="00A75A91">
      <w:pPr>
        <w:pStyle w:val="Lijstalinea"/>
        <w:numPr>
          <w:ilvl w:val="1"/>
          <w:numId w:val="155"/>
        </w:numPr>
        <w:rPr>
          <w:lang w:val="en-GB"/>
        </w:rPr>
      </w:pPr>
      <w:r w:rsidRPr="00A75A91">
        <w:rPr>
          <w:lang w:val="en-GB"/>
        </w:rPr>
        <w:t>“effectiveness, efficiency and satisfaction with which specified users achieve specified goals in particular environments”</w:t>
      </w:r>
    </w:p>
    <w:p w14:paraId="2A8DBEB9" w14:textId="6E36B2A6" w:rsidR="00C0276A" w:rsidRDefault="00C0276A" w:rsidP="00791142">
      <w:pPr>
        <w:pStyle w:val="Geenafstand"/>
        <w:rPr>
          <w:lang w:val="en-GB"/>
        </w:rPr>
      </w:pPr>
    </w:p>
    <w:p w14:paraId="0ADBA71E" w14:textId="00330937" w:rsidR="00A75A91" w:rsidRPr="00A75A91" w:rsidRDefault="00A75A91" w:rsidP="00A75A91">
      <w:pPr>
        <w:pStyle w:val="Geenafstand"/>
        <w:rPr>
          <w:lang w:val="en-GB"/>
        </w:rPr>
      </w:pPr>
      <w:r w:rsidRPr="00A75A91">
        <w:rPr>
          <w:lang w:val="en-GB"/>
        </w:rPr>
        <w:t>User experience vs. Usability (Very simply put…</w:t>
      </w:r>
      <w:r>
        <w:rPr>
          <w:lang w:val="en-GB"/>
        </w:rPr>
        <w:t>)</w:t>
      </w:r>
      <w:r w:rsidRPr="00A75A91">
        <w:rPr>
          <w:lang w:val="en-GB"/>
        </w:rPr>
        <w:t xml:space="preserve"> :</w:t>
      </w:r>
    </w:p>
    <w:p w14:paraId="0ACB2AC7" w14:textId="3B6962F2" w:rsidR="00A75A91" w:rsidRDefault="00A75A91" w:rsidP="00A75A91">
      <w:pPr>
        <w:pStyle w:val="Lijstalinea"/>
        <w:numPr>
          <w:ilvl w:val="0"/>
          <w:numId w:val="156"/>
        </w:numPr>
        <w:rPr>
          <w:lang w:val="en-GB"/>
        </w:rPr>
      </w:pPr>
      <w:r>
        <w:rPr>
          <w:lang w:val="en-GB"/>
        </w:rPr>
        <w:t>U</w:t>
      </w:r>
      <w:r w:rsidRPr="00A75A91">
        <w:rPr>
          <w:lang w:val="en-GB"/>
        </w:rPr>
        <w:t xml:space="preserve">ser Experience </w:t>
      </w:r>
    </w:p>
    <w:p w14:paraId="435700B7" w14:textId="77777777" w:rsidR="00A75A91" w:rsidRDefault="00A75A91" w:rsidP="00A75A91">
      <w:pPr>
        <w:pStyle w:val="Lijstalinea"/>
        <w:numPr>
          <w:ilvl w:val="1"/>
          <w:numId w:val="156"/>
        </w:numPr>
        <w:rPr>
          <w:lang w:val="en-GB"/>
        </w:rPr>
      </w:pPr>
      <w:r w:rsidRPr="00A75A91">
        <w:rPr>
          <w:lang w:val="en-GB"/>
        </w:rPr>
        <w:t xml:space="preserve">“Did the user have as a delightful experience as possible?” </w:t>
      </w:r>
    </w:p>
    <w:p w14:paraId="3FE79884" w14:textId="77777777" w:rsidR="00A75A91" w:rsidRDefault="00A75A91" w:rsidP="00A75A91">
      <w:pPr>
        <w:pStyle w:val="Lijstalinea"/>
        <w:numPr>
          <w:ilvl w:val="0"/>
          <w:numId w:val="156"/>
        </w:numPr>
        <w:rPr>
          <w:lang w:val="en-GB"/>
        </w:rPr>
      </w:pPr>
      <w:r w:rsidRPr="00A75A91">
        <w:rPr>
          <w:lang w:val="en-GB"/>
        </w:rPr>
        <w:t xml:space="preserve">Usability </w:t>
      </w:r>
    </w:p>
    <w:p w14:paraId="4A882892" w14:textId="50253ED0" w:rsidR="00C0276A" w:rsidRPr="00A75A91" w:rsidRDefault="00A75A91" w:rsidP="00A75A91">
      <w:pPr>
        <w:pStyle w:val="Lijstalinea"/>
        <w:numPr>
          <w:ilvl w:val="1"/>
          <w:numId w:val="156"/>
        </w:numPr>
        <w:rPr>
          <w:lang w:val="en-GB"/>
        </w:rPr>
      </w:pPr>
      <w:r w:rsidRPr="00A75A91">
        <w:rPr>
          <w:lang w:val="en-GB"/>
        </w:rPr>
        <w:t>“Can the user accomplish his goal?”</w:t>
      </w:r>
    </w:p>
    <w:p w14:paraId="037DE4E5" w14:textId="77777777" w:rsidR="00C0276A" w:rsidRPr="001066FA" w:rsidRDefault="00C0276A" w:rsidP="00A75A91">
      <w:pPr>
        <w:rPr>
          <w:lang w:val="en-GB"/>
        </w:rPr>
      </w:pPr>
    </w:p>
    <w:p w14:paraId="17C28917" w14:textId="7E1107A6" w:rsidR="007D7F11" w:rsidRDefault="007D7F11" w:rsidP="007D7F11">
      <w:pPr>
        <w:pStyle w:val="Geenafstand"/>
      </w:pPr>
      <w:proofErr w:type="spellStart"/>
      <w:r w:rsidRPr="007D7F11">
        <w:t>Usability</w:t>
      </w:r>
      <w:proofErr w:type="spellEnd"/>
      <w:r w:rsidRPr="007D7F11">
        <w:t xml:space="preserve"> </w:t>
      </w:r>
      <w:proofErr w:type="spellStart"/>
      <w:r w:rsidRPr="007D7F11">
        <w:t>testing</w:t>
      </w:r>
      <w:proofErr w:type="spellEnd"/>
      <w:r w:rsidRPr="007D7F11">
        <w:t xml:space="preserve">: ISO norm </w:t>
      </w:r>
    </w:p>
    <w:p w14:paraId="21108914" w14:textId="34F93BC9" w:rsidR="007D7F11" w:rsidRDefault="007D7F11" w:rsidP="007D7F11">
      <w:pPr>
        <w:pStyle w:val="Lijstalinea"/>
        <w:numPr>
          <w:ilvl w:val="0"/>
          <w:numId w:val="158"/>
        </w:numPr>
      </w:pPr>
      <w:r w:rsidRPr="007D7F11">
        <w:t xml:space="preserve">Norm </w:t>
      </w:r>
    </w:p>
    <w:p w14:paraId="3F7CD362" w14:textId="41529AD9" w:rsidR="007D7F11" w:rsidRDefault="007D7F11" w:rsidP="007D7F11">
      <w:pPr>
        <w:pStyle w:val="Lijstalinea"/>
        <w:numPr>
          <w:ilvl w:val="0"/>
          <w:numId w:val="158"/>
        </w:numPr>
      </w:pPr>
      <w:r w:rsidRPr="007D7F11">
        <w:t xml:space="preserve">Meting </w:t>
      </w:r>
    </w:p>
    <w:p w14:paraId="3EE841D9" w14:textId="5877672F" w:rsidR="00C0276A" w:rsidRPr="007D7F11" w:rsidRDefault="007D7F11" w:rsidP="007D7F11">
      <w:pPr>
        <w:pStyle w:val="Lijstalinea"/>
        <w:numPr>
          <w:ilvl w:val="0"/>
          <w:numId w:val="158"/>
        </w:numPr>
      </w:pPr>
      <w:r w:rsidRPr="007D7F11">
        <w:rPr>
          <w:noProof/>
        </w:rPr>
        <w:drawing>
          <wp:anchor distT="0" distB="0" distL="114300" distR="114300" simplePos="0" relativeHeight="251668480" behindDoc="1" locked="0" layoutInCell="1" allowOverlap="1" wp14:anchorId="2FAEB370" wp14:editId="1644184F">
            <wp:simplePos x="0" y="0"/>
            <wp:positionH relativeFrom="margin">
              <wp:posOffset>4707255</wp:posOffset>
            </wp:positionH>
            <wp:positionV relativeFrom="paragraph">
              <wp:posOffset>12700</wp:posOffset>
            </wp:positionV>
            <wp:extent cx="1363345" cy="1323975"/>
            <wp:effectExtent l="0" t="0" r="8255" b="9525"/>
            <wp:wrapTight wrapText="bothSides">
              <wp:wrapPolygon edited="0">
                <wp:start x="0" y="0"/>
                <wp:lineTo x="0" y="21445"/>
                <wp:lineTo x="21429" y="21445"/>
                <wp:lineTo x="21429" y="0"/>
                <wp:lineTo x="0" y="0"/>
              </wp:wrapPolygon>
            </wp:wrapTight>
            <wp:docPr id="62350415" name="Afbeelding 1" descr="Afbeelding met cirkel, Lettertype, diagram,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0415" name="Afbeelding 1" descr="Afbeelding met cirkel, Lettertype, diagram, tekst&#10;&#10;Automatisch gegenereerde beschrijvi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34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7F11">
        <w:t>Evaluatie (SUS)</w:t>
      </w:r>
    </w:p>
    <w:p w14:paraId="11BFC93B" w14:textId="2430C3DD" w:rsidR="00C0276A" w:rsidRPr="007D7F11" w:rsidRDefault="00C0276A" w:rsidP="00A75A91"/>
    <w:p w14:paraId="75E12B83" w14:textId="1ACACCF6" w:rsidR="007D7F11" w:rsidRPr="007D7F11" w:rsidRDefault="007D7F11" w:rsidP="007D7F11">
      <w:pPr>
        <w:pStyle w:val="Geenafstand"/>
        <w:rPr>
          <w:lang w:val="en-GB"/>
        </w:rPr>
      </w:pPr>
      <w:r w:rsidRPr="007D7F11">
        <w:rPr>
          <w:lang w:val="en-GB"/>
        </w:rPr>
        <w:t>Usability testing: norm ISO 9241-11 (Product)</w:t>
      </w:r>
      <w:r>
        <w:rPr>
          <w:lang w:val="en-GB"/>
        </w:rPr>
        <w:t>:</w:t>
      </w:r>
    </w:p>
    <w:p w14:paraId="4C32CBBD" w14:textId="63F92C27" w:rsidR="007D7F11" w:rsidRDefault="007D7F11" w:rsidP="007D7F11">
      <w:pPr>
        <w:pStyle w:val="Lijstalinea"/>
        <w:numPr>
          <w:ilvl w:val="0"/>
          <w:numId w:val="159"/>
        </w:numPr>
      </w:pPr>
      <w:r w:rsidRPr="007D7F11">
        <w:t xml:space="preserve">Opgegeven </w:t>
      </w:r>
      <w:r w:rsidRPr="007D7F11">
        <w:rPr>
          <w:b/>
          <w:bCs/>
        </w:rPr>
        <w:t>gebruikers</w:t>
      </w:r>
      <w:r w:rsidRPr="007D7F11">
        <w:t xml:space="preserve"> </w:t>
      </w:r>
    </w:p>
    <w:p w14:paraId="167C2AF7" w14:textId="0C317339" w:rsidR="007D7F11" w:rsidRDefault="007D7F11" w:rsidP="007D7F11">
      <w:pPr>
        <w:pStyle w:val="Lijstalinea"/>
        <w:numPr>
          <w:ilvl w:val="0"/>
          <w:numId w:val="159"/>
        </w:numPr>
      </w:pPr>
      <w:r w:rsidRPr="007D7F11">
        <w:t xml:space="preserve">Opgegeven </w:t>
      </w:r>
      <w:r w:rsidRPr="007D7F11">
        <w:rPr>
          <w:b/>
          <w:bCs/>
        </w:rPr>
        <w:t>doelen</w:t>
      </w:r>
      <w:r w:rsidRPr="007D7F11">
        <w:t xml:space="preserve"> </w:t>
      </w:r>
    </w:p>
    <w:p w14:paraId="20CF4275" w14:textId="03B9DB57" w:rsidR="00C0276A" w:rsidRPr="007D7F11" w:rsidRDefault="007D7F11" w:rsidP="007D7F11">
      <w:pPr>
        <w:pStyle w:val="Lijstalinea"/>
        <w:numPr>
          <w:ilvl w:val="0"/>
          <w:numId w:val="159"/>
        </w:numPr>
      </w:pPr>
      <w:r w:rsidRPr="007D7F11">
        <w:t xml:space="preserve">Gespecificeerd </w:t>
      </w:r>
      <w:r w:rsidRPr="007D7F11">
        <w:rPr>
          <w:b/>
          <w:bCs/>
        </w:rPr>
        <w:t>context</w:t>
      </w:r>
    </w:p>
    <w:p w14:paraId="7B7DB523" w14:textId="3B93D280" w:rsidR="00C0276A" w:rsidRDefault="00C0276A" w:rsidP="00A75A91"/>
    <w:p w14:paraId="16C33BA6" w14:textId="30FF5EDA" w:rsidR="007D7F11" w:rsidRPr="007D7F11" w:rsidRDefault="007D7F11" w:rsidP="007D7F11">
      <w:pPr>
        <w:pStyle w:val="Geenafstand"/>
      </w:pPr>
      <w:r w:rsidRPr="007D7F11">
        <w:rPr>
          <w:noProof/>
        </w:rPr>
        <w:drawing>
          <wp:anchor distT="0" distB="0" distL="114300" distR="114300" simplePos="0" relativeHeight="251669504" behindDoc="1" locked="0" layoutInCell="1" allowOverlap="1" wp14:anchorId="2BCC2EBA" wp14:editId="2C056F8E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538605" cy="1430655"/>
            <wp:effectExtent l="0" t="0" r="4445" b="0"/>
            <wp:wrapTight wrapText="bothSides">
              <wp:wrapPolygon edited="0">
                <wp:start x="0" y="0"/>
                <wp:lineTo x="0" y="21284"/>
                <wp:lineTo x="21395" y="21284"/>
                <wp:lineTo x="21395" y="0"/>
                <wp:lineTo x="0" y="0"/>
              </wp:wrapPolygon>
            </wp:wrapTight>
            <wp:docPr id="505892353" name="Afbeelding 1" descr="Afbeelding met Hoofdtelefoon, cirkel, oortelefoon, interne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92353" name="Afbeelding 1" descr="Afbeelding met Hoofdtelefoon, cirkel, oortelefoon, internet&#10;&#10;Automatisch gegenereerde beschrijvi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860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7D7F11">
        <w:t>Usability</w:t>
      </w:r>
      <w:proofErr w:type="spellEnd"/>
      <w:r w:rsidRPr="007D7F11">
        <w:t xml:space="preserve"> </w:t>
      </w:r>
      <w:proofErr w:type="spellStart"/>
      <w:r w:rsidRPr="007D7F11">
        <w:t>testing</w:t>
      </w:r>
      <w:proofErr w:type="spellEnd"/>
      <w:r w:rsidRPr="007D7F11">
        <w:t>: norm ISO 9241-11</w:t>
      </w:r>
      <w:r>
        <w:t>:</w:t>
      </w:r>
    </w:p>
    <w:p w14:paraId="2C3AAABE" w14:textId="77777777" w:rsidR="007D7F11" w:rsidRDefault="007D7F11" w:rsidP="007D7F11">
      <w:pPr>
        <w:pStyle w:val="Lijstalinea"/>
        <w:numPr>
          <w:ilvl w:val="0"/>
          <w:numId w:val="159"/>
        </w:numPr>
      </w:pPr>
      <w:r w:rsidRPr="007D7F11">
        <w:t xml:space="preserve">Effectiviteit </w:t>
      </w:r>
    </w:p>
    <w:p w14:paraId="3B7093F9" w14:textId="77777777" w:rsidR="007D7F11" w:rsidRDefault="007D7F11" w:rsidP="007D7F11">
      <w:pPr>
        <w:pStyle w:val="Lijstalinea"/>
        <w:numPr>
          <w:ilvl w:val="0"/>
          <w:numId w:val="159"/>
        </w:numPr>
      </w:pPr>
      <w:r w:rsidRPr="007D7F11">
        <w:t xml:space="preserve">Efficiëntie </w:t>
      </w:r>
    </w:p>
    <w:p w14:paraId="637E53F0" w14:textId="654BF5F9" w:rsidR="00C0276A" w:rsidRPr="007D7F11" w:rsidRDefault="007D7F11" w:rsidP="00DE1007">
      <w:pPr>
        <w:pStyle w:val="Lijstalinea"/>
        <w:numPr>
          <w:ilvl w:val="0"/>
          <w:numId w:val="159"/>
        </w:numPr>
      </w:pPr>
      <w:r w:rsidRPr="007D7F11">
        <w:t xml:space="preserve">Tevredenheid </w:t>
      </w:r>
    </w:p>
    <w:p w14:paraId="0D70663D" w14:textId="77777777" w:rsidR="00C0276A" w:rsidRPr="007D7F11" w:rsidRDefault="00C0276A" w:rsidP="00A75A91"/>
    <w:p w14:paraId="5352D554" w14:textId="1B0C20A1" w:rsidR="00C0276A" w:rsidRPr="007D7F11" w:rsidRDefault="007D7F11" w:rsidP="00791142">
      <w:pPr>
        <w:pStyle w:val="Geenafstand"/>
      </w:pPr>
      <w:r w:rsidRPr="007D7F11">
        <w:rPr>
          <w:noProof/>
        </w:rPr>
        <w:drawing>
          <wp:inline distT="0" distB="0" distL="0" distR="0" wp14:anchorId="3B4C9409" wp14:editId="03AF6E49">
            <wp:extent cx="4183743" cy="1371719"/>
            <wp:effectExtent l="0" t="0" r="7620" b="0"/>
            <wp:docPr id="196943936" name="Afbeelding 1" descr="Afbeelding met tekst, sto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3936" name="Afbeelding 1" descr="Afbeelding met tekst, stoel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3647" w14:textId="0989C8F4" w:rsidR="00C0276A" w:rsidRPr="007D7F11" w:rsidRDefault="00C0276A" w:rsidP="00791142">
      <w:pPr>
        <w:pStyle w:val="Geenafstand"/>
      </w:pPr>
    </w:p>
    <w:p w14:paraId="2AA0104E" w14:textId="77777777" w:rsidR="007D7F11" w:rsidRDefault="007D7F11" w:rsidP="00791142">
      <w:pPr>
        <w:pStyle w:val="Geenafstand"/>
      </w:pPr>
      <w:r w:rsidRPr="007D7F11">
        <w:lastRenderedPageBreak/>
        <w:t xml:space="preserve">Hoe meten we </w:t>
      </w:r>
      <w:proofErr w:type="spellStart"/>
      <w:r w:rsidRPr="007D7F11">
        <w:t>usability</w:t>
      </w:r>
      <w:proofErr w:type="spellEnd"/>
      <w:r w:rsidRPr="007D7F11">
        <w:t>?</w:t>
      </w:r>
    </w:p>
    <w:p w14:paraId="3091B0BC" w14:textId="77777777" w:rsidR="007D7F11" w:rsidRDefault="007D7F11" w:rsidP="007D7F11">
      <w:pPr>
        <w:pStyle w:val="Lijstalinea"/>
        <w:numPr>
          <w:ilvl w:val="0"/>
          <w:numId w:val="160"/>
        </w:numPr>
      </w:pPr>
      <w:r w:rsidRPr="007D7F11">
        <w:t xml:space="preserve">Meest eenvoudige methode : </w:t>
      </w:r>
    </w:p>
    <w:p w14:paraId="6AF0AE81" w14:textId="51792BC9" w:rsidR="00C0276A" w:rsidRPr="007D7F11" w:rsidRDefault="007D7F11" w:rsidP="007D7F11">
      <w:pPr>
        <w:pStyle w:val="Lijstalinea"/>
        <w:numPr>
          <w:ilvl w:val="0"/>
          <w:numId w:val="160"/>
        </w:numPr>
      </w:pPr>
      <w:r w:rsidRPr="007D7F11">
        <w:t>Waarnemen van gedrag van “echte gebruikers” terwijl ze echte taken uitvoeren om problemen rond gebruiksvriendelijkheid te identificeren</w:t>
      </w:r>
    </w:p>
    <w:p w14:paraId="3AA46AE4" w14:textId="77777777" w:rsidR="00C0276A" w:rsidRPr="007D7F11" w:rsidRDefault="00C0276A" w:rsidP="00791142">
      <w:pPr>
        <w:pStyle w:val="Geenafstand"/>
      </w:pPr>
    </w:p>
    <w:p w14:paraId="61972132" w14:textId="77777777" w:rsidR="007D7F11" w:rsidRDefault="007D7F11" w:rsidP="00791142">
      <w:pPr>
        <w:pStyle w:val="Geenafstand"/>
      </w:pPr>
      <w:proofErr w:type="spellStart"/>
      <w:r w:rsidRPr="007D7F11">
        <w:t>Usability</w:t>
      </w:r>
      <w:proofErr w:type="spellEnd"/>
      <w:r w:rsidRPr="007D7F11">
        <w:t xml:space="preserve"> </w:t>
      </w:r>
      <w:proofErr w:type="spellStart"/>
      <w:r w:rsidRPr="007D7F11">
        <w:t>testing</w:t>
      </w:r>
      <w:proofErr w:type="spellEnd"/>
      <w:r w:rsidRPr="007D7F11">
        <w:t xml:space="preserve">: meting </w:t>
      </w:r>
    </w:p>
    <w:p w14:paraId="4F88592D" w14:textId="44D02674" w:rsidR="007D7F11" w:rsidRDefault="007D7F11" w:rsidP="007D7F11">
      <w:pPr>
        <w:pStyle w:val="Lijstalinea"/>
        <w:numPr>
          <w:ilvl w:val="0"/>
          <w:numId w:val="161"/>
        </w:numPr>
      </w:pPr>
      <w:r w:rsidRPr="007D7F11">
        <w:t>Mogelijke criteria</w:t>
      </w:r>
    </w:p>
    <w:p w14:paraId="5C401E89" w14:textId="20E6C10A" w:rsidR="007D7F11" w:rsidRDefault="007D7F11" w:rsidP="007D7F11">
      <w:pPr>
        <w:pStyle w:val="Lijstalinea"/>
        <w:numPr>
          <w:ilvl w:val="0"/>
          <w:numId w:val="161"/>
        </w:numPr>
      </w:pPr>
      <w:r w:rsidRPr="007D7F11">
        <w:t xml:space="preserve">Succespercentage </w:t>
      </w:r>
    </w:p>
    <w:p w14:paraId="21F1DAC1" w14:textId="341FC053" w:rsidR="007D7F11" w:rsidRDefault="008B16E9" w:rsidP="007D7F11">
      <w:pPr>
        <w:pStyle w:val="Lijstalinea"/>
        <w:numPr>
          <w:ilvl w:val="1"/>
          <w:numId w:val="161"/>
        </w:numPr>
      </w:pPr>
      <w:r w:rsidRPr="007D7F11">
        <w:t xml:space="preserve">Percentage </w:t>
      </w:r>
      <w:r w:rsidR="007D7F11" w:rsidRPr="007D7F11">
        <w:t xml:space="preserve">van de deelnemers die correct en volledig elk doel bereiken (zonder hulp) </w:t>
      </w:r>
    </w:p>
    <w:p w14:paraId="3E5A39D1" w14:textId="77777777" w:rsidR="007D7F11" w:rsidRDefault="007D7F11" w:rsidP="007D7F11">
      <w:pPr>
        <w:pStyle w:val="Lijstalinea"/>
        <w:numPr>
          <w:ilvl w:val="0"/>
          <w:numId w:val="161"/>
        </w:numPr>
      </w:pPr>
      <w:r w:rsidRPr="007D7F11">
        <w:t xml:space="preserve">Foutenpercentage </w:t>
      </w:r>
    </w:p>
    <w:p w14:paraId="378EA4BA" w14:textId="4F59A44D" w:rsidR="007D7F11" w:rsidRDefault="008B16E9" w:rsidP="007D7F11">
      <w:pPr>
        <w:pStyle w:val="Lijstalinea"/>
        <w:numPr>
          <w:ilvl w:val="1"/>
          <w:numId w:val="161"/>
        </w:numPr>
      </w:pPr>
      <w:r w:rsidRPr="007D7F11">
        <w:t xml:space="preserve">Percentage </w:t>
      </w:r>
      <w:r w:rsidR="007D7F11" w:rsidRPr="007D7F11">
        <w:t xml:space="preserve">van de deelnemers die denken dat ze succesvol waren, maar mislukten </w:t>
      </w:r>
    </w:p>
    <w:p w14:paraId="4E5F5484" w14:textId="3AB7C85F" w:rsidR="007D7F11" w:rsidRDefault="007D7F11" w:rsidP="007D7F11">
      <w:pPr>
        <w:pStyle w:val="Lijstalinea"/>
        <w:numPr>
          <w:ilvl w:val="0"/>
          <w:numId w:val="161"/>
        </w:numPr>
      </w:pPr>
      <w:r w:rsidRPr="007D7F11">
        <w:t xml:space="preserve">Aantal fouten per tijdseenheid </w:t>
      </w:r>
    </w:p>
    <w:p w14:paraId="2245597D" w14:textId="77777777" w:rsidR="007D7F11" w:rsidRDefault="007D7F11" w:rsidP="007D7F11">
      <w:pPr>
        <w:pStyle w:val="Lijstalinea"/>
        <w:numPr>
          <w:ilvl w:val="0"/>
          <w:numId w:val="161"/>
        </w:numPr>
      </w:pPr>
      <w:r w:rsidRPr="007D7F11">
        <w:t xml:space="preserve">Aantal verzoeken om hulp </w:t>
      </w:r>
    </w:p>
    <w:p w14:paraId="6190A4AC" w14:textId="21F29C64" w:rsidR="007D7F11" w:rsidRDefault="007D7F11" w:rsidP="007D7F11">
      <w:pPr>
        <w:pStyle w:val="Lijstalinea"/>
        <w:numPr>
          <w:ilvl w:val="0"/>
          <w:numId w:val="161"/>
        </w:numPr>
      </w:pPr>
      <w:r w:rsidRPr="007D7F11">
        <w:t xml:space="preserve">De gemiddelde tijd nodig om elke taak te voltooien (samen met het bereik en de standaardafwijking) </w:t>
      </w:r>
    </w:p>
    <w:p w14:paraId="0D4818F8" w14:textId="685D6DA7" w:rsidR="007D7F11" w:rsidRDefault="007D7F11" w:rsidP="007D7F11">
      <w:pPr>
        <w:pStyle w:val="Lijstalinea"/>
        <w:numPr>
          <w:ilvl w:val="0"/>
          <w:numId w:val="161"/>
        </w:numPr>
      </w:pPr>
      <w:r>
        <w:t>T</w:t>
      </w:r>
      <w:r w:rsidRPr="007D7F11">
        <w:t xml:space="preserve">ijd nodig voor eerste poging </w:t>
      </w:r>
    </w:p>
    <w:p w14:paraId="77FAB778" w14:textId="77777777" w:rsidR="007D7F11" w:rsidRDefault="007D7F11" w:rsidP="007D7F11">
      <w:pPr>
        <w:pStyle w:val="Lijstalinea"/>
        <w:numPr>
          <w:ilvl w:val="0"/>
          <w:numId w:val="161"/>
        </w:numPr>
      </w:pPr>
      <w:r w:rsidRPr="007D7F11">
        <w:t xml:space="preserve">Tijd om de taak uit te voeren vergeleken met een deskundige gebruiker </w:t>
      </w:r>
    </w:p>
    <w:p w14:paraId="77D713D8" w14:textId="503AB9E7" w:rsidR="007D7F11" w:rsidRDefault="007D7F11" w:rsidP="007D7F11">
      <w:pPr>
        <w:pStyle w:val="Lijstalinea"/>
        <w:numPr>
          <w:ilvl w:val="0"/>
          <w:numId w:val="161"/>
        </w:numPr>
      </w:pPr>
      <w:r w:rsidRPr="007D7F11">
        <w:t xml:space="preserve">Aantal aan te nemen klikken om taak te bereiken </w:t>
      </w:r>
    </w:p>
    <w:p w14:paraId="77DBCEEC" w14:textId="24E81E17" w:rsidR="00C0276A" w:rsidRPr="007D7F11" w:rsidRDefault="007D7F11" w:rsidP="007D7F11">
      <w:pPr>
        <w:pStyle w:val="Lijstalinea"/>
        <w:numPr>
          <w:ilvl w:val="0"/>
          <w:numId w:val="161"/>
        </w:numPr>
      </w:pPr>
      <w:r w:rsidRPr="007D7F11">
        <w:t>Subjectieve tevredenheid van de gebruiker</w:t>
      </w:r>
    </w:p>
    <w:p w14:paraId="3BAECD38" w14:textId="77777777" w:rsidR="00C0276A" w:rsidRDefault="00C0276A" w:rsidP="007D7F11"/>
    <w:p w14:paraId="11ED9D51" w14:textId="77777777" w:rsidR="007D7F11" w:rsidRDefault="007D7F11" w:rsidP="007D7F11">
      <w:pPr>
        <w:pStyle w:val="Geenafstand"/>
      </w:pPr>
      <w:proofErr w:type="spellStart"/>
      <w:r w:rsidRPr="007D7F11">
        <w:t>Usability</w:t>
      </w:r>
      <w:proofErr w:type="spellEnd"/>
      <w:r w:rsidRPr="007D7F11">
        <w:t xml:space="preserve"> </w:t>
      </w:r>
      <w:proofErr w:type="spellStart"/>
      <w:r w:rsidRPr="007D7F11">
        <w:t>testing</w:t>
      </w:r>
      <w:proofErr w:type="spellEnd"/>
      <w:r w:rsidRPr="007D7F11">
        <w:t xml:space="preserve">: meting </w:t>
      </w:r>
    </w:p>
    <w:p w14:paraId="433B9590" w14:textId="77777777" w:rsidR="007D7F11" w:rsidRDefault="007D7F11" w:rsidP="007D7F11">
      <w:pPr>
        <w:pStyle w:val="Lijstalinea"/>
        <w:numPr>
          <w:ilvl w:val="0"/>
          <w:numId w:val="162"/>
        </w:numPr>
      </w:pPr>
      <w:r w:rsidRPr="007D7F11">
        <w:t xml:space="preserve">Meten op basis van aantal criteria </w:t>
      </w:r>
    </w:p>
    <w:p w14:paraId="09BC5299" w14:textId="77777777" w:rsidR="007D7F11" w:rsidRDefault="007D7F11" w:rsidP="007D7F11">
      <w:pPr>
        <w:pStyle w:val="Lijstalinea"/>
        <w:numPr>
          <w:ilvl w:val="0"/>
          <w:numId w:val="162"/>
        </w:numPr>
      </w:pPr>
      <w:r w:rsidRPr="007D7F11">
        <w:t xml:space="preserve">Succespercentage </w:t>
      </w:r>
    </w:p>
    <w:p w14:paraId="689C5F2B" w14:textId="77777777" w:rsidR="007D7F11" w:rsidRDefault="007D7F11" w:rsidP="007D7F11">
      <w:pPr>
        <w:pStyle w:val="Lijstalinea"/>
        <w:numPr>
          <w:ilvl w:val="0"/>
          <w:numId w:val="162"/>
        </w:numPr>
      </w:pPr>
      <w:r w:rsidRPr="007D7F11">
        <w:t xml:space="preserve">Aantal fouten per tijdseenheid </w:t>
      </w:r>
    </w:p>
    <w:p w14:paraId="59CF22F2" w14:textId="77777777" w:rsidR="007D7F11" w:rsidRDefault="007D7F11" w:rsidP="007D7F11">
      <w:pPr>
        <w:pStyle w:val="Lijstalinea"/>
        <w:numPr>
          <w:ilvl w:val="0"/>
          <w:numId w:val="162"/>
        </w:numPr>
      </w:pPr>
      <w:r w:rsidRPr="007D7F11">
        <w:t xml:space="preserve">De gemiddelde tijd </w:t>
      </w:r>
    </w:p>
    <w:p w14:paraId="6F88FCFC" w14:textId="77777777" w:rsidR="007D7F11" w:rsidRDefault="007D7F11" w:rsidP="007D7F11">
      <w:pPr>
        <w:pStyle w:val="Lijstalinea"/>
        <w:numPr>
          <w:ilvl w:val="0"/>
          <w:numId w:val="162"/>
        </w:numPr>
      </w:pPr>
      <w:r w:rsidRPr="007D7F11">
        <w:t xml:space="preserve">Subjectieve tevredenheid van de gebruiker </w:t>
      </w:r>
    </w:p>
    <w:p w14:paraId="2BA7ECB7" w14:textId="1B4635C1" w:rsidR="007D7F11" w:rsidRPr="007D7F11" w:rsidRDefault="007D7F11" w:rsidP="007D7F11">
      <w:pPr>
        <w:pStyle w:val="Lijstalinea"/>
        <w:numPr>
          <w:ilvl w:val="0"/>
          <w:numId w:val="162"/>
        </w:numPr>
      </w:pPr>
      <w:r w:rsidRPr="007D7F11">
        <w:t>Minimale criteria voor kwaliteitsvolle meting</w:t>
      </w:r>
    </w:p>
    <w:p w14:paraId="71FCA142" w14:textId="77777777" w:rsidR="00C0276A" w:rsidRPr="007D7F11" w:rsidRDefault="00C0276A" w:rsidP="007D7F11"/>
    <w:p w14:paraId="16F3D4A2" w14:textId="77777777" w:rsidR="007D7F11" w:rsidRDefault="007D7F11" w:rsidP="007B4C2B">
      <w:pPr>
        <w:pStyle w:val="Geenafstand"/>
      </w:pPr>
      <w:r w:rsidRPr="007D7F11">
        <w:t xml:space="preserve">Waarom criteria? </w:t>
      </w:r>
    </w:p>
    <w:p w14:paraId="2BA36AE8" w14:textId="77777777" w:rsidR="007D7F11" w:rsidRDefault="007D7F11" w:rsidP="007D7F11">
      <w:pPr>
        <w:pStyle w:val="Lijstalinea"/>
        <w:numPr>
          <w:ilvl w:val="0"/>
          <w:numId w:val="163"/>
        </w:numPr>
      </w:pPr>
      <w:r w:rsidRPr="007D7F11">
        <w:t xml:space="preserve">Vooruitgang meten tussen release </w:t>
      </w:r>
    </w:p>
    <w:p w14:paraId="05FC55C7" w14:textId="77777777" w:rsidR="007D7F11" w:rsidRDefault="007D7F11" w:rsidP="007B4C2B">
      <w:pPr>
        <w:pStyle w:val="Lijstalinea"/>
        <w:numPr>
          <w:ilvl w:val="1"/>
          <w:numId w:val="163"/>
        </w:numPr>
      </w:pPr>
      <w:r w:rsidRPr="007D7F11">
        <w:t xml:space="preserve">Methodologie kan enkel aangepast worden als je weet hoe goed je het doet </w:t>
      </w:r>
    </w:p>
    <w:p w14:paraId="5553B18F" w14:textId="77777777" w:rsidR="007D7F11" w:rsidRDefault="007D7F11" w:rsidP="007D7F11">
      <w:pPr>
        <w:pStyle w:val="Lijstalinea"/>
        <w:numPr>
          <w:ilvl w:val="0"/>
          <w:numId w:val="163"/>
        </w:numPr>
      </w:pPr>
      <w:r w:rsidRPr="007D7F11">
        <w:t xml:space="preserve">Inschatten marktpositie </w:t>
      </w:r>
    </w:p>
    <w:p w14:paraId="75C7D72C" w14:textId="77777777" w:rsidR="007D7F11" w:rsidRDefault="007D7F11" w:rsidP="007B4C2B">
      <w:pPr>
        <w:pStyle w:val="Lijstalinea"/>
        <w:numPr>
          <w:ilvl w:val="1"/>
          <w:numId w:val="163"/>
        </w:numPr>
      </w:pPr>
      <w:r w:rsidRPr="007D7F11">
        <w:t xml:space="preserve">Ben ik beter of slechter dan de concurrentie? </w:t>
      </w:r>
    </w:p>
    <w:p w14:paraId="30B25773" w14:textId="77777777" w:rsidR="007D7F11" w:rsidRDefault="007D7F11" w:rsidP="007B4C2B">
      <w:pPr>
        <w:pStyle w:val="Lijstalinea"/>
        <w:numPr>
          <w:ilvl w:val="1"/>
          <w:numId w:val="163"/>
        </w:numPr>
      </w:pPr>
      <w:r w:rsidRPr="007D7F11">
        <w:t xml:space="preserve">Op welk vlak ben ik beter/slechter? </w:t>
      </w:r>
    </w:p>
    <w:p w14:paraId="3357E2B5" w14:textId="77777777" w:rsidR="007D7F11" w:rsidRDefault="007D7F11" w:rsidP="007D7F11">
      <w:pPr>
        <w:pStyle w:val="Lijstalinea"/>
        <w:numPr>
          <w:ilvl w:val="0"/>
          <w:numId w:val="163"/>
        </w:numPr>
      </w:pPr>
      <w:r w:rsidRPr="007D7F11">
        <w:t xml:space="preserve">Sneller kunnen een Stop/Go beslissing nemen </w:t>
      </w:r>
    </w:p>
    <w:p w14:paraId="5B3134FA" w14:textId="77777777" w:rsidR="007D7F11" w:rsidRDefault="007D7F11" w:rsidP="007B4C2B">
      <w:pPr>
        <w:pStyle w:val="Lijstalinea"/>
        <w:numPr>
          <w:ilvl w:val="1"/>
          <w:numId w:val="163"/>
        </w:numPr>
      </w:pPr>
      <w:r w:rsidRPr="007D7F11">
        <w:t xml:space="preserve">Is het ontwerp goed genoeg om </w:t>
      </w:r>
      <w:proofErr w:type="spellStart"/>
      <w:r w:rsidRPr="007D7F11">
        <w:t>gereleased</w:t>
      </w:r>
      <w:proofErr w:type="spellEnd"/>
      <w:r w:rsidRPr="007D7F11">
        <w:t xml:space="preserve"> te worden </w:t>
      </w:r>
    </w:p>
    <w:p w14:paraId="1946DE68" w14:textId="77777777" w:rsidR="007D7F11" w:rsidRDefault="007D7F11" w:rsidP="007D7F11">
      <w:pPr>
        <w:pStyle w:val="Lijstalinea"/>
        <w:numPr>
          <w:ilvl w:val="0"/>
          <w:numId w:val="163"/>
        </w:numPr>
      </w:pPr>
      <w:r w:rsidRPr="007D7F11">
        <w:t xml:space="preserve">Als middel voor bonusverloning projectleiders </w:t>
      </w:r>
    </w:p>
    <w:p w14:paraId="7668F66D" w14:textId="4F6CBACB" w:rsidR="00C0276A" w:rsidRPr="007D7F11" w:rsidRDefault="007D7F11" w:rsidP="007B4C2B">
      <w:pPr>
        <w:pStyle w:val="Lijstalinea"/>
        <w:numPr>
          <w:ilvl w:val="1"/>
          <w:numId w:val="163"/>
        </w:numPr>
      </w:pPr>
      <w:proofErr w:type="spellStart"/>
      <w:r w:rsidRPr="007D7F11">
        <w:t>Bvb</w:t>
      </w:r>
      <w:proofErr w:type="spellEnd"/>
      <w:r w:rsidRPr="007D7F11">
        <w:t>: projectleider krijgt bepaalde bonus als het aantal telefoons / e-mails naar de klantendienst voor zijn product onder een grens ligt</w:t>
      </w:r>
    </w:p>
    <w:p w14:paraId="500B2AB3" w14:textId="77777777" w:rsidR="00C0276A" w:rsidRPr="007D7F11" w:rsidRDefault="00C0276A" w:rsidP="007D7F11"/>
    <w:p w14:paraId="462D50BA" w14:textId="77777777" w:rsidR="007B4C2B" w:rsidRDefault="007B4C2B" w:rsidP="007B4C2B">
      <w:pPr>
        <w:pStyle w:val="Geenafstand"/>
      </w:pPr>
      <w:r w:rsidRPr="007B4C2B">
        <w:t>Twee methodes</w:t>
      </w:r>
      <w:r>
        <w:t>:</w:t>
      </w:r>
    </w:p>
    <w:p w14:paraId="5CD54B4D" w14:textId="6B54BF88" w:rsidR="007B4C2B" w:rsidRDefault="007B4C2B" w:rsidP="007B4C2B">
      <w:pPr>
        <w:pStyle w:val="Lijstalinea"/>
        <w:numPr>
          <w:ilvl w:val="0"/>
          <w:numId w:val="164"/>
        </w:numPr>
      </w:pPr>
      <w:r w:rsidRPr="007B4C2B">
        <w:rPr>
          <w:b/>
          <w:bCs/>
        </w:rPr>
        <w:t>Formatief</w:t>
      </w:r>
      <w:r w:rsidRPr="007B4C2B">
        <w:t xml:space="preserve"> testen (b.v. </w:t>
      </w:r>
      <w:r w:rsidR="008B16E9" w:rsidRPr="007B4C2B">
        <w:t xml:space="preserve">Hardop </w:t>
      </w:r>
      <w:r w:rsidRPr="007B4C2B">
        <w:t xml:space="preserve">lezen) </w:t>
      </w:r>
    </w:p>
    <w:p w14:paraId="482AB4BA" w14:textId="4680F8CB" w:rsidR="00C0276A" w:rsidRDefault="007B4C2B" w:rsidP="007B4C2B">
      <w:pPr>
        <w:pStyle w:val="Lijstalinea"/>
        <w:numPr>
          <w:ilvl w:val="0"/>
          <w:numId w:val="164"/>
        </w:numPr>
      </w:pPr>
      <w:proofErr w:type="spellStart"/>
      <w:r w:rsidRPr="007B4C2B">
        <w:rPr>
          <w:b/>
          <w:bCs/>
        </w:rPr>
        <w:t>Summatief</w:t>
      </w:r>
      <w:proofErr w:type="spellEnd"/>
      <w:r w:rsidRPr="007B4C2B">
        <w:t xml:space="preserve"> of benchmark testen</w:t>
      </w:r>
    </w:p>
    <w:p w14:paraId="653FD853" w14:textId="77777777" w:rsidR="007B4C2B" w:rsidRDefault="007B4C2B" w:rsidP="007B4C2B"/>
    <w:p w14:paraId="24E363BB" w14:textId="77777777" w:rsidR="007B4C2B" w:rsidRDefault="007B4C2B" w:rsidP="007B4C2B"/>
    <w:p w14:paraId="382B7BBF" w14:textId="77777777" w:rsidR="007B4C2B" w:rsidRDefault="007B4C2B" w:rsidP="007B4C2B"/>
    <w:p w14:paraId="1B9BB8E6" w14:textId="77777777" w:rsidR="007B4C2B" w:rsidRDefault="007B4C2B" w:rsidP="007B4C2B"/>
    <w:p w14:paraId="689F90B6" w14:textId="77777777" w:rsidR="007B4C2B" w:rsidRDefault="007B4C2B" w:rsidP="007B4C2B"/>
    <w:p w14:paraId="58E15C8C" w14:textId="77777777" w:rsidR="007B4C2B" w:rsidRDefault="007B4C2B" w:rsidP="007B4C2B">
      <w:pPr>
        <w:pStyle w:val="Geenafstand"/>
        <w:rPr>
          <w:lang w:val="en-GB"/>
        </w:rPr>
      </w:pPr>
      <w:r w:rsidRPr="007B4C2B">
        <w:rPr>
          <w:lang w:val="en-GB"/>
        </w:rPr>
        <w:lastRenderedPageBreak/>
        <w:t xml:space="preserve">Usability testing: </w:t>
      </w:r>
      <w:proofErr w:type="spellStart"/>
      <w:r w:rsidRPr="007B4C2B">
        <w:rPr>
          <w:lang w:val="en-GB"/>
        </w:rPr>
        <w:t>formatief</w:t>
      </w:r>
      <w:proofErr w:type="spellEnd"/>
      <w:r w:rsidRPr="007B4C2B">
        <w:rPr>
          <w:lang w:val="en-GB"/>
        </w:rPr>
        <w:t xml:space="preserve"> </w:t>
      </w:r>
      <w:proofErr w:type="spellStart"/>
      <w:r w:rsidRPr="007B4C2B">
        <w:rPr>
          <w:lang w:val="en-GB"/>
        </w:rPr>
        <w:t>testen</w:t>
      </w:r>
      <w:proofErr w:type="spellEnd"/>
      <w:r w:rsidRPr="007B4C2B">
        <w:rPr>
          <w:lang w:val="en-GB"/>
        </w:rPr>
        <w:t xml:space="preserve"> </w:t>
      </w:r>
    </w:p>
    <w:p w14:paraId="6BF9B7A9" w14:textId="438ED07E" w:rsidR="007B4C2B" w:rsidRPr="007B4C2B" w:rsidRDefault="007B4C2B" w:rsidP="007B4C2B">
      <w:pPr>
        <w:pStyle w:val="Lijstalinea"/>
        <w:numPr>
          <w:ilvl w:val="0"/>
          <w:numId w:val="166"/>
        </w:numPr>
        <w:rPr>
          <w:lang w:val="en-GB"/>
        </w:rPr>
      </w:pPr>
      <w:r w:rsidRPr="007B4C2B">
        <w:rPr>
          <w:lang w:val="en-GB"/>
        </w:rPr>
        <w:t xml:space="preserve">HOE ? </w:t>
      </w:r>
    </w:p>
    <w:p w14:paraId="2D27F89B" w14:textId="77777777" w:rsidR="007B4C2B" w:rsidRDefault="007B4C2B" w:rsidP="007B4C2B">
      <w:pPr>
        <w:pStyle w:val="Lijstalinea"/>
        <w:numPr>
          <w:ilvl w:val="0"/>
          <w:numId w:val="167"/>
        </w:numPr>
      </w:pPr>
      <w:r w:rsidRPr="007B4C2B">
        <w:t xml:space="preserve">Een testdeelnemer maakt gebruik van een prototype om vooraf gedefinieerde taken uit te voeren </w:t>
      </w:r>
    </w:p>
    <w:p w14:paraId="0DCB9B7A" w14:textId="77777777" w:rsidR="007B4C2B" w:rsidRDefault="007B4C2B" w:rsidP="007B4C2B">
      <w:pPr>
        <w:pStyle w:val="Lijstalinea"/>
        <w:numPr>
          <w:ilvl w:val="0"/>
          <w:numId w:val="167"/>
        </w:numPr>
      </w:pPr>
      <w:r w:rsidRPr="007B4C2B">
        <w:t xml:space="preserve">De deelnemers denken hardop terwijl hij of zij deze taken uitvoert </w:t>
      </w:r>
    </w:p>
    <w:p w14:paraId="5582DBCA" w14:textId="4D6744EA" w:rsidR="007B4C2B" w:rsidRDefault="007B4C2B" w:rsidP="007B4C2B">
      <w:pPr>
        <w:pStyle w:val="Lijstalinea"/>
        <w:numPr>
          <w:ilvl w:val="0"/>
          <w:numId w:val="167"/>
        </w:numPr>
      </w:pPr>
      <w:r w:rsidRPr="007B4C2B">
        <w:t xml:space="preserve">Product in vroeg stadium: schermafdrukken en papieren </w:t>
      </w:r>
      <w:proofErr w:type="spellStart"/>
      <w:r w:rsidRPr="007B4C2B">
        <w:t>mock</w:t>
      </w:r>
      <w:proofErr w:type="spellEnd"/>
      <w:r w:rsidRPr="007B4C2B">
        <w:t>-ups zijn prima</w:t>
      </w:r>
    </w:p>
    <w:p w14:paraId="4ACB9C72" w14:textId="77777777" w:rsidR="007B4C2B" w:rsidRDefault="007B4C2B" w:rsidP="007B4C2B">
      <w:r w:rsidRPr="007B4C2B">
        <w:t xml:space="preserve">Deelnemers: </w:t>
      </w:r>
    </w:p>
    <w:p w14:paraId="54465A98" w14:textId="08B60ADE" w:rsidR="007B4C2B" w:rsidRDefault="007B4C2B" w:rsidP="007B4C2B">
      <w:r w:rsidRPr="007B4C2B">
        <w:t>Minstens 5 representatieve gebruikers - elk individueel getest • Testmoderator om de deelnemers te begeleiden door de test, vragen stellen om gedrag te verduidelijken • Observator/notulist (kan gecombineerd worden met moderatorrol)</w:t>
      </w:r>
    </w:p>
    <w:p w14:paraId="0453978E" w14:textId="77777777" w:rsidR="007B4C2B" w:rsidRDefault="007B4C2B" w:rsidP="007B4C2B"/>
    <w:p w14:paraId="3730C7E2" w14:textId="77777777" w:rsidR="007B4C2B" w:rsidRDefault="007B4C2B" w:rsidP="00C0162F">
      <w:pPr>
        <w:pStyle w:val="Geenafstand"/>
      </w:pPr>
      <w:proofErr w:type="spellStart"/>
      <w:r w:rsidRPr="007B4C2B">
        <w:t>Usability</w:t>
      </w:r>
      <w:proofErr w:type="spellEnd"/>
      <w:r w:rsidRPr="007B4C2B">
        <w:t xml:space="preserve"> </w:t>
      </w:r>
      <w:proofErr w:type="spellStart"/>
      <w:r w:rsidRPr="007B4C2B">
        <w:t>testing</w:t>
      </w:r>
      <w:proofErr w:type="spellEnd"/>
      <w:r w:rsidRPr="007B4C2B">
        <w:t xml:space="preserve">: </w:t>
      </w:r>
      <w:proofErr w:type="spellStart"/>
      <w:r w:rsidRPr="007B4C2B">
        <w:t>summatief</w:t>
      </w:r>
      <w:proofErr w:type="spellEnd"/>
      <w:r w:rsidRPr="007B4C2B">
        <w:t xml:space="preserve"> testen</w:t>
      </w:r>
      <w:r>
        <w:t>:</w:t>
      </w:r>
    </w:p>
    <w:p w14:paraId="56EFA6A8" w14:textId="77777777" w:rsidR="007B4C2B" w:rsidRDefault="007B4C2B" w:rsidP="007B4C2B">
      <w:pPr>
        <w:pStyle w:val="Lijstalinea"/>
        <w:numPr>
          <w:ilvl w:val="0"/>
          <w:numId w:val="166"/>
        </w:numPr>
      </w:pPr>
      <w:r w:rsidRPr="007B4C2B">
        <w:t xml:space="preserve">Volledig werkend product </w:t>
      </w:r>
    </w:p>
    <w:p w14:paraId="5F3629FE" w14:textId="77777777" w:rsidR="007B4C2B" w:rsidRDefault="007B4C2B" w:rsidP="007B4C2B">
      <w:pPr>
        <w:pStyle w:val="Lijstalinea"/>
        <w:numPr>
          <w:ilvl w:val="0"/>
          <w:numId w:val="166"/>
        </w:numPr>
      </w:pPr>
      <w:r w:rsidRPr="007B4C2B">
        <w:t xml:space="preserve">Gebruikers voeren representatieve taken uit (= productbehoeften) </w:t>
      </w:r>
    </w:p>
    <w:p w14:paraId="04F985D8" w14:textId="77777777" w:rsidR="007B4C2B" w:rsidRDefault="007B4C2B" w:rsidP="007B4C2B">
      <w:pPr>
        <w:pStyle w:val="Lijstalinea"/>
        <w:numPr>
          <w:ilvl w:val="0"/>
          <w:numId w:val="166"/>
        </w:numPr>
      </w:pPr>
      <w:r w:rsidRPr="007B4C2B">
        <w:t xml:space="preserve">Opstellen benchmark of resultaten vergelijken met vorige benchmark(s). Deze bevat o.a.: </w:t>
      </w:r>
    </w:p>
    <w:p w14:paraId="56B30B52" w14:textId="77777777" w:rsidR="007B4C2B" w:rsidRDefault="007B4C2B" w:rsidP="007B4C2B">
      <w:pPr>
        <w:pStyle w:val="Lijstalinea"/>
        <w:numPr>
          <w:ilvl w:val="1"/>
          <w:numId w:val="166"/>
        </w:numPr>
      </w:pPr>
      <w:r w:rsidRPr="007B4C2B">
        <w:t xml:space="preserve">Succespercentage </w:t>
      </w:r>
    </w:p>
    <w:p w14:paraId="7CA7E06C" w14:textId="77777777" w:rsidR="00C0162F" w:rsidRDefault="007B4C2B" w:rsidP="007B4C2B">
      <w:pPr>
        <w:pStyle w:val="Lijstalinea"/>
        <w:numPr>
          <w:ilvl w:val="1"/>
          <w:numId w:val="166"/>
        </w:numPr>
      </w:pPr>
      <w:r w:rsidRPr="007B4C2B">
        <w:t xml:space="preserve">Aantal fouten per tijdseenheid </w:t>
      </w:r>
    </w:p>
    <w:p w14:paraId="7DF09653" w14:textId="77777777" w:rsidR="00C0162F" w:rsidRDefault="007B4C2B" w:rsidP="007B4C2B">
      <w:pPr>
        <w:pStyle w:val="Lijstalinea"/>
        <w:numPr>
          <w:ilvl w:val="1"/>
          <w:numId w:val="166"/>
        </w:numPr>
      </w:pPr>
      <w:r w:rsidRPr="007B4C2B">
        <w:t xml:space="preserve">De gemiddelde tijd </w:t>
      </w:r>
    </w:p>
    <w:p w14:paraId="4869A29A" w14:textId="37922DB7" w:rsidR="007B4C2B" w:rsidRDefault="007B4C2B" w:rsidP="007B4C2B">
      <w:pPr>
        <w:pStyle w:val="Lijstalinea"/>
        <w:numPr>
          <w:ilvl w:val="1"/>
          <w:numId w:val="166"/>
        </w:numPr>
      </w:pPr>
      <w:r w:rsidRPr="007B4C2B">
        <w:t>Subjectieve tevredenheid van de gebruiker.</w:t>
      </w:r>
    </w:p>
    <w:p w14:paraId="03B0A785" w14:textId="77777777" w:rsidR="007B4C2B" w:rsidRDefault="007B4C2B" w:rsidP="007B4C2B"/>
    <w:p w14:paraId="73083FE2" w14:textId="77777777" w:rsidR="00C0162F" w:rsidRDefault="00C0162F" w:rsidP="007B4C2B">
      <w:proofErr w:type="spellStart"/>
      <w:r w:rsidRPr="00C0162F">
        <w:t>Usability</w:t>
      </w:r>
      <w:proofErr w:type="spellEnd"/>
      <w:r w:rsidRPr="00C0162F">
        <w:t xml:space="preserve"> </w:t>
      </w:r>
      <w:proofErr w:type="spellStart"/>
      <w:r w:rsidRPr="00C0162F">
        <w:t>testing</w:t>
      </w:r>
      <w:proofErr w:type="spellEnd"/>
      <w:r w:rsidRPr="00C0162F">
        <w:t>: evaluatie</w:t>
      </w:r>
      <w:r>
        <w:t>:</w:t>
      </w:r>
    </w:p>
    <w:p w14:paraId="1D48FAC6" w14:textId="77777777" w:rsidR="00C0162F" w:rsidRDefault="00C0162F" w:rsidP="00C0162F">
      <w:pPr>
        <w:pStyle w:val="Lijstalinea"/>
        <w:numPr>
          <w:ilvl w:val="0"/>
          <w:numId w:val="168"/>
        </w:numPr>
      </w:pPr>
      <w:r w:rsidRPr="00C0162F">
        <w:t xml:space="preserve">Gemiddelde score met behulp van een vastgestelde vragenlijst </w:t>
      </w:r>
    </w:p>
    <w:p w14:paraId="6151F853" w14:textId="77777777" w:rsidR="00C0162F" w:rsidRDefault="00C0162F" w:rsidP="00C0162F">
      <w:pPr>
        <w:pStyle w:val="Lijstalinea"/>
        <w:numPr>
          <w:ilvl w:val="1"/>
          <w:numId w:val="168"/>
        </w:numPr>
      </w:pPr>
      <w:r w:rsidRPr="00C0162F">
        <w:t xml:space="preserve">Verhouding van positief tegen negatief meningen die gebruikers hebben gegeven over de product </w:t>
      </w:r>
    </w:p>
    <w:p w14:paraId="4B3D99B5" w14:textId="77777777" w:rsidR="00C0162F" w:rsidRDefault="00C0162F" w:rsidP="00C0162F">
      <w:pPr>
        <w:pStyle w:val="Lijstalinea"/>
        <w:numPr>
          <w:ilvl w:val="1"/>
          <w:numId w:val="168"/>
        </w:numPr>
      </w:pPr>
      <w:r w:rsidRPr="00C0162F">
        <w:t xml:space="preserve">% van participanten die het product zouden aanbevelen aan een vriend </w:t>
      </w:r>
    </w:p>
    <w:p w14:paraId="520EEC54" w14:textId="77777777" w:rsidR="00C0162F" w:rsidRDefault="00C0162F" w:rsidP="00C0162F">
      <w:pPr>
        <w:pStyle w:val="Lijstalinea"/>
        <w:numPr>
          <w:ilvl w:val="1"/>
          <w:numId w:val="168"/>
        </w:numPr>
      </w:pPr>
      <w:r w:rsidRPr="00C0162F">
        <w:t xml:space="preserve">% van de gebruikers die de website makkelijker beoordelen dan een expert </w:t>
      </w:r>
    </w:p>
    <w:p w14:paraId="2BE989BB" w14:textId="77777777" w:rsidR="00C0162F" w:rsidRDefault="00C0162F" w:rsidP="00C0162F">
      <w:pPr>
        <w:pStyle w:val="Lijstalinea"/>
        <w:numPr>
          <w:ilvl w:val="0"/>
          <w:numId w:val="168"/>
        </w:numPr>
      </w:pPr>
      <w:r w:rsidRPr="00C0162F">
        <w:t xml:space="preserve">Elke vraag heeft een vaste </w:t>
      </w:r>
      <w:proofErr w:type="spellStart"/>
      <w:r w:rsidRPr="00C0162F">
        <w:t>waardingsschaal</w:t>
      </w:r>
      <w:proofErr w:type="spellEnd"/>
      <w:r w:rsidRPr="00C0162F">
        <w:t xml:space="preserve">: </w:t>
      </w:r>
    </w:p>
    <w:p w14:paraId="4830A1C5" w14:textId="77777777" w:rsidR="00C0162F" w:rsidRDefault="00C0162F" w:rsidP="00C0162F">
      <w:pPr>
        <w:pStyle w:val="Lijstalinea"/>
        <w:numPr>
          <w:ilvl w:val="1"/>
          <w:numId w:val="168"/>
        </w:numPr>
      </w:pPr>
      <w:r w:rsidRPr="00C0162F">
        <w:t xml:space="preserve">1 = helemaal oneens </w:t>
      </w:r>
    </w:p>
    <w:p w14:paraId="393D0A29" w14:textId="515515C2" w:rsidR="007B4C2B" w:rsidRDefault="00C0162F" w:rsidP="00C0162F">
      <w:pPr>
        <w:pStyle w:val="Lijstalinea"/>
        <w:numPr>
          <w:ilvl w:val="1"/>
          <w:numId w:val="168"/>
        </w:numPr>
      </w:pPr>
      <w:r w:rsidRPr="00C0162F">
        <w:t>5 = helemaal eens</w:t>
      </w:r>
    </w:p>
    <w:p w14:paraId="79CE3A9F" w14:textId="5B2296FD" w:rsidR="00C0162F" w:rsidRDefault="00C0162F" w:rsidP="00C0162F">
      <w:pPr>
        <w:pStyle w:val="Lijstalinea"/>
        <w:numPr>
          <w:ilvl w:val="0"/>
          <w:numId w:val="168"/>
        </w:numPr>
      </w:pPr>
      <w:r>
        <w:t xml:space="preserve">= System </w:t>
      </w:r>
      <w:proofErr w:type="spellStart"/>
      <w:r>
        <w:t>Usability</w:t>
      </w:r>
      <w:proofErr w:type="spellEnd"/>
      <w:r>
        <w:t xml:space="preserve"> </w:t>
      </w:r>
      <w:proofErr w:type="spellStart"/>
      <w:r>
        <w:t>Scale</w:t>
      </w:r>
      <w:proofErr w:type="spellEnd"/>
      <w:r>
        <w:t xml:space="preserve"> (SUS)</w:t>
      </w:r>
    </w:p>
    <w:p w14:paraId="091895E8" w14:textId="77777777" w:rsidR="00C0162F" w:rsidRDefault="00C0162F" w:rsidP="00C0162F"/>
    <w:p w14:paraId="483F15C7" w14:textId="77777777" w:rsidR="00C0162F" w:rsidRDefault="00C0162F" w:rsidP="00C0162F">
      <w:pPr>
        <w:pStyle w:val="Geenafstand"/>
      </w:pPr>
      <w:r w:rsidRPr="00C0162F">
        <w:t xml:space="preserve">System </w:t>
      </w:r>
      <w:proofErr w:type="spellStart"/>
      <w:r w:rsidRPr="00C0162F">
        <w:t>Usability</w:t>
      </w:r>
      <w:proofErr w:type="spellEnd"/>
      <w:r w:rsidRPr="00C0162F">
        <w:t xml:space="preserve"> </w:t>
      </w:r>
      <w:proofErr w:type="spellStart"/>
      <w:r w:rsidRPr="00C0162F">
        <w:t>Scale</w:t>
      </w:r>
      <w:proofErr w:type="spellEnd"/>
      <w:r w:rsidRPr="00C0162F">
        <w:t xml:space="preserve"> (SUS) Voorbeeldvragen vragenlijst: </w:t>
      </w:r>
    </w:p>
    <w:p w14:paraId="0F52ECC2" w14:textId="77777777" w:rsidR="00C0162F" w:rsidRDefault="00C0162F" w:rsidP="00C0162F">
      <w:pPr>
        <w:pStyle w:val="Lijstalinea"/>
        <w:numPr>
          <w:ilvl w:val="0"/>
          <w:numId w:val="169"/>
        </w:numPr>
      </w:pPr>
      <w:r w:rsidRPr="00C0162F">
        <w:t>Ik denk dat ik het systeem frequent wil gebruiken.</w:t>
      </w:r>
    </w:p>
    <w:p w14:paraId="4E94F666" w14:textId="77777777" w:rsidR="00C0162F" w:rsidRDefault="00C0162F" w:rsidP="00C0162F">
      <w:pPr>
        <w:pStyle w:val="Lijstalinea"/>
        <w:numPr>
          <w:ilvl w:val="0"/>
          <w:numId w:val="169"/>
        </w:numPr>
      </w:pPr>
      <w:r w:rsidRPr="00C0162F">
        <w:t xml:space="preserve">Ik vond het systeem nodeloos complex. </w:t>
      </w:r>
    </w:p>
    <w:p w14:paraId="1224D607" w14:textId="77777777" w:rsidR="00C0162F" w:rsidRDefault="00C0162F" w:rsidP="00C0162F">
      <w:pPr>
        <w:pStyle w:val="Lijstalinea"/>
        <w:numPr>
          <w:ilvl w:val="0"/>
          <w:numId w:val="169"/>
        </w:numPr>
      </w:pPr>
      <w:r w:rsidRPr="00C0162F">
        <w:t xml:space="preserve">Ik vond het systeem gemakkelijk te gebruiken. </w:t>
      </w:r>
    </w:p>
    <w:p w14:paraId="4E2F65DE" w14:textId="77777777" w:rsidR="00C0162F" w:rsidRDefault="00C0162F" w:rsidP="00C0162F">
      <w:pPr>
        <w:pStyle w:val="Lijstalinea"/>
        <w:numPr>
          <w:ilvl w:val="0"/>
          <w:numId w:val="169"/>
        </w:numPr>
      </w:pPr>
      <w:r w:rsidRPr="00C0162F">
        <w:t xml:space="preserve">Ik denk dat ik technische ondersteuning nodig heb om het systeem te gebruiken. </w:t>
      </w:r>
    </w:p>
    <w:p w14:paraId="631C9A48" w14:textId="77777777" w:rsidR="00C0162F" w:rsidRDefault="00C0162F" w:rsidP="00C0162F">
      <w:pPr>
        <w:pStyle w:val="Lijstalinea"/>
        <w:numPr>
          <w:ilvl w:val="0"/>
          <w:numId w:val="169"/>
        </w:numPr>
      </w:pPr>
      <w:r w:rsidRPr="00C0162F">
        <w:t xml:space="preserve">Ik vond de verschillende functionaliteiten goed geïntegreerd in het systeem. </w:t>
      </w:r>
    </w:p>
    <w:p w14:paraId="6DBA4CAD" w14:textId="77777777" w:rsidR="00C0162F" w:rsidRDefault="00C0162F" w:rsidP="00C0162F">
      <w:pPr>
        <w:pStyle w:val="Lijstalinea"/>
        <w:numPr>
          <w:ilvl w:val="0"/>
          <w:numId w:val="169"/>
        </w:numPr>
      </w:pPr>
      <w:r w:rsidRPr="00C0162F">
        <w:t xml:space="preserve">Ik vond dat het systeem te veel inconsistent was. </w:t>
      </w:r>
    </w:p>
    <w:p w14:paraId="53FC4A26" w14:textId="77777777" w:rsidR="00C0162F" w:rsidRDefault="00C0162F" w:rsidP="00C0162F">
      <w:pPr>
        <w:pStyle w:val="Lijstalinea"/>
        <w:numPr>
          <w:ilvl w:val="0"/>
          <w:numId w:val="169"/>
        </w:numPr>
      </w:pPr>
      <w:r w:rsidRPr="00C0162F">
        <w:t xml:space="preserve">Ik kan me inbeelden dat de meeste mensen snel met dit systeem aan de slag kunnen. </w:t>
      </w:r>
    </w:p>
    <w:p w14:paraId="569CAC92" w14:textId="56569E1B" w:rsidR="00C0162F" w:rsidRDefault="00C0162F" w:rsidP="00C0162F">
      <w:pPr>
        <w:pStyle w:val="Lijstalinea"/>
        <w:numPr>
          <w:ilvl w:val="0"/>
          <w:numId w:val="169"/>
        </w:numPr>
      </w:pPr>
      <w:r w:rsidRPr="00C0162F">
        <w:t xml:space="preserve">Ik vond het systeem heel hinderlijk in gebruik. </w:t>
      </w:r>
    </w:p>
    <w:p w14:paraId="548F283D" w14:textId="77777777" w:rsidR="00C0162F" w:rsidRDefault="00C0162F" w:rsidP="00C0162F">
      <w:pPr>
        <w:pStyle w:val="Lijstalinea"/>
        <w:numPr>
          <w:ilvl w:val="0"/>
          <w:numId w:val="169"/>
        </w:numPr>
      </w:pPr>
      <w:r w:rsidRPr="00C0162F">
        <w:t xml:space="preserve">Ik was zeer zelfzeker om met het systeem te werken. </w:t>
      </w:r>
    </w:p>
    <w:p w14:paraId="71811731" w14:textId="4E52ABA1" w:rsidR="00C0162F" w:rsidRDefault="00C0162F" w:rsidP="00C0162F">
      <w:pPr>
        <w:pStyle w:val="Lijstalinea"/>
        <w:numPr>
          <w:ilvl w:val="0"/>
          <w:numId w:val="169"/>
        </w:numPr>
      </w:pPr>
      <w:r w:rsidRPr="00C0162F">
        <w:t>Ik moest veel bijleren voor ik met het systeem kon werken.</w:t>
      </w:r>
    </w:p>
    <w:p w14:paraId="361E4B7E" w14:textId="77777777" w:rsidR="007B4C2B" w:rsidRDefault="007B4C2B" w:rsidP="007B4C2B"/>
    <w:p w14:paraId="7A75B7A3" w14:textId="77777777" w:rsidR="007B4C2B" w:rsidRDefault="007B4C2B" w:rsidP="007B4C2B"/>
    <w:p w14:paraId="1BDE7478" w14:textId="77777777" w:rsidR="007B4C2B" w:rsidRDefault="007B4C2B" w:rsidP="007B4C2B"/>
    <w:p w14:paraId="2C738B9A" w14:textId="77777777" w:rsidR="007B4C2B" w:rsidRDefault="007B4C2B" w:rsidP="007B4C2B"/>
    <w:p w14:paraId="31C67A58" w14:textId="77777777" w:rsidR="007B4C2B" w:rsidRDefault="007B4C2B" w:rsidP="007B4C2B"/>
    <w:p w14:paraId="7357CBF2" w14:textId="77777777" w:rsidR="007B4C2B" w:rsidRDefault="007B4C2B" w:rsidP="007B4C2B"/>
    <w:p w14:paraId="10F519D5" w14:textId="77777777" w:rsidR="00C0162F" w:rsidRDefault="00C0162F" w:rsidP="00C0162F">
      <w:pPr>
        <w:pStyle w:val="Geenafstand"/>
      </w:pPr>
      <w:r w:rsidRPr="00C0162F">
        <w:lastRenderedPageBreak/>
        <w:t>SUS waarde berekenen</w:t>
      </w:r>
      <w:r>
        <w:t>:</w:t>
      </w:r>
    </w:p>
    <w:p w14:paraId="216C7196" w14:textId="584E58B7" w:rsidR="00C0162F" w:rsidRDefault="00C0162F" w:rsidP="00C0162F">
      <w:pPr>
        <w:pStyle w:val="Lijstalinea"/>
        <w:numPr>
          <w:ilvl w:val="0"/>
          <w:numId w:val="171"/>
        </w:numPr>
      </w:pPr>
      <w:r w:rsidRPr="00C0162F">
        <w:t xml:space="preserve">Som van de bijdrage van elke vraag berekenen: </w:t>
      </w:r>
    </w:p>
    <w:p w14:paraId="145A38A9" w14:textId="77777777" w:rsidR="00C0162F" w:rsidRDefault="00C0162F" w:rsidP="00C0162F">
      <w:pPr>
        <w:pStyle w:val="Lijstalinea"/>
        <w:numPr>
          <w:ilvl w:val="1"/>
          <w:numId w:val="171"/>
        </w:numPr>
      </w:pPr>
      <w:r w:rsidRPr="00C0162F">
        <w:t xml:space="preserve">Oneven vraag: de score - 1 </w:t>
      </w:r>
    </w:p>
    <w:p w14:paraId="2A6F17B8" w14:textId="77777777" w:rsidR="00C0162F" w:rsidRDefault="00C0162F" w:rsidP="00C0162F">
      <w:pPr>
        <w:pStyle w:val="Lijstalinea"/>
        <w:numPr>
          <w:ilvl w:val="1"/>
          <w:numId w:val="171"/>
        </w:numPr>
      </w:pPr>
      <w:r w:rsidRPr="00C0162F">
        <w:t xml:space="preserve">Even vraag: 5 - de score </w:t>
      </w:r>
    </w:p>
    <w:p w14:paraId="5C55E2D3" w14:textId="77777777" w:rsidR="00C0162F" w:rsidRDefault="00C0162F" w:rsidP="00C0162F">
      <w:pPr>
        <w:pStyle w:val="Lijstalinea"/>
        <w:numPr>
          <w:ilvl w:val="0"/>
          <w:numId w:val="171"/>
        </w:numPr>
      </w:pPr>
      <w:proofErr w:type="spellStart"/>
      <w:r w:rsidRPr="00C0162F">
        <w:t>Vermenigvulidig</w:t>
      </w:r>
      <w:proofErr w:type="spellEnd"/>
      <w:r w:rsidRPr="00C0162F">
        <w:t xml:space="preserve"> de som met 2,5 </w:t>
      </w:r>
    </w:p>
    <w:p w14:paraId="76420F57" w14:textId="268F1608" w:rsidR="00C0162F" w:rsidRDefault="00C0162F" w:rsidP="00C0162F">
      <w:pPr>
        <w:pStyle w:val="Lijstalinea"/>
        <w:numPr>
          <w:ilvl w:val="0"/>
          <w:numId w:val="171"/>
        </w:numPr>
      </w:pPr>
      <w:r w:rsidRPr="00C0162F">
        <w:t xml:space="preserve">Minimale SUS waarde? </w:t>
      </w:r>
      <w:r>
        <w:t>0</w:t>
      </w:r>
    </w:p>
    <w:p w14:paraId="22130544" w14:textId="068238B0" w:rsidR="007B4C2B" w:rsidRDefault="00C0162F" w:rsidP="00C0162F">
      <w:pPr>
        <w:pStyle w:val="Lijstalinea"/>
        <w:numPr>
          <w:ilvl w:val="0"/>
          <w:numId w:val="171"/>
        </w:numPr>
      </w:pPr>
      <w:r w:rsidRPr="00C0162F">
        <w:t>Maximale SUS waarde?</w:t>
      </w:r>
      <w:r>
        <w:t xml:space="preserve"> 100</w:t>
      </w:r>
    </w:p>
    <w:p w14:paraId="60A582D1" w14:textId="77777777" w:rsidR="007B4C2B" w:rsidRDefault="007B4C2B" w:rsidP="007B4C2B"/>
    <w:p w14:paraId="2F6504C9" w14:textId="77777777" w:rsidR="00C0162F" w:rsidRDefault="00C0162F" w:rsidP="00C0162F">
      <w:pPr>
        <w:pStyle w:val="Geenafstand"/>
      </w:pPr>
      <w:r w:rsidRPr="00C0162F">
        <w:t>SUS waarde evalueren</w:t>
      </w:r>
      <w:r>
        <w:t>:</w:t>
      </w:r>
    </w:p>
    <w:p w14:paraId="7FF3BC55" w14:textId="77777777" w:rsidR="00C0162F" w:rsidRDefault="00C0162F" w:rsidP="00C0162F">
      <w:pPr>
        <w:pStyle w:val="Lijstalinea"/>
        <w:numPr>
          <w:ilvl w:val="0"/>
          <w:numId w:val="173"/>
        </w:numPr>
      </w:pPr>
      <w:r w:rsidRPr="00C0162F">
        <w:t xml:space="preserve">&lt;= 51 = F: </w:t>
      </w:r>
      <w:proofErr w:type="spellStart"/>
      <w:r w:rsidRPr="00C0162F">
        <w:t>usability</w:t>
      </w:r>
      <w:proofErr w:type="spellEnd"/>
      <w:r w:rsidRPr="00C0162F">
        <w:t xml:space="preserve"> moet topprioriteit worden </w:t>
      </w:r>
    </w:p>
    <w:p w14:paraId="7B4DC667" w14:textId="77777777" w:rsidR="00C0162F" w:rsidRDefault="00C0162F" w:rsidP="00C0162F">
      <w:pPr>
        <w:pStyle w:val="Lijstalinea"/>
        <w:numPr>
          <w:ilvl w:val="0"/>
          <w:numId w:val="173"/>
        </w:numPr>
      </w:pPr>
      <w:r w:rsidRPr="00C0162F">
        <w:t xml:space="preserve">68 = C: gemiddelde SUS waarde </w:t>
      </w:r>
    </w:p>
    <w:p w14:paraId="37235D5E" w14:textId="77777777" w:rsidR="00C0162F" w:rsidRDefault="00C0162F" w:rsidP="00C0162F">
      <w:pPr>
        <w:pStyle w:val="Lijstalinea"/>
        <w:numPr>
          <w:ilvl w:val="0"/>
          <w:numId w:val="173"/>
        </w:numPr>
      </w:pPr>
      <w:r w:rsidRPr="00C0162F">
        <w:t xml:space="preserve">&gt; 74 = B: waargenomen bruikbaarheid van 70% van alle geteste producten. </w:t>
      </w:r>
    </w:p>
    <w:p w14:paraId="1EBD85BE" w14:textId="2471A714" w:rsidR="007B4C2B" w:rsidRDefault="00C0162F" w:rsidP="00C0162F">
      <w:pPr>
        <w:pStyle w:val="Lijstalinea"/>
        <w:numPr>
          <w:ilvl w:val="0"/>
          <w:numId w:val="173"/>
        </w:numPr>
      </w:pPr>
      <w:r w:rsidRPr="00C0162F">
        <w:t>&gt; 80,3 = A: de top 10% van de waardes. Dit is het punt waar gebruikers het product aanbevelen aan een vriend.</w:t>
      </w:r>
    </w:p>
    <w:p w14:paraId="5ED206B7" w14:textId="77777777" w:rsidR="007B4C2B" w:rsidRDefault="007B4C2B" w:rsidP="007B4C2B"/>
    <w:p w14:paraId="56B05946" w14:textId="77777777" w:rsidR="00C0162F" w:rsidRDefault="00C0162F" w:rsidP="00C0162F">
      <w:pPr>
        <w:pStyle w:val="Geenafstand"/>
      </w:pPr>
      <w:r w:rsidRPr="00C0162F">
        <w:t xml:space="preserve">Formatief testen </w:t>
      </w:r>
      <w:proofErr w:type="spellStart"/>
      <w:r w:rsidRPr="00C0162F">
        <w:t>vs</w:t>
      </w:r>
      <w:proofErr w:type="spellEnd"/>
      <w:r w:rsidRPr="00C0162F">
        <w:t xml:space="preserve"> </w:t>
      </w:r>
      <w:proofErr w:type="spellStart"/>
      <w:r w:rsidRPr="00C0162F">
        <w:t>Summatief</w:t>
      </w:r>
      <w:proofErr w:type="spellEnd"/>
      <w:r>
        <w:t>:</w:t>
      </w:r>
    </w:p>
    <w:p w14:paraId="52762AF6" w14:textId="77777777" w:rsidR="00C0162F" w:rsidRDefault="00C0162F" w:rsidP="00C0162F">
      <w:pPr>
        <w:pStyle w:val="Lijstalinea"/>
        <w:numPr>
          <w:ilvl w:val="0"/>
          <w:numId w:val="174"/>
        </w:numPr>
      </w:pPr>
      <w:r w:rsidRPr="00C0162F">
        <w:rPr>
          <w:b/>
          <w:bCs/>
        </w:rPr>
        <w:t>Formatief</w:t>
      </w:r>
      <w:r w:rsidRPr="00C0162F">
        <w:t xml:space="preserve"> testen: Gericht op het vinden en verbeteren van specifieke ontwerpproblemen </w:t>
      </w:r>
    </w:p>
    <w:p w14:paraId="6E25A2F3" w14:textId="3F2C6964" w:rsidR="007B4C2B" w:rsidRDefault="00C0162F" w:rsidP="00C0162F">
      <w:pPr>
        <w:pStyle w:val="Lijstalinea"/>
        <w:numPr>
          <w:ilvl w:val="0"/>
          <w:numId w:val="174"/>
        </w:numPr>
      </w:pPr>
      <w:proofErr w:type="spellStart"/>
      <w:r w:rsidRPr="00C0162F">
        <w:rPr>
          <w:b/>
          <w:bCs/>
        </w:rPr>
        <w:t>Summatief</w:t>
      </w:r>
      <w:proofErr w:type="spellEnd"/>
      <w:r w:rsidRPr="00C0162F">
        <w:t xml:space="preserve"> testen: Product evalueren a.d.h.v. </w:t>
      </w:r>
      <w:r w:rsidR="008B16E9" w:rsidRPr="00C0162F">
        <w:t xml:space="preserve">Vastgelegde </w:t>
      </w:r>
      <w:r w:rsidRPr="00C0162F">
        <w:t>criteria</w:t>
      </w:r>
    </w:p>
    <w:p w14:paraId="73511BE0" w14:textId="77777777" w:rsidR="007B4C2B" w:rsidRDefault="007B4C2B" w:rsidP="007B4C2B"/>
    <w:p w14:paraId="5F25E904" w14:textId="77777777" w:rsidR="00C0162F" w:rsidRDefault="00C0162F" w:rsidP="00C0162F">
      <w:pPr>
        <w:pStyle w:val="Geenafstand"/>
      </w:pPr>
      <w:proofErr w:type="spellStart"/>
      <w:r w:rsidRPr="00C0162F">
        <w:t>Usability</w:t>
      </w:r>
      <w:proofErr w:type="spellEnd"/>
      <w:r w:rsidRPr="00C0162F">
        <w:t xml:space="preserve"> </w:t>
      </w:r>
      <w:proofErr w:type="spellStart"/>
      <w:r w:rsidRPr="00C0162F">
        <w:t>testing</w:t>
      </w:r>
      <w:proofErr w:type="spellEnd"/>
      <w:r w:rsidRPr="00C0162F">
        <w:t xml:space="preserve"> : in de praktijk</w:t>
      </w:r>
      <w:r>
        <w:t>:</w:t>
      </w:r>
    </w:p>
    <w:p w14:paraId="3B854BF5" w14:textId="5F6BB1D5" w:rsidR="00C0162F" w:rsidRDefault="00C0162F" w:rsidP="00C0162F">
      <w:pPr>
        <w:pStyle w:val="Lijstalinea"/>
        <w:numPr>
          <w:ilvl w:val="0"/>
          <w:numId w:val="176"/>
        </w:numPr>
      </w:pPr>
      <w:r>
        <w:t xml:space="preserve">5 </w:t>
      </w:r>
      <w:r w:rsidRPr="00C0162F">
        <w:t xml:space="preserve">deelnemers in een gebruikerstest </w:t>
      </w:r>
    </w:p>
    <w:p w14:paraId="6D46262D" w14:textId="77777777" w:rsidR="00C0162F" w:rsidRDefault="00C0162F" w:rsidP="00C0162F">
      <w:pPr>
        <w:pStyle w:val="Lijstalinea"/>
        <w:numPr>
          <w:ilvl w:val="0"/>
          <w:numId w:val="176"/>
        </w:numPr>
      </w:pPr>
      <w:r w:rsidRPr="00C0162F">
        <w:t xml:space="preserve">Vind ongeveer 80% van de problemen </w:t>
      </w:r>
    </w:p>
    <w:p w14:paraId="4D9E663F" w14:textId="77777777" w:rsidR="00C0162F" w:rsidRDefault="00C0162F" w:rsidP="00C0162F">
      <w:pPr>
        <w:pStyle w:val="Lijstalinea"/>
        <w:numPr>
          <w:ilvl w:val="0"/>
          <w:numId w:val="176"/>
        </w:numPr>
      </w:pPr>
      <w:r w:rsidRPr="00C0162F">
        <w:t xml:space="preserve">80% bevat de belangrijkste kwesties </w:t>
      </w:r>
    </w:p>
    <w:p w14:paraId="46DC6BC0" w14:textId="77777777" w:rsidR="00C0162F" w:rsidRDefault="00C0162F" w:rsidP="00C0162F">
      <w:pPr>
        <w:pStyle w:val="Lijstalinea"/>
        <w:numPr>
          <w:ilvl w:val="0"/>
          <w:numId w:val="176"/>
        </w:numPr>
      </w:pPr>
      <w:proofErr w:type="spellStart"/>
      <w:r w:rsidRPr="00C0162F">
        <w:t>Usability</w:t>
      </w:r>
      <w:proofErr w:type="spellEnd"/>
      <w:r w:rsidRPr="00C0162F">
        <w:t xml:space="preserve"> </w:t>
      </w:r>
      <w:proofErr w:type="spellStart"/>
      <w:r w:rsidRPr="00C0162F">
        <w:t>testing</w:t>
      </w:r>
      <w:proofErr w:type="spellEnd"/>
      <w:r w:rsidRPr="00C0162F">
        <w:t xml:space="preserve"> is </w:t>
      </w:r>
    </w:p>
    <w:p w14:paraId="4CA1E28D" w14:textId="50EA0BB2" w:rsidR="00C0162F" w:rsidRDefault="008B16E9" w:rsidP="00C0162F">
      <w:pPr>
        <w:pStyle w:val="Lijstalinea"/>
        <w:numPr>
          <w:ilvl w:val="1"/>
          <w:numId w:val="176"/>
        </w:numPr>
      </w:pPr>
      <w:r w:rsidRPr="00C0162F">
        <w:t xml:space="preserve">Gedrag </w:t>
      </w:r>
      <w:r w:rsidR="00C0162F" w:rsidRPr="00C0162F">
        <w:t>gedreven</w:t>
      </w:r>
    </w:p>
    <w:p w14:paraId="5806F6C7" w14:textId="5AF55136" w:rsidR="00C0162F" w:rsidRDefault="00C0162F" w:rsidP="00C0162F">
      <w:pPr>
        <w:pStyle w:val="Lijstalinea"/>
        <w:numPr>
          <w:ilvl w:val="0"/>
          <w:numId w:val="176"/>
        </w:numPr>
      </w:pPr>
      <w:r w:rsidRPr="00C0162F">
        <w:t>En</w:t>
      </w:r>
    </w:p>
    <w:p w14:paraId="722BA260" w14:textId="602FB5C8" w:rsidR="007B4C2B" w:rsidRDefault="00C0162F" w:rsidP="00C0162F">
      <w:pPr>
        <w:pStyle w:val="Lijstalinea"/>
        <w:numPr>
          <w:ilvl w:val="1"/>
          <w:numId w:val="176"/>
        </w:numPr>
      </w:pPr>
      <w:r w:rsidRPr="00C0162F">
        <w:t xml:space="preserve"> </w:t>
      </w:r>
      <w:r w:rsidR="008B16E9" w:rsidRPr="00C0162F">
        <w:t xml:space="preserve">Gedrag </w:t>
      </w:r>
      <w:r w:rsidRPr="00C0162F">
        <w:t>verandert niet veel tussen deelnemers</w:t>
      </w:r>
    </w:p>
    <w:p w14:paraId="393E4BE1" w14:textId="366F4A29" w:rsidR="007B4C2B" w:rsidRDefault="007B4C2B" w:rsidP="00C0162F"/>
    <w:p w14:paraId="4E2496A5" w14:textId="76102B8B" w:rsidR="00C0162F" w:rsidRDefault="00732FE3" w:rsidP="00C0162F">
      <w:pPr>
        <w:pStyle w:val="Geenafstand"/>
      </w:pPr>
      <w:r w:rsidRPr="00732FE3">
        <w:rPr>
          <w:noProof/>
        </w:rPr>
        <w:drawing>
          <wp:anchor distT="0" distB="0" distL="114300" distR="114300" simplePos="0" relativeHeight="251670528" behindDoc="1" locked="0" layoutInCell="1" allowOverlap="1" wp14:anchorId="2E1454D7" wp14:editId="28F59232">
            <wp:simplePos x="0" y="0"/>
            <wp:positionH relativeFrom="margin">
              <wp:posOffset>4469765</wp:posOffset>
            </wp:positionH>
            <wp:positionV relativeFrom="paragraph">
              <wp:posOffset>10795</wp:posOffset>
            </wp:positionV>
            <wp:extent cx="1652270" cy="1875155"/>
            <wp:effectExtent l="0" t="0" r="5080" b="0"/>
            <wp:wrapTight wrapText="bothSides">
              <wp:wrapPolygon edited="0">
                <wp:start x="0" y="0"/>
                <wp:lineTo x="0" y="21285"/>
                <wp:lineTo x="21417" y="21285"/>
                <wp:lineTo x="21417" y="0"/>
                <wp:lineTo x="0" y="0"/>
              </wp:wrapPolygon>
            </wp:wrapTight>
            <wp:docPr id="1475064849" name="Afbeelding 1" descr="Afbeelding met tekst, schermopname, Lettertype, Elektrisch blauw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64849" name="Afbeelding 1" descr="Afbeelding met tekst, schermopname, Lettertype, Elektrisch blauw&#10;&#10;Automatisch gegenereerde beschrijvi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0162F" w:rsidRPr="00C0162F">
        <w:t>Usability</w:t>
      </w:r>
      <w:proofErr w:type="spellEnd"/>
      <w:r w:rsidR="00C0162F" w:rsidRPr="00C0162F">
        <w:t xml:space="preserve"> </w:t>
      </w:r>
      <w:proofErr w:type="spellStart"/>
      <w:r w:rsidR="00C0162F" w:rsidRPr="00C0162F">
        <w:t>testing</w:t>
      </w:r>
      <w:proofErr w:type="spellEnd"/>
      <w:r w:rsidR="00C0162F" w:rsidRPr="00C0162F">
        <w:t xml:space="preserve"> = iteratief proces</w:t>
      </w:r>
      <w:r w:rsidR="00C0162F">
        <w:t>:</w:t>
      </w:r>
    </w:p>
    <w:p w14:paraId="165574F5" w14:textId="77777777" w:rsidR="00C0162F" w:rsidRDefault="00C0162F" w:rsidP="00C0162F">
      <w:pPr>
        <w:pStyle w:val="Lijstalinea"/>
        <w:numPr>
          <w:ilvl w:val="0"/>
          <w:numId w:val="177"/>
        </w:numPr>
      </w:pPr>
      <w:r w:rsidRPr="00C0162F">
        <w:t xml:space="preserve">Meer iteraties van kleinschalige tests 1ste iteratie: meest significante problemen </w:t>
      </w:r>
    </w:p>
    <w:p w14:paraId="7F5F6146" w14:textId="58EC5F54" w:rsidR="00C0162F" w:rsidRDefault="00C0162F" w:rsidP="00C0162F">
      <w:pPr>
        <w:pStyle w:val="Lijstalinea"/>
        <w:numPr>
          <w:ilvl w:val="1"/>
          <w:numId w:val="177"/>
        </w:numPr>
      </w:pPr>
      <w:r w:rsidRPr="00C0162F">
        <w:t xml:space="preserve">Fix deze problemen ... </w:t>
      </w:r>
    </w:p>
    <w:p w14:paraId="468BA4FC" w14:textId="6BEF4129" w:rsidR="00C0162F" w:rsidRDefault="00C0162F" w:rsidP="00C0162F">
      <w:pPr>
        <w:pStyle w:val="Lijstalinea"/>
        <w:numPr>
          <w:ilvl w:val="0"/>
          <w:numId w:val="177"/>
        </w:numPr>
      </w:pPr>
      <w:r w:rsidRPr="00C0162F">
        <w:t xml:space="preserve">2de iteratie: nieuwe problemen ontdekt </w:t>
      </w:r>
    </w:p>
    <w:p w14:paraId="37BC2D0E" w14:textId="79E7A401" w:rsidR="00C0162F" w:rsidRDefault="00C0162F" w:rsidP="00C0162F">
      <w:pPr>
        <w:pStyle w:val="Lijstalinea"/>
        <w:numPr>
          <w:ilvl w:val="1"/>
          <w:numId w:val="177"/>
        </w:numPr>
      </w:pPr>
      <w:r w:rsidRPr="00C0162F">
        <w:t xml:space="preserve">Fix deze problemen ... </w:t>
      </w:r>
    </w:p>
    <w:p w14:paraId="09F2ECF7" w14:textId="1A1D203B" w:rsidR="00C0162F" w:rsidRDefault="00C0162F" w:rsidP="00C0162F">
      <w:pPr>
        <w:pStyle w:val="Lijstalinea"/>
        <w:numPr>
          <w:ilvl w:val="0"/>
          <w:numId w:val="177"/>
        </w:numPr>
      </w:pPr>
      <w:r w:rsidRPr="00C0162F">
        <w:t xml:space="preserve">3de iteratie : … </w:t>
      </w:r>
    </w:p>
    <w:p w14:paraId="059862D9" w14:textId="554AF5F6" w:rsidR="00C0162F" w:rsidRDefault="00C0162F" w:rsidP="00C0162F">
      <w:pPr>
        <w:pStyle w:val="Lijstalinea"/>
        <w:numPr>
          <w:ilvl w:val="1"/>
          <w:numId w:val="177"/>
        </w:numPr>
      </w:pPr>
      <w:r>
        <w:t>F</w:t>
      </w:r>
      <w:r w:rsidRPr="00C0162F">
        <w:t xml:space="preserve">ix deze problemen ... </w:t>
      </w:r>
    </w:p>
    <w:p w14:paraId="472F42B5" w14:textId="6A6A2849" w:rsidR="007B4C2B" w:rsidRDefault="00C0162F" w:rsidP="00C0162F">
      <w:pPr>
        <w:pStyle w:val="Lijstalinea"/>
        <w:numPr>
          <w:ilvl w:val="0"/>
          <w:numId w:val="177"/>
        </w:numPr>
      </w:pPr>
      <w:r w:rsidRPr="00C0162F">
        <w:t>Aan het einde van het ontwerp zou je kunnen getest hebben met 20 - 30 deelnemers of meer</w:t>
      </w:r>
    </w:p>
    <w:p w14:paraId="6D6B4047" w14:textId="4CF5D2F2" w:rsidR="007B4C2B" w:rsidRDefault="007B4C2B" w:rsidP="007B4C2B"/>
    <w:p w14:paraId="487CACE8" w14:textId="19C6AE0F" w:rsidR="007B4C2B" w:rsidRDefault="007B4C2B" w:rsidP="007B4C2B"/>
    <w:p w14:paraId="55970A19" w14:textId="77777777" w:rsidR="007B4C2B" w:rsidRDefault="007B4C2B" w:rsidP="007B4C2B"/>
    <w:p w14:paraId="12810441" w14:textId="77777777" w:rsidR="007B4C2B" w:rsidRDefault="007B4C2B" w:rsidP="007B4C2B"/>
    <w:p w14:paraId="0C42DDC1" w14:textId="77777777" w:rsidR="007B4C2B" w:rsidRDefault="007B4C2B" w:rsidP="007B4C2B"/>
    <w:p w14:paraId="058AD14B" w14:textId="77777777" w:rsidR="007B4C2B" w:rsidRDefault="007B4C2B" w:rsidP="007B4C2B"/>
    <w:p w14:paraId="45305A9B" w14:textId="77777777" w:rsidR="007B4C2B" w:rsidRDefault="007B4C2B" w:rsidP="007B4C2B"/>
    <w:p w14:paraId="7B1BCDAB" w14:textId="77777777" w:rsidR="007B4C2B" w:rsidRDefault="007B4C2B" w:rsidP="007B4C2B"/>
    <w:p w14:paraId="52A47E37" w14:textId="77777777" w:rsidR="007B4C2B" w:rsidRDefault="007B4C2B" w:rsidP="007B4C2B"/>
    <w:p w14:paraId="686F9E57" w14:textId="77777777" w:rsidR="007B4C2B" w:rsidRDefault="007B4C2B" w:rsidP="007B4C2B"/>
    <w:p w14:paraId="18291C7D" w14:textId="77777777" w:rsidR="00732FE3" w:rsidRDefault="00732FE3" w:rsidP="007B4C2B">
      <w:pPr>
        <w:rPr>
          <w:lang w:val="en-GB"/>
        </w:rPr>
      </w:pPr>
      <w:r w:rsidRPr="00732FE3">
        <w:rPr>
          <w:lang w:val="en-GB"/>
        </w:rPr>
        <w:lastRenderedPageBreak/>
        <w:t xml:space="preserve">Usability testing = </w:t>
      </w:r>
      <w:proofErr w:type="spellStart"/>
      <w:r w:rsidRPr="00732FE3">
        <w:rPr>
          <w:lang w:val="en-GB"/>
        </w:rPr>
        <w:t>iteratief</w:t>
      </w:r>
      <w:proofErr w:type="spellEnd"/>
      <w:r w:rsidRPr="00732FE3">
        <w:rPr>
          <w:lang w:val="en-GB"/>
        </w:rPr>
        <w:t xml:space="preserve"> </w:t>
      </w:r>
      <w:r>
        <w:rPr>
          <w:lang w:val="en-GB"/>
        </w:rPr>
        <w:t>process:</w:t>
      </w:r>
    </w:p>
    <w:p w14:paraId="6CD75069" w14:textId="77777777" w:rsidR="00732FE3" w:rsidRDefault="00732FE3" w:rsidP="00732FE3">
      <w:pPr>
        <w:pStyle w:val="Lijstalinea"/>
        <w:numPr>
          <w:ilvl w:val="0"/>
          <w:numId w:val="178"/>
        </w:numPr>
      </w:pPr>
      <w:r w:rsidRPr="00732FE3">
        <w:t xml:space="preserve">Moderator </w:t>
      </w:r>
      <w:r w:rsidRPr="00732FE3">
        <w:rPr>
          <w:b/>
          <w:bCs/>
        </w:rPr>
        <w:t>verwelkomt</w:t>
      </w:r>
      <w:r w:rsidRPr="00732FE3">
        <w:t xml:space="preserve"> de deelnemer en geeft uitleg over de test sessie en vraagt eventuele pre-test of demografische vragen. </w:t>
      </w:r>
    </w:p>
    <w:p w14:paraId="087F11B5" w14:textId="77777777" w:rsidR="00732FE3" w:rsidRDefault="00732FE3" w:rsidP="00732FE3">
      <w:pPr>
        <w:pStyle w:val="Lijstalinea"/>
        <w:numPr>
          <w:ilvl w:val="0"/>
          <w:numId w:val="178"/>
        </w:numPr>
      </w:pPr>
      <w:r w:rsidRPr="00732FE3">
        <w:t>Moderator verklaart “</w:t>
      </w:r>
      <w:r w:rsidRPr="00732FE3">
        <w:rPr>
          <w:b/>
          <w:bCs/>
        </w:rPr>
        <w:t>hardop te denken</w:t>
      </w:r>
      <w:r w:rsidRPr="00732FE3">
        <w:t xml:space="preserve">” en vraagt of de deelnemer bijkomende vragen heeft. </w:t>
      </w:r>
    </w:p>
    <w:p w14:paraId="678FAE85" w14:textId="77777777" w:rsidR="00732FE3" w:rsidRDefault="00732FE3" w:rsidP="00732FE3">
      <w:pPr>
        <w:pStyle w:val="Lijstalinea"/>
        <w:numPr>
          <w:ilvl w:val="0"/>
          <w:numId w:val="178"/>
        </w:numPr>
      </w:pPr>
      <w:r w:rsidRPr="00732FE3">
        <w:t xml:space="preserve">Moderator / Deelnemer leest het </w:t>
      </w:r>
      <w:r w:rsidRPr="00732FE3">
        <w:rPr>
          <w:b/>
          <w:bCs/>
        </w:rPr>
        <w:t>takenscenario hardop</w:t>
      </w:r>
      <w:r w:rsidRPr="00732FE3">
        <w:t xml:space="preserve"> en begint te werken aan het scenario terwijl ze hardop denken. </w:t>
      </w:r>
    </w:p>
    <w:p w14:paraId="50F93B59" w14:textId="77777777" w:rsidR="00732FE3" w:rsidRDefault="00732FE3" w:rsidP="00732FE3">
      <w:pPr>
        <w:pStyle w:val="Lijstalinea"/>
        <w:numPr>
          <w:ilvl w:val="0"/>
          <w:numId w:val="178"/>
        </w:numPr>
      </w:pPr>
      <w:r w:rsidRPr="00732FE3">
        <w:t xml:space="preserve">Moderator / Waarnemers nemen </w:t>
      </w:r>
      <w:r w:rsidRPr="00732FE3">
        <w:rPr>
          <w:b/>
          <w:bCs/>
        </w:rPr>
        <w:t>notities</w:t>
      </w:r>
      <w:r w:rsidRPr="00732FE3">
        <w:t xml:space="preserve"> van het </w:t>
      </w:r>
      <w:r w:rsidRPr="00732FE3">
        <w:rPr>
          <w:b/>
          <w:bCs/>
        </w:rPr>
        <w:t>gedrag</w:t>
      </w:r>
      <w:r w:rsidRPr="00732FE3">
        <w:t xml:space="preserve"> van de deelnemer, opmerkingen, fouten en afronding (succes of falen) op elke taak. </w:t>
      </w:r>
    </w:p>
    <w:p w14:paraId="2AEB843B" w14:textId="77777777" w:rsidR="00732FE3" w:rsidRDefault="00732FE3" w:rsidP="00732FE3">
      <w:pPr>
        <w:pStyle w:val="Lijstalinea"/>
        <w:numPr>
          <w:ilvl w:val="0"/>
          <w:numId w:val="178"/>
        </w:numPr>
      </w:pPr>
      <w:r w:rsidRPr="00732FE3">
        <w:t xml:space="preserve">Moderator vraagt aan het einde van de sessie </w:t>
      </w:r>
      <w:r w:rsidRPr="00732FE3">
        <w:rPr>
          <w:b/>
          <w:bCs/>
        </w:rPr>
        <w:t>subjectieve vragen</w:t>
      </w:r>
      <w:r w:rsidRPr="00732FE3">
        <w:t xml:space="preserve"> of stuurt de deelnemer door naar een online enquête </w:t>
      </w:r>
    </w:p>
    <w:p w14:paraId="170A0EDC" w14:textId="606557F0" w:rsidR="007B4C2B" w:rsidRDefault="00732FE3" w:rsidP="00732FE3">
      <w:pPr>
        <w:pStyle w:val="Lijstalinea"/>
        <w:numPr>
          <w:ilvl w:val="0"/>
          <w:numId w:val="178"/>
        </w:numPr>
      </w:pPr>
      <w:r w:rsidRPr="00732FE3">
        <w:t xml:space="preserve">Moderator </w:t>
      </w:r>
      <w:r w:rsidRPr="00732FE3">
        <w:rPr>
          <w:b/>
          <w:bCs/>
        </w:rPr>
        <w:t>bedankt de deelnemer</w:t>
      </w:r>
      <w:r w:rsidRPr="00732FE3">
        <w:t>, geeft de deelnemer de overeengekomen vergoeding, en begeleidt ze uit de testomgeving</w:t>
      </w:r>
    </w:p>
    <w:p w14:paraId="3B6688A7" w14:textId="77777777" w:rsidR="007B4C2B" w:rsidRDefault="007B4C2B" w:rsidP="007B4C2B"/>
    <w:p w14:paraId="1CE4A8A0" w14:textId="77777777" w:rsidR="00732FE3" w:rsidRDefault="00732FE3" w:rsidP="00732FE3">
      <w:pPr>
        <w:pStyle w:val="Geenafstand"/>
      </w:pPr>
      <w:proofErr w:type="spellStart"/>
      <w:r w:rsidRPr="00732FE3">
        <w:t>Usability</w:t>
      </w:r>
      <w:proofErr w:type="spellEnd"/>
      <w:r w:rsidRPr="00732FE3">
        <w:t xml:space="preserve"> </w:t>
      </w:r>
      <w:proofErr w:type="spellStart"/>
      <w:r w:rsidRPr="00732FE3">
        <w:t>testing</w:t>
      </w:r>
      <w:proofErr w:type="spellEnd"/>
      <w:r w:rsidRPr="00732FE3">
        <w:t xml:space="preserve">: meest voorkomende fouten </w:t>
      </w:r>
    </w:p>
    <w:p w14:paraId="114172F1" w14:textId="77777777" w:rsidR="00732FE3" w:rsidRDefault="00732FE3" w:rsidP="00732FE3">
      <w:pPr>
        <w:pStyle w:val="Lijstalinea"/>
        <w:numPr>
          <w:ilvl w:val="0"/>
          <w:numId w:val="180"/>
        </w:numPr>
      </w:pPr>
      <w:r w:rsidRPr="00732FE3">
        <w:t xml:space="preserve">Men weet niet wat men wil testen </w:t>
      </w:r>
    </w:p>
    <w:p w14:paraId="1D341FA0" w14:textId="77777777" w:rsidR="00732FE3" w:rsidRDefault="00732FE3" w:rsidP="00732FE3">
      <w:pPr>
        <w:pStyle w:val="Lijstalinea"/>
        <w:numPr>
          <w:ilvl w:val="0"/>
          <w:numId w:val="180"/>
        </w:numPr>
      </w:pPr>
      <w:r w:rsidRPr="00732FE3">
        <w:t xml:space="preserve">Het team is niet betrokken </w:t>
      </w:r>
    </w:p>
    <w:p w14:paraId="2F9CA102" w14:textId="77777777" w:rsidR="00732FE3" w:rsidRDefault="00732FE3" w:rsidP="00732FE3">
      <w:pPr>
        <w:pStyle w:val="Lijstalinea"/>
        <w:numPr>
          <w:ilvl w:val="0"/>
          <w:numId w:val="180"/>
        </w:numPr>
      </w:pPr>
      <w:r w:rsidRPr="00732FE3">
        <w:t xml:space="preserve">De verkeerde groep testers (bv.: mensen met te veel voorkennis) </w:t>
      </w:r>
    </w:p>
    <w:p w14:paraId="790E0251" w14:textId="77777777" w:rsidR="00732FE3" w:rsidRDefault="00732FE3" w:rsidP="00732FE3">
      <w:pPr>
        <w:pStyle w:val="Lijstalinea"/>
        <w:numPr>
          <w:ilvl w:val="0"/>
          <w:numId w:val="180"/>
        </w:numPr>
      </w:pPr>
      <w:r w:rsidRPr="00732FE3">
        <w:t xml:space="preserve">Men test het verkeerde </w:t>
      </w:r>
    </w:p>
    <w:p w14:paraId="0A4A59E6" w14:textId="77777777" w:rsidR="00732FE3" w:rsidRDefault="00732FE3" w:rsidP="00732FE3">
      <w:pPr>
        <w:pStyle w:val="Lijstalinea"/>
        <w:numPr>
          <w:ilvl w:val="0"/>
          <w:numId w:val="180"/>
        </w:numPr>
      </w:pPr>
      <w:r w:rsidRPr="00732FE3">
        <w:t xml:space="preserve">Inefficiënt organiseren van de test </w:t>
      </w:r>
    </w:p>
    <w:p w14:paraId="1A5EB60B" w14:textId="77777777" w:rsidR="00732FE3" w:rsidRDefault="00732FE3" w:rsidP="00732FE3">
      <w:pPr>
        <w:pStyle w:val="Lijstalinea"/>
        <w:numPr>
          <w:ilvl w:val="0"/>
          <w:numId w:val="180"/>
        </w:numPr>
      </w:pPr>
      <w:r w:rsidRPr="00732FE3">
        <w:t xml:space="preserve">Geen planning hoe de testresultaten verspreid worden </w:t>
      </w:r>
    </w:p>
    <w:p w14:paraId="646A7C24" w14:textId="486D0B7E" w:rsidR="007B4C2B" w:rsidRDefault="00732FE3" w:rsidP="00732FE3">
      <w:pPr>
        <w:pStyle w:val="Lijstalinea"/>
        <w:numPr>
          <w:ilvl w:val="0"/>
          <w:numId w:val="180"/>
        </w:numPr>
      </w:pPr>
      <w:r w:rsidRPr="00732FE3">
        <w:t>Geen iteraties om oplossingen te testen</w:t>
      </w:r>
    </w:p>
    <w:p w14:paraId="1F31AAC9" w14:textId="77777777" w:rsidR="007B4C2B" w:rsidRDefault="007B4C2B" w:rsidP="007B4C2B"/>
    <w:p w14:paraId="15B4DE54" w14:textId="77777777" w:rsidR="00732FE3" w:rsidRDefault="00732FE3" w:rsidP="00732FE3">
      <w:pPr>
        <w:pStyle w:val="Geenafstand"/>
        <w:rPr>
          <w:lang w:val="en-GB"/>
        </w:rPr>
      </w:pPr>
      <w:r w:rsidRPr="00732FE3">
        <w:rPr>
          <w:lang w:val="en-GB"/>
        </w:rPr>
        <w:t xml:space="preserve">Testen </w:t>
      </w:r>
      <w:proofErr w:type="spellStart"/>
      <w:r w:rsidRPr="00732FE3">
        <w:rPr>
          <w:lang w:val="en-GB"/>
        </w:rPr>
        <w:t>voorbereiden</w:t>
      </w:r>
      <w:proofErr w:type="spellEnd"/>
      <w:r>
        <w:rPr>
          <w:lang w:val="en-GB"/>
        </w:rPr>
        <w:t>:</w:t>
      </w:r>
    </w:p>
    <w:p w14:paraId="6B7E75C3" w14:textId="77777777" w:rsidR="00732FE3" w:rsidRDefault="00732FE3" w:rsidP="00732FE3">
      <w:pPr>
        <w:pStyle w:val="Lijstalinea"/>
        <w:numPr>
          <w:ilvl w:val="0"/>
          <w:numId w:val="181"/>
        </w:numPr>
        <w:rPr>
          <w:lang w:val="en-GB"/>
        </w:rPr>
      </w:pPr>
      <w:r w:rsidRPr="00732FE3">
        <w:rPr>
          <w:lang w:val="en-GB"/>
        </w:rPr>
        <w:t xml:space="preserve">Usability Test Plan </w:t>
      </w:r>
    </w:p>
    <w:p w14:paraId="3C25F356" w14:textId="77777777" w:rsidR="00732FE3" w:rsidRDefault="00732FE3" w:rsidP="00732FE3">
      <w:pPr>
        <w:pStyle w:val="Lijstalinea"/>
        <w:numPr>
          <w:ilvl w:val="0"/>
          <w:numId w:val="181"/>
        </w:numPr>
        <w:rPr>
          <w:lang w:val="en-GB"/>
        </w:rPr>
      </w:pPr>
      <w:r w:rsidRPr="00732FE3">
        <w:rPr>
          <w:lang w:val="en-GB"/>
        </w:rPr>
        <w:t xml:space="preserve">Persona’s </w:t>
      </w:r>
    </w:p>
    <w:p w14:paraId="69CE7DAF" w14:textId="77777777" w:rsidR="00732FE3" w:rsidRDefault="00732FE3" w:rsidP="00732FE3">
      <w:pPr>
        <w:pStyle w:val="Lijstalinea"/>
        <w:numPr>
          <w:ilvl w:val="0"/>
          <w:numId w:val="181"/>
        </w:numPr>
        <w:rPr>
          <w:lang w:val="en-GB"/>
        </w:rPr>
      </w:pPr>
      <w:r w:rsidRPr="00732FE3">
        <w:rPr>
          <w:lang w:val="en-GB"/>
        </w:rPr>
        <w:t xml:space="preserve">Key Tasks </w:t>
      </w:r>
    </w:p>
    <w:p w14:paraId="7582E7F9" w14:textId="77777777" w:rsidR="00732FE3" w:rsidRDefault="00732FE3" w:rsidP="00732FE3">
      <w:pPr>
        <w:pStyle w:val="Lijstalinea"/>
        <w:numPr>
          <w:ilvl w:val="0"/>
          <w:numId w:val="181"/>
        </w:numPr>
        <w:rPr>
          <w:lang w:val="en-GB"/>
        </w:rPr>
      </w:pPr>
      <w:r w:rsidRPr="00732FE3">
        <w:rPr>
          <w:lang w:val="en-GB"/>
        </w:rPr>
        <w:t xml:space="preserve">Scenario’s </w:t>
      </w:r>
    </w:p>
    <w:p w14:paraId="57CCEA98" w14:textId="4E3F829F" w:rsidR="007B4C2B" w:rsidRDefault="00732FE3" w:rsidP="00732FE3">
      <w:pPr>
        <w:pStyle w:val="Lijstalinea"/>
        <w:numPr>
          <w:ilvl w:val="0"/>
          <w:numId w:val="181"/>
        </w:numPr>
        <w:rPr>
          <w:lang w:val="en-GB"/>
        </w:rPr>
      </w:pPr>
      <w:r w:rsidRPr="00732FE3">
        <w:rPr>
          <w:lang w:val="en-GB"/>
        </w:rPr>
        <w:t>Mock-up</w:t>
      </w:r>
    </w:p>
    <w:p w14:paraId="33DF2851" w14:textId="77777777" w:rsidR="00732FE3" w:rsidRDefault="00732FE3" w:rsidP="00732FE3">
      <w:pPr>
        <w:rPr>
          <w:lang w:val="en-GB"/>
        </w:rPr>
      </w:pPr>
    </w:p>
    <w:p w14:paraId="7BDD6A5D" w14:textId="77777777" w:rsidR="00732FE3" w:rsidRDefault="00732FE3" w:rsidP="00732FE3">
      <w:pPr>
        <w:pStyle w:val="Geenafstand"/>
      </w:pPr>
      <w:proofErr w:type="spellStart"/>
      <w:r w:rsidRPr="00732FE3">
        <w:t>Persona’s</w:t>
      </w:r>
      <w:proofErr w:type="spellEnd"/>
      <w:r w:rsidRPr="00732FE3">
        <w:t xml:space="preserve"> Helpen om</w:t>
      </w:r>
      <w:r>
        <w:t>:</w:t>
      </w:r>
    </w:p>
    <w:p w14:paraId="6C9EB375" w14:textId="2099A2DA" w:rsidR="00732FE3" w:rsidRDefault="00732FE3" w:rsidP="00732FE3">
      <w:pPr>
        <w:pStyle w:val="Lijstalinea"/>
        <w:numPr>
          <w:ilvl w:val="0"/>
          <w:numId w:val="182"/>
        </w:numPr>
      </w:pPr>
      <w:r w:rsidRPr="00732FE3">
        <w:t xml:space="preserve">Je in te leven in de gebruiker, zijn doelen en verwachtingen </w:t>
      </w:r>
    </w:p>
    <w:p w14:paraId="01BF3710" w14:textId="1DB28369" w:rsidR="00732FE3" w:rsidRDefault="00732FE3" w:rsidP="00732FE3">
      <w:pPr>
        <w:pStyle w:val="Lijstalinea"/>
        <w:numPr>
          <w:ilvl w:val="0"/>
          <w:numId w:val="182"/>
        </w:numPr>
      </w:pPr>
      <w:r w:rsidRPr="00732FE3">
        <w:t xml:space="preserve">Een gemeenschappelijk begrip van de gebruiker met het hele team vast te leggen </w:t>
      </w:r>
    </w:p>
    <w:p w14:paraId="11F45ED2" w14:textId="0A8A1D1F" w:rsidR="00732FE3" w:rsidRDefault="00732FE3" w:rsidP="00732FE3">
      <w:pPr>
        <w:pStyle w:val="Lijstalinea"/>
        <w:numPr>
          <w:ilvl w:val="0"/>
          <w:numId w:val="182"/>
        </w:numPr>
      </w:pPr>
      <w:r w:rsidRPr="00732FE3">
        <w:t xml:space="preserve">Beslissingen te nemen tijdens het ontwerpproces </w:t>
      </w:r>
    </w:p>
    <w:p w14:paraId="0C86C716" w14:textId="63A229DE" w:rsidR="00732FE3" w:rsidRDefault="00732FE3" w:rsidP="00732FE3">
      <w:pPr>
        <w:pStyle w:val="Lijstalinea"/>
        <w:numPr>
          <w:ilvl w:val="0"/>
          <w:numId w:val="182"/>
        </w:numPr>
      </w:pPr>
      <w:r w:rsidRPr="00732FE3">
        <w:t xml:space="preserve">Het ontwikkelingsteam te focussen op de behoeften en verwachtingen van de gebruiker </w:t>
      </w:r>
    </w:p>
    <w:p w14:paraId="63F95E13" w14:textId="5D5E9EE8" w:rsidR="00732FE3" w:rsidRDefault="00732FE3" w:rsidP="00732FE3">
      <w:pPr>
        <w:pStyle w:val="Lijstalinea"/>
        <w:numPr>
          <w:ilvl w:val="0"/>
          <w:numId w:val="182"/>
        </w:numPr>
      </w:pPr>
      <w:r w:rsidRPr="00732FE3">
        <w:t>Veronderstellingen over gebruikers weg te werken</w:t>
      </w:r>
    </w:p>
    <w:p w14:paraId="1CBB7D28" w14:textId="77777777" w:rsidR="00732FE3" w:rsidRDefault="00732FE3" w:rsidP="00732FE3"/>
    <w:p w14:paraId="2ACE0C2A" w14:textId="77777777" w:rsidR="00732FE3" w:rsidRDefault="00732FE3" w:rsidP="00732FE3">
      <w:pPr>
        <w:pStyle w:val="Geenafstand"/>
      </w:pPr>
      <w:proofErr w:type="spellStart"/>
      <w:r w:rsidRPr="00732FE3">
        <w:t>Persona’s</w:t>
      </w:r>
      <w:proofErr w:type="spellEnd"/>
      <w:r w:rsidRPr="00732FE3">
        <w:t xml:space="preserve"> Baseer je op eigen gebruikersonderzoek</w:t>
      </w:r>
      <w:r>
        <w:t>:</w:t>
      </w:r>
    </w:p>
    <w:p w14:paraId="0F5FF306" w14:textId="06589B6A" w:rsidR="00732FE3" w:rsidRDefault="00732FE3" w:rsidP="00732FE3">
      <w:pPr>
        <w:pStyle w:val="Lijstalinea"/>
        <w:numPr>
          <w:ilvl w:val="0"/>
          <w:numId w:val="183"/>
        </w:numPr>
      </w:pPr>
      <w:r w:rsidRPr="00732FE3">
        <w:t xml:space="preserve">Observaties, klanteninformatie,… </w:t>
      </w:r>
    </w:p>
    <w:p w14:paraId="7F95ECFF" w14:textId="3B3825CD" w:rsidR="00732FE3" w:rsidRDefault="00732FE3" w:rsidP="00732FE3">
      <w:pPr>
        <w:pStyle w:val="Lijstalinea"/>
        <w:numPr>
          <w:ilvl w:val="0"/>
          <w:numId w:val="183"/>
        </w:numPr>
      </w:pPr>
      <w:r w:rsidRPr="00732FE3">
        <w:t xml:space="preserve">Werk je </w:t>
      </w:r>
      <w:proofErr w:type="spellStart"/>
      <w:r w:rsidRPr="00732FE3">
        <w:t>persona’s</w:t>
      </w:r>
      <w:proofErr w:type="spellEnd"/>
      <w:r w:rsidRPr="00732FE3">
        <w:t xml:space="preserve"> uit in team vanuit verschillende perspectieven </w:t>
      </w:r>
    </w:p>
    <w:p w14:paraId="56517F60" w14:textId="7D6F57B5" w:rsidR="00732FE3" w:rsidRDefault="00732FE3" w:rsidP="00732FE3">
      <w:pPr>
        <w:pStyle w:val="Lijstalinea"/>
        <w:numPr>
          <w:ilvl w:val="0"/>
          <w:numId w:val="183"/>
        </w:numPr>
      </w:pPr>
      <w:r w:rsidRPr="00732FE3">
        <w:t xml:space="preserve">Maak </w:t>
      </w:r>
      <w:proofErr w:type="spellStart"/>
      <w:r w:rsidRPr="00732FE3">
        <w:t>persona’s</w:t>
      </w:r>
      <w:proofErr w:type="spellEnd"/>
      <w:r w:rsidRPr="00732FE3">
        <w:t xml:space="preserve"> een expliciete stap in het ontwikkeltraject </w:t>
      </w:r>
    </w:p>
    <w:p w14:paraId="1BD514AA" w14:textId="05921FED" w:rsidR="00732FE3" w:rsidRDefault="00732FE3" w:rsidP="00732FE3">
      <w:pPr>
        <w:pStyle w:val="Lijstalinea"/>
        <w:numPr>
          <w:ilvl w:val="0"/>
          <w:numId w:val="183"/>
        </w:numPr>
      </w:pPr>
      <w:r w:rsidRPr="00732FE3">
        <w:t xml:space="preserve">Maak </w:t>
      </w:r>
      <w:proofErr w:type="spellStart"/>
      <w:r w:rsidRPr="00732FE3">
        <w:t>persona’s</w:t>
      </w:r>
      <w:proofErr w:type="spellEnd"/>
      <w:r w:rsidRPr="00732FE3">
        <w:t xml:space="preserve"> zichtbaar voor heel het team </w:t>
      </w:r>
    </w:p>
    <w:p w14:paraId="5B10B245" w14:textId="081D2C2B" w:rsidR="00732FE3" w:rsidRDefault="00732FE3" w:rsidP="00732FE3">
      <w:pPr>
        <w:pStyle w:val="Lijstalinea"/>
        <w:numPr>
          <w:ilvl w:val="0"/>
          <w:numId w:val="183"/>
        </w:numPr>
      </w:pPr>
      <w:r w:rsidRPr="00732FE3">
        <w:t xml:space="preserve">Creëer je </w:t>
      </w:r>
      <w:proofErr w:type="spellStart"/>
      <w:r w:rsidRPr="00732FE3">
        <w:t>persona’s</w:t>
      </w:r>
      <w:proofErr w:type="spellEnd"/>
      <w:r w:rsidRPr="00732FE3">
        <w:t xml:space="preserve"> specifiek voor je product </w:t>
      </w:r>
    </w:p>
    <w:p w14:paraId="23DF4087" w14:textId="06B558F0" w:rsidR="00732FE3" w:rsidRDefault="00732FE3" w:rsidP="00732FE3">
      <w:pPr>
        <w:pStyle w:val="Lijstalinea"/>
        <w:numPr>
          <w:ilvl w:val="0"/>
          <w:numId w:val="183"/>
        </w:numPr>
      </w:pPr>
      <w:r w:rsidRPr="00732FE3">
        <w:t xml:space="preserve">Integreer </w:t>
      </w:r>
      <w:proofErr w:type="spellStart"/>
      <w:r w:rsidRPr="00732FE3">
        <w:t>persona’s</w:t>
      </w:r>
      <w:proofErr w:type="spellEnd"/>
      <w:r w:rsidRPr="00732FE3">
        <w:t xml:space="preserve"> in de scenario’s van de gebruiker</w:t>
      </w:r>
    </w:p>
    <w:p w14:paraId="06F334A3" w14:textId="77777777" w:rsidR="002B6D53" w:rsidRDefault="002B6D53" w:rsidP="00732FE3">
      <w:pPr>
        <w:pStyle w:val="Lijstalinea"/>
        <w:numPr>
          <w:ilvl w:val="0"/>
          <w:numId w:val="183"/>
        </w:numPr>
      </w:pPr>
      <w:proofErr w:type="spellStart"/>
      <w:r w:rsidRPr="002B6D53">
        <w:t>Persona’s</w:t>
      </w:r>
      <w:proofErr w:type="spellEnd"/>
      <w:r w:rsidRPr="002B6D53">
        <w:t xml:space="preserve"> zijn zeer krachtig tijdens het ontwerpen en valideren </w:t>
      </w:r>
    </w:p>
    <w:p w14:paraId="007359A2" w14:textId="70F520AB" w:rsidR="002B6D53" w:rsidRDefault="002B6D53" w:rsidP="00732FE3">
      <w:pPr>
        <w:pStyle w:val="Lijstalinea"/>
        <w:numPr>
          <w:ilvl w:val="0"/>
          <w:numId w:val="183"/>
        </w:numPr>
      </w:pPr>
      <w:r w:rsidRPr="002B6D53">
        <w:t>Ontwikkelaars zijn gefocust op echte eindgebruikers</w:t>
      </w:r>
    </w:p>
    <w:p w14:paraId="1924D143" w14:textId="77777777" w:rsidR="00732FE3" w:rsidRDefault="00732FE3" w:rsidP="00732FE3"/>
    <w:p w14:paraId="4B56ADF8" w14:textId="77777777" w:rsidR="002B6D53" w:rsidRDefault="002B6D53" w:rsidP="00732FE3"/>
    <w:p w14:paraId="39F4E915" w14:textId="77777777" w:rsidR="002B6D53" w:rsidRDefault="002B6D53" w:rsidP="002B6D53">
      <w:pPr>
        <w:pStyle w:val="Geenafstand"/>
      </w:pPr>
      <w:proofErr w:type="spellStart"/>
      <w:r w:rsidRPr="00732FE3">
        <w:lastRenderedPageBreak/>
        <w:t>Persona’s</w:t>
      </w:r>
      <w:proofErr w:type="spellEnd"/>
      <w:r w:rsidRPr="00732FE3">
        <w:t>: Kiosk in de supermarkt</w:t>
      </w:r>
      <w:r>
        <w:t>:</w:t>
      </w:r>
    </w:p>
    <w:p w14:paraId="039EA166" w14:textId="77777777" w:rsidR="002B6D53" w:rsidRDefault="002B6D53" w:rsidP="002B6D53">
      <w:pPr>
        <w:pStyle w:val="Lijstalinea"/>
        <w:numPr>
          <w:ilvl w:val="0"/>
          <w:numId w:val="184"/>
        </w:numPr>
      </w:pPr>
      <w:r w:rsidRPr="00732FE3">
        <w:t xml:space="preserve">Huishoudelijke goederen bestellen die niet onmiddellijk verkrijgbaar in de winkel </w:t>
      </w:r>
    </w:p>
    <w:p w14:paraId="77A28691" w14:textId="77777777" w:rsidR="002B6D53" w:rsidRDefault="002B6D53" w:rsidP="002B6D53">
      <w:pPr>
        <w:pStyle w:val="Lijstalinea"/>
        <w:numPr>
          <w:ilvl w:val="0"/>
          <w:numId w:val="184"/>
        </w:numPr>
      </w:pPr>
      <w:r w:rsidRPr="00732FE3">
        <w:t>Grote variëteit aan klanten en potentiële gebruikers.</w:t>
      </w:r>
    </w:p>
    <w:p w14:paraId="307505C9" w14:textId="77777777" w:rsidR="00732FE3" w:rsidRDefault="00732FE3" w:rsidP="00732FE3"/>
    <w:p w14:paraId="6E73EBDB" w14:textId="77777777" w:rsidR="002B6D53" w:rsidRDefault="002B6D53" w:rsidP="002B6D53">
      <w:pPr>
        <w:pStyle w:val="Geenafstand"/>
      </w:pPr>
      <w:proofErr w:type="spellStart"/>
      <w:r w:rsidRPr="002B6D53">
        <w:t>Key</w:t>
      </w:r>
      <w:proofErr w:type="spellEnd"/>
      <w:r w:rsidRPr="002B6D53">
        <w:t xml:space="preserve"> </w:t>
      </w:r>
      <w:proofErr w:type="spellStart"/>
      <w:r w:rsidRPr="002B6D53">
        <w:t>tasks</w:t>
      </w:r>
      <w:proofErr w:type="spellEnd"/>
      <w:r>
        <w:t>:</w:t>
      </w:r>
    </w:p>
    <w:p w14:paraId="21F92C80" w14:textId="77777777" w:rsidR="002B6D53" w:rsidRDefault="002B6D53" w:rsidP="002B6D53">
      <w:pPr>
        <w:pStyle w:val="Lijstalinea"/>
        <w:numPr>
          <w:ilvl w:val="0"/>
          <w:numId w:val="185"/>
        </w:numPr>
      </w:pPr>
      <w:r w:rsidRPr="002B6D53">
        <w:t xml:space="preserve">Kerntaken die gebruikers absoluut met het product willen uitvoeren om hun doelen te bereiken: </w:t>
      </w:r>
    </w:p>
    <w:p w14:paraId="4A300169" w14:textId="77777777" w:rsidR="002B6D53" w:rsidRDefault="002B6D53" w:rsidP="002B6D53">
      <w:pPr>
        <w:pStyle w:val="Lijstalinea"/>
        <w:numPr>
          <w:ilvl w:val="1"/>
          <w:numId w:val="185"/>
        </w:numPr>
      </w:pPr>
      <w:r w:rsidRPr="002B6D53">
        <w:t xml:space="preserve">Frequente taken identificeren </w:t>
      </w:r>
    </w:p>
    <w:p w14:paraId="1E07E299" w14:textId="77777777" w:rsidR="002B6D53" w:rsidRDefault="002B6D53" w:rsidP="002B6D53">
      <w:pPr>
        <w:pStyle w:val="Lijstalinea"/>
        <w:numPr>
          <w:ilvl w:val="1"/>
          <w:numId w:val="185"/>
        </w:numPr>
      </w:pPr>
      <w:r w:rsidRPr="002B6D53">
        <w:t xml:space="preserve">Identificeer kritische / problematische taak </w:t>
      </w:r>
    </w:p>
    <w:p w14:paraId="03A7EB91" w14:textId="7F4891A2" w:rsidR="00732FE3" w:rsidRDefault="002B6D53" w:rsidP="002B6D53">
      <w:pPr>
        <w:pStyle w:val="Lijstalinea"/>
        <w:numPr>
          <w:ilvl w:val="0"/>
          <w:numId w:val="185"/>
        </w:numPr>
      </w:pPr>
      <w:r w:rsidRPr="002B6D53">
        <w:t xml:space="preserve">Voorbeeld : Google </w:t>
      </w:r>
      <w:proofErr w:type="spellStart"/>
      <w:r w:rsidRPr="002B6D53">
        <w:t>maps</w:t>
      </w:r>
      <w:proofErr w:type="spellEnd"/>
    </w:p>
    <w:p w14:paraId="3F89DF7A" w14:textId="77777777" w:rsidR="00732FE3" w:rsidRDefault="00732FE3" w:rsidP="00732FE3"/>
    <w:p w14:paraId="539CDC3D" w14:textId="77777777" w:rsidR="002B6D53" w:rsidRDefault="002B6D53" w:rsidP="002B6D53">
      <w:pPr>
        <w:pStyle w:val="Geenafstand"/>
      </w:pPr>
      <w:r w:rsidRPr="002B6D53">
        <w:t xml:space="preserve">Scenario's beschrijven: </w:t>
      </w:r>
    </w:p>
    <w:p w14:paraId="121A3A2D" w14:textId="1DA8640B" w:rsidR="002B6D53" w:rsidRDefault="008B16E9" w:rsidP="002B6D53">
      <w:pPr>
        <w:pStyle w:val="Lijstalinea"/>
        <w:numPr>
          <w:ilvl w:val="0"/>
          <w:numId w:val="186"/>
        </w:numPr>
      </w:pPr>
      <w:r w:rsidRPr="002B6D53">
        <w:t xml:space="preserve">Hoe </w:t>
      </w:r>
      <w:r w:rsidR="002B6D53" w:rsidRPr="002B6D53">
        <w:t xml:space="preserve">personages hun doelen bereiken </w:t>
      </w:r>
    </w:p>
    <w:p w14:paraId="465B51AD" w14:textId="4B758003" w:rsidR="00732FE3" w:rsidRDefault="008B16E9" w:rsidP="002B6D53">
      <w:pPr>
        <w:pStyle w:val="Lijstalinea"/>
        <w:numPr>
          <w:ilvl w:val="0"/>
          <w:numId w:val="186"/>
        </w:numPr>
      </w:pPr>
      <w:r w:rsidRPr="002B6D53">
        <w:t xml:space="preserve">Hoe </w:t>
      </w:r>
      <w:r w:rsidR="002B6D53" w:rsidRPr="002B6D53">
        <w:t>ze erover voelen</w:t>
      </w:r>
    </w:p>
    <w:p w14:paraId="53BB9A9B" w14:textId="77777777" w:rsidR="00732FE3" w:rsidRDefault="00732FE3" w:rsidP="00732FE3"/>
    <w:p w14:paraId="387F468D" w14:textId="676FE9EE" w:rsidR="002B6D53" w:rsidRDefault="002B6D53" w:rsidP="002B6D53">
      <w:pPr>
        <w:pStyle w:val="Geenafstand"/>
      </w:pPr>
      <w:r w:rsidRPr="002B6D53">
        <w:t>Mock-ups</w:t>
      </w:r>
      <w:r>
        <w:t>:</w:t>
      </w:r>
    </w:p>
    <w:p w14:paraId="3AE98629" w14:textId="77777777" w:rsidR="002B6D53" w:rsidRDefault="002B6D53" w:rsidP="002B6D53">
      <w:pPr>
        <w:pStyle w:val="Lijstalinea"/>
        <w:numPr>
          <w:ilvl w:val="0"/>
          <w:numId w:val="187"/>
        </w:numPr>
      </w:pPr>
      <w:r w:rsidRPr="002B6D53">
        <w:t xml:space="preserve">In de </w:t>
      </w:r>
      <w:r w:rsidRPr="002B6D53">
        <w:rPr>
          <w:b/>
          <w:bCs/>
        </w:rPr>
        <w:t>software</w:t>
      </w:r>
      <w:r w:rsidRPr="002B6D53">
        <w:t xml:space="preserve">-industrie komt het begrip tevens voor bij het vroeg in het ontwikkelproces </w:t>
      </w:r>
      <w:r w:rsidRPr="002B6D53">
        <w:rPr>
          <w:b/>
          <w:bCs/>
        </w:rPr>
        <w:t>testen</w:t>
      </w:r>
      <w:r w:rsidRPr="002B6D53">
        <w:t xml:space="preserve"> van de </w:t>
      </w:r>
      <w:r w:rsidRPr="002B6D53">
        <w:rPr>
          <w:b/>
          <w:bCs/>
        </w:rPr>
        <w:t>gebruikersinterface</w:t>
      </w:r>
      <w:r w:rsidRPr="002B6D53">
        <w:t xml:space="preserve"> van het software-ontwerp. </w:t>
      </w:r>
    </w:p>
    <w:p w14:paraId="77856D14" w14:textId="5EE60F65" w:rsidR="00732FE3" w:rsidRDefault="002B6D53" w:rsidP="002B6D53">
      <w:pPr>
        <w:pStyle w:val="Lijstalinea"/>
        <w:numPr>
          <w:ilvl w:val="0"/>
          <w:numId w:val="187"/>
        </w:numPr>
      </w:pPr>
      <w:r w:rsidRPr="002B6D53">
        <w:t xml:space="preserve">Een </w:t>
      </w:r>
      <w:proofErr w:type="spellStart"/>
      <w:r w:rsidRPr="002B6D53">
        <w:t>mock</w:t>
      </w:r>
      <w:proofErr w:type="spellEnd"/>
      <w:r w:rsidRPr="002B6D53">
        <w:t xml:space="preserve">-up krijgt pas de term </w:t>
      </w:r>
      <w:r w:rsidRPr="002B6D53">
        <w:rPr>
          <w:b/>
          <w:bCs/>
        </w:rPr>
        <w:t>prototype</w:t>
      </w:r>
      <w:r w:rsidRPr="002B6D53">
        <w:t xml:space="preserve"> als het ontwerp ook echt werkt.</w:t>
      </w:r>
    </w:p>
    <w:p w14:paraId="7832B14F" w14:textId="77777777" w:rsidR="00732FE3" w:rsidRDefault="00732FE3" w:rsidP="00732FE3"/>
    <w:p w14:paraId="6DDEEC4A" w14:textId="77777777" w:rsidR="002B6D53" w:rsidRDefault="002B6D53" w:rsidP="002B6D53">
      <w:pPr>
        <w:pStyle w:val="Geenafstand"/>
      </w:pPr>
      <w:r w:rsidRPr="002B6D53">
        <w:t>Test</w:t>
      </w:r>
      <w:r>
        <w:t>:</w:t>
      </w:r>
    </w:p>
    <w:p w14:paraId="196854D6" w14:textId="6288B19A" w:rsidR="002B6D53" w:rsidRDefault="002B6D53" w:rsidP="002B6D53">
      <w:pPr>
        <w:pStyle w:val="Lijstalinea"/>
        <w:numPr>
          <w:ilvl w:val="0"/>
          <w:numId w:val="188"/>
        </w:numPr>
      </w:pPr>
      <w:r w:rsidRPr="002B6D53">
        <w:t xml:space="preserve">Verwelkom tester </w:t>
      </w:r>
    </w:p>
    <w:p w14:paraId="4493315F" w14:textId="6D61BEBC" w:rsidR="002B6D53" w:rsidRDefault="002B6D53" w:rsidP="002B6D53">
      <w:pPr>
        <w:pStyle w:val="Lijstalinea"/>
        <w:numPr>
          <w:ilvl w:val="0"/>
          <w:numId w:val="188"/>
        </w:numPr>
      </w:pPr>
      <w:r w:rsidRPr="002B6D53">
        <w:t xml:space="preserve">Denk Luidop </w:t>
      </w:r>
    </w:p>
    <w:p w14:paraId="6876EAE5" w14:textId="77777777" w:rsidR="002B6D53" w:rsidRDefault="002B6D53" w:rsidP="002B6D53">
      <w:pPr>
        <w:pStyle w:val="Lijstalinea"/>
        <w:numPr>
          <w:ilvl w:val="1"/>
          <w:numId w:val="188"/>
        </w:numPr>
      </w:pPr>
      <w:r w:rsidRPr="002B6D53">
        <w:t xml:space="preserve">Demonstreer hardop met een heel makkelijk voorbeeld: </w:t>
      </w:r>
    </w:p>
    <w:p w14:paraId="6A44B31D" w14:textId="77777777" w:rsidR="002B6D53" w:rsidRDefault="002B6D53" w:rsidP="002B6D53">
      <w:pPr>
        <w:pStyle w:val="Lijstalinea"/>
        <w:numPr>
          <w:ilvl w:val="1"/>
          <w:numId w:val="188"/>
        </w:numPr>
      </w:pPr>
      <w:r w:rsidRPr="002B6D53">
        <w:t xml:space="preserve">Hoogte van de stoel aanpassen </w:t>
      </w:r>
    </w:p>
    <w:p w14:paraId="7C4B305F" w14:textId="77777777" w:rsidR="002B6D53" w:rsidRDefault="002B6D53" w:rsidP="002B6D53">
      <w:pPr>
        <w:pStyle w:val="Lijstalinea"/>
        <w:numPr>
          <w:ilvl w:val="1"/>
          <w:numId w:val="188"/>
        </w:numPr>
      </w:pPr>
      <w:r w:rsidRPr="002B6D53">
        <w:t xml:space="preserve">Een persoon toevoegen aan uw lijst van contacten op je smartphone </w:t>
      </w:r>
    </w:p>
    <w:p w14:paraId="6872CB27" w14:textId="0C0A2572" w:rsidR="002B6D53" w:rsidRDefault="002B6D53" w:rsidP="002B6D53">
      <w:pPr>
        <w:pStyle w:val="Lijstalinea"/>
        <w:numPr>
          <w:ilvl w:val="1"/>
          <w:numId w:val="188"/>
        </w:numPr>
      </w:pPr>
      <w:r w:rsidRPr="002B6D53">
        <w:t>Gebruik Google om erachter te komen ... Laat deelnemer oefenen met een ander heel makkelijk voorbeeld</w:t>
      </w:r>
    </w:p>
    <w:p w14:paraId="0C2FF725" w14:textId="3D8C5339" w:rsidR="002B6D53" w:rsidRDefault="002B6D53" w:rsidP="002B6D53">
      <w:pPr>
        <w:pStyle w:val="Lijstalinea"/>
        <w:numPr>
          <w:ilvl w:val="0"/>
          <w:numId w:val="188"/>
        </w:numPr>
      </w:pPr>
      <w:r w:rsidRPr="002B6D53">
        <w:t xml:space="preserve">Lees scenario voor </w:t>
      </w:r>
    </w:p>
    <w:p w14:paraId="6B0572A9" w14:textId="3569BA6F" w:rsidR="002B6D53" w:rsidRDefault="002B6D53" w:rsidP="002B6D53">
      <w:pPr>
        <w:pStyle w:val="Lijstalinea"/>
        <w:numPr>
          <w:ilvl w:val="0"/>
          <w:numId w:val="188"/>
        </w:numPr>
      </w:pPr>
      <w:r w:rsidRPr="002B6D53">
        <w:t>Neem notities</w:t>
      </w:r>
    </w:p>
    <w:p w14:paraId="008A1963" w14:textId="77777777" w:rsidR="002B6D53" w:rsidRDefault="002B6D53" w:rsidP="002B6D53">
      <w:pPr>
        <w:pStyle w:val="Lijstalinea"/>
        <w:numPr>
          <w:ilvl w:val="1"/>
          <w:numId w:val="188"/>
        </w:numPr>
      </w:pPr>
      <w:r w:rsidRPr="002B6D53">
        <w:t xml:space="preserve">Noteer alleen wat u ziet of hoort - geen interpretaties: </w:t>
      </w:r>
    </w:p>
    <w:p w14:paraId="4D4FDBD6" w14:textId="77777777" w:rsidR="002B6D53" w:rsidRDefault="002B6D53" w:rsidP="002B6D53">
      <w:pPr>
        <w:pStyle w:val="Lijstalinea"/>
        <w:numPr>
          <w:ilvl w:val="2"/>
          <w:numId w:val="188"/>
        </w:numPr>
      </w:pPr>
      <w:r w:rsidRPr="002B6D53">
        <w:t xml:space="preserve">Gedrag van de deelnemer </w:t>
      </w:r>
    </w:p>
    <w:p w14:paraId="74A9240C" w14:textId="77777777" w:rsidR="002B6D53" w:rsidRDefault="002B6D53" w:rsidP="002B6D53">
      <w:pPr>
        <w:pStyle w:val="Lijstalinea"/>
        <w:numPr>
          <w:ilvl w:val="2"/>
          <w:numId w:val="188"/>
        </w:numPr>
      </w:pPr>
      <w:r w:rsidRPr="002B6D53">
        <w:t xml:space="preserve">+ / - reacties (kijk naar lichaamstaal) </w:t>
      </w:r>
    </w:p>
    <w:p w14:paraId="3D5964C4" w14:textId="77777777" w:rsidR="002B6D53" w:rsidRDefault="002B6D53" w:rsidP="002B6D53">
      <w:pPr>
        <w:pStyle w:val="Lijstalinea"/>
        <w:numPr>
          <w:ilvl w:val="2"/>
          <w:numId w:val="188"/>
        </w:numPr>
      </w:pPr>
      <w:r w:rsidRPr="002B6D53">
        <w:t>Ontwerp ideeën</w:t>
      </w:r>
    </w:p>
    <w:p w14:paraId="019695A6" w14:textId="77777777" w:rsidR="002B6D53" w:rsidRDefault="002B6D53" w:rsidP="002B6D53">
      <w:pPr>
        <w:pStyle w:val="Lijstalinea"/>
        <w:numPr>
          <w:ilvl w:val="2"/>
          <w:numId w:val="188"/>
        </w:numPr>
      </w:pPr>
      <w:r w:rsidRPr="002B6D53">
        <w:t xml:space="preserve"> Gebruikersvraagstukken </w:t>
      </w:r>
    </w:p>
    <w:p w14:paraId="01E77114" w14:textId="77777777" w:rsidR="002B6D53" w:rsidRDefault="002B6D53" w:rsidP="002B6D53">
      <w:pPr>
        <w:pStyle w:val="Lijstalinea"/>
        <w:numPr>
          <w:ilvl w:val="2"/>
          <w:numId w:val="188"/>
        </w:numPr>
      </w:pPr>
      <w:r w:rsidRPr="002B6D53">
        <w:t xml:space="preserve">Bugs </w:t>
      </w:r>
    </w:p>
    <w:p w14:paraId="230E32ED" w14:textId="77777777" w:rsidR="002B6D53" w:rsidRDefault="002B6D53" w:rsidP="002B6D53">
      <w:pPr>
        <w:pStyle w:val="Lijstalinea"/>
        <w:numPr>
          <w:ilvl w:val="1"/>
          <w:numId w:val="188"/>
        </w:numPr>
      </w:pPr>
      <w:r w:rsidRPr="002B6D53">
        <w:t xml:space="preserve">Scenario Voltooid ? : </w:t>
      </w:r>
    </w:p>
    <w:p w14:paraId="1B76BFA4" w14:textId="77777777" w:rsidR="002B6D53" w:rsidRDefault="002B6D53" w:rsidP="002B6D53">
      <w:pPr>
        <w:pStyle w:val="Lijstalinea"/>
        <w:numPr>
          <w:ilvl w:val="2"/>
          <w:numId w:val="188"/>
        </w:numPr>
      </w:pPr>
      <w:r w:rsidRPr="002B6D53">
        <w:t xml:space="preserve">Met succes </w:t>
      </w:r>
    </w:p>
    <w:p w14:paraId="6A2F9F25" w14:textId="77777777" w:rsidR="002B6D53" w:rsidRDefault="002B6D53" w:rsidP="002B6D53">
      <w:pPr>
        <w:pStyle w:val="Lijstalinea"/>
        <w:numPr>
          <w:ilvl w:val="2"/>
          <w:numId w:val="188"/>
        </w:numPr>
      </w:pPr>
      <w:r w:rsidRPr="002B6D53">
        <w:t xml:space="preserve">Met succes met hulp </w:t>
      </w:r>
    </w:p>
    <w:p w14:paraId="2BB5D735" w14:textId="5D60EB4C" w:rsidR="002B6D53" w:rsidRDefault="002B6D53" w:rsidP="002B6D53">
      <w:pPr>
        <w:pStyle w:val="Lijstalinea"/>
        <w:numPr>
          <w:ilvl w:val="2"/>
          <w:numId w:val="188"/>
        </w:numPr>
      </w:pPr>
      <w:r w:rsidRPr="002B6D53">
        <w:t>Mislukking</w:t>
      </w:r>
    </w:p>
    <w:p w14:paraId="1782CCE6" w14:textId="5991915A" w:rsidR="002B6D53" w:rsidRDefault="002B6D53" w:rsidP="002B6D53">
      <w:pPr>
        <w:pStyle w:val="Lijstalinea"/>
        <w:numPr>
          <w:ilvl w:val="0"/>
          <w:numId w:val="188"/>
        </w:numPr>
      </w:pPr>
      <w:r w:rsidRPr="002B6D53">
        <w:t xml:space="preserve">Einde van de test </w:t>
      </w:r>
    </w:p>
    <w:p w14:paraId="566B2E3B" w14:textId="341B30B4" w:rsidR="002B6D53" w:rsidRDefault="002B6D53" w:rsidP="002B6D53">
      <w:pPr>
        <w:pStyle w:val="Lijstalinea"/>
        <w:numPr>
          <w:ilvl w:val="1"/>
          <w:numId w:val="188"/>
        </w:numPr>
      </w:pPr>
      <w:r>
        <w:t>Wat vind je van …</w:t>
      </w:r>
    </w:p>
    <w:p w14:paraId="7CAFDB0A" w14:textId="62FBA269" w:rsidR="00732FE3" w:rsidRDefault="002B6D53" w:rsidP="002B6D53">
      <w:pPr>
        <w:pStyle w:val="Lijstalinea"/>
        <w:numPr>
          <w:ilvl w:val="0"/>
          <w:numId w:val="188"/>
        </w:numPr>
      </w:pPr>
      <w:r w:rsidRPr="002B6D53">
        <w:t>Bedank de tester</w:t>
      </w:r>
    </w:p>
    <w:p w14:paraId="374C0B36" w14:textId="77777777" w:rsidR="00732FE3" w:rsidRDefault="00732FE3" w:rsidP="00732FE3"/>
    <w:p w14:paraId="27BFE279" w14:textId="77777777" w:rsidR="002B6D53" w:rsidRDefault="002B6D53" w:rsidP="002B6D53">
      <w:pPr>
        <w:pStyle w:val="Geenafstand"/>
      </w:pPr>
      <w:r w:rsidRPr="002B6D53">
        <w:t xml:space="preserve">Pilot </w:t>
      </w:r>
      <w:proofErr w:type="spellStart"/>
      <w:r w:rsidRPr="002B6D53">
        <w:t>testing</w:t>
      </w:r>
      <w:proofErr w:type="spellEnd"/>
      <w:r w:rsidRPr="002B6D53">
        <w:t xml:space="preserve"> stelt je in staat om </w:t>
      </w:r>
    </w:p>
    <w:p w14:paraId="19D1A8FE" w14:textId="77777777" w:rsidR="002B6D53" w:rsidRDefault="002B6D53" w:rsidP="002B6D53">
      <w:pPr>
        <w:pStyle w:val="Lijstalinea"/>
        <w:numPr>
          <w:ilvl w:val="0"/>
          <w:numId w:val="190"/>
        </w:numPr>
      </w:pPr>
      <w:r w:rsidRPr="002B6D53">
        <w:t xml:space="preserve">De software te testen </w:t>
      </w:r>
    </w:p>
    <w:p w14:paraId="43AB4510" w14:textId="77777777" w:rsidR="002B6D53" w:rsidRDefault="002B6D53" w:rsidP="002B6D53">
      <w:pPr>
        <w:pStyle w:val="Lijstalinea"/>
        <w:numPr>
          <w:ilvl w:val="0"/>
          <w:numId w:val="190"/>
        </w:numPr>
      </w:pPr>
      <w:r w:rsidRPr="002B6D53">
        <w:t xml:space="preserve">Handig om foutieve </w:t>
      </w:r>
      <w:proofErr w:type="spellStart"/>
      <w:r w:rsidRPr="002B6D53">
        <w:t>flows</w:t>
      </w:r>
      <w:proofErr w:type="spellEnd"/>
      <w:r w:rsidRPr="002B6D53">
        <w:t xml:space="preserve"> op te sporen </w:t>
      </w:r>
    </w:p>
    <w:p w14:paraId="4E095B88" w14:textId="4F10697A" w:rsidR="00732FE3" w:rsidRDefault="002B6D53" w:rsidP="002B6D53">
      <w:pPr>
        <w:pStyle w:val="Lijstalinea"/>
        <w:numPr>
          <w:ilvl w:val="0"/>
          <w:numId w:val="190"/>
        </w:numPr>
      </w:pPr>
      <w:r w:rsidRPr="002B6D53">
        <w:t>Te ontdekken of de vragen en scenario's duidelijk zijn voor deelnemer (tester)</w:t>
      </w:r>
    </w:p>
    <w:p w14:paraId="57F3CAD2" w14:textId="77777777" w:rsidR="002B6D53" w:rsidRDefault="002B6D53" w:rsidP="002B6D53">
      <w:pPr>
        <w:pStyle w:val="Geenafstand"/>
      </w:pPr>
      <w:r w:rsidRPr="002B6D53">
        <w:lastRenderedPageBreak/>
        <w:t>Rapportering</w:t>
      </w:r>
      <w:r>
        <w:t>:</w:t>
      </w:r>
    </w:p>
    <w:p w14:paraId="080F9481" w14:textId="77777777" w:rsidR="002B6D53" w:rsidRDefault="002B6D53" w:rsidP="002B6D53">
      <w:pPr>
        <w:pStyle w:val="Lijstalinea"/>
        <w:numPr>
          <w:ilvl w:val="0"/>
          <w:numId w:val="191"/>
        </w:numPr>
      </w:pPr>
      <w:r w:rsidRPr="002B6D53">
        <w:t xml:space="preserve">Beoordeel problemen volgens kritiek belang </w:t>
      </w:r>
    </w:p>
    <w:p w14:paraId="0EE366DF" w14:textId="77777777" w:rsidR="002B6D53" w:rsidRDefault="002B6D53" w:rsidP="002B6D53">
      <w:pPr>
        <w:pStyle w:val="Lijstalinea"/>
        <w:numPr>
          <w:ilvl w:val="0"/>
          <w:numId w:val="191"/>
        </w:numPr>
      </w:pPr>
      <w:r w:rsidRPr="002B6D53">
        <w:t xml:space="preserve">Presenteer naar management </w:t>
      </w:r>
    </w:p>
    <w:p w14:paraId="78ED937C" w14:textId="2D221098" w:rsidR="00732FE3" w:rsidRDefault="002B6D53" w:rsidP="002B6D53">
      <w:pPr>
        <w:pStyle w:val="Lijstalinea"/>
        <w:numPr>
          <w:ilvl w:val="0"/>
          <w:numId w:val="191"/>
        </w:numPr>
      </w:pPr>
      <w:r w:rsidRPr="002B6D53">
        <w:t>Gouden regels</w:t>
      </w:r>
    </w:p>
    <w:p w14:paraId="29A341AC" w14:textId="77777777" w:rsidR="00732FE3" w:rsidRDefault="00732FE3" w:rsidP="00732FE3"/>
    <w:p w14:paraId="2AE0A004" w14:textId="77777777" w:rsidR="002B6D53" w:rsidRDefault="002B6D53" w:rsidP="002B6D53">
      <w:pPr>
        <w:pStyle w:val="Geenafstand"/>
      </w:pPr>
      <w:r w:rsidRPr="002B6D53">
        <w:t>Beoordeel problemen volgens kritiek belang</w:t>
      </w:r>
      <w:r>
        <w:t>:</w:t>
      </w:r>
    </w:p>
    <w:p w14:paraId="12029B83" w14:textId="77777777" w:rsidR="002B6D53" w:rsidRDefault="002B6D53" w:rsidP="002B6D53">
      <w:pPr>
        <w:pStyle w:val="Lijstalinea"/>
        <w:numPr>
          <w:ilvl w:val="0"/>
          <w:numId w:val="192"/>
        </w:numPr>
      </w:pPr>
      <w:r w:rsidRPr="002B6D53">
        <w:t xml:space="preserve">Problemen die gevolgen hebben voor de </w:t>
      </w:r>
      <w:r w:rsidRPr="002B6D53">
        <w:rPr>
          <w:b/>
          <w:bCs/>
        </w:rPr>
        <w:t>het slagen van de flow</w:t>
      </w:r>
      <w:r w:rsidRPr="002B6D53">
        <w:t xml:space="preserve"> zijn ernstiger dan problemen die de tevredenheid beïnvloeden </w:t>
      </w:r>
    </w:p>
    <w:p w14:paraId="6C2FFB61" w14:textId="77777777" w:rsidR="002B6D53" w:rsidRDefault="002B6D53" w:rsidP="002B6D53">
      <w:pPr>
        <w:pStyle w:val="Lijstalinea"/>
        <w:numPr>
          <w:ilvl w:val="0"/>
          <w:numId w:val="192"/>
        </w:numPr>
      </w:pPr>
      <w:r w:rsidRPr="002B6D53">
        <w:t xml:space="preserve">Problemen </w:t>
      </w:r>
      <w:r w:rsidRPr="002B6D53">
        <w:rPr>
          <w:b/>
          <w:bCs/>
        </w:rPr>
        <w:t>die verschillende gebruikers beïnvloeden</w:t>
      </w:r>
      <w:r w:rsidRPr="002B6D53">
        <w:t xml:space="preserve"> zijn erger dan diegenen die alleen een paar beïnvloeden </w:t>
      </w:r>
    </w:p>
    <w:p w14:paraId="694EDEDE" w14:textId="6D6F918F" w:rsidR="00732FE3" w:rsidRDefault="002B6D53" w:rsidP="002B6D53">
      <w:pPr>
        <w:pStyle w:val="Lijstalinea"/>
        <w:numPr>
          <w:ilvl w:val="0"/>
          <w:numId w:val="192"/>
        </w:numPr>
      </w:pPr>
      <w:r w:rsidRPr="002B6D53">
        <w:t xml:space="preserve">Problemen die </w:t>
      </w:r>
      <w:r w:rsidRPr="002B6D53">
        <w:rPr>
          <w:b/>
          <w:bCs/>
        </w:rPr>
        <w:t>blijven opduiken</w:t>
      </w:r>
      <w:r w:rsidRPr="002B6D53">
        <w:t xml:space="preserve"> zijn ernstiger omdat ze een grotere impact hebben op het slagen de en tevredenheid</w:t>
      </w:r>
    </w:p>
    <w:p w14:paraId="61D596A9" w14:textId="77777777" w:rsidR="00732FE3" w:rsidRDefault="00732FE3" w:rsidP="00732FE3"/>
    <w:p w14:paraId="4B929ED0" w14:textId="77777777" w:rsidR="00001FD4" w:rsidRDefault="00001FD4" w:rsidP="00001FD4">
      <w:pPr>
        <w:pStyle w:val="Geenafstand"/>
      </w:pPr>
      <w:r w:rsidRPr="00001FD4">
        <w:t>Maak presentatie (management)</w:t>
      </w:r>
      <w:r>
        <w:t>:</w:t>
      </w:r>
    </w:p>
    <w:p w14:paraId="2942FE5A" w14:textId="77777777" w:rsidR="00001FD4" w:rsidRDefault="00001FD4" w:rsidP="00001FD4">
      <w:pPr>
        <w:pStyle w:val="Lijstalinea"/>
        <w:numPr>
          <w:ilvl w:val="0"/>
          <w:numId w:val="193"/>
        </w:numPr>
      </w:pPr>
      <w:r w:rsidRPr="00001FD4">
        <w:t xml:space="preserve">Focus op moeilijke of onmogelijke te voltooien taken </w:t>
      </w:r>
    </w:p>
    <w:p w14:paraId="654CF232" w14:textId="77777777" w:rsidR="00001FD4" w:rsidRDefault="00001FD4" w:rsidP="00001FD4">
      <w:pPr>
        <w:pStyle w:val="Lijstalinea"/>
        <w:numPr>
          <w:ilvl w:val="0"/>
          <w:numId w:val="193"/>
        </w:numPr>
      </w:pPr>
      <w:r w:rsidRPr="00001FD4">
        <w:t xml:space="preserve">Toon gedrag van deelnemers door : </w:t>
      </w:r>
    </w:p>
    <w:p w14:paraId="34003D27" w14:textId="4D12CCF0" w:rsidR="00001FD4" w:rsidRDefault="00001FD4" w:rsidP="00001FD4">
      <w:pPr>
        <w:pStyle w:val="Lijstalinea"/>
        <w:numPr>
          <w:ilvl w:val="1"/>
          <w:numId w:val="193"/>
        </w:numPr>
      </w:pPr>
      <w:r w:rsidRPr="00001FD4">
        <w:t xml:space="preserve">Verhalen vertellen </w:t>
      </w:r>
    </w:p>
    <w:p w14:paraId="5D39AEDF" w14:textId="77777777" w:rsidR="00001FD4" w:rsidRDefault="00001FD4" w:rsidP="00001FD4">
      <w:pPr>
        <w:pStyle w:val="Lijstalinea"/>
        <w:numPr>
          <w:ilvl w:val="1"/>
          <w:numId w:val="193"/>
        </w:numPr>
      </w:pPr>
      <w:r w:rsidRPr="00001FD4">
        <w:t xml:space="preserve">Highlight video's weergeven </w:t>
      </w:r>
    </w:p>
    <w:p w14:paraId="5CE2ADF3" w14:textId="77777777" w:rsidR="00001FD4" w:rsidRDefault="00001FD4" w:rsidP="00001FD4">
      <w:pPr>
        <w:pStyle w:val="Lijstalinea"/>
        <w:numPr>
          <w:ilvl w:val="1"/>
          <w:numId w:val="193"/>
        </w:numPr>
      </w:pPr>
      <w:r w:rsidRPr="00001FD4">
        <w:t xml:space="preserve">Je laat zien waar testers problemen hadden </w:t>
      </w:r>
    </w:p>
    <w:p w14:paraId="4DD52FC4" w14:textId="77777777" w:rsidR="00001FD4" w:rsidRDefault="00001FD4" w:rsidP="00001FD4">
      <w:pPr>
        <w:pStyle w:val="Lijstalinea"/>
        <w:numPr>
          <w:ilvl w:val="0"/>
          <w:numId w:val="193"/>
        </w:numPr>
      </w:pPr>
      <w:r w:rsidRPr="00001FD4">
        <w:t xml:space="preserve">Presenteer gegevens uit de enquêtes : SUS, ... </w:t>
      </w:r>
    </w:p>
    <w:p w14:paraId="11687C8D" w14:textId="33B41AC7" w:rsidR="00732FE3" w:rsidRDefault="00001FD4" w:rsidP="00001FD4">
      <w:pPr>
        <w:pStyle w:val="Lijstalinea"/>
        <w:numPr>
          <w:ilvl w:val="0"/>
          <w:numId w:val="193"/>
        </w:numPr>
      </w:pPr>
      <w:r w:rsidRPr="00001FD4">
        <w:t>Verantwoording van de kosten van de mogelijkse veranderingen</w:t>
      </w:r>
    </w:p>
    <w:p w14:paraId="5181620A" w14:textId="77777777" w:rsidR="00732FE3" w:rsidRDefault="00732FE3" w:rsidP="00732FE3"/>
    <w:p w14:paraId="686D026A" w14:textId="77777777" w:rsidR="00001FD4" w:rsidRDefault="00001FD4" w:rsidP="00732FE3">
      <w:r w:rsidRPr="00001FD4">
        <w:t>Gouden Regels rapportering</w:t>
      </w:r>
      <w:r>
        <w:t>:</w:t>
      </w:r>
    </w:p>
    <w:p w14:paraId="4BA276B9" w14:textId="77777777" w:rsidR="00001FD4" w:rsidRDefault="00001FD4" w:rsidP="00001FD4">
      <w:pPr>
        <w:pStyle w:val="Lijstalinea"/>
        <w:numPr>
          <w:ilvl w:val="0"/>
          <w:numId w:val="194"/>
        </w:numPr>
      </w:pPr>
      <w:r w:rsidRPr="00001FD4">
        <w:t xml:space="preserve">Begin door te vertellen wat goed is met het ontwerp </w:t>
      </w:r>
    </w:p>
    <w:p w14:paraId="7204A451" w14:textId="77777777" w:rsidR="00001FD4" w:rsidRDefault="00001FD4" w:rsidP="00001FD4">
      <w:pPr>
        <w:pStyle w:val="Lijstalinea"/>
        <w:numPr>
          <w:ilvl w:val="0"/>
          <w:numId w:val="194"/>
        </w:numPr>
      </w:pPr>
      <w:r w:rsidRPr="00001FD4">
        <w:t xml:space="preserve">Baseer je rapport op bewijsmateriaal </w:t>
      </w:r>
    </w:p>
    <w:p w14:paraId="62A530DD" w14:textId="77777777" w:rsidR="00001FD4" w:rsidRDefault="00001FD4" w:rsidP="00001FD4">
      <w:pPr>
        <w:pStyle w:val="Lijstalinea"/>
        <w:numPr>
          <w:ilvl w:val="1"/>
          <w:numId w:val="194"/>
        </w:numPr>
      </w:pPr>
      <w:r w:rsidRPr="00001FD4">
        <w:t xml:space="preserve">Citaat van deelnemers </w:t>
      </w:r>
    </w:p>
    <w:p w14:paraId="48AFB386" w14:textId="77777777" w:rsidR="00001FD4" w:rsidRDefault="00001FD4" w:rsidP="00001FD4">
      <w:pPr>
        <w:pStyle w:val="Lijstalinea"/>
        <w:numPr>
          <w:ilvl w:val="1"/>
          <w:numId w:val="194"/>
        </w:numPr>
      </w:pPr>
      <w:r w:rsidRPr="00001FD4">
        <w:t xml:space="preserve">Statistieken (geslaagd/mislukt), </w:t>
      </w:r>
    </w:p>
    <w:p w14:paraId="7CEB235D" w14:textId="77777777" w:rsidR="00001FD4" w:rsidRDefault="00001FD4" w:rsidP="00001FD4">
      <w:pPr>
        <w:pStyle w:val="Lijstalinea"/>
        <w:numPr>
          <w:ilvl w:val="1"/>
          <w:numId w:val="194"/>
        </w:numPr>
      </w:pPr>
      <w:r w:rsidRPr="00001FD4">
        <w:t xml:space="preserve">Gemiddelde taakduur of taaktevredenheid (SEQ) </w:t>
      </w:r>
    </w:p>
    <w:p w14:paraId="6305AA1E" w14:textId="77777777" w:rsidR="00001FD4" w:rsidRDefault="00001FD4" w:rsidP="00001FD4">
      <w:pPr>
        <w:pStyle w:val="Lijstalinea"/>
        <w:numPr>
          <w:ilvl w:val="0"/>
          <w:numId w:val="194"/>
        </w:numPr>
      </w:pPr>
      <w:r w:rsidRPr="00001FD4">
        <w:t xml:space="preserve">Dingen die ze direct kunnen repareren </w:t>
      </w:r>
    </w:p>
    <w:p w14:paraId="0F0F1F7B" w14:textId="66A43CEA" w:rsidR="00001FD4" w:rsidRDefault="008B16E9" w:rsidP="00001FD4">
      <w:pPr>
        <w:pStyle w:val="Lijstalinea"/>
        <w:numPr>
          <w:ilvl w:val="1"/>
          <w:numId w:val="194"/>
        </w:numPr>
      </w:pPr>
      <w:r w:rsidRPr="00001FD4">
        <w:t>Terminologie</w:t>
      </w:r>
      <w:r w:rsidR="00001FD4" w:rsidRPr="00001FD4">
        <w:t xml:space="preserve">, kleuren, enz. </w:t>
      </w:r>
    </w:p>
    <w:p w14:paraId="1592CE6B" w14:textId="6F08E42C" w:rsidR="00001FD4" w:rsidRDefault="00001FD4" w:rsidP="00001FD4">
      <w:pPr>
        <w:pStyle w:val="Lijstalinea"/>
        <w:numPr>
          <w:ilvl w:val="0"/>
          <w:numId w:val="194"/>
        </w:numPr>
      </w:pPr>
      <w:r w:rsidRPr="00001FD4">
        <w:t xml:space="preserve">Toon de ernst van de problemen op </w:t>
      </w:r>
    </w:p>
    <w:p w14:paraId="7C4D7832" w14:textId="391C749E" w:rsidR="00001FD4" w:rsidRDefault="008B16E9" w:rsidP="00001FD4">
      <w:pPr>
        <w:pStyle w:val="Lijstalinea"/>
        <w:numPr>
          <w:ilvl w:val="1"/>
          <w:numId w:val="194"/>
        </w:numPr>
      </w:pPr>
      <w:r w:rsidRPr="00001FD4">
        <w:t xml:space="preserve">Gebaseerd </w:t>
      </w:r>
      <w:r w:rsidR="00001FD4" w:rsidRPr="00001FD4">
        <w:t xml:space="preserve">op frequentie, aantal getroffen gebruikers, enz. </w:t>
      </w:r>
    </w:p>
    <w:p w14:paraId="6F8A344B" w14:textId="08FCECC9" w:rsidR="00001FD4" w:rsidRDefault="00001FD4" w:rsidP="00001FD4">
      <w:pPr>
        <w:pStyle w:val="Lijstalinea"/>
        <w:numPr>
          <w:ilvl w:val="0"/>
          <w:numId w:val="194"/>
        </w:numPr>
      </w:pPr>
      <w:r w:rsidRPr="00001FD4">
        <w:t xml:space="preserve">Vertel het ontwerpteam hoe u deze problemen kunt oplossen </w:t>
      </w:r>
    </w:p>
    <w:p w14:paraId="3E8607E1" w14:textId="4EE19839" w:rsidR="00001FD4" w:rsidRDefault="00001FD4" w:rsidP="00001FD4">
      <w:pPr>
        <w:pStyle w:val="Lijstalinea"/>
        <w:numPr>
          <w:ilvl w:val="1"/>
          <w:numId w:val="194"/>
        </w:numPr>
      </w:pPr>
      <w:r w:rsidRPr="00001FD4">
        <w:t xml:space="preserve">Geef de oorzaak van het probleem op </w:t>
      </w:r>
    </w:p>
    <w:p w14:paraId="263637C6" w14:textId="1A6958A0" w:rsidR="00001FD4" w:rsidRDefault="00001FD4" w:rsidP="00001FD4">
      <w:pPr>
        <w:pStyle w:val="Lijstalinea"/>
        <w:numPr>
          <w:ilvl w:val="1"/>
          <w:numId w:val="194"/>
        </w:numPr>
      </w:pPr>
      <w:r w:rsidRPr="00001FD4">
        <w:t xml:space="preserve">Een ontwerpoplossing bieden: een </w:t>
      </w:r>
      <w:proofErr w:type="spellStart"/>
      <w:r w:rsidRPr="00001FD4">
        <w:t>mock</w:t>
      </w:r>
      <w:proofErr w:type="spellEnd"/>
      <w:r w:rsidRPr="00001FD4">
        <w:t>-up, een ontwerppatroon, een beschrijving of een screenshot van een ander systeem</w:t>
      </w:r>
    </w:p>
    <w:p w14:paraId="33A62D2E" w14:textId="6943F126" w:rsidR="00732FE3" w:rsidRDefault="00732FE3" w:rsidP="00732FE3"/>
    <w:p w14:paraId="2E2BD9CB" w14:textId="6E873603" w:rsidR="00732FE3" w:rsidRDefault="00001FD4" w:rsidP="00732FE3">
      <w:r w:rsidRPr="00001FD4">
        <w:rPr>
          <w:noProof/>
        </w:rPr>
        <w:drawing>
          <wp:anchor distT="0" distB="0" distL="114300" distR="114300" simplePos="0" relativeHeight="251671552" behindDoc="1" locked="0" layoutInCell="1" allowOverlap="1" wp14:anchorId="093F3EFA" wp14:editId="204528FD">
            <wp:simplePos x="0" y="0"/>
            <wp:positionH relativeFrom="column">
              <wp:posOffset>1337733</wp:posOffset>
            </wp:positionH>
            <wp:positionV relativeFrom="paragraph">
              <wp:posOffset>-180763</wp:posOffset>
            </wp:positionV>
            <wp:extent cx="4013200" cy="2425496"/>
            <wp:effectExtent l="0" t="0" r="6350" b="0"/>
            <wp:wrapTight wrapText="bothSides">
              <wp:wrapPolygon edited="0">
                <wp:start x="0" y="0"/>
                <wp:lineTo x="0" y="21379"/>
                <wp:lineTo x="21532" y="21379"/>
                <wp:lineTo x="21532" y="0"/>
                <wp:lineTo x="0" y="0"/>
              </wp:wrapPolygon>
            </wp:wrapTight>
            <wp:docPr id="499175025" name="Afbeelding 1" descr="Afbeelding met tekst, Lettertyp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75025" name="Afbeelding 1" descr="Afbeelding met tekst, Lettertype, schermopname&#10;&#10;Automatisch gegenereerde beschrijvi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425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E06B2" w14:textId="77777777" w:rsidR="00732FE3" w:rsidRDefault="00732FE3" w:rsidP="00732FE3"/>
    <w:p w14:paraId="2B734339" w14:textId="77777777" w:rsidR="00732FE3" w:rsidRDefault="00732FE3" w:rsidP="00732FE3"/>
    <w:p w14:paraId="50FAE3F0" w14:textId="77777777" w:rsidR="00732FE3" w:rsidRDefault="00732FE3" w:rsidP="00732FE3"/>
    <w:p w14:paraId="663AC806" w14:textId="77777777" w:rsidR="00732FE3" w:rsidRDefault="00732FE3" w:rsidP="00732FE3"/>
    <w:p w14:paraId="5E2FB8E6" w14:textId="77777777" w:rsidR="00732FE3" w:rsidRDefault="00732FE3" w:rsidP="00732FE3"/>
    <w:p w14:paraId="772EDE89" w14:textId="77777777" w:rsidR="00732FE3" w:rsidRDefault="00732FE3" w:rsidP="00732FE3"/>
    <w:p w14:paraId="3C006A8A" w14:textId="77777777" w:rsidR="00732FE3" w:rsidRDefault="00732FE3" w:rsidP="00732FE3"/>
    <w:p w14:paraId="6E0B6924" w14:textId="77777777" w:rsidR="00732FE3" w:rsidRDefault="00732FE3" w:rsidP="00732FE3"/>
    <w:p w14:paraId="51E37015" w14:textId="77777777" w:rsidR="00732FE3" w:rsidRDefault="00732FE3" w:rsidP="00732FE3"/>
    <w:p w14:paraId="142E0A3A" w14:textId="77777777" w:rsidR="00732FE3" w:rsidRDefault="00732FE3" w:rsidP="00732FE3"/>
    <w:p w14:paraId="6BC54954" w14:textId="77777777" w:rsidR="00732FE3" w:rsidRDefault="00732FE3" w:rsidP="00732FE3"/>
    <w:p w14:paraId="04F8B4E7" w14:textId="5CD01D46" w:rsidR="00001FD4" w:rsidRDefault="00001FD4" w:rsidP="00001FD4">
      <w:pPr>
        <w:pStyle w:val="Geenafstand"/>
      </w:pPr>
      <w:proofErr w:type="spellStart"/>
      <w:r w:rsidRPr="00001FD4">
        <w:lastRenderedPageBreak/>
        <w:t>Usability</w:t>
      </w:r>
      <w:proofErr w:type="spellEnd"/>
      <w:r w:rsidRPr="00001FD4">
        <w:t xml:space="preserve"> </w:t>
      </w:r>
      <w:proofErr w:type="spellStart"/>
      <w:r w:rsidRPr="00001FD4">
        <w:t>testing</w:t>
      </w:r>
      <w:proofErr w:type="spellEnd"/>
      <w:r w:rsidRPr="00001FD4">
        <w:t>: in de praktijk</w:t>
      </w:r>
      <w:r>
        <w:t>:</w:t>
      </w:r>
    </w:p>
    <w:p w14:paraId="2E34C6FC" w14:textId="2D64896C" w:rsidR="00001FD4" w:rsidRDefault="00001FD4" w:rsidP="00001FD4">
      <w:pPr>
        <w:pStyle w:val="Lijstalinea"/>
        <w:numPr>
          <w:ilvl w:val="0"/>
          <w:numId w:val="196"/>
        </w:numPr>
      </w:pPr>
      <w:r w:rsidRPr="00001FD4">
        <w:t xml:space="preserve">Betreft </w:t>
      </w:r>
      <w:r w:rsidRPr="00001FD4">
        <w:rPr>
          <w:b/>
          <w:bCs/>
        </w:rPr>
        <w:t>echte gebruikers</w:t>
      </w:r>
      <w:r w:rsidRPr="00001FD4">
        <w:t xml:space="preserve"> </w:t>
      </w:r>
    </w:p>
    <w:p w14:paraId="3E28E516" w14:textId="77777777" w:rsidR="00001FD4" w:rsidRDefault="00001FD4" w:rsidP="00001FD4">
      <w:pPr>
        <w:pStyle w:val="Lijstalinea"/>
        <w:numPr>
          <w:ilvl w:val="0"/>
          <w:numId w:val="196"/>
        </w:numPr>
      </w:pPr>
      <w:r w:rsidRPr="00001FD4">
        <w:t xml:space="preserve">Testdeelnemers vervullen </w:t>
      </w:r>
      <w:r w:rsidRPr="00001FD4">
        <w:rPr>
          <w:b/>
          <w:bCs/>
        </w:rPr>
        <w:t>echte taken</w:t>
      </w:r>
      <w:r w:rsidRPr="00001FD4">
        <w:t xml:space="preserve"> om hun doelen te bereiken </w:t>
      </w:r>
    </w:p>
    <w:p w14:paraId="5A06DB74" w14:textId="77777777" w:rsidR="00001FD4" w:rsidRDefault="00001FD4" w:rsidP="00001FD4">
      <w:pPr>
        <w:pStyle w:val="Lijstalinea"/>
        <w:numPr>
          <w:ilvl w:val="0"/>
          <w:numId w:val="196"/>
        </w:numPr>
      </w:pPr>
      <w:r w:rsidRPr="00001FD4">
        <w:rPr>
          <w:b/>
          <w:bCs/>
        </w:rPr>
        <w:t>Let op gedrag</w:t>
      </w:r>
      <w:r w:rsidRPr="00001FD4">
        <w:t xml:space="preserve">: welke test deelnemers doen </w:t>
      </w:r>
    </w:p>
    <w:p w14:paraId="2AED4EA7" w14:textId="77777777" w:rsidR="00001FD4" w:rsidRDefault="00001FD4" w:rsidP="00001FD4">
      <w:pPr>
        <w:pStyle w:val="Lijstalinea"/>
        <w:numPr>
          <w:ilvl w:val="0"/>
          <w:numId w:val="196"/>
        </w:numPr>
      </w:pPr>
      <w:r w:rsidRPr="00001FD4">
        <w:rPr>
          <w:b/>
          <w:bCs/>
        </w:rPr>
        <w:t>Observaties</w:t>
      </w:r>
      <w:r w:rsidRPr="00001FD4">
        <w:t xml:space="preserve"> worden gelogd om echte problemen te analyseren en te identificeren</w:t>
      </w:r>
    </w:p>
    <w:p w14:paraId="5305DCB7" w14:textId="6CEF24D2" w:rsidR="00001FD4" w:rsidRDefault="00001FD4" w:rsidP="00001FD4">
      <w:pPr>
        <w:pStyle w:val="Lijstalinea"/>
        <w:numPr>
          <w:ilvl w:val="0"/>
          <w:numId w:val="196"/>
        </w:numPr>
      </w:pPr>
      <w:r w:rsidRPr="00001FD4">
        <w:t xml:space="preserve">Formuleer </w:t>
      </w:r>
      <w:r w:rsidRPr="00001FD4">
        <w:rPr>
          <w:b/>
          <w:bCs/>
        </w:rPr>
        <w:t>aanbevelingen</w:t>
      </w:r>
      <w:r w:rsidRPr="00001FD4">
        <w:t xml:space="preserve"> om het product verbeteren</w:t>
      </w:r>
    </w:p>
    <w:p w14:paraId="16396FF8" w14:textId="77777777" w:rsidR="00001FD4" w:rsidRDefault="00001FD4" w:rsidP="00001FD4"/>
    <w:p w14:paraId="0AD60B7F" w14:textId="1374E1B8" w:rsidR="00001FD4" w:rsidRPr="001C4117" w:rsidRDefault="00001FD4" w:rsidP="00001FD4">
      <w:pPr>
        <w:rPr>
          <w:b/>
          <w:bCs/>
        </w:rPr>
      </w:pPr>
      <w:proofErr w:type="spellStart"/>
      <w:r w:rsidRPr="001C4117">
        <w:rPr>
          <w:b/>
          <w:bCs/>
        </w:rPr>
        <w:t>Usability</w:t>
      </w:r>
      <w:proofErr w:type="spellEnd"/>
      <w:r w:rsidRPr="001C4117">
        <w:rPr>
          <w:b/>
          <w:bCs/>
        </w:rPr>
        <w:t xml:space="preserve"> </w:t>
      </w:r>
      <w:proofErr w:type="spellStart"/>
      <w:r w:rsidRPr="001C4117">
        <w:rPr>
          <w:b/>
          <w:bCs/>
        </w:rPr>
        <w:t>testing</w:t>
      </w:r>
      <w:proofErr w:type="spellEnd"/>
      <w:r w:rsidRPr="001C4117">
        <w:rPr>
          <w:b/>
          <w:bCs/>
        </w:rPr>
        <w:t>: in de praktijk:</w:t>
      </w:r>
    </w:p>
    <w:p w14:paraId="6DE57491" w14:textId="77777777" w:rsidR="00001FD4" w:rsidRDefault="00001FD4" w:rsidP="00001FD4">
      <w:pPr>
        <w:pStyle w:val="Lijstalinea"/>
        <w:numPr>
          <w:ilvl w:val="0"/>
          <w:numId w:val="197"/>
        </w:numPr>
      </w:pPr>
      <w:proofErr w:type="spellStart"/>
      <w:r w:rsidRPr="00001FD4">
        <w:t>Usability</w:t>
      </w:r>
      <w:proofErr w:type="spellEnd"/>
      <w:r w:rsidRPr="00001FD4">
        <w:t xml:space="preserve"> </w:t>
      </w:r>
      <w:proofErr w:type="spellStart"/>
      <w:r w:rsidRPr="00001FD4">
        <w:t>testing</w:t>
      </w:r>
      <w:proofErr w:type="spellEnd"/>
      <w:r w:rsidRPr="00001FD4">
        <w:t xml:space="preserve"> vereist niet : </w:t>
      </w:r>
    </w:p>
    <w:p w14:paraId="0D2AA908" w14:textId="77777777" w:rsidR="00001FD4" w:rsidRDefault="00001FD4" w:rsidP="00001FD4">
      <w:pPr>
        <w:pStyle w:val="Lijstalinea"/>
        <w:numPr>
          <w:ilvl w:val="1"/>
          <w:numId w:val="197"/>
        </w:numPr>
      </w:pPr>
      <w:proofErr w:type="spellStart"/>
      <w:r w:rsidRPr="00001FD4">
        <w:t>Usability</w:t>
      </w:r>
      <w:proofErr w:type="spellEnd"/>
      <w:r w:rsidRPr="00001FD4">
        <w:t xml:space="preserve"> lab </w:t>
      </w:r>
    </w:p>
    <w:p w14:paraId="663C3EDA" w14:textId="77777777" w:rsidR="00001FD4" w:rsidRDefault="00001FD4" w:rsidP="00001FD4">
      <w:pPr>
        <w:pStyle w:val="Lijstalinea"/>
        <w:numPr>
          <w:ilvl w:val="1"/>
          <w:numId w:val="197"/>
        </w:numPr>
      </w:pPr>
      <w:r w:rsidRPr="00001FD4">
        <w:t xml:space="preserve">Moderator </w:t>
      </w:r>
    </w:p>
    <w:p w14:paraId="3E045DBA" w14:textId="77777777" w:rsidR="00001FD4" w:rsidRDefault="00001FD4" w:rsidP="00001FD4">
      <w:pPr>
        <w:pStyle w:val="Lijstalinea"/>
        <w:numPr>
          <w:ilvl w:val="1"/>
          <w:numId w:val="197"/>
        </w:numPr>
      </w:pPr>
      <w:r w:rsidRPr="00001FD4">
        <w:t xml:space="preserve">Waarnemers / notulisten </w:t>
      </w:r>
    </w:p>
    <w:p w14:paraId="5A4E7E9E" w14:textId="77777777" w:rsidR="00001FD4" w:rsidRDefault="00001FD4" w:rsidP="00001FD4">
      <w:pPr>
        <w:pStyle w:val="Lijstalinea"/>
        <w:numPr>
          <w:ilvl w:val="1"/>
          <w:numId w:val="197"/>
        </w:numPr>
      </w:pPr>
      <w:r w:rsidRPr="00001FD4">
        <w:t xml:space="preserve">Schermopname </w:t>
      </w:r>
    </w:p>
    <w:p w14:paraId="0E10897B" w14:textId="77777777" w:rsidR="00001FD4" w:rsidRDefault="00001FD4" w:rsidP="00001FD4">
      <w:pPr>
        <w:pStyle w:val="Lijstalinea"/>
        <w:numPr>
          <w:ilvl w:val="1"/>
          <w:numId w:val="197"/>
        </w:numPr>
      </w:pPr>
      <w:r w:rsidRPr="00001FD4">
        <w:t xml:space="preserve">Video-opname </w:t>
      </w:r>
    </w:p>
    <w:p w14:paraId="61DAFFA7" w14:textId="753F0786" w:rsidR="00001FD4" w:rsidRDefault="00001FD4" w:rsidP="00001FD4">
      <w:pPr>
        <w:pStyle w:val="Lijstalinea"/>
        <w:numPr>
          <w:ilvl w:val="1"/>
          <w:numId w:val="197"/>
        </w:numPr>
      </w:pPr>
      <w:r w:rsidRPr="00001FD4">
        <w:t>Enz.</w:t>
      </w:r>
    </w:p>
    <w:p w14:paraId="76033B26" w14:textId="77777777" w:rsidR="001C4117" w:rsidRDefault="001C4117" w:rsidP="001C4117"/>
    <w:p w14:paraId="771878D6" w14:textId="77777777" w:rsidR="001C4117" w:rsidRDefault="001C4117" w:rsidP="001C4117"/>
    <w:p w14:paraId="42E21D52" w14:textId="77777777" w:rsidR="001C4117" w:rsidRDefault="001C4117" w:rsidP="001C4117"/>
    <w:p w14:paraId="442E1C57" w14:textId="77777777" w:rsidR="001C4117" w:rsidRDefault="001C4117" w:rsidP="001C4117"/>
    <w:p w14:paraId="4250D780" w14:textId="77777777" w:rsidR="001C4117" w:rsidRDefault="001C4117" w:rsidP="001C4117"/>
    <w:p w14:paraId="5F34DCE1" w14:textId="77777777" w:rsidR="001C4117" w:rsidRDefault="001C4117" w:rsidP="001C4117"/>
    <w:p w14:paraId="541533AC" w14:textId="77777777" w:rsidR="001C4117" w:rsidRDefault="001C4117" w:rsidP="001C4117"/>
    <w:p w14:paraId="6D192238" w14:textId="77777777" w:rsidR="001C4117" w:rsidRDefault="001C4117" w:rsidP="001C4117"/>
    <w:p w14:paraId="2EDD88ED" w14:textId="77777777" w:rsidR="001C4117" w:rsidRDefault="001C4117" w:rsidP="001C4117"/>
    <w:p w14:paraId="76D208EE" w14:textId="77777777" w:rsidR="001C4117" w:rsidRDefault="001C4117" w:rsidP="001C4117"/>
    <w:p w14:paraId="08648F8F" w14:textId="77777777" w:rsidR="001C4117" w:rsidRDefault="001C4117" w:rsidP="001C4117"/>
    <w:p w14:paraId="0E439C03" w14:textId="77777777" w:rsidR="001C4117" w:rsidRDefault="001C4117" w:rsidP="001C4117"/>
    <w:p w14:paraId="659AC1A7" w14:textId="77777777" w:rsidR="001C4117" w:rsidRDefault="001C4117" w:rsidP="001C4117"/>
    <w:p w14:paraId="21BBC0E1" w14:textId="77777777" w:rsidR="001C4117" w:rsidRDefault="001C4117" w:rsidP="001C4117"/>
    <w:p w14:paraId="37AD3246" w14:textId="77777777" w:rsidR="001C4117" w:rsidRDefault="001C4117" w:rsidP="001C4117"/>
    <w:p w14:paraId="4C5C45FF" w14:textId="77777777" w:rsidR="001C4117" w:rsidRDefault="001C4117" w:rsidP="001C4117"/>
    <w:p w14:paraId="209A098B" w14:textId="77777777" w:rsidR="001C4117" w:rsidRDefault="001C4117" w:rsidP="001C4117"/>
    <w:p w14:paraId="7DB1C811" w14:textId="77777777" w:rsidR="001C4117" w:rsidRDefault="001C4117" w:rsidP="001C4117"/>
    <w:p w14:paraId="6845B94B" w14:textId="77777777" w:rsidR="001C4117" w:rsidRDefault="001C4117" w:rsidP="001C4117"/>
    <w:p w14:paraId="681A3C4E" w14:textId="77777777" w:rsidR="001C4117" w:rsidRDefault="001C4117" w:rsidP="001C4117"/>
    <w:p w14:paraId="79D7060E" w14:textId="77777777" w:rsidR="001C4117" w:rsidRDefault="001C4117" w:rsidP="001C4117"/>
    <w:p w14:paraId="0F5DE149" w14:textId="77777777" w:rsidR="001C4117" w:rsidRDefault="001C4117" w:rsidP="001C4117"/>
    <w:p w14:paraId="376E5E8A" w14:textId="77777777" w:rsidR="001C4117" w:rsidRDefault="001C4117" w:rsidP="001C4117"/>
    <w:p w14:paraId="0F648A14" w14:textId="77777777" w:rsidR="001C4117" w:rsidRDefault="001C4117" w:rsidP="001C4117"/>
    <w:p w14:paraId="0A016FDD" w14:textId="77777777" w:rsidR="001C4117" w:rsidRDefault="001C4117" w:rsidP="001C4117"/>
    <w:p w14:paraId="02A6017E" w14:textId="77777777" w:rsidR="001C4117" w:rsidRDefault="001C4117" w:rsidP="001C4117"/>
    <w:p w14:paraId="04A7F69F" w14:textId="77777777" w:rsidR="001C4117" w:rsidRDefault="001C4117" w:rsidP="001C4117"/>
    <w:p w14:paraId="173EF730" w14:textId="77777777" w:rsidR="001C4117" w:rsidRDefault="001C4117" w:rsidP="001C4117"/>
    <w:p w14:paraId="6AFE4653" w14:textId="77777777" w:rsidR="001C4117" w:rsidRDefault="001C4117" w:rsidP="001C4117"/>
    <w:p w14:paraId="2C909A28" w14:textId="77777777" w:rsidR="001C4117" w:rsidRDefault="001C4117" w:rsidP="001C4117"/>
    <w:p w14:paraId="62C58A1A" w14:textId="77777777" w:rsidR="001C4117" w:rsidRDefault="001C4117" w:rsidP="001C4117"/>
    <w:p w14:paraId="4BE920FC" w14:textId="77777777" w:rsidR="001C4117" w:rsidRDefault="001C4117" w:rsidP="001C4117"/>
    <w:p w14:paraId="184B5B8F" w14:textId="77777777" w:rsidR="001C4117" w:rsidRDefault="001C4117" w:rsidP="001C4117"/>
    <w:p w14:paraId="2482D796" w14:textId="77777777" w:rsidR="001C4117" w:rsidRDefault="001C4117" w:rsidP="001C4117"/>
    <w:p w14:paraId="5FF71768" w14:textId="14CE0700" w:rsidR="001C4117" w:rsidRDefault="001C4117" w:rsidP="009D7E86">
      <w:pPr>
        <w:pStyle w:val="Kop1"/>
      </w:pPr>
      <w:bookmarkStart w:id="4" w:name="_Toc186125415"/>
      <w:r>
        <w:lastRenderedPageBreak/>
        <w:t>Hoofdstuk</w:t>
      </w:r>
      <w:r w:rsidR="009D7E86">
        <w:t xml:space="preserve"> 5: </w:t>
      </w:r>
      <w:r w:rsidR="009D7E86" w:rsidRPr="009D7E86">
        <w:t>Ontwikkelstrategieën</w:t>
      </w:r>
      <w:bookmarkEnd w:id="4"/>
    </w:p>
    <w:p w14:paraId="0C5A7490" w14:textId="19891F04" w:rsidR="00B029E3" w:rsidRPr="00B029E3" w:rsidRDefault="00B029E3" w:rsidP="00B029E3">
      <w:pPr>
        <w:pStyle w:val="Kop2"/>
      </w:pPr>
      <w:bookmarkStart w:id="5" w:name="_Toc186125416"/>
      <w:r>
        <w:t>Inleiding</w:t>
      </w:r>
      <w:bookmarkEnd w:id="5"/>
    </w:p>
    <w:p w14:paraId="1BC0DDFF" w14:textId="3EEF5A6D" w:rsidR="001C4117" w:rsidRDefault="009C56A7" w:rsidP="009C56A7">
      <w:pPr>
        <w:pStyle w:val="Geenafstand"/>
      </w:pPr>
      <w:r w:rsidRPr="009C56A7">
        <w:rPr>
          <w:noProof/>
          <w:lang w:val="de-DE"/>
        </w:rPr>
        <w:drawing>
          <wp:anchor distT="0" distB="0" distL="114300" distR="114300" simplePos="0" relativeHeight="251672576" behindDoc="1" locked="0" layoutInCell="1" allowOverlap="1" wp14:anchorId="71CE7290" wp14:editId="53FB78DB">
            <wp:simplePos x="0" y="0"/>
            <wp:positionH relativeFrom="margin">
              <wp:posOffset>2962910</wp:posOffset>
            </wp:positionH>
            <wp:positionV relativeFrom="paragraph">
              <wp:posOffset>148590</wp:posOffset>
            </wp:positionV>
            <wp:extent cx="3183255" cy="1280795"/>
            <wp:effectExtent l="0" t="0" r="0" b="0"/>
            <wp:wrapTight wrapText="bothSides">
              <wp:wrapPolygon edited="0">
                <wp:start x="0" y="0"/>
                <wp:lineTo x="0" y="21204"/>
                <wp:lineTo x="21458" y="21204"/>
                <wp:lineTo x="21458" y="0"/>
                <wp:lineTo x="0" y="0"/>
              </wp:wrapPolygon>
            </wp:wrapTight>
            <wp:docPr id="491077199" name="Afbeelding 1" descr="Afbeelding met tekst, schermopname, Lettertype, lij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77199" name="Afbeelding 1" descr="Afbeelding met tekst, schermopname, Lettertype, lijn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7E86">
        <w:t xml:space="preserve">Ontwikkelingsstrategieën: </w:t>
      </w:r>
    </w:p>
    <w:p w14:paraId="05347F66" w14:textId="442418FE" w:rsidR="009D7E86" w:rsidRDefault="009D7E86" w:rsidP="009D7E86">
      <w:pPr>
        <w:pStyle w:val="Lijstalinea"/>
        <w:numPr>
          <w:ilvl w:val="0"/>
          <w:numId w:val="197"/>
        </w:numPr>
        <w:rPr>
          <w:lang w:val="de-DE"/>
        </w:rPr>
      </w:pPr>
      <w:proofErr w:type="spellStart"/>
      <w:r w:rsidRPr="009D7E86">
        <w:rPr>
          <w:lang w:val="de-DE"/>
        </w:rPr>
        <w:t>Inleiding</w:t>
      </w:r>
      <w:proofErr w:type="spellEnd"/>
      <w:r w:rsidRPr="009D7E86">
        <w:rPr>
          <w:lang w:val="de-DE"/>
        </w:rPr>
        <w:t xml:space="preserve"> </w:t>
      </w:r>
    </w:p>
    <w:p w14:paraId="18476238" w14:textId="2A81091F" w:rsidR="009D7E86" w:rsidRDefault="009D7E86" w:rsidP="009D7E86">
      <w:pPr>
        <w:pStyle w:val="Lijstalinea"/>
        <w:numPr>
          <w:ilvl w:val="1"/>
          <w:numId w:val="197"/>
        </w:numPr>
        <w:rPr>
          <w:lang w:val="de-DE"/>
        </w:rPr>
      </w:pPr>
      <w:proofErr w:type="spellStart"/>
      <w:r w:rsidRPr="009D7E86">
        <w:rPr>
          <w:lang w:val="de-DE"/>
        </w:rPr>
        <w:t>Waterfall</w:t>
      </w:r>
      <w:proofErr w:type="spellEnd"/>
      <w:r w:rsidRPr="009D7E86">
        <w:rPr>
          <w:lang w:val="de-DE"/>
        </w:rPr>
        <w:t xml:space="preserve"> </w:t>
      </w:r>
    </w:p>
    <w:p w14:paraId="7E0A5AC4" w14:textId="7E867CEF" w:rsidR="009C56A7" w:rsidRDefault="009C56A7" w:rsidP="009C56A7">
      <w:pPr>
        <w:pStyle w:val="Lijstalinea"/>
        <w:numPr>
          <w:ilvl w:val="2"/>
          <w:numId w:val="197"/>
        </w:numPr>
        <w:rPr>
          <w:lang w:val="de-DE"/>
        </w:rPr>
      </w:pPr>
      <w:r>
        <w:rPr>
          <w:lang w:val="de-DE"/>
        </w:rPr>
        <w:t xml:space="preserve">In </w:t>
      </w:r>
      <w:proofErr w:type="spellStart"/>
      <w:r>
        <w:rPr>
          <w:lang w:val="de-DE"/>
        </w:rPr>
        <w:t>één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iteratie</w:t>
      </w:r>
      <w:proofErr w:type="spellEnd"/>
    </w:p>
    <w:p w14:paraId="34B42E1B" w14:textId="000EDCFC" w:rsidR="009D7E86" w:rsidRDefault="009D7E86" w:rsidP="009D7E86">
      <w:pPr>
        <w:pStyle w:val="Lijstalinea"/>
        <w:numPr>
          <w:ilvl w:val="1"/>
          <w:numId w:val="197"/>
        </w:numPr>
        <w:rPr>
          <w:lang w:val="de-DE"/>
        </w:rPr>
      </w:pPr>
      <w:r w:rsidRPr="009D7E86">
        <w:rPr>
          <w:lang w:val="de-DE"/>
        </w:rPr>
        <w:t xml:space="preserve">Agile </w:t>
      </w:r>
    </w:p>
    <w:p w14:paraId="350E5B56" w14:textId="1AA37437" w:rsidR="009D7E86" w:rsidRDefault="009D7E86" w:rsidP="009D7E86">
      <w:pPr>
        <w:pStyle w:val="Lijstalinea"/>
        <w:numPr>
          <w:ilvl w:val="0"/>
          <w:numId w:val="197"/>
        </w:numPr>
        <w:rPr>
          <w:lang w:val="de-DE"/>
        </w:rPr>
      </w:pPr>
      <w:proofErr w:type="spellStart"/>
      <w:r w:rsidRPr="009D7E86">
        <w:rPr>
          <w:lang w:val="de-DE"/>
        </w:rPr>
        <w:t>Scrum</w:t>
      </w:r>
      <w:proofErr w:type="spellEnd"/>
      <w:r w:rsidRPr="009D7E86">
        <w:rPr>
          <w:lang w:val="de-DE"/>
        </w:rPr>
        <w:t xml:space="preserve"> </w:t>
      </w:r>
    </w:p>
    <w:p w14:paraId="1CBA4783" w14:textId="35F87FD3" w:rsidR="001C4117" w:rsidRPr="009D7E86" w:rsidRDefault="009D7E86" w:rsidP="009D7E86">
      <w:pPr>
        <w:pStyle w:val="Lijstalinea"/>
        <w:numPr>
          <w:ilvl w:val="0"/>
          <w:numId w:val="197"/>
        </w:numPr>
        <w:rPr>
          <w:lang w:val="de-DE"/>
        </w:rPr>
      </w:pPr>
      <w:r w:rsidRPr="009D7E86">
        <w:rPr>
          <w:lang w:val="de-DE"/>
        </w:rPr>
        <w:t>Kanban</w:t>
      </w:r>
    </w:p>
    <w:p w14:paraId="4FB46260" w14:textId="31F1FF2F" w:rsidR="001C4117" w:rsidRPr="009D7E86" w:rsidRDefault="001C4117" w:rsidP="001C4117">
      <w:pPr>
        <w:rPr>
          <w:lang w:val="de-DE"/>
        </w:rPr>
      </w:pPr>
    </w:p>
    <w:p w14:paraId="4AEDABC9" w14:textId="77777777" w:rsidR="003E3E4D" w:rsidRDefault="003E3E4D" w:rsidP="003E3E4D">
      <w:pPr>
        <w:pStyle w:val="Geenafstand"/>
      </w:pPr>
      <w:r w:rsidRPr="003E3E4D">
        <w:t xml:space="preserve">Wat is Agile? </w:t>
      </w:r>
    </w:p>
    <w:p w14:paraId="2BAF66D7" w14:textId="77777777" w:rsidR="003E3E4D" w:rsidRDefault="003E3E4D" w:rsidP="003E3E4D">
      <w:pPr>
        <w:pStyle w:val="Lijstalinea"/>
        <w:numPr>
          <w:ilvl w:val="0"/>
          <w:numId w:val="198"/>
        </w:numPr>
      </w:pPr>
      <w:r w:rsidRPr="003E3E4D">
        <w:t xml:space="preserve">Een filosofie </w:t>
      </w:r>
    </w:p>
    <w:p w14:paraId="65D59681" w14:textId="77777777" w:rsidR="003E3E4D" w:rsidRDefault="003E3E4D" w:rsidP="003E3E4D">
      <w:pPr>
        <w:pStyle w:val="Lijstalinea"/>
        <w:numPr>
          <w:ilvl w:val="0"/>
          <w:numId w:val="198"/>
        </w:numPr>
      </w:pPr>
      <w:r w:rsidRPr="003E3E4D">
        <w:t xml:space="preserve">Een mentaliteitswijziging (van </w:t>
      </w:r>
      <w:proofErr w:type="spellStart"/>
      <w:r w:rsidRPr="003E3E4D">
        <w:t>Command&amp;Control</w:t>
      </w:r>
      <w:proofErr w:type="spellEnd"/>
      <w:r w:rsidRPr="003E3E4D">
        <w:t xml:space="preserve"> naar </w:t>
      </w:r>
      <w:proofErr w:type="spellStart"/>
      <w:r w:rsidRPr="003E3E4D">
        <w:t>Collaboration</w:t>
      </w:r>
      <w:proofErr w:type="spellEnd"/>
      <w:r w:rsidRPr="003E3E4D">
        <w:t xml:space="preserve">) </w:t>
      </w:r>
    </w:p>
    <w:p w14:paraId="4DE563A2" w14:textId="77777777" w:rsidR="003E3E4D" w:rsidRDefault="003E3E4D" w:rsidP="003E3E4D">
      <w:pPr>
        <w:pStyle w:val="Lijstalinea"/>
        <w:numPr>
          <w:ilvl w:val="0"/>
          <w:numId w:val="198"/>
        </w:numPr>
      </w:pPr>
      <w:r w:rsidRPr="003E3E4D">
        <w:t xml:space="preserve">Geschiedenis </w:t>
      </w:r>
    </w:p>
    <w:p w14:paraId="5ED91EE2" w14:textId="77777777" w:rsidR="003E3E4D" w:rsidRDefault="003E3E4D" w:rsidP="003E3E4D">
      <w:pPr>
        <w:pStyle w:val="Lijstalinea"/>
        <w:numPr>
          <w:ilvl w:val="1"/>
          <w:numId w:val="198"/>
        </w:numPr>
      </w:pPr>
      <w:r w:rsidRPr="003E3E4D">
        <w:t xml:space="preserve">Reactie op waterval </w:t>
      </w:r>
    </w:p>
    <w:p w14:paraId="5C7D2CD5" w14:textId="62FB542D" w:rsidR="001C4117" w:rsidRDefault="003E3E4D" w:rsidP="003E3E4D">
      <w:pPr>
        <w:pStyle w:val="Lijstalinea"/>
        <w:numPr>
          <w:ilvl w:val="1"/>
          <w:numId w:val="198"/>
        </w:numPr>
      </w:pPr>
      <w:r w:rsidRPr="003E3E4D">
        <w:t>Gebaseerd op Agile Manifesto</w:t>
      </w:r>
    </w:p>
    <w:p w14:paraId="103602EC" w14:textId="77777777" w:rsidR="00200747" w:rsidRDefault="00200747" w:rsidP="00200747"/>
    <w:p w14:paraId="5219BB2E" w14:textId="679A232D" w:rsidR="00200747" w:rsidRDefault="00200747" w:rsidP="00200747">
      <w:pPr>
        <w:pStyle w:val="Geenafstand"/>
      </w:pPr>
      <w:r w:rsidRPr="00200747">
        <w:t>Het Agile Manifesto (2001)</w:t>
      </w:r>
      <w:r>
        <w:t>:</w:t>
      </w:r>
    </w:p>
    <w:p w14:paraId="5B4BBA4E" w14:textId="6AF9112C" w:rsidR="00200747" w:rsidRDefault="00200747" w:rsidP="00200747">
      <w:r w:rsidRPr="00200747">
        <w:rPr>
          <w:noProof/>
        </w:rPr>
        <w:drawing>
          <wp:anchor distT="0" distB="0" distL="114300" distR="114300" simplePos="0" relativeHeight="251673600" behindDoc="1" locked="0" layoutInCell="1" allowOverlap="1" wp14:anchorId="7014A950" wp14:editId="1F6B0C2A">
            <wp:simplePos x="0" y="0"/>
            <wp:positionH relativeFrom="column">
              <wp:posOffset>-423</wp:posOffset>
            </wp:positionH>
            <wp:positionV relativeFrom="paragraph">
              <wp:posOffset>2752</wp:posOffset>
            </wp:positionV>
            <wp:extent cx="3145086" cy="1896533"/>
            <wp:effectExtent l="0" t="0" r="0" b="8890"/>
            <wp:wrapTight wrapText="bothSides">
              <wp:wrapPolygon edited="0">
                <wp:start x="0" y="0"/>
                <wp:lineTo x="0" y="21484"/>
                <wp:lineTo x="21460" y="21484"/>
                <wp:lineTo x="21460" y="0"/>
                <wp:lineTo x="0" y="0"/>
              </wp:wrapPolygon>
            </wp:wrapTight>
            <wp:docPr id="792744977" name="Afbeelding 1" descr="Afbeelding met tekst, schermopname, Lettertyp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44977" name="Afbeelding 1" descr="Afbeelding met tekst, schermopname, Lettertype, ontwerp&#10;&#10;Automatisch gegenereerde beschrijvi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086" cy="1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E62ED" w14:textId="77777777" w:rsidR="00200747" w:rsidRDefault="00200747" w:rsidP="00200747"/>
    <w:p w14:paraId="492FCED2" w14:textId="77777777" w:rsidR="00200747" w:rsidRDefault="00200747" w:rsidP="00200747"/>
    <w:p w14:paraId="7F97C6F2" w14:textId="77777777" w:rsidR="00200747" w:rsidRDefault="00200747" w:rsidP="00200747"/>
    <w:p w14:paraId="3F6AB19C" w14:textId="77777777" w:rsidR="00200747" w:rsidRDefault="00200747" w:rsidP="00200747"/>
    <w:p w14:paraId="7873E5F2" w14:textId="77777777" w:rsidR="00200747" w:rsidRDefault="00200747" w:rsidP="00200747"/>
    <w:p w14:paraId="48F3DF18" w14:textId="77777777" w:rsidR="00200747" w:rsidRDefault="00200747" w:rsidP="00200747"/>
    <w:p w14:paraId="171BC9FE" w14:textId="77777777" w:rsidR="00200747" w:rsidRDefault="00200747" w:rsidP="00200747"/>
    <w:p w14:paraId="25D912E1" w14:textId="77777777" w:rsidR="00200747" w:rsidRDefault="00200747" w:rsidP="00200747"/>
    <w:p w14:paraId="49D18B05" w14:textId="77777777" w:rsidR="00200747" w:rsidRDefault="00200747" w:rsidP="00200747"/>
    <w:p w14:paraId="506228AE" w14:textId="7B6D09AF" w:rsidR="00200747" w:rsidRDefault="00B029E3" w:rsidP="00200747">
      <w:r w:rsidRPr="00907DC4">
        <w:rPr>
          <w:noProof/>
        </w:rPr>
        <w:drawing>
          <wp:anchor distT="0" distB="0" distL="114300" distR="114300" simplePos="0" relativeHeight="251674624" behindDoc="1" locked="0" layoutInCell="1" allowOverlap="1" wp14:anchorId="28F56047" wp14:editId="21198094">
            <wp:simplePos x="0" y="0"/>
            <wp:positionH relativeFrom="margin">
              <wp:align>right</wp:align>
            </wp:positionH>
            <wp:positionV relativeFrom="paragraph">
              <wp:posOffset>5503</wp:posOffset>
            </wp:positionV>
            <wp:extent cx="2388870" cy="1413510"/>
            <wp:effectExtent l="0" t="0" r="0" b="0"/>
            <wp:wrapTight wrapText="bothSides">
              <wp:wrapPolygon edited="0">
                <wp:start x="0" y="0"/>
                <wp:lineTo x="0" y="21251"/>
                <wp:lineTo x="21359" y="21251"/>
                <wp:lineTo x="21359" y="0"/>
                <wp:lineTo x="0" y="0"/>
              </wp:wrapPolygon>
            </wp:wrapTight>
            <wp:docPr id="1662336938" name="Afbeelding 1" descr="Afbeelding met clipart, tekenfilm, tekening, paraplu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36938" name="Afbeelding 1" descr="Afbeelding met clipart, tekenfilm, tekening, paraplu&#10;&#10;Automatisch gegenereerde beschrijvi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44994" w14:textId="72DF4BD4" w:rsidR="00F45E67" w:rsidRDefault="00F45E67" w:rsidP="00F45E67">
      <w:pPr>
        <w:pStyle w:val="Geenafstand"/>
      </w:pPr>
      <w:r w:rsidRPr="00F45E67">
        <w:t>Principes achter het Agile Manifesto</w:t>
      </w:r>
      <w:r>
        <w:t>:</w:t>
      </w:r>
    </w:p>
    <w:p w14:paraId="34A90B23" w14:textId="77777777" w:rsidR="00F45E67" w:rsidRDefault="00F45E67" w:rsidP="00F45E67">
      <w:pPr>
        <w:pStyle w:val="Lijstalinea"/>
        <w:numPr>
          <w:ilvl w:val="0"/>
          <w:numId w:val="199"/>
        </w:numPr>
      </w:pPr>
      <w:r w:rsidRPr="00F45E67">
        <w:t xml:space="preserve">Hoogste prioriteit: klant tevreden </w:t>
      </w:r>
    </w:p>
    <w:p w14:paraId="04992590" w14:textId="439C189C" w:rsidR="00F45E67" w:rsidRDefault="00F45E67" w:rsidP="00F45E67">
      <w:pPr>
        <w:pStyle w:val="Lijstalinea"/>
        <w:numPr>
          <w:ilvl w:val="0"/>
          <w:numId w:val="199"/>
        </w:numPr>
      </w:pPr>
      <w:r w:rsidRPr="00F45E67">
        <w:t xml:space="preserve">Verwelkom wijzigingen </w:t>
      </w:r>
    </w:p>
    <w:p w14:paraId="003CD956" w14:textId="25CFB468" w:rsidR="00F45E67" w:rsidRDefault="00F45E67" w:rsidP="00F45E67">
      <w:pPr>
        <w:pStyle w:val="Lijstalinea"/>
        <w:numPr>
          <w:ilvl w:val="0"/>
          <w:numId w:val="199"/>
        </w:numPr>
      </w:pPr>
      <w:r w:rsidRPr="00F45E67">
        <w:t xml:space="preserve">Lever geregeld werkende software op </w:t>
      </w:r>
    </w:p>
    <w:p w14:paraId="32656034" w14:textId="23663BFB" w:rsidR="00F45E67" w:rsidRDefault="00F45E67" w:rsidP="00F45E67">
      <w:pPr>
        <w:pStyle w:val="Lijstalinea"/>
        <w:numPr>
          <w:ilvl w:val="0"/>
          <w:numId w:val="199"/>
        </w:numPr>
      </w:pPr>
      <w:r w:rsidRPr="00F45E67">
        <w:t xml:space="preserve">Business en ontwikkelaars werken dagelijks samen </w:t>
      </w:r>
    </w:p>
    <w:p w14:paraId="2914CE9C" w14:textId="343D7E36" w:rsidR="00F45E67" w:rsidRDefault="00F45E67" w:rsidP="00F45E67">
      <w:pPr>
        <w:pStyle w:val="Lijstalinea"/>
        <w:numPr>
          <w:ilvl w:val="0"/>
          <w:numId w:val="199"/>
        </w:numPr>
      </w:pPr>
      <w:r w:rsidRPr="00F45E67">
        <w:t xml:space="preserve">Bouw producten rond gemotiveerde individuen </w:t>
      </w:r>
    </w:p>
    <w:p w14:paraId="60F2BA53" w14:textId="5514300E" w:rsidR="00F45E67" w:rsidRPr="00907DC4" w:rsidRDefault="00F45E67" w:rsidP="00F45E67">
      <w:pPr>
        <w:pStyle w:val="Lijstalinea"/>
        <w:numPr>
          <w:ilvl w:val="0"/>
          <w:numId w:val="199"/>
        </w:numPr>
        <w:rPr>
          <w:lang w:val="en-GB"/>
        </w:rPr>
      </w:pPr>
      <w:r w:rsidRPr="00907DC4">
        <w:rPr>
          <w:lang w:val="en-GB"/>
        </w:rPr>
        <w:t xml:space="preserve">“Face-to-face” </w:t>
      </w:r>
      <w:proofErr w:type="spellStart"/>
      <w:r w:rsidRPr="00907DC4">
        <w:rPr>
          <w:lang w:val="en-GB"/>
        </w:rPr>
        <w:t>communicatie</w:t>
      </w:r>
      <w:proofErr w:type="spellEnd"/>
      <w:r w:rsidRPr="00907DC4">
        <w:rPr>
          <w:lang w:val="en-GB"/>
        </w:rPr>
        <w:t xml:space="preserve"> </w:t>
      </w:r>
      <w:proofErr w:type="spellStart"/>
      <w:r w:rsidRPr="00907DC4">
        <w:rPr>
          <w:lang w:val="en-GB"/>
        </w:rPr>
        <w:t>binnen</w:t>
      </w:r>
      <w:proofErr w:type="spellEnd"/>
      <w:r w:rsidRPr="00907DC4">
        <w:rPr>
          <w:lang w:val="en-GB"/>
        </w:rPr>
        <w:t xml:space="preserve"> team </w:t>
      </w:r>
    </w:p>
    <w:p w14:paraId="577653E9" w14:textId="02C02509" w:rsidR="00F45E67" w:rsidRDefault="00F45E67" w:rsidP="00F45E67">
      <w:pPr>
        <w:pStyle w:val="Lijstalinea"/>
        <w:numPr>
          <w:ilvl w:val="0"/>
          <w:numId w:val="199"/>
        </w:numPr>
      </w:pPr>
      <w:r w:rsidRPr="00F45E67">
        <w:t xml:space="preserve">Werkende software is de eerste meting van vooruitgang </w:t>
      </w:r>
    </w:p>
    <w:p w14:paraId="365572A0" w14:textId="205979C7" w:rsidR="00F45E67" w:rsidRDefault="00B029E3" w:rsidP="00F45E67">
      <w:pPr>
        <w:pStyle w:val="Lijstalinea"/>
        <w:numPr>
          <w:ilvl w:val="0"/>
          <w:numId w:val="199"/>
        </w:numPr>
      </w:pPr>
      <w:r w:rsidRPr="00B029E3">
        <w:rPr>
          <w:noProof/>
        </w:rPr>
        <w:drawing>
          <wp:anchor distT="0" distB="0" distL="114300" distR="114300" simplePos="0" relativeHeight="251675648" behindDoc="1" locked="0" layoutInCell="1" allowOverlap="1" wp14:anchorId="0E6D60A8" wp14:editId="18EFDF88">
            <wp:simplePos x="0" y="0"/>
            <wp:positionH relativeFrom="column">
              <wp:posOffset>3656965</wp:posOffset>
            </wp:positionH>
            <wp:positionV relativeFrom="paragraph">
              <wp:posOffset>9525</wp:posOffset>
            </wp:positionV>
            <wp:extent cx="2537460" cy="1756410"/>
            <wp:effectExtent l="0" t="0" r="0" b="0"/>
            <wp:wrapTight wrapText="bothSides">
              <wp:wrapPolygon edited="0">
                <wp:start x="0" y="0"/>
                <wp:lineTo x="0" y="21319"/>
                <wp:lineTo x="21405" y="21319"/>
                <wp:lineTo x="21405" y="0"/>
                <wp:lineTo x="0" y="0"/>
              </wp:wrapPolygon>
            </wp:wrapTight>
            <wp:docPr id="2020894305" name="Afbeelding 1" descr="Afbeelding met tekst, schermopname, Lettertype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94305" name="Afbeelding 1" descr="Afbeelding met tekst, schermopname, Lettertype, diagram&#10;&#10;Automatisch gegenereerde beschrijvi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E67" w:rsidRPr="00F45E67">
        <w:t xml:space="preserve">Eenvoud is essentieel </w:t>
      </w:r>
    </w:p>
    <w:p w14:paraId="6DE06159" w14:textId="1AE76AC8" w:rsidR="00F45E67" w:rsidRDefault="00F45E67" w:rsidP="00F45E67">
      <w:pPr>
        <w:pStyle w:val="Lijstalinea"/>
        <w:numPr>
          <w:ilvl w:val="0"/>
          <w:numId w:val="199"/>
        </w:numPr>
      </w:pPr>
      <w:r w:rsidRPr="00F45E67">
        <w:t xml:space="preserve">Zelf organiserende teams </w:t>
      </w:r>
    </w:p>
    <w:p w14:paraId="2B846AB3" w14:textId="27391B1C" w:rsidR="00200747" w:rsidRDefault="00F45E67" w:rsidP="00F45E67">
      <w:pPr>
        <w:pStyle w:val="Lijstalinea"/>
        <w:numPr>
          <w:ilvl w:val="0"/>
          <w:numId w:val="199"/>
        </w:numPr>
      </w:pPr>
      <w:r w:rsidRPr="00F45E67">
        <w:t>Zelf bespiegelende teams</w:t>
      </w:r>
    </w:p>
    <w:p w14:paraId="5BDAD48A" w14:textId="441665B9" w:rsidR="00200747" w:rsidRDefault="00200747" w:rsidP="00200747"/>
    <w:p w14:paraId="4C0626E0" w14:textId="0BC8E774" w:rsidR="00200747" w:rsidRDefault="00200747" w:rsidP="00200747"/>
    <w:p w14:paraId="74C3F87E" w14:textId="77777777" w:rsidR="00200747" w:rsidRDefault="00200747" w:rsidP="00200747"/>
    <w:p w14:paraId="1481C4D0" w14:textId="77777777" w:rsidR="00200747" w:rsidRDefault="00200747" w:rsidP="00200747"/>
    <w:p w14:paraId="21C04C05" w14:textId="77777777" w:rsidR="00200747" w:rsidRDefault="00200747" w:rsidP="00200747"/>
    <w:p w14:paraId="1EA52E10" w14:textId="0902663C" w:rsidR="00200747" w:rsidRDefault="00200747" w:rsidP="00200747"/>
    <w:p w14:paraId="1F2AFEED" w14:textId="77777777" w:rsidR="00200747" w:rsidRDefault="00200747" w:rsidP="00200747"/>
    <w:p w14:paraId="23878DF6" w14:textId="1C869232" w:rsidR="00200747" w:rsidRDefault="00B029E3" w:rsidP="00B029E3">
      <w:pPr>
        <w:pStyle w:val="Kop2"/>
      </w:pPr>
      <w:bookmarkStart w:id="6" w:name="_Toc186125417"/>
      <w:r w:rsidRPr="00B029E3">
        <w:lastRenderedPageBreak/>
        <w:t>Scrum</w:t>
      </w:r>
      <w:bookmarkEnd w:id="6"/>
    </w:p>
    <w:p w14:paraId="5CFEE1ED" w14:textId="17311293" w:rsidR="000472ED" w:rsidRDefault="000472ED" w:rsidP="000472ED">
      <w:pPr>
        <w:pStyle w:val="Geenafstand"/>
      </w:pPr>
      <w:r w:rsidRPr="000472ED">
        <w:t xml:space="preserve">Wat is Scrum? </w:t>
      </w:r>
    </w:p>
    <w:p w14:paraId="540541AB" w14:textId="77777777" w:rsidR="000472ED" w:rsidRDefault="000472ED" w:rsidP="000472ED">
      <w:pPr>
        <w:pStyle w:val="Lijstalinea"/>
        <w:numPr>
          <w:ilvl w:val="0"/>
          <w:numId w:val="200"/>
        </w:numPr>
      </w:pPr>
      <w:r w:rsidRPr="000472ED">
        <w:t xml:space="preserve">Scrum is geen... </w:t>
      </w:r>
    </w:p>
    <w:p w14:paraId="7E95413D" w14:textId="77777777" w:rsidR="000472ED" w:rsidRDefault="000472ED" w:rsidP="000472ED">
      <w:pPr>
        <w:pStyle w:val="Lijstalinea"/>
        <w:numPr>
          <w:ilvl w:val="1"/>
          <w:numId w:val="200"/>
        </w:numPr>
      </w:pPr>
      <w:r w:rsidRPr="000472ED">
        <w:t xml:space="preserve">...methodologie </w:t>
      </w:r>
    </w:p>
    <w:p w14:paraId="3D02D866" w14:textId="0CBE1C09" w:rsidR="000472ED" w:rsidRDefault="000472ED" w:rsidP="000472ED">
      <w:pPr>
        <w:pStyle w:val="Lijstalinea"/>
        <w:numPr>
          <w:ilvl w:val="1"/>
          <w:numId w:val="200"/>
        </w:numPr>
      </w:pPr>
      <w:r w:rsidRPr="000472ED">
        <w:t xml:space="preserve">...afgebakend en vast proces </w:t>
      </w:r>
    </w:p>
    <w:p w14:paraId="4B2AB980" w14:textId="11990B3D" w:rsidR="000472ED" w:rsidRDefault="000472ED" w:rsidP="000472ED">
      <w:pPr>
        <w:pStyle w:val="Lijstalinea"/>
        <w:numPr>
          <w:ilvl w:val="1"/>
          <w:numId w:val="200"/>
        </w:numPr>
      </w:pPr>
      <w:r w:rsidRPr="000472ED">
        <w:t xml:space="preserve">...set van procedures </w:t>
      </w:r>
    </w:p>
    <w:p w14:paraId="310B4046" w14:textId="77777777" w:rsidR="000472ED" w:rsidRDefault="000472ED" w:rsidP="000472ED">
      <w:pPr>
        <w:pStyle w:val="Lijstalinea"/>
        <w:numPr>
          <w:ilvl w:val="0"/>
          <w:numId w:val="200"/>
        </w:numPr>
      </w:pPr>
      <w:r w:rsidRPr="000472ED">
        <w:t xml:space="preserve">Scrum is open </w:t>
      </w:r>
      <w:proofErr w:type="spellStart"/>
      <w:r w:rsidRPr="000472ED">
        <w:t>framework</w:t>
      </w:r>
      <w:proofErr w:type="spellEnd"/>
      <w:r w:rsidRPr="000472ED">
        <w:t xml:space="preserve"> met eenvoudige regels </w:t>
      </w:r>
    </w:p>
    <w:p w14:paraId="6546E19F" w14:textId="0BC43210" w:rsidR="000472ED" w:rsidRDefault="000472ED" w:rsidP="000472ED">
      <w:pPr>
        <w:pStyle w:val="Lijstalinea"/>
        <w:numPr>
          <w:ilvl w:val="0"/>
          <w:numId w:val="200"/>
        </w:numPr>
      </w:pPr>
      <w:r w:rsidRPr="000472ED">
        <w:t xml:space="preserve">Regels gebaseerd op </w:t>
      </w:r>
      <w:r w:rsidRPr="000472ED">
        <w:rPr>
          <w:b/>
          <w:bCs/>
        </w:rPr>
        <w:t>CAS</w:t>
      </w:r>
      <w:r w:rsidRPr="000472ED">
        <w:t xml:space="preserve"> </w:t>
      </w:r>
    </w:p>
    <w:p w14:paraId="21CC1679" w14:textId="47ED1A01" w:rsidR="000472ED" w:rsidRDefault="000472ED" w:rsidP="000472ED">
      <w:pPr>
        <w:pStyle w:val="Lijstalinea"/>
        <w:numPr>
          <w:ilvl w:val="1"/>
          <w:numId w:val="200"/>
        </w:numPr>
      </w:pPr>
      <w:r w:rsidRPr="000472ED">
        <w:t xml:space="preserve">Complex Adaptieve Systemen (vb. </w:t>
      </w:r>
      <w:r w:rsidR="008B16E9" w:rsidRPr="000472ED">
        <w:t xml:space="preserve">School </w:t>
      </w:r>
      <w:r w:rsidRPr="000472ED">
        <w:t xml:space="preserve">vissen) </w:t>
      </w:r>
    </w:p>
    <w:p w14:paraId="59237944" w14:textId="74A85045" w:rsidR="000472ED" w:rsidRDefault="000472ED" w:rsidP="000472ED">
      <w:pPr>
        <w:pStyle w:val="Lijstalinea"/>
        <w:numPr>
          <w:ilvl w:val="1"/>
          <w:numId w:val="200"/>
        </w:numPr>
      </w:pPr>
      <w:r w:rsidRPr="000472ED">
        <w:t xml:space="preserve">Doel: CAS evolueren naar intelligentie </w:t>
      </w:r>
    </w:p>
    <w:p w14:paraId="76C45CAB" w14:textId="77777777" w:rsidR="000472ED" w:rsidRDefault="000472ED" w:rsidP="000472ED">
      <w:pPr>
        <w:pStyle w:val="Lijstalinea"/>
        <w:numPr>
          <w:ilvl w:val="0"/>
          <w:numId w:val="200"/>
        </w:numPr>
      </w:pPr>
      <w:r w:rsidRPr="000472ED">
        <w:t xml:space="preserve">Iteratief en incrementeel </w:t>
      </w:r>
    </w:p>
    <w:p w14:paraId="760BF98D" w14:textId="705A4570" w:rsidR="000472ED" w:rsidRDefault="000472ED" w:rsidP="000472ED">
      <w:pPr>
        <w:pStyle w:val="Lijstalinea"/>
        <w:numPr>
          <w:ilvl w:val="1"/>
          <w:numId w:val="200"/>
        </w:numPr>
      </w:pPr>
      <w:r w:rsidRPr="000472ED">
        <w:t xml:space="preserve">Iteratief = het zal niet allemaal vanaf de eerste keer correct zijn </w:t>
      </w:r>
    </w:p>
    <w:p w14:paraId="0714871B" w14:textId="6CBB56FA" w:rsidR="00200747" w:rsidRDefault="000472ED" w:rsidP="000472ED">
      <w:pPr>
        <w:pStyle w:val="Lijstalinea"/>
        <w:numPr>
          <w:ilvl w:val="1"/>
          <w:numId w:val="200"/>
        </w:numPr>
      </w:pPr>
      <w:r w:rsidRPr="000472ED">
        <w:t>Incrementeel = verticaal in plaats van horizontaal bouwen</w:t>
      </w:r>
    </w:p>
    <w:p w14:paraId="5ADA7501" w14:textId="77777777" w:rsidR="00200747" w:rsidRDefault="00200747" w:rsidP="00200747"/>
    <w:p w14:paraId="27E3F8B1" w14:textId="1DB1B0AD" w:rsidR="007F5B87" w:rsidRDefault="007F5B87" w:rsidP="007F5B87">
      <w:pPr>
        <w:pStyle w:val="Geenafstand"/>
      </w:pPr>
      <w:r w:rsidRPr="007F5B87">
        <w:t>Scrum regels</w:t>
      </w:r>
      <w:r>
        <w:t>:</w:t>
      </w:r>
    </w:p>
    <w:p w14:paraId="22080AA3" w14:textId="206A10C7" w:rsidR="007F5B87" w:rsidRDefault="007F5B87" w:rsidP="007F5B87">
      <w:pPr>
        <w:pStyle w:val="Lijstalinea"/>
        <w:numPr>
          <w:ilvl w:val="0"/>
          <w:numId w:val="201"/>
        </w:numPr>
      </w:pPr>
      <w:r w:rsidRPr="007F5B87">
        <w:t xml:space="preserve">Werken in </w:t>
      </w:r>
      <w:r w:rsidRPr="007F5B87">
        <w:rPr>
          <w:b/>
          <w:bCs/>
        </w:rPr>
        <w:t>gesloten iteraties</w:t>
      </w:r>
      <w:r w:rsidRPr="007F5B87">
        <w:t xml:space="preserve"> (geen scopewijzigingen) </w:t>
      </w:r>
    </w:p>
    <w:p w14:paraId="04C61AD0" w14:textId="144F6877" w:rsidR="007F5B87" w:rsidRDefault="007F5B87" w:rsidP="007F5B87">
      <w:pPr>
        <w:pStyle w:val="Lijstalinea"/>
        <w:numPr>
          <w:ilvl w:val="0"/>
          <w:numId w:val="201"/>
        </w:numPr>
      </w:pPr>
      <w:r w:rsidRPr="007F5B87">
        <w:t xml:space="preserve">Elke iteratie </w:t>
      </w:r>
      <w:r w:rsidRPr="007F5B87">
        <w:rPr>
          <w:b/>
          <w:bCs/>
        </w:rPr>
        <w:t>productiewaardige software</w:t>
      </w:r>
      <w:r w:rsidRPr="007F5B87">
        <w:t xml:space="preserve"> </w:t>
      </w:r>
    </w:p>
    <w:p w14:paraId="20D78E29" w14:textId="2D548367" w:rsidR="007F5B87" w:rsidRDefault="007F5B87" w:rsidP="007F5B87">
      <w:pPr>
        <w:pStyle w:val="Lijstalinea"/>
        <w:numPr>
          <w:ilvl w:val="0"/>
          <w:numId w:val="201"/>
        </w:numPr>
      </w:pPr>
      <w:r w:rsidRPr="007F5B87">
        <w:rPr>
          <w:b/>
          <w:bCs/>
        </w:rPr>
        <w:t>Zelforganiserende</w:t>
      </w:r>
      <w:r w:rsidRPr="007F5B87">
        <w:t xml:space="preserve"> en </w:t>
      </w:r>
      <w:proofErr w:type="spellStart"/>
      <w:r w:rsidRPr="007F5B87">
        <w:rPr>
          <w:b/>
          <w:bCs/>
        </w:rPr>
        <w:t>zelfreflecterende</w:t>
      </w:r>
      <w:proofErr w:type="spellEnd"/>
      <w:r w:rsidRPr="007F5B87">
        <w:t xml:space="preserve"> teams </w:t>
      </w:r>
    </w:p>
    <w:p w14:paraId="456F7CAB" w14:textId="554D0309" w:rsidR="00200747" w:rsidRDefault="00E43A9A" w:rsidP="007F5B87">
      <w:pPr>
        <w:pStyle w:val="Lijstalinea"/>
        <w:numPr>
          <w:ilvl w:val="0"/>
          <w:numId w:val="201"/>
        </w:numPr>
      </w:pPr>
      <w:r w:rsidRPr="00E43A9A">
        <w:rPr>
          <w:noProof/>
        </w:rPr>
        <w:drawing>
          <wp:anchor distT="0" distB="0" distL="114300" distR="114300" simplePos="0" relativeHeight="251676672" behindDoc="1" locked="0" layoutInCell="1" allowOverlap="1" wp14:anchorId="08D957D1" wp14:editId="2F32431E">
            <wp:simplePos x="0" y="0"/>
            <wp:positionH relativeFrom="column">
              <wp:posOffset>3140710</wp:posOffset>
            </wp:positionH>
            <wp:positionV relativeFrom="paragraph">
              <wp:posOffset>169545</wp:posOffset>
            </wp:positionV>
            <wp:extent cx="3132455" cy="1838960"/>
            <wp:effectExtent l="0" t="0" r="0" b="8890"/>
            <wp:wrapTight wrapText="bothSides">
              <wp:wrapPolygon edited="0">
                <wp:start x="0" y="0"/>
                <wp:lineTo x="0" y="21481"/>
                <wp:lineTo x="21412" y="21481"/>
                <wp:lineTo x="21412" y="0"/>
                <wp:lineTo x="0" y="0"/>
              </wp:wrapPolygon>
            </wp:wrapTight>
            <wp:docPr id="1583138044" name="Afbeelding 1" descr="Afbeelding met tekst, schermopname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38044" name="Afbeelding 1" descr="Afbeelding met tekst, schermopname, diagram&#10;&#10;Automatisch gegenereerde beschrijvi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B87" w:rsidRPr="007F5B87">
        <w:t xml:space="preserve">Alles heeft een bepaalde </w:t>
      </w:r>
      <w:r w:rsidR="007F5B87" w:rsidRPr="007F5B87">
        <w:rPr>
          <w:b/>
          <w:bCs/>
        </w:rPr>
        <w:t>prioriteit</w:t>
      </w:r>
    </w:p>
    <w:p w14:paraId="29B27C65" w14:textId="3997CF10" w:rsidR="00200747" w:rsidRDefault="00744987" w:rsidP="00200747">
      <w:r w:rsidRPr="00744987">
        <w:rPr>
          <w:noProof/>
        </w:rPr>
        <w:drawing>
          <wp:inline distT="0" distB="0" distL="0" distR="0" wp14:anchorId="0F76495F" wp14:editId="1E8EDD2F">
            <wp:extent cx="2963333" cy="1757753"/>
            <wp:effectExtent l="0" t="0" r="8890" b="0"/>
            <wp:docPr id="144828486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848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8924" cy="176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14D1" w14:textId="33E05CBF" w:rsidR="00200747" w:rsidRDefault="00E43A9A" w:rsidP="00E43A9A">
      <w:pPr>
        <w:pStyle w:val="Geenafstand"/>
      </w:pPr>
      <w:r w:rsidRPr="00E43A9A">
        <w:t>Rollen: Product-eigenaar</w:t>
      </w:r>
      <w:r>
        <w:t>:</w:t>
      </w:r>
    </w:p>
    <w:p w14:paraId="40F06E98" w14:textId="60A64E32" w:rsidR="00286AF7" w:rsidRDefault="00286AF7" w:rsidP="00286AF7">
      <w:pPr>
        <w:pStyle w:val="Lijstalinea"/>
        <w:numPr>
          <w:ilvl w:val="0"/>
          <w:numId w:val="202"/>
        </w:numPr>
      </w:pPr>
      <w:r w:rsidRPr="00286AF7">
        <w:t xml:space="preserve">Vertegenwoordigt de belanghebbende partijen </w:t>
      </w:r>
    </w:p>
    <w:p w14:paraId="2C28A6EA" w14:textId="67B8640F" w:rsidR="00286AF7" w:rsidRDefault="00286AF7" w:rsidP="00286AF7">
      <w:pPr>
        <w:pStyle w:val="Lijstalinea"/>
        <w:numPr>
          <w:ilvl w:val="1"/>
          <w:numId w:val="202"/>
        </w:numPr>
      </w:pPr>
      <w:r w:rsidRPr="00286AF7">
        <w:t>Klant, eindgebruiker, …</w:t>
      </w:r>
    </w:p>
    <w:p w14:paraId="1CEB8F90" w14:textId="407A467A" w:rsidR="00286AF7" w:rsidRDefault="00286AF7" w:rsidP="00286AF7">
      <w:pPr>
        <w:pStyle w:val="Lijstalinea"/>
        <w:numPr>
          <w:ilvl w:val="0"/>
          <w:numId w:val="202"/>
        </w:numPr>
      </w:pPr>
      <w:r w:rsidRPr="00286AF7">
        <w:t xml:space="preserve">Eén stem, liefst één persoon </w:t>
      </w:r>
    </w:p>
    <w:p w14:paraId="610EAD95" w14:textId="2044F86C" w:rsidR="00286AF7" w:rsidRDefault="00286AF7" w:rsidP="00286AF7">
      <w:pPr>
        <w:pStyle w:val="Lijstalinea"/>
        <w:numPr>
          <w:ilvl w:val="0"/>
          <w:numId w:val="202"/>
        </w:numPr>
      </w:pPr>
      <w:r w:rsidRPr="00286AF7">
        <w:t xml:space="preserve">Bepaalt </w:t>
      </w:r>
    </w:p>
    <w:p w14:paraId="05F6F459" w14:textId="49CCB3AE" w:rsidR="00286AF7" w:rsidRDefault="008B16E9" w:rsidP="00286AF7">
      <w:pPr>
        <w:pStyle w:val="Lijstalinea"/>
        <w:numPr>
          <w:ilvl w:val="1"/>
          <w:numId w:val="202"/>
        </w:numPr>
      </w:pPr>
      <w:r w:rsidRPr="00286AF7">
        <w:t xml:space="preserve">Wat </w:t>
      </w:r>
      <w:r w:rsidR="00286AF7" w:rsidRPr="00286AF7">
        <w:t xml:space="preserve">er gebouwd moet worden </w:t>
      </w:r>
    </w:p>
    <w:p w14:paraId="5ED7FB2F" w14:textId="6000D438" w:rsidR="00286AF7" w:rsidRDefault="008B16E9" w:rsidP="00286AF7">
      <w:pPr>
        <w:pStyle w:val="Lijstalinea"/>
        <w:numPr>
          <w:ilvl w:val="1"/>
          <w:numId w:val="202"/>
        </w:numPr>
      </w:pPr>
      <w:r w:rsidRPr="00286AF7">
        <w:t xml:space="preserve">Wat </w:t>
      </w:r>
      <w:r w:rsidR="00286AF7" w:rsidRPr="00286AF7">
        <w:t xml:space="preserve">prioritair is </w:t>
      </w:r>
    </w:p>
    <w:p w14:paraId="09644DE9" w14:textId="5BC50673" w:rsidR="00200747" w:rsidRDefault="00286AF7" w:rsidP="00286AF7">
      <w:pPr>
        <w:pStyle w:val="Lijstalinea"/>
        <w:numPr>
          <w:ilvl w:val="0"/>
          <w:numId w:val="202"/>
        </w:numPr>
      </w:pPr>
      <w:r w:rsidRPr="00286AF7">
        <w:t>Product-eigenaar doet commitment om het team met rust te laten tijdens sprint</w:t>
      </w:r>
    </w:p>
    <w:p w14:paraId="6BD8B887" w14:textId="49D1C7C8" w:rsidR="00200747" w:rsidRDefault="00200747" w:rsidP="00200747"/>
    <w:p w14:paraId="4B3FBD16" w14:textId="5E57966A" w:rsidR="00975309" w:rsidRPr="00975309" w:rsidRDefault="003079AC" w:rsidP="00200747">
      <w:pPr>
        <w:rPr>
          <w:b/>
          <w:bCs/>
        </w:rPr>
      </w:pPr>
      <w:r w:rsidRPr="004847D6">
        <w:rPr>
          <w:noProof/>
        </w:rPr>
        <w:drawing>
          <wp:anchor distT="0" distB="0" distL="114300" distR="114300" simplePos="0" relativeHeight="251678720" behindDoc="1" locked="0" layoutInCell="1" allowOverlap="1" wp14:anchorId="2C18F9AF" wp14:editId="5284EFEB">
            <wp:simplePos x="0" y="0"/>
            <wp:positionH relativeFrom="column">
              <wp:posOffset>4647565</wp:posOffset>
            </wp:positionH>
            <wp:positionV relativeFrom="paragraph">
              <wp:posOffset>7620</wp:posOffset>
            </wp:positionV>
            <wp:extent cx="1350645" cy="1692910"/>
            <wp:effectExtent l="0" t="0" r="1905" b="2540"/>
            <wp:wrapTight wrapText="bothSides">
              <wp:wrapPolygon edited="0">
                <wp:start x="0" y="0"/>
                <wp:lineTo x="0" y="21389"/>
                <wp:lineTo x="21326" y="21389"/>
                <wp:lineTo x="21326" y="0"/>
                <wp:lineTo x="0" y="0"/>
              </wp:wrapPolygon>
            </wp:wrapTight>
            <wp:docPr id="1754732736" name="Afbeelding 1" descr="Afbeelding met tekst, Lettertyp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32736" name="Afbeelding 1" descr="Afbeelding met tekst, Lettertype, schermopname&#10;&#10;Automatisch gegenereerde beschrijvi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64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5309">
        <w:rPr>
          <w:noProof/>
        </w:rPr>
        <w:drawing>
          <wp:anchor distT="0" distB="0" distL="114300" distR="114300" simplePos="0" relativeHeight="251677696" behindDoc="1" locked="0" layoutInCell="1" allowOverlap="1" wp14:anchorId="23E1395A" wp14:editId="29C1CE60">
            <wp:simplePos x="0" y="0"/>
            <wp:positionH relativeFrom="column">
              <wp:posOffset>2928620</wp:posOffset>
            </wp:positionH>
            <wp:positionV relativeFrom="paragraph">
              <wp:posOffset>7620</wp:posOffset>
            </wp:positionV>
            <wp:extent cx="1562735" cy="1684655"/>
            <wp:effectExtent l="0" t="0" r="0" b="0"/>
            <wp:wrapTight wrapText="bothSides">
              <wp:wrapPolygon edited="0">
                <wp:start x="0" y="0"/>
                <wp:lineTo x="0" y="21250"/>
                <wp:lineTo x="21328" y="21250"/>
                <wp:lineTo x="21328" y="0"/>
                <wp:lineTo x="0" y="0"/>
              </wp:wrapPolygon>
            </wp:wrapTight>
            <wp:docPr id="1322106681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06681" name="Afbeelding 1" descr="Afbeelding met tekst, schermopname, Lettertype&#10;&#10;Automatisch gegenereerde beschrijvi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73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309" w:rsidRPr="00975309">
        <w:rPr>
          <w:b/>
          <w:bCs/>
        </w:rPr>
        <w:t>Rollen: Scrum-master:</w:t>
      </w:r>
    </w:p>
    <w:p w14:paraId="68840760" w14:textId="1CD5D1E1" w:rsidR="00975309" w:rsidRDefault="00975309" w:rsidP="00975309">
      <w:pPr>
        <w:pStyle w:val="Lijstalinea"/>
        <w:numPr>
          <w:ilvl w:val="0"/>
          <w:numId w:val="203"/>
        </w:numPr>
      </w:pPr>
      <w:r w:rsidRPr="00975309">
        <w:t xml:space="preserve">Bewaakt het proces </w:t>
      </w:r>
    </w:p>
    <w:p w14:paraId="254F9162" w14:textId="67E6E727" w:rsidR="00975309" w:rsidRDefault="00975309" w:rsidP="00975309">
      <w:pPr>
        <w:pStyle w:val="Lijstalinea"/>
        <w:numPr>
          <w:ilvl w:val="1"/>
          <w:numId w:val="203"/>
        </w:numPr>
      </w:pPr>
      <w:r w:rsidRPr="00975309">
        <w:t xml:space="preserve">Scrumconcepten toepassen </w:t>
      </w:r>
    </w:p>
    <w:p w14:paraId="56DA6D03" w14:textId="63BD71C7" w:rsidR="00200747" w:rsidRDefault="00975309" w:rsidP="00975309">
      <w:pPr>
        <w:pStyle w:val="Lijstalinea"/>
        <w:numPr>
          <w:ilvl w:val="1"/>
          <w:numId w:val="203"/>
        </w:numPr>
      </w:pPr>
      <w:r w:rsidRPr="00975309">
        <w:t>Kwaliteitscontrole</w:t>
      </w:r>
    </w:p>
    <w:p w14:paraId="7A6AE1CB" w14:textId="32D11FD6" w:rsidR="004847D6" w:rsidRDefault="004847D6" w:rsidP="004847D6">
      <w:pPr>
        <w:pStyle w:val="Lijstalinea"/>
        <w:numPr>
          <w:ilvl w:val="0"/>
          <w:numId w:val="203"/>
        </w:numPr>
      </w:pPr>
      <w:r w:rsidRPr="004847D6">
        <w:t xml:space="preserve">Zorgt voor </w:t>
      </w:r>
      <w:proofErr w:type="spellStart"/>
      <w:r w:rsidRPr="004847D6">
        <w:t>continuous</w:t>
      </w:r>
      <w:proofErr w:type="spellEnd"/>
      <w:r w:rsidRPr="004847D6">
        <w:t xml:space="preserve"> </w:t>
      </w:r>
      <w:proofErr w:type="spellStart"/>
      <w:r w:rsidRPr="004847D6">
        <w:t>improvement</w:t>
      </w:r>
      <w:proofErr w:type="spellEnd"/>
    </w:p>
    <w:p w14:paraId="332E0021" w14:textId="10FB0CEC" w:rsidR="00200747" w:rsidRDefault="003079AC" w:rsidP="00200747">
      <w:r w:rsidRPr="003079AC">
        <w:rPr>
          <w:noProof/>
        </w:rPr>
        <w:drawing>
          <wp:anchor distT="0" distB="0" distL="114300" distR="114300" simplePos="0" relativeHeight="251679744" behindDoc="1" locked="0" layoutInCell="1" allowOverlap="1" wp14:anchorId="61F213FC" wp14:editId="34771776">
            <wp:simplePos x="0" y="0"/>
            <wp:positionH relativeFrom="margin">
              <wp:align>left</wp:align>
            </wp:positionH>
            <wp:positionV relativeFrom="paragraph">
              <wp:posOffset>85937</wp:posOffset>
            </wp:positionV>
            <wp:extent cx="2632710" cy="821055"/>
            <wp:effectExtent l="0" t="0" r="0" b="0"/>
            <wp:wrapTight wrapText="bothSides">
              <wp:wrapPolygon edited="0">
                <wp:start x="0" y="0"/>
                <wp:lineTo x="0" y="21049"/>
                <wp:lineTo x="21412" y="21049"/>
                <wp:lineTo x="21412" y="0"/>
                <wp:lineTo x="0" y="0"/>
              </wp:wrapPolygon>
            </wp:wrapTight>
            <wp:docPr id="149383025" name="Afbeelding 1" descr="Afbeelding met tekst, Lettertype, schermopname, Elektrisch blauw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3025" name="Afbeelding 1" descr="Afbeelding met tekst, Lettertype, schermopname, Elektrisch blauw&#10;&#10;Automatisch gegenereerde beschrijvi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9EAFD0" w14:textId="75EC3E70" w:rsidR="00200747" w:rsidRDefault="00200747" w:rsidP="00200747"/>
    <w:p w14:paraId="375D34D3" w14:textId="77777777" w:rsidR="002507D5" w:rsidRDefault="002507D5" w:rsidP="002507D5">
      <w:pPr>
        <w:pStyle w:val="Geenafstand"/>
      </w:pPr>
      <w:r w:rsidRPr="002507D5">
        <w:lastRenderedPageBreak/>
        <w:t xml:space="preserve">Wat doet de Scrum-master niet? </w:t>
      </w:r>
    </w:p>
    <w:p w14:paraId="47F14F0D" w14:textId="77777777" w:rsidR="002507D5" w:rsidRDefault="002507D5" w:rsidP="002507D5">
      <w:pPr>
        <w:pStyle w:val="Lijstalinea"/>
        <w:numPr>
          <w:ilvl w:val="0"/>
          <w:numId w:val="204"/>
        </w:numPr>
      </w:pPr>
      <w:r w:rsidRPr="002507D5">
        <w:t xml:space="preserve">Taken bepalen </w:t>
      </w:r>
    </w:p>
    <w:p w14:paraId="582E00E2" w14:textId="77777777" w:rsidR="002507D5" w:rsidRDefault="002507D5" w:rsidP="002507D5">
      <w:pPr>
        <w:pStyle w:val="Lijstalinea"/>
        <w:numPr>
          <w:ilvl w:val="0"/>
          <w:numId w:val="204"/>
        </w:numPr>
      </w:pPr>
      <w:r w:rsidRPr="002507D5">
        <w:t xml:space="preserve">Taken toewijzen </w:t>
      </w:r>
    </w:p>
    <w:p w14:paraId="19819082" w14:textId="77777777" w:rsidR="002507D5" w:rsidRDefault="002507D5" w:rsidP="002507D5">
      <w:pPr>
        <w:pStyle w:val="Lijstalinea"/>
        <w:numPr>
          <w:ilvl w:val="0"/>
          <w:numId w:val="204"/>
        </w:numPr>
      </w:pPr>
      <w:r w:rsidRPr="002507D5">
        <w:t xml:space="preserve">Prioriteiten bepalen </w:t>
      </w:r>
    </w:p>
    <w:p w14:paraId="279408FD" w14:textId="77777777" w:rsidR="002507D5" w:rsidRDefault="002507D5" w:rsidP="002507D5">
      <w:pPr>
        <w:pStyle w:val="Lijstalinea"/>
        <w:numPr>
          <w:ilvl w:val="0"/>
          <w:numId w:val="204"/>
        </w:numPr>
      </w:pPr>
      <w:r w:rsidRPr="002507D5">
        <w:t xml:space="preserve">Schattingen bepalen </w:t>
      </w:r>
    </w:p>
    <w:p w14:paraId="57F950A2" w14:textId="086AD1C8" w:rsidR="002507D5" w:rsidRDefault="002507D5" w:rsidP="002507D5">
      <w:pPr>
        <w:pStyle w:val="Lijstalinea"/>
        <w:numPr>
          <w:ilvl w:val="0"/>
          <w:numId w:val="204"/>
        </w:numPr>
      </w:pPr>
      <w:r w:rsidRPr="002507D5">
        <w:t xml:space="preserve">Problemen oplossen </w:t>
      </w:r>
    </w:p>
    <w:p w14:paraId="68F7E075" w14:textId="37735172" w:rsidR="002507D5" w:rsidRDefault="002507D5" w:rsidP="002507D5">
      <w:pPr>
        <w:pStyle w:val="Lijstalinea"/>
        <w:numPr>
          <w:ilvl w:val="0"/>
          <w:numId w:val="204"/>
        </w:numPr>
      </w:pPr>
      <w:r>
        <w:t>V</w:t>
      </w:r>
      <w:r w:rsidRPr="002507D5">
        <w:t>erantwoordelijkheid nemen of ontvange</w:t>
      </w:r>
      <w:r>
        <w:t>n</w:t>
      </w:r>
    </w:p>
    <w:p w14:paraId="64D68DC8" w14:textId="461D3144" w:rsidR="00200747" w:rsidRDefault="002507D5" w:rsidP="002507D5">
      <w:pPr>
        <w:pStyle w:val="Lijstalinea"/>
        <w:numPr>
          <w:ilvl w:val="0"/>
          <w:numId w:val="204"/>
        </w:numPr>
      </w:pPr>
      <w:r w:rsidRPr="002507D5">
        <w:t>Wie doet dit wel?</w:t>
      </w:r>
    </w:p>
    <w:p w14:paraId="1B6A8D2C" w14:textId="77777777" w:rsidR="00200747" w:rsidRDefault="00200747" w:rsidP="00200747"/>
    <w:p w14:paraId="422C75FE" w14:textId="1D7E0A3E" w:rsidR="00CC3C64" w:rsidRDefault="00CC3C64" w:rsidP="00CC3C64">
      <w:pPr>
        <w:pStyle w:val="Geenafstand"/>
      </w:pPr>
      <w:r w:rsidRPr="00CC3C64">
        <w:t>Rollen: Team</w:t>
      </w:r>
      <w:r>
        <w:t>:</w:t>
      </w:r>
    </w:p>
    <w:p w14:paraId="5E835D32" w14:textId="77777777" w:rsidR="00CC3C64" w:rsidRDefault="00CC3C64" w:rsidP="00CC3C64">
      <w:pPr>
        <w:pStyle w:val="Lijstalinea"/>
        <w:numPr>
          <w:ilvl w:val="0"/>
          <w:numId w:val="205"/>
        </w:numPr>
      </w:pPr>
      <w:r w:rsidRPr="00CC3C64">
        <w:t xml:space="preserve">Typisch 5 à 9 mensen </w:t>
      </w:r>
    </w:p>
    <w:p w14:paraId="10F5F08D" w14:textId="77777777" w:rsidR="00CC3C64" w:rsidRDefault="00CC3C64" w:rsidP="00CC3C64">
      <w:pPr>
        <w:pStyle w:val="Lijstalinea"/>
        <w:numPr>
          <w:ilvl w:val="1"/>
          <w:numId w:val="205"/>
        </w:numPr>
      </w:pPr>
      <w:r w:rsidRPr="00CC3C64">
        <w:t xml:space="preserve">Hoe meer mensen hoe groter de communicatie overhead </w:t>
      </w:r>
    </w:p>
    <w:p w14:paraId="11F23001" w14:textId="77777777" w:rsidR="00CC3C64" w:rsidRDefault="00CC3C64" w:rsidP="00CC3C64">
      <w:pPr>
        <w:pStyle w:val="Lijstalinea"/>
        <w:numPr>
          <w:ilvl w:val="1"/>
          <w:numId w:val="205"/>
        </w:numPr>
      </w:pPr>
      <w:r w:rsidRPr="00CC3C64">
        <w:t xml:space="preserve">Indien groter team nodig; werken met meerdere teams </w:t>
      </w:r>
    </w:p>
    <w:p w14:paraId="627220C3" w14:textId="77777777" w:rsidR="00CC3C64" w:rsidRDefault="00CC3C64" w:rsidP="00CC3C64">
      <w:pPr>
        <w:pStyle w:val="Lijstalinea"/>
        <w:numPr>
          <w:ilvl w:val="0"/>
          <w:numId w:val="205"/>
        </w:numPr>
      </w:pPr>
      <w:r w:rsidRPr="00CC3C64">
        <w:t xml:space="preserve">Leden zouden </w:t>
      </w:r>
      <w:proofErr w:type="spellStart"/>
      <w:r w:rsidRPr="00CC3C64">
        <w:t>full-time</w:t>
      </w:r>
      <w:proofErr w:type="spellEnd"/>
      <w:r w:rsidRPr="00CC3C64">
        <w:t xml:space="preserve"> aan het project moeten werken </w:t>
      </w:r>
    </w:p>
    <w:p w14:paraId="02246F82" w14:textId="437D077C" w:rsidR="00CC3C64" w:rsidRDefault="00CC3C64" w:rsidP="00CC3C64">
      <w:pPr>
        <w:pStyle w:val="Lijstalinea"/>
        <w:numPr>
          <w:ilvl w:val="1"/>
          <w:numId w:val="205"/>
        </w:numPr>
      </w:pPr>
      <w:r w:rsidRPr="00CC3C64">
        <w:t xml:space="preserve">Uitzonderingen kunnen bestaan bij ondersteunende functies (vb. </w:t>
      </w:r>
      <w:r w:rsidR="008B16E9" w:rsidRPr="00CC3C64">
        <w:t>Systeembeheerders</w:t>
      </w:r>
      <w:r w:rsidRPr="00CC3C64">
        <w:t>, …)</w:t>
      </w:r>
    </w:p>
    <w:p w14:paraId="173393D9" w14:textId="77777777" w:rsidR="00CC3C64" w:rsidRDefault="00CC3C64" w:rsidP="00CC3C64">
      <w:pPr>
        <w:pStyle w:val="Lijstalinea"/>
        <w:numPr>
          <w:ilvl w:val="0"/>
          <w:numId w:val="205"/>
        </w:numPr>
      </w:pPr>
      <w:r w:rsidRPr="00CC3C64">
        <w:t xml:space="preserve">Teams zijn </w:t>
      </w:r>
      <w:proofErr w:type="spellStart"/>
      <w:r w:rsidRPr="00CC3C64">
        <w:t>zelforganiserend</w:t>
      </w:r>
      <w:proofErr w:type="spellEnd"/>
      <w:r w:rsidRPr="00CC3C64">
        <w:t xml:space="preserve"> </w:t>
      </w:r>
    </w:p>
    <w:p w14:paraId="33DBDF55" w14:textId="292BFA71" w:rsidR="00200747" w:rsidRDefault="00CC3C64" w:rsidP="00CC3C64">
      <w:pPr>
        <w:pStyle w:val="Lijstalinea"/>
        <w:numPr>
          <w:ilvl w:val="1"/>
          <w:numId w:val="205"/>
        </w:numPr>
      </w:pPr>
      <w:r w:rsidRPr="00CC3C64">
        <w:t>Leden brengen elk hun eigen achtergrond aan, maar zijn multidisciplinair, delen hun kennis en werken mee aan domeinen waar zij geen specialist op zijn</w:t>
      </w:r>
    </w:p>
    <w:p w14:paraId="285F6329" w14:textId="77777777" w:rsidR="00200747" w:rsidRDefault="00200747" w:rsidP="00200747"/>
    <w:p w14:paraId="5D285FC5" w14:textId="77777777" w:rsidR="00CC3C64" w:rsidRDefault="00CC3C64" w:rsidP="00CC3C64">
      <w:pPr>
        <w:pStyle w:val="Geenafstand"/>
      </w:pPr>
      <w:r w:rsidRPr="00CC3C64">
        <w:t xml:space="preserve">Wat is een sprint? </w:t>
      </w:r>
    </w:p>
    <w:p w14:paraId="6F907C00" w14:textId="77777777" w:rsidR="00CC3C64" w:rsidRDefault="00CC3C64" w:rsidP="00CC3C64">
      <w:pPr>
        <w:pStyle w:val="Lijstalinea"/>
        <w:numPr>
          <w:ilvl w:val="0"/>
          <w:numId w:val="206"/>
        </w:numPr>
      </w:pPr>
      <w:r w:rsidRPr="00CC3C64">
        <w:t xml:space="preserve">Scrum projecten worden uitgevoerd in een aantal “sprints” </w:t>
      </w:r>
    </w:p>
    <w:p w14:paraId="31F844AD" w14:textId="77777777" w:rsidR="00CC3C64" w:rsidRDefault="00CC3C64" w:rsidP="00CC3C64">
      <w:pPr>
        <w:pStyle w:val="Lijstalinea"/>
        <w:numPr>
          <w:ilvl w:val="1"/>
          <w:numId w:val="206"/>
        </w:numPr>
      </w:pPr>
      <w:r w:rsidRPr="00CC3C64">
        <w:t xml:space="preserve">Analoog aan XP iteraties </w:t>
      </w:r>
    </w:p>
    <w:p w14:paraId="598EB220" w14:textId="77777777" w:rsidR="00CC3C64" w:rsidRPr="00CC3C64" w:rsidRDefault="00CC3C64" w:rsidP="00CC3C64">
      <w:pPr>
        <w:pStyle w:val="Lijstalinea"/>
        <w:numPr>
          <w:ilvl w:val="0"/>
          <w:numId w:val="206"/>
        </w:numPr>
        <w:rPr>
          <w:b/>
          <w:bCs/>
        </w:rPr>
      </w:pPr>
      <w:r w:rsidRPr="00CC3C64">
        <w:t xml:space="preserve">Doel = </w:t>
      </w:r>
      <w:r w:rsidRPr="00CC3C64">
        <w:rPr>
          <w:b/>
          <w:bCs/>
        </w:rPr>
        <w:t xml:space="preserve">twee/drie weken </w:t>
      </w:r>
    </w:p>
    <w:p w14:paraId="7E7479B2" w14:textId="77777777" w:rsidR="00CC3C64" w:rsidRDefault="00CC3C64" w:rsidP="00CC3C64">
      <w:pPr>
        <w:pStyle w:val="Lijstalinea"/>
        <w:numPr>
          <w:ilvl w:val="1"/>
          <w:numId w:val="206"/>
        </w:numPr>
      </w:pPr>
      <w:r w:rsidRPr="00CC3C64">
        <w:t xml:space="preserve">Een constante duur leidt tot een beter ritme </w:t>
      </w:r>
    </w:p>
    <w:p w14:paraId="3C521AE7" w14:textId="727E9DB1" w:rsidR="00200747" w:rsidRPr="00CC3C64" w:rsidRDefault="00CC3C64" w:rsidP="00CC3C64">
      <w:pPr>
        <w:pStyle w:val="Lijstalinea"/>
        <w:numPr>
          <w:ilvl w:val="0"/>
          <w:numId w:val="206"/>
        </w:numPr>
        <w:rPr>
          <w:b/>
          <w:bCs/>
        </w:rPr>
      </w:pPr>
      <w:r w:rsidRPr="00CC3C64">
        <w:t xml:space="preserve">Product wordt </w:t>
      </w:r>
      <w:r w:rsidRPr="00CC3C64">
        <w:rPr>
          <w:b/>
          <w:bCs/>
        </w:rPr>
        <w:t>ontworpen, geschreven en getest tijdens de sprint</w:t>
      </w:r>
    </w:p>
    <w:p w14:paraId="67D9FC37" w14:textId="77777777" w:rsidR="00200747" w:rsidRDefault="00200747" w:rsidP="00200747"/>
    <w:p w14:paraId="11DCB0AB" w14:textId="449BEF14" w:rsidR="00200747" w:rsidRDefault="00CC3C64" w:rsidP="00E6793F">
      <w:pPr>
        <w:pStyle w:val="Geenafstand"/>
      </w:pPr>
      <w:r w:rsidRPr="00CC3C64">
        <w:t>Overzicht van een sprint</w:t>
      </w:r>
      <w:r>
        <w:t>:</w:t>
      </w:r>
    </w:p>
    <w:p w14:paraId="6F32F83F" w14:textId="2D2FA49D" w:rsidR="00200747" w:rsidRDefault="00E6793F" w:rsidP="00200747">
      <w:r w:rsidRPr="00E6793F">
        <w:rPr>
          <w:noProof/>
        </w:rPr>
        <w:drawing>
          <wp:anchor distT="0" distB="0" distL="114300" distR="114300" simplePos="0" relativeHeight="251680768" behindDoc="1" locked="0" layoutInCell="1" allowOverlap="1" wp14:anchorId="1397F389" wp14:editId="32A9008C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3566160" cy="1423167"/>
            <wp:effectExtent l="0" t="0" r="0" b="5715"/>
            <wp:wrapTight wrapText="bothSides">
              <wp:wrapPolygon edited="0">
                <wp:start x="0" y="0"/>
                <wp:lineTo x="0" y="21398"/>
                <wp:lineTo x="21462" y="21398"/>
                <wp:lineTo x="21462" y="0"/>
                <wp:lineTo x="0" y="0"/>
              </wp:wrapPolygon>
            </wp:wrapTight>
            <wp:docPr id="1534738775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38775" name="Afbeelding 1" descr="Afbeelding met tekst, schermopname, Lettertype, lijn&#10;&#10;Automatisch gegenereerde beschrijvi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423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BC4B5" w14:textId="77777777" w:rsidR="00200747" w:rsidRDefault="00200747" w:rsidP="00200747"/>
    <w:p w14:paraId="58B9F1D5" w14:textId="77777777" w:rsidR="00200747" w:rsidRDefault="00200747" w:rsidP="00200747"/>
    <w:p w14:paraId="62817D7C" w14:textId="77777777" w:rsidR="00200747" w:rsidRDefault="00200747" w:rsidP="00200747"/>
    <w:p w14:paraId="55A81CB4" w14:textId="77777777" w:rsidR="00200747" w:rsidRDefault="00200747" w:rsidP="00200747"/>
    <w:p w14:paraId="23A04B13" w14:textId="77777777" w:rsidR="00200747" w:rsidRDefault="00200747" w:rsidP="00200747"/>
    <w:p w14:paraId="0480D161" w14:textId="77777777" w:rsidR="00200747" w:rsidRDefault="00200747" w:rsidP="00200747"/>
    <w:p w14:paraId="10D0A9E1" w14:textId="77777777" w:rsidR="00200747" w:rsidRDefault="00200747" w:rsidP="00200747"/>
    <w:p w14:paraId="39BAB9A2" w14:textId="77777777" w:rsidR="00200747" w:rsidRDefault="00200747" w:rsidP="00200747"/>
    <w:p w14:paraId="56C9AFA8" w14:textId="77777777" w:rsidR="00E6793F" w:rsidRDefault="00E6793F" w:rsidP="00E6793F">
      <w:pPr>
        <w:pStyle w:val="Geenafstand"/>
      </w:pPr>
      <w:r w:rsidRPr="00E6793F">
        <w:t>Voorbereiding sprint</w:t>
      </w:r>
      <w:r>
        <w:t>:</w:t>
      </w:r>
    </w:p>
    <w:p w14:paraId="7C0ACCDE" w14:textId="77777777" w:rsidR="00E6793F" w:rsidRDefault="00E6793F" w:rsidP="00E6793F">
      <w:pPr>
        <w:pStyle w:val="Lijstalinea"/>
        <w:numPr>
          <w:ilvl w:val="0"/>
          <w:numId w:val="207"/>
        </w:numPr>
      </w:pPr>
      <w:r w:rsidRPr="00E6793F">
        <w:t xml:space="preserve">Aantal features of taken worden opgemaakt door Product-eigenaar en de klant </w:t>
      </w:r>
    </w:p>
    <w:p w14:paraId="3E4FC33B" w14:textId="77777777" w:rsidR="00E6793F" w:rsidRDefault="00E6793F" w:rsidP="00E6793F">
      <w:pPr>
        <w:pStyle w:val="Lijstalinea"/>
        <w:numPr>
          <w:ilvl w:val="0"/>
          <w:numId w:val="207"/>
        </w:numPr>
      </w:pPr>
      <w:proofErr w:type="spellStart"/>
      <w:r w:rsidRPr="00E6793F">
        <w:t>Oplijsting</w:t>
      </w:r>
      <w:proofErr w:type="spellEnd"/>
      <w:r w:rsidRPr="00E6793F">
        <w:t xml:space="preserve"> in een document </w:t>
      </w:r>
      <w:r w:rsidRPr="00E6793F">
        <w:rPr>
          <w:b/>
          <w:bCs/>
        </w:rPr>
        <w:t xml:space="preserve">(product </w:t>
      </w:r>
      <w:proofErr w:type="spellStart"/>
      <w:r w:rsidRPr="00E6793F">
        <w:rPr>
          <w:b/>
          <w:bCs/>
        </w:rPr>
        <w:t>backlog</w:t>
      </w:r>
      <w:proofErr w:type="spellEnd"/>
      <w:r w:rsidRPr="00E6793F">
        <w:rPr>
          <w:b/>
          <w:bCs/>
        </w:rPr>
        <w:t>)</w:t>
      </w:r>
      <w:r w:rsidRPr="00E6793F">
        <w:t xml:space="preserve"> </w:t>
      </w:r>
    </w:p>
    <w:p w14:paraId="2C2A604A" w14:textId="29FBDCBB" w:rsidR="00200747" w:rsidRDefault="00E6793F" w:rsidP="00E6793F">
      <w:pPr>
        <w:pStyle w:val="Lijstalinea"/>
        <w:numPr>
          <w:ilvl w:val="0"/>
          <w:numId w:val="207"/>
        </w:numPr>
      </w:pPr>
      <w:r w:rsidRPr="00E6793F">
        <w:rPr>
          <w:b/>
          <w:bCs/>
        </w:rPr>
        <w:t>Uniek geprioriteerd</w:t>
      </w:r>
      <w:r w:rsidRPr="00E6793F">
        <w:t xml:space="preserve"> (dus niet in blokken)</w:t>
      </w:r>
    </w:p>
    <w:p w14:paraId="1494F26B" w14:textId="77777777" w:rsidR="00200747" w:rsidRDefault="00200747" w:rsidP="00200747"/>
    <w:p w14:paraId="57A9E984" w14:textId="0954F206" w:rsidR="00811780" w:rsidRDefault="00811780" w:rsidP="000359CC">
      <w:pPr>
        <w:pStyle w:val="Geenafstand"/>
      </w:pPr>
      <w:r w:rsidRPr="00811780">
        <w:t>Sprint planning deel 1</w:t>
      </w:r>
      <w:r w:rsidR="000359CC">
        <w:t>:</w:t>
      </w:r>
    </w:p>
    <w:p w14:paraId="5C71A587" w14:textId="43DDAC3A" w:rsidR="00811780" w:rsidRDefault="00811780" w:rsidP="00811780">
      <w:pPr>
        <w:pStyle w:val="Lijstalinea"/>
        <w:numPr>
          <w:ilvl w:val="0"/>
          <w:numId w:val="208"/>
        </w:numPr>
      </w:pPr>
      <w:r w:rsidRPr="000359CC">
        <w:rPr>
          <w:b/>
          <w:bCs/>
        </w:rPr>
        <w:t>Ruwe inschatting</w:t>
      </w:r>
      <w:r w:rsidRPr="00811780">
        <w:t xml:space="preserve"> van aantal items dat opgenomen zal worden tijdens volgende sprint </w:t>
      </w:r>
    </w:p>
    <w:p w14:paraId="1A3F9C22" w14:textId="3F2F5AC8" w:rsidR="00811780" w:rsidRDefault="000359CC" w:rsidP="00811780">
      <w:pPr>
        <w:pStyle w:val="Lijstalinea"/>
        <w:numPr>
          <w:ilvl w:val="0"/>
          <w:numId w:val="208"/>
        </w:numPr>
      </w:pPr>
      <w:r>
        <w:t xml:space="preserve">Inschatting </w:t>
      </w:r>
      <w:r w:rsidR="00811780" w:rsidRPr="000359CC">
        <w:rPr>
          <w:b/>
          <w:bCs/>
        </w:rPr>
        <w:t>door team</w:t>
      </w:r>
      <w:r w:rsidR="00811780" w:rsidRPr="00811780">
        <w:t xml:space="preserve">, niet door Product-eigenaar </w:t>
      </w:r>
    </w:p>
    <w:p w14:paraId="180646FA" w14:textId="77777777" w:rsidR="00811780" w:rsidRDefault="00811780" w:rsidP="00811780">
      <w:pPr>
        <w:pStyle w:val="Lijstalinea"/>
        <w:numPr>
          <w:ilvl w:val="0"/>
          <w:numId w:val="208"/>
        </w:numPr>
      </w:pPr>
      <w:r w:rsidRPr="00811780">
        <w:t xml:space="preserve">Product-eigenaar kan antwoorden op alle vragen van het team </w:t>
      </w:r>
    </w:p>
    <w:p w14:paraId="5D0DFC7E" w14:textId="613DB99B" w:rsidR="00811780" w:rsidRDefault="00811780" w:rsidP="00811780">
      <w:pPr>
        <w:pStyle w:val="Lijstalinea"/>
        <w:numPr>
          <w:ilvl w:val="1"/>
          <w:numId w:val="208"/>
        </w:numPr>
      </w:pPr>
      <w:r w:rsidRPr="00811780">
        <w:t xml:space="preserve">Indien niet mogelijk =&gt; team neemt item niet op </w:t>
      </w:r>
    </w:p>
    <w:p w14:paraId="6927D24F" w14:textId="6F81AE70" w:rsidR="00200747" w:rsidRDefault="00811780" w:rsidP="00811780">
      <w:pPr>
        <w:pStyle w:val="Lijstalinea"/>
        <w:numPr>
          <w:ilvl w:val="0"/>
          <w:numId w:val="208"/>
        </w:numPr>
      </w:pPr>
      <w:r w:rsidRPr="00811780">
        <w:t>Bepalen van een sprintdoel</w:t>
      </w:r>
    </w:p>
    <w:p w14:paraId="6701959A" w14:textId="77777777" w:rsidR="000359CC" w:rsidRDefault="000359CC" w:rsidP="000359CC">
      <w:pPr>
        <w:pStyle w:val="Geenafstand"/>
      </w:pPr>
      <w:r w:rsidRPr="000359CC">
        <w:lastRenderedPageBreak/>
        <w:t>Sprint planning deel 2</w:t>
      </w:r>
      <w:r>
        <w:t>:</w:t>
      </w:r>
    </w:p>
    <w:p w14:paraId="0FC29B5C" w14:textId="77777777" w:rsidR="000359CC" w:rsidRDefault="000359CC" w:rsidP="000359CC">
      <w:pPr>
        <w:pStyle w:val="Lijstalinea"/>
        <w:numPr>
          <w:ilvl w:val="0"/>
          <w:numId w:val="209"/>
        </w:numPr>
      </w:pPr>
      <w:proofErr w:type="spellStart"/>
      <w:r w:rsidRPr="000359CC">
        <w:t>Backlog</w:t>
      </w:r>
      <w:proofErr w:type="spellEnd"/>
      <w:r w:rsidRPr="000359CC">
        <w:t xml:space="preserve"> items worden opgesplitst </w:t>
      </w:r>
      <w:r w:rsidRPr="000359CC">
        <w:rPr>
          <w:b/>
          <w:bCs/>
        </w:rPr>
        <w:t>door team</w:t>
      </w:r>
      <w:r w:rsidRPr="000359CC">
        <w:t xml:space="preserve"> </w:t>
      </w:r>
    </w:p>
    <w:p w14:paraId="3A67D488" w14:textId="77777777" w:rsidR="000359CC" w:rsidRDefault="000359CC" w:rsidP="000359CC">
      <w:pPr>
        <w:pStyle w:val="Lijstalinea"/>
        <w:numPr>
          <w:ilvl w:val="0"/>
          <w:numId w:val="209"/>
        </w:numPr>
      </w:pPr>
      <w:r w:rsidRPr="000359CC">
        <w:t xml:space="preserve">Team is zelf-organiserend rond hoe het sprintdoel te bereiken </w:t>
      </w:r>
    </w:p>
    <w:p w14:paraId="62ACDD2D" w14:textId="77777777" w:rsidR="000359CC" w:rsidRPr="000359CC" w:rsidRDefault="000359CC" w:rsidP="000359CC">
      <w:pPr>
        <w:pStyle w:val="Lijstalinea"/>
        <w:numPr>
          <w:ilvl w:val="0"/>
          <w:numId w:val="209"/>
        </w:numPr>
        <w:rPr>
          <w:b/>
          <w:bCs/>
        </w:rPr>
      </w:pPr>
      <w:r w:rsidRPr="000359CC">
        <w:rPr>
          <w:b/>
          <w:bCs/>
        </w:rPr>
        <w:t xml:space="preserve">Geen managers </w:t>
      </w:r>
    </w:p>
    <w:p w14:paraId="1BFCA9A7" w14:textId="77777777" w:rsidR="000359CC" w:rsidRDefault="000359CC" w:rsidP="000359CC">
      <w:pPr>
        <w:pStyle w:val="Lijstalinea"/>
        <w:numPr>
          <w:ilvl w:val="1"/>
          <w:numId w:val="209"/>
        </w:numPr>
      </w:pPr>
      <w:r w:rsidRPr="000359CC">
        <w:t xml:space="preserve">Manager kent geen taken toe aan individuen </w:t>
      </w:r>
    </w:p>
    <w:p w14:paraId="5F247B44" w14:textId="77777777" w:rsidR="000359CC" w:rsidRDefault="000359CC" w:rsidP="000359CC">
      <w:pPr>
        <w:pStyle w:val="Lijstalinea"/>
        <w:numPr>
          <w:ilvl w:val="1"/>
          <w:numId w:val="209"/>
        </w:numPr>
      </w:pPr>
      <w:r w:rsidRPr="000359CC">
        <w:t xml:space="preserve">Managers maken geen beslissingen voor het team </w:t>
      </w:r>
    </w:p>
    <w:p w14:paraId="643EA3FA" w14:textId="77777777" w:rsidR="000359CC" w:rsidRDefault="000359CC" w:rsidP="000359CC">
      <w:pPr>
        <w:pStyle w:val="Lijstalinea"/>
        <w:numPr>
          <w:ilvl w:val="0"/>
          <w:numId w:val="209"/>
        </w:numPr>
      </w:pPr>
      <w:r w:rsidRPr="000359CC">
        <w:rPr>
          <w:b/>
          <w:bCs/>
        </w:rPr>
        <w:t xml:space="preserve">Sprint </w:t>
      </w:r>
      <w:proofErr w:type="spellStart"/>
      <w:r w:rsidRPr="000359CC">
        <w:rPr>
          <w:b/>
          <w:bCs/>
        </w:rPr>
        <w:t>Backlog</w:t>
      </w:r>
      <w:proofErr w:type="spellEnd"/>
      <w:r w:rsidRPr="000359CC">
        <w:t xml:space="preserve"> wordt gemaakt </w:t>
      </w:r>
    </w:p>
    <w:p w14:paraId="7700685A" w14:textId="77777777" w:rsidR="000359CC" w:rsidRDefault="000359CC" w:rsidP="000359CC">
      <w:pPr>
        <w:pStyle w:val="Lijstalinea"/>
        <w:numPr>
          <w:ilvl w:val="1"/>
          <w:numId w:val="209"/>
        </w:numPr>
      </w:pPr>
      <w:r w:rsidRPr="000359CC">
        <w:t xml:space="preserve">Taken van </w:t>
      </w:r>
      <w:r w:rsidRPr="000359CC">
        <w:rPr>
          <w:b/>
          <w:bCs/>
        </w:rPr>
        <w:t>4-16 uur</w:t>
      </w:r>
      <w:r w:rsidRPr="000359CC">
        <w:t xml:space="preserve"> </w:t>
      </w:r>
    </w:p>
    <w:p w14:paraId="437B7B4D" w14:textId="3B423BE4" w:rsidR="00200747" w:rsidRDefault="000359CC" w:rsidP="000359CC">
      <w:pPr>
        <w:pStyle w:val="Lijstalinea"/>
        <w:numPr>
          <w:ilvl w:val="0"/>
          <w:numId w:val="209"/>
        </w:numPr>
      </w:pPr>
      <w:r w:rsidRPr="000359CC">
        <w:t>(Bepalen van een sprintdoel)</w:t>
      </w:r>
    </w:p>
    <w:p w14:paraId="7E317393" w14:textId="77777777" w:rsidR="00200747" w:rsidRDefault="00200747" w:rsidP="00200747"/>
    <w:p w14:paraId="50D2B100" w14:textId="77777777" w:rsidR="00A24AF9" w:rsidRDefault="00A24AF9" w:rsidP="00A24AF9">
      <w:pPr>
        <w:pStyle w:val="Geenafstand"/>
      </w:pPr>
      <w:r w:rsidRPr="00A24AF9">
        <w:t>Schattingen</w:t>
      </w:r>
      <w:r>
        <w:t>:</w:t>
      </w:r>
    </w:p>
    <w:p w14:paraId="56E32158" w14:textId="77777777" w:rsidR="00A24AF9" w:rsidRDefault="00A24AF9" w:rsidP="00A24AF9">
      <w:pPr>
        <w:pStyle w:val="Lijstalinea"/>
        <w:numPr>
          <w:ilvl w:val="0"/>
          <w:numId w:val="210"/>
        </w:numPr>
      </w:pPr>
      <w:r w:rsidRPr="00A24AF9">
        <w:t xml:space="preserve">Planning poker </w:t>
      </w:r>
    </w:p>
    <w:p w14:paraId="41880992" w14:textId="77777777" w:rsidR="00A24AF9" w:rsidRDefault="00A24AF9" w:rsidP="00A24AF9">
      <w:pPr>
        <w:pStyle w:val="Lijstalinea"/>
        <w:numPr>
          <w:ilvl w:val="0"/>
          <w:numId w:val="210"/>
        </w:numPr>
      </w:pPr>
      <w:r w:rsidRPr="00A24AF9">
        <w:t>Uren of punten?</w:t>
      </w:r>
    </w:p>
    <w:p w14:paraId="40B86AE1" w14:textId="77777777" w:rsidR="00A24AF9" w:rsidRDefault="00A24AF9" w:rsidP="00A24AF9">
      <w:pPr>
        <w:pStyle w:val="Lijstalinea"/>
        <w:numPr>
          <w:ilvl w:val="1"/>
          <w:numId w:val="210"/>
        </w:numPr>
      </w:pPr>
      <w:r w:rsidRPr="00A24AF9">
        <w:t xml:space="preserve">Sprint schatting en/of nieuwe teams: uren </w:t>
      </w:r>
    </w:p>
    <w:p w14:paraId="1D6AC757" w14:textId="77777777" w:rsidR="00A24AF9" w:rsidRDefault="00A24AF9" w:rsidP="00A24AF9">
      <w:pPr>
        <w:pStyle w:val="Lijstalinea"/>
        <w:numPr>
          <w:ilvl w:val="1"/>
          <w:numId w:val="210"/>
        </w:numPr>
      </w:pPr>
      <w:proofErr w:type="spellStart"/>
      <w:r w:rsidRPr="00A24AF9">
        <w:t>Backlog</w:t>
      </w:r>
      <w:proofErr w:type="spellEnd"/>
      <w:r w:rsidRPr="00A24AF9">
        <w:t xml:space="preserve"> schatting: punten </w:t>
      </w:r>
    </w:p>
    <w:p w14:paraId="258FF04B" w14:textId="77777777" w:rsidR="00A24AF9" w:rsidRDefault="00A24AF9" w:rsidP="00A24AF9">
      <w:pPr>
        <w:pStyle w:val="Lijstalinea"/>
        <w:numPr>
          <w:ilvl w:val="0"/>
          <w:numId w:val="210"/>
        </w:numPr>
      </w:pPr>
      <w:r w:rsidRPr="00A24AF9">
        <w:t xml:space="preserve">Door mensen die het werk zullen gaan doen </w:t>
      </w:r>
    </w:p>
    <w:p w14:paraId="60576D13" w14:textId="77777777" w:rsidR="00A24AF9" w:rsidRDefault="00A24AF9" w:rsidP="00A24AF9">
      <w:pPr>
        <w:pStyle w:val="Lijstalinea"/>
        <w:numPr>
          <w:ilvl w:val="1"/>
          <w:numId w:val="210"/>
        </w:numPr>
      </w:pPr>
      <w:r w:rsidRPr="00A24AF9">
        <w:t xml:space="preserve">Niet door de mensen die het werk geven </w:t>
      </w:r>
    </w:p>
    <w:p w14:paraId="62282662" w14:textId="77777777" w:rsidR="00A24AF9" w:rsidRDefault="00A24AF9" w:rsidP="00A24AF9">
      <w:pPr>
        <w:pStyle w:val="Lijstalinea"/>
        <w:numPr>
          <w:ilvl w:val="1"/>
          <w:numId w:val="210"/>
        </w:numPr>
      </w:pPr>
      <w:r w:rsidRPr="00A24AF9">
        <w:t xml:space="preserve">Opgelet voor </w:t>
      </w:r>
      <w:proofErr w:type="spellStart"/>
      <w:r w:rsidRPr="00A24AF9">
        <w:rPr>
          <w:b/>
          <w:bCs/>
        </w:rPr>
        <w:t>anchoring</w:t>
      </w:r>
      <w:proofErr w:type="spellEnd"/>
      <w:r w:rsidRPr="00A24AF9">
        <w:t xml:space="preserve">! </w:t>
      </w:r>
    </w:p>
    <w:p w14:paraId="0BB3784E" w14:textId="62A80080" w:rsidR="00200747" w:rsidRDefault="00A24AF9" w:rsidP="00A24AF9">
      <w:pPr>
        <w:pStyle w:val="Lijstalinea"/>
        <w:numPr>
          <w:ilvl w:val="0"/>
          <w:numId w:val="210"/>
        </w:numPr>
      </w:pPr>
      <w:r w:rsidRPr="00A24AF9">
        <w:t>Liefst verbale communicatie in plaats van gedetailleerde neergeschreven specificaties</w:t>
      </w:r>
    </w:p>
    <w:p w14:paraId="4732E3A4" w14:textId="77777777" w:rsidR="00200747" w:rsidRDefault="00200747" w:rsidP="00200747"/>
    <w:p w14:paraId="5DECD1D5" w14:textId="29CA0231" w:rsidR="00200747" w:rsidRDefault="00737D07" w:rsidP="00737D07">
      <w:pPr>
        <w:pStyle w:val="Geenafstand"/>
      </w:pPr>
      <w:proofErr w:type="spellStart"/>
      <w:r w:rsidRPr="00737D07">
        <w:t>Anchoring</w:t>
      </w:r>
      <w:proofErr w:type="spellEnd"/>
      <w:r>
        <w:t>:</w:t>
      </w:r>
    </w:p>
    <w:p w14:paraId="61470AB7" w14:textId="691F59CB" w:rsidR="00737D07" w:rsidRDefault="00737D07" w:rsidP="00200747">
      <w:r w:rsidRPr="00737D07">
        <w:rPr>
          <w:noProof/>
        </w:rPr>
        <w:drawing>
          <wp:inline distT="0" distB="0" distL="0" distR="0" wp14:anchorId="72C4BB1A" wp14:editId="152FCAC8">
            <wp:extent cx="2794000" cy="1485982"/>
            <wp:effectExtent l="0" t="0" r="6350" b="0"/>
            <wp:docPr id="1690052244" name="Afbeelding 1" descr="Afbeelding met tekst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52244" name="Afbeelding 1" descr="Afbeelding met tekst, schermopname&#10;&#10;Automatisch gegenereerde beschrijvi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3787" cy="149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D6B5" w14:textId="77777777" w:rsidR="00200747" w:rsidRDefault="00200747" w:rsidP="00200747"/>
    <w:p w14:paraId="4DEFBD66" w14:textId="2874D3DA" w:rsidR="00667201" w:rsidRPr="00667201" w:rsidRDefault="00667201" w:rsidP="00667201">
      <w:pPr>
        <w:pStyle w:val="Geenafstand"/>
      </w:pPr>
      <w:r w:rsidRPr="00667201">
        <w:t>Stand-up</w:t>
      </w:r>
      <w:r>
        <w:t>:</w:t>
      </w:r>
    </w:p>
    <w:p w14:paraId="0141D99C" w14:textId="77E92E57" w:rsidR="00667201" w:rsidRPr="00667201" w:rsidRDefault="00667201" w:rsidP="00667201">
      <w:pPr>
        <w:pStyle w:val="Lijstalinea"/>
        <w:numPr>
          <w:ilvl w:val="0"/>
          <w:numId w:val="211"/>
        </w:numPr>
      </w:pPr>
      <w:r w:rsidRPr="00667201">
        <w:t>Parameters</w:t>
      </w:r>
    </w:p>
    <w:p w14:paraId="5645EA32" w14:textId="6CDA7E5C" w:rsidR="00667201" w:rsidRPr="00667201" w:rsidRDefault="00667201" w:rsidP="00667201">
      <w:pPr>
        <w:pStyle w:val="Lijstalinea"/>
        <w:numPr>
          <w:ilvl w:val="1"/>
          <w:numId w:val="211"/>
        </w:numPr>
        <w:rPr>
          <w:b/>
          <w:bCs/>
        </w:rPr>
      </w:pPr>
      <w:r w:rsidRPr="00667201">
        <w:rPr>
          <w:b/>
          <w:bCs/>
        </w:rPr>
        <w:t>Dagelijks</w:t>
      </w:r>
    </w:p>
    <w:p w14:paraId="533666AB" w14:textId="339F7D99" w:rsidR="00667201" w:rsidRPr="00667201" w:rsidRDefault="00667201" w:rsidP="00667201">
      <w:pPr>
        <w:pStyle w:val="Lijstalinea"/>
        <w:numPr>
          <w:ilvl w:val="1"/>
          <w:numId w:val="211"/>
        </w:numPr>
        <w:rPr>
          <w:b/>
          <w:bCs/>
        </w:rPr>
      </w:pPr>
      <w:r w:rsidRPr="00667201">
        <w:rPr>
          <w:b/>
          <w:bCs/>
        </w:rPr>
        <w:t>15 minuten</w:t>
      </w:r>
    </w:p>
    <w:p w14:paraId="690D7FA4" w14:textId="50119D73" w:rsidR="00667201" w:rsidRPr="00667201" w:rsidRDefault="00667201" w:rsidP="00667201">
      <w:pPr>
        <w:pStyle w:val="Lijstalinea"/>
        <w:numPr>
          <w:ilvl w:val="1"/>
          <w:numId w:val="211"/>
        </w:numPr>
      </w:pPr>
      <w:r w:rsidRPr="00667201">
        <w:rPr>
          <w:b/>
          <w:bCs/>
        </w:rPr>
        <w:t xml:space="preserve">Stand-up </w:t>
      </w:r>
      <w:r w:rsidRPr="00667201">
        <w:t>= rechtstaan !</w:t>
      </w:r>
    </w:p>
    <w:p w14:paraId="45E6A865" w14:textId="70462A0A" w:rsidR="00667201" w:rsidRPr="00667201" w:rsidRDefault="00667201" w:rsidP="00667201">
      <w:pPr>
        <w:pStyle w:val="Lijstalinea"/>
        <w:numPr>
          <w:ilvl w:val="1"/>
          <w:numId w:val="211"/>
        </w:numPr>
      </w:pPr>
      <w:r w:rsidRPr="00667201">
        <w:t>Niet om problemen op te lossen</w:t>
      </w:r>
    </w:p>
    <w:p w14:paraId="3CD70129" w14:textId="5DBABF36" w:rsidR="00667201" w:rsidRPr="00667201" w:rsidRDefault="00667201" w:rsidP="00667201">
      <w:pPr>
        <w:pStyle w:val="Lijstalinea"/>
        <w:numPr>
          <w:ilvl w:val="0"/>
          <w:numId w:val="211"/>
        </w:numPr>
      </w:pPr>
      <w:r w:rsidRPr="00667201">
        <w:rPr>
          <w:b/>
          <w:bCs/>
        </w:rPr>
        <w:t>Drie vragen</w:t>
      </w:r>
      <w:r w:rsidRPr="00667201">
        <w:t xml:space="preserve"> (rond het bord?)</w:t>
      </w:r>
    </w:p>
    <w:p w14:paraId="1F544CE6" w14:textId="09CBC882" w:rsidR="00667201" w:rsidRPr="00667201" w:rsidRDefault="00667201" w:rsidP="00667201">
      <w:pPr>
        <w:pStyle w:val="Lijstalinea"/>
        <w:numPr>
          <w:ilvl w:val="1"/>
          <w:numId w:val="211"/>
        </w:numPr>
      </w:pPr>
      <w:r w:rsidRPr="00667201">
        <w:t>Wat deed je gisteren?</w:t>
      </w:r>
    </w:p>
    <w:p w14:paraId="0016E694" w14:textId="1AAD4E09" w:rsidR="00667201" w:rsidRPr="00667201" w:rsidRDefault="00667201" w:rsidP="00667201">
      <w:pPr>
        <w:pStyle w:val="Lijstalinea"/>
        <w:numPr>
          <w:ilvl w:val="1"/>
          <w:numId w:val="211"/>
        </w:numPr>
      </w:pPr>
      <w:r w:rsidRPr="00667201">
        <w:t>Wat ga je vandaag doen?</w:t>
      </w:r>
    </w:p>
    <w:p w14:paraId="092D054C" w14:textId="1ECA877F" w:rsidR="00200747" w:rsidRDefault="00667201" w:rsidP="00667201">
      <w:pPr>
        <w:pStyle w:val="Lijstalinea"/>
        <w:numPr>
          <w:ilvl w:val="1"/>
          <w:numId w:val="211"/>
        </w:numPr>
      </w:pPr>
      <w:r w:rsidRPr="00667201">
        <w:t>Welke obstakels liggen in je weg?</w:t>
      </w:r>
    </w:p>
    <w:p w14:paraId="75ABE886" w14:textId="77777777" w:rsidR="00C547C3" w:rsidRDefault="00C547C3" w:rsidP="00C547C3">
      <w:pPr>
        <w:pStyle w:val="Lijstalinea"/>
        <w:numPr>
          <w:ilvl w:val="0"/>
          <w:numId w:val="211"/>
        </w:numPr>
      </w:pPr>
      <w:r w:rsidRPr="00C547C3">
        <w:t xml:space="preserve">Waarom dagelijks? </w:t>
      </w:r>
    </w:p>
    <w:p w14:paraId="47AD5060" w14:textId="77777777" w:rsidR="00C547C3" w:rsidRDefault="00C547C3" w:rsidP="00C547C3">
      <w:pPr>
        <w:pStyle w:val="Lijstalinea"/>
        <w:numPr>
          <w:ilvl w:val="1"/>
          <w:numId w:val="211"/>
        </w:numPr>
      </w:pPr>
      <w:r w:rsidRPr="00C547C3">
        <w:t xml:space="preserve">“Hoe kan een project een jaar te laat zijn?” </w:t>
      </w:r>
    </w:p>
    <w:p w14:paraId="33DFF667" w14:textId="77777777" w:rsidR="00C547C3" w:rsidRPr="008B08E1" w:rsidRDefault="00C547C3" w:rsidP="00C547C3">
      <w:pPr>
        <w:pStyle w:val="Lijstalinea"/>
        <w:numPr>
          <w:ilvl w:val="2"/>
          <w:numId w:val="211"/>
        </w:numPr>
        <w:rPr>
          <w:lang w:val="en-GB"/>
        </w:rPr>
      </w:pPr>
      <w:r w:rsidRPr="008B08E1">
        <w:rPr>
          <w:lang w:val="en-GB"/>
        </w:rPr>
        <w:t xml:space="preserve">“Een </w:t>
      </w:r>
      <w:proofErr w:type="spellStart"/>
      <w:r w:rsidRPr="008B08E1">
        <w:rPr>
          <w:lang w:val="en-GB"/>
        </w:rPr>
        <w:t>dag</w:t>
      </w:r>
      <w:proofErr w:type="spellEnd"/>
      <w:r w:rsidRPr="008B08E1">
        <w:rPr>
          <w:lang w:val="en-GB"/>
        </w:rPr>
        <w:t xml:space="preserve"> per </w:t>
      </w:r>
      <w:proofErr w:type="spellStart"/>
      <w:r w:rsidRPr="008B08E1">
        <w:rPr>
          <w:lang w:val="en-GB"/>
        </w:rPr>
        <w:t>keer</w:t>
      </w:r>
      <w:proofErr w:type="spellEnd"/>
      <w:r w:rsidRPr="008B08E1">
        <w:rPr>
          <w:lang w:val="en-GB"/>
        </w:rPr>
        <w:t xml:space="preserve">.” (Fred Brooks, The Mythical Man-Month) </w:t>
      </w:r>
    </w:p>
    <w:p w14:paraId="180C5103" w14:textId="77777777" w:rsidR="00C547C3" w:rsidRDefault="00C547C3" w:rsidP="00C547C3">
      <w:pPr>
        <w:pStyle w:val="Lijstalinea"/>
        <w:numPr>
          <w:ilvl w:val="0"/>
          <w:numId w:val="211"/>
        </w:numPr>
      </w:pPr>
      <w:r w:rsidRPr="00C547C3">
        <w:t>Kan Stand-up vervangen worden door status rapporten via mail</w:t>
      </w:r>
      <w:r>
        <w:t xml:space="preserve"> (</w:t>
      </w:r>
      <w:r w:rsidRPr="00FB6342">
        <w:rPr>
          <w:b/>
          <w:bCs/>
        </w:rPr>
        <w:t>neen</w:t>
      </w:r>
      <w:r>
        <w:t>)</w:t>
      </w:r>
      <w:r w:rsidRPr="00C547C3">
        <w:t xml:space="preserve">? </w:t>
      </w:r>
    </w:p>
    <w:p w14:paraId="68045A12" w14:textId="77777777" w:rsidR="00FB6342" w:rsidRDefault="00C547C3" w:rsidP="00FB6342">
      <w:pPr>
        <w:pStyle w:val="Lijstalinea"/>
        <w:numPr>
          <w:ilvl w:val="1"/>
          <w:numId w:val="211"/>
        </w:numPr>
      </w:pPr>
      <w:r w:rsidRPr="00C547C3">
        <w:t xml:space="preserve">Volledig team ziet elke dag volledig beeld </w:t>
      </w:r>
    </w:p>
    <w:p w14:paraId="0B36012D" w14:textId="77777777" w:rsidR="00FB6342" w:rsidRDefault="00C547C3" w:rsidP="00FB6342">
      <w:pPr>
        <w:pStyle w:val="Lijstalinea"/>
        <w:numPr>
          <w:ilvl w:val="1"/>
          <w:numId w:val="211"/>
        </w:numPr>
      </w:pPr>
      <w:r w:rsidRPr="00C547C3">
        <w:t xml:space="preserve">Creëer sociale druk: doen wat je zegt </w:t>
      </w:r>
    </w:p>
    <w:p w14:paraId="3B4397B5" w14:textId="5D25B8F9" w:rsidR="00C547C3" w:rsidRDefault="00C547C3" w:rsidP="00FB6342">
      <w:pPr>
        <w:pStyle w:val="Lijstalinea"/>
        <w:numPr>
          <w:ilvl w:val="1"/>
          <w:numId w:val="211"/>
        </w:numPr>
      </w:pPr>
      <w:r w:rsidRPr="00C547C3">
        <w:t>Wanneer mensen niet elkaar face-</w:t>
      </w:r>
      <w:proofErr w:type="spellStart"/>
      <w:r w:rsidRPr="00C547C3">
        <w:t>to</w:t>
      </w:r>
      <w:proofErr w:type="spellEnd"/>
      <w:r w:rsidRPr="00C547C3">
        <w:t>-face zien, zullen ze hun problemen op elkaar projecteren</w:t>
      </w:r>
    </w:p>
    <w:p w14:paraId="3266E41D" w14:textId="77777777" w:rsidR="00200747" w:rsidRDefault="00200747" w:rsidP="00200747"/>
    <w:p w14:paraId="20E9F913" w14:textId="77777777" w:rsidR="00654D03" w:rsidRDefault="00654D03" w:rsidP="00654D03">
      <w:pPr>
        <w:pStyle w:val="Geenafstand"/>
      </w:pPr>
      <w:r w:rsidRPr="00654D03">
        <w:lastRenderedPageBreak/>
        <w:t>Demo/sprint review</w:t>
      </w:r>
      <w:r>
        <w:t>:</w:t>
      </w:r>
    </w:p>
    <w:p w14:paraId="6398BA43" w14:textId="77777777" w:rsidR="00654D03" w:rsidRPr="00BD7D72" w:rsidRDefault="00654D03" w:rsidP="00654D03">
      <w:pPr>
        <w:pStyle w:val="Lijstalinea"/>
        <w:numPr>
          <w:ilvl w:val="0"/>
          <w:numId w:val="212"/>
        </w:numPr>
        <w:rPr>
          <w:b/>
          <w:bCs/>
        </w:rPr>
      </w:pPr>
      <w:r w:rsidRPr="00654D03">
        <w:t xml:space="preserve">Team stelt voor wat het bereikt heeft gedurende sprint: </w:t>
      </w:r>
      <w:r w:rsidRPr="00BD7D72">
        <w:rPr>
          <w:b/>
          <w:bCs/>
        </w:rPr>
        <w:t xml:space="preserve">potentieel productie-waardige software </w:t>
      </w:r>
    </w:p>
    <w:p w14:paraId="179FFA9D" w14:textId="77777777" w:rsidR="00654D03" w:rsidRDefault="00654D03" w:rsidP="00654D03">
      <w:pPr>
        <w:pStyle w:val="Lijstalinea"/>
        <w:numPr>
          <w:ilvl w:val="0"/>
          <w:numId w:val="212"/>
        </w:numPr>
      </w:pPr>
      <w:r w:rsidRPr="00654D03">
        <w:t xml:space="preserve">Typisch </w:t>
      </w:r>
      <w:r w:rsidRPr="00BD7D72">
        <w:rPr>
          <w:b/>
          <w:bCs/>
        </w:rPr>
        <w:t>een demo</w:t>
      </w:r>
      <w:r w:rsidRPr="00654D03">
        <w:t xml:space="preserve"> van het product of van de onderliggende architectuur </w:t>
      </w:r>
    </w:p>
    <w:p w14:paraId="3D3E3EBB" w14:textId="77777777" w:rsidR="00654D03" w:rsidRPr="00BD7D72" w:rsidRDefault="00654D03" w:rsidP="00654D03">
      <w:pPr>
        <w:pStyle w:val="Lijstalinea"/>
        <w:numPr>
          <w:ilvl w:val="0"/>
          <w:numId w:val="212"/>
        </w:numPr>
        <w:rPr>
          <w:b/>
          <w:bCs/>
        </w:rPr>
      </w:pPr>
      <w:r w:rsidRPr="00BD7D72">
        <w:rPr>
          <w:b/>
          <w:bCs/>
        </w:rPr>
        <w:t xml:space="preserve">Informeel </w:t>
      </w:r>
    </w:p>
    <w:p w14:paraId="6CCF8262" w14:textId="77777777" w:rsidR="00654D03" w:rsidRDefault="00654D03" w:rsidP="00654D03">
      <w:pPr>
        <w:pStyle w:val="Lijstalinea"/>
        <w:numPr>
          <w:ilvl w:val="1"/>
          <w:numId w:val="212"/>
        </w:numPr>
      </w:pPr>
      <w:r w:rsidRPr="00654D03">
        <w:t xml:space="preserve">2-uur voorbereidingstijd </w:t>
      </w:r>
    </w:p>
    <w:p w14:paraId="69100D15" w14:textId="77777777" w:rsidR="00BD7D72" w:rsidRDefault="00654D03" w:rsidP="00654D03">
      <w:pPr>
        <w:pStyle w:val="Lijstalinea"/>
        <w:numPr>
          <w:ilvl w:val="0"/>
          <w:numId w:val="212"/>
        </w:numPr>
      </w:pPr>
      <w:r w:rsidRPr="00654D03">
        <w:t xml:space="preserve">Deelnemers </w:t>
      </w:r>
    </w:p>
    <w:p w14:paraId="766BD53E" w14:textId="77777777" w:rsidR="00BD7D72" w:rsidRDefault="00654D03" w:rsidP="00BD7D72">
      <w:pPr>
        <w:pStyle w:val="Lijstalinea"/>
        <w:numPr>
          <w:ilvl w:val="1"/>
          <w:numId w:val="212"/>
        </w:numPr>
      </w:pPr>
      <w:r w:rsidRPr="00654D03">
        <w:t xml:space="preserve">Klanten </w:t>
      </w:r>
    </w:p>
    <w:p w14:paraId="56343AFF" w14:textId="77777777" w:rsidR="00BD7D72" w:rsidRDefault="00654D03" w:rsidP="00BD7D72">
      <w:pPr>
        <w:pStyle w:val="Lijstalinea"/>
        <w:numPr>
          <w:ilvl w:val="1"/>
          <w:numId w:val="212"/>
        </w:numPr>
      </w:pPr>
      <w:r w:rsidRPr="00654D03">
        <w:t xml:space="preserve">Management </w:t>
      </w:r>
    </w:p>
    <w:p w14:paraId="2128B677" w14:textId="33BC346E" w:rsidR="00200747" w:rsidRDefault="00654D03" w:rsidP="00BD7D72">
      <w:pPr>
        <w:pStyle w:val="Lijstalinea"/>
        <w:numPr>
          <w:ilvl w:val="1"/>
          <w:numId w:val="212"/>
        </w:numPr>
      </w:pPr>
      <w:r w:rsidRPr="00654D03">
        <w:t>Product-Eigenaars</w:t>
      </w:r>
    </w:p>
    <w:p w14:paraId="261CC383" w14:textId="77777777" w:rsidR="00BD7D72" w:rsidRDefault="00BD7D72" w:rsidP="00BD7D72">
      <w:pPr>
        <w:pStyle w:val="Lijstalinea"/>
        <w:numPr>
          <w:ilvl w:val="0"/>
          <w:numId w:val="212"/>
        </w:numPr>
      </w:pPr>
      <w:r w:rsidRPr="00BD7D72">
        <w:t xml:space="preserve">Hoe valideren? </w:t>
      </w:r>
    </w:p>
    <w:p w14:paraId="68FF1CB4" w14:textId="77777777" w:rsidR="00BD7D72" w:rsidRDefault="00BD7D72" w:rsidP="00BD7D72">
      <w:pPr>
        <w:pStyle w:val="Lijstalinea"/>
        <w:numPr>
          <w:ilvl w:val="1"/>
          <w:numId w:val="212"/>
        </w:numPr>
      </w:pPr>
      <w:r w:rsidRPr="00BD7D72">
        <w:t xml:space="preserve">Door testen opgesteld tijdens product planning </w:t>
      </w:r>
    </w:p>
    <w:p w14:paraId="4FD197F5" w14:textId="77777777" w:rsidR="00BD7D72" w:rsidRDefault="00BD7D72" w:rsidP="00BD7D72">
      <w:pPr>
        <w:pStyle w:val="Lijstalinea"/>
        <w:numPr>
          <w:ilvl w:val="0"/>
          <w:numId w:val="212"/>
        </w:numPr>
      </w:pPr>
      <w:r w:rsidRPr="00BD7D72">
        <w:t xml:space="preserve">Wat is af? </w:t>
      </w:r>
    </w:p>
    <w:p w14:paraId="7E9727CB" w14:textId="77777777" w:rsidR="00BD7D72" w:rsidRPr="00BD7D72" w:rsidRDefault="00BD7D72" w:rsidP="00BD7D72">
      <w:pPr>
        <w:pStyle w:val="Lijstalinea"/>
        <w:numPr>
          <w:ilvl w:val="1"/>
          <w:numId w:val="212"/>
        </w:numPr>
        <w:rPr>
          <w:b/>
          <w:bCs/>
        </w:rPr>
      </w:pPr>
      <w:r w:rsidRPr="00BD7D72">
        <w:rPr>
          <w:b/>
          <w:bCs/>
        </w:rPr>
        <w:t xml:space="preserve">0 </w:t>
      </w:r>
      <w:proofErr w:type="spellStart"/>
      <w:r w:rsidRPr="00BD7D72">
        <w:rPr>
          <w:b/>
          <w:bCs/>
        </w:rPr>
        <w:t>known</w:t>
      </w:r>
      <w:proofErr w:type="spellEnd"/>
      <w:r w:rsidRPr="00BD7D72">
        <w:rPr>
          <w:b/>
          <w:bCs/>
        </w:rPr>
        <w:t xml:space="preserve"> defects! </w:t>
      </w:r>
    </w:p>
    <w:p w14:paraId="03200F23" w14:textId="77777777" w:rsidR="00BD7D72" w:rsidRDefault="00BD7D72" w:rsidP="00BD7D72">
      <w:pPr>
        <w:pStyle w:val="Lijstalinea"/>
        <w:numPr>
          <w:ilvl w:val="1"/>
          <w:numId w:val="212"/>
        </w:numPr>
      </w:pPr>
      <w:r w:rsidRPr="00BD7D72">
        <w:t xml:space="preserve">Geef nooit toe op kwaliteit </w:t>
      </w:r>
    </w:p>
    <w:p w14:paraId="18DBE616" w14:textId="123E8279" w:rsidR="00BD7D72" w:rsidRPr="00BD7D72" w:rsidRDefault="00BD7D72" w:rsidP="00BD7D72">
      <w:pPr>
        <w:pStyle w:val="Lijstalinea"/>
        <w:numPr>
          <w:ilvl w:val="1"/>
          <w:numId w:val="212"/>
        </w:numPr>
        <w:rPr>
          <w:b/>
          <w:bCs/>
        </w:rPr>
      </w:pPr>
      <w:r w:rsidRPr="00BD7D72">
        <w:rPr>
          <w:b/>
          <w:bCs/>
        </w:rPr>
        <w:t>Klaar voor IT of klaar voor Business?</w:t>
      </w:r>
    </w:p>
    <w:p w14:paraId="61D21C3F" w14:textId="77777777" w:rsidR="00200747" w:rsidRDefault="00200747" w:rsidP="00200747"/>
    <w:p w14:paraId="3D727622" w14:textId="77777777" w:rsidR="00455E6A" w:rsidRDefault="00455E6A" w:rsidP="00455E6A">
      <w:pPr>
        <w:pStyle w:val="Geenafstand"/>
      </w:pPr>
      <w:proofErr w:type="spellStart"/>
      <w:r w:rsidRPr="00455E6A">
        <w:t>Retrospective</w:t>
      </w:r>
      <w:proofErr w:type="spellEnd"/>
      <w:r>
        <w:t>:</w:t>
      </w:r>
    </w:p>
    <w:p w14:paraId="3F913E11" w14:textId="77777777" w:rsidR="00455E6A" w:rsidRDefault="00455E6A" w:rsidP="00455E6A">
      <w:pPr>
        <w:pStyle w:val="Lijstalinea"/>
        <w:numPr>
          <w:ilvl w:val="0"/>
          <w:numId w:val="213"/>
        </w:numPr>
      </w:pPr>
      <w:r w:rsidRPr="00455E6A">
        <w:t xml:space="preserve">Deelnemers </w:t>
      </w:r>
    </w:p>
    <w:p w14:paraId="74C3FAEB" w14:textId="77777777" w:rsidR="00455E6A" w:rsidRDefault="00455E6A" w:rsidP="00455E6A">
      <w:pPr>
        <w:pStyle w:val="Lijstalinea"/>
        <w:numPr>
          <w:ilvl w:val="1"/>
          <w:numId w:val="213"/>
        </w:numPr>
      </w:pPr>
      <w:r w:rsidRPr="00455E6A">
        <w:t xml:space="preserve">Team </w:t>
      </w:r>
    </w:p>
    <w:p w14:paraId="2C97FE65" w14:textId="77777777" w:rsidR="00455E6A" w:rsidRDefault="00455E6A" w:rsidP="00455E6A">
      <w:pPr>
        <w:pStyle w:val="Lijstalinea"/>
        <w:numPr>
          <w:ilvl w:val="1"/>
          <w:numId w:val="213"/>
        </w:numPr>
      </w:pPr>
      <w:r w:rsidRPr="00455E6A">
        <w:t xml:space="preserve">Scrum Master </w:t>
      </w:r>
    </w:p>
    <w:p w14:paraId="1AF4D12A" w14:textId="77777777" w:rsidR="00455E6A" w:rsidRDefault="00455E6A" w:rsidP="00455E6A">
      <w:pPr>
        <w:pStyle w:val="Lijstalinea"/>
        <w:numPr>
          <w:ilvl w:val="1"/>
          <w:numId w:val="213"/>
        </w:numPr>
      </w:pPr>
      <w:r w:rsidRPr="00455E6A">
        <w:t xml:space="preserve">Product-eigenaar (optioneel) </w:t>
      </w:r>
    </w:p>
    <w:p w14:paraId="16EBF642" w14:textId="77777777" w:rsidR="00455E6A" w:rsidRDefault="00455E6A" w:rsidP="00455E6A">
      <w:pPr>
        <w:pStyle w:val="Lijstalinea"/>
        <w:numPr>
          <w:ilvl w:val="0"/>
          <w:numId w:val="213"/>
        </w:numPr>
      </w:pPr>
      <w:r w:rsidRPr="00455E6A">
        <w:t xml:space="preserve">Vragen </w:t>
      </w:r>
    </w:p>
    <w:p w14:paraId="6C970AC5" w14:textId="77777777" w:rsidR="00455E6A" w:rsidRPr="00455E6A" w:rsidRDefault="00455E6A" w:rsidP="00455E6A">
      <w:pPr>
        <w:pStyle w:val="Lijstalinea"/>
        <w:numPr>
          <w:ilvl w:val="1"/>
          <w:numId w:val="213"/>
        </w:numPr>
        <w:rPr>
          <w:b/>
          <w:bCs/>
        </w:rPr>
      </w:pPr>
      <w:r w:rsidRPr="00455E6A">
        <w:rPr>
          <w:b/>
          <w:bCs/>
        </w:rPr>
        <w:t xml:space="preserve">Wat ging goed gedurende de laatste sprint? </w:t>
      </w:r>
    </w:p>
    <w:p w14:paraId="4B8FCE20" w14:textId="77777777" w:rsidR="00455E6A" w:rsidRPr="00455E6A" w:rsidRDefault="00455E6A" w:rsidP="00455E6A">
      <w:pPr>
        <w:pStyle w:val="Lijstalinea"/>
        <w:numPr>
          <w:ilvl w:val="1"/>
          <w:numId w:val="213"/>
        </w:numPr>
        <w:rPr>
          <w:b/>
          <w:bCs/>
        </w:rPr>
      </w:pPr>
      <w:r w:rsidRPr="00455E6A">
        <w:rPr>
          <w:b/>
          <w:bCs/>
        </w:rPr>
        <w:t xml:space="preserve">Wat kan verbeteren in de volgende sprint? </w:t>
      </w:r>
    </w:p>
    <w:p w14:paraId="5046FAEF" w14:textId="77777777" w:rsidR="00455E6A" w:rsidRDefault="00455E6A" w:rsidP="00455E6A">
      <w:pPr>
        <w:pStyle w:val="Lijstalinea"/>
        <w:numPr>
          <w:ilvl w:val="0"/>
          <w:numId w:val="213"/>
        </w:numPr>
      </w:pPr>
      <w:r w:rsidRPr="00455E6A">
        <w:t xml:space="preserve">Resultaat </w:t>
      </w:r>
    </w:p>
    <w:p w14:paraId="2D42FFCA" w14:textId="77777777" w:rsidR="00455E6A" w:rsidRDefault="00455E6A" w:rsidP="00455E6A">
      <w:pPr>
        <w:pStyle w:val="Lijstalinea"/>
        <w:numPr>
          <w:ilvl w:val="1"/>
          <w:numId w:val="213"/>
        </w:numPr>
      </w:pPr>
      <w:r w:rsidRPr="00455E6A">
        <w:t xml:space="preserve">Altijd acties bepalen </w:t>
      </w:r>
    </w:p>
    <w:p w14:paraId="7BA9D33E" w14:textId="77777777" w:rsidR="00455E6A" w:rsidRDefault="00455E6A" w:rsidP="00455E6A">
      <w:pPr>
        <w:pStyle w:val="Lijstalinea"/>
        <w:numPr>
          <w:ilvl w:val="1"/>
          <w:numId w:val="213"/>
        </w:numPr>
      </w:pPr>
      <w:r w:rsidRPr="00455E6A">
        <w:t xml:space="preserve">Indien invloed op Product-eigenaar, toevoegen aan Product </w:t>
      </w:r>
      <w:proofErr w:type="spellStart"/>
      <w:r w:rsidRPr="00455E6A">
        <w:t>Backlog</w:t>
      </w:r>
      <w:proofErr w:type="spellEnd"/>
      <w:r w:rsidRPr="00455E6A">
        <w:t xml:space="preserve"> </w:t>
      </w:r>
    </w:p>
    <w:p w14:paraId="164E1C4A" w14:textId="077A58B5" w:rsidR="00200747" w:rsidRDefault="00455E6A" w:rsidP="00455E6A">
      <w:pPr>
        <w:pStyle w:val="Lijstalinea"/>
        <w:numPr>
          <w:ilvl w:val="1"/>
          <w:numId w:val="213"/>
        </w:numPr>
      </w:pPr>
      <w:r w:rsidRPr="00455E6A">
        <w:t xml:space="preserve">Opgelet: moeten business </w:t>
      </w:r>
      <w:proofErr w:type="spellStart"/>
      <w:r w:rsidRPr="00455E6A">
        <w:t>value</w:t>
      </w:r>
      <w:proofErr w:type="spellEnd"/>
      <w:r w:rsidRPr="00455E6A">
        <w:t xml:space="preserve"> hebben</w:t>
      </w:r>
    </w:p>
    <w:p w14:paraId="108C4D20" w14:textId="77777777" w:rsidR="00200747" w:rsidRDefault="00200747" w:rsidP="00200747"/>
    <w:p w14:paraId="2485BABD" w14:textId="77777777" w:rsidR="00B042C7" w:rsidRDefault="00B042C7" w:rsidP="00B042C7">
      <w:pPr>
        <w:pStyle w:val="Geenafstand"/>
      </w:pPr>
      <w:proofErr w:type="spellStart"/>
      <w:r w:rsidRPr="00B042C7">
        <w:t>Retrospective</w:t>
      </w:r>
      <w:proofErr w:type="spellEnd"/>
      <w:r w:rsidRPr="00B042C7">
        <w:t>: tips</w:t>
      </w:r>
      <w:r>
        <w:t>:</w:t>
      </w:r>
    </w:p>
    <w:p w14:paraId="0775AEEC" w14:textId="77777777" w:rsidR="00B042C7" w:rsidRDefault="00B042C7" w:rsidP="00B042C7">
      <w:pPr>
        <w:pStyle w:val="Lijstalinea"/>
        <w:numPr>
          <w:ilvl w:val="0"/>
          <w:numId w:val="214"/>
        </w:numPr>
      </w:pPr>
      <w:r w:rsidRPr="00B042C7">
        <w:t xml:space="preserve">Geen beschuldigingen! </w:t>
      </w:r>
    </w:p>
    <w:p w14:paraId="45F58ED8" w14:textId="77777777" w:rsidR="00B042C7" w:rsidRDefault="00B042C7" w:rsidP="00B042C7">
      <w:pPr>
        <w:pStyle w:val="Lijstalinea"/>
        <w:numPr>
          <w:ilvl w:val="0"/>
          <w:numId w:val="214"/>
        </w:numPr>
      </w:pPr>
      <w:r w:rsidRPr="00B042C7">
        <w:t xml:space="preserve">Gebruik nooit het woord: “JIJ” </w:t>
      </w:r>
    </w:p>
    <w:p w14:paraId="11F37057" w14:textId="56B3ACB5" w:rsidR="00200747" w:rsidRDefault="00B042C7" w:rsidP="00B042C7">
      <w:pPr>
        <w:pStyle w:val="Lijstalinea"/>
        <w:numPr>
          <w:ilvl w:val="0"/>
          <w:numId w:val="214"/>
        </w:numPr>
      </w:pPr>
      <w:r w:rsidRPr="00B042C7">
        <w:t>Gebruik een “spreekstok”</w:t>
      </w:r>
    </w:p>
    <w:p w14:paraId="29B7745E" w14:textId="77777777" w:rsidR="00200747" w:rsidRDefault="00200747" w:rsidP="00200747"/>
    <w:p w14:paraId="30D343CA" w14:textId="77777777" w:rsidR="00555BE8" w:rsidRDefault="00555BE8" w:rsidP="00555BE8">
      <w:pPr>
        <w:pStyle w:val="Geenafstand"/>
      </w:pPr>
      <w:r w:rsidRPr="00555BE8">
        <w:t>Documenten</w:t>
      </w:r>
      <w:r>
        <w:t>:</w:t>
      </w:r>
    </w:p>
    <w:p w14:paraId="6100AF7F" w14:textId="77777777" w:rsidR="00555BE8" w:rsidRDefault="00555BE8" w:rsidP="00555BE8">
      <w:pPr>
        <w:pStyle w:val="Lijstalinea"/>
        <w:numPr>
          <w:ilvl w:val="0"/>
          <w:numId w:val="215"/>
        </w:numPr>
      </w:pPr>
      <w:r w:rsidRPr="00555BE8">
        <w:t xml:space="preserve">Scrum heeft heel weinig documenten </w:t>
      </w:r>
    </w:p>
    <w:p w14:paraId="20775499" w14:textId="77777777" w:rsidR="00555BE8" w:rsidRPr="00555BE8" w:rsidRDefault="00555BE8" w:rsidP="00555BE8">
      <w:pPr>
        <w:pStyle w:val="Lijstalinea"/>
        <w:numPr>
          <w:ilvl w:val="1"/>
          <w:numId w:val="215"/>
        </w:numPr>
        <w:rPr>
          <w:b/>
          <w:bCs/>
        </w:rPr>
      </w:pPr>
      <w:r w:rsidRPr="00555BE8">
        <w:rPr>
          <w:b/>
          <w:bCs/>
        </w:rPr>
        <w:t xml:space="preserve">Product </w:t>
      </w:r>
      <w:proofErr w:type="spellStart"/>
      <w:r w:rsidRPr="00555BE8">
        <w:rPr>
          <w:b/>
          <w:bCs/>
        </w:rPr>
        <w:t>Backlog</w:t>
      </w:r>
      <w:proofErr w:type="spellEnd"/>
      <w:r w:rsidRPr="00555BE8">
        <w:rPr>
          <w:b/>
          <w:bCs/>
        </w:rPr>
        <w:t xml:space="preserve"> </w:t>
      </w:r>
    </w:p>
    <w:p w14:paraId="37AD7D22" w14:textId="77777777" w:rsidR="00555BE8" w:rsidRPr="00555BE8" w:rsidRDefault="00555BE8" w:rsidP="00555BE8">
      <w:pPr>
        <w:pStyle w:val="Lijstalinea"/>
        <w:numPr>
          <w:ilvl w:val="1"/>
          <w:numId w:val="215"/>
        </w:numPr>
        <w:rPr>
          <w:b/>
          <w:bCs/>
        </w:rPr>
      </w:pPr>
      <w:r w:rsidRPr="00555BE8">
        <w:rPr>
          <w:b/>
          <w:bCs/>
        </w:rPr>
        <w:t xml:space="preserve">Sprint </w:t>
      </w:r>
      <w:proofErr w:type="spellStart"/>
      <w:r w:rsidRPr="00555BE8">
        <w:rPr>
          <w:b/>
          <w:bCs/>
        </w:rPr>
        <w:t>Backlog</w:t>
      </w:r>
      <w:proofErr w:type="spellEnd"/>
      <w:r w:rsidRPr="00555BE8">
        <w:rPr>
          <w:b/>
          <w:bCs/>
        </w:rPr>
        <w:t xml:space="preserve"> </w:t>
      </w:r>
    </w:p>
    <w:p w14:paraId="71048F9C" w14:textId="77777777" w:rsidR="00555BE8" w:rsidRPr="00555BE8" w:rsidRDefault="00555BE8" w:rsidP="00555BE8">
      <w:pPr>
        <w:pStyle w:val="Lijstalinea"/>
        <w:numPr>
          <w:ilvl w:val="1"/>
          <w:numId w:val="215"/>
        </w:numPr>
        <w:rPr>
          <w:b/>
          <w:bCs/>
        </w:rPr>
      </w:pPr>
      <w:proofErr w:type="spellStart"/>
      <w:r w:rsidRPr="00555BE8">
        <w:rPr>
          <w:b/>
          <w:bCs/>
        </w:rPr>
        <w:t>Burndown</w:t>
      </w:r>
      <w:proofErr w:type="spellEnd"/>
      <w:r w:rsidRPr="00555BE8">
        <w:rPr>
          <w:b/>
          <w:bCs/>
        </w:rPr>
        <w:t xml:space="preserve"> Statistieken </w:t>
      </w:r>
    </w:p>
    <w:p w14:paraId="33B9B3C7" w14:textId="77777777" w:rsidR="00555BE8" w:rsidRDefault="00555BE8" w:rsidP="00555BE8">
      <w:pPr>
        <w:pStyle w:val="Lijstalinea"/>
        <w:numPr>
          <w:ilvl w:val="0"/>
          <w:numId w:val="215"/>
        </w:numPr>
      </w:pPr>
      <w:r w:rsidRPr="00555BE8">
        <w:t xml:space="preserve">Kan gebeuren door een Excel spreadsheet </w:t>
      </w:r>
    </w:p>
    <w:p w14:paraId="4159FF23" w14:textId="77777777" w:rsidR="00555BE8" w:rsidRDefault="00555BE8" w:rsidP="00555BE8">
      <w:pPr>
        <w:pStyle w:val="Lijstalinea"/>
        <w:numPr>
          <w:ilvl w:val="0"/>
          <w:numId w:val="215"/>
        </w:numPr>
      </w:pPr>
      <w:r w:rsidRPr="00555BE8">
        <w:t xml:space="preserve">Meer geavanceerde / ingewikkelde tools bestaan </w:t>
      </w:r>
    </w:p>
    <w:p w14:paraId="70608FA8" w14:textId="77777777" w:rsidR="00555BE8" w:rsidRDefault="00555BE8" w:rsidP="00555BE8">
      <w:pPr>
        <w:pStyle w:val="Lijstalinea"/>
        <w:numPr>
          <w:ilvl w:val="1"/>
          <w:numId w:val="215"/>
        </w:numPr>
        <w:rPr>
          <w:lang w:val="en-GB"/>
        </w:rPr>
      </w:pPr>
      <w:r w:rsidRPr="00555BE8">
        <w:rPr>
          <w:lang w:val="en-GB"/>
        </w:rPr>
        <w:t xml:space="preserve">Mingle </w:t>
      </w:r>
    </w:p>
    <w:p w14:paraId="41A4283F" w14:textId="77777777" w:rsidR="00555BE8" w:rsidRDefault="00555BE8" w:rsidP="00555BE8">
      <w:pPr>
        <w:pStyle w:val="Lijstalinea"/>
        <w:numPr>
          <w:ilvl w:val="1"/>
          <w:numId w:val="215"/>
        </w:numPr>
        <w:rPr>
          <w:lang w:val="en-GB"/>
        </w:rPr>
      </w:pPr>
      <w:proofErr w:type="spellStart"/>
      <w:r w:rsidRPr="00555BE8">
        <w:rPr>
          <w:lang w:val="en-GB"/>
        </w:rPr>
        <w:t>Conchango</w:t>
      </w:r>
      <w:proofErr w:type="spellEnd"/>
      <w:r w:rsidRPr="00555BE8">
        <w:rPr>
          <w:lang w:val="en-GB"/>
        </w:rPr>
        <w:t xml:space="preserve"> (Scrum for Team Foundation Server) </w:t>
      </w:r>
    </w:p>
    <w:p w14:paraId="724EC404" w14:textId="77777777" w:rsidR="00555BE8" w:rsidRDefault="00555BE8" w:rsidP="00555BE8">
      <w:pPr>
        <w:pStyle w:val="Lijstalinea"/>
        <w:numPr>
          <w:ilvl w:val="1"/>
          <w:numId w:val="215"/>
        </w:numPr>
        <w:rPr>
          <w:lang w:val="en-GB"/>
        </w:rPr>
      </w:pPr>
      <w:r w:rsidRPr="00555BE8">
        <w:rPr>
          <w:lang w:val="en-GB"/>
        </w:rPr>
        <w:t xml:space="preserve">Trello </w:t>
      </w:r>
    </w:p>
    <w:p w14:paraId="07493739" w14:textId="77777777" w:rsidR="00555BE8" w:rsidRDefault="00555BE8" w:rsidP="00555BE8">
      <w:pPr>
        <w:pStyle w:val="Lijstalinea"/>
        <w:numPr>
          <w:ilvl w:val="1"/>
          <w:numId w:val="215"/>
        </w:numPr>
        <w:rPr>
          <w:lang w:val="en-GB"/>
        </w:rPr>
      </w:pPr>
      <w:proofErr w:type="spellStart"/>
      <w:r w:rsidRPr="00555BE8">
        <w:rPr>
          <w:lang w:val="en-GB"/>
        </w:rPr>
        <w:t>Scrumwise</w:t>
      </w:r>
      <w:proofErr w:type="spellEnd"/>
      <w:r w:rsidRPr="00555BE8">
        <w:rPr>
          <w:lang w:val="en-GB"/>
        </w:rPr>
        <w:t xml:space="preserve"> </w:t>
      </w:r>
    </w:p>
    <w:p w14:paraId="6CC20CB0" w14:textId="77777777" w:rsidR="00555BE8" w:rsidRDefault="00555BE8" w:rsidP="00555BE8">
      <w:pPr>
        <w:pStyle w:val="Lijstalinea"/>
        <w:numPr>
          <w:ilvl w:val="1"/>
          <w:numId w:val="215"/>
        </w:numPr>
        <w:rPr>
          <w:lang w:val="en-GB"/>
        </w:rPr>
      </w:pPr>
      <w:r w:rsidRPr="00555BE8">
        <w:rPr>
          <w:lang w:val="en-GB"/>
        </w:rPr>
        <w:t xml:space="preserve">Jira </w:t>
      </w:r>
    </w:p>
    <w:p w14:paraId="2FE770CF" w14:textId="7DBD931F" w:rsidR="00200747" w:rsidRPr="00555BE8" w:rsidRDefault="00555BE8" w:rsidP="00555BE8">
      <w:pPr>
        <w:pStyle w:val="Lijstalinea"/>
        <w:numPr>
          <w:ilvl w:val="1"/>
          <w:numId w:val="215"/>
        </w:numPr>
        <w:rPr>
          <w:lang w:val="en-GB"/>
        </w:rPr>
      </w:pPr>
      <w:r w:rsidRPr="00555BE8">
        <w:rPr>
          <w:lang w:val="en-GB"/>
        </w:rPr>
        <w:t>Version One</w:t>
      </w:r>
    </w:p>
    <w:p w14:paraId="065FD13E" w14:textId="77777777" w:rsidR="00200747" w:rsidRPr="00555BE8" w:rsidRDefault="00200747" w:rsidP="00200747">
      <w:pPr>
        <w:rPr>
          <w:lang w:val="en-GB"/>
        </w:rPr>
      </w:pPr>
    </w:p>
    <w:p w14:paraId="18DED195" w14:textId="0D81D76C" w:rsidR="00CB0CEE" w:rsidRDefault="00AF47B3" w:rsidP="00CB0CEE">
      <w:pPr>
        <w:pStyle w:val="Geenafstand"/>
      </w:pPr>
      <w:r w:rsidRPr="00AF47B3"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404651D0" wp14:editId="6E4679ED">
            <wp:simplePos x="0" y="0"/>
            <wp:positionH relativeFrom="margin">
              <wp:posOffset>3337560</wp:posOffset>
            </wp:positionH>
            <wp:positionV relativeFrom="paragraph">
              <wp:posOffset>41910</wp:posOffset>
            </wp:positionV>
            <wp:extent cx="2667000" cy="1571625"/>
            <wp:effectExtent l="0" t="0" r="0" b="9525"/>
            <wp:wrapTight wrapText="bothSides">
              <wp:wrapPolygon edited="0">
                <wp:start x="0" y="0"/>
                <wp:lineTo x="0" y="21469"/>
                <wp:lineTo x="21446" y="21469"/>
                <wp:lineTo x="21446" y="0"/>
                <wp:lineTo x="0" y="0"/>
              </wp:wrapPolygon>
            </wp:wrapTight>
            <wp:docPr id="166127637" name="Afbeelding 1" descr="Afbeelding met tekst, software, nummer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7637" name="Afbeelding 1" descr="Afbeelding met tekst, software, nummer, Webpagina&#10;&#10;Automatisch gegenereerde beschrijvi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B0CEE" w:rsidRPr="00CB0CEE">
        <w:t>Backlog</w:t>
      </w:r>
      <w:proofErr w:type="spellEnd"/>
      <w:r w:rsidR="00CB0CEE">
        <w:t>:</w:t>
      </w:r>
    </w:p>
    <w:p w14:paraId="7286643E" w14:textId="0B2E6268" w:rsidR="00CB0CEE" w:rsidRDefault="00CB0CEE" w:rsidP="00CB0CEE">
      <w:pPr>
        <w:pStyle w:val="Lijstalinea"/>
        <w:numPr>
          <w:ilvl w:val="0"/>
          <w:numId w:val="216"/>
        </w:numPr>
      </w:pPr>
      <w:r w:rsidRPr="00CB0CEE">
        <w:t xml:space="preserve">Een lijst van </w:t>
      </w:r>
      <w:r w:rsidRPr="00CB0CEE">
        <w:rPr>
          <w:b/>
          <w:bCs/>
        </w:rPr>
        <w:t>al het gewenste werk</w:t>
      </w:r>
      <w:r w:rsidRPr="00CB0CEE">
        <w:t xml:space="preserve"> van het project </w:t>
      </w:r>
    </w:p>
    <w:p w14:paraId="4301EEF3" w14:textId="21CBE3E2" w:rsidR="00CB0CEE" w:rsidRDefault="00CB0CEE" w:rsidP="00AF47B3">
      <w:pPr>
        <w:pStyle w:val="Lijstalinea"/>
        <w:numPr>
          <w:ilvl w:val="0"/>
          <w:numId w:val="216"/>
        </w:numPr>
      </w:pPr>
      <w:r w:rsidRPr="00CB0CEE">
        <w:t xml:space="preserve">Meestal een combinatie van </w:t>
      </w:r>
    </w:p>
    <w:p w14:paraId="2C0ECEFB" w14:textId="260F3672" w:rsidR="00CB0CEE" w:rsidRDefault="008B16E9" w:rsidP="00AF47B3">
      <w:pPr>
        <w:pStyle w:val="Lijstalinea"/>
        <w:numPr>
          <w:ilvl w:val="1"/>
          <w:numId w:val="216"/>
        </w:numPr>
      </w:pPr>
      <w:r w:rsidRPr="00CB0CEE">
        <w:t>Story</w:t>
      </w:r>
      <w:r w:rsidR="00CB0CEE" w:rsidRPr="00CB0CEE">
        <w:t>-</w:t>
      </w:r>
      <w:proofErr w:type="spellStart"/>
      <w:r w:rsidR="00CB0CEE" w:rsidRPr="00CB0CEE">
        <w:t>based</w:t>
      </w:r>
      <w:proofErr w:type="spellEnd"/>
      <w:r w:rsidR="00CB0CEE" w:rsidRPr="00CB0CEE">
        <w:t xml:space="preserve"> werk (“laat gebruiker zoeken en vervangen”) </w:t>
      </w:r>
    </w:p>
    <w:p w14:paraId="2B6F0AA3" w14:textId="4C1A957A" w:rsidR="00CB0CEE" w:rsidRPr="008B08E1" w:rsidRDefault="008B16E9" w:rsidP="00AF47B3">
      <w:pPr>
        <w:pStyle w:val="Lijstalinea"/>
        <w:numPr>
          <w:ilvl w:val="1"/>
          <w:numId w:val="216"/>
        </w:numPr>
        <w:rPr>
          <w:lang w:val="en-GB"/>
        </w:rPr>
      </w:pPr>
      <w:r w:rsidRPr="008B08E1">
        <w:rPr>
          <w:lang w:val="en-GB"/>
        </w:rPr>
        <w:t>Task</w:t>
      </w:r>
      <w:r w:rsidR="00CB0CEE" w:rsidRPr="008B08E1">
        <w:rPr>
          <w:lang w:val="en-GB"/>
        </w:rPr>
        <w:t xml:space="preserve">-based </w:t>
      </w:r>
      <w:proofErr w:type="spellStart"/>
      <w:r w:rsidR="00CB0CEE" w:rsidRPr="008B08E1">
        <w:rPr>
          <w:lang w:val="en-GB"/>
        </w:rPr>
        <w:t>werk</w:t>
      </w:r>
      <w:proofErr w:type="spellEnd"/>
      <w:r w:rsidR="00CB0CEE" w:rsidRPr="008B08E1">
        <w:rPr>
          <w:lang w:val="en-GB"/>
        </w:rPr>
        <w:t xml:space="preserve"> (“</w:t>
      </w:r>
      <w:proofErr w:type="spellStart"/>
      <w:r w:rsidR="00CB0CEE" w:rsidRPr="008B08E1">
        <w:rPr>
          <w:lang w:val="en-GB"/>
        </w:rPr>
        <w:t>verbeter</w:t>
      </w:r>
      <w:proofErr w:type="spellEnd"/>
      <w:r w:rsidR="00CB0CEE" w:rsidRPr="008B08E1">
        <w:rPr>
          <w:lang w:val="en-GB"/>
        </w:rPr>
        <w:t xml:space="preserve"> exception handling”) </w:t>
      </w:r>
    </w:p>
    <w:p w14:paraId="05CE80E5" w14:textId="6F296015" w:rsidR="00CB0CEE" w:rsidRDefault="00CB0CEE" w:rsidP="00CB0CEE">
      <w:pPr>
        <w:pStyle w:val="Lijstalinea"/>
        <w:numPr>
          <w:ilvl w:val="0"/>
          <w:numId w:val="216"/>
        </w:numPr>
      </w:pPr>
      <w:r w:rsidRPr="00CB0CEE">
        <w:t xml:space="preserve">Lijst wordt </w:t>
      </w:r>
      <w:proofErr w:type="spellStart"/>
      <w:r w:rsidRPr="00CB0CEE">
        <w:rPr>
          <w:b/>
          <w:bCs/>
        </w:rPr>
        <w:t>geprioritiseerd</w:t>
      </w:r>
      <w:proofErr w:type="spellEnd"/>
      <w:r w:rsidRPr="00CB0CEE">
        <w:rPr>
          <w:b/>
          <w:bCs/>
        </w:rPr>
        <w:t xml:space="preserve"> door Product-eigenaar</w:t>
      </w:r>
      <w:r w:rsidRPr="00CB0CEE">
        <w:t xml:space="preserve"> </w:t>
      </w:r>
    </w:p>
    <w:p w14:paraId="61B98284" w14:textId="1EA26EE0" w:rsidR="00200747" w:rsidRPr="00CB0CEE" w:rsidRDefault="00CB0CEE" w:rsidP="00CB0CEE">
      <w:pPr>
        <w:pStyle w:val="Lijstalinea"/>
        <w:numPr>
          <w:ilvl w:val="1"/>
          <w:numId w:val="216"/>
        </w:numPr>
      </w:pPr>
      <w:r w:rsidRPr="00CB0CEE">
        <w:t>Typisch een Product Manager, Marketing, Interne klant, enz.</w:t>
      </w:r>
    </w:p>
    <w:p w14:paraId="0038969F" w14:textId="0261F369" w:rsidR="00200747" w:rsidRPr="00CB0CEE" w:rsidRDefault="00200747" w:rsidP="00200747"/>
    <w:p w14:paraId="1E9EB556" w14:textId="77777777" w:rsidR="00A52543" w:rsidRDefault="00A52543" w:rsidP="00A52543">
      <w:pPr>
        <w:pStyle w:val="Geenafstand"/>
      </w:pPr>
      <w:r w:rsidRPr="00A52543">
        <w:t xml:space="preserve">Sprint </w:t>
      </w:r>
      <w:proofErr w:type="spellStart"/>
      <w:r w:rsidRPr="00A52543">
        <w:t>backlog</w:t>
      </w:r>
      <w:proofErr w:type="spellEnd"/>
      <w:r>
        <w:t>:</w:t>
      </w:r>
    </w:p>
    <w:p w14:paraId="20521082" w14:textId="77777777" w:rsidR="00A52543" w:rsidRDefault="00A52543" w:rsidP="00A52543">
      <w:pPr>
        <w:pStyle w:val="Lijstalinea"/>
        <w:numPr>
          <w:ilvl w:val="0"/>
          <w:numId w:val="217"/>
        </w:numPr>
      </w:pPr>
      <w:r w:rsidRPr="00A52543">
        <w:t xml:space="preserve">Werkdocument van het team </w:t>
      </w:r>
    </w:p>
    <w:p w14:paraId="6E355D4C" w14:textId="77777777" w:rsidR="00A52543" w:rsidRPr="00A52543" w:rsidRDefault="00A52543" w:rsidP="00A52543">
      <w:pPr>
        <w:pStyle w:val="Lijstalinea"/>
        <w:numPr>
          <w:ilvl w:val="0"/>
          <w:numId w:val="217"/>
        </w:numPr>
        <w:rPr>
          <w:b/>
          <w:bCs/>
        </w:rPr>
      </w:pPr>
      <w:r w:rsidRPr="00A52543">
        <w:rPr>
          <w:b/>
          <w:bCs/>
        </w:rPr>
        <w:t xml:space="preserve">Opvolging van individuele taken </w:t>
      </w:r>
    </w:p>
    <w:p w14:paraId="212C80B0" w14:textId="77777777" w:rsidR="00A52543" w:rsidRDefault="00A52543" w:rsidP="00A52543">
      <w:pPr>
        <w:pStyle w:val="Lijstalinea"/>
        <w:numPr>
          <w:ilvl w:val="0"/>
          <w:numId w:val="217"/>
        </w:numPr>
      </w:pPr>
      <w:r w:rsidRPr="00A52543">
        <w:t xml:space="preserve">Invullen van </w:t>
      </w:r>
      <w:r w:rsidRPr="00A52543">
        <w:rPr>
          <w:b/>
          <w:bCs/>
        </w:rPr>
        <w:t>wat nog te doen valt</w:t>
      </w:r>
      <w:r w:rsidRPr="00A52543">
        <w:t xml:space="preserve"> om zo te zien en </w:t>
      </w:r>
      <w:r w:rsidRPr="00A52543">
        <w:rPr>
          <w:b/>
          <w:bCs/>
        </w:rPr>
        <w:t>te corrigeren om het doel te behalen</w:t>
      </w:r>
      <w:r w:rsidRPr="00A52543">
        <w:t xml:space="preserve"> – en dit </w:t>
      </w:r>
      <w:r w:rsidRPr="00A52543">
        <w:rPr>
          <w:b/>
          <w:bCs/>
        </w:rPr>
        <w:t>iedere dag</w:t>
      </w:r>
      <w:r w:rsidRPr="00A52543">
        <w:t xml:space="preserve"> opnieuw </w:t>
      </w:r>
    </w:p>
    <w:p w14:paraId="6E619477" w14:textId="77777777" w:rsidR="00A52543" w:rsidRDefault="00A52543" w:rsidP="00A52543">
      <w:pPr>
        <w:pStyle w:val="Lijstalinea"/>
        <w:numPr>
          <w:ilvl w:val="0"/>
          <w:numId w:val="217"/>
        </w:numPr>
      </w:pPr>
      <w:r w:rsidRPr="00A52543">
        <w:t xml:space="preserve">Groot verschil met de klassieke </w:t>
      </w:r>
      <w:proofErr w:type="spellStart"/>
      <w:r w:rsidRPr="00A52543">
        <w:t>worksheets</w:t>
      </w:r>
      <w:proofErr w:type="spellEnd"/>
      <w:r w:rsidRPr="00A52543">
        <w:t xml:space="preserve"> waarin na de feiten tijden worden ingevuld en worden vergeleken met de schatting </w:t>
      </w:r>
    </w:p>
    <w:p w14:paraId="424B72EB" w14:textId="25EBC644" w:rsidR="00200747" w:rsidRPr="00A52543" w:rsidRDefault="00A52543" w:rsidP="00A52543">
      <w:pPr>
        <w:pStyle w:val="Lijstalinea"/>
        <w:numPr>
          <w:ilvl w:val="0"/>
          <w:numId w:val="217"/>
        </w:numPr>
        <w:rPr>
          <w:lang w:val="en-GB"/>
        </w:rPr>
      </w:pPr>
      <w:proofErr w:type="spellStart"/>
      <w:r w:rsidRPr="00A52543">
        <w:rPr>
          <w:lang w:val="en-GB"/>
        </w:rPr>
        <w:t>Gebruik</w:t>
      </w:r>
      <w:proofErr w:type="spellEnd"/>
      <w:r w:rsidRPr="00A52543">
        <w:rPr>
          <w:lang w:val="en-GB"/>
        </w:rPr>
        <w:t xml:space="preserve"> </w:t>
      </w:r>
      <w:proofErr w:type="spellStart"/>
      <w:r w:rsidRPr="00A52543">
        <w:rPr>
          <w:lang w:val="en-GB"/>
        </w:rPr>
        <w:t>een</w:t>
      </w:r>
      <w:proofErr w:type="spellEnd"/>
      <w:r w:rsidRPr="00A52543">
        <w:rPr>
          <w:lang w:val="en-GB"/>
        </w:rPr>
        <w:t xml:space="preserve"> </w:t>
      </w:r>
      <w:r w:rsidRPr="00A52543">
        <w:rPr>
          <w:b/>
          <w:bCs/>
          <w:lang w:val="en-GB"/>
        </w:rPr>
        <w:t>bord</w:t>
      </w:r>
      <w:r w:rsidRPr="00A52543">
        <w:rPr>
          <w:lang w:val="en-GB"/>
        </w:rPr>
        <w:t xml:space="preserve"> (story/tasks/work in progress/verify/done)</w:t>
      </w:r>
    </w:p>
    <w:p w14:paraId="6B6E6C3C" w14:textId="6121E330" w:rsidR="00200747" w:rsidRPr="00A52543" w:rsidRDefault="00B6144D" w:rsidP="00200747">
      <w:pPr>
        <w:rPr>
          <w:lang w:val="en-GB"/>
        </w:rPr>
      </w:pPr>
      <w:r w:rsidRPr="00B6144D">
        <w:rPr>
          <w:noProof/>
          <w:lang w:val="en-GB"/>
        </w:rPr>
        <w:drawing>
          <wp:anchor distT="0" distB="0" distL="114300" distR="114300" simplePos="0" relativeHeight="251682816" behindDoc="1" locked="0" layoutInCell="1" allowOverlap="1" wp14:anchorId="110D5AFD" wp14:editId="6A65794C">
            <wp:simplePos x="0" y="0"/>
            <wp:positionH relativeFrom="margin">
              <wp:posOffset>3166745</wp:posOffset>
            </wp:positionH>
            <wp:positionV relativeFrom="paragraph">
              <wp:posOffset>8890</wp:posOffset>
            </wp:positionV>
            <wp:extent cx="2942590" cy="1485900"/>
            <wp:effectExtent l="0" t="0" r="0" b="0"/>
            <wp:wrapTight wrapText="bothSides">
              <wp:wrapPolygon edited="0">
                <wp:start x="0" y="0"/>
                <wp:lineTo x="0" y="21323"/>
                <wp:lineTo x="21395" y="21323"/>
                <wp:lineTo x="21395" y="0"/>
                <wp:lineTo x="0" y="0"/>
              </wp:wrapPolygon>
            </wp:wrapTight>
            <wp:docPr id="1197395547" name="Afbeelding 1" descr="Afbeelding met tekst, lijn, Lettertype, Perce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95547" name="Afbeelding 1" descr="Afbeelding met tekst, lijn, Lettertype, Perceel&#10;&#10;Automatisch gegenereerde beschrijvi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144D">
        <w:rPr>
          <w:noProof/>
          <w:lang w:val="en-GB"/>
        </w:rPr>
        <w:drawing>
          <wp:inline distT="0" distB="0" distL="0" distR="0" wp14:anchorId="7723A702" wp14:editId="704D7C7C">
            <wp:extent cx="3019425" cy="1556213"/>
            <wp:effectExtent l="0" t="0" r="0" b="6350"/>
            <wp:docPr id="969018530" name="Afbeelding 1" descr="Afbeelding met tekst, schermopname, lijn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18530" name="Afbeelding 1" descr="Afbeelding met tekst, schermopname, lijn, Lettertype&#10;&#10;Automatisch gegenereerde beschrijvi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9958" cy="156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8793" w14:textId="4285A34D" w:rsidR="00200747" w:rsidRPr="00A52543" w:rsidRDefault="00200747" w:rsidP="00200747">
      <w:pPr>
        <w:rPr>
          <w:lang w:val="en-GB"/>
        </w:rPr>
      </w:pPr>
    </w:p>
    <w:p w14:paraId="058D1B81" w14:textId="6DAF411E" w:rsidR="00200747" w:rsidRPr="00A52543" w:rsidRDefault="00A918F7" w:rsidP="00200747">
      <w:pPr>
        <w:rPr>
          <w:lang w:val="en-GB"/>
        </w:rPr>
      </w:pPr>
      <w:r w:rsidRPr="004025AA">
        <w:rPr>
          <w:noProof/>
          <w:lang w:val="en-GB"/>
        </w:rPr>
        <w:drawing>
          <wp:anchor distT="0" distB="0" distL="114300" distR="114300" simplePos="0" relativeHeight="251683840" behindDoc="1" locked="0" layoutInCell="1" allowOverlap="1" wp14:anchorId="70635844" wp14:editId="15DA66C7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1804670" cy="1390015"/>
            <wp:effectExtent l="0" t="0" r="5080" b="635"/>
            <wp:wrapTight wrapText="bothSides">
              <wp:wrapPolygon edited="0">
                <wp:start x="0" y="0"/>
                <wp:lineTo x="0" y="21314"/>
                <wp:lineTo x="21433" y="21314"/>
                <wp:lineTo x="21433" y="0"/>
                <wp:lineTo x="0" y="0"/>
              </wp:wrapPolygon>
            </wp:wrapTight>
            <wp:docPr id="1725097324" name="Afbeelding 1" descr="Afbeelding met tekst, diagram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97324" name="Afbeelding 1" descr="Afbeelding met tekst, diagram, Lettertype, lijn&#10;&#10;Automatisch gegenereerde beschrijvi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67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918F7">
        <w:rPr>
          <w:noProof/>
          <w:lang w:val="en-GB"/>
        </w:rPr>
        <w:drawing>
          <wp:anchor distT="0" distB="0" distL="114300" distR="114300" simplePos="0" relativeHeight="251684864" behindDoc="1" locked="0" layoutInCell="1" allowOverlap="1" wp14:anchorId="4041CB0A" wp14:editId="1174AE44">
            <wp:simplePos x="0" y="0"/>
            <wp:positionH relativeFrom="margin">
              <wp:align>right</wp:align>
            </wp:positionH>
            <wp:positionV relativeFrom="paragraph">
              <wp:posOffset>20136</wp:posOffset>
            </wp:positionV>
            <wp:extent cx="1846540" cy="1400175"/>
            <wp:effectExtent l="0" t="0" r="1905" b="0"/>
            <wp:wrapTight wrapText="bothSides">
              <wp:wrapPolygon edited="0">
                <wp:start x="0" y="0"/>
                <wp:lineTo x="0" y="21159"/>
                <wp:lineTo x="21399" y="21159"/>
                <wp:lineTo x="21399" y="0"/>
                <wp:lineTo x="0" y="0"/>
              </wp:wrapPolygon>
            </wp:wrapTight>
            <wp:docPr id="1745451850" name="Afbeelding 1" descr="Afbeelding met tekst, Lettertype, diagram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51850" name="Afbeelding 1" descr="Afbeelding met tekst, Lettertype, diagram, lijn&#10;&#10;Automatisch gegenereerde beschrijvi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4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25AA" w:rsidRPr="004025AA">
        <w:rPr>
          <w:noProof/>
          <w:lang w:val="en-GB"/>
        </w:rPr>
        <w:drawing>
          <wp:inline distT="0" distB="0" distL="0" distR="0" wp14:anchorId="3BF19C57" wp14:editId="4F7D74A5">
            <wp:extent cx="1895475" cy="1416109"/>
            <wp:effectExtent l="0" t="0" r="0" b="0"/>
            <wp:docPr id="1069570925" name="Afbeelding 1" descr="Afbeelding met tekst, schermopname, diagram, Parall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70925" name="Afbeelding 1" descr="Afbeelding met tekst, schermopname, diagram, Parallel&#10;&#10;Automatisch gegenereerde beschrijvi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10265" cy="142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C174" w14:textId="1CDE13B0" w:rsidR="00200747" w:rsidRPr="00A52543" w:rsidRDefault="00102278" w:rsidP="00200747">
      <w:pPr>
        <w:rPr>
          <w:lang w:val="en-GB"/>
        </w:rPr>
      </w:pPr>
      <w:r w:rsidRPr="00102278">
        <w:rPr>
          <w:noProof/>
          <w:lang w:val="en-GB"/>
        </w:rPr>
        <w:drawing>
          <wp:anchor distT="0" distB="0" distL="114300" distR="114300" simplePos="0" relativeHeight="251685888" behindDoc="1" locked="0" layoutInCell="1" allowOverlap="1" wp14:anchorId="5243F403" wp14:editId="49223C5A">
            <wp:simplePos x="0" y="0"/>
            <wp:positionH relativeFrom="margin">
              <wp:align>right</wp:align>
            </wp:positionH>
            <wp:positionV relativeFrom="paragraph">
              <wp:posOffset>187960</wp:posOffset>
            </wp:positionV>
            <wp:extent cx="2950210" cy="2009775"/>
            <wp:effectExtent l="0" t="0" r="2540" b="9525"/>
            <wp:wrapTight wrapText="bothSides">
              <wp:wrapPolygon edited="0">
                <wp:start x="0" y="0"/>
                <wp:lineTo x="0" y="21498"/>
                <wp:lineTo x="21479" y="21498"/>
                <wp:lineTo x="21479" y="0"/>
                <wp:lineTo x="0" y="0"/>
              </wp:wrapPolygon>
            </wp:wrapTight>
            <wp:docPr id="211459741" name="Afbeelding 1" descr="Afbeelding met tekst, Lettertype, diagram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9741" name="Afbeelding 1" descr="Afbeelding met tekst, Lettertype, diagram, lijn&#10;&#10;Automatisch gegenereerde beschrijvi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478746" w14:textId="4C19D7E9" w:rsidR="0044302A" w:rsidRDefault="00D779F7" w:rsidP="00200747">
      <w:pPr>
        <w:rPr>
          <w:lang w:val="en-GB"/>
        </w:rPr>
      </w:pPr>
      <w:r w:rsidRPr="00D779F7">
        <w:rPr>
          <w:noProof/>
          <w:lang w:val="en-GB"/>
        </w:rPr>
        <w:drawing>
          <wp:inline distT="0" distB="0" distL="0" distR="0" wp14:anchorId="0571E67E" wp14:editId="4077F207">
            <wp:extent cx="2990850" cy="2037517"/>
            <wp:effectExtent l="0" t="0" r="0" b="1270"/>
            <wp:docPr id="1461891228" name="Afbeelding 1" descr="Afbeelding met tekst, diagram, Plan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91228" name="Afbeelding 1" descr="Afbeelding met tekst, diagram, Plan, schermopname&#10;&#10;Automatisch gegenereerde beschrijvi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94373" cy="203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38FB" w14:textId="3F9FFD08" w:rsidR="00537662" w:rsidRDefault="00537662" w:rsidP="007E2C19">
      <w:pPr>
        <w:pStyle w:val="Geenafstand"/>
        <w:rPr>
          <w:lang w:val="en-GB"/>
        </w:rPr>
      </w:pPr>
      <w:r>
        <w:rPr>
          <w:lang w:val="en-GB"/>
        </w:rPr>
        <w:lastRenderedPageBreak/>
        <w:t xml:space="preserve">Backlog </w:t>
      </w:r>
      <w:proofErr w:type="spellStart"/>
      <w:r>
        <w:rPr>
          <w:lang w:val="en-GB"/>
        </w:rPr>
        <w:t>testen</w:t>
      </w:r>
      <w:proofErr w:type="spellEnd"/>
      <w:r>
        <w:rPr>
          <w:lang w:val="en-GB"/>
        </w:rPr>
        <w:t>:</w:t>
      </w:r>
    </w:p>
    <w:p w14:paraId="5A0536F9" w14:textId="45BB60D6" w:rsidR="00537662" w:rsidRDefault="00537662" w:rsidP="007E2C19">
      <w:pPr>
        <w:pStyle w:val="Lijstalinea"/>
        <w:numPr>
          <w:ilvl w:val="0"/>
          <w:numId w:val="218"/>
        </w:numPr>
      </w:pPr>
      <w:r w:rsidRPr="00537662">
        <w:t xml:space="preserve">Je moet eerst een </w:t>
      </w:r>
      <w:r>
        <w:t>witte categorie volledig afwerken</w:t>
      </w:r>
    </w:p>
    <w:p w14:paraId="6E088247" w14:textId="3E55C953" w:rsidR="00537662" w:rsidRPr="00537662" w:rsidRDefault="00537662" w:rsidP="007E2C19">
      <w:pPr>
        <w:pStyle w:val="Lijstalinea"/>
        <w:numPr>
          <w:ilvl w:val="0"/>
          <w:numId w:val="218"/>
        </w:numPr>
      </w:pPr>
      <w:r>
        <w:t xml:space="preserve">Je mag kleine taken van andere </w:t>
      </w:r>
      <w:proofErr w:type="spellStart"/>
      <w:r>
        <w:t>categoriëen</w:t>
      </w:r>
      <w:proofErr w:type="spellEnd"/>
      <w:r w:rsidR="007E2C19">
        <w:t>, maar niet allemaal</w:t>
      </w:r>
    </w:p>
    <w:p w14:paraId="024D487D" w14:textId="31B173B8" w:rsidR="00200747" w:rsidRPr="00A52543" w:rsidRDefault="0044302A" w:rsidP="0044302A">
      <w:pPr>
        <w:pStyle w:val="Kop2"/>
        <w:rPr>
          <w:lang w:val="en-GB"/>
        </w:rPr>
      </w:pPr>
      <w:bookmarkStart w:id="7" w:name="_Toc186125418"/>
      <w:r>
        <w:rPr>
          <w:lang w:val="en-GB"/>
        </w:rPr>
        <w:t>Kanban</w:t>
      </w:r>
      <w:bookmarkEnd w:id="7"/>
    </w:p>
    <w:p w14:paraId="5A57F493" w14:textId="64A16425" w:rsidR="007E2C19" w:rsidRDefault="007E2C19" w:rsidP="007E2C19">
      <w:pPr>
        <w:pStyle w:val="Lijstalinea"/>
        <w:numPr>
          <w:ilvl w:val="0"/>
          <w:numId w:val="219"/>
        </w:numPr>
      </w:pPr>
      <w:proofErr w:type="spellStart"/>
      <w:r w:rsidRPr="007E2C19">
        <w:t>Kanban</w:t>
      </w:r>
      <w:proofErr w:type="spellEnd"/>
      <w:r w:rsidRPr="007E2C19">
        <w:t xml:space="preserve"> </w:t>
      </w:r>
    </w:p>
    <w:p w14:paraId="2BDB22C1" w14:textId="0D83ADA6" w:rsidR="007E2C19" w:rsidRDefault="007E2C19" w:rsidP="007E2C19">
      <w:pPr>
        <w:pStyle w:val="Lijstalinea"/>
        <w:numPr>
          <w:ilvl w:val="0"/>
          <w:numId w:val="219"/>
        </w:numPr>
      </w:pPr>
      <w:r w:rsidRPr="007E2C19">
        <w:t xml:space="preserve">Geen rollen </w:t>
      </w:r>
    </w:p>
    <w:p w14:paraId="091D083C" w14:textId="1A4DEF15" w:rsidR="007E2C19" w:rsidRDefault="007E2C19" w:rsidP="007E2C19">
      <w:pPr>
        <w:pStyle w:val="Lijstalinea"/>
        <w:numPr>
          <w:ilvl w:val="0"/>
          <w:numId w:val="219"/>
        </w:numPr>
      </w:pPr>
      <w:r w:rsidRPr="007E2C19">
        <w:t xml:space="preserve">Visueel bord </w:t>
      </w:r>
    </w:p>
    <w:p w14:paraId="2171C65B" w14:textId="70ED8D9B" w:rsidR="007E2C19" w:rsidRDefault="007E2C19" w:rsidP="007E2C19">
      <w:pPr>
        <w:pStyle w:val="Lijstalinea"/>
        <w:numPr>
          <w:ilvl w:val="0"/>
          <w:numId w:val="219"/>
        </w:numPr>
      </w:pPr>
      <w:r w:rsidRPr="007E2C19">
        <w:t xml:space="preserve">Laagdrempelig </w:t>
      </w:r>
    </w:p>
    <w:p w14:paraId="4B3969A3" w14:textId="7108DEB7" w:rsidR="007E2C19" w:rsidRDefault="007E2C19" w:rsidP="007E2C19">
      <w:pPr>
        <w:pStyle w:val="Lijstalinea"/>
        <w:numPr>
          <w:ilvl w:val="0"/>
          <w:numId w:val="219"/>
        </w:numPr>
      </w:pPr>
      <w:r w:rsidRPr="007E2C19">
        <w:t>Optimalisatie (</w:t>
      </w:r>
      <w:proofErr w:type="spellStart"/>
      <w:r w:rsidRPr="007E2C19">
        <w:t>Lean</w:t>
      </w:r>
      <w:proofErr w:type="spellEnd"/>
      <w:r w:rsidRPr="007E2C19">
        <w:t xml:space="preserve">) </w:t>
      </w:r>
    </w:p>
    <w:p w14:paraId="5FAAE847" w14:textId="520805D1" w:rsidR="007E2C19" w:rsidRDefault="007E2C19" w:rsidP="007E2C19">
      <w:pPr>
        <w:pStyle w:val="Lijstalinea"/>
        <w:numPr>
          <w:ilvl w:val="1"/>
          <w:numId w:val="219"/>
        </w:numPr>
      </w:pPr>
      <w:r w:rsidRPr="007E2C19">
        <w:t xml:space="preserve">JIT </w:t>
      </w:r>
    </w:p>
    <w:p w14:paraId="30BEB667" w14:textId="35CD972D" w:rsidR="007E2C19" w:rsidRDefault="007E2C19" w:rsidP="007E2C19">
      <w:pPr>
        <w:pStyle w:val="Lijstalinea"/>
        <w:numPr>
          <w:ilvl w:val="1"/>
          <w:numId w:val="219"/>
        </w:numPr>
      </w:pPr>
      <w:r w:rsidRPr="007E2C19">
        <w:t xml:space="preserve">Aantal bottlenecks beperken </w:t>
      </w:r>
    </w:p>
    <w:p w14:paraId="0BF3BE03" w14:textId="63B6E38C" w:rsidR="007E2C19" w:rsidRDefault="007E2C19" w:rsidP="007E2C19">
      <w:pPr>
        <w:pStyle w:val="Lijstalinea"/>
        <w:numPr>
          <w:ilvl w:val="1"/>
          <w:numId w:val="219"/>
        </w:numPr>
      </w:pPr>
      <w:r w:rsidRPr="007E2C19">
        <w:t xml:space="preserve">WIP limit </w:t>
      </w:r>
    </w:p>
    <w:p w14:paraId="3336180A" w14:textId="6F813284" w:rsidR="007E2C19" w:rsidRDefault="007E2C19" w:rsidP="007E2C19">
      <w:pPr>
        <w:pStyle w:val="Lijstalinea"/>
        <w:numPr>
          <w:ilvl w:val="0"/>
          <w:numId w:val="219"/>
        </w:numPr>
      </w:pPr>
      <w:r w:rsidRPr="007E2C19">
        <w:t xml:space="preserve">Gebruikt in productie-omgeving/systeembeheer </w:t>
      </w:r>
    </w:p>
    <w:p w14:paraId="3505712A" w14:textId="7F873A9D" w:rsidR="00200747" w:rsidRPr="007E2C19" w:rsidRDefault="009E64DE" w:rsidP="007E2C19">
      <w:pPr>
        <w:pStyle w:val="Lijstalinea"/>
        <w:numPr>
          <w:ilvl w:val="0"/>
          <w:numId w:val="219"/>
        </w:numPr>
      </w:pPr>
      <w:r w:rsidRPr="009E64DE">
        <w:rPr>
          <w:noProof/>
        </w:rPr>
        <w:drawing>
          <wp:anchor distT="0" distB="0" distL="114300" distR="114300" simplePos="0" relativeHeight="251687936" behindDoc="1" locked="0" layoutInCell="1" allowOverlap="1" wp14:anchorId="66E2FD97" wp14:editId="10649CDF">
            <wp:simplePos x="0" y="0"/>
            <wp:positionH relativeFrom="column">
              <wp:posOffset>2804160</wp:posOffset>
            </wp:positionH>
            <wp:positionV relativeFrom="paragraph">
              <wp:posOffset>194310</wp:posOffset>
            </wp:positionV>
            <wp:extent cx="2694940" cy="1146175"/>
            <wp:effectExtent l="0" t="0" r="0" b="0"/>
            <wp:wrapTight wrapText="bothSides">
              <wp:wrapPolygon edited="0">
                <wp:start x="0" y="0"/>
                <wp:lineTo x="0" y="21181"/>
                <wp:lineTo x="21376" y="21181"/>
                <wp:lineTo x="21376" y="0"/>
                <wp:lineTo x="0" y="0"/>
              </wp:wrapPolygon>
            </wp:wrapTight>
            <wp:docPr id="1404473062" name="Afbeelding 1" descr="Afbeelding met tekst, diagram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73062" name="Afbeelding 1" descr="Afbeelding met tekst, diagram, schermopname, lijn&#10;&#10;Automatisch gegenereerde beschrijvi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C19" w:rsidRPr="007E2C19">
        <w:t>Agile</w:t>
      </w:r>
    </w:p>
    <w:p w14:paraId="3DE232FF" w14:textId="7E96F022" w:rsidR="00200747" w:rsidRPr="007E2C19" w:rsidRDefault="00D137CA" w:rsidP="00200747">
      <w:r w:rsidRPr="00D137CA">
        <w:rPr>
          <w:noProof/>
        </w:rPr>
        <w:drawing>
          <wp:anchor distT="0" distB="0" distL="114300" distR="114300" simplePos="0" relativeHeight="251686912" behindDoc="1" locked="0" layoutInCell="1" allowOverlap="1" wp14:anchorId="72D66FE0" wp14:editId="5B77FD99">
            <wp:simplePos x="0" y="0"/>
            <wp:positionH relativeFrom="margin">
              <wp:align>left</wp:align>
            </wp:positionH>
            <wp:positionV relativeFrom="paragraph">
              <wp:posOffset>38735</wp:posOffset>
            </wp:positionV>
            <wp:extent cx="2638425" cy="1132840"/>
            <wp:effectExtent l="0" t="0" r="9525" b="0"/>
            <wp:wrapTight wrapText="bothSides">
              <wp:wrapPolygon edited="0">
                <wp:start x="0" y="0"/>
                <wp:lineTo x="0" y="21067"/>
                <wp:lineTo x="21522" y="21067"/>
                <wp:lineTo x="21522" y="0"/>
                <wp:lineTo x="0" y="0"/>
              </wp:wrapPolygon>
            </wp:wrapTight>
            <wp:docPr id="718183623" name="Afbeelding 1" descr="Afbeelding met tekst, schermopname, diagram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83623" name="Afbeelding 1" descr="Afbeelding met tekst, schermopname, diagram, lijn&#10;&#10;Automatisch gegenereerde beschrijvi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E8A40" w14:textId="3EB90F22" w:rsidR="00200747" w:rsidRPr="007E2C19" w:rsidRDefault="00200747" w:rsidP="00200747"/>
    <w:p w14:paraId="53A1609C" w14:textId="3AF9248C" w:rsidR="00200747" w:rsidRPr="007E2C19" w:rsidRDefault="00200747" w:rsidP="00200747"/>
    <w:p w14:paraId="472BF1BC" w14:textId="764FBCB3" w:rsidR="00200747" w:rsidRPr="007E2C19" w:rsidRDefault="00200747" w:rsidP="00200747"/>
    <w:p w14:paraId="2FF746A6" w14:textId="5264CB77" w:rsidR="00200747" w:rsidRPr="007E2C19" w:rsidRDefault="00200747" w:rsidP="00200747"/>
    <w:p w14:paraId="01487B5D" w14:textId="77777777" w:rsidR="00200747" w:rsidRPr="007E2C19" w:rsidRDefault="00200747" w:rsidP="00200747"/>
    <w:p w14:paraId="2E9A0973" w14:textId="77777777" w:rsidR="00200747" w:rsidRPr="007E2C19" w:rsidRDefault="00200747" w:rsidP="00200747"/>
    <w:p w14:paraId="712B2390" w14:textId="78B28D81" w:rsidR="00200747" w:rsidRPr="007E2C19" w:rsidRDefault="00011593" w:rsidP="00200747">
      <w:r w:rsidRPr="00011593">
        <w:rPr>
          <w:noProof/>
        </w:rPr>
        <w:drawing>
          <wp:inline distT="0" distB="0" distL="0" distR="0" wp14:anchorId="74EB93D5" wp14:editId="09C6AA06">
            <wp:extent cx="6078530" cy="3505200"/>
            <wp:effectExtent l="0" t="0" r="0" b="0"/>
            <wp:docPr id="1458990964" name="Afbeelding 1" descr="Afbeelding met tekst, schermopname, diagram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90964" name="Afbeelding 1" descr="Afbeelding met tekst, schermopname, diagram, software&#10;&#10;Automatisch gegenereerde beschrijvi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81153" cy="350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A3D7" w14:textId="77777777" w:rsidR="00200747" w:rsidRPr="007E2C19" w:rsidRDefault="00200747" w:rsidP="00200747"/>
    <w:p w14:paraId="2C425571" w14:textId="77777777" w:rsidR="00200747" w:rsidRPr="007E2C19" w:rsidRDefault="00200747" w:rsidP="00200747"/>
    <w:p w14:paraId="000B751B" w14:textId="77777777" w:rsidR="00200747" w:rsidRPr="007E2C19" w:rsidRDefault="00200747" w:rsidP="00200747"/>
    <w:p w14:paraId="3509AC27" w14:textId="77777777" w:rsidR="00200747" w:rsidRPr="007E2C19" w:rsidRDefault="00200747" w:rsidP="00200747"/>
    <w:p w14:paraId="51A18DE0" w14:textId="77777777" w:rsidR="00200747" w:rsidRPr="007E2C19" w:rsidRDefault="00200747" w:rsidP="00200747"/>
    <w:p w14:paraId="6FA1F9B1" w14:textId="77777777" w:rsidR="00200747" w:rsidRPr="007E2C19" w:rsidRDefault="00200747" w:rsidP="00200747"/>
    <w:p w14:paraId="56C08870" w14:textId="77777777" w:rsidR="00200747" w:rsidRPr="007E2C19" w:rsidRDefault="00200747" w:rsidP="00200747"/>
    <w:p w14:paraId="14195381" w14:textId="77777777" w:rsidR="00200747" w:rsidRPr="007E2C19" w:rsidRDefault="00200747" w:rsidP="00200747"/>
    <w:p w14:paraId="1DDF50BD" w14:textId="2771B9A8" w:rsidR="00200747" w:rsidRDefault="008B08E1" w:rsidP="008B08E1">
      <w:pPr>
        <w:pStyle w:val="Kop1"/>
      </w:pPr>
      <w:bookmarkStart w:id="8" w:name="_Toc186125419"/>
      <w:r>
        <w:lastRenderedPageBreak/>
        <w:t xml:space="preserve">Sjabloon van een </w:t>
      </w:r>
      <w:proofErr w:type="spellStart"/>
      <w:r>
        <w:t>use</w:t>
      </w:r>
      <w:proofErr w:type="spellEnd"/>
      <w:r>
        <w:t xml:space="preserve"> case:</w:t>
      </w:r>
      <w:bookmarkEnd w:id="8"/>
    </w:p>
    <w:p w14:paraId="113D71A3" w14:textId="4B2724A9" w:rsidR="008B08E1" w:rsidRDefault="00E147C3" w:rsidP="000A1908">
      <w:pPr>
        <w:pStyle w:val="Kop2"/>
      </w:pPr>
      <w:bookmarkStart w:id="9" w:name="_Toc186125420"/>
      <w:proofErr w:type="spellStart"/>
      <w:r>
        <w:t>Use</w:t>
      </w:r>
      <w:proofErr w:type="spellEnd"/>
      <w:r>
        <w:t xml:space="preserve"> Case</w:t>
      </w:r>
      <w:bookmarkEnd w:id="9"/>
    </w:p>
    <w:p w14:paraId="7B3CC303" w14:textId="3B631993" w:rsidR="000A1908" w:rsidRDefault="000A1908" w:rsidP="000A1908">
      <w:proofErr w:type="spellStart"/>
      <w:r w:rsidRPr="00FB4BFF">
        <w:rPr>
          <w:b/>
          <w:bCs/>
        </w:rPr>
        <w:t>Use</w:t>
      </w:r>
      <w:proofErr w:type="spellEnd"/>
      <w:r w:rsidRPr="00FB4BFF">
        <w:rPr>
          <w:b/>
          <w:bCs/>
        </w:rPr>
        <w:t xml:space="preserve"> case</w:t>
      </w:r>
      <w:r w:rsidR="00FB4BFF" w:rsidRPr="00FB4BFF">
        <w:rPr>
          <w:b/>
          <w:bCs/>
        </w:rPr>
        <w:t>:</w:t>
      </w:r>
      <w:r w:rsidRPr="000A1908">
        <w:t xml:space="preserve"> &lt;naam van de </w:t>
      </w:r>
      <w:proofErr w:type="spellStart"/>
      <w:r w:rsidRPr="000A1908">
        <w:t>use</w:t>
      </w:r>
      <w:proofErr w:type="spellEnd"/>
      <w:r w:rsidRPr="000A1908">
        <w:t xml:space="preserve"> case&gt;</w:t>
      </w:r>
    </w:p>
    <w:p w14:paraId="0823A34E" w14:textId="77777777" w:rsidR="000A1908" w:rsidRDefault="000A1908" w:rsidP="000A1908"/>
    <w:p w14:paraId="155FFAB7" w14:textId="77777777" w:rsidR="00FB4BFF" w:rsidRDefault="000A1908" w:rsidP="000A1908">
      <w:r w:rsidRPr="00FB4BFF">
        <w:rPr>
          <w:b/>
          <w:bCs/>
        </w:rPr>
        <w:t>Primaire actor:</w:t>
      </w:r>
      <w:r w:rsidRPr="000A1908">
        <w:t xml:space="preserve"> &lt;primaire actor&gt;</w:t>
      </w:r>
    </w:p>
    <w:p w14:paraId="19B33A01" w14:textId="77777777" w:rsidR="00FB4BFF" w:rsidRDefault="000A1908" w:rsidP="000A1908">
      <w:r w:rsidRPr="00FB4BFF">
        <w:rPr>
          <w:b/>
          <w:bCs/>
        </w:rPr>
        <w:t>Stakeholders:</w:t>
      </w:r>
      <w:r w:rsidRPr="000A1908">
        <w:t xml:space="preserve"> &lt;stakeholders&gt;</w:t>
      </w:r>
    </w:p>
    <w:p w14:paraId="42FE2F0C" w14:textId="77777777" w:rsidR="00FB4BFF" w:rsidRDefault="00FB4BFF" w:rsidP="000A1908"/>
    <w:p w14:paraId="5F7ACECC" w14:textId="77777777" w:rsidR="00FB4BFF" w:rsidRDefault="000A1908" w:rsidP="000A1908">
      <w:r w:rsidRPr="00DC2D89">
        <w:rPr>
          <w:b/>
          <w:bCs/>
        </w:rPr>
        <w:t>Precondities</w:t>
      </w:r>
      <w:r w:rsidRPr="000A1908">
        <w:t>: &lt;preconditie&gt;</w:t>
      </w:r>
    </w:p>
    <w:p w14:paraId="705EDF0A" w14:textId="77777777" w:rsidR="00FB4BFF" w:rsidRDefault="000A1908" w:rsidP="000A1908">
      <w:r w:rsidRPr="00DC2D89">
        <w:rPr>
          <w:b/>
          <w:bCs/>
        </w:rPr>
        <w:t>Postcondities</w:t>
      </w:r>
      <w:r w:rsidRPr="000A1908">
        <w:t>: &lt;postconditie&gt;</w:t>
      </w:r>
    </w:p>
    <w:p w14:paraId="3BCA24BB" w14:textId="77777777" w:rsidR="00FB4BFF" w:rsidRDefault="00FB4BFF" w:rsidP="000A1908"/>
    <w:p w14:paraId="1578EF52" w14:textId="77777777" w:rsidR="00FB4BFF" w:rsidRPr="00DC2D89" w:rsidRDefault="000A1908" w:rsidP="000A1908">
      <w:pPr>
        <w:rPr>
          <w:b/>
          <w:bCs/>
        </w:rPr>
      </w:pPr>
      <w:r w:rsidRPr="00DC2D89">
        <w:rPr>
          <w:b/>
          <w:bCs/>
        </w:rPr>
        <w:t>Normaal verloop</w:t>
      </w:r>
    </w:p>
    <w:p w14:paraId="21446E2A" w14:textId="7FE0BBEB" w:rsidR="00FB4BFF" w:rsidRDefault="000A1908" w:rsidP="00FB4BFF">
      <w:pPr>
        <w:ind w:firstLine="578"/>
      </w:pPr>
      <w:r w:rsidRPr="000A1908">
        <w:t>1.</w:t>
      </w:r>
      <w:r w:rsidR="00DC2D89">
        <w:t xml:space="preserve"> </w:t>
      </w:r>
      <w:r w:rsidRPr="000A1908">
        <w:t>&lt;actiestap&gt;</w:t>
      </w:r>
    </w:p>
    <w:p w14:paraId="7DEF25B3" w14:textId="6B961A95" w:rsidR="00FB4BFF" w:rsidRDefault="000A1908" w:rsidP="00FB4BFF">
      <w:pPr>
        <w:ind w:firstLine="578"/>
      </w:pPr>
      <w:r w:rsidRPr="000A1908">
        <w:t>2.</w:t>
      </w:r>
      <w:r w:rsidR="00DC2D89">
        <w:t xml:space="preserve"> </w:t>
      </w:r>
      <w:r w:rsidRPr="000A1908">
        <w:t>...</w:t>
      </w:r>
    </w:p>
    <w:p w14:paraId="6B8CE1D5" w14:textId="77777777" w:rsidR="00FB4BFF" w:rsidRDefault="00FB4BFF" w:rsidP="00FB4BFF"/>
    <w:p w14:paraId="6B0D7F7D" w14:textId="77777777" w:rsidR="00DC2D89" w:rsidRPr="00DC2D89" w:rsidRDefault="000A1908" w:rsidP="00FB4BFF">
      <w:pPr>
        <w:rPr>
          <w:b/>
          <w:bCs/>
        </w:rPr>
      </w:pPr>
      <w:proofErr w:type="spellStart"/>
      <w:r w:rsidRPr="00DC2D89">
        <w:rPr>
          <w:b/>
          <w:bCs/>
        </w:rPr>
        <w:t>Alternatieveverlopen</w:t>
      </w:r>
      <w:proofErr w:type="spellEnd"/>
      <w:r w:rsidR="00DC2D89" w:rsidRPr="00DC2D89">
        <w:rPr>
          <w:b/>
          <w:bCs/>
        </w:rPr>
        <w:t>:</w:t>
      </w:r>
    </w:p>
    <w:p w14:paraId="7846CB7E" w14:textId="711E8472" w:rsidR="00FB4BFF" w:rsidRDefault="004C4129" w:rsidP="00DC2D89">
      <w:pPr>
        <w:ind w:firstLine="708"/>
      </w:pPr>
      <w:r>
        <w:t xml:space="preserve">1A. </w:t>
      </w:r>
      <w:r w:rsidR="000A1908" w:rsidRPr="000A1908">
        <w:t>&lt;alternatieve paden&gt;</w:t>
      </w:r>
    </w:p>
    <w:p w14:paraId="3D218C2F" w14:textId="7487D0EC" w:rsidR="004C4129" w:rsidRDefault="004C4129" w:rsidP="00DC2D89">
      <w:pPr>
        <w:ind w:firstLine="708"/>
      </w:pPr>
      <w:r>
        <w:tab/>
        <w:t>1A1</w:t>
      </w:r>
    </w:p>
    <w:p w14:paraId="721F0A96" w14:textId="77777777" w:rsidR="006D57DA" w:rsidRDefault="006D57DA" w:rsidP="00FB4BFF"/>
    <w:p w14:paraId="315E5EA9" w14:textId="51A79A5F" w:rsidR="006D57DA" w:rsidRPr="00DC2D89" w:rsidRDefault="000A1908" w:rsidP="00FB4BFF">
      <w:pPr>
        <w:rPr>
          <w:b/>
          <w:bCs/>
        </w:rPr>
      </w:pPr>
      <w:proofErr w:type="spellStart"/>
      <w:r w:rsidRPr="00DC2D89">
        <w:rPr>
          <w:b/>
          <w:bCs/>
        </w:rPr>
        <w:t>Domeinspecifieke</w:t>
      </w:r>
      <w:proofErr w:type="spellEnd"/>
      <w:r w:rsidRPr="00DC2D89">
        <w:rPr>
          <w:b/>
          <w:bCs/>
        </w:rPr>
        <w:t xml:space="preserve"> regels</w:t>
      </w:r>
      <w:r w:rsidR="00DC2D89">
        <w:rPr>
          <w:b/>
          <w:bCs/>
        </w:rPr>
        <w:t>:</w:t>
      </w:r>
    </w:p>
    <w:p w14:paraId="30A4B30D" w14:textId="77777777" w:rsidR="006D57DA" w:rsidRDefault="000A1908" w:rsidP="00FB4BFF">
      <w:r w:rsidRPr="000A1908">
        <w:t>DR_&lt;naam domeinregel&gt;&lt;gedetailleerde omschrijving domeinregel&gt;</w:t>
      </w:r>
    </w:p>
    <w:p w14:paraId="76B27EF5" w14:textId="77777777" w:rsidR="006D57DA" w:rsidRDefault="006D57DA" w:rsidP="00FB4BFF"/>
    <w:p w14:paraId="58035160" w14:textId="77777777" w:rsidR="006D57DA" w:rsidRPr="00DC2D89" w:rsidRDefault="000A1908" w:rsidP="00FB4BFF">
      <w:pPr>
        <w:rPr>
          <w:b/>
          <w:bCs/>
        </w:rPr>
      </w:pPr>
      <w:r w:rsidRPr="00DC2D89">
        <w:rPr>
          <w:b/>
          <w:bCs/>
        </w:rPr>
        <w:t>Op te klaren punten:</w:t>
      </w:r>
    </w:p>
    <w:p w14:paraId="605DFC3E" w14:textId="77777777" w:rsidR="006D57DA" w:rsidRDefault="000A1908" w:rsidP="006D57DA">
      <w:pPr>
        <w:ind w:firstLine="578"/>
      </w:pPr>
      <w:r w:rsidRPr="000A1908">
        <w:t>•</w:t>
      </w:r>
      <w:r w:rsidR="006D57DA">
        <w:t xml:space="preserve"> </w:t>
      </w:r>
      <w:r w:rsidRPr="000A1908">
        <w:t>&lt;op te klaren punten &gt;</w:t>
      </w:r>
    </w:p>
    <w:p w14:paraId="6E41C7DB" w14:textId="77777777" w:rsidR="00DC2D89" w:rsidRDefault="000A1908" w:rsidP="006D57DA">
      <w:pPr>
        <w:ind w:firstLine="578"/>
      </w:pPr>
      <w:r w:rsidRPr="000A1908">
        <w:t>•...</w:t>
      </w:r>
    </w:p>
    <w:p w14:paraId="673EDD77" w14:textId="6E69B576" w:rsidR="00E147C3" w:rsidRPr="007E2C19" w:rsidRDefault="00E147C3" w:rsidP="000A1908">
      <w:pPr>
        <w:pStyle w:val="Kop2"/>
      </w:pPr>
      <w:bookmarkStart w:id="10" w:name="_Toc186125421"/>
      <w:r>
        <w:t>Niet-</w:t>
      </w:r>
      <w:r w:rsidR="000A1908">
        <w:t xml:space="preserve">Functionele </w:t>
      </w:r>
      <w:proofErr w:type="spellStart"/>
      <w:r w:rsidR="000A1908">
        <w:t>requirements</w:t>
      </w:r>
      <w:bookmarkEnd w:id="10"/>
      <w:proofErr w:type="spellEnd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273A46" w14:paraId="4973A93F" w14:textId="77777777" w:rsidTr="00073A9C">
        <w:tc>
          <w:tcPr>
            <w:tcW w:w="2830" w:type="dxa"/>
          </w:tcPr>
          <w:p w14:paraId="45D75484" w14:textId="61BDBC5A" w:rsidR="00273A46" w:rsidRPr="00073A9C" w:rsidRDefault="00273A46" w:rsidP="00073A9C">
            <w:pPr>
              <w:jc w:val="left"/>
              <w:rPr>
                <w:b/>
                <w:bCs/>
                <w:sz w:val="22"/>
                <w:szCs w:val="20"/>
              </w:rPr>
            </w:pPr>
            <w:r w:rsidRPr="00073A9C">
              <w:rPr>
                <w:b/>
                <w:bCs/>
                <w:sz w:val="22"/>
                <w:szCs w:val="20"/>
              </w:rPr>
              <w:t>NFR</w:t>
            </w:r>
          </w:p>
        </w:tc>
        <w:tc>
          <w:tcPr>
            <w:tcW w:w="6798" w:type="dxa"/>
          </w:tcPr>
          <w:p w14:paraId="70D228C9" w14:textId="770A622D" w:rsidR="00273A46" w:rsidRPr="0011223F" w:rsidRDefault="00273A46" w:rsidP="00200747">
            <w:pPr>
              <w:rPr>
                <w:i/>
                <w:iCs/>
                <w:sz w:val="20"/>
                <w:szCs w:val="18"/>
              </w:rPr>
            </w:pPr>
            <w:r w:rsidRPr="0011223F">
              <w:rPr>
                <w:i/>
                <w:iCs/>
                <w:sz w:val="20"/>
                <w:szCs w:val="18"/>
              </w:rPr>
              <w:t>Categorie NFR</w:t>
            </w:r>
          </w:p>
        </w:tc>
      </w:tr>
      <w:tr w:rsidR="00273A46" w14:paraId="55A8511E" w14:textId="77777777" w:rsidTr="00073A9C">
        <w:tc>
          <w:tcPr>
            <w:tcW w:w="2830" w:type="dxa"/>
          </w:tcPr>
          <w:p w14:paraId="7530A409" w14:textId="4A63D9A4" w:rsidR="00273A46" w:rsidRPr="00073A9C" w:rsidRDefault="00273A46" w:rsidP="00073A9C">
            <w:pPr>
              <w:jc w:val="right"/>
              <w:rPr>
                <w:b/>
                <w:bCs/>
                <w:sz w:val="22"/>
                <w:szCs w:val="20"/>
              </w:rPr>
            </w:pPr>
            <w:r w:rsidRPr="00073A9C">
              <w:rPr>
                <w:b/>
                <w:bCs/>
                <w:sz w:val="22"/>
                <w:szCs w:val="20"/>
              </w:rPr>
              <w:t>Indicator</w:t>
            </w:r>
          </w:p>
        </w:tc>
        <w:tc>
          <w:tcPr>
            <w:tcW w:w="6798" w:type="dxa"/>
          </w:tcPr>
          <w:p w14:paraId="6611D86A" w14:textId="56234A09" w:rsidR="00273A46" w:rsidRPr="0011223F" w:rsidRDefault="0011223F" w:rsidP="00200747">
            <w:pPr>
              <w:rPr>
                <w:i/>
                <w:iCs/>
                <w:sz w:val="20"/>
                <w:szCs w:val="18"/>
              </w:rPr>
            </w:pPr>
            <w:r w:rsidRPr="0011223F">
              <w:rPr>
                <w:i/>
                <w:iCs/>
                <w:sz w:val="20"/>
                <w:szCs w:val="18"/>
              </w:rPr>
              <w:t>Indicator</w:t>
            </w:r>
          </w:p>
        </w:tc>
      </w:tr>
      <w:tr w:rsidR="00273A46" w14:paraId="2F2F1734" w14:textId="77777777" w:rsidTr="00073A9C">
        <w:trPr>
          <w:trHeight w:val="649"/>
        </w:trPr>
        <w:tc>
          <w:tcPr>
            <w:tcW w:w="2830" w:type="dxa"/>
          </w:tcPr>
          <w:p w14:paraId="353CDA58" w14:textId="1D746810" w:rsidR="00273A46" w:rsidRPr="00073A9C" w:rsidRDefault="00273A46" w:rsidP="00073A9C">
            <w:pPr>
              <w:jc w:val="right"/>
              <w:rPr>
                <w:b/>
                <w:bCs/>
                <w:sz w:val="22"/>
                <w:szCs w:val="20"/>
              </w:rPr>
            </w:pPr>
            <w:r w:rsidRPr="00073A9C">
              <w:rPr>
                <w:b/>
                <w:bCs/>
                <w:sz w:val="22"/>
                <w:szCs w:val="20"/>
              </w:rPr>
              <w:t>Meetvoorschrift</w:t>
            </w:r>
          </w:p>
        </w:tc>
        <w:tc>
          <w:tcPr>
            <w:tcW w:w="6798" w:type="dxa"/>
          </w:tcPr>
          <w:p w14:paraId="7A9131C4" w14:textId="50C0D2BE" w:rsidR="00273A46" w:rsidRPr="0011223F" w:rsidRDefault="0011223F" w:rsidP="00200747">
            <w:pPr>
              <w:rPr>
                <w:i/>
                <w:iCs/>
                <w:sz w:val="20"/>
                <w:szCs w:val="18"/>
              </w:rPr>
            </w:pPr>
            <w:r w:rsidRPr="0011223F">
              <w:rPr>
                <w:i/>
                <w:iCs/>
                <w:sz w:val="20"/>
                <w:szCs w:val="18"/>
              </w:rPr>
              <w:t>Meetvoorschrift (hoe wordt het gemeten)</w:t>
            </w:r>
          </w:p>
        </w:tc>
      </w:tr>
      <w:tr w:rsidR="00273A46" w14:paraId="7125B03F" w14:textId="77777777" w:rsidTr="00073A9C">
        <w:trPr>
          <w:trHeight w:val="701"/>
        </w:trPr>
        <w:tc>
          <w:tcPr>
            <w:tcW w:w="2830" w:type="dxa"/>
          </w:tcPr>
          <w:p w14:paraId="3C99E80E" w14:textId="35665756" w:rsidR="00273A46" w:rsidRPr="00073A9C" w:rsidRDefault="00273A46" w:rsidP="00073A9C">
            <w:pPr>
              <w:jc w:val="right"/>
              <w:rPr>
                <w:b/>
                <w:bCs/>
                <w:sz w:val="22"/>
                <w:szCs w:val="20"/>
              </w:rPr>
            </w:pPr>
            <w:r w:rsidRPr="00073A9C">
              <w:rPr>
                <w:b/>
                <w:bCs/>
                <w:sz w:val="22"/>
                <w:szCs w:val="20"/>
              </w:rPr>
              <w:t>Norm</w:t>
            </w:r>
          </w:p>
        </w:tc>
        <w:tc>
          <w:tcPr>
            <w:tcW w:w="6798" w:type="dxa"/>
          </w:tcPr>
          <w:p w14:paraId="77682378" w14:textId="50C1835D" w:rsidR="00273A46" w:rsidRPr="0011223F" w:rsidRDefault="0011223F" w:rsidP="00200747">
            <w:pPr>
              <w:rPr>
                <w:i/>
                <w:iCs/>
                <w:sz w:val="20"/>
                <w:szCs w:val="18"/>
              </w:rPr>
            </w:pPr>
            <w:r w:rsidRPr="0011223F">
              <w:rPr>
                <w:i/>
                <w:iCs/>
                <w:sz w:val="20"/>
                <w:szCs w:val="18"/>
              </w:rPr>
              <w:t>Norm (waar het</w:t>
            </w:r>
            <w:r w:rsidR="006E5D82">
              <w:rPr>
                <w:i/>
                <w:iCs/>
                <w:sz w:val="20"/>
                <w:szCs w:val="18"/>
              </w:rPr>
              <w:t xml:space="preserve"> moet</w:t>
            </w:r>
            <w:r w:rsidRPr="0011223F">
              <w:rPr>
                <w:i/>
                <w:iCs/>
                <w:sz w:val="20"/>
                <w:szCs w:val="18"/>
              </w:rPr>
              <w:t xml:space="preserve"> aan voldoen)</w:t>
            </w:r>
          </w:p>
        </w:tc>
      </w:tr>
    </w:tbl>
    <w:p w14:paraId="126E2C73" w14:textId="77777777" w:rsidR="00200747" w:rsidRPr="007E2C19" w:rsidRDefault="00200747" w:rsidP="00200747"/>
    <w:p w14:paraId="0B97B554" w14:textId="77777777" w:rsidR="00200747" w:rsidRPr="007E2C19" w:rsidRDefault="00200747" w:rsidP="00200747"/>
    <w:sectPr w:rsidR="00200747" w:rsidRPr="007E2C19" w:rsidSect="001D7C52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FBD87E" w14:textId="77777777" w:rsidR="00F270FF" w:rsidRDefault="00F270FF" w:rsidP="00CB3CC2">
      <w:r>
        <w:separator/>
      </w:r>
    </w:p>
  </w:endnote>
  <w:endnote w:type="continuationSeparator" w:id="0">
    <w:p w14:paraId="7DDE117A" w14:textId="77777777" w:rsidR="00F270FF" w:rsidRDefault="00F270FF" w:rsidP="00CB3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6B4CC7" w14:textId="62441B86" w:rsidR="004C623B" w:rsidRPr="00DF5373" w:rsidRDefault="004C623B">
    <w:pPr>
      <w:pStyle w:val="Voettekst"/>
      <w:rPr>
        <w:lang w:val="en-GB"/>
      </w:rPr>
    </w:pPr>
    <w:r w:rsidRPr="00DF5373">
      <w:rPr>
        <w:lang w:val="en-GB"/>
      </w:rPr>
      <w:t>Robbe Magerman</w:t>
    </w:r>
    <w:r>
      <w:ptab w:relativeTo="margin" w:alignment="center" w:leader="none"/>
    </w:r>
    <w:proofErr w:type="spellStart"/>
    <w:r w:rsidR="005B2C48" w:rsidRPr="00DF5373">
      <w:rPr>
        <w:lang w:val="en-GB"/>
      </w:rPr>
      <w:t>Toegepaste</w:t>
    </w:r>
    <w:proofErr w:type="spellEnd"/>
    <w:r w:rsidR="005B2C48" w:rsidRPr="00DF5373">
      <w:rPr>
        <w:lang w:val="en-GB"/>
      </w:rPr>
      <w:t xml:space="preserve"> informatica</w:t>
    </w:r>
    <w:r w:rsidR="00087EB6" w:rsidRPr="00DF5373">
      <w:rPr>
        <w:lang w:val="en-GB"/>
      </w:rPr>
      <w:t xml:space="preserve"> </w:t>
    </w:r>
    <w:r w:rsidR="00AC163F" w:rsidRPr="00DF5373">
      <w:rPr>
        <w:lang w:val="en-GB"/>
      </w:rPr>
      <w:t>-</w:t>
    </w:r>
    <w:r w:rsidR="00087EB6" w:rsidRPr="00DF5373">
      <w:rPr>
        <w:lang w:val="en-GB"/>
      </w:rPr>
      <w:t xml:space="preserve"> Software Development</w:t>
    </w:r>
    <w:r w:rsidR="00803D6A" w:rsidRPr="00DF5373">
      <w:rPr>
        <w:lang w:val="en-GB"/>
      </w:rPr>
      <w:t xml:space="preserve"> - Klas </w:t>
    </w:r>
    <w:r w:rsidR="00087EB6" w:rsidRPr="00DF5373">
      <w:rPr>
        <w:lang w:val="en-GB"/>
      </w:rPr>
      <w:t>2A1</w:t>
    </w:r>
    <w:r>
      <w:ptab w:relativeTo="margin" w:alignment="right" w:leader="none"/>
    </w:r>
    <w:r>
      <w:fldChar w:fldCharType="begin"/>
    </w:r>
    <w:r w:rsidRPr="00DF5373">
      <w:rPr>
        <w:lang w:val="en-GB"/>
      </w:rPr>
      <w:instrText>PAGE   \* MERGEFORMAT</w:instrText>
    </w:r>
    <w:r>
      <w:fldChar w:fldCharType="separate"/>
    </w:r>
    <w:r w:rsidRPr="00DF5373">
      <w:rPr>
        <w:lang w:val="en-GB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210423" w14:textId="77777777" w:rsidR="00F270FF" w:rsidRDefault="00F270FF" w:rsidP="00CB3CC2">
      <w:r>
        <w:separator/>
      </w:r>
    </w:p>
  </w:footnote>
  <w:footnote w:type="continuationSeparator" w:id="0">
    <w:p w14:paraId="4361D512" w14:textId="77777777" w:rsidR="00F270FF" w:rsidRDefault="00F270FF" w:rsidP="00CB3C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A333E"/>
    <w:multiLevelType w:val="hybridMultilevel"/>
    <w:tmpl w:val="F14A345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B00CB9"/>
    <w:multiLevelType w:val="hybridMultilevel"/>
    <w:tmpl w:val="89727DB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FB48F3"/>
    <w:multiLevelType w:val="hybridMultilevel"/>
    <w:tmpl w:val="90685E9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3504DB"/>
    <w:multiLevelType w:val="hybridMultilevel"/>
    <w:tmpl w:val="047C5B7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144293D"/>
    <w:multiLevelType w:val="hybridMultilevel"/>
    <w:tmpl w:val="9DCC3E0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16F2F38"/>
    <w:multiLevelType w:val="hybridMultilevel"/>
    <w:tmpl w:val="437C6FB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17519CB"/>
    <w:multiLevelType w:val="hybridMultilevel"/>
    <w:tmpl w:val="4954694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18B62B5"/>
    <w:multiLevelType w:val="hybridMultilevel"/>
    <w:tmpl w:val="1A12651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1EA1B28"/>
    <w:multiLevelType w:val="hybridMultilevel"/>
    <w:tmpl w:val="0B2CF51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1F663DA"/>
    <w:multiLevelType w:val="hybridMultilevel"/>
    <w:tmpl w:val="F3D48B6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2B45F11"/>
    <w:multiLevelType w:val="multilevel"/>
    <w:tmpl w:val="08130025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718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03C01012"/>
    <w:multiLevelType w:val="hybridMultilevel"/>
    <w:tmpl w:val="FC14542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48515D2"/>
    <w:multiLevelType w:val="hybridMultilevel"/>
    <w:tmpl w:val="7D9C6C0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54C7124"/>
    <w:multiLevelType w:val="hybridMultilevel"/>
    <w:tmpl w:val="8760E3F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57C140D"/>
    <w:multiLevelType w:val="hybridMultilevel"/>
    <w:tmpl w:val="E49CEDE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5D61776"/>
    <w:multiLevelType w:val="hybridMultilevel"/>
    <w:tmpl w:val="653E867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6D7065E"/>
    <w:multiLevelType w:val="hybridMultilevel"/>
    <w:tmpl w:val="F014E35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6FE6E28"/>
    <w:multiLevelType w:val="hybridMultilevel"/>
    <w:tmpl w:val="AAFE7A3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7381807"/>
    <w:multiLevelType w:val="hybridMultilevel"/>
    <w:tmpl w:val="D47AE50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7602B8B"/>
    <w:multiLevelType w:val="hybridMultilevel"/>
    <w:tmpl w:val="3EC8F4C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7BB3A6C"/>
    <w:multiLevelType w:val="hybridMultilevel"/>
    <w:tmpl w:val="0786DA3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7F9145D"/>
    <w:multiLevelType w:val="hybridMultilevel"/>
    <w:tmpl w:val="F340769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99F3CCE"/>
    <w:multiLevelType w:val="hybridMultilevel"/>
    <w:tmpl w:val="DFD69FA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AA2193C"/>
    <w:multiLevelType w:val="hybridMultilevel"/>
    <w:tmpl w:val="7B8E951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C413CAF"/>
    <w:multiLevelType w:val="hybridMultilevel"/>
    <w:tmpl w:val="7E2CD90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C41455F"/>
    <w:multiLevelType w:val="hybridMultilevel"/>
    <w:tmpl w:val="32288C8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0D0E00B3"/>
    <w:multiLevelType w:val="hybridMultilevel"/>
    <w:tmpl w:val="06EA913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0D122198"/>
    <w:multiLevelType w:val="hybridMultilevel"/>
    <w:tmpl w:val="07B626C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0D1F19B2"/>
    <w:multiLevelType w:val="hybridMultilevel"/>
    <w:tmpl w:val="E60A8F2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0D4F3CEA"/>
    <w:multiLevelType w:val="hybridMultilevel"/>
    <w:tmpl w:val="1ED8C22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0EC67D73"/>
    <w:multiLevelType w:val="hybridMultilevel"/>
    <w:tmpl w:val="D8D6206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0EE815B9"/>
    <w:multiLevelType w:val="hybridMultilevel"/>
    <w:tmpl w:val="1E9A5F1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0F3C354D"/>
    <w:multiLevelType w:val="hybridMultilevel"/>
    <w:tmpl w:val="F304879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0F87603B"/>
    <w:multiLevelType w:val="hybridMultilevel"/>
    <w:tmpl w:val="21D2DA1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0FE86A9C"/>
    <w:multiLevelType w:val="hybridMultilevel"/>
    <w:tmpl w:val="43EC0B2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0FFB46CE"/>
    <w:multiLevelType w:val="hybridMultilevel"/>
    <w:tmpl w:val="14069A0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03D1531"/>
    <w:multiLevelType w:val="hybridMultilevel"/>
    <w:tmpl w:val="3746D5F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11B6894"/>
    <w:multiLevelType w:val="hybridMultilevel"/>
    <w:tmpl w:val="A8265BE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209173B"/>
    <w:multiLevelType w:val="hybridMultilevel"/>
    <w:tmpl w:val="DA4A067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2354004"/>
    <w:multiLevelType w:val="hybridMultilevel"/>
    <w:tmpl w:val="3744B24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2487B9B"/>
    <w:multiLevelType w:val="hybridMultilevel"/>
    <w:tmpl w:val="55BED8B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2A14BF5"/>
    <w:multiLevelType w:val="hybridMultilevel"/>
    <w:tmpl w:val="514A0F9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3223B82"/>
    <w:multiLevelType w:val="hybridMultilevel"/>
    <w:tmpl w:val="79124C3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32C3144"/>
    <w:multiLevelType w:val="hybridMultilevel"/>
    <w:tmpl w:val="5BD2F08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134E3AAD"/>
    <w:multiLevelType w:val="hybridMultilevel"/>
    <w:tmpl w:val="7A4C3F5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13AD11C0"/>
    <w:multiLevelType w:val="hybridMultilevel"/>
    <w:tmpl w:val="4A7E44E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4373F28"/>
    <w:multiLevelType w:val="hybridMultilevel"/>
    <w:tmpl w:val="4F08732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4A0793E"/>
    <w:multiLevelType w:val="hybridMultilevel"/>
    <w:tmpl w:val="2D2AFE3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153F3E52"/>
    <w:multiLevelType w:val="hybridMultilevel"/>
    <w:tmpl w:val="17C438F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1754210B"/>
    <w:multiLevelType w:val="hybridMultilevel"/>
    <w:tmpl w:val="A874E8E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17B1141D"/>
    <w:multiLevelType w:val="hybridMultilevel"/>
    <w:tmpl w:val="97F64BB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17ED0B3B"/>
    <w:multiLevelType w:val="hybridMultilevel"/>
    <w:tmpl w:val="09C29DE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194824FB"/>
    <w:multiLevelType w:val="hybridMultilevel"/>
    <w:tmpl w:val="32E03C76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1A28319C"/>
    <w:multiLevelType w:val="hybridMultilevel"/>
    <w:tmpl w:val="C41ACEC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1A8512DA"/>
    <w:multiLevelType w:val="hybridMultilevel"/>
    <w:tmpl w:val="F338635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1AC8319F"/>
    <w:multiLevelType w:val="hybridMultilevel"/>
    <w:tmpl w:val="98CC5E5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1B70435F"/>
    <w:multiLevelType w:val="hybridMultilevel"/>
    <w:tmpl w:val="B5226D0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1BA966CF"/>
    <w:multiLevelType w:val="hybridMultilevel"/>
    <w:tmpl w:val="A224E6D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1C4A073B"/>
    <w:multiLevelType w:val="hybridMultilevel"/>
    <w:tmpl w:val="329608F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1CC42F6A"/>
    <w:multiLevelType w:val="hybridMultilevel"/>
    <w:tmpl w:val="5860C3A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1D032A46"/>
    <w:multiLevelType w:val="hybridMultilevel"/>
    <w:tmpl w:val="F04E9AF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1D057257"/>
    <w:multiLevelType w:val="hybridMultilevel"/>
    <w:tmpl w:val="EA78A5C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1D951DE5"/>
    <w:multiLevelType w:val="hybridMultilevel"/>
    <w:tmpl w:val="27C629C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1DB6110F"/>
    <w:multiLevelType w:val="hybridMultilevel"/>
    <w:tmpl w:val="3E98BF5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1DF33A0F"/>
    <w:multiLevelType w:val="hybridMultilevel"/>
    <w:tmpl w:val="1E5C1828"/>
    <w:lvl w:ilvl="0" w:tplc="0813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5" w15:restartNumberingAfterBreak="0">
    <w:nsid w:val="1E4D284D"/>
    <w:multiLevelType w:val="hybridMultilevel"/>
    <w:tmpl w:val="A13AC80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1E7B18D7"/>
    <w:multiLevelType w:val="hybridMultilevel"/>
    <w:tmpl w:val="6682DEC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1EC76355"/>
    <w:multiLevelType w:val="hybridMultilevel"/>
    <w:tmpl w:val="F514BEA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1EE032EC"/>
    <w:multiLevelType w:val="hybridMultilevel"/>
    <w:tmpl w:val="9EA24DE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1F872989"/>
    <w:multiLevelType w:val="hybridMultilevel"/>
    <w:tmpl w:val="6E541A56"/>
    <w:lvl w:ilvl="0" w:tplc="0813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70" w15:restartNumberingAfterBreak="0">
    <w:nsid w:val="20273A20"/>
    <w:multiLevelType w:val="hybridMultilevel"/>
    <w:tmpl w:val="2C70173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20A4793A"/>
    <w:multiLevelType w:val="hybridMultilevel"/>
    <w:tmpl w:val="DDA473C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20C840FF"/>
    <w:multiLevelType w:val="hybridMultilevel"/>
    <w:tmpl w:val="8C84332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20FE608F"/>
    <w:multiLevelType w:val="hybridMultilevel"/>
    <w:tmpl w:val="11764F5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216F566F"/>
    <w:multiLevelType w:val="hybridMultilevel"/>
    <w:tmpl w:val="2D76559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21771C47"/>
    <w:multiLevelType w:val="hybridMultilevel"/>
    <w:tmpl w:val="EC9A7AD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221958F8"/>
    <w:multiLevelType w:val="hybridMultilevel"/>
    <w:tmpl w:val="D65C32F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242D0694"/>
    <w:multiLevelType w:val="hybridMultilevel"/>
    <w:tmpl w:val="F712210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25751FDC"/>
    <w:multiLevelType w:val="hybridMultilevel"/>
    <w:tmpl w:val="EE9EAC8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267B7626"/>
    <w:multiLevelType w:val="hybridMultilevel"/>
    <w:tmpl w:val="B6AEBA4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26AE0967"/>
    <w:multiLevelType w:val="hybridMultilevel"/>
    <w:tmpl w:val="D0909D6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27AF30C5"/>
    <w:multiLevelType w:val="hybridMultilevel"/>
    <w:tmpl w:val="6FD81EF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29D16DCA"/>
    <w:multiLevelType w:val="hybridMultilevel"/>
    <w:tmpl w:val="6BC6FEE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2AAD61D8"/>
    <w:multiLevelType w:val="hybridMultilevel"/>
    <w:tmpl w:val="C42C791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2B9A6120"/>
    <w:multiLevelType w:val="hybridMultilevel"/>
    <w:tmpl w:val="C084192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2BDB3D6D"/>
    <w:multiLevelType w:val="hybridMultilevel"/>
    <w:tmpl w:val="9A206B1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2BF214A2"/>
    <w:multiLevelType w:val="hybridMultilevel"/>
    <w:tmpl w:val="6618089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2CA86C2C"/>
    <w:multiLevelType w:val="hybridMultilevel"/>
    <w:tmpl w:val="F5708B12"/>
    <w:lvl w:ilvl="0" w:tplc="CC8EF014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140" w:hanging="360"/>
      </w:pPr>
    </w:lvl>
    <w:lvl w:ilvl="2" w:tplc="0813001B" w:tentative="1">
      <w:start w:val="1"/>
      <w:numFmt w:val="lowerRoman"/>
      <w:lvlText w:val="%3."/>
      <w:lvlJc w:val="right"/>
      <w:pPr>
        <w:ind w:left="1860" w:hanging="180"/>
      </w:pPr>
    </w:lvl>
    <w:lvl w:ilvl="3" w:tplc="0813000F" w:tentative="1">
      <w:start w:val="1"/>
      <w:numFmt w:val="decimal"/>
      <w:lvlText w:val="%4."/>
      <w:lvlJc w:val="left"/>
      <w:pPr>
        <w:ind w:left="2580" w:hanging="360"/>
      </w:pPr>
    </w:lvl>
    <w:lvl w:ilvl="4" w:tplc="08130019" w:tentative="1">
      <w:start w:val="1"/>
      <w:numFmt w:val="lowerLetter"/>
      <w:lvlText w:val="%5."/>
      <w:lvlJc w:val="left"/>
      <w:pPr>
        <w:ind w:left="3300" w:hanging="360"/>
      </w:pPr>
    </w:lvl>
    <w:lvl w:ilvl="5" w:tplc="0813001B" w:tentative="1">
      <w:start w:val="1"/>
      <w:numFmt w:val="lowerRoman"/>
      <w:lvlText w:val="%6."/>
      <w:lvlJc w:val="right"/>
      <w:pPr>
        <w:ind w:left="4020" w:hanging="180"/>
      </w:pPr>
    </w:lvl>
    <w:lvl w:ilvl="6" w:tplc="0813000F" w:tentative="1">
      <w:start w:val="1"/>
      <w:numFmt w:val="decimal"/>
      <w:lvlText w:val="%7."/>
      <w:lvlJc w:val="left"/>
      <w:pPr>
        <w:ind w:left="4740" w:hanging="360"/>
      </w:pPr>
    </w:lvl>
    <w:lvl w:ilvl="7" w:tplc="08130019" w:tentative="1">
      <w:start w:val="1"/>
      <w:numFmt w:val="lowerLetter"/>
      <w:lvlText w:val="%8."/>
      <w:lvlJc w:val="left"/>
      <w:pPr>
        <w:ind w:left="5460" w:hanging="360"/>
      </w:pPr>
    </w:lvl>
    <w:lvl w:ilvl="8" w:tplc="0813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8" w15:restartNumberingAfterBreak="0">
    <w:nsid w:val="2D1E227A"/>
    <w:multiLevelType w:val="hybridMultilevel"/>
    <w:tmpl w:val="D15061C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2D9205D1"/>
    <w:multiLevelType w:val="hybridMultilevel"/>
    <w:tmpl w:val="837225E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2DDE665D"/>
    <w:multiLevelType w:val="hybridMultilevel"/>
    <w:tmpl w:val="9C087B6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2DFB39E6"/>
    <w:multiLevelType w:val="hybridMultilevel"/>
    <w:tmpl w:val="C23AAC4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2E0663D5"/>
    <w:multiLevelType w:val="hybridMultilevel"/>
    <w:tmpl w:val="62721E8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2E204126"/>
    <w:multiLevelType w:val="hybridMultilevel"/>
    <w:tmpl w:val="1F36A00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2E4A185C"/>
    <w:multiLevelType w:val="hybridMultilevel"/>
    <w:tmpl w:val="7834DE1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2EA659CD"/>
    <w:multiLevelType w:val="hybridMultilevel"/>
    <w:tmpl w:val="B1545C1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2F866702"/>
    <w:multiLevelType w:val="hybridMultilevel"/>
    <w:tmpl w:val="2916940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2FC72C95"/>
    <w:multiLevelType w:val="hybridMultilevel"/>
    <w:tmpl w:val="1F0681F2"/>
    <w:lvl w:ilvl="0" w:tplc="0813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8" w15:restartNumberingAfterBreak="0">
    <w:nsid w:val="30515A14"/>
    <w:multiLevelType w:val="hybridMultilevel"/>
    <w:tmpl w:val="04300C2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309C1DBB"/>
    <w:multiLevelType w:val="hybridMultilevel"/>
    <w:tmpl w:val="69C414D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31C51854"/>
    <w:multiLevelType w:val="hybridMultilevel"/>
    <w:tmpl w:val="FA60EE34"/>
    <w:lvl w:ilvl="0" w:tplc="7542FE06"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320A54CC"/>
    <w:multiLevelType w:val="hybridMultilevel"/>
    <w:tmpl w:val="9D8EFD9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32B469D8"/>
    <w:multiLevelType w:val="hybridMultilevel"/>
    <w:tmpl w:val="9066052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33231297"/>
    <w:multiLevelType w:val="hybridMultilevel"/>
    <w:tmpl w:val="A7F86DB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35DE48D9"/>
    <w:multiLevelType w:val="hybridMultilevel"/>
    <w:tmpl w:val="E5765B6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37B71A5A"/>
    <w:multiLevelType w:val="hybridMultilevel"/>
    <w:tmpl w:val="4686033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38321627"/>
    <w:multiLevelType w:val="hybridMultilevel"/>
    <w:tmpl w:val="2EB0A32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38414564"/>
    <w:multiLevelType w:val="hybridMultilevel"/>
    <w:tmpl w:val="B0BCAE4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39715B39"/>
    <w:multiLevelType w:val="hybridMultilevel"/>
    <w:tmpl w:val="B3CAD8E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39A53E33"/>
    <w:multiLevelType w:val="hybridMultilevel"/>
    <w:tmpl w:val="EFE8609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3AD1240E"/>
    <w:multiLevelType w:val="hybridMultilevel"/>
    <w:tmpl w:val="B882010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3B2704C5"/>
    <w:multiLevelType w:val="hybridMultilevel"/>
    <w:tmpl w:val="2D7C6E1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3BAB531C"/>
    <w:multiLevelType w:val="hybridMultilevel"/>
    <w:tmpl w:val="533823A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3BB54BA9"/>
    <w:multiLevelType w:val="hybridMultilevel"/>
    <w:tmpl w:val="988A57A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3BE75CA0"/>
    <w:multiLevelType w:val="hybridMultilevel"/>
    <w:tmpl w:val="710EB8A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3C6406AC"/>
    <w:multiLevelType w:val="hybridMultilevel"/>
    <w:tmpl w:val="6A70E47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3CCC2B60"/>
    <w:multiLevelType w:val="hybridMultilevel"/>
    <w:tmpl w:val="602E60E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3EC83FFA"/>
    <w:multiLevelType w:val="hybridMultilevel"/>
    <w:tmpl w:val="4E707334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8" w15:restartNumberingAfterBreak="0">
    <w:nsid w:val="3F766481"/>
    <w:multiLevelType w:val="hybridMultilevel"/>
    <w:tmpl w:val="EEC0026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3F8A5C79"/>
    <w:multiLevelType w:val="hybridMultilevel"/>
    <w:tmpl w:val="A5CC171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40E55499"/>
    <w:multiLevelType w:val="hybridMultilevel"/>
    <w:tmpl w:val="579C7AD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41354574"/>
    <w:multiLevelType w:val="hybridMultilevel"/>
    <w:tmpl w:val="85E4FC1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41395B4B"/>
    <w:multiLevelType w:val="hybridMultilevel"/>
    <w:tmpl w:val="2F6C9B7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418C646D"/>
    <w:multiLevelType w:val="hybridMultilevel"/>
    <w:tmpl w:val="0D20D0F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41B633C1"/>
    <w:multiLevelType w:val="hybridMultilevel"/>
    <w:tmpl w:val="6A4667D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425743CF"/>
    <w:multiLevelType w:val="hybridMultilevel"/>
    <w:tmpl w:val="4A341B4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42585C0B"/>
    <w:multiLevelType w:val="hybridMultilevel"/>
    <w:tmpl w:val="B90457E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42947D17"/>
    <w:multiLevelType w:val="hybridMultilevel"/>
    <w:tmpl w:val="3A5E8BE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42BE3F57"/>
    <w:multiLevelType w:val="hybridMultilevel"/>
    <w:tmpl w:val="C89C99D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44C16E6C"/>
    <w:multiLevelType w:val="hybridMultilevel"/>
    <w:tmpl w:val="F036015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453A7475"/>
    <w:multiLevelType w:val="hybridMultilevel"/>
    <w:tmpl w:val="12D2594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45CD184B"/>
    <w:multiLevelType w:val="hybridMultilevel"/>
    <w:tmpl w:val="5DF2858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45F807A5"/>
    <w:multiLevelType w:val="hybridMultilevel"/>
    <w:tmpl w:val="7146FCF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46F32D11"/>
    <w:multiLevelType w:val="hybridMultilevel"/>
    <w:tmpl w:val="26A6FCB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473B739A"/>
    <w:multiLevelType w:val="hybridMultilevel"/>
    <w:tmpl w:val="7256ABB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474742A0"/>
    <w:multiLevelType w:val="hybridMultilevel"/>
    <w:tmpl w:val="5302E23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483E341F"/>
    <w:multiLevelType w:val="hybridMultilevel"/>
    <w:tmpl w:val="69AC6C0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489E279A"/>
    <w:multiLevelType w:val="hybridMultilevel"/>
    <w:tmpl w:val="E5D8320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48C5000A"/>
    <w:multiLevelType w:val="hybridMultilevel"/>
    <w:tmpl w:val="75F23D4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495B64F1"/>
    <w:multiLevelType w:val="hybridMultilevel"/>
    <w:tmpl w:val="64B2925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49713E79"/>
    <w:multiLevelType w:val="hybridMultilevel"/>
    <w:tmpl w:val="EE42E63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4A600F13"/>
    <w:multiLevelType w:val="hybridMultilevel"/>
    <w:tmpl w:val="988E0F1E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4B5A057B"/>
    <w:multiLevelType w:val="hybridMultilevel"/>
    <w:tmpl w:val="CF78AF1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4CBD3F2F"/>
    <w:multiLevelType w:val="hybridMultilevel"/>
    <w:tmpl w:val="5C966C6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4CCB4A9D"/>
    <w:multiLevelType w:val="hybridMultilevel"/>
    <w:tmpl w:val="5E9044B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4CD66CEF"/>
    <w:multiLevelType w:val="hybridMultilevel"/>
    <w:tmpl w:val="CB9E0F4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4D336035"/>
    <w:multiLevelType w:val="hybridMultilevel"/>
    <w:tmpl w:val="115ECA2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4E2B1445"/>
    <w:multiLevelType w:val="hybridMultilevel"/>
    <w:tmpl w:val="BBD0B90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4EC17BC0"/>
    <w:multiLevelType w:val="hybridMultilevel"/>
    <w:tmpl w:val="7B16645A"/>
    <w:lvl w:ilvl="0" w:tplc="17DCA334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4F10562D"/>
    <w:multiLevelType w:val="hybridMultilevel"/>
    <w:tmpl w:val="6CEAA57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506B4CD0"/>
    <w:multiLevelType w:val="hybridMultilevel"/>
    <w:tmpl w:val="1070EBD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51190570"/>
    <w:multiLevelType w:val="hybridMultilevel"/>
    <w:tmpl w:val="830C05C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51375E6F"/>
    <w:multiLevelType w:val="hybridMultilevel"/>
    <w:tmpl w:val="300ED83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51D34A51"/>
    <w:multiLevelType w:val="hybridMultilevel"/>
    <w:tmpl w:val="9BF808A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51D47ABB"/>
    <w:multiLevelType w:val="hybridMultilevel"/>
    <w:tmpl w:val="632C149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53163198"/>
    <w:multiLevelType w:val="hybridMultilevel"/>
    <w:tmpl w:val="983834C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53EE25E4"/>
    <w:multiLevelType w:val="hybridMultilevel"/>
    <w:tmpl w:val="FE64DC0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54226C3F"/>
    <w:multiLevelType w:val="hybridMultilevel"/>
    <w:tmpl w:val="EE2A68A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550033AC"/>
    <w:multiLevelType w:val="hybridMultilevel"/>
    <w:tmpl w:val="1BEC916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551B3864"/>
    <w:multiLevelType w:val="hybridMultilevel"/>
    <w:tmpl w:val="037E334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558D4C58"/>
    <w:multiLevelType w:val="hybridMultilevel"/>
    <w:tmpl w:val="395E2DB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559445AD"/>
    <w:multiLevelType w:val="hybridMultilevel"/>
    <w:tmpl w:val="6BE253A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5A1A5291"/>
    <w:multiLevelType w:val="hybridMultilevel"/>
    <w:tmpl w:val="A03A7B5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5C7123F7"/>
    <w:multiLevelType w:val="hybridMultilevel"/>
    <w:tmpl w:val="D26C31F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5F7F4574"/>
    <w:multiLevelType w:val="hybridMultilevel"/>
    <w:tmpl w:val="3FE6EF4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5FC37E0D"/>
    <w:multiLevelType w:val="hybridMultilevel"/>
    <w:tmpl w:val="1EF8988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607D7556"/>
    <w:multiLevelType w:val="hybridMultilevel"/>
    <w:tmpl w:val="7672536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60880C56"/>
    <w:multiLevelType w:val="hybridMultilevel"/>
    <w:tmpl w:val="08424B6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613E5984"/>
    <w:multiLevelType w:val="hybridMultilevel"/>
    <w:tmpl w:val="CAF22DF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61DB5226"/>
    <w:multiLevelType w:val="hybridMultilevel"/>
    <w:tmpl w:val="9796B91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623A0AF6"/>
    <w:multiLevelType w:val="hybridMultilevel"/>
    <w:tmpl w:val="3CBA3D9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63370963"/>
    <w:multiLevelType w:val="hybridMultilevel"/>
    <w:tmpl w:val="9312A1C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63A90BA6"/>
    <w:multiLevelType w:val="hybridMultilevel"/>
    <w:tmpl w:val="2EE68F5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659130F9"/>
    <w:multiLevelType w:val="hybridMultilevel"/>
    <w:tmpl w:val="93222C72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666B752B"/>
    <w:multiLevelType w:val="hybridMultilevel"/>
    <w:tmpl w:val="641C233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669702CE"/>
    <w:multiLevelType w:val="hybridMultilevel"/>
    <w:tmpl w:val="37982DAA"/>
    <w:lvl w:ilvl="0" w:tplc="BCBE773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140" w:hanging="360"/>
      </w:pPr>
    </w:lvl>
    <w:lvl w:ilvl="2" w:tplc="0813001B" w:tentative="1">
      <w:start w:val="1"/>
      <w:numFmt w:val="lowerRoman"/>
      <w:lvlText w:val="%3."/>
      <w:lvlJc w:val="right"/>
      <w:pPr>
        <w:ind w:left="1860" w:hanging="180"/>
      </w:pPr>
    </w:lvl>
    <w:lvl w:ilvl="3" w:tplc="0813000F" w:tentative="1">
      <w:start w:val="1"/>
      <w:numFmt w:val="decimal"/>
      <w:lvlText w:val="%4."/>
      <w:lvlJc w:val="left"/>
      <w:pPr>
        <w:ind w:left="2580" w:hanging="360"/>
      </w:pPr>
    </w:lvl>
    <w:lvl w:ilvl="4" w:tplc="08130019" w:tentative="1">
      <w:start w:val="1"/>
      <w:numFmt w:val="lowerLetter"/>
      <w:lvlText w:val="%5."/>
      <w:lvlJc w:val="left"/>
      <w:pPr>
        <w:ind w:left="3300" w:hanging="360"/>
      </w:pPr>
    </w:lvl>
    <w:lvl w:ilvl="5" w:tplc="0813001B" w:tentative="1">
      <w:start w:val="1"/>
      <w:numFmt w:val="lowerRoman"/>
      <w:lvlText w:val="%6."/>
      <w:lvlJc w:val="right"/>
      <w:pPr>
        <w:ind w:left="4020" w:hanging="180"/>
      </w:pPr>
    </w:lvl>
    <w:lvl w:ilvl="6" w:tplc="0813000F" w:tentative="1">
      <w:start w:val="1"/>
      <w:numFmt w:val="decimal"/>
      <w:lvlText w:val="%7."/>
      <w:lvlJc w:val="left"/>
      <w:pPr>
        <w:ind w:left="4740" w:hanging="360"/>
      </w:pPr>
    </w:lvl>
    <w:lvl w:ilvl="7" w:tplc="08130019" w:tentative="1">
      <w:start w:val="1"/>
      <w:numFmt w:val="lowerLetter"/>
      <w:lvlText w:val="%8."/>
      <w:lvlJc w:val="left"/>
      <w:pPr>
        <w:ind w:left="5460" w:hanging="360"/>
      </w:pPr>
    </w:lvl>
    <w:lvl w:ilvl="8" w:tplc="0813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76" w15:restartNumberingAfterBreak="0">
    <w:nsid w:val="67160B05"/>
    <w:multiLevelType w:val="hybridMultilevel"/>
    <w:tmpl w:val="7B2A80F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67515049"/>
    <w:multiLevelType w:val="hybridMultilevel"/>
    <w:tmpl w:val="6EFE604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67962CB4"/>
    <w:multiLevelType w:val="hybridMultilevel"/>
    <w:tmpl w:val="7166E64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67FC79CE"/>
    <w:multiLevelType w:val="hybridMultilevel"/>
    <w:tmpl w:val="2DE4E44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682639D8"/>
    <w:multiLevelType w:val="hybridMultilevel"/>
    <w:tmpl w:val="A4E4586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6A3A71B5"/>
    <w:multiLevelType w:val="hybridMultilevel"/>
    <w:tmpl w:val="E4ECE49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6B04439C"/>
    <w:multiLevelType w:val="hybridMultilevel"/>
    <w:tmpl w:val="0F2E9F4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6BD34BC5"/>
    <w:multiLevelType w:val="hybridMultilevel"/>
    <w:tmpl w:val="805A8BA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6C4A13EF"/>
    <w:multiLevelType w:val="hybridMultilevel"/>
    <w:tmpl w:val="F7F2842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6CA5367C"/>
    <w:multiLevelType w:val="hybridMultilevel"/>
    <w:tmpl w:val="C9CE956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6DB34BED"/>
    <w:multiLevelType w:val="hybridMultilevel"/>
    <w:tmpl w:val="F0D8557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6DBE6E65"/>
    <w:multiLevelType w:val="hybridMultilevel"/>
    <w:tmpl w:val="1FD6B5A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6E03456F"/>
    <w:multiLevelType w:val="hybridMultilevel"/>
    <w:tmpl w:val="D760F99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6E20142A"/>
    <w:multiLevelType w:val="hybridMultilevel"/>
    <w:tmpl w:val="9678057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6EB42E9A"/>
    <w:multiLevelType w:val="hybridMultilevel"/>
    <w:tmpl w:val="23D2997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 w15:restartNumberingAfterBreak="0">
    <w:nsid w:val="704D05B0"/>
    <w:multiLevelType w:val="hybridMultilevel"/>
    <w:tmpl w:val="DEFC216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 w15:restartNumberingAfterBreak="0">
    <w:nsid w:val="70A0739F"/>
    <w:multiLevelType w:val="hybridMultilevel"/>
    <w:tmpl w:val="CFF2F1D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70A11C7E"/>
    <w:multiLevelType w:val="hybridMultilevel"/>
    <w:tmpl w:val="ACAE39B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 w15:restartNumberingAfterBreak="0">
    <w:nsid w:val="7222504C"/>
    <w:multiLevelType w:val="hybridMultilevel"/>
    <w:tmpl w:val="5DF622B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 w15:restartNumberingAfterBreak="0">
    <w:nsid w:val="72EA5339"/>
    <w:multiLevelType w:val="hybridMultilevel"/>
    <w:tmpl w:val="F3522D2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 w15:restartNumberingAfterBreak="0">
    <w:nsid w:val="752C7071"/>
    <w:multiLevelType w:val="hybridMultilevel"/>
    <w:tmpl w:val="CC22C7E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7" w15:restartNumberingAfterBreak="0">
    <w:nsid w:val="75627A0E"/>
    <w:multiLevelType w:val="hybridMultilevel"/>
    <w:tmpl w:val="8AA8D56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 w15:restartNumberingAfterBreak="0">
    <w:nsid w:val="758409F2"/>
    <w:multiLevelType w:val="hybridMultilevel"/>
    <w:tmpl w:val="619ACF6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 w15:restartNumberingAfterBreak="0">
    <w:nsid w:val="76100BD0"/>
    <w:multiLevelType w:val="hybridMultilevel"/>
    <w:tmpl w:val="B49E966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>
    <w:nsid w:val="76236ED9"/>
    <w:multiLevelType w:val="hybridMultilevel"/>
    <w:tmpl w:val="8056D8A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 w15:restartNumberingAfterBreak="0">
    <w:nsid w:val="7665593D"/>
    <w:multiLevelType w:val="hybridMultilevel"/>
    <w:tmpl w:val="67D8369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 w15:restartNumberingAfterBreak="0">
    <w:nsid w:val="767E170B"/>
    <w:multiLevelType w:val="hybridMultilevel"/>
    <w:tmpl w:val="5980D9A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 w15:restartNumberingAfterBreak="0">
    <w:nsid w:val="78952D20"/>
    <w:multiLevelType w:val="hybridMultilevel"/>
    <w:tmpl w:val="B902211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4" w15:restartNumberingAfterBreak="0">
    <w:nsid w:val="78C15C2B"/>
    <w:multiLevelType w:val="hybridMultilevel"/>
    <w:tmpl w:val="5BC2BF2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5" w15:restartNumberingAfterBreak="0">
    <w:nsid w:val="792858D6"/>
    <w:multiLevelType w:val="hybridMultilevel"/>
    <w:tmpl w:val="BFE06E2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 w15:restartNumberingAfterBreak="0">
    <w:nsid w:val="79C95A28"/>
    <w:multiLevelType w:val="hybridMultilevel"/>
    <w:tmpl w:val="B9F6C18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 w15:restartNumberingAfterBreak="0">
    <w:nsid w:val="7B0821E5"/>
    <w:multiLevelType w:val="hybridMultilevel"/>
    <w:tmpl w:val="E812AC9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 w15:restartNumberingAfterBreak="0">
    <w:nsid w:val="7B3D1B28"/>
    <w:multiLevelType w:val="hybridMultilevel"/>
    <w:tmpl w:val="0E78795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9" w15:restartNumberingAfterBreak="0">
    <w:nsid w:val="7B670062"/>
    <w:multiLevelType w:val="hybridMultilevel"/>
    <w:tmpl w:val="DDEC2A5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0" w15:restartNumberingAfterBreak="0">
    <w:nsid w:val="7B890027"/>
    <w:multiLevelType w:val="hybridMultilevel"/>
    <w:tmpl w:val="2D5A313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1" w15:restartNumberingAfterBreak="0">
    <w:nsid w:val="7C1D3603"/>
    <w:multiLevelType w:val="hybridMultilevel"/>
    <w:tmpl w:val="B7FCCE3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 w15:restartNumberingAfterBreak="0">
    <w:nsid w:val="7C6F723E"/>
    <w:multiLevelType w:val="hybridMultilevel"/>
    <w:tmpl w:val="FD1EFEC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3" w15:restartNumberingAfterBreak="0">
    <w:nsid w:val="7E9E39EA"/>
    <w:multiLevelType w:val="hybridMultilevel"/>
    <w:tmpl w:val="8F1CAF7C"/>
    <w:lvl w:ilvl="0" w:tplc="0813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4" w15:restartNumberingAfterBreak="0">
    <w:nsid w:val="7F0E0355"/>
    <w:multiLevelType w:val="hybridMultilevel"/>
    <w:tmpl w:val="0C0EE7A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5" w15:restartNumberingAfterBreak="0">
    <w:nsid w:val="7F2A37C5"/>
    <w:multiLevelType w:val="hybridMultilevel"/>
    <w:tmpl w:val="70F845F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 w15:restartNumberingAfterBreak="0">
    <w:nsid w:val="7F4C5731"/>
    <w:multiLevelType w:val="hybridMultilevel"/>
    <w:tmpl w:val="58F2CDB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7" w15:restartNumberingAfterBreak="0">
    <w:nsid w:val="7F6B7C1F"/>
    <w:multiLevelType w:val="hybridMultilevel"/>
    <w:tmpl w:val="1EECC77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8" w15:restartNumberingAfterBreak="0">
    <w:nsid w:val="7F9B3978"/>
    <w:multiLevelType w:val="hybridMultilevel"/>
    <w:tmpl w:val="EC14564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7070340">
    <w:abstractNumId w:val="10"/>
  </w:num>
  <w:num w:numId="2" w16cid:durableId="397826229">
    <w:abstractNumId w:val="188"/>
  </w:num>
  <w:num w:numId="3" w16cid:durableId="1810975839">
    <w:abstractNumId w:val="80"/>
  </w:num>
  <w:num w:numId="4" w16cid:durableId="1482380922">
    <w:abstractNumId w:val="150"/>
  </w:num>
  <w:num w:numId="5" w16cid:durableId="93289357">
    <w:abstractNumId w:val="82"/>
  </w:num>
  <w:num w:numId="6" w16cid:durableId="1656492502">
    <w:abstractNumId w:val="216"/>
  </w:num>
  <w:num w:numId="7" w16cid:durableId="2029066562">
    <w:abstractNumId w:val="65"/>
  </w:num>
  <w:num w:numId="8" w16cid:durableId="727194608">
    <w:abstractNumId w:val="214"/>
  </w:num>
  <w:num w:numId="9" w16cid:durableId="1662346676">
    <w:abstractNumId w:val="11"/>
  </w:num>
  <w:num w:numId="10" w16cid:durableId="1894196102">
    <w:abstractNumId w:val="15"/>
  </w:num>
  <w:num w:numId="11" w16cid:durableId="994576305">
    <w:abstractNumId w:val="123"/>
  </w:num>
  <w:num w:numId="12" w16cid:durableId="1453207992">
    <w:abstractNumId w:val="59"/>
  </w:num>
  <w:num w:numId="13" w16cid:durableId="1942447162">
    <w:abstractNumId w:val="139"/>
  </w:num>
  <w:num w:numId="14" w16cid:durableId="1006252347">
    <w:abstractNumId w:val="156"/>
  </w:num>
  <w:num w:numId="15" w16cid:durableId="1722435289">
    <w:abstractNumId w:val="109"/>
  </w:num>
  <w:num w:numId="16" w16cid:durableId="871965544">
    <w:abstractNumId w:val="32"/>
  </w:num>
  <w:num w:numId="17" w16cid:durableId="1052273143">
    <w:abstractNumId w:val="179"/>
  </w:num>
  <w:num w:numId="18" w16cid:durableId="1308706689">
    <w:abstractNumId w:val="177"/>
  </w:num>
  <w:num w:numId="19" w16cid:durableId="1803108506">
    <w:abstractNumId w:val="42"/>
  </w:num>
  <w:num w:numId="20" w16cid:durableId="1210800467">
    <w:abstractNumId w:val="53"/>
  </w:num>
  <w:num w:numId="21" w16cid:durableId="1930313207">
    <w:abstractNumId w:val="195"/>
  </w:num>
  <w:num w:numId="22" w16cid:durableId="1012680079">
    <w:abstractNumId w:val="153"/>
  </w:num>
  <w:num w:numId="23" w16cid:durableId="1730422285">
    <w:abstractNumId w:val="4"/>
  </w:num>
  <w:num w:numId="24" w16cid:durableId="834881331">
    <w:abstractNumId w:val="105"/>
  </w:num>
  <w:num w:numId="25" w16cid:durableId="1690642610">
    <w:abstractNumId w:val="163"/>
  </w:num>
  <w:num w:numId="26" w16cid:durableId="2078822172">
    <w:abstractNumId w:val="108"/>
  </w:num>
  <w:num w:numId="27" w16cid:durableId="794178873">
    <w:abstractNumId w:val="7"/>
  </w:num>
  <w:num w:numId="28" w16cid:durableId="1152867321">
    <w:abstractNumId w:val="103"/>
  </w:num>
  <w:num w:numId="29" w16cid:durableId="1791049934">
    <w:abstractNumId w:val="162"/>
  </w:num>
  <w:num w:numId="30" w16cid:durableId="1223784861">
    <w:abstractNumId w:val="124"/>
  </w:num>
  <w:num w:numId="31" w16cid:durableId="96995429">
    <w:abstractNumId w:val="119"/>
  </w:num>
  <w:num w:numId="32" w16cid:durableId="820197084">
    <w:abstractNumId w:val="167"/>
  </w:num>
  <w:num w:numId="33" w16cid:durableId="1685087879">
    <w:abstractNumId w:val="24"/>
  </w:num>
  <w:num w:numId="34" w16cid:durableId="2122186997">
    <w:abstractNumId w:val="176"/>
  </w:num>
  <w:num w:numId="35" w16cid:durableId="1612323987">
    <w:abstractNumId w:val="169"/>
  </w:num>
  <w:num w:numId="36" w16cid:durableId="1118573780">
    <w:abstractNumId w:val="135"/>
  </w:num>
  <w:num w:numId="37" w16cid:durableId="1924293339">
    <w:abstractNumId w:val="127"/>
  </w:num>
  <w:num w:numId="38" w16cid:durableId="668797556">
    <w:abstractNumId w:val="91"/>
  </w:num>
  <w:num w:numId="39" w16cid:durableId="131025931">
    <w:abstractNumId w:val="28"/>
  </w:num>
  <w:num w:numId="40" w16cid:durableId="623803729">
    <w:abstractNumId w:val="155"/>
  </w:num>
  <w:num w:numId="41" w16cid:durableId="1385521208">
    <w:abstractNumId w:val="215"/>
  </w:num>
  <w:num w:numId="42" w16cid:durableId="1065378136">
    <w:abstractNumId w:val="85"/>
  </w:num>
  <w:num w:numId="43" w16cid:durableId="342782419">
    <w:abstractNumId w:val="26"/>
  </w:num>
  <w:num w:numId="44" w16cid:durableId="1413815132">
    <w:abstractNumId w:val="140"/>
  </w:num>
  <w:num w:numId="45" w16cid:durableId="82726065">
    <w:abstractNumId w:val="174"/>
  </w:num>
  <w:num w:numId="46" w16cid:durableId="227229236">
    <w:abstractNumId w:val="22"/>
  </w:num>
  <w:num w:numId="47" w16cid:durableId="901257183">
    <w:abstractNumId w:val="212"/>
  </w:num>
  <w:num w:numId="48" w16cid:durableId="1723602947">
    <w:abstractNumId w:val="168"/>
  </w:num>
  <w:num w:numId="49" w16cid:durableId="1217427256">
    <w:abstractNumId w:val="207"/>
  </w:num>
  <w:num w:numId="50" w16cid:durableId="2107842379">
    <w:abstractNumId w:val="132"/>
  </w:num>
  <w:num w:numId="51" w16cid:durableId="1780173680">
    <w:abstractNumId w:val="152"/>
  </w:num>
  <w:num w:numId="52" w16cid:durableId="1691181820">
    <w:abstractNumId w:val="60"/>
  </w:num>
  <w:num w:numId="53" w16cid:durableId="1173495739">
    <w:abstractNumId w:val="187"/>
  </w:num>
  <w:num w:numId="54" w16cid:durableId="1625621233">
    <w:abstractNumId w:val="3"/>
  </w:num>
  <w:num w:numId="55" w16cid:durableId="1021934757">
    <w:abstractNumId w:val="79"/>
  </w:num>
  <w:num w:numId="56" w16cid:durableId="880173734">
    <w:abstractNumId w:val="110"/>
  </w:num>
  <w:num w:numId="57" w16cid:durableId="1830904217">
    <w:abstractNumId w:val="13"/>
  </w:num>
  <w:num w:numId="58" w16cid:durableId="126507311">
    <w:abstractNumId w:val="76"/>
  </w:num>
  <w:num w:numId="59" w16cid:durableId="1125923799">
    <w:abstractNumId w:val="196"/>
  </w:num>
  <w:num w:numId="60" w16cid:durableId="1349982458">
    <w:abstractNumId w:val="182"/>
  </w:num>
  <w:num w:numId="61" w16cid:durableId="1487548472">
    <w:abstractNumId w:val="43"/>
  </w:num>
  <w:num w:numId="62" w16cid:durableId="1441804168">
    <w:abstractNumId w:val="89"/>
  </w:num>
  <w:num w:numId="63" w16cid:durableId="1846096094">
    <w:abstractNumId w:val="9"/>
  </w:num>
  <w:num w:numId="64" w16cid:durableId="23791562">
    <w:abstractNumId w:val="0"/>
  </w:num>
  <w:num w:numId="65" w16cid:durableId="1274091312">
    <w:abstractNumId w:val="106"/>
  </w:num>
  <w:num w:numId="66" w16cid:durableId="1408654458">
    <w:abstractNumId w:val="202"/>
  </w:num>
  <w:num w:numId="67" w16cid:durableId="169032599">
    <w:abstractNumId w:val="125"/>
  </w:num>
  <w:num w:numId="68" w16cid:durableId="1514301114">
    <w:abstractNumId w:val="144"/>
  </w:num>
  <w:num w:numId="69" w16cid:durableId="48773837">
    <w:abstractNumId w:val="206"/>
  </w:num>
  <w:num w:numId="70" w16cid:durableId="1976981240">
    <w:abstractNumId w:val="73"/>
  </w:num>
  <w:num w:numId="71" w16cid:durableId="1989967703">
    <w:abstractNumId w:val="1"/>
  </w:num>
  <w:num w:numId="72" w16cid:durableId="934173901">
    <w:abstractNumId w:val="218"/>
  </w:num>
  <w:num w:numId="73" w16cid:durableId="1410618890">
    <w:abstractNumId w:val="40"/>
  </w:num>
  <w:num w:numId="74" w16cid:durableId="73363032">
    <w:abstractNumId w:val="209"/>
  </w:num>
  <w:num w:numId="75" w16cid:durableId="281616229">
    <w:abstractNumId w:val="35"/>
  </w:num>
  <w:num w:numId="76" w16cid:durableId="1742169214">
    <w:abstractNumId w:val="29"/>
  </w:num>
  <w:num w:numId="77" w16cid:durableId="64619631">
    <w:abstractNumId w:val="145"/>
  </w:num>
  <w:num w:numId="78" w16cid:durableId="1168131470">
    <w:abstractNumId w:val="30"/>
  </w:num>
  <w:num w:numId="79" w16cid:durableId="1916938089">
    <w:abstractNumId w:val="81"/>
  </w:num>
  <w:num w:numId="80" w16cid:durableId="661811840">
    <w:abstractNumId w:val="184"/>
  </w:num>
  <w:num w:numId="81" w16cid:durableId="534273959">
    <w:abstractNumId w:val="157"/>
  </w:num>
  <w:num w:numId="82" w16cid:durableId="2012103689">
    <w:abstractNumId w:val="154"/>
  </w:num>
  <w:num w:numId="83" w16cid:durableId="492181852">
    <w:abstractNumId w:val="12"/>
  </w:num>
  <w:num w:numId="84" w16cid:durableId="520557005">
    <w:abstractNumId w:val="72"/>
  </w:num>
  <w:num w:numId="85" w16cid:durableId="228341976">
    <w:abstractNumId w:val="186"/>
  </w:num>
  <w:num w:numId="86" w16cid:durableId="2028436743">
    <w:abstractNumId w:val="142"/>
  </w:num>
  <w:num w:numId="87" w16cid:durableId="1139955257">
    <w:abstractNumId w:val="57"/>
  </w:num>
  <w:num w:numId="88" w16cid:durableId="1067844090">
    <w:abstractNumId w:val="14"/>
  </w:num>
  <w:num w:numId="89" w16cid:durableId="1632200384">
    <w:abstractNumId w:val="46"/>
  </w:num>
  <w:num w:numId="90" w16cid:durableId="2128354144">
    <w:abstractNumId w:val="170"/>
  </w:num>
  <w:num w:numId="91" w16cid:durableId="968433881">
    <w:abstractNumId w:val="160"/>
  </w:num>
  <w:num w:numId="92" w16cid:durableId="1156921871">
    <w:abstractNumId w:val="37"/>
  </w:num>
  <w:num w:numId="93" w16cid:durableId="1626427598">
    <w:abstractNumId w:val="111"/>
  </w:num>
  <w:num w:numId="94" w16cid:durableId="1583444860">
    <w:abstractNumId w:val="99"/>
  </w:num>
  <w:num w:numId="95" w16cid:durableId="1177112242">
    <w:abstractNumId w:val="137"/>
  </w:num>
  <w:num w:numId="96" w16cid:durableId="58485480">
    <w:abstractNumId w:val="77"/>
  </w:num>
  <w:num w:numId="97" w16cid:durableId="507987044">
    <w:abstractNumId w:val="197"/>
  </w:num>
  <w:num w:numId="98" w16cid:durableId="2140298294">
    <w:abstractNumId w:val="138"/>
  </w:num>
  <w:num w:numId="99" w16cid:durableId="1834836811">
    <w:abstractNumId w:val="148"/>
  </w:num>
  <w:num w:numId="100" w16cid:durableId="300502247">
    <w:abstractNumId w:val="20"/>
  </w:num>
  <w:num w:numId="101" w16cid:durableId="842747637">
    <w:abstractNumId w:val="165"/>
  </w:num>
  <w:num w:numId="102" w16cid:durableId="1554733047">
    <w:abstractNumId w:val="201"/>
  </w:num>
  <w:num w:numId="103" w16cid:durableId="1714573596">
    <w:abstractNumId w:val="183"/>
  </w:num>
  <w:num w:numId="104" w16cid:durableId="768164044">
    <w:abstractNumId w:val="47"/>
  </w:num>
  <w:num w:numId="105" w16cid:durableId="1831948725">
    <w:abstractNumId w:val="129"/>
  </w:num>
  <w:num w:numId="106" w16cid:durableId="1964726086">
    <w:abstractNumId w:val="190"/>
  </w:num>
  <w:num w:numId="107" w16cid:durableId="1692417740">
    <w:abstractNumId w:val="133"/>
  </w:num>
  <w:num w:numId="108" w16cid:durableId="709763128">
    <w:abstractNumId w:val="112"/>
  </w:num>
  <w:num w:numId="109" w16cid:durableId="878518488">
    <w:abstractNumId w:val="113"/>
  </w:num>
  <w:num w:numId="110" w16cid:durableId="1369407006">
    <w:abstractNumId w:val="78"/>
  </w:num>
  <w:num w:numId="111" w16cid:durableId="1781223132">
    <w:abstractNumId w:val="51"/>
  </w:num>
  <w:num w:numId="112" w16cid:durableId="1484857214">
    <w:abstractNumId w:val="151"/>
  </w:num>
  <w:num w:numId="113" w16cid:durableId="426537869">
    <w:abstractNumId w:val="101"/>
  </w:num>
  <w:num w:numId="114" w16cid:durableId="1645965056">
    <w:abstractNumId w:val="34"/>
  </w:num>
  <w:num w:numId="115" w16cid:durableId="1230842108">
    <w:abstractNumId w:val="21"/>
  </w:num>
  <w:num w:numId="116" w16cid:durableId="727147967">
    <w:abstractNumId w:val="67"/>
  </w:num>
  <w:num w:numId="117" w16cid:durableId="1077366633">
    <w:abstractNumId w:val="134"/>
  </w:num>
  <w:num w:numId="118" w16cid:durableId="2013677843">
    <w:abstractNumId w:val="54"/>
  </w:num>
  <w:num w:numId="119" w16cid:durableId="1358121444">
    <w:abstractNumId w:val="2"/>
  </w:num>
  <w:num w:numId="120" w16cid:durableId="695154859">
    <w:abstractNumId w:val="94"/>
  </w:num>
  <w:num w:numId="121" w16cid:durableId="1344892139">
    <w:abstractNumId w:val="118"/>
  </w:num>
  <w:num w:numId="122" w16cid:durableId="232857059">
    <w:abstractNumId w:val="158"/>
  </w:num>
  <w:num w:numId="123" w16cid:durableId="443039824">
    <w:abstractNumId w:val="185"/>
  </w:num>
  <w:num w:numId="124" w16cid:durableId="104464944">
    <w:abstractNumId w:val="58"/>
  </w:num>
  <w:num w:numId="125" w16cid:durableId="560290620">
    <w:abstractNumId w:val="161"/>
  </w:num>
  <w:num w:numId="126" w16cid:durableId="766773915">
    <w:abstractNumId w:val="66"/>
  </w:num>
  <w:num w:numId="127" w16cid:durableId="2107144311">
    <w:abstractNumId w:val="93"/>
  </w:num>
  <w:num w:numId="128" w16cid:durableId="695620079">
    <w:abstractNumId w:val="203"/>
  </w:num>
  <w:num w:numId="129" w16cid:durableId="1101293938">
    <w:abstractNumId w:val="33"/>
  </w:num>
  <w:num w:numId="130" w16cid:durableId="403531573">
    <w:abstractNumId w:val="100"/>
  </w:num>
  <w:num w:numId="131" w16cid:durableId="1472136017">
    <w:abstractNumId w:val="84"/>
  </w:num>
  <w:num w:numId="132" w16cid:durableId="1140538369">
    <w:abstractNumId w:val="96"/>
  </w:num>
  <w:num w:numId="133" w16cid:durableId="1898397740">
    <w:abstractNumId w:val="23"/>
  </w:num>
  <w:num w:numId="134" w16cid:durableId="1782914519">
    <w:abstractNumId w:val="192"/>
  </w:num>
  <w:num w:numId="135" w16cid:durableId="726612394">
    <w:abstractNumId w:val="199"/>
  </w:num>
  <w:num w:numId="136" w16cid:durableId="1205673552">
    <w:abstractNumId w:val="48"/>
  </w:num>
  <w:num w:numId="137" w16cid:durableId="1114445472">
    <w:abstractNumId w:val="104"/>
  </w:num>
  <w:num w:numId="138" w16cid:durableId="827747671">
    <w:abstractNumId w:val="164"/>
  </w:num>
  <w:num w:numId="139" w16cid:durableId="629287239">
    <w:abstractNumId w:val="128"/>
  </w:num>
  <w:num w:numId="140" w16cid:durableId="1710914123">
    <w:abstractNumId w:val="159"/>
  </w:num>
  <w:num w:numId="141" w16cid:durableId="1016734617">
    <w:abstractNumId w:val="166"/>
  </w:num>
  <w:num w:numId="142" w16cid:durableId="1585534574">
    <w:abstractNumId w:val="31"/>
  </w:num>
  <w:num w:numId="143" w16cid:durableId="103961779">
    <w:abstractNumId w:val="63"/>
  </w:num>
  <w:num w:numId="144" w16cid:durableId="1008290473">
    <w:abstractNumId w:val="217"/>
  </w:num>
  <w:num w:numId="145" w16cid:durableId="708067263">
    <w:abstractNumId w:val="120"/>
  </w:num>
  <w:num w:numId="146" w16cid:durableId="1277324851">
    <w:abstractNumId w:val="189"/>
  </w:num>
  <w:num w:numId="147" w16cid:durableId="1873497680">
    <w:abstractNumId w:val="18"/>
  </w:num>
  <w:num w:numId="148" w16cid:durableId="209223569">
    <w:abstractNumId w:val="86"/>
  </w:num>
  <w:num w:numId="149" w16cid:durableId="995456913">
    <w:abstractNumId w:val="114"/>
  </w:num>
  <w:num w:numId="150" w16cid:durableId="1310210024">
    <w:abstractNumId w:val="191"/>
  </w:num>
  <w:num w:numId="151" w16cid:durableId="113789073">
    <w:abstractNumId w:val="102"/>
  </w:num>
  <w:num w:numId="152" w16cid:durableId="2091803514">
    <w:abstractNumId w:val="16"/>
  </w:num>
  <w:num w:numId="153" w16cid:durableId="1764642693">
    <w:abstractNumId w:val="171"/>
  </w:num>
  <w:num w:numId="154" w16cid:durableId="885487314">
    <w:abstractNumId w:val="90"/>
  </w:num>
  <w:num w:numId="155" w16cid:durableId="1440947565">
    <w:abstractNumId w:val="74"/>
  </w:num>
  <w:num w:numId="156" w16cid:durableId="503058954">
    <w:abstractNumId w:val="122"/>
  </w:num>
  <w:num w:numId="157" w16cid:durableId="1283800322">
    <w:abstractNumId w:val="88"/>
  </w:num>
  <w:num w:numId="158" w16cid:durableId="1188592875">
    <w:abstractNumId w:val="55"/>
  </w:num>
  <w:num w:numId="159" w16cid:durableId="870924686">
    <w:abstractNumId w:val="97"/>
  </w:num>
  <w:num w:numId="160" w16cid:durableId="1356731597">
    <w:abstractNumId w:val="121"/>
  </w:num>
  <w:num w:numId="161" w16cid:durableId="1368141402">
    <w:abstractNumId w:val="8"/>
  </w:num>
  <w:num w:numId="162" w16cid:durableId="1271815362">
    <w:abstractNumId w:val="107"/>
  </w:num>
  <w:num w:numId="163" w16cid:durableId="819035381">
    <w:abstractNumId w:val="25"/>
  </w:num>
  <w:num w:numId="164" w16cid:durableId="845946977">
    <w:abstractNumId w:val="180"/>
  </w:num>
  <w:num w:numId="165" w16cid:durableId="431169272">
    <w:abstractNumId w:val="117"/>
  </w:num>
  <w:num w:numId="166" w16cid:durableId="1565985649">
    <w:abstractNumId w:val="61"/>
  </w:num>
  <w:num w:numId="167" w16cid:durableId="284654231">
    <w:abstractNumId w:val="213"/>
  </w:num>
  <w:num w:numId="168" w16cid:durableId="993676552">
    <w:abstractNumId w:val="5"/>
  </w:num>
  <w:num w:numId="169" w16cid:durableId="1415316183">
    <w:abstractNumId w:val="68"/>
  </w:num>
  <w:num w:numId="170" w16cid:durableId="1347826903">
    <w:abstractNumId w:val="141"/>
  </w:num>
  <w:num w:numId="171" w16cid:durableId="381443268">
    <w:abstractNumId w:val="64"/>
  </w:num>
  <w:num w:numId="172" w16cid:durableId="887229299">
    <w:abstractNumId w:val="87"/>
  </w:num>
  <w:num w:numId="173" w16cid:durableId="1821651943">
    <w:abstractNumId w:val="193"/>
  </w:num>
  <w:num w:numId="174" w16cid:durableId="303433177">
    <w:abstractNumId w:val="39"/>
  </w:num>
  <w:num w:numId="175" w16cid:durableId="1489395532">
    <w:abstractNumId w:val="95"/>
  </w:num>
  <w:num w:numId="176" w16cid:durableId="244191761">
    <w:abstractNumId w:val="130"/>
  </w:num>
  <w:num w:numId="177" w16cid:durableId="1223640383">
    <w:abstractNumId w:val="147"/>
  </w:num>
  <w:num w:numId="178" w16cid:durableId="428039878">
    <w:abstractNumId w:val="38"/>
  </w:num>
  <w:num w:numId="179" w16cid:durableId="1247035968">
    <w:abstractNumId w:val="173"/>
  </w:num>
  <w:num w:numId="180" w16cid:durableId="916397954">
    <w:abstractNumId w:val="210"/>
  </w:num>
  <w:num w:numId="181" w16cid:durableId="1571887886">
    <w:abstractNumId w:val="83"/>
  </w:num>
  <w:num w:numId="182" w16cid:durableId="709573665">
    <w:abstractNumId w:val="204"/>
  </w:num>
  <w:num w:numId="183" w16cid:durableId="160514331">
    <w:abstractNumId w:val="205"/>
  </w:num>
  <w:num w:numId="184" w16cid:durableId="406801341">
    <w:abstractNumId w:val="178"/>
  </w:num>
  <w:num w:numId="185" w16cid:durableId="360861852">
    <w:abstractNumId w:val="98"/>
  </w:num>
  <w:num w:numId="186" w16cid:durableId="1296715127">
    <w:abstractNumId w:val="27"/>
  </w:num>
  <w:num w:numId="187" w16cid:durableId="801387733">
    <w:abstractNumId w:val="17"/>
  </w:num>
  <w:num w:numId="188" w16cid:durableId="1112166717">
    <w:abstractNumId w:val="143"/>
  </w:num>
  <w:num w:numId="189" w16cid:durableId="1588423737">
    <w:abstractNumId w:val="52"/>
  </w:num>
  <w:num w:numId="190" w16cid:durableId="1474249101">
    <w:abstractNumId w:val="198"/>
  </w:num>
  <w:num w:numId="191" w16cid:durableId="604459390">
    <w:abstractNumId w:val="50"/>
  </w:num>
  <w:num w:numId="192" w16cid:durableId="1871994373">
    <w:abstractNumId w:val="92"/>
  </w:num>
  <w:num w:numId="193" w16cid:durableId="1001004730">
    <w:abstractNumId w:val="200"/>
  </w:num>
  <w:num w:numId="194" w16cid:durableId="33431991">
    <w:abstractNumId w:val="69"/>
  </w:num>
  <w:num w:numId="195" w16cid:durableId="1160534884">
    <w:abstractNumId w:val="175"/>
  </w:num>
  <w:num w:numId="196" w16cid:durableId="1684890913">
    <w:abstractNumId w:val="211"/>
  </w:num>
  <w:num w:numId="197" w16cid:durableId="613168533">
    <w:abstractNumId w:val="146"/>
  </w:num>
  <w:num w:numId="198" w16cid:durableId="431242081">
    <w:abstractNumId w:val="126"/>
  </w:num>
  <w:num w:numId="199" w16cid:durableId="394471333">
    <w:abstractNumId w:val="44"/>
  </w:num>
  <w:num w:numId="200" w16cid:durableId="536695563">
    <w:abstractNumId w:val="36"/>
  </w:num>
  <w:num w:numId="201" w16cid:durableId="438263564">
    <w:abstractNumId w:val="56"/>
  </w:num>
  <w:num w:numId="202" w16cid:durableId="22218542">
    <w:abstractNumId w:val="71"/>
  </w:num>
  <w:num w:numId="203" w16cid:durableId="12583310">
    <w:abstractNumId w:val="136"/>
  </w:num>
  <w:num w:numId="204" w16cid:durableId="607085681">
    <w:abstractNumId w:val="41"/>
  </w:num>
  <w:num w:numId="205" w16cid:durableId="1067537301">
    <w:abstractNumId w:val="131"/>
  </w:num>
  <w:num w:numId="206" w16cid:durableId="1540431340">
    <w:abstractNumId w:val="45"/>
  </w:num>
  <w:num w:numId="207" w16cid:durableId="328599431">
    <w:abstractNumId w:val="6"/>
  </w:num>
  <w:num w:numId="208" w16cid:durableId="1771123706">
    <w:abstractNumId w:val="116"/>
  </w:num>
  <w:num w:numId="209" w16cid:durableId="2034185753">
    <w:abstractNumId w:val="62"/>
  </w:num>
  <w:num w:numId="210" w16cid:durableId="320549034">
    <w:abstractNumId w:val="70"/>
  </w:num>
  <w:num w:numId="211" w16cid:durableId="1368412352">
    <w:abstractNumId w:val="75"/>
  </w:num>
  <w:num w:numId="212" w16cid:durableId="865674146">
    <w:abstractNumId w:val="115"/>
  </w:num>
  <w:num w:numId="213" w16cid:durableId="1226843430">
    <w:abstractNumId w:val="149"/>
  </w:num>
  <w:num w:numId="214" w16cid:durableId="94205740">
    <w:abstractNumId w:val="49"/>
  </w:num>
  <w:num w:numId="215" w16cid:durableId="1972661574">
    <w:abstractNumId w:val="172"/>
  </w:num>
  <w:num w:numId="216" w16cid:durableId="299963725">
    <w:abstractNumId w:val="181"/>
  </w:num>
  <w:num w:numId="217" w16cid:durableId="1854800445">
    <w:abstractNumId w:val="208"/>
  </w:num>
  <w:num w:numId="218" w16cid:durableId="1165587109">
    <w:abstractNumId w:val="194"/>
  </w:num>
  <w:num w:numId="219" w16cid:durableId="1148788190">
    <w:abstractNumId w:val="19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A3C"/>
    <w:rsid w:val="000000B3"/>
    <w:rsid w:val="00001FD4"/>
    <w:rsid w:val="0001060E"/>
    <w:rsid w:val="00011593"/>
    <w:rsid w:val="000129E6"/>
    <w:rsid w:val="00012D45"/>
    <w:rsid w:val="000222FD"/>
    <w:rsid w:val="00023D2A"/>
    <w:rsid w:val="00030BF1"/>
    <w:rsid w:val="0003111F"/>
    <w:rsid w:val="00033748"/>
    <w:rsid w:val="000339E2"/>
    <w:rsid w:val="000359CC"/>
    <w:rsid w:val="0004173F"/>
    <w:rsid w:val="000472ED"/>
    <w:rsid w:val="000540E8"/>
    <w:rsid w:val="00054531"/>
    <w:rsid w:val="0005717A"/>
    <w:rsid w:val="00060133"/>
    <w:rsid w:val="0006375C"/>
    <w:rsid w:val="000657FE"/>
    <w:rsid w:val="00066A2A"/>
    <w:rsid w:val="00067DB8"/>
    <w:rsid w:val="00070004"/>
    <w:rsid w:val="00071C5B"/>
    <w:rsid w:val="00071E70"/>
    <w:rsid w:val="00072493"/>
    <w:rsid w:val="00073A9C"/>
    <w:rsid w:val="0007518F"/>
    <w:rsid w:val="000818C7"/>
    <w:rsid w:val="000820FB"/>
    <w:rsid w:val="00083012"/>
    <w:rsid w:val="00084657"/>
    <w:rsid w:val="00086F98"/>
    <w:rsid w:val="000878B1"/>
    <w:rsid w:val="00087EB6"/>
    <w:rsid w:val="00090442"/>
    <w:rsid w:val="000926F3"/>
    <w:rsid w:val="000A1908"/>
    <w:rsid w:val="000A7F66"/>
    <w:rsid w:val="000B0AA7"/>
    <w:rsid w:val="000B15AB"/>
    <w:rsid w:val="000B2057"/>
    <w:rsid w:val="000B40BB"/>
    <w:rsid w:val="000B735B"/>
    <w:rsid w:val="000C11B0"/>
    <w:rsid w:val="000C77CE"/>
    <w:rsid w:val="000D391B"/>
    <w:rsid w:val="000D4584"/>
    <w:rsid w:val="000D5276"/>
    <w:rsid w:val="000D6BCC"/>
    <w:rsid w:val="000E4CAB"/>
    <w:rsid w:val="000E7BA9"/>
    <w:rsid w:val="000F0EA1"/>
    <w:rsid w:val="000F32F4"/>
    <w:rsid w:val="000F4978"/>
    <w:rsid w:val="000F6ADF"/>
    <w:rsid w:val="00100A15"/>
    <w:rsid w:val="00101A0F"/>
    <w:rsid w:val="00101E03"/>
    <w:rsid w:val="00102278"/>
    <w:rsid w:val="001066FA"/>
    <w:rsid w:val="001073C3"/>
    <w:rsid w:val="0011223F"/>
    <w:rsid w:val="00112CA8"/>
    <w:rsid w:val="001209F1"/>
    <w:rsid w:val="001229AF"/>
    <w:rsid w:val="00123100"/>
    <w:rsid w:val="0012699D"/>
    <w:rsid w:val="00132682"/>
    <w:rsid w:val="001328D2"/>
    <w:rsid w:val="00135BB3"/>
    <w:rsid w:val="00137458"/>
    <w:rsid w:val="001375EC"/>
    <w:rsid w:val="00140752"/>
    <w:rsid w:val="0014129B"/>
    <w:rsid w:val="001425C4"/>
    <w:rsid w:val="001430BA"/>
    <w:rsid w:val="001440FB"/>
    <w:rsid w:val="00145B8D"/>
    <w:rsid w:val="00150542"/>
    <w:rsid w:val="00163B65"/>
    <w:rsid w:val="001643BE"/>
    <w:rsid w:val="0016501B"/>
    <w:rsid w:val="00166E30"/>
    <w:rsid w:val="001671A5"/>
    <w:rsid w:val="0017293B"/>
    <w:rsid w:val="00172D42"/>
    <w:rsid w:val="00173910"/>
    <w:rsid w:val="00174383"/>
    <w:rsid w:val="001746BC"/>
    <w:rsid w:val="0017531E"/>
    <w:rsid w:val="00176208"/>
    <w:rsid w:val="001808C3"/>
    <w:rsid w:val="00182E1C"/>
    <w:rsid w:val="00183473"/>
    <w:rsid w:val="00184305"/>
    <w:rsid w:val="0019285A"/>
    <w:rsid w:val="00193857"/>
    <w:rsid w:val="00196DFB"/>
    <w:rsid w:val="001A0C78"/>
    <w:rsid w:val="001A3D39"/>
    <w:rsid w:val="001A403E"/>
    <w:rsid w:val="001A4379"/>
    <w:rsid w:val="001A4AEA"/>
    <w:rsid w:val="001B1CA0"/>
    <w:rsid w:val="001B2123"/>
    <w:rsid w:val="001B331F"/>
    <w:rsid w:val="001B3C1F"/>
    <w:rsid w:val="001B7D59"/>
    <w:rsid w:val="001C135B"/>
    <w:rsid w:val="001C2775"/>
    <w:rsid w:val="001C4117"/>
    <w:rsid w:val="001C7A26"/>
    <w:rsid w:val="001D1804"/>
    <w:rsid w:val="001D4895"/>
    <w:rsid w:val="001D7C52"/>
    <w:rsid w:val="001D7DF2"/>
    <w:rsid w:val="001E0C1A"/>
    <w:rsid w:val="001E25EB"/>
    <w:rsid w:val="001E4C24"/>
    <w:rsid w:val="001E501D"/>
    <w:rsid w:val="001E5B28"/>
    <w:rsid w:val="001E61D8"/>
    <w:rsid w:val="001E6B6B"/>
    <w:rsid w:val="001F1148"/>
    <w:rsid w:val="001F2FFF"/>
    <w:rsid w:val="001F3492"/>
    <w:rsid w:val="001F3C8E"/>
    <w:rsid w:val="001F4EED"/>
    <w:rsid w:val="001F6D88"/>
    <w:rsid w:val="00200747"/>
    <w:rsid w:val="00201CD6"/>
    <w:rsid w:val="00202DED"/>
    <w:rsid w:val="002059A8"/>
    <w:rsid w:val="0021286C"/>
    <w:rsid w:val="00212A8B"/>
    <w:rsid w:val="00214A28"/>
    <w:rsid w:val="00214F5E"/>
    <w:rsid w:val="002154A3"/>
    <w:rsid w:val="00215B2A"/>
    <w:rsid w:val="002207C2"/>
    <w:rsid w:val="002244CB"/>
    <w:rsid w:val="00224910"/>
    <w:rsid w:val="00236E94"/>
    <w:rsid w:val="00240398"/>
    <w:rsid w:val="002417E3"/>
    <w:rsid w:val="00241B3F"/>
    <w:rsid w:val="00243BCC"/>
    <w:rsid w:val="002507D5"/>
    <w:rsid w:val="0025105E"/>
    <w:rsid w:val="002614C1"/>
    <w:rsid w:val="00261AC8"/>
    <w:rsid w:val="00270D0A"/>
    <w:rsid w:val="00271EEF"/>
    <w:rsid w:val="0027270B"/>
    <w:rsid w:val="00273A46"/>
    <w:rsid w:val="00274D87"/>
    <w:rsid w:val="00283EB8"/>
    <w:rsid w:val="00286AF7"/>
    <w:rsid w:val="0029609A"/>
    <w:rsid w:val="00297B2F"/>
    <w:rsid w:val="002A157E"/>
    <w:rsid w:val="002A449C"/>
    <w:rsid w:val="002A60D2"/>
    <w:rsid w:val="002A67C6"/>
    <w:rsid w:val="002A6A7F"/>
    <w:rsid w:val="002B37F4"/>
    <w:rsid w:val="002B4695"/>
    <w:rsid w:val="002B6242"/>
    <w:rsid w:val="002B6D53"/>
    <w:rsid w:val="002B7793"/>
    <w:rsid w:val="002C2584"/>
    <w:rsid w:val="002C6608"/>
    <w:rsid w:val="002D4D7A"/>
    <w:rsid w:val="002E0F9C"/>
    <w:rsid w:val="002E1A28"/>
    <w:rsid w:val="002E4B9A"/>
    <w:rsid w:val="002E5D00"/>
    <w:rsid w:val="002E6815"/>
    <w:rsid w:val="002F1204"/>
    <w:rsid w:val="002F4857"/>
    <w:rsid w:val="002F6507"/>
    <w:rsid w:val="002F65E7"/>
    <w:rsid w:val="003031F3"/>
    <w:rsid w:val="00305AF3"/>
    <w:rsid w:val="003079AC"/>
    <w:rsid w:val="00311115"/>
    <w:rsid w:val="0031284B"/>
    <w:rsid w:val="003139BD"/>
    <w:rsid w:val="00316ECB"/>
    <w:rsid w:val="00320582"/>
    <w:rsid w:val="0032612C"/>
    <w:rsid w:val="003370FE"/>
    <w:rsid w:val="003416C9"/>
    <w:rsid w:val="00342532"/>
    <w:rsid w:val="00344896"/>
    <w:rsid w:val="00345891"/>
    <w:rsid w:val="00346271"/>
    <w:rsid w:val="00347D5B"/>
    <w:rsid w:val="00347EC0"/>
    <w:rsid w:val="00351E05"/>
    <w:rsid w:val="00353161"/>
    <w:rsid w:val="00353C20"/>
    <w:rsid w:val="00354D18"/>
    <w:rsid w:val="0035635A"/>
    <w:rsid w:val="00357727"/>
    <w:rsid w:val="003613FB"/>
    <w:rsid w:val="00363270"/>
    <w:rsid w:val="00366B24"/>
    <w:rsid w:val="003671C5"/>
    <w:rsid w:val="003678CD"/>
    <w:rsid w:val="00370A7A"/>
    <w:rsid w:val="00370F5E"/>
    <w:rsid w:val="00371261"/>
    <w:rsid w:val="00374B62"/>
    <w:rsid w:val="00377149"/>
    <w:rsid w:val="0038202A"/>
    <w:rsid w:val="003825B4"/>
    <w:rsid w:val="00383CD0"/>
    <w:rsid w:val="003859F0"/>
    <w:rsid w:val="0038637C"/>
    <w:rsid w:val="00387A22"/>
    <w:rsid w:val="0039110F"/>
    <w:rsid w:val="0039551C"/>
    <w:rsid w:val="003A3E5C"/>
    <w:rsid w:val="003B03D1"/>
    <w:rsid w:val="003B380B"/>
    <w:rsid w:val="003B4D4A"/>
    <w:rsid w:val="003B4F35"/>
    <w:rsid w:val="003B6E33"/>
    <w:rsid w:val="003C0128"/>
    <w:rsid w:val="003C2C10"/>
    <w:rsid w:val="003C4165"/>
    <w:rsid w:val="003C6E67"/>
    <w:rsid w:val="003D0398"/>
    <w:rsid w:val="003D66A0"/>
    <w:rsid w:val="003D69B9"/>
    <w:rsid w:val="003E0013"/>
    <w:rsid w:val="003E1A9C"/>
    <w:rsid w:val="003E1FF8"/>
    <w:rsid w:val="003E341F"/>
    <w:rsid w:val="003E3D6E"/>
    <w:rsid w:val="003E3E4D"/>
    <w:rsid w:val="003E456C"/>
    <w:rsid w:val="0040219B"/>
    <w:rsid w:val="004025AA"/>
    <w:rsid w:val="004027CE"/>
    <w:rsid w:val="0040297F"/>
    <w:rsid w:val="00404737"/>
    <w:rsid w:val="00405DAA"/>
    <w:rsid w:val="00406EF9"/>
    <w:rsid w:val="00413201"/>
    <w:rsid w:val="004136C2"/>
    <w:rsid w:val="0041483B"/>
    <w:rsid w:val="004153A0"/>
    <w:rsid w:val="004236BC"/>
    <w:rsid w:val="00423E84"/>
    <w:rsid w:val="00426BF7"/>
    <w:rsid w:val="00427186"/>
    <w:rsid w:val="004272F3"/>
    <w:rsid w:val="004306C8"/>
    <w:rsid w:val="00436D10"/>
    <w:rsid w:val="004402EA"/>
    <w:rsid w:val="0044121F"/>
    <w:rsid w:val="00442B28"/>
    <w:rsid w:val="0044302A"/>
    <w:rsid w:val="00446112"/>
    <w:rsid w:val="004468D6"/>
    <w:rsid w:val="004517C2"/>
    <w:rsid w:val="00453477"/>
    <w:rsid w:val="004539A3"/>
    <w:rsid w:val="0045430A"/>
    <w:rsid w:val="0045465F"/>
    <w:rsid w:val="00455E6A"/>
    <w:rsid w:val="00457B97"/>
    <w:rsid w:val="00462F6C"/>
    <w:rsid w:val="00463DD6"/>
    <w:rsid w:val="0046642D"/>
    <w:rsid w:val="00473FEE"/>
    <w:rsid w:val="004765D0"/>
    <w:rsid w:val="00480C09"/>
    <w:rsid w:val="00480D4A"/>
    <w:rsid w:val="00481586"/>
    <w:rsid w:val="004847D6"/>
    <w:rsid w:val="004876CA"/>
    <w:rsid w:val="00491A7F"/>
    <w:rsid w:val="00494403"/>
    <w:rsid w:val="004A037C"/>
    <w:rsid w:val="004A0BE8"/>
    <w:rsid w:val="004A12E0"/>
    <w:rsid w:val="004A391F"/>
    <w:rsid w:val="004A562D"/>
    <w:rsid w:val="004A66B4"/>
    <w:rsid w:val="004A7DE9"/>
    <w:rsid w:val="004B13A8"/>
    <w:rsid w:val="004B1EEA"/>
    <w:rsid w:val="004B390D"/>
    <w:rsid w:val="004B3CB6"/>
    <w:rsid w:val="004B4A9B"/>
    <w:rsid w:val="004B5CCE"/>
    <w:rsid w:val="004B6AF6"/>
    <w:rsid w:val="004C1765"/>
    <w:rsid w:val="004C3616"/>
    <w:rsid w:val="004C395F"/>
    <w:rsid w:val="004C4129"/>
    <w:rsid w:val="004C5FC8"/>
    <w:rsid w:val="004C623B"/>
    <w:rsid w:val="004C6BAE"/>
    <w:rsid w:val="004C6CDC"/>
    <w:rsid w:val="004D43E2"/>
    <w:rsid w:val="004D6630"/>
    <w:rsid w:val="004D6E0E"/>
    <w:rsid w:val="004E0004"/>
    <w:rsid w:val="004E0ACB"/>
    <w:rsid w:val="004E37BB"/>
    <w:rsid w:val="004E5DBE"/>
    <w:rsid w:val="004F131E"/>
    <w:rsid w:val="004F2A17"/>
    <w:rsid w:val="004F7C30"/>
    <w:rsid w:val="00505A8E"/>
    <w:rsid w:val="005108F2"/>
    <w:rsid w:val="00513120"/>
    <w:rsid w:val="00513C70"/>
    <w:rsid w:val="0052008E"/>
    <w:rsid w:val="005248F6"/>
    <w:rsid w:val="00527CA7"/>
    <w:rsid w:val="0053082B"/>
    <w:rsid w:val="005323D0"/>
    <w:rsid w:val="00536569"/>
    <w:rsid w:val="005369A4"/>
    <w:rsid w:val="00537662"/>
    <w:rsid w:val="00540609"/>
    <w:rsid w:val="00541FC1"/>
    <w:rsid w:val="00542275"/>
    <w:rsid w:val="00551F8F"/>
    <w:rsid w:val="00553E9A"/>
    <w:rsid w:val="005542BD"/>
    <w:rsid w:val="0055586C"/>
    <w:rsid w:val="00555BE8"/>
    <w:rsid w:val="00556EA8"/>
    <w:rsid w:val="00561716"/>
    <w:rsid w:val="0056183D"/>
    <w:rsid w:val="00562C80"/>
    <w:rsid w:val="00565487"/>
    <w:rsid w:val="00567F60"/>
    <w:rsid w:val="00570A19"/>
    <w:rsid w:val="00571837"/>
    <w:rsid w:val="00572A82"/>
    <w:rsid w:val="00576928"/>
    <w:rsid w:val="00577817"/>
    <w:rsid w:val="00580853"/>
    <w:rsid w:val="00581116"/>
    <w:rsid w:val="00583249"/>
    <w:rsid w:val="005836D5"/>
    <w:rsid w:val="00583E14"/>
    <w:rsid w:val="005853C4"/>
    <w:rsid w:val="00585C06"/>
    <w:rsid w:val="00593D79"/>
    <w:rsid w:val="00595C57"/>
    <w:rsid w:val="005A0F57"/>
    <w:rsid w:val="005A2D29"/>
    <w:rsid w:val="005A2DF0"/>
    <w:rsid w:val="005A4CD9"/>
    <w:rsid w:val="005A7A66"/>
    <w:rsid w:val="005B21F6"/>
    <w:rsid w:val="005B2888"/>
    <w:rsid w:val="005B2C48"/>
    <w:rsid w:val="005B7D57"/>
    <w:rsid w:val="005C2730"/>
    <w:rsid w:val="005C563D"/>
    <w:rsid w:val="005C6ACD"/>
    <w:rsid w:val="005C748C"/>
    <w:rsid w:val="005D0B1D"/>
    <w:rsid w:val="005D165E"/>
    <w:rsid w:val="005D2782"/>
    <w:rsid w:val="005D306C"/>
    <w:rsid w:val="005D5B03"/>
    <w:rsid w:val="005D7F35"/>
    <w:rsid w:val="005E1608"/>
    <w:rsid w:val="005F1615"/>
    <w:rsid w:val="005F16AA"/>
    <w:rsid w:val="005F1B93"/>
    <w:rsid w:val="005F4386"/>
    <w:rsid w:val="005F7298"/>
    <w:rsid w:val="005F729D"/>
    <w:rsid w:val="0060213D"/>
    <w:rsid w:val="0060328A"/>
    <w:rsid w:val="006048A7"/>
    <w:rsid w:val="00604B0F"/>
    <w:rsid w:val="0060615E"/>
    <w:rsid w:val="006070CD"/>
    <w:rsid w:val="0061202D"/>
    <w:rsid w:val="006170B6"/>
    <w:rsid w:val="0062071B"/>
    <w:rsid w:val="00626D4B"/>
    <w:rsid w:val="006303AB"/>
    <w:rsid w:val="0063199C"/>
    <w:rsid w:val="00632C6A"/>
    <w:rsid w:val="0063468B"/>
    <w:rsid w:val="00634C1A"/>
    <w:rsid w:val="006353D2"/>
    <w:rsid w:val="006420A1"/>
    <w:rsid w:val="00642E1C"/>
    <w:rsid w:val="00645A8C"/>
    <w:rsid w:val="006500BB"/>
    <w:rsid w:val="006508D3"/>
    <w:rsid w:val="00652E4B"/>
    <w:rsid w:val="00654BC7"/>
    <w:rsid w:val="00654D03"/>
    <w:rsid w:val="00663DC4"/>
    <w:rsid w:val="006662E9"/>
    <w:rsid w:val="00667201"/>
    <w:rsid w:val="0067057D"/>
    <w:rsid w:val="00672008"/>
    <w:rsid w:val="006727AF"/>
    <w:rsid w:val="00674A12"/>
    <w:rsid w:val="00677029"/>
    <w:rsid w:val="00677AA0"/>
    <w:rsid w:val="0068021A"/>
    <w:rsid w:val="006812BF"/>
    <w:rsid w:val="00681C28"/>
    <w:rsid w:val="006848F3"/>
    <w:rsid w:val="00690C66"/>
    <w:rsid w:val="006916C2"/>
    <w:rsid w:val="006A0D8E"/>
    <w:rsid w:val="006A2A57"/>
    <w:rsid w:val="006A4EB8"/>
    <w:rsid w:val="006A5AF7"/>
    <w:rsid w:val="006B0981"/>
    <w:rsid w:val="006B4064"/>
    <w:rsid w:val="006B4A2A"/>
    <w:rsid w:val="006B5E82"/>
    <w:rsid w:val="006B6ED5"/>
    <w:rsid w:val="006C2EE6"/>
    <w:rsid w:val="006D57DA"/>
    <w:rsid w:val="006D6814"/>
    <w:rsid w:val="006E1DC7"/>
    <w:rsid w:val="006E31D6"/>
    <w:rsid w:val="006E5D82"/>
    <w:rsid w:val="006E6FA4"/>
    <w:rsid w:val="006E7107"/>
    <w:rsid w:val="006F0297"/>
    <w:rsid w:val="006F061D"/>
    <w:rsid w:val="006F1A24"/>
    <w:rsid w:val="006F62D5"/>
    <w:rsid w:val="006F651A"/>
    <w:rsid w:val="00703DB2"/>
    <w:rsid w:val="00710ECD"/>
    <w:rsid w:val="00712209"/>
    <w:rsid w:val="00714964"/>
    <w:rsid w:val="00720A14"/>
    <w:rsid w:val="00720BAC"/>
    <w:rsid w:val="0072213A"/>
    <w:rsid w:val="00724465"/>
    <w:rsid w:val="007249F4"/>
    <w:rsid w:val="007253A9"/>
    <w:rsid w:val="00725B9A"/>
    <w:rsid w:val="00726EF4"/>
    <w:rsid w:val="007301CD"/>
    <w:rsid w:val="00730969"/>
    <w:rsid w:val="00731F1B"/>
    <w:rsid w:val="0073255F"/>
    <w:rsid w:val="00732FE3"/>
    <w:rsid w:val="00737D07"/>
    <w:rsid w:val="0074303F"/>
    <w:rsid w:val="007435DA"/>
    <w:rsid w:val="007438E9"/>
    <w:rsid w:val="00744987"/>
    <w:rsid w:val="00746675"/>
    <w:rsid w:val="007536F2"/>
    <w:rsid w:val="007550B0"/>
    <w:rsid w:val="007638A4"/>
    <w:rsid w:val="00776B72"/>
    <w:rsid w:val="00776C6F"/>
    <w:rsid w:val="00781CE3"/>
    <w:rsid w:val="0078242E"/>
    <w:rsid w:val="00782FDC"/>
    <w:rsid w:val="0078353B"/>
    <w:rsid w:val="007862DF"/>
    <w:rsid w:val="00786634"/>
    <w:rsid w:val="00786CFE"/>
    <w:rsid w:val="00786DA5"/>
    <w:rsid w:val="00787F68"/>
    <w:rsid w:val="00791142"/>
    <w:rsid w:val="00796B09"/>
    <w:rsid w:val="0079701F"/>
    <w:rsid w:val="007A0DA1"/>
    <w:rsid w:val="007A27E0"/>
    <w:rsid w:val="007A4CED"/>
    <w:rsid w:val="007A5784"/>
    <w:rsid w:val="007A5B5A"/>
    <w:rsid w:val="007A6FB4"/>
    <w:rsid w:val="007B0FC4"/>
    <w:rsid w:val="007B4C2B"/>
    <w:rsid w:val="007B71CA"/>
    <w:rsid w:val="007B720B"/>
    <w:rsid w:val="007C0D75"/>
    <w:rsid w:val="007C1458"/>
    <w:rsid w:val="007C6044"/>
    <w:rsid w:val="007C7A20"/>
    <w:rsid w:val="007D0439"/>
    <w:rsid w:val="007D1224"/>
    <w:rsid w:val="007D49A2"/>
    <w:rsid w:val="007D49B7"/>
    <w:rsid w:val="007D5141"/>
    <w:rsid w:val="007D5552"/>
    <w:rsid w:val="007D7F11"/>
    <w:rsid w:val="007E2972"/>
    <w:rsid w:val="007E2C19"/>
    <w:rsid w:val="007E3486"/>
    <w:rsid w:val="007E419E"/>
    <w:rsid w:val="007E4C6F"/>
    <w:rsid w:val="007E67E0"/>
    <w:rsid w:val="007F0FC9"/>
    <w:rsid w:val="007F211B"/>
    <w:rsid w:val="007F4894"/>
    <w:rsid w:val="007F5B87"/>
    <w:rsid w:val="007F70CF"/>
    <w:rsid w:val="0080078C"/>
    <w:rsid w:val="00800F58"/>
    <w:rsid w:val="00802C6E"/>
    <w:rsid w:val="00803B0A"/>
    <w:rsid w:val="00803D6A"/>
    <w:rsid w:val="00803E6F"/>
    <w:rsid w:val="00806BFC"/>
    <w:rsid w:val="0081112F"/>
    <w:rsid w:val="00811538"/>
    <w:rsid w:val="00811780"/>
    <w:rsid w:val="0081417F"/>
    <w:rsid w:val="008150E1"/>
    <w:rsid w:val="008222D6"/>
    <w:rsid w:val="008266B6"/>
    <w:rsid w:val="00826941"/>
    <w:rsid w:val="00847CEF"/>
    <w:rsid w:val="00847D08"/>
    <w:rsid w:val="00850AA4"/>
    <w:rsid w:val="00860FA2"/>
    <w:rsid w:val="00861884"/>
    <w:rsid w:val="008622C7"/>
    <w:rsid w:val="0086358B"/>
    <w:rsid w:val="00865711"/>
    <w:rsid w:val="00865902"/>
    <w:rsid w:val="008675CD"/>
    <w:rsid w:val="0087655F"/>
    <w:rsid w:val="008877EA"/>
    <w:rsid w:val="00890FFE"/>
    <w:rsid w:val="0089474A"/>
    <w:rsid w:val="008950CF"/>
    <w:rsid w:val="008A0115"/>
    <w:rsid w:val="008A23B3"/>
    <w:rsid w:val="008A25E7"/>
    <w:rsid w:val="008A320C"/>
    <w:rsid w:val="008A5538"/>
    <w:rsid w:val="008A6527"/>
    <w:rsid w:val="008B08E1"/>
    <w:rsid w:val="008B16E9"/>
    <w:rsid w:val="008B261E"/>
    <w:rsid w:val="008B3E47"/>
    <w:rsid w:val="008B5EC8"/>
    <w:rsid w:val="008C3454"/>
    <w:rsid w:val="008C5B83"/>
    <w:rsid w:val="008C62F4"/>
    <w:rsid w:val="008C64D2"/>
    <w:rsid w:val="008C6D8C"/>
    <w:rsid w:val="008C7EBA"/>
    <w:rsid w:val="008D3DB9"/>
    <w:rsid w:val="008D43ED"/>
    <w:rsid w:val="008D4A65"/>
    <w:rsid w:val="008D67FD"/>
    <w:rsid w:val="008D6D87"/>
    <w:rsid w:val="008E0009"/>
    <w:rsid w:val="008E38DE"/>
    <w:rsid w:val="008E4B26"/>
    <w:rsid w:val="008F0B6F"/>
    <w:rsid w:val="008F2DFA"/>
    <w:rsid w:val="008F6F5F"/>
    <w:rsid w:val="008F7FCA"/>
    <w:rsid w:val="00901BAD"/>
    <w:rsid w:val="00905C1F"/>
    <w:rsid w:val="009060D8"/>
    <w:rsid w:val="00906AC2"/>
    <w:rsid w:val="00907DC4"/>
    <w:rsid w:val="0091273C"/>
    <w:rsid w:val="00915EA3"/>
    <w:rsid w:val="00916AE2"/>
    <w:rsid w:val="0092006B"/>
    <w:rsid w:val="00920C8E"/>
    <w:rsid w:val="009229D9"/>
    <w:rsid w:val="009257BA"/>
    <w:rsid w:val="00926894"/>
    <w:rsid w:val="00931628"/>
    <w:rsid w:val="00932176"/>
    <w:rsid w:val="009355F3"/>
    <w:rsid w:val="00940260"/>
    <w:rsid w:val="00942B64"/>
    <w:rsid w:val="009440E1"/>
    <w:rsid w:val="009469C8"/>
    <w:rsid w:val="0094749D"/>
    <w:rsid w:val="00953EC2"/>
    <w:rsid w:val="00954BF9"/>
    <w:rsid w:val="00956449"/>
    <w:rsid w:val="0096062D"/>
    <w:rsid w:val="00960C61"/>
    <w:rsid w:val="009631EE"/>
    <w:rsid w:val="0096495E"/>
    <w:rsid w:val="00967DB4"/>
    <w:rsid w:val="00971C39"/>
    <w:rsid w:val="00973213"/>
    <w:rsid w:val="00973749"/>
    <w:rsid w:val="00974EC5"/>
    <w:rsid w:val="00975309"/>
    <w:rsid w:val="00975495"/>
    <w:rsid w:val="00982D7D"/>
    <w:rsid w:val="009833CD"/>
    <w:rsid w:val="0098340C"/>
    <w:rsid w:val="00984E96"/>
    <w:rsid w:val="009855B5"/>
    <w:rsid w:val="009859C5"/>
    <w:rsid w:val="00987964"/>
    <w:rsid w:val="009909D1"/>
    <w:rsid w:val="0099315A"/>
    <w:rsid w:val="0099534E"/>
    <w:rsid w:val="009B3611"/>
    <w:rsid w:val="009B55E6"/>
    <w:rsid w:val="009B5DFC"/>
    <w:rsid w:val="009C17AB"/>
    <w:rsid w:val="009C3634"/>
    <w:rsid w:val="009C4FB7"/>
    <w:rsid w:val="009C56A7"/>
    <w:rsid w:val="009C65FF"/>
    <w:rsid w:val="009C6643"/>
    <w:rsid w:val="009C7002"/>
    <w:rsid w:val="009D4402"/>
    <w:rsid w:val="009D529F"/>
    <w:rsid w:val="009D7E86"/>
    <w:rsid w:val="009E2257"/>
    <w:rsid w:val="009E337F"/>
    <w:rsid w:val="009E41EE"/>
    <w:rsid w:val="009E57AC"/>
    <w:rsid w:val="009E64DE"/>
    <w:rsid w:val="009F01DA"/>
    <w:rsid w:val="009F1891"/>
    <w:rsid w:val="009F4C3D"/>
    <w:rsid w:val="009F6C04"/>
    <w:rsid w:val="00A011DA"/>
    <w:rsid w:val="00A01C47"/>
    <w:rsid w:val="00A01FBE"/>
    <w:rsid w:val="00A03481"/>
    <w:rsid w:val="00A0433F"/>
    <w:rsid w:val="00A04648"/>
    <w:rsid w:val="00A04B18"/>
    <w:rsid w:val="00A05E36"/>
    <w:rsid w:val="00A1099D"/>
    <w:rsid w:val="00A1188E"/>
    <w:rsid w:val="00A23511"/>
    <w:rsid w:val="00A2375B"/>
    <w:rsid w:val="00A24AF9"/>
    <w:rsid w:val="00A25677"/>
    <w:rsid w:val="00A26C12"/>
    <w:rsid w:val="00A27C8C"/>
    <w:rsid w:val="00A30B52"/>
    <w:rsid w:val="00A30C92"/>
    <w:rsid w:val="00A3353E"/>
    <w:rsid w:val="00A34417"/>
    <w:rsid w:val="00A435F8"/>
    <w:rsid w:val="00A4690A"/>
    <w:rsid w:val="00A47A25"/>
    <w:rsid w:val="00A50434"/>
    <w:rsid w:val="00A50972"/>
    <w:rsid w:val="00A51EF3"/>
    <w:rsid w:val="00A52543"/>
    <w:rsid w:val="00A52B0D"/>
    <w:rsid w:val="00A53FA1"/>
    <w:rsid w:val="00A5477E"/>
    <w:rsid w:val="00A54835"/>
    <w:rsid w:val="00A5575E"/>
    <w:rsid w:val="00A5641C"/>
    <w:rsid w:val="00A56E21"/>
    <w:rsid w:val="00A632B6"/>
    <w:rsid w:val="00A67DE5"/>
    <w:rsid w:val="00A7026C"/>
    <w:rsid w:val="00A752B4"/>
    <w:rsid w:val="00A75975"/>
    <w:rsid w:val="00A75A91"/>
    <w:rsid w:val="00A76F0B"/>
    <w:rsid w:val="00A81F87"/>
    <w:rsid w:val="00A84D63"/>
    <w:rsid w:val="00A85CB7"/>
    <w:rsid w:val="00A876B2"/>
    <w:rsid w:val="00A918F7"/>
    <w:rsid w:val="00A92C97"/>
    <w:rsid w:val="00A96A8F"/>
    <w:rsid w:val="00A97229"/>
    <w:rsid w:val="00AA27CA"/>
    <w:rsid w:val="00AA496E"/>
    <w:rsid w:val="00AA7C26"/>
    <w:rsid w:val="00AB1DEB"/>
    <w:rsid w:val="00AB3E76"/>
    <w:rsid w:val="00AB4C04"/>
    <w:rsid w:val="00AB66FF"/>
    <w:rsid w:val="00AC0389"/>
    <w:rsid w:val="00AC163F"/>
    <w:rsid w:val="00AC1980"/>
    <w:rsid w:val="00AC1D79"/>
    <w:rsid w:val="00AC5359"/>
    <w:rsid w:val="00AD00DB"/>
    <w:rsid w:val="00AD3A47"/>
    <w:rsid w:val="00AD4683"/>
    <w:rsid w:val="00AD6479"/>
    <w:rsid w:val="00AD6A43"/>
    <w:rsid w:val="00AE2E95"/>
    <w:rsid w:val="00AF0A2E"/>
    <w:rsid w:val="00AF0E47"/>
    <w:rsid w:val="00AF47B3"/>
    <w:rsid w:val="00B00625"/>
    <w:rsid w:val="00B0148B"/>
    <w:rsid w:val="00B029E3"/>
    <w:rsid w:val="00B042C7"/>
    <w:rsid w:val="00B10EE4"/>
    <w:rsid w:val="00B10F97"/>
    <w:rsid w:val="00B11E5C"/>
    <w:rsid w:val="00B1303D"/>
    <w:rsid w:val="00B1311B"/>
    <w:rsid w:val="00B177EB"/>
    <w:rsid w:val="00B208CE"/>
    <w:rsid w:val="00B20D8C"/>
    <w:rsid w:val="00B271EA"/>
    <w:rsid w:val="00B2723A"/>
    <w:rsid w:val="00B27C3E"/>
    <w:rsid w:val="00B318A2"/>
    <w:rsid w:val="00B32C49"/>
    <w:rsid w:val="00B355C6"/>
    <w:rsid w:val="00B376FA"/>
    <w:rsid w:val="00B42356"/>
    <w:rsid w:val="00B43C69"/>
    <w:rsid w:val="00B46393"/>
    <w:rsid w:val="00B468AC"/>
    <w:rsid w:val="00B53D61"/>
    <w:rsid w:val="00B57605"/>
    <w:rsid w:val="00B6144D"/>
    <w:rsid w:val="00B62B4D"/>
    <w:rsid w:val="00B6304A"/>
    <w:rsid w:val="00B70B05"/>
    <w:rsid w:val="00B73C9F"/>
    <w:rsid w:val="00B74EF1"/>
    <w:rsid w:val="00B76E77"/>
    <w:rsid w:val="00B77703"/>
    <w:rsid w:val="00B77B8B"/>
    <w:rsid w:val="00B80088"/>
    <w:rsid w:val="00B83556"/>
    <w:rsid w:val="00B83D92"/>
    <w:rsid w:val="00B846DC"/>
    <w:rsid w:val="00B84C80"/>
    <w:rsid w:val="00B858D6"/>
    <w:rsid w:val="00B90571"/>
    <w:rsid w:val="00B91F3B"/>
    <w:rsid w:val="00B95C5A"/>
    <w:rsid w:val="00B9605F"/>
    <w:rsid w:val="00B97FF4"/>
    <w:rsid w:val="00BA1602"/>
    <w:rsid w:val="00BA176F"/>
    <w:rsid w:val="00BA1E4E"/>
    <w:rsid w:val="00BA44F7"/>
    <w:rsid w:val="00BA4A9A"/>
    <w:rsid w:val="00BA51C4"/>
    <w:rsid w:val="00BB0527"/>
    <w:rsid w:val="00BB08DB"/>
    <w:rsid w:val="00BB3779"/>
    <w:rsid w:val="00BB530D"/>
    <w:rsid w:val="00BB5A3C"/>
    <w:rsid w:val="00BB7E42"/>
    <w:rsid w:val="00BC2CD5"/>
    <w:rsid w:val="00BC5099"/>
    <w:rsid w:val="00BC534A"/>
    <w:rsid w:val="00BC650A"/>
    <w:rsid w:val="00BD77BC"/>
    <w:rsid w:val="00BD7D72"/>
    <w:rsid w:val="00BE33C6"/>
    <w:rsid w:val="00BE5755"/>
    <w:rsid w:val="00BE7A56"/>
    <w:rsid w:val="00BF00F6"/>
    <w:rsid w:val="00BF0471"/>
    <w:rsid w:val="00BF2EAC"/>
    <w:rsid w:val="00BF43C9"/>
    <w:rsid w:val="00BF4D05"/>
    <w:rsid w:val="00BF76CB"/>
    <w:rsid w:val="00C0162F"/>
    <w:rsid w:val="00C0276A"/>
    <w:rsid w:val="00C03446"/>
    <w:rsid w:val="00C043C9"/>
    <w:rsid w:val="00C04FD4"/>
    <w:rsid w:val="00C05338"/>
    <w:rsid w:val="00C05A63"/>
    <w:rsid w:val="00C11EDD"/>
    <w:rsid w:val="00C11EEA"/>
    <w:rsid w:val="00C13603"/>
    <w:rsid w:val="00C13E80"/>
    <w:rsid w:val="00C1416F"/>
    <w:rsid w:val="00C148B9"/>
    <w:rsid w:val="00C16D4D"/>
    <w:rsid w:val="00C16F96"/>
    <w:rsid w:val="00C16FF7"/>
    <w:rsid w:val="00C222DF"/>
    <w:rsid w:val="00C245A9"/>
    <w:rsid w:val="00C24895"/>
    <w:rsid w:val="00C26A43"/>
    <w:rsid w:val="00C279D9"/>
    <w:rsid w:val="00C3021B"/>
    <w:rsid w:val="00C303EF"/>
    <w:rsid w:val="00C3508D"/>
    <w:rsid w:val="00C36AFB"/>
    <w:rsid w:val="00C44A2E"/>
    <w:rsid w:val="00C47AF1"/>
    <w:rsid w:val="00C47CD7"/>
    <w:rsid w:val="00C51E46"/>
    <w:rsid w:val="00C534E2"/>
    <w:rsid w:val="00C5396B"/>
    <w:rsid w:val="00C547C3"/>
    <w:rsid w:val="00C60E75"/>
    <w:rsid w:val="00C633D3"/>
    <w:rsid w:val="00C70DFC"/>
    <w:rsid w:val="00C71161"/>
    <w:rsid w:val="00C74E87"/>
    <w:rsid w:val="00C761EC"/>
    <w:rsid w:val="00C81F4A"/>
    <w:rsid w:val="00C86A08"/>
    <w:rsid w:val="00C90EC2"/>
    <w:rsid w:val="00C926AE"/>
    <w:rsid w:val="00CA050C"/>
    <w:rsid w:val="00CA0917"/>
    <w:rsid w:val="00CA281F"/>
    <w:rsid w:val="00CA28F8"/>
    <w:rsid w:val="00CA3590"/>
    <w:rsid w:val="00CA3E5B"/>
    <w:rsid w:val="00CA64CF"/>
    <w:rsid w:val="00CA7934"/>
    <w:rsid w:val="00CB0CEE"/>
    <w:rsid w:val="00CB20EB"/>
    <w:rsid w:val="00CB3CC2"/>
    <w:rsid w:val="00CB54DC"/>
    <w:rsid w:val="00CB54FC"/>
    <w:rsid w:val="00CC2A0C"/>
    <w:rsid w:val="00CC3C64"/>
    <w:rsid w:val="00CC5532"/>
    <w:rsid w:val="00CD305F"/>
    <w:rsid w:val="00CD34E6"/>
    <w:rsid w:val="00CD45E2"/>
    <w:rsid w:val="00CE0255"/>
    <w:rsid w:val="00CE123A"/>
    <w:rsid w:val="00CE46C3"/>
    <w:rsid w:val="00CE6420"/>
    <w:rsid w:val="00CF01C7"/>
    <w:rsid w:val="00CF21E9"/>
    <w:rsid w:val="00CF3A7E"/>
    <w:rsid w:val="00D000E4"/>
    <w:rsid w:val="00D00AD3"/>
    <w:rsid w:val="00D016EF"/>
    <w:rsid w:val="00D01A3E"/>
    <w:rsid w:val="00D037BF"/>
    <w:rsid w:val="00D05A70"/>
    <w:rsid w:val="00D05C22"/>
    <w:rsid w:val="00D06BDC"/>
    <w:rsid w:val="00D072E4"/>
    <w:rsid w:val="00D1132E"/>
    <w:rsid w:val="00D1316D"/>
    <w:rsid w:val="00D1321F"/>
    <w:rsid w:val="00D1336C"/>
    <w:rsid w:val="00D13435"/>
    <w:rsid w:val="00D137CA"/>
    <w:rsid w:val="00D14E7B"/>
    <w:rsid w:val="00D24455"/>
    <w:rsid w:val="00D24B95"/>
    <w:rsid w:val="00D25CDB"/>
    <w:rsid w:val="00D26089"/>
    <w:rsid w:val="00D30083"/>
    <w:rsid w:val="00D315AC"/>
    <w:rsid w:val="00D32777"/>
    <w:rsid w:val="00D334E0"/>
    <w:rsid w:val="00D42C4D"/>
    <w:rsid w:val="00D44379"/>
    <w:rsid w:val="00D5150A"/>
    <w:rsid w:val="00D52FDF"/>
    <w:rsid w:val="00D536AC"/>
    <w:rsid w:val="00D54665"/>
    <w:rsid w:val="00D56D5B"/>
    <w:rsid w:val="00D60497"/>
    <w:rsid w:val="00D6069D"/>
    <w:rsid w:val="00D60C44"/>
    <w:rsid w:val="00D62DD6"/>
    <w:rsid w:val="00D640FC"/>
    <w:rsid w:val="00D7160F"/>
    <w:rsid w:val="00D71B8B"/>
    <w:rsid w:val="00D720D6"/>
    <w:rsid w:val="00D73E46"/>
    <w:rsid w:val="00D75EBA"/>
    <w:rsid w:val="00D779F7"/>
    <w:rsid w:val="00D80992"/>
    <w:rsid w:val="00D926AD"/>
    <w:rsid w:val="00D927E4"/>
    <w:rsid w:val="00D93B32"/>
    <w:rsid w:val="00DA0114"/>
    <w:rsid w:val="00DA0E0D"/>
    <w:rsid w:val="00DA4A02"/>
    <w:rsid w:val="00DA5C85"/>
    <w:rsid w:val="00DB1FF8"/>
    <w:rsid w:val="00DB367A"/>
    <w:rsid w:val="00DC096E"/>
    <w:rsid w:val="00DC2D89"/>
    <w:rsid w:val="00DC3499"/>
    <w:rsid w:val="00DC35B7"/>
    <w:rsid w:val="00DC7ACE"/>
    <w:rsid w:val="00DC7F25"/>
    <w:rsid w:val="00DD02D1"/>
    <w:rsid w:val="00DD26FE"/>
    <w:rsid w:val="00DD4739"/>
    <w:rsid w:val="00DD4D56"/>
    <w:rsid w:val="00DD572C"/>
    <w:rsid w:val="00DD6028"/>
    <w:rsid w:val="00DD76E0"/>
    <w:rsid w:val="00DE75ED"/>
    <w:rsid w:val="00DE7829"/>
    <w:rsid w:val="00DF0BA3"/>
    <w:rsid w:val="00DF2454"/>
    <w:rsid w:val="00DF247E"/>
    <w:rsid w:val="00DF5373"/>
    <w:rsid w:val="00E005E8"/>
    <w:rsid w:val="00E02660"/>
    <w:rsid w:val="00E041A2"/>
    <w:rsid w:val="00E05936"/>
    <w:rsid w:val="00E060DB"/>
    <w:rsid w:val="00E1155E"/>
    <w:rsid w:val="00E147C3"/>
    <w:rsid w:val="00E17658"/>
    <w:rsid w:val="00E17948"/>
    <w:rsid w:val="00E17959"/>
    <w:rsid w:val="00E20ACD"/>
    <w:rsid w:val="00E233B5"/>
    <w:rsid w:val="00E251EF"/>
    <w:rsid w:val="00E264CE"/>
    <w:rsid w:val="00E27689"/>
    <w:rsid w:val="00E31850"/>
    <w:rsid w:val="00E318B9"/>
    <w:rsid w:val="00E33E5B"/>
    <w:rsid w:val="00E3582F"/>
    <w:rsid w:val="00E37C7F"/>
    <w:rsid w:val="00E413B3"/>
    <w:rsid w:val="00E415E2"/>
    <w:rsid w:val="00E41B55"/>
    <w:rsid w:val="00E42142"/>
    <w:rsid w:val="00E4312F"/>
    <w:rsid w:val="00E4321E"/>
    <w:rsid w:val="00E43A9A"/>
    <w:rsid w:val="00E46625"/>
    <w:rsid w:val="00E47A57"/>
    <w:rsid w:val="00E5118E"/>
    <w:rsid w:val="00E52111"/>
    <w:rsid w:val="00E52E3C"/>
    <w:rsid w:val="00E545F6"/>
    <w:rsid w:val="00E55023"/>
    <w:rsid w:val="00E5566D"/>
    <w:rsid w:val="00E567F1"/>
    <w:rsid w:val="00E56958"/>
    <w:rsid w:val="00E61B20"/>
    <w:rsid w:val="00E61D09"/>
    <w:rsid w:val="00E63B89"/>
    <w:rsid w:val="00E66F35"/>
    <w:rsid w:val="00E6724C"/>
    <w:rsid w:val="00E6745F"/>
    <w:rsid w:val="00E6793F"/>
    <w:rsid w:val="00E73779"/>
    <w:rsid w:val="00E74F61"/>
    <w:rsid w:val="00E75C50"/>
    <w:rsid w:val="00E762A1"/>
    <w:rsid w:val="00E76A92"/>
    <w:rsid w:val="00E80030"/>
    <w:rsid w:val="00E814EE"/>
    <w:rsid w:val="00E83B36"/>
    <w:rsid w:val="00E84283"/>
    <w:rsid w:val="00E84778"/>
    <w:rsid w:val="00E91DF8"/>
    <w:rsid w:val="00E92348"/>
    <w:rsid w:val="00E935C8"/>
    <w:rsid w:val="00E94AA9"/>
    <w:rsid w:val="00E9540B"/>
    <w:rsid w:val="00EA1F4B"/>
    <w:rsid w:val="00EB011D"/>
    <w:rsid w:val="00EB28D7"/>
    <w:rsid w:val="00EC21A6"/>
    <w:rsid w:val="00EC2ECB"/>
    <w:rsid w:val="00EC44C3"/>
    <w:rsid w:val="00EC45CC"/>
    <w:rsid w:val="00EC5C78"/>
    <w:rsid w:val="00ED22C1"/>
    <w:rsid w:val="00ED265D"/>
    <w:rsid w:val="00ED4933"/>
    <w:rsid w:val="00ED66A8"/>
    <w:rsid w:val="00ED767E"/>
    <w:rsid w:val="00EE2530"/>
    <w:rsid w:val="00EE5A5A"/>
    <w:rsid w:val="00EE605B"/>
    <w:rsid w:val="00EF0FC9"/>
    <w:rsid w:val="00EF2022"/>
    <w:rsid w:val="00EF3C10"/>
    <w:rsid w:val="00F01D44"/>
    <w:rsid w:val="00F02CD4"/>
    <w:rsid w:val="00F05582"/>
    <w:rsid w:val="00F05A45"/>
    <w:rsid w:val="00F06EF2"/>
    <w:rsid w:val="00F07224"/>
    <w:rsid w:val="00F14828"/>
    <w:rsid w:val="00F15608"/>
    <w:rsid w:val="00F17B08"/>
    <w:rsid w:val="00F20B72"/>
    <w:rsid w:val="00F260C4"/>
    <w:rsid w:val="00F270FF"/>
    <w:rsid w:val="00F272C4"/>
    <w:rsid w:val="00F306AA"/>
    <w:rsid w:val="00F338DE"/>
    <w:rsid w:val="00F365F0"/>
    <w:rsid w:val="00F36E20"/>
    <w:rsid w:val="00F40AE4"/>
    <w:rsid w:val="00F453B3"/>
    <w:rsid w:val="00F45E67"/>
    <w:rsid w:val="00F521C9"/>
    <w:rsid w:val="00F527E7"/>
    <w:rsid w:val="00F563E5"/>
    <w:rsid w:val="00F57DF4"/>
    <w:rsid w:val="00F62EC6"/>
    <w:rsid w:val="00F72B2B"/>
    <w:rsid w:val="00F74C52"/>
    <w:rsid w:val="00F751EA"/>
    <w:rsid w:val="00F76368"/>
    <w:rsid w:val="00F80464"/>
    <w:rsid w:val="00F804C8"/>
    <w:rsid w:val="00F812A5"/>
    <w:rsid w:val="00F825AA"/>
    <w:rsid w:val="00F825EB"/>
    <w:rsid w:val="00F8344C"/>
    <w:rsid w:val="00F850E4"/>
    <w:rsid w:val="00F851AF"/>
    <w:rsid w:val="00F868B3"/>
    <w:rsid w:val="00F87275"/>
    <w:rsid w:val="00F9225F"/>
    <w:rsid w:val="00F9439C"/>
    <w:rsid w:val="00F9616D"/>
    <w:rsid w:val="00FA01C6"/>
    <w:rsid w:val="00FA6628"/>
    <w:rsid w:val="00FA7101"/>
    <w:rsid w:val="00FB25FF"/>
    <w:rsid w:val="00FB2F0E"/>
    <w:rsid w:val="00FB43E6"/>
    <w:rsid w:val="00FB4A02"/>
    <w:rsid w:val="00FB4BFF"/>
    <w:rsid w:val="00FB620B"/>
    <w:rsid w:val="00FB6342"/>
    <w:rsid w:val="00FC010E"/>
    <w:rsid w:val="00FC510D"/>
    <w:rsid w:val="00FC5EB3"/>
    <w:rsid w:val="00FD29AA"/>
    <w:rsid w:val="00FD31DA"/>
    <w:rsid w:val="00FD415F"/>
    <w:rsid w:val="00FD525D"/>
    <w:rsid w:val="00FD6022"/>
    <w:rsid w:val="00FE0735"/>
    <w:rsid w:val="00FE1AC5"/>
    <w:rsid w:val="00FE32F6"/>
    <w:rsid w:val="00FE3CE8"/>
    <w:rsid w:val="00FF43A6"/>
    <w:rsid w:val="00FF4C2E"/>
    <w:rsid w:val="00FF4ED4"/>
    <w:rsid w:val="00FF6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C808A"/>
  <w15:docId w15:val="{58A600F6-24B6-42BB-9BE7-B3A305809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803D6A"/>
    <w:pPr>
      <w:spacing w:after="0" w:line="240" w:lineRule="auto"/>
      <w:jc w:val="both"/>
    </w:pPr>
    <w:rPr>
      <w:sz w:val="24"/>
    </w:rPr>
  </w:style>
  <w:style w:type="paragraph" w:styleId="Kop1">
    <w:name w:val="heading 1"/>
    <w:basedOn w:val="Standaard"/>
    <w:next w:val="Standaard"/>
    <w:link w:val="Kop1Char"/>
    <w:uiPriority w:val="9"/>
    <w:qFormat/>
    <w:rsid w:val="00D536AC"/>
    <w:pPr>
      <w:keepNext/>
      <w:keepLines/>
      <w:pageBreakBefore/>
      <w:numPr>
        <w:numId w:val="1"/>
      </w:numPr>
      <w:spacing w:before="240"/>
      <w:ind w:left="431" w:hanging="431"/>
      <w:outlineLvl w:val="0"/>
    </w:pPr>
    <w:rPr>
      <w:rFonts w:eastAsiaTheme="majorEastAsia" w:cstheme="majorBidi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86CFE"/>
    <w:pPr>
      <w:keepNext/>
      <w:keepLines/>
      <w:numPr>
        <w:ilvl w:val="1"/>
        <w:numId w:val="1"/>
      </w:numPr>
      <w:spacing w:before="240"/>
      <w:ind w:left="578" w:hanging="578"/>
      <w:outlineLvl w:val="1"/>
    </w:pPr>
    <w:rPr>
      <w:rFonts w:eastAsiaTheme="majorEastAsia" w:cstheme="majorBidi"/>
      <w:color w:val="002060"/>
      <w:sz w:val="28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CB3CC2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CB3CC2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CB3CC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CB3CC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CB3CC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CB3CC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CB3CC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Ondertitel">
    <w:name w:val="Subtitle"/>
    <w:basedOn w:val="Standaard"/>
    <w:next w:val="Standaard"/>
    <w:link w:val="OndertitelChar"/>
    <w:uiPriority w:val="11"/>
    <w:qFormat/>
    <w:rsid w:val="0045465F"/>
    <w:pPr>
      <w:numPr>
        <w:ilvl w:val="1"/>
      </w:numPr>
      <w:spacing w:after="240"/>
    </w:pPr>
    <w:rPr>
      <w:rFonts w:ascii="Broadway" w:eastAsiaTheme="minorEastAsia" w:hAnsi="Broadway"/>
      <w:spacing w:val="15"/>
      <w:sz w:val="40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45465F"/>
    <w:rPr>
      <w:rFonts w:ascii="Broadway" w:eastAsiaTheme="minorEastAsia" w:hAnsi="Broadway"/>
      <w:spacing w:val="15"/>
      <w:sz w:val="40"/>
    </w:rPr>
  </w:style>
  <w:style w:type="paragraph" w:styleId="Geenafstand">
    <w:name w:val="No Spacing"/>
    <w:aliases w:val="Vragen"/>
    <w:uiPriority w:val="1"/>
    <w:qFormat/>
    <w:rsid w:val="001C135B"/>
    <w:pPr>
      <w:spacing w:after="0" w:line="240" w:lineRule="auto"/>
    </w:pPr>
    <w:rPr>
      <w:b/>
      <w:color w:val="4472C4" w:themeColor="accent1"/>
      <w:sz w:val="24"/>
    </w:rPr>
  </w:style>
  <w:style w:type="character" w:customStyle="1" w:styleId="Kop1Char">
    <w:name w:val="Kop 1 Char"/>
    <w:basedOn w:val="Standaardalinea-lettertype"/>
    <w:link w:val="Kop1"/>
    <w:uiPriority w:val="9"/>
    <w:rsid w:val="00D536AC"/>
    <w:rPr>
      <w:rFonts w:eastAsiaTheme="majorEastAsia" w:cstheme="majorBidi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786CFE"/>
    <w:rPr>
      <w:rFonts w:eastAsiaTheme="majorEastAsia" w:cstheme="majorBidi"/>
      <w:color w:val="002060"/>
      <w:sz w:val="28"/>
      <w:szCs w:val="26"/>
    </w:rPr>
  </w:style>
  <w:style w:type="paragraph" w:styleId="Koptekst">
    <w:name w:val="header"/>
    <w:basedOn w:val="Standaard"/>
    <w:link w:val="KoptekstChar"/>
    <w:uiPriority w:val="99"/>
    <w:unhideWhenUsed/>
    <w:rsid w:val="00CB3CC2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CB3CC2"/>
    <w:rPr>
      <w:rFonts w:ascii="Verdana" w:hAnsi="Verdana"/>
    </w:rPr>
  </w:style>
  <w:style w:type="paragraph" w:styleId="Voettekst">
    <w:name w:val="footer"/>
    <w:basedOn w:val="Standaard"/>
    <w:link w:val="VoettekstChar"/>
    <w:uiPriority w:val="99"/>
    <w:unhideWhenUsed/>
    <w:rsid w:val="00786CFE"/>
    <w:pPr>
      <w:tabs>
        <w:tab w:val="center" w:pos="4536"/>
        <w:tab w:val="right" w:pos="9072"/>
      </w:tabs>
    </w:pPr>
    <w:rPr>
      <w:sz w:val="18"/>
    </w:rPr>
  </w:style>
  <w:style w:type="character" w:customStyle="1" w:styleId="VoettekstChar">
    <w:name w:val="Voettekst Char"/>
    <w:basedOn w:val="Standaardalinea-lettertype"/>
    <w:link w:val="Voettekst"/>
    <w:uiPriority w:val="99"/>
    <w:rsid w:val="00786CFE"/>
    <w:rPr>
      <w:rFonts w:ascii="Verdana" w:hAnsi="Verdana"/>
      <w:sz w:val="18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CB3CC2"/>
    <w:pPr>
      <w:spacing w:line="259" w:lineRule="auto"/>
      <w:outlineLvl w:val="9"/>
    </w:pPr>
    <w:rPr>
      <w:rFonts w:asciiTheme="majorHAnsi" w:hAnsiTheme="majorHAnsi"/>
      <w:color w:val="2F5496" w:themeColor="accent1" w:themeShade="BF"/>
      <w:lang w:eastAsia="nl-BE"/>
    </w:rPr>
  </w:style>
  <w:style w:type="character" w:customStyle="1" w:styleId="Kop3Char">
    <w:name w:val="Kop 3 Char"/>
    <w:basedOn w:val="Standaardalinea-lettertype"/>
    <w:link w:val="Kop3"/>
    <w:uiPriority w:val="9"/>
    <w:rsid w:val="00CB3C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hopg1">
    <w:name w:val="toc 1"/>
    <w:basedOn w:val="Standaard"/>
    <w:next w:val="Standaard"/>
    <w:autoRedefine/>
    <w:uiPriority w:val="39"/>
    <w:unhideWhenUsed/>
    <w:rsid w:val="00CB3CC2"/>
    <w:pPr>
      <w:tabs>
        <w:tab w:val="left" w:pos="0"/>
        <w:tab w:val="right" w:leader="dot" w:pos="9639"/>
      </w:tabs>
      <w:ind w:left="851" w:hanging="851"/>
    </w:pPr>
    <w:rPr>
      <w:b/>
    </w:rPr>
  </w:style>
  <w:style w:type="paragraph" w:styleId="Inhopg2">
    <w:name w:val="toc 2"/>
    <w:basedOn w:val="Standaard"/>
    <w:next w:val="Standaard"/>
    <w:autoRedefine/>
    <w:uiPriority w:val="39"/>
    <w:unhideWhenUsed/>
    <w:rsid w:val="00CB3CC2"/>
    <w:pPr>
      <w:tabs>
        <w:tab w:val="left" w:pos="0"/>
        <w:tab w:val="right" w:leader="dot" w:pos="9639"/>
      </w:tabs>
      <w:ind w:left="851" w:hanging="851"/>
    </w:pPr>
  </w:style>
  <w:style w:type="paragraph" w:styleId="Inhopg3">
    <w:name w:val="toc 3"/>
    <w:basedOn w:val="Standaard"/>
    <w:next w:val="Standaard"/>
    <w:autoRedefine/>
    <w:uiPriority w:val="39"/>
    <w:unhideWhenUsed/>
    <w:rsid w:val="00D30083"/>
    <w:rPr>
      <w:sz w:val="20"/>
    </w:rPr>
  </w:style>
  <w:style w:type="character" w:customStyle="1" w:styleId="Kop4Char">
    <w:name w:val="Kop 4 Char"/>
    <w:basedOn w:val="Standaardalinea-lettertype"/>
    <w:link w:val="Kop4"/>
    <w:uiPriority w:val="9"/>
    <w:rsid w:val="00CB3CC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CB3CC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CB3CC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CB3CC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B3CC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B3CC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Standaardalinea-lettertype"/>
    <w:uiPriority w:val="99"/>
    <w:unhideWhenUsed/>
    <w:rsid w:val="00CB3CC2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AB4C04"/>
    <w:pPr>
      <w:spacing w:after="120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B4C04"/>
    <w:rPr>
      <w:rFonts w:eastAsiaTheme="majorEastAsia" w:cstheme="majorBidi"/>
      <w:spacing w:val="-10"/>
      <w:kern w:val="28"/>
      <w:sz w:val="56"/>
      <w:szCs w:val="56"/>
    </w:rPr>
  </w:style>
  <w:style w:type="paragraph" w:styleId="Lijstalinea">
    <w:name w:val="List Paragraph"/>
    <w:basedOn w:val="Standaard"/>
    <w:uiPriority w:val="34"/>
    <w:qFormat/>
    <w:rsid w:val="00642E1C"/>
    <w:pPr>
      <w:ind w:left="720"/>
      <w:contextualSpacing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8C7EBA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8C7EBA"/>
    <w:rPr>
      <w:color w:val="954F72" w:themeColor="followedHyperlink"/>
      <w:u w:val="single"/>
    </w:rPr>
  </w:style>
  <w:style w:type="paragraph" w:styleId="Normaalweb">
    <w:name w:val="Normal (Web)"/>
    <w:basedOn w:val="Standaard"/>
    <w:uiPriority w:val="99"/>
    <w:semiHidden/>
    <w:unhideWhenUsed/>
    <w:rsid w:val="00726EF4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Cs w:val="24"/>
      <w:lang w:eastAsia="nl-BE"/>
    </w:rPr>
  </w:style>
  <w:style w:type="character" w:styleId="Tekstvantijdelijkeaanduiding">
    <w:name w:val="Placeholder Text"/>
    <w:basedOn w:val="Standaardalinea-lettertype"/>
    <w:uiPriority w:val="99"/>
    <w:semiHidden/>
    <w:rsid w:val="00B90571"/>
    <w:rPr>
      <w:color w:val="666666"/>
    </w:rPr>
  </w:style>
  <w:style w:type="table" w:styleId="Tabelraster">
    <w:name w:val="Table Grid"/>
    <w:basedOn w:val="Standaardtabel"/>
    <w:uiPriority w:val="39"/>
    <w:rsid w:val="00273A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97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378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68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4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\OneDrive\7_Toegepaste_informatica_2023-2024\2e_semester\Samenvattingssjabloon.dotx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36267-1994-4097-8BC4-F1E850038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Samenvattingssjabloon.dotx</Template>
  <TotalTime>0</TotalTime>
  <Pages>29</Pages>
  <Words>5684</Words>
  <Characters>31264</Characters>
  <Application>Microsoft Office Word</Application>
  <DocSecurity>0</DocSecurity>
  <Lines>260</Lines>
  <Paragraphs>73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Robbe Magerman</cp:lastModifiedBy>
  <cp:revision>212</cp:revision>
  <dcterms:created xsi:type="dcterms:W3CDTF">2024-09-18T14:19:00Z</dcterms:created>
  <dcterms:modified xsi:type="dcterms:W3CDTF">2024-12-26T16:10:00Z</dcterms:modified>
</cp:coreProperties>
</file>