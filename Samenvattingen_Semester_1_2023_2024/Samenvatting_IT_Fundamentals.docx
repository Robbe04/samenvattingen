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895FB" w14:textId="77777777" w:rsidR="005B2C48" w:rsidRDefault="0045430A">
      <w:r>
        <w:rPr>
          <w:noProof/>
        </w:rPr>
        <w:drawing>
          <wp:anchor distT="0" distB="0" distL="114300" distR="114300" simplePos="0" relativeHeight="251658240" behindDoc="0" locked="0" layoutInCell="1" allowOverlap="1" wp14:anchorId="13AE05D4" wp14:editId="1622442D">
            <wp:simplePos x="0" y="0"/>
            <wp:positionH relativeFrom="margin">
              <wp:posOffset>337185</wp:posOffset>
            </wp:positionH>
            <wp:positionV relativeFrom="margin">
              <wp:posOffset>235585</wp:posOffset>
            </wp:positionV>
            <wp:extent cx="5467350" cy="2660015"/>
            <wp:effectExtent l="228600" t="228600" r="209550" b="216535"/>
            <wp:wrapSquare wrapText="bothSides"/>
            <wp:docPr id="34753860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8603" name="Afbeelding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600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0EBDEF" w14:textId="4C1B594F" w:rsidR="00577817" w:rsidRDefault="00CB3CC2">
      <w:r>
        <w:t xml:space="preserve">Inhoudsopgave: </w:t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  <w:t xml:space="preserve">    Datum:</w:t>
      </w:r>
      <w:r w:rsidR="0098067B">
        <w:t xml:space="preserve"> 25/09/2023</w:t>
      </w:r>
    </w:p>
    <w:p w14:paraId="4069BCA1" w14:textId="40F3B9AE" w:rsidR="00CA2837" w:rsidRDefault="0098067B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5301104" w:history="1">
        <w:r w:rsidR="00CA2837" w:rsidRPr="00572016">
          <w:rPr>
            <w:rStyle w:val="Hyperlink"/>
            <w:noProof/>
          </w:rPr>
          <w:t>1</w:t>
        </w:r>
        <w:r w:rsidR="00CA2837"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="00CA2837" w:rsidRPr="00572016">
          <w:rPr>
            <w:rStyle w:val="Hyperlink"/>
            <w:noProof/>
          </w:rPr>
          <w:t>Getallensysteem en binair rekenen</w:t>
        </w:r>
        <w:r w:rsidR="00CA2837">
          <w:rPr>
            <w:noProof/>
            <w:webHidden/>
          </w:rPr>
          <w:tab/>
        </w:r>
        <w:r w:rsidR="00CA2837">
          <w:rPr>
            <w:noProof/>
            <w:webHidden/>
          </w:rPr>
          <w:fldChar w:fldCharType="begin"/>
        </w:r>
        <w:r w:rsidR="00CA2837">
          <w:rPr>
            <w:noProof/>
            <w:webHidden/>
          </w:rPr>
          <w:instrText xml:space="preserve"> PAGEREF _Toc155301104 \h </w:instrText>
        </w:r>
        <w:r w:rsidR="00CA2837">
          <w:rPr>
            <w:noProof/>
            <w:webHidden/>
          </w:rPr>
        </w:r>
        <w:r w:rsidR="00CA2837">
          <w:rPr>
            <w:noProof/>
            <w:webHidden/>
          </w:rPr>
          <w:fldChar w:fldCharType="separate"/>
        </w:r>
        <w:r w:rsidR="00CA2837">
          <w:rPr>
            <w:noProof/>
            <w:webHidden/>
          </w:rPr>
          <w:t>3</w:t>
        </w:r>
        <w:r w:rsidR="00CA2837">
          <w:rPr>
            <w:noProof/>
            <w:webHidden/>
          </w:rPr>
          <w:fldChar w:fldCharType="end"/>
        </w:r>
      </w:hyperlink>
    </w:p>
    <w:p w14:paraId="33764B33" w14:textId="110FBBB8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05" w:history="1">
        <w:r w:rsidRPr="00572016">
          <w:rPr>
            <w:rStyle w:val="Hyperlink"/>
            <w:noProof/>
          </w:rPr>
          <w:t>1.1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Inleiding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2FADC8" w14:textId="0C4EA76C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06" w:history="1">
        <w:r w:rsidRPr="00572016">
          <w:rPr>
            <w:rStyle w:val="Hyperlink"/>
            <w:noProof/>
          </w:rPr>
          <w:t>1.2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Positionele systemen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2AABB9" w14:textId="48493367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07" w:history="1">
        <w:r w:rsidRPr="00572016">
          <w:rPr>
            <w:rStyle w:val="Hyperlink"/>
            <w:noProof/>
          </w:rPr>
          <w:t>1.2.1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Tiendelige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0A986B" w14:textId="4334FCC4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08" w:history="1">
        <w:r w:rsidRPr="00572016">
          <w:rPr>
            <w:rStyle w:val="Hyperlink"/>
            <w:noProof/>
          </w:rPr>
          <w:t>1.2.2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Binaire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863443" w14:textId="1A9EA2A5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09" w:history="1">
        <w:r w:rsidRPr="00572016">
          <w:rPr>
            <w:rStyle w:val="Hyperlink"/>
            <w:noProof/>
          </w:rPr>
          <w:t>1.2.3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Octale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8FBDB0" w14:textId="1510FF78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10" w:history="1">
        <w:r w:rsidRPr="00572016">
          <w:rPr>
            <w:rStyle w:val="Hyperlink"/>
            <w:noProof/>
          </w:rPr>
          <w:t>1.2.4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Hexadecimale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6CF07E" w14:textId="59660CD9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11" w:history="1">
        <w:r w:rsidRPr="00572016">
          <w:rPr>
            <w:rStyle w:val="Hyperlink"/>
            <w:noProof/>
          </w:rPr>
          <w:t>1.2.5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Samenvatting: Decimaal / binair / octaal / hexadecimaal stelsel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52C64C" w14:textId="7676A216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12" w:history="1">
        <w:r w:rsidRPr="00572016">
          <w:rPr>
            <w:rStyle w:val="Hyperlink"/>
            <w:noProof/>
          </w:rPr>
          <w:t>1.3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Conversies tussen talstelsels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8E381C" w14:textId="705EA7CF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13" w:history="1">
        <w:r w:rsidRPr="00572016">
          <w:rPr>
            <w:rStyle w:val="Hyperlink"/>
            <w:noProof/>
          </w:rPr>
          <w:t>1.4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Bewerkingen in het binair stelsel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0B7698" w14:textId="7A1886B6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14" w:history="1">
        <w:r w:rsidRPr="00572016">
          <w:rPr>
            <w:rStyle w:val="Hyperlink"/>
            <w:noProof/>
          </w:rPr>
          <w:t>1.4.1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Cijferen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D178AF" w14:textId="0ADFDC34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15" w:history="1">
        <w:r w:rsidRPr="00572016">
          <w:rPr>
            <w:rStyle w:val="Hyperlink"/>
            <w:noProof/>
          </w:rPr>
          <w:t>1.4.2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Andere bewerkingen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0FDF1D" w14:textId="213E6666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16" w:history="1">
        <w:r w:rsidRPr="00572016">
          <w:rPr>
            <w:rStyle w:val="Hyperlink"/>
            <w:noProof/>
          </w:rPr>
          <w:t>1.4.3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Negatieve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EF3A06" w14:textId="4D53FD40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17" w:history="1">
        <w:r w:rsidRPr="00572016">
          <w:rPr>
            <w:rStyle w:val="Hyperlink"/>
            <w:noProof/>
          </w:rPr>
          <w:t>1.5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Overflow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91AD87" w14:textId="51D257BA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18" w:history="1">
        <w:r w:rsidRPr="00572016">
          <w:rPr>
            <w:rStyle w:val="Hyperlink"/>
            <w:noProof/>
          </w:rPr>
          <w:t>1.6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Floating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BAFA77" w14:textId="5F696641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19" w:history="1">
        <w:r w:rsidRPr="00572016">
          <w:rPr>
            <w:rStyle w:val="Hyperlink"/>
            <w:noProof/>
          </w:rPr>
          <w:t>1.6.1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Voorstelling floating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27B30C" w14:textId="22D7AB7F" w:rsidR="00CA2837" w:rsidRDefault="00CA2837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301120" w:history="1">
        <w:r w:rsidRPr="00572016">
          <w:rPr>
            <w:rStyle w:val="Hyperlink"/>
            <w:noProof/>
          </w:rPr>
          <w:t>2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Hoofdstuk 2 logische poorten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0CAB19" w14:textId="69BE4AC4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21" w:history="1">
        <w:r w:rsidRPr="00572016">
          <w:rPr>
            <w:rStyle w:val="Hyperlink"/>
            <w:noProof/>
          </w:rPr>
          <w:t>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Overzicht van een logische 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0CD2D2" w14:textId="666F6083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22" w:history="1">
        <w:r w:rsidRPr="00572016">
          <w:rPr>
            <w:rStyle w:val="Hyperlink"/>
            <w:noProof/>
          </w:rPr>
          <w:t>2.2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Basispoorten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009BFB" w14:textId="7F5D3616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23" w:history="1">
        <w:r w:rsidRPr="00572016">
          <w:rPr>
            <w:rStyle w:val="Hyperlink"/>
            <w:noProof/>
          </w:rPr>
          <w:t>2.2.1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De NIET-poort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6CAFEA" w14:textId="790C840C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24" w:history="1">
        <w:r w:rsidRPr="00572016">
          <w:rPr>
            <w:rStyle w:val="Hyperlink"/>
            <w:noProof/>
          </w:rPr>
          <w:t>2.2.2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De EN-poort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A5AC02" w14:textId="1C4B7983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25" w:history="1">
        <w:r w:rsidRPr="00572016">
          <w:rPr>
            <w:rStyle w:val="Hyperlink"/>
            <w:noProof/>
          </w:rPr>
          <w:t>2.2.3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De OF-poort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C46FE9" w14:textId="4D899625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26" w:history="1">
        <w:r w:rsidRPr="00572016">
          <w:rPr>
            <w:rStyle w:val="Hyperlink"/>
            <w:noProof/>
          </w:rPr>
          <w:t>2.2.4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De XOR-poort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063DC7" w14:textId="4727B3FA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27" w:history="1">
        <w:r w:rsidRPr="00572016">
          <w:rPr>
            <w:rStyle w:val="Hyperlink"/>
            <w:noProof/>
          </w:rPr>
          <w:t>2.2.5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De NEN-poort en NOR-poort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7C9FC9" w14:textId="60E03255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28" w:history="1">
        <w:r w:rsidRPr="00572016">
          <w:rPr>
            <w:rStyle w:val="Hyperlink"/>
            <w:noProof/>
          </w:rPr>
          <w:t>2.2.6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De NOR-poort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0AA71A" w14:textId="25B0D825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29" w:history="1">
        <w:r w:rsidRPr="00572016">
          <w:rPr>
            <w:rStyle w:val="Hyperlink"/>
            <w:noProof/>
          </w:rPr>
          <w:t>2.2.7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Samenvatting poorten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B98A13" w14:textId="44121B3F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30" w:history="1">
        <w:r w:rsidRPr="00572016">
          <w:rPr>
            <w:rStyle w:val="Hyperlink"/>
            <w:noProof/>
          </w:rPr>
          <w:t>2.2.8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tri-state-buffer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F2C54F" w14:textId="22BA292B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31" w:history="1">
        <w:r w:rsidRPr="00572016">
          <w:rPr>
            <w:rStyle w:val="Hyperlink"/>
            <w:noProof/>
          </w:rPr>
          <w:t>2.3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Logische schakelingen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882956" w14:textId="56F546B7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32" w:history="1">
        <w:r w:rsidRPr="00572016">
          <w:rPr>
            <w:rStyle w:val="Hyperlink"/>
            <w:noProof/>
          </w:rPr>
          <w:t>2.4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Equivalente schakelingen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FA6A694" w14:textId="49ADB23A" w:rsidR="00CA2837" w:rsidRDefault="00CA2837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301133" w:history="1">
        <w:r w:rsidRPr="00572016">
          <w:rPr>
            <w:rStyle w:val="Hyperlink"/>
            <w:noProof/>
          </w:rPr>
          <w:t>3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Hoofdstuk 3 Boolealgebra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51498A" w14:textId="5A39229D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34" w:history="1">
        <w:r w:rsidRPr="00572016">
          <w:rPr>
            <w:rStyle w:val="Hyperlink"/>
            <w:noProof/>
          </w:rPr>
          <w:t>3.1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Definitie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7F21CE" w14:textId="583AA6B2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35" w:history="1">
        <w:r w:rsidRPr="00572016">
          <w:rPr>
            <w:rStyle w:val="Hyperlink"/>
            <w:noProof/>
          </w:rPr>
          <w:t>3.2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Dualiteitsstelsel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409A41" w14:textId="0A83F5CD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36" w:history="1">
        <w:r w:rsidRPr="00572016">
          <w:rPr>
            <w:rStyle w:val="Hyperlink"/>
            <w:noProof/>
          </w:rPr>
          <w:t>3.3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Eigenschappen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6A6EDA" w14:textId="5F73C6D2" w:rsidR="00CA2837" w:rsidRDefault="00CA2837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301137" w:history="1">
        <w:r w:rsidRPr="00572016">
          <w:rPr>
            <w:rStyle w:val="Hyperlink"/>
            <w:noProof/>
          </w:rPr>
          <w:t>4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Hoofdstuk 4 Boolese uitdrukkingen en functies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2B86BA" w14:textId="41C4579A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38" w:history="1">
        <w:r w:rsidRPr="00572016">
          <w:rPr>
            <w:rStyle w:val="Hyperlink"/>
            <w:noProof/>
          </w:rPr>
          <w:t>4.1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Boolese uitdrukkingen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DC45D8" w14:textId="44528522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39" w:history="1">
        <w:r w:rsidRPr="00572016">
          <w:rPr>
            <w:rStyle w:val="Hyperlink"/>
            <w:noProof/>
          </w:rPr>
          <w:t>4.2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Minimale en maximale Boolese uitdrukkingen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7032C2" w14:textId="31759992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40" w:history="1">
        <w:r w:rsidRPr="00572016">
          <w:rPr>
            <w:rStyle w:val="Hyperlink"/>
            <w:noProof/>
          </w:rPr>
          <w:t>4.3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De disjunctieve normaalvorm: DNV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57F44C" w14:textId="1C971395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41" w:history="1">
        <w:r w:rsidRPr="00572016">
          <w:rPr>
            <w:rStyle w:val="Hyperlink"/>
            <w:noProof/>
          </w:rPr>
          <w:t>4.3.1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Methode 1: gebruik de axioma’s en de eigenschappen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C43EDD0" w14:textId="0AB278EC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42" w:history="1">
        <w:r w:rsidRPr="00572016">
          <w:rPr>
            <w:rStyle w:val="Hyperlink"/>
            <w:noProof/>
          </w:rPr>
          <w:t>4.3.2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Methode 2: gebruik de uitvoertabel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07151C" w14:textId="513842E3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43" w:history="1">
        <w:r w:rsidRPr="00572016">
          <w:rPr>
            <w:rStyle w:val="Hyperlink"/>
            <w:noProof/>
          </w:rPr>
          <w:t>4.4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De conjunctieve normaalvorm: CNV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C1B720" w14:textId="094CD1B9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44" w:history="1">
        <w:r w:rsidRPr="00572016">
          <w:rPr>
            <w:rStyle w:val="Hyperlink"/>
            <w:noProof/>
          </w:rPr>
          <w:t>4.5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Vereenvoudigen van Boolese uitdrukkingen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9B2C4E" w14:textId="3859D686" w:rsidR="00CA2837" w:rsidRDefault="00CA2837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301145" w:history="1">
        <w:r w:rsidRPr="00572016">
          <w:rPr>
            <w:rStyle w:val="Hyperlink"/>
            <w:noProof/>
          </w:rPr>
          <w:t>5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Hoofdstuk 5: Veitch-Karnaugh diagrammen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FF7278" w14:textId="3A1E3A7F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46" w:history="1">
        <w:r w:rsidRPr="00572016">
          <w:rPr>
            <w:rStyle w:val="Hyperlink"/>
            <w:noProof/>
          </w:rPr>
          <w:t>5.1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Karnaugh diagram van een Boolese uitdrukking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AD74008" w14:textId="50F74A20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47" w:history="1">
        <w:r w:rsidRPr="00572016">
          <w:rPr>
            <w:rStyle w:val="Hyperlink"/>
            <w:noProof/>
          </w:rPr>
          <w:t>5.2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Vereenvoudigen: algoritme met minimale uitdrukkingen (Tip: DNV)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EC055F6" w14:textId="0981431D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48" w:history="1">
        <w:r w:rsidRPr="00572016">
          <w:rPr>
            <w:rStyle w:val="Hyperlink"/>
            <w:noProof/>
          </w:rPr>
          <w:t>5.3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Vereenvoudigen: algoritme met maximale uitdrukkingen (Tip: CNV)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3AE9D4E" w14:textId="25E4162B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49" w:history="1">
        <w:r w:rsidRPr="00572016">
          <w:rPr>
            <w:rStyle w:val="Hyperlink"/>
            <w:noProof/>
          </w:rPr>
          <w:t>5.4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Boole Algebra en logische schakelingen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D57222" w14:textId="0C3F242A" w:rsidR="00CA2837" w:rsidRDefault="00CA2837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301150" w:history="1">
        <w:r w:rsidRPr="00572016">
          <w:rPr>
            <w:rStyle w:val="Hyperlink"/>
            <w:noProof/>
          </w:rPr>
          <w:t>6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Hoofdstuk 6 Codeertheorie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88500E" w14:textId="0EFFB3A7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51" w:history="1">
        <w:r w:rsidRPr="00572016">
          <w:rPr>
            <w:rStyle w:val="Hyperlink"/>
            <w:noProof/>
          </w:rPr>
          <w:t>6.1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Inleiding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73EA6C" w14:textId="34DC10AC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52" w:history="1">
        <w:r w:rsidRPr="00572016">
          <w:rPr>
            <w:rStyle w:val="Hyperlink"/>
            <w:noProof/>
            <w:lang w:val="en-GB"/>
          </w:rPr>
          <w:t>6.2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  <w:lang w:val="en-GB"/>
          </w:rPr>
          <w:t>Foutdetecterende 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CF51A0F" w14:textId="68424C27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53" w:history="1">
        <w:r w:rsidRPr="00572016">
          <w:rPr>
            <w:rStyle w:val="Hyperlink"/>
            <w:noProof/>
          </w:rPr>
          <w:t>6.2.1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Controlegetal - Cyclic Redundancy Check (vervolg)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1F58FC8" w14:textId="6F955C78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54" w:history="1">
        <w:r w:rsidRPr="00572016">
          <w:rPr>
            <w:rStyle w:val="Hyperlink"/>
            <w:noProof/>
          </w:rPr>
          <w:t>6.3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Foutverbeterende 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499DFCB" w14:textId="3B6880F2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55" w:history="1">
        <w:r w:rsidRPr="00572016">
          <w:rPr>
            <w:rStyle w:val="Hyperlink"/>
            <w:noProof/>
          </w:rPr>
          <w:t>6.3.1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Hammingcode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E2B5D91" w14:textId="3B33AE8A" w:rsidR="00CA2837" w:rsidRDefault="00CA2837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301156" w:history="1">
        <w:r w:rsidRPr="00572016">
          <w:rPr>
            <w:rStyle w:val="Hyperlink"/>
            <w:noProof/>
          </w:rPr>
          <w:t>7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Hoofdstuk 7: Inleiding tot de 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0B15006" w14:textId="67D38DF1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57" w:history="1">
        <w:r w:rsidRPr="00572016">
          <w:rPr>
            <w:rStyle w:val="Hyperlink"/>
            <w:noProof/>
          </w:rPr>
          <w:t>7.1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Het veld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D57F9E7" w14:textId="18497440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58" w:history="1">
        <w:r w:rsidRPr="00572016">
          <w:rPr>
            <w:rStyle w:val="Hyperlink"/>
            <w:noProof/>
          </w:rPr>
          <w:t>7.2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Machten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31AF959" w14:textId="0F90C218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59" w:history="1">
        <w:r w:rsidRPr="00572016">
          <w:rPr>
            <w:rStyle w:val="Hyperlink"/>
            <w:noProof/>
          </w:rPr>
          <w:t>7.3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Intervallen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CDC8A6D" w14:textId="2543EEF1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60" w:history="1">
        <w:r w:rsidRPr="00572016">
          <w:rPr>
            <w:rStyle w:val="Hyperlink"/>
            <w:noProof/>
          </w:rPr>
          <w:t>7.4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Het begrip oneindig in de wiskunde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3B728D4" w14:textId="27713563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61" w:history="1">
        <w:r w:rsidRPr="00572016">
          <w:rPr>
            <w:rStyle w:val="Hyperlink"/>
            <w:noProof/>
          </w:rPr>
          <w:t>7.4.1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Eigenschappen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4A60D75" w14:textId="436B34A5" w:rsidR="00CA2837" w:rsidRDefault="00CA2837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301162" w:history="1">
        <w:r w:rsidRPr="00572016">
          <w:rPr>
            <w:rStyle w:val="Hyperlink"/>
            <w:noProof/>
          </w:rPr>
          <w:t>8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Hoofdstuk 8: Veeltermfuncties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15EFD13" w14:textId="594A6C02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63" w:history="1">
        <w:r w:rsidRPr="00572016">
          <w:rPr>
            <w:rStyle w:val="Hyperlink"/>
            <w:noProof/>
          </w:rPr>
          <w:t>8.1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Definities en notaties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41F84E4" w14:textId="2EAD44A7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64" w:history="1">
        <w:r w:rsidRPr="00572016">
          <w:rPr>
            <w:rStyle w:val="Hyperlink"/>
            <w:noProof/>
          </w:rPr>
          <w:t>8.2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Constante functies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839E124" w14:textId="10B6D681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65" w:history="1">
        <w:r w:rsidRPr="00572016">
          <w:rPr>
            <w:rStyle w:val="Hyperlink"/>
            <w:noProof/>
          </w:rPr>
          <w:t>8.3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Lineaire functies of functies van de eerste graad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F7EF266" w14:textId="034B80F6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66" w:history="1">
        <w:r w:rsidRPr="00572016">
          <w:rPr>
            <w:rStyle w:val="Hyperlink"/>
            <w:noProof/>
          </w:rPr>
          <w:t>8.4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Functies van de tweede graad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4262877" w14:textId="68047607" w:rsidR="00CA2837" w:rsidRDefault="00CA2837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301167" w:history="1">
        <w:r w:rsidRPr="00572016">
          <w:rPr>
            <w:rStyle w:val="Hyperlink"/>
            <w:noProof/>
          </w:rPr>
          <w:t>9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Hoofdstuk 9: De exponentiële en logaritmische functie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6EB4F58" w14:textId="189927FF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68" w:history="1">
        <w:r w:rsidRPr="00572016">
          <w:rPr>
            <w:rStyle w:val="Hyperlink"/>
            <w:noProof/>
          </w:rPr>
          <w:t>9.1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De logaritmische functie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C4FD563" w14:textId="3AAD9D62" w:rsidR="00CA2837" w:rsidRDefault="00CA2837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301169" w:history="1">
        <w:r w:rsidRPr="00572016">
          <w:rPr>
            <w:rStyle w:val="Hyperlink"/>
            <w:noProof/>
          </w:rPr>
          <w:t>10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  <w:lang w:val="fr-FR"/>
          </w:rPr>
          <w:t xml:space="preserve">Hoofdstuk 10: </w:t>
        </w:r>
        <w:r w:rsidRPr="00572016">
          <w:rPr>
            <w:rStyle w:val="Hyperlink"/>
            <w:noProof/>
          </w:rPr>
          <w:t>Bijzondere functies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DB9F887" w14:textId="407C723A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70" w:history="1">
        <w:r w:rsidRPr="00572016">
          <w:rPr>
            <w:rStyle w:val="Hyperlink"/>
            <w:noProof/>
            <w:lang w:val="de-DE"/>
          </w:rPr>
          <w:t>10.1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  <w:lang w:val="de-DE"/>
          </w:rPr>
          <w:t>Absolute waarde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2802A69" w14:textId="177DD5CB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71" w:history="1">
        <w:r w:rsidRPr="00572016">
          <w:rPr>
            <w:rStyle w:val="Hyperlink"/>
            <w:noProof/>
            <w:lang w:val="de-DE"/>
          </w:rPr>
          <w:t>10.2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  <w:lang w:val="de-DE"/>
          </w:rPr>
          <w:t>Floor en ceiling functie: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9E7D00A" w14:textId="160C8FB5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72" w:history="1">
        <w:r w:rsidRPr="00572016">
          <w:rPr>
            <w:rStyle w:val="Hyperlink"/>
            <w:noProof/>
            <w:lang w:val="de-DE"/>
          </w:rPr>
          <w:t>10.2.1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  <w:lang w:val="de-DE"/>
          </w:rPr>
          <w:t>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D24FDED" w14:textId="4082908B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73" w:history="1">
        <w:r w:rsidRPr="00572016">
          <w:rPr>
            <w:rStyle w:val="Hyperlink"/>
            <w:noProof/>
          </w:rPr>
          <w:t>10.2.2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Ceiling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F2E5552" w14:textId="22B76094" w:rsidR="00CA2837" w:rsidRDefault="00CA2837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301174" w:history="1">
        <w:r w:rsidRPr="00572016">
          <w:rPr>
            <w:rStyle w:val="Hyperlink"/>
            <w:noProof/>
          </w:rPr>
          <w:t>11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Hoofdstuk 11: Eindige velden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F8C1E07" w14:textId="33D095C9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75" w:history="1">
        <w:r w:rsidRPr="00572016">
          <w:rPr>
            <w:rStyle w:val="Hyperlink"/>
            <w:noProof/>
          </w:rPr>
          <w:t>11.1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Definities en eigenschappen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D68DA79" w14:textId="0F69E98C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76" w:history="1">
        <w:r w:rsidRPr="00572016">
          <w:rPr>
            <w:rStyle w:val="Hyperlink"/>
            <w:noProof/>
          </w:rPr>
          <w:t>11.2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Het eindig veld 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A9204F5" w14:textId="3DEA531C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77" w:history="1">
        <w:r w:rsidRPr="00572016">
          <w:rPr>
            <w:rStyle w:val="Hyperlink"/>
            <w:noProof/>
          </w:rPr>
          <w:t>11.2.1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rFonts w:ascii="Cambria Math" w:hAnsi="Cambria Math" w:cs="Cambria Math"/>
            <w:noProof/>
          </w:rPr>
          <w:t>ℤ</w:t>
        </w:r>
        <w:r w:rsidRPr="00572016">
          <w:rPr>
            <w:rStyle w:val="Hyperlink"/>
            <w:noProof/>
          </w:rPr>
          <w:t>m vervolg nummer 1: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ED52344" w14:textId="39DA3434" w:rsidR="00CA2837" w:rsidRDefault="00CA2837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78" w:history="1">
        <w:r w:rsidRPr="00572016">
          <w:rPr>
            <w:rStyle w:val="Hyperlink"/>
            <w:noProof/>
          </w:rPr>
          <w:t>11.2.2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rFonts w:ascii="Cambria Math" w:hAnsi="Cambria Math" w:cs="Cambria Math"/>
            <w:noProof/>
          </w:rPr>
          <w:t>ℤ</w:t>
        </w:r>
        <w:r w:rsidRPr="00572016">
          <w:rPr>
            <w:rStyle w:val="Hyperlink"/>
            <w:noProof/>
          </w:rPr>
          <w:t>m vervolg nummer 2: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1B6AFA2" w14:textId="7A772093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79" w:history="1">
        <w:r w:rsidRPr="00572016">
          <w:rPr>
            <w:rStyle w:val="Hyperlink"/>
            <w:noProof/>
          </w:rPr>
          <w:t>11.3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Nog meer voorbeelden: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87CC214" w14:textId="13ED5D32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80" w:history="1">
        <w:r w:rsidRPr="00572016">
          <w:rPr>
            <w:rStyle w:val="Hyperlink"/>
            <w:noProof/>
          </w:rPr>
          <w:t>11.4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 xml:space="preserve">Rekenen in </w:t>
        </w:r>
        <w:r w:rsidRPr="00572016">
          <w:rPr>
            <w:rStyle w:val="Hyperlink"/>
            <w:rFonts w:ascii="Cambria Math" w:hAnsi="Cambria Math" w:cs="Cambria Math"/>
            <w:noProof/>
          </w:rPr>
          <w:t>ℤ</w:t>
        </w:r>
        <w:r w:rsidRPr="00572016">
          <w:rPr>
            <w:rStyle w:val="Hyperlink"/>
            <w:noProof/>
          </w:rPr>
          <w:t>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52E4625" w14:textId="0307E25C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81" w:history="1">
        <w:r w:rsidRPr="00572016">
          <w:rPr>
            <w:rStyle w:val="Hyperlink"/>
            <w:noProof/>
          </w:rPr>
          <w:t>11.5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 xml:space="preserve">Vergelijkingen in </w:t>
        </w:r>
        <w:r w:rsidRPr="00572016">
          <w:rPr>
            <w:rStyle w:val="Hyperlink"/>
            <w:rFonts w:ascii="Cambria Math" w:hAnsi="Cambria Math" w:cs="Cambria Math"/>
            <w:noProof/>
          </w:rPr>
          <w:t>ℤ</w:t>
        </w:r>
        <w:r w:rsidRPr="00572016">
          <w:rPr>
            <w:rStyle w:val="Hyperlink"/>
            <w:noProof/>
          </w:rPr>
          <w:t>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B45BADA" w14:textId="0C92E902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82" w:history="1">
        <w:r w:rsidRPr="00572016">
          <w:rPr>
            <w:rStyle w:val="Hyperlink"/>
            <w:noProof/>
          </w:rPr>
          <w:t>11.6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ISBN – Internationaal Standaard Boek Nummer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D1E2CFE" w14:textId="27B6FBB4" w:rsidR="00CA2837" w:rsidRDefault="00CA2837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301183" w:history="1">
        <w:r w:rsidRPr="00572016">
          <w:rPr>
            <w:rStyle w:val="Hyperlink"/>
            <w:noProof/>
          </w:rPr>
          <w:t>11.7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572016">
          <w:rPr>
            <w:rStyle w:val="Hyperlink"/>
            <w:noProof/>
          </w:rPr>
          <w:t>EAN – Europese Artikel Nummering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_Toc155301183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F996E7D" w14:textId="29B0C00D" w:rsidR="00D71B8B" w:rsidRDefault="0098067B">
      <w:r>
        <w:fldChar w:fldCharType="end"/>
      </w:r>
    </w:p>
    <w:p w14:paraId="2C308435" w14:textId="77777777" w:rsidR="00CB3CC2" w:rsidRDefault="00CB3CC2"/>
    <w:p w14:paraId="5C4CB414" w14:textId="77777777" w:rsidR="00803E6F" w:rsidRDefault="00803E6F"/>
    <w:p w14:paraId="5845482E" w14:textId="77777777" w:rsidR="00CB3CC2" w:rsidRDefault="00CB3CC2" w:rsidP="00CB3CC2">
      <w:pPr>
        <w:sectPr w:rsidR="00CB3CC2" w:rsidSect="005B2C48">
          <w:footerReference w:type="default" r:id="rId9"/>
          <w:pgSz w:w="11906" w:h="16838"/>
          <w:pgMar w:top="1134" w:right="1134" w:bottom="1134" w:left="1134" w:header="709" w:footer="709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08"/>
          <w:titlePg/>
          <w:docGrid w:linePitch="360"/>
        </w:sectPr>
      </w:pPr>
    </w:p>
    <w:p w14:paraId="685937E1" w14:textId="710E418C" w:rsidR="003B3238" w:rsidRDefault="003B3238" w:rsidP="00991BCA">
      <w:pPr>
        <w:pStyle w:val="Kop1"/>
      </w:pPr>
      <w:bookmarkStart w:id="0" w:name="_Toc155301104"/>
      <w:r>
        <w:lastRenderedPageBreak/>
        <w:t>Getallensysteem en binair rekenen</w:t>
      </w:r>
      <w:bookmarkEnd w:id="0"/>
    </w:p>
    <w:p w14:paraId="6AA074DD" w14:textId="0EDD1CF5" w:rsidR="00493CB5" w:rsidRDefault="004E49D5" w:rsidP="004E49D5">
      <w:pPr>
        <w:pStyle w:val="Kop2"/>
      </w:pPr>
      <w:bookmarkStart w:id="1" w:name="_Toc155301105"/>
      <w:r>
        <w:t>Inleiding</w:t>
      </w:r>
      <w:bookmarkEnd w:id="1"/>
    </w:p>
    <w:p w14:paraId="023800ED" w14:textId="3439F4F8" w:rsidR="00BB746B" w:rsidRDefault="00BB746B" w:rsidP="00BB746B">
      <w:pPr>
        <w:pStyle w:val="Geenafstand"/>
      </w:pPr>
      <w:r>
        <w:t>Wat is een cijfer?</w:t>
      </w:r>
    </w:p>
    <w:p w14:paraId="69D0758B" w14:textId="77777777" w:rsidR="00BB746B" w:rsidRDefault="00BB746B" w:rsidP="00BB746B">
      <w:r w:rsidRPr="00BB746B">
        <w:t>Een cijfer is een symbool, dat gebruikt wordt bij de voorstelling van getallen.</w:t>
      </w:r>
    </w:p>
    <w:p w14:paraId="7290581B" w14:textId="77777777" w:rsidR="00BB746B" w:rsidRDefault="00BB746B" w:rsidP="00BB746B"/>
    <w:p w14:paraId="255F0CBD" w14:textId="12314655" w:rsidR="00BB746B" w:rsidRDefault="00BB746B" w:rsidP="00BB746B">
      <w:pPr>
        <w:pStyle w:val="Geenafstand"/>
      </w:pPr>
      <w:r>
        <w:t>Wat is een getal?</w:t>
      </w:r>
    </w:p>
    <w:p w14:paraId="017A5C45" w14:textId="55375F0A" w:rsidR="005D14A7" w:rsidRDefault="00BB746B" w:rsidP="00BB746B">
      <w:r w:rsidRPr="00BB746B">
        <w:t>Een getal wordt voorgesteld door, al dan niet van elkaar verschillende, cijfers achter elkaar te plaatsen</w:t>
      </w:r>
    </w:p>
    <w:p w14:paraId="2E342E8E" w14:textId="5B1C6DF3" w:rsidR="001027C6" w:rsidRPr="001027C6" w:rsidRDefault="005D14A7" w:rsidP="005D14A7">
      <w:pPr>
        <w:pStyle w:val="Kop2"/>
      </w:pPr>
      <w:bookmarkStart w:id="2" w:name="_Toc155301106"/>
      <w:r w:rsidRPr="005D14A7">
        <w:t>Positionele systemen</w:t>
      </w:r>
      <w:bookmarkEnd w:id="2"/>
      <w:r w:rsidRPr="005D14A7">
        <w:t xml:space="preserve">  </w:t>
      </w:r>
    </w:p>
    <w:p w14:paraId="2803FF56" w14:textId="3D303B11" w:rsidR="00DF508C" w:rsidRPr="004D00B2" w:rsidRDefault="00FF05FF" w:rsidP="00DF508C">
      <w:pPr>
        <w:pStyle w:val="Geenafstand"/>
      </w:pPr>
      <w:r>
        <w:t>Betekenis ‘positionele getallen’:</w:t>
      </w:r>
    </w:p>
    <w:p w14:paraId="3C6743E9" w14:textId="72417DB4" w:rsidR="00DF508C" w:rsidRPr="00967DB4" w:rsidRDefault="00DF508C" w:rsidP="00DF508C">
      <w:r>
        <w:t xml:space="preserve">De plaats van </w:t>
      </w:r>
      <w:r w:rsidR="00FF05FF">
        <w:t>het</w:t>
      </w:r>
      <w:r>
        <w:t xml:space="preserve"> cijfer bepaald de waarde van het cijfer.</w:t>
      </w:r>
    </w:p>
    <w:p w14:paraId="1F52E3D8" w14:textId="3A3BCCA5" w:rsidR="00BB746B" w:rsidRDefault="00702A7B" w:rsidP="00702A7B">
      <w:pPr>
        <w:pStyle w:val="Kop3"/>
      </w:pPr>
      <w:bookmarkStart w:id="3" w:name="_Toc155301107"/>
      <w:r>
        <w:t>Tiendelige getallen</w:t>
      </w:r>
      <w:bookmarkEnd w:id="3"/>
    </w:p>
    <w:p w14:paraId="28433D07" w14:textId="79C36679" w:rsidR="00C91056" w:rsidRDefault="00C91056" w:rsidP="00682B97">
      <w:pPr>
        <w:pStyle w:val="Geenafstand"/>
      </w:pPr>
      <w:r>
        <w:t>Wat is het grondtal van het positionele systeem?</w:t>
      </w:r>
    </w:p>
    <w:p w14:paraId="08C60210" w14:textId="3DE8334E" w:rsidR="00C91056" w:rsidRDefault="00C91056" w:rsidP="00C91056">
      <w:r>
        <w:t>10</w:t>
      </w:r>
    </w:p>
    <w:p w14:paraId="2E09162B" w14:textId="77777777" w:rsidR="00C91056" w:rsidRDefault="00C91056" w:rsidP="00C91056"/>
    <w:p w14:paraId="0E95543B" w14:textId="5B87AE30" w:rsidR="00C91056" w:rsidRDefault="00C91056" w:rsidP="00682B97">
      <w:pPr>
        <w:pStyle w:val="Geenafstand"/>
      </w:pPr>
      <w:r>
        <w:t xml:space="preserve">Wat zijn de verzameling van symbolen </w:t>
      </w:r>
      <w:r w:rsidR="00682B97">
        <w:t xml:space="preserve">van het positionele systeem? </w:t>
      </w:r>
    </w:p>
    <w:p w14:paraId="489434B8" w14:textId="24A9FE72" w:rsidR="00682B97" w:rsidRDefault="00682B97" w:rsidP="00C91056">
      <w:r>
        <w:t xml:space="preserve">1 – 2 – 3 – 4 – 5 – 6 – 7 – 8 </w:t>
      </w:r>
      <w:r w:rsidR="00833DE9">
        <w:t>–</w:t>
      </w:r>
      <w:r>
        <w:t xml:space="preserve"> 9</w:t>
      </w:r>
    </w:p>
    <w:p w14:paraId="7C6BAB44" w14:textId="77777777" w:rsidR="00833DE9" w:rsidRDefault="00833DE9" w:rsidP="00C91056"/>
    <w:p w14:paraId="2D1F2D75" w14:textId="58A1EC9E" w:rsidR="00833DE9" w:rsidRPr="00C91056" w:rsidRDefault="00833DE9" w:rsidP="00833DE9">
      <w:pPr>
        <w:pStyle w:val="Geenafstand"/>
      </w:pPr>
      <w:r>
        <w:t xml:space="preserve">Grootheden kennen: </w:t>
      </w:r>
    </w:p>
    <w:p w14:paraId="3FF0C7CE" w14:textId="77777777" w:rsidR="00BB746B" w:rsidRDefault="00BB746B" w:rsidP="00BB746B"/>
    <w:p w14:paraId="26B89AEB" w14:textId="0EC3074A" w:rsidR="00086427" w:rsidRDefault="00833DE9" w:rsidP="00BB746B">
      <w:r w:rsidRPr="003B0221">
        <w:rPr>
          <w:noProof/>
        </w:rPr>
        <w:drawing>
          <wp:anchor distT="0" distB="0" distL="114300" distR="114300" simplePos="0" relativeHeight="251612160" behindDoc="0" locked="0" layoutInCell="1" allowOverlap="1" wp14:anchorId="071F65FB" wp14:editId="3B50330B">
            <wp:simplePos x="720969" y="5046785"/>
            <wp:positionH relativeFrom="column">
              <wp:align>left</wp:align>
            </wp:positionH>
            <wp:positionV relativeFrom="paragraph">
              <wp:align>top</wp:align>
            </wp:positionV>
            <wp:extent cx="3664528" cy="2571026"/>
            <wp:effectExtent l="0" t="0" r="0" b="0"/>
            <wp:wrapSquare wrapText="bothSides"/>
            <wp:docPr id="1544372887" name="Afbeelding 1" descr="Afbeelding met tekst, nummer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72887" name="Afbeelding 1" descr="Afbeelding met tekst, nummer, Lettertype, schermopname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28" cy="2571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712">
        <w:br w:type="textWrapping" w:clear="all"/>
      </w:r>
    </w:p>
    <w:p w14:paraId="3781CBFC" w14:textId="77777777" w:rsidR="0085292B" w:rsidRDefault="0085292B" w:rsidP="00BB746B"/>
    <w:p w14:paraId="350CBF88" w14:textId="77777777" w:rsidR="00957FEA" w:rsidRPr="00967DB4" w:rsidRDefault="00957FEA" w:rsidP="00957FEA">
      <w:pPr>
        <w:pStyle w:val="Kop3"/>
      </w:pPr>
      <w:bookmarkStart w:id="4" w:name="_Toc155301108"/>
      <w:r>
        <w:t>Binaire getallen</w:t>
      </w:r>
      <w:bookmarkEnd w:id="4"/>
    </w:p>
    <w:p w14:paraId="2589DDBF" w14:textId="44E30710" w:rsidR="00957FEA" w:rsidRDefault="000E02D8" w:rsidP="00643FDB">
      <w:pPr>
        <w:pStyle w:val="Geenafstand"/>
      </w:pPr>
      <w:r>
        <w:t xml:space="preserve">Wat is het grondtal van het binaire systeem? </w:t>
      </w:r>
    </w:p>
    <w:p w14:paraId="1D7B2598" w14:textId="185DF883" w:rsidR="000E02D8" w:rsidRDefault="000E02D8" w:rsidP="00BB746B">
      <w:r>
        <w:t>2</w:t>
      </w:r>
    </w:p>
    <w:p w14:paraId="4B6BC0EF" w14:textId="77777777" w:rsidR="000E02D8" w:rsidRDefault="000E02D8" w:rsidP="00BB746B"/>
    <w:p w14:paraId="3B86351E" w14:textId="7753655D" w:rsidR="000E02D8" w:rsidRDefault="000E02D8" w:rsidP="00643FDB">
      <w:pPr>
        <w:pStyle w:val="Geenafstand"/>
      </w:pPr>
      <w:r>
        <w:t xml:space="preserve">Wat zijn de verzameling van symbolen in het binaire systeem? </w:t>
      </w:r>
    </w:p>
    <w:p w14:paraId="61E8240D" w14:textId="55167813" w:rsidR="00643FDB" w:rsidRDefault="000E02D8" w:rsidP="00BB746B">
      <w:r>
        <w:t xml:space="preserve">0 </w:t>
      </w:r>
      <w:r w:rsidR="00643FDB">
        <w:t>–</w:t>
      </w:r>
      <w:r>
        <w:t xml:space="preserve"> 1</w:t>
      </w:r>
    </w:p>
    <w:p w14:paraId="42772565" w14:textId="77777777" w:rsidR="00643FDB" w:rsidRDefault="00643FDB" w:rsidP="00BB746B"/>
    <w:p w14:paraId="5C181182" w14:textId="1CE908C9" w:rsidR="00643FDB" w:rsidRDefault="00643FDB" w:rsidP="00F12763">
      <w:pPr>
        <w:pStyle w:val="Geenafstand"/>
      </w:pPr>
      <w:r>
        <w:t xml:space="preserve">Voor binaire getallen is het </w:t>
      </w:r>
      <w:r w:rsidR="00F12763">
        <w:t xml:space="preserve">essentieel de machten van 2 te kennen: </w:t>
      </w:r>
    </w:p>
    <w:p w14:paraId="0E2EC3FB" w14:textId="0355CF1E" w:rsidR="00F12763" w:rsidRDefault="00F12763" w:rsidP="00F12763">
      <w:pPr>
        <w:tabs>
          <w:tab w:val="left" w:pos="5529"/>
        </w:tabs>
      </w:pPr>
      <w:r w:rsidRPr="00F12763">
        <w:rPr>
          <w:noProof/>
        </w:rPr>
        <w:drawing>
          <wp:inline distT="0" distB="0" distL="0" distR="0" wp14:anchorId="0DF76BD2" wp14:editId="3A54A7A2">
            <wp:extent cx="5786005" cy="261745"/>
            <wp:effectExtent l="19050" t="19050" r="5715" b="5080"/>
            <wp:docPr id="64145639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6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7548" cy="268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AF518" w14:textId="77777777" w:rsidR="00F12763" w:rsidRDefault="00F12763" w:rsidP="00F12763">
      <w:pPr>
        <w:tabs>
          <w:tab w:val="left" w:pos="5529"/>
        </w:tabs>
      </w:pPr>
    </w:p>
    <w:p w14:paraId="31102CE7" w14:textId="5D61DB44" w:rsidR="00F12763" w:rsidRDefault="001D456C" w:rsidP="00BB3404">
      <w:pPr>
        <w:pStyle w:val="Geenafstand"/>
      </w:pPr>
      <w:r>
        <w:t xml:space="preserve">Waarom moeten we binaire getallen kunnen omzetten? </w:t>
      </w:r>
    </w:p>
    <w:p w14:paraId="582EE53D" w14:textId="0F3C8084" w:rsidR="001D456C" w:rsidRDefault="001D456C" w:rsidP="00BB3404">
      <w:pPr>
        <w:pStyle w:val="Lijstalinea"/>
        <w:numPr>
          <w:ilvl w:val="0"/>
          <w:numId w:val="34"/>
        </w:numPr>
        <w:tabs>
          <w:tab w:val="left" w:pos="5529"/>
        </w:tabs>
        <w:ind w:left="284" w:hanging="284"/>
      </w:pPr>
      <w:r>
        <w:t>Een IPV-4 adres bestaat uit</w:t>
      </w:r>
      <w:r w:rsidR="00BB3404">
        <w:t xml:space="preserve"> 32 binaire symbolen.</w:t>
      </w:r>
    </w:p>
    <w:p w14:paraId="690FBDED" w14:textId="5CB5B966" w:rsidR="00BB3404" w:rsidRDefault="00BB3404" w:rsidP="00BB3404">
      <w:pPr>
        <w:pStyle w:val="Lijstalinea"/>
        <w:numPr>
          <w:ilvl w:val="0"/>
          <w:numId w:val="34"/>
        </w:numPr>
        <w:tabs>
          <w:tab w:val="left" w:pos="5529"/>
        </w:tabs>
        <w:ind w:left="284" w:hanging="284"/>
      </w:pPr>
      <w:r>
        <w:t xml:space="preserve">Het probleem is dat dit heel moeilijk te lezen is voor mensen die er niks van begrijpen, daarom moeten we dit kunnen omzetten. </w:t>
      </w:r>
    </w:p>
    <w:p w14:paraId="107F2C99" w14:textId="77777777" w:rsidR="00C053D9" w:rsidRDefault="00C053D9" w:rsidP="00C053D9">
      <w:pPr>
        <w:tabs>
          <w:tab w:val="left" w:pos="5529"/>
        </w:tabs>
      </w:pPr>
    </w:p>
    <w:p w14:paraId="5ACE5C22" w14:textId="12173DF5" w:rsidR="00C053D9" w:rsidRDefault="003E7E1F" w:rsidP="0049506D">
      <w:pPr>
        <w:pStyle w:val="Geenafstand"/>
      </w:pPr>
      <w:r>
        <w:t xml:space="preserve">Hoe maken we een onderscheid tussen </w:t>
      </w:r>
      <w:r w:rsidR="003D054A">
        <w:t>de verschillen getallensystemen</w:t>
      </w:r>
      <w:r w:rsidR="00C95D30">
        <w:t xml:space="preserve"> van binair en decimaal</w:t>
      </w:r>
      <w:r w:rsidR="003D054A">
        <w:t xml:space="preserve">? </w:t>
      </w:r>
    </w:p>
    <w:p w14:paraId="49151274" w14:textId="3BB47F14" w:rsidR="003D054A" w:rsidRDefault="003D054A" w:rsidP="00C053D9">
      <w:pPr>
        <w:tabs>
          <w:tab w:val="left" w:pos="5529"/>
        </w:tabs>
      </w:pPr>
      <w:r>
        <w:t xml:space="preserve">We maken gebruik van haakjes: </w:t>
      </w:r>
    </w:p>
    <w:p w14:paraId="2ACEA8A6" w14:textId="352FD63B" w:rsidR="003D054A" w:rsidRDefault="003D054A" w:rsidP="0049506D">
      <w:pPr>
        <w:tabs>
          <w:tab w:val="left" w:pos="2268"/>
        </w:tabs>
      </w:pPr>
      <w:r>
        <w:t xml:space="preserve">Binair stelsel: </w:t>
      </w:r>
      <w:r w:rsidR="0049506D">
        <w:tab/>
      </w:r>
      <w:r>
        <w:t>(</w:t>
      </w:r>
      <w:r w:rsidR="0049506D">
        <w:t>1001)</w:t>
      </w:r>
      <w:r w:rsidR="0049506D" w:rsidRPr="008A7CAE">
        <w:rPr>
          <w:vertAlign w:val="subscript"/>
        </w:rPr>
        <w:t>2</w:t>
      </w:r>
    </w:p>
    <w:p w14:paraId="6400EB2F" w14:textId="7A4133DE" w:rsidR="0049506D" w:rsidRDefault="0049506D" w:rsidP="0049506D">
      <w:pPr>
        <w:tabs>
          <w:tab w:val="left" w:pos="2268"/>
        </w:tabs>
      </w:pPr>
      <w:r>
        <w:t xml:space="preserve">Decimaal stelsel </w:t>
      </w:r>
      <w:r>
        <w:tab/>
        <w:t>(9)</w:t>
      </w:r>
      <w:r w:rsidR="0085292B">
        <w:rPr>
          <w:vertAlign w:val="subscript"/>
        </w:rPr>
        <w:t>10</w:t>
      </w:r>
    </w:p>
    <w:p w14:paraId="00042CCF" w14:textId="77777777" w:rsidR="004A189D" w:rsidRDefault="004A189D" w:rsidP="0049506D">
      <w:pPr>
        <w:tabs>
          <w:tab w:val="left" w:pos="2268"/>
        </w:tabs>
      </w:pPr>
    </w:p>
    <w:p w14:paraId="176D496A" w14:textId="06770214" w:rsidR="004A189D" w:rsidRPr="004A189D" w:rsidRDefault="004A189D" w:rsidP="004A189D">
      <w:pPr>
        <w:pStyle w:val="Geenafstand"/>
      </w:pPr>
      <w:r>
        <w:t>Wat is een bit?</w:t>
      </w:r>
    </w:p>
    <w:p w14:paraId="56A635A8" w14:textId="57F52104" w:rsidR="004A189D" w:rsidRPr="004A189D" w:rsidRDefault="00031DDE" w:rsidP="0085292B">
      <w:pPr>
        <w:pStyle w:val="Lijstalinea"/>
        <w:numPr>
          <w:ilvl w:val="0"/>
          <w:numId w:val="73"/>
        </w:numPr>
        <w:tabs>
          <w:tab w:val="left" w:pos="8505"/>
        </w:tabs>
      </w:pPr>
      <w:r>
        <w:t>Een bi</w:t>
      </w:r>
      <w:r w:rsidR="004A189D" w:rsidRPr="004A189D">
        <w:t>nary digit</w:t>
      </w:r>
    </w:p>
    <w:p w14:paraId="4165592E" w14:textId="21CAE3BD" w:rsidR="004A189D" w:rsidRPr="00031DDE" w:rsidRDefault="00DD6614" w:rsidP="0085292B">
      <w:pPr>
        <w:pStyle w:val="Lijstalinea"/>
        <w:numPr>
          <w:ilvl w:val="0"/>
          <w:numId w:val="73"/>
        </w:numPr>
        <w:tabs>
          <w:tab w:val="left" w:pos="8505"/>
        </w:tabs>
      </w:pPr>
      <w:r>
        <w:t>Af</w:t>
      </w:r>
      <w:r w:rsidR="004A189D" w:rsidRPr="00031DDE">
        <w:t>kort</w:t>
      </w:r>
      <w:r w:rsidR="00031DDE" w:rsidRPr="00031DDE">
        <w:t xml:space="preserve">ing </w:t>
      </w:r>
      <w:r w:rsidR="00031DDE" w:rsidRPr="0085292B">
        <w:rPr>
          <w:b/>
          <w:bCs/>
        </w:rPr>
        <w:t>b</w:t>
      </w:r>
    </w:p>
    <w:p w14:paraId="681B09CF" w14:textId="1573C220" w:rsidR="004A189D" w:rsidRPr="004A189D" w:rsidRDefault="00DD6614" w:rsidP="0085292B">
      <w:pPr>
        <w:pStyle w:val="Lijstalinea"/>
        <w:numPr>
          <w:ilvl w:val="0"/>
          <w:numId w:val="73"/>
        </w:numPr>
        <w:tabs>
          <w:tab w:val="left" w:pos="8505"/>
        </w:tabs>
      </w:pPr>
      <w:r>
        <w:t>Een cijfer uit het binair systeem</w:t>
      </w:r>
    </w:p>
    <w:p w14:paraId="7A3F072A" w14:textId="77777777" w:rsidR="004A189D" w:rsidRDefault="004A189D" w:rsidP="0049506D">
      <w:pPr>
        <w:tabs>
          <w:tab w:val="left" w:pos="2268"/>
        </w:tabs>
      </w:pPr>
    </w:p>
    <w:p w14:paraId="7D0DBCA8" w14:textId="6C88835B" w:rsidR="009D792F" w:rsidRDefault="009D792F" w:rsidP="009D792F">
      <w:pPr>
        <w:pStyle w:val="Geenafstand"/>
      </w:pPr>
      <w:r>
        <w:t>Wat is een byte?</w:t>
      </w:r>
    </w:p>
    <w:p w14:paraId="5CA8E066" w14:textId="428F8A4D" w:rsidR="004A189D" w:rsidRDefault="009D792F" w:rsidP="0085292B">
      <w:pPr>
        <w:pStyle w:val="Lijstalinea"/>
        <w:numPr>
          <w:ilvl w:val="0"/>
          <w:numId w:val="74"/>
        </w:numPr>
        <w:tabs>
          <w:tab w:val="left" w:pos="2268"/>
        </w:tabs>
      </w:pPr>
      <w:r w:rsidRPr="002D6D1D">
        <w:t>R</w:t>
      </w:r>
      <w:r w:rsidRPr="009D792F">
        <w:t>ij van 8 bits</w:t>
      </w:r>
    </w:p>
    <w:p w14:paraId="40866E4F" w14:textId="11EEC814" w:rsidR="009D792F" w:rsidRDefault="009D792F" w:rsidP="0085292B">
      <w:pPr>
        <w:pStyle w:val="Lijstalinea"/>
        <w:numPr>
          <w:ilvl w:val="0"/>
          <w:numId w:val="74"/>
        </w:numPr>
        <w:tabs>
          <w:tab w:val="left" w:pos="2268"/>
        </w:tabs>
      </w:pPr>
      <w:r>
        <w:t xml:space="preserve">Afkorting </w:t>
      </w:r>
      <w:r w:rsidRPr="0085292B">
        <w:rPr>
          <w:b/>
          <w:bCs/>
        </w:rPr>
        <w:t>B</w:t>
      </w:r>
    </w:p>
    <w:p w14:paraId="3099464A" w14:textId="77777777" w:rsidR="004A189D" w:rsidRDefault="004A189D" w:rsidP="0049506D">
      <w:pPr>
        <w:tabs>
          <w:tab w:val="left" w:pos="2268"/>
        </w:tabs>
      </w:pPr>
    </w:p>
    <w:p w14:paraId="087893CD" w14:textId="129F5545" w:rsidR="004A189D" w:rsidRDefault="00110DD0" w:rsidP="0021252D">
      <w:pPr>
        <w:pStyle w:val="Geenafstand"/>
      </w:pPr>
      <w:r>
        <w:t xml:space="preserve">Wat is een msb? </w:t>
      </w:r>
    </w:p>
    <w:p w14:paraId="0CC5436B" w14:textId="76E29D80" w:rsidR="00110DD0" w:rsidRDefault="00110DD0" w:rsidP="0085292B">
      <w:pPr>
        <w:pStyle w:val="Lijstalinea"/>
        <w:numPr>
          <w:ilvl w:val="0"/>
          <w:numId w:val="75"/>
        </w:numPr>
        <w:tabs>
          <w:tab w:val="left" w:pos="2268"/>
        </w:tabs>
      </w:pPr>
      <w:r w:rsidRPr="00110DD0">
        <w:t>Most signif</w:t>
      </w:r>
      <w:r w:rsidR="007060C9">
        <w:t>ic</w:t>
      </w:r>
      <w:r w:rsidRPr="00110DD0">
        <w:t>ant bit (meest belangri</w:t>
      </w:r>
      <w:r>
        <w:t>jke bit)</w:t>
      </w:r>
    </w:p>
    <w:p w14:paraId="0AB53B46" w14:textId="7A4E6877" w:rsidR="0021252D" w:rsidRPr="00110DD0" w:rsidRDefault="0021252D" w:rsidP="0085292B">
      <w:pPr>
        <w:pStyle w:val="Lijstalinea"/>
        <w:numPr>
          <w:ilvl w:val="0"/>
          <w:numId w:val="75"/>
        </w:numPr>
        <w:tabs>
          <w:tab w:val="left" w:pos="2268"/>
        </w:tabs>
      </w:pPr>
      <w:r>
        <w:t>In een binair getal is dit het meest linker bit (hij heeft de grootste waarde).</w:t>
      </w:r>
    </w:p>
    <w:p w14:paraId="5E83323C" w14:textId="77777777" w:rsidR="00110DD0" w:rsidRPr="00110DD0" w:rsidRDefault="00110DD0" w:rsidP="0049506D">
      <w:pPr>
        <w:tabs>
          <w:tab w:val="left" w:pos="2268"/>
        </w:tabs>
      </w:pPr>
    </w:p>
    <w:p w14:paraId="12CA4F46" w14:textId="416EE798" w:rsidR="00110DD0" w:rsidRDefault="00110DD0" w:rsidP="0021252D">
      <w:pPr>
        <w:pStyle w:val="Geenafstand"/>
      </w:pPr>
      <w:r>
        <w:t>Wat is een lsb?</w:t>
      </w:r>
    </w:p>
    <w:p w14:paraId="2671E818" w14:textId="5F316EBF" w:rsidR="00110DD0" w:rsidRPr="0021252D" w:rsidRDefault="00110DD0" w:rsidP="0085292B">
      <w:pPr>
        <w:pStyle w:val="Lijstalinea"/>
        <w:numPr>
          <w:ilvl w:val="0"/>
          <w:numId w:val="76"/>
        </w:numPr>
        <w:tabs>
          <w:tab w:val="left" w:pos="2268"/>
        </w:tabs>
      </w:pPr>
      <w:r w:rsidRPr="0021252D">
        <w:t>Least significant bit (</w:t>
      </w:r>
      <w:r w:rsidR="0021252D" w:rsidRPr="0021252D">
        <w:t>minst belangrijke bit)</w:t>
      </w:r>
    </w:p>
    <w:p w14:paraId="578E0F43" w14:textId="39796E10" w:rsidR="00110DD0" w:rsidRPr="0021252D" w:rsidRDefault="0021252D" w:rsidP="0085292B">
      <w:pPr>
        <w:pStyle w:val="Lijstalinea"/>
        <w:numPr>
          <w:ilvl w:val="0"/>
          <w:numId w:val="76"/>
        </w:numPr>
        <w:tabs>
          <w:tab w:val="left" w:pos="2268"/>
        </w:tabs>
      </w:pPr>
      <w:r w:rsidRPr="0021252D">
        <w:t>In een binair getal i</w:t>
      </w:r>
      <w:r>
        <w:t>s dit het meest rechter bit (hij heeft de kleinste waarde</w:t>
      </w:r>
      <w:r w:rsidR="007060C9">
        <w:t>).</w:t>
      </w:r>
    </w:p>
    <w:p w14:paraId="44001D76" w14:textId="77777777" w:rsidR="004A189D" w:rsidRPr="0021252D" w:rsidRDefault="004A189D" w:rsidP="0049506D">
      <w:pPr>
        <w:tabs>
          <w:tab w:val="left" w:pos="2268"/>
        </w:tabs>
      </w:pPr>
    </w:p>
    <w:p w14:paraId="18B17CC2" w14:textId="39804E51" w:rsidR="004A189D" w:rsidRDefault="003B33D9" w:rsidP="003B33D9">
      <w:pPr>
        <w:pStyle w:val="Geenafstand"/>
      </w:pPr>
      <w:r>
        <w:t>Volgende tabel vanbuiten kennen:</w:t>
      </w:r>
    </w:p>
    <w:p w14:paraId="396850BF" w14:textId="257A8D63" w:rsidR="003B33D9" w:rsidRDefault="003B33D9" w:rsidP="0049506D">
      <w:pPr>
        <w:tabs>
          <w:tab w:val="left" w:pos="2268"/>
        </w:tabs>
      </w:pPr>
      <w:r w:rsidRPr="003B33D9">
        <w:rPr>
          <w:noProof/>
        </w:rPr>
        <w:drawing>
          <wp:inline distT="0" distB="0" distL="0" distR="0" wp14:anchorId="698EE2BC" wp14:editId="5E6B4431">
            <wp:extent cx="1442452" cy="1581150"/>
            <wp:effectExtent l="19050" t="19050" r="5715" b="0"/>
            <wp:docPr id="141486237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6237" name="Afbeelding 1" descr="Afbeelding met tekst, schermopname, Lettertype, nummer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1100" cy="159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F6E9C" w14:textId="21007B76" w:rsidR="00AE4371" w:rsidRPr="00AE4371" w:rsidRDefault="00AE4371" w:rsidP="00AE4371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26E2F1B3" w14:textId="42DD7E8A" w:rsidR="003B33D9" w:rsidRDefault="00086427" w:rsidP="00086427">
      <w:pPr>
        <w:pStyle w:val="Kop3"/>
      </w:pPr>
      <w:bookmarkStart w:id="5" w:name="_Toc155301109"/>
      <w:r w:rsidRPr="00086427">
        <w:t>Octale getallen</w:t>
      </w:r>
      <w:bookmarkEnd w:id="5"/>
    </w:p>
    <w:p w14:paraId="5AD27D5B" w14:textId="27715C9C" w:rsidR="008704EB" w:rsidRDefault="008704EB" w:rsidP="008704EB">
      <w:pPr>
        <w:pStyle w:val="Geenafstand"/>
      </w:pPr>
      <w:r>
        <w:t xml:space="preserve">Wat is het grondtal van het octale systeem? </w:t>
      </w:r>
    </w:p>
    <w:p w14:paraId="581FE7D8" w14:textId="7D8FAB9A" w:rsidR="008704EB" w:rsidRDefault="008704EB" w:rsidP="008704EB">
      <w:r>
        <w:t>8</w:t>
      </w:r>
    </w:p>
    <w:p w14:paraId="5B0E36DD" w14:textId="77777777" w:rsidR="008704EB" w:rsidRDefault="008704EB" w:rsidP="008704EB"/>
    <w:p w14:paraId="4B5B9D9E" w14:textId="403BB011" w:rsidR="008704EB" w:rsidRDefault="008704EB" w:rsidP="008704EB">
      <w:pPr>
        <w:pStyle w:val="Geenafstand"/>
      </w:pPr>
      <w:r>
        <w:t xml:space="preserve">Wat zijn de verzameling van symbolen in het </w:t>
      </w:r>
      <w:r w:rsidR="00AE4371">
        <w:t>octale</w:t>
      </w:r>
      <w:r>
        <w:t xml:space="preserve"> systeem? </w:t>
      </w:r>
    </w:p>
    <w:p w14:paraId="14BA8E5E" w14:textId="45550BD9" w:rsidR="008704EB" w:rsidRDefault="008704EB" w:rsidP="008704EB">
      <w:r>
        <w:t>0 – 1</w:t>
      </w:r>
      <w:r w:rsidR="00AE4371">
        <w:t xml:space="preserve"> – 2 – 3 – 4 – 5 – 6 - 7</w:t>
      </w:r>
    </w:p>
    <w:p w14:paraId="70478D31" w14:textId="77777777" w:rsidR="003B33D9" w:rsidRDefault="003B33D9" w:rsidP="0049506D">
      <w:pPr>
        <w:tabs>
          <w:tab w:val="left" w:pos="2268"/>
        </w:tabs>
      </w:pPr>
    </w:p>
    <w:p w14:paraId="2271C003" w14:textId="38775EED" w:rsidR="003B33D9" w:rsidRDefault="00C95D30" w:rsidP="008A7CAE">
      <w:pPr>
        <w:pStyle w:val="Geenafstand"/>
      </w:pPr>
      <w:r>
        <w:t xml:space="preserve">Hoe maken we onderscheid tussen </w:t>
      </w:r>
      <w:r w:rsidR="008A7CAE">
        <w:t>octale en decimale getallen?</w:t>
      </w:r>
    </w:p>
    <w:p w14:paraId="3DB8AD83" w14:textId="54F5EE71" w:rsidR="008A7CAE" w:rsidRDefault="008A7CAE" w:rsidP="0049506D">
      <w:pPr>
        <w:tabs>
          <w:tab w:val="left" w:pos="2268"/>
        </w:tabs>
      </w:pPr>
      <w:r>
        <w:t>(171)</w:t>
      </w:r>
      <w:r w:rsidRPr="008A7CAE">
        <w:rPr>
          <w:vertAlign w:val="subscript"/>
        </w:rPr>
        <w:t>8</w:t>
      </w:r>
    </w:p>
    <w:p w14:paraId="1798761E" w14:textId="50D5D6AA" w:rsidR="0085292B" w:rsidRPr="00AE4371" w:rsidRDefault="001A539D" w:rsidP="00E809CE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2B911856" w14:textId="00490530" w:rsidR="003B33D9" w:rsidRPr="0021252D" w:rsidRDefault="001547CF" w:rsidP="001547CF">
      <w:pPr>
        <w:pStyle w:val="Kop3"/>
      </w:pPr>
      <w:bookmarkStart w:id="6" w:name="_Toc155301110"/>
      <w:r>
        <w:lastRenderedPageBreak/>
        <w:t>Hexadecimale getallen</w:t>
      </w:r>
      <w:bookmarkEnd w:id="6"/>
    </w:p>
    <w:p w14:paraId="1C3792AD" w14:textId="768E3CDB" w:rsidR="004A189D" w:rsidRDefault="00B70A8E" w:rsidP="00CB7E8C">
      <w:pPr>
        <w:pStyle w:val="Geenafstand"/>
      </w:pPr>
      <w:r>
        <w:t xml:space="preserve">Wat is het grondtal van het hexadecimale systeem? </w:t>
      </w:r>
    </w:p>
    <w:p w14:paraId="203BFCB7" w14:textId="7107B90A" w:rsidR="00B70A8E" w:rsidRDefault="00CB7E8C" w:rsidP="0049506D">
      <w:pPr>
        <w:tabs>
          <w:tab w:val="left" w:pos="2268"/>
        </w:tabs>
      </w:pPr>
      <w:r>
        <w:t>16</w:t>
      </w:r>
    </w:p>
    <w:p w14:paraId="0DBFC0A3" w14:textId="77777777" w:rsidR="00CB7E8C" w:rsidRDefault="00CB7E8C" w:rsidP="0049506D">
      <w:pPr>
        <w:tabs>
          <w:tab w:val="left" w:pos="2268"/>
        </w:tabs>
      </w:pPr>
    </w:p>
    <w:p w14:paraId="1652DC3E" w14:textId="5BD087FC" w:rsidR="00CB7E8C" w:rsidRPr="0021252D" w:rsidRDefault="00CB7E8C" w:rsidP="00CB7E8C">
      <w:pPr>
        <w:pStyle w:val="Geenafstand"/>
      </w:pPr>
      <w:r>
        <w:t>Wat is de verzameling van symbolen in het hexadecimale systeem?</w:t>
      </w:r>
    </w:p>
    <w:p w14:paraId="54CAD018" w14:textId="6BF2C171" w:rsidR="004A189D" w:rsidRPr="0021252D" w:rsidRDefault="005C0657" w:rsidP="0049506D">
      <w:pPr>
        <w:tabs>
          <w:tab w:val="left" w:pos="2268"/>
        </w:tabs>
      </w:pPr>
      <w:r>
        <w:t>0 – 1 – 2 – 3 – 4 – 5 – 6 – 7 – 8 – 9 – A – B – C – D – E – F</w:t>
      </w:r>
    </w:p>
    <w:p w14:paraId="5FF1B854" w14:textId="77777777" w:rsidR="004A189D" w:rsidRPr="0021252D" w:rsidRDefault="004A189D" w:rsidP="0049506D">
      <w:pPr>
        <w:tabs>
          <w:tab w:val="left" w:pos="2268"/>
        </w:tabs>
      </w:pPr>
    </w:p>
    <w:p w14:paraId="39041723" w14:textId="77777777" w:rsidR="00EE3937" w:rsidRDefault="00EE3937" w:rsidP="00EE3937">
      <w:pPr>
        <w:pStyle w:val="Geenafstand"/>
      </w:pPr>
      <w:r>
        <w:t>Hoe maken we onderscheid tussen octale en decimale getallen?</w:t>
      </w:r>
    </w:p>
    <w:p w14:paraId="6CF85FB2" w14:textId="17FA9047" w:rsidR="00EE3937" w:rsidRDefault="00EE3937" w:rsidP="00EE3937">
      <w:pPr>
        <w:tabs>
          <w:tab w:val="left" w:pos="2268"/>
        </w:tabs>
        <w:rPr>
          <w:vertAlign w:val="subscript"/>
        </w:rPr>
      </w:pPr>
      <w:r>
        <w:t>(17A2)</w:t>
      </w:r>
      <w:r>
        <w:rPr>
          <w:vertAlign w:val="subscript"/>
        </w:rPr>
        <w:t>16</w:t>
      </w:r>
    </w:p>
    <w:p w14:paraId="1E3D092C" w14:textId="77777777" w:rsidR="00F5476D" w:rsidRPr="00AE4371" w:rsidRDefault="00F5476D" w:rsidP="00F5476D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36D1808A" w14:textId="77777777" w:rsidR="00F5476D" w:rsidRDefault="00F5476D" w:rsidP="00EE3937">
      <w:pPr>
        <w:tabs>
          <w:tab w:val="left" w:pos="2268"/>
        </w:tabs>
        <w:rPr>
          <w:vertAlign w:val="subscript"/>
        </w:rPr>
      </w:pPr>
    </w:p>
    <w:p w14:paraId="10BC4E2F" w14:textId="4924B0BC" w:rsidR="00E1125F" w:rsidRDefault="00E1125F" w:rsidP="00E1125F">
      <w:pPr>
        <w:pStyle w:val="Kop3"/>
      </w:pPr>
      <w:bookmarkStart w:id="7" w:name="_Toc155301111"/>
      <w:r>
        <w:t>Samenvatting: Decimaal / binair / octaal / hexadecimaal stelsel</w:t>
      </w:r>
      <w:bookmarkEnd w:id="7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761"/>
        <w:gridCol w:w="2085"/>
        <w:gridCol w:w="1507"/>
        <w:gridCol w:w="1843"/>
        <w:gridCol w:w="2658"/>
      </w:tblGrid>
      <w:tr w:rsidR="008B4CDC" w14:paraId="64E45996" w14:textId="77777777" w:rsidTr="00412206">
        <w:trPr>
          <w:trHeight w:val="397"/>
        </w:trPr>
        <w:tc>
          <w:tcPr>
            <w:tcW w:w="1761" w:type="dxa"/>
            <w:vAlign w:val="center"/>
          </w:tcPr>
          <w:p w14:paraId="597C8215" w14:textId="77777777" w:rsidR="008B4CDC" w:rsidRDefault="008B4CDC" w:rsidP="004A2532">
            <w:pPr>
              <w:jc w:val="center"/>
            </w:pPr>
          </w:p>
        </w:tc>
        <w:tc>
          <w:tcPr>
            <w:tcW w:w="2085" w:type="dxa"/>
            <w:vAlign w:val="center"/>
          </w:tcPr>
          <w:p w14:paraId="189735A6" w14:textId="6C79D48B" w:rsidR="008B4CDC" w:rsidRPr="00912F52" w:rsidRDefault="004A2532" w:rsidP="004A2532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Decimaal</w:t>
            </w:r>
          </w:p>
        </w:tc>
        <w:tc>
          <w:tcPr>
            <w:tcW w:w="1507" w:type="dxa"/>
            <w:vAlign w:val="center"/>
          </w:tcPr>
          <w:p w14:paraId="7BF1E8DC" w14:textId="0E6C815B" w:rsidR="008B4CDC" w:rsidRPr="00912F52" w:rsidRDefault="004A2532" w:rsidP="004A2532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Binair</w:t>
            </w:r>
          </w:p>
        </w:tc>
        <w:tc>
          <w:tcPr>
            <w:tcW w:w="1843" w:type="dxa"/>
            <w:vAlign w:val="center"/>
          </w:tcPr>
          <w:p w14:paraId="0A7F2BAC" w14:textId="70431B79" w:rsidR="008B4CDC" w:rsidRPr="00912F52" w:rsidRDefault="004A2532" w:rsidP="004A2532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Octaal</w:t>
            </w:r>
          </w:p>
        </w:tc>
        <w:tc>
          <w:tcPr>
            <w:tcW w:w="2658" w:type="dxa"/>
            <w:vAlign w:val="center"/>
          </w:tcPr>
          <w:p w14:paraId="4BBB20C1" w14:textId="6143298B" w:rsidR="008B4CDC" w:rsidRPr="00912F52" w:rsidRDefault="004A2532" w:rsidP="004A2532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Hexadecimaal</w:t>
            </w:r>
          </w:p>
        </w:tc>
      </w:tr>
      <w:tr w:rsidR="008B4CDC" w14:paraId="1AA1CD7B" w14:textId="77777777" w:rsidTr="001D3E30">
        <w:trPr>
          <w:trHeight w:val="454"/>
        </w:trPr>
        <w:tc>
          <w:tcPr>
            <w:tcW w:w="1761" w:type="dxa"/>
            <w:vAlign w:val="center"/>
          </w:tcPr>
          <w:p w14:paraId="274DC8A7" w14:textId="25DA74F0" w:rsidR="008B4CDC" w:rsidRPr="00912F52" w:rsidRDefault="004A2532" w:rsidP="00304407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Grondtal</w:t>
            </w:r>
          </w:p>
        </w:tc>
        <w:tc>
          <w:tcPr>
            <w:tcW w:w="2085" w:type="dxa"/>
            <w:vAlign w:val="center"/>
          </w:tcPr>
          <w:p w14:paraId="6E177D7D" w14:textId="0B0199C1" w:rsidR="008B4CDC" w:rsidRDefault="00811E15" w:rsidP="004A2532">
            <w:pPr>
              <w:jc w:val="center"/>
            </w:pPr>
            <w:r>
              <w:t>10</w:t>
            </w:r>
          </w:p>
        </w:tc>
        <w:tc>
          <w:tcPr>
            <w:tcW w:w="1507" w:type="dxa"/>
            <w:vAlign w:val="center"/>
          </w:tcPr>
          <w:p w14:paraId="163627EA" w14:textId="57744945" w:rsidR="008B4CDC" w:rsidRDefault="00811E15" w:rsidP="004A2532">
            <w:pPr>
              <w:jc w:val="center"/>
            </w:pPr>
            <w:r>
              <w:t>2</w:t>
            </w:r>
          </w:p>
        </w:tc>
        <w:tc>
          <w:tcPr>
            <w:tcW w:w="1843" w:type="dxa"/>
            <w:vAlign w:val="center"/>
          </w:tcPr>
          <w:p w14:paraId="36A5E718" w14:textId="232BB2D6" w:rsidR="008B4CDC" w:rsidRDefault="00811E15" w:rsidP="004A2532">
            <w:pPr>
              <w:jc w:val="center"/>
            </w:pPr>
            <w:r>
              <w:t>8</w:t>
            </w:r>
          </w:p>
        </w:tc>
        <w:tc>
          <w:tcPr>
            <w:tcW w:w="2658" w:type="dxa"/>
            <w:vAlign w:val="center"/>
          </w:tcPr>
          <w:p w14:paraId="159F4835" w14:textId="4F43B283" w:rsidR="008B4CDC" w:rsidRDefault="00811E15" w:rsidP="004A2532">
            <w:pPr>
              <w:jc w:val="center"/>
            </w:pPr>
            <w:r>
              <w:t>16</w:t>
            </w:r>
          </w:p>
        </w:tc>
      </w:tr>
      <w:tr w:rsidR="008B4CDC" w14:paraId="6BEE780D" w14:textId="77777777" w:rsidTr="001D3E30">
        <w:trPr>
          <w:trHeight w:val="907"/>
        </w:trPr>
        <w:tc>
          <w:tcPr>
            <w:tcW w:w="1761" w:type="dxa"/>
            <w:vAlign w:val="center"/>
          </w:tcPr>
          <w:p w14:paraId="4C54B250" w14:textId="50010584" w:rsidR="008B4CDC" w:rsidRPr="00912F52" w:rsidRDefault="004A2532" w:rsidP="00304407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Symbolen</w:t>
            </w:r>
          </w:p>
        </w:tc>
        <w:tc>
          <w:tcPr>
            <w:tcW w:w="2085" w:type="dxa"/>
            <w:vAlign w:val="center"/>
          </w:tcPr>
          <w:p w14:paraId="68497D9A" w14:textId="56F874A0" w:rsidR="008B4CDC" w:rsidRDefault="00412206" w:rsidP="004A2532">
            <w:pPr>
              <w:jc w:val="center"/>
            </w:pPr>
            <w:r>
              <w:t>1 – 2 – 3 – 4 – 5 – 6 – 7 – 8 - 9</w:t>
            </w:r>
          </w:p>
        </w:tc>
        <w:tc>
          <w:tcPr>
            <w:tcW w:w="1507" w:type="dxa"/>
            <w:vAlign w:val="center"/>
          </w:tcPr>
          <w:p w14:paraId="66647547" w14:textId="4221CD0C" w:rsidR="008B4CDC" w:rsidRDefault="00412206" w:rsidP="004A2532">
            <w:pPr>
              <w:jc w:val="center"/>
            </w:pPr>
            <w:r>
              <w:t xml:space="preserve">0 – 1 </w:t>
            </w:r>
          </w:p>
        </w:tc>
        <w:tc>
          <w:tcPr>
            <w:tcW w:w="1843" w:type="dxa"/>
            <w:vAlign w:val="center"/>
          </w:tcPr>
          <w:p w14:paraId="36F41A0E" w14:textId="4F290C45" w:rsidR="008B4CDC" w:rsidRDefault="00412206" w:rsidP="004A2532">
            <w:pPr>
              <w:jc w:val="center"/>
            </w:pPr>
            <w:r>
              <w:t>0 – 1 – 2 – 3 – 4 – 5 – 6 - 7</w:t>
            </w:r>
          </w:p>
        </w:tc>
        <w:tc>
          <w:tcPr>
            <w:tcW w:w="2658" w:type="dxa"/>
            <w:vAlign w:val="center"/>
          </w:tcPr>
          <w:p w14:paraId="4D986F31" w14:textId="78F78061" w:rsidR="008B4CDC" w:rsidRDefault="00412206" w:rsidP="004A2532">
            <w:pPr>
              <w:jc w:val="center"/>
            </w:pPr>
            <w:r>
              <w:t>0 – 1 – 2 – 3 – 4 – 5 – 6 – 7 – 8 – 9 – A – B – C – D – E - F</w:t>
            </w:r>
          </w:p>
        </w:tc>
      </w:tr>
      <w:tr w:rsidR="008B4CDC" w14:paraId="3F47A4FB" w14:textId="77777777" w:rsidTr="001D3E30">
        <w:trPr>
          <w:trHeight w:val="454"/>
        </w:trPr>
        <w:tc>
          <w:tcPr>
            <w:tcW w:w="1761" w:type="dxa"/>
            <w:vAlign w:val="center"/>
          </w:tcPr>
          <w:p w14:paraId="36806EFA" w14:textId="514354F2" w:rsidR="008B4CDC" w:rsidRPr="00912F52" w:rsidRDefault="00811E15" w:rsidP="00304407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Onderscheid</w:t>
            </w:r>
          </w:p>
        </w:tc>
        <w:tc>
          <w:tcPr>
            <w:tcW w:w="2085" w:type="dxa"/>
            <w:vAlign w:val="center"/>
          </w:tcPr>
          <w:p w14:paraId="782E4828" w14:textId="6FA4BD0B" w:rsidR="008B4CDC" w:rsidRDefault="001B5C44" w:rsidP="004A2532">
            <w:pPr>
              <w:jc w:val="center"/>
            </w:pPr>
            <w:r>
              <w:t>(121)</w:t>
            </w:r>
            <w:r w:rsidRPr="001B5C44">
              <w:rPr>
                <w:vertAlign w:val="subscript"/>
              </w:rPr>
              <w:t>10</w:t>
            </w:r>
          </w:p>
        </w:tc>
        <w:tc>
          <w:tcPr>
            <w:tcW w:w="1507" w:type="dxa"/>
            <w:vAlign w:val="center"/>
          </w:tcPr>
          <w:p w14:paraId="2293107B" w14:textId="3D590EAB" w:rsidR="008B4CDC" w:rsidRDefault="001B5C44" w:rsidP="004A2532">
            <w:pPr>
              <w:jc w:val="center"/>
            </w:pPr>
            <w:r>
              <w:t>(01110)</w:t>
            </w:r>
            <w:r w:rsidRPr="001B5C44">
              <w:rPr>
                <w:vertAlign w:val="subscript"/>
              </w:rPr>
              <w:t>2</w:t>
            </w:r>
          </w:p>
        </w:tc>
        <w:tc>
          <w:tcPr>
            <w:tcW w:w="1843" w:type="dxa"/>
            <w:vAlign w:val="center"/>
          </w:tcPr>
          <w:p w14:paraId="7EEC1286" w14:textId="1BD5B10C" w:rsidR="008B4CDC" w:rsidRDefault="001B5C44" w:rsidP="004A2532">
            <w:pPr>
              <w:jc w:val="center"/>
            </w:pPr>
            <w:r>
              <w:t>(712)</w:t>
            </w:r>
            <w:r w:rsidRPr="001B5C44">
              <w:rPr>
                <w:vertAlign w:val="subscript"/>
              </w:rPr>
              <w:t>8</w:t>
            </w:r>
          </w:p>
        </w:tc>
        <w:tc>
          <w:tcPr>
            <w:tcW w:w="2658" w:type="dxa"/>
            <w:vAlign w:val="center"/>
          </w:tcPr>
          <w:p w14:paraId="418FA8B3" w14:textId="74DE9893" w:rsidR="008B4CDC" w:rsidRDefault="00F5476D" w:rsidP="004A2532">
            <w:pPr>
              <w:jc w:val="center"/>
            </w:pPr>
            <w:r>
              <w:t>(1A</w:t>
            </w:r>
            <w:r w:rsidR="003619C6">
              <w:t>6C)</w:t>
            </w:r>
            <w:r w:rsidR="003619C6" w:rsidRPr="003619C6">
              <w:rPr>
                <w:vertAlign w:val="subscript"/>
              </w:rPr>
              <w:t>16</w:t>
            </w:r>
          </w:p>
        </w:tc>
      </w:tr>
    </w:tbl>
    <w:p w14:paraId="258C1ACD" w14:textId="72C47DBD" w:rsidR="00642D00" w:rsidRDefault="00642D00" w:rsidP="00642D00">
      <w:pPr>
        <w:pStyle w:val="Kop2"/>
      </w:pPr>
      <w:bookmarkStart w:id="8" w:name="_Toc155301112"/>
      <w:r>
        <w:t xml:space="preserve">Conversies tussen </w:t>
      </w:r>
      <w:r w:rsidR="00E1125F">
        <w:t>talstelsels</w:t>
      </w:r>
      <w:bookmarkEnd w:id="8"/>
    </w:p>
    <w:p w14:paraId="4B1B226C" w14:textId="4DA3D31C" w:rsidR="004A189D" w:rsidRPr="005F234C" w:rsidRDefault="005F234C" w:rsidP="005F234C">
      <w:pPr>
        <w:pStyle w:val="Geenafstand"/>
      </w:pPr>
      <w:r>
        <w:t xml:space="preserve">Wat bedoelen we met </w:t>
      </w:r>
      <w:r w:rsidRPr="005F234C">
        <w:rPr>
          <w:i/>
          <w:iCs/>
        </w:rPr>
        <w:t>‘n-aantal bits = 2</w:t>
      </w:r>
      <w:r w:rsidRPr="005F234C">
        <w:rPr>
          <w:i/>
          <w:iCs/>
          <w:vertAlign w:val="superscript"/>
        </w:rPr>
        <w:t>n</w:t>
      </w:r>
      <w:r w:rsidR="00BD76EF">
        <w:rPr>
          <w:i/>
          <w:iCs/>
        </w:rPr>
        <w:t>’</w:t>
      </w:r>
      <w:r>
        <w:t>?</w:t>
      </w:r>
    </w:p>
    <w:p w14:paraId="20B5F475" w14:textId="5CDCA3ED" w:rsidR="004A189D" w:rsidRDefault="00BD76EF" w:rsidP="0049506D">
      <w:pPr>
        <w:tabs>
          <w:tab w:val="left" w:pos="2268"/>
        </w:tabs>
      </w:pPr>
      <w:r>
        <w:t xml:space="preserve">Met één bit hebben we twee mogelijkheden wat het getal kan zijn: 0 of 1. </w:t>
      </w:r>
    </w:p>
    <w:p w14:paraId="189019E8" w14:textId="39C5ABB2" w:rsidR="00BD76EF" w:rsidRDefault="00BD76EF" w:rsidP="0049506D">
      <w:pPr>
        <w:tabs>
          <w:tab w:val="left" w:pos="2268"/>
        </w:tabs>
      </w:pPr>
      <w:r>
        <w:t xml:space="preserve">Met twee bits hebben we </w:t>
      </w:r>
      <w:r w:rsidR="00AE42F7">
        <w:t>vier mogelijkheden wat het getal kan zijn: 00 / 01 / 10 / 11.</w:t>
      </w:r>
    </w:p>
    <w:p w14:paraId="36C0D850" w14:textId="777C80EA" w:rsidR="00AE42F7" w:rsidRDefault="00AE42F7" w:rsidP="0049506D">
      <w:pPr>
        <w:tabs>
          <w:tab w:val="left" w:pos="2268"/>
        </w:tabs>
      </w:pPr>
      <w:r>
        <w:t>…</w:t>
      </w:r>
    </w:p>
    <w:p w14:paraId="1656C7DE" w14:textId="77777777" w:rsidR="009164A2" w:rsidRDefault="009164A2" w:rsidP="0049506D">
      <w:pPr>
        <w:tabs>
          <w:tab w:val="left" w:pos="2268"/>
        </w:tabs>
      </w:pPr>
    </w:p>
    <w:p w14:paraId="3C8D0AE0" w14:textId="77777777" w:rsidR="009164A2" w:rsidRDefault="009164A2" w:rsidP="009164A2">
      <w:pPr>
        <w:pStyle w:val="Geenafstand"/>
      </w:pPr>
      <w:r>
        <w:t xml:space="preserve">Hoeveel bits worden bijgehouden in het geheugen per computerwoord? </w:t>
      </w:r>
    </w:p>
    <w:p w14:paraId="6242ED0E" w14:textId="6D76F2F9" w:rsidR="009164A2" w:rsidRDefault="009164A2" w:rsidP="0049506D">
      <w:pPr>
        <w:tabs>
          <w:tab w:val="left" w:pos="2268"/>
        </w:tabs>
      </w:pPr>
      <w:r>
        <w:t>In groepjes van 8 / 16 / 32 / 64.</w:t>
      </w:r>
    </w:p>
    <w:p w14:paraId="6440A60C" w14:textId="77777777" w:rsidR="00371A30" w:rsidRDefault="00371A30" w:rsidP="0049506D">
      <w:pPr>
        <w:tabs>
          <w:tab w:val="left" w:pos="2268"/>
        </w:tabs>
      </w:pPr>
    </w:p>
    <w:p w14:paraId="1DC295B7" w14:textId="3B3505EB" w:rsidR="00233D4C" w:rsidRPr="0021252D" w:rsidRDefault="00233D4C" w:rsidP="00233D4C">
      <w:pPr>
        <w:pStyle w:val="Geenafstand"/>
      </w:pPr>
      <w:r>
        <w:t>Ook met kommagetallen is het essentieel de machten van twee te kennen:</w:t>
      </w:r>
    </w:p>
    <w:p w14:paraId="05CD455F" w14:textId="19621114" w:rsidR="004A189D" w:rsidRPr="0021252D" w:rsidRDefault="003B487D" w:rsidP="0049506D">
      <w:pPr>
        <w:tabs>
          <w:tab w:val="left" w:pos="2268"/>
        </w:tabs>
      </w:pPr>
      <w:r w:rsidRPr="003B487D">
        <w:rPr>
          <w:noProof/>
        </w:rPr>
        <w:drawing>
          <wp:inline distT="0" distB="0" distL="0" distR="0" wp14:anchorId="6235E12A" wp14:editId="499BAA1B">
            <wp:extent cx="4069433" cy="480102"/>
            <wp:effectExtent l="19050" t="19050" r="7620" b="0"/>
            <wp:docPr id="250684430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84430" name="Afbeelding 1" descr="Afbeelding met tekst, Lettertype, schermopname, lijn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480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910A6" w14:textId="42EA3AE6" w:rsidR="0011373B" w:rsidRPr="00AE4371" w:rsidRDefault="003B487D" w:rsidP="0085292B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08CB3900" w14:textId="07763683" w:rsidR="004A189D" w:rsidRDefault="00001283" w:rsidP="00001283">
      <w:pPr>
        <w:pStyle w:val="Kop2"/>
      </w:pPr>
      <w:bookmarkStart w:id="9" w:name="_Toc155301113"/>
      <w:r w:rsidRPr="00001283">
        <w:t>Bewerkingen in het binair stelsel</w:t>
      </w:r>
      <w:bookmarkEnd w:id="9"/>
    </w:p>
    <w:p w14:paraId="4779BD43" w14:textId="613E76C1" w:rsidR="00654C91" w:rsidRPr="00654C91" w:rsidRDefault="00654C91" w:rsidP="00654C91">
      <w:pPr>
        <w:pStyle w:val="Kop3"/>
      </w:pPr>
      <w:bookmarkStart w:id="10" w:name="_Toc155301114"/>
      <w:r>
        <w:t>Cijferen</w:t>
      </w:r>
      <w:bookmarkEnd w:id="10"/>
    </w:p>
    <w:p w14:paraId="012BC83D" w14:textId="12B75405" w:rsidR="00EB755A" w:rsidRDefault="00EB755A" w:rsidP="0011373B">
      <w:pPr>
        <w:pStyle w:val="Geenafstand"/>
      </w:pPr>
      <w:r>
        <w:t xml:space="preserve">Hoe cijfer je in het binair stelsel? </w:t>
      </w:r>
    </w:p>
    <w:p w14:paraId="1AE0CBE1" w14:textId="222F33B0" w:rsidR="006738AC" w:rsidRDefault="006738AC" w:rsidP="00EB755A">
      <w:r w:rsidRPr="0011373B">
        <w:rPr>
          <w:noProof/>
        </w:rPr>
        <w:drawing>
          <wp:anchor distT="0" distB="0" distL="114300" distR="114300" simplePos="0" relativeHeight="251522048" behindDoc="1" locked="0" layoutInCell="1" allowOverlap="1" wp14:anchorId="2DA241E3" wp14:editId="14235082">
            <wp:simplePos x="0" y="0"/>
            <wp:positionH relativeFrom="column">
              <wp:posOffset>2804103</wp:posOffset>
            </wp:positionH>
            <wp:positionV relativeFrom="paragraph">
              <wp:posOffset>24130</wp:posOffset>
            </wp:positionV>
            <wp:extent cx="1179195" cy="1061085"/>
            <wp:effectExtent l="19050" t="19050" r="1905" b="5715"/>
            <wp:wrapTight wrapText="bothSides">
              <wp:wrapPolygon edited="0">
                <wp:start x="-349" y="-388"/>
                <wp:lineTo x="-349" y="21716"/>
                <wp:lineTo x="21635" y="21716"/>
                <wp:lineTo x="21635" y="-388"/>
                <wp:lineTo x="-349" y="-388"/>
              </wp:wrapPolygon>
            </wp:wrapTight>
            <wp:docPr id="1344770612" name="Afbeelding 1" descr="Afbeelding met schermopname, Lettertyp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0612" name="Afbeelding 1" descr="Afbeelding met schermopname, Lettertype, nummer, lijn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195" cy="106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8D6">
        <w:t>0 + 0 = 0</w:t>
      </w:r>
    </w:p>
    <w:p w14:paraId="0703CA90" w14:textId="4AEEF1EF" w:rsidR="00EB78D6" w:rsidRDefault="00EB78D6" w:rsidP="00EB755A">
      <w:r>
        <w:t xml:space="preserve">0 + 1 = 1 </w:t>
      </w:r>
    </w:p>
    <w:p w14:paraId="44C00217" w14:textId="2273488E" w:rsidR="00EB78D6" w:rsidRDefault="00EB78D6" w:rsidP="00EB755A">
      <w:r>
        <w:t xml:space="preserve">1 + 0 = 1 </w:t>
      </w:r>
    </w:p>
    <w:p w14:paraId="62A2967E" w14:textId="60DE5D21" w:rsidR="00EB78D6" w:rsidRDefault="00EB78D6" w:rsidP="00EB755A">
      <w:r>
        <w:t xml:space="preserve">1 + 1 = (1)0 </w:t>
      </w:r>
      <w:r>
        <w:tab/>
      </w:r>
      <w:r>
        <w:sym w:font="Wingdings" w:char="F0E0"/>
      </w:r>
      <w:r>
        <w:t xml:space="preserve"> 1 overbrengen</w:t>
      </w:r>
    </w:p>
    <w:p w14:paraId="0AF76967" w14:textId="7AE1D7D7" w:rsidR="00030D45" w:rsidRDefault="00EB78D6" w:rsidP="00EB755A">
      <w:r>
        <w:t>1 + 1 + 1 = (1)1</w:t>
      </w:r>
      <w:r>
        <w:tab/>
      </w:r>
      <w:r>
        <w:sym w:font="Wingdings" w:char="F0E0"/>
      </w:r>
      <w:r>
        <w:t xml:space="preserve"> 1 overbrengen</w:t>
      </w:r>
    </w:p>
    <w:p w14:paraId="7BACBA8C" w14:textId="77777777" w:rsidR="0085292B" w:rsidRDefault="0085292B" w:rsidP="00EB755A"/>
    <w:p w14:paraId="2E156CE1" w14:textId="77777777" w:rsidR="005A4DB4" w:rsidRDefault="005A4DB4" w:rsidP="00EB755A"/>
    <w:p w14:paraId="78B6F1B6" w14:textId="77777777" w:rsidR="005A4DB4" w:rsidRDefault="005A4DB4" w:rsidP="00EB755A"/>
    <w:p w14:paraId="2324B3EF" w14:textId="77777777" w:rsidR="005A4DB4" w:rsidRDefault="005A4DB4" w:rsidP="00EB755A"/>
    <w:p w14:paraId="2F5D8F1D" w14:textId="2FC9A733" w:rsidR="0011373B" w:rsidRPr="00EB755A" w:rsidRDefault="00030D45" w:rsidP="00030D45">
      <w:pPr>
        <w:pStyle w:val="Kop3"/>
      </w:pPr>
      <w:bookmarkStart w:id="11" w:name="_Toc155301115"/>
      <w:r>
        <w:lastRenderedPageBreak/>
        <w:t>Andere bewerkingen</w:t>
      </w:r>
      <w:bookmarkEnd w:id="11"/>
    </w:p>
    <w:p w14:paraId="7298E55A" w14:textId="5281708C" w:rsidR="004A189D" w:rsidRDefault="00DB2232" w:rsidP="00EB755A">
      <w:pPr>
        <w:pStyle w:val="Geenafstand"/>
      </w:pPr>
      <w:r>
        <w:t xml:space="preserve">Wat is complementeren? </w:t>
      </w:r>
    </w:p>
    <w:p w14:paraId="6479AA58" w14:textId="72779C33" w:rsidR="00DB2232" w:rsidRDefault="00DB2232" w:rsidP="0049506D">
      <w:pPr>
        <w:tabs>
          <w:tab w:val="left" w:pos="2268"/>
        </w:tabs>
      </w:pPr>
      <w:r>
        <w:t xml:space="preserve">Alle 1’en en 0’en worden omgedraaid. </w:t>
      </w:r>
    </w:p>
    <w:p w14:paraId="006C4991" w14:textId="0FA02696" w:rsidR="0085292B" w:rsidRDefault="00DB2232" w:rsidP="0049506D">
      <w:pPr>
        <w:tabs>
          <w:tab w:val="left" w:pos="2268"/>
        </w:tabs>
      </w:pPr>
      <w:r>
        <w:t>Dit kan enkel met: 8 / 16 / 32 / 64-bitwoorden.</w:t>
      </w:r>
    </w:p>
    <w:p w14:paraId="5D008FE8" w14:textId="77777777" w:rsidR="005A4DB4" w:rsidRPr="0021252D" w:rsidRDefault="005A4DB4" w:rsidP="0049506D">
      <w:pPr>
        <w:tabs>
          <w:tab w:val="left" w:pos="2268"/>
        </w:tabs>
      </w:pPr>
    </w:p>
    <w:p w14:paraId="78884B7A" w14:textId="426EC296" w:rsidR="004A189D" w:rsidRDefault="00EB78D6" w:rsidP="008B2B34">
      <w:pPr>
        <w:pStyle w:val="Geenafstand"/>
      </w:pPr>
      <w:r w:rsidRPr="008B2B34">
        <w:rPr>
          <w:noProof/>
        </w:rPr>
        <w:drawing>
          <wp:anchor distT="0" distB="0" distL="114300" distR="114300" simplePos="0" relativeHeight="251528192" behindDoc="1" locked="0" layoutInCell="1" allowOverlap="1" wp14:anchorId="41E62BEC" wp14:editId="1ADDE571">
            <wp:simplePos x="0" y="0"/>
            <wp:positionH relativeFrom="column">
              <wp:posOffset>5382260</wp:posOffset>
            </wp:positionH>
            <wp:positionV relativeFrom="paragraph">
              <wp:posOffset>80645</wp:posOffset>
            </wp:positionV>
            <wp:extent cx="626110" cy="477520"/>
            <wp:effectExtent l="0" t="0" r="0" b="0"/>
            <wp:wrapTight wrapText="bothSides">
              <wp:wrapPolygon edited="0">
                <wp:start x="0" y="0"/>
                <wp:lineTo x="0" y="20681"/>
                <wp:lineTo x="21030" y="20681"/>
                <wp:lineTo x="21030" y="0"/>
                <wp:lineTo x="0" y="0"/>
              </wp:wrapPolygon>
            </wp:wrapTight>
            <wp:docPr id="179071107" name="Afbeelding 1" descr="Afbeelding met schermopname, plein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1107" name="Afbeelding 1" descr="Afbeelding met schermopname, plein, lijn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365">
        <w:t>Wat is de bitsgewijze EN?</w:t>
      </w:r>
    </w:p>
    <w:p w14:paraId="75CE3BEB" w14:textId="3222AFB7" w:rsidR="004A189D" w:rsidRDefault="00F67A60" w:rsidP="0049506D">
      <w:pPr>
        <w:tabs>
          <w:tab w:val="left" w:pos="2268"/>
        </w:tabs>
      </w:pPr>
      <w:r>
        <w:t xml:space="preserve">Als </w:t>
      </w:r>
      <w:r w:rsidRPr="00AB0659">
        <w:rPr>
          <w:b/>
          <w:bCs/>
        </w:rPr>
        <w:t>beide</w:t>
      </w:r>
      <w:r>
        <w:t xml:space="preserve"> bits </w:t>
      </w:r>
      <w:r w:rsidRPr="00AB0659">
        <w:rPr>
          <w:b/>
          <w:bCs/>
        </w:rPr>
        <w:t>actief</w:t>
      </w:r>
      <w:r>
        <w:t xml:space="preserve"> zijn (1) wordt de uitkomst ook een 1. Dit wordt uitgevoerd op twee operanden bit per bit.</w:t>
      </w:r>
    </w:p>
    <w:p w14:paraId="0B21D512" w14:textId="77777777" w:rsidR="005A4DB4" w:rsidRDefault="005A4DB4" w:rsidP="0049506D">
      <w:pPr>
        <w:tabs>
          <w:tab w:val="left" w:pos="2268"/>
        </w:tabs>
      </w:pPr>
    </w:p>
    <w:p w14:paraId="5E7AD471" w14:textId="56CE164E" w:rsidR="008B2B34" w:rsidRDefault="00EB78D6" w:rsidP="00AB0659">
      <w:pPr>
        <w:pStyle w:val="Geenafstand"/>
      </w:pPr>
      <w:r w:rsidRPr="00A2200D">
        <w:rPr>
          <w:noProof/>
        </w:rPr>
        <w:drawing>
          <wp:anchor distT="0" distB="0" distL="114300" distR="114300" simplePos="0" relativeHeight="251534336" behindDoc="1" locked="0" layoutInCell="1" allowOverlap="1" wp14:anchorId="0A75492F" wp14:editId="1D81E293">
            <wp:simplePos x="0" y="0"/>
            <wp:positionH relativeFrom="column">
              <wp:posOffset>5407429</wp:posOffset>
            </wp:positionH>
            <wp:positionV relativeFrom="paragraph">
              <wp:posOffset>7620</wp:posOffset>
            </wp:positionV>
            <wp:extent cx="598805" cy="533400"/>
            <wp:effectExtent l="0" t="0" r="0" b="0"/>
            <wp:wrapTight wrapText="bothSides">
              <wp:wrapPolygon edited="0">
                <wp:start x="0" y="0"/>
                <wp:lineTo x="0" y="20829"/>
                <wp:lineTo x="20615" y="20829"/>
                <wp:lineTo x="20615" y="0"/>
                <wp:lineTo x="0" y="0"/>
              </wp:wrapPolygon>
            </wp:wrapTight>
            <wp:docPr id="714434464" name="Afbeelding 1" descr="Afbeelding met schermopname, plei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34464" name="Afbeelding 1" descr="Afbeelding met schermopname, plein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659">
        <w:t>Wat is de bitsgewijze OF?</w:t>
      </w:r>
    </w:p>
    <w:p w14:paraId="7B42E181" w14:textId="58F347EF" w:rsidR="00AB0659" w:rsidRDefault="00AB0659" w:rsidP="0049506D">
      <w:pPr>
        <w:tabs>
          <w:tab w:val="left" w:pos="2268"/>
        </w:tabs>
      </w:pPr>
      <w:r>
        <w:t xml:space="preserve">Als </w:t>
      </w:r>
      <w:r w:rsidRPr="00AB0659">
        <w:rPr>
          <w:b/>
          <w:bCs/>
        </w:rPr>
        <w:t>slechts</w:t>
      </w:r>
      <w:r>
        <w:t xml:space="preserve"> één bit </w:t>
      </w:r>
      <w:r w:rsidRPr="00AB0659">
        <w:rPr>
          <w:b/>
          <w:bCs/>
        </w:rPr>
        <w:t>actief</w:t>
      </w:r>
      <w:r>
        <w:t xml:space="preserve"> is (1) wordt de uitkomst ook een 1.</w:t>
      </w:r>
    </w:p>
    <w:p w14:paraId="7B35193E" w14:textId="552918FE" w:rsidR="004A189D" w:rsidRPr="0021252D" w:rsidRDefault="004A189D" w:rsidP="0049506D">
      <w:pPr>
        <w:tabs>
          <w:tab w:val="left" w:pos="2268"/>
        </w:tabs>
      </w:pPr>
    </w:p>
    <w:p w14:paraId="569A28CE" w14:textId="170BB5B6" w:rsidR="004A189D" w:rsidRDefault="00223A61" w:rsidP="00004983">
      <w:pPr>
        <w:pStyle w:val="Geenafstand"/>
      </w:pPr>
      <w:r>
        <w:t>Wat is de exclusieve OF or XOR?</w:t>
      </w:r>
    </w:p>
    <w:p w14:paraId="10D0B5B3" w14:textId="5E502DFB" w:rsidR="00223A61" w:rsidRDefault="00EB78D6" w:rsidP="0049506D">
      <w:pPr>
        <w:tabs>
          <w:tab w:val="left" w:pos="2268"/>
        </w:tabs>
      </w:pPr>
      <w:r w:rsidRPr="00004983">
        <w:rPr>
          <w:noProof/>
        </w:rPr>
        <w:drawing>
          <wp:anchor distT="0" distB="0" distL="114300" distR="114300" simplePos="0" relativeHeight="251540480" behindDoc="1" locked="0" layoutInCell="1" allowOverlap="1" wp14:anchorId="13145681" wp14:editId="03F65E07">
            <wp:simplePos x="0" y="0"/>
            <wp:positionH relativeFrom="column">
              <wp:posOffset>5351029</wp:posOffset>
            </wp:positionH>
            <wp:positionV relativeFrom="paragraph">
              <wp:posOffset>6580</wp:posOffset>
            </wp:positionV>
            <wp:extent cx="678458" cy="602673"/>
            <wp:effectExtent l="0" t="0" r="0" b="0"/>
            <wp:wrapTight wrapText="bothSides">
              <wp:wrapPolygon edited="0">
                <wp:start x="0" y="0"/>
                <wp:lineTo x="0" y="21168"/>
                <wp:lineTo x="21236" y="21168"/>
                <wp:lineTo x="21236" y="0"/>
                <wp:lineTo x="0" y="0"/>
              </wp:wrapPolygon>
            </wp:wrapTight>
            <wp:docPr id="1844009040" name="Afbeelding 1" descr="Afbeelding met schermopname, plein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09040" name="Afbeelding 1" descr="Afbeelding met schermopname, plein, nummer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58" cy="602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A61">
        <w:t xml:space="preserve">Als </w:t>
      </w:r>
      <w:r w:rsidR="00223A61" w:rsidRPr="00004983">
        <w:rPr>
          <w:b/>
          <w:bCs/>
        </w:rPr>
        <w:t>één</w:t>
      </w:r>
      <w:r w:rsidR="00223A61">
        <w:t xml:space="preserve"> bit is</w:t>
      </w:r>
      <w:r w:rsidR="00004983">
        <w:t xml:space="preserve"> (1) wordt </w:t>
      </w:r>
      <w:r w:rsidR="00004983" w:rsidRPr="00004983">
        <w:rPr>
          <w:b/>
          <w:bCs/>
        </w:rPr>
        <w:t>actief</w:t>
      </w:r>
      <w:r w:rsidR="00004983">
        <w:t xml:space="preserve"> de uitkomst ook een </w:t>
      </w:r>
      <w:r w:rsidR="00004983" w:rsidRPr="00004983">
        <w:rPr>
          <w:b/>
          <w:bCs/>
        </w:rPr>
        <w:t>1</w:t>
      </w:r>
      <w:r w:rsidR="00004983">
        <w:t xml:space="preserve">. </w:t>
      </w:r>
    </w:p>
    <w:p w14:paraId="2B9249A4" w14:textId="1129BDB5" w:rsidR="00004983" w:rsidRDefault="00004983" w:rsidP="0049506D">
      <w:pPr>
        <w:tabs>
          <w:tab w:val="left" w:pos="2268"/>
        </w:tabs>
      </w:pPr>
      <w:r>
        <w:t xml:space="preserve">Als </w:t>
      </w:r>
      <w:r w:rsidRPr="00004983">
        <w:rPr>
          <w:b/>
          <w:bCs/>
        </w:rPr>
        <w:t>beide</w:t>
      </w:r>
      <w:r>
        <w:t xml:space="preserve"> bits 1 of 0 zijn, wordt de uitkomst een</w:t>
      </w:r>
      <w:r w:rsidRPr="00004983">
        <w:rPr>
          <w:b/>
          <w:bCs/>
        </w:rPr>
        <w:t xml:space="preserve"> 0</w:t>
      </w:r>
      <w:r>
        <w:t>.</w:t>
      </w:r>
    </w:p>
    <w:p w14:paraId="2339EDAD" w14:textId="77777777" w:rsidR="00030D45" w:rsidRDefault="00030D45" w:rsidP="0049506D">
      <w:pPr>
        <w:tabs>
          <w:tab w:val="left" w:pos="2268"/>
        </w:tabs>
      </w:pPr>
    </w:p>
    <w:p w14:paraId="789365A7" w14:textId="6FF746B4" w:rsidR="00476266" w:rsidRDefault="00654C91" w:rsidP="009164A2">
      <w:pPr>
        <w:pStyle w:val="Kop3"/>
      </w:pPr>
      <w:bookmarkStart w:id="12" w:name="_Toc155301116"/>
      <w:r w:rsidRPr="00654C91">
        <w:t>Negatieve getallen</w:t>
      </w:r>
      <w:bookmarkEnd w:id="12"/>
    </w:p>
    <w:p w14:paraId="7148448F" w14:textId="77246D77" w:rsidR="00476266" w:rsidRDefault="00476266" w:rsidP="00BC35AB">
      <w:pPr>
        <w:pStyle w:val="Geenafstand"/>
      </w:pPr>
      <w:r>
        <w:t xml:space="preserve">Welke drie methodes zijn er om een negatief </w:t>
      </w:r>
      <w:r w:rsidR="00BC35AB">
        <w:t>voor te stellen?</w:t>
      </w:r>
    </w:p>
    <w:p w14:paraId="4BB0EDB1" w14:textId="20580C5C" w:rsidR="00BC35AB" w:rsidRDefault="00BC35AB" w:rsidP="00BC35AB">
      <w:pPr>
        <w:pStyle w:val="Lijstalinea"/>
        <w:numPr>
          <w:ilvl w:val="0"/>
          <w:numId w:val="41"/>
        </w:numPr>
        <w:tabs>
          <w:tab w:val="left" w:pos="2268"/>
        </w:tabs>
        <w:ind w:left="284" w:hanging="284"/>
      </w:pPr>
      <w:r>
        <w:t>Teken + absolute waarde</w:t>
      </w:r>
    </w:p>
    <w:p w14:paraId="3E9AE58D" w14:textId="01D81671" w:rsidR="00BC35AB" w:rsidRDefault="00BC35AB" w:rsidP="00BC35AB">
      <w:pPr>
        <w:pStyle w:val="Lijstalinea"/>
        <w:numPr>
          <w:ilvl w:val="0"/>
          <w:numId w:val="41"/>
        </w:numPr>
        <w:tabs>
          <w:tab w:val="left" w:pos="2268"/>
        </w:tabs>
        <w:ind w:left="284" w:hanging="284"/>
      </w:pPr>
      <w:r>
        <w:t>Excess-N (127)</w:t>
      </w:r>
    </w:p>
    <w:p w14:paraId="65EAEEA0" w14:textId="53915474" w:rsidR="00BC35AB" w:rsidRDefault="00BC35AB" w:rsidP="00BC35AB">
      <w:pPr>
        <w:pStyle w:val="Lijstalinea"/>
        <w:numPr>
          <w:ilvl w:val="0"/>
          <w:numId w:val="41"/>
        </w:numPr>
        <w:tabs>
          <w:tab w:val="left" w:pos="2268"/>
        </w:tabs>
        <w:ind w:left="284" w:hanging="284"/>
      </w:pPr>
      <w:r>
        <w:t>2’s compliment</w:t>
      </w:r>
    </w:p>
    <w:p w14:paraId="5A5DC595" w14:textId="4AF94970" w:rsidR="00F52389" w:rsidRDefault="00F52389" w:rsidP="00BC35AB">
      <w:pPr>
        <w:tabs>
          <w:tab w:val="left" w:pos="2268"/>
        </w:tabs>
      </w:pPr>
      <w:r>
        <w:t xml:space="preserve">We gaan er altijd van uit dat de getallen 8 bits lang zijn. </w:t>
      </w:r>
    </w:p>
    <w:p w14:paraId="05DB1430" w14:textId="77777777" w:rsidR="008832E9" w:rsidRDefault="008832E9" w:rsidP="00BC35AB">
      <w:pPr>
        <w:tabs>
          <w:tab w:val="left" w:pos="2268"/>
        </w:tabs>
      </w:pPr>
    </w:p>
    <w:p w14:paraId="16FF9E11" w14:textId="725707FF" w:rsidR="00902A28" w:rsidRDefault="008832E9" w:rsidP="008832E9">
      <w:pPr>
        <w:pStyle w:val="Geenafstand"/>
      </w:pPr>
      <w:r>
        <w:t>Teken + absolute waarde:</w:t>
      </w:r>
    </w:p>
    <w:p w14:paraId="02B828CD" w14:textId="30368184" w:rsidR="00F52389" w:rsidRDefault="0056130C" w:rsidP="002A5501">
      <w:pPr>
        <w:pStyle w:val="Lijstalinea"/>
        <w:numPr>
          <w:ilvl w:val="0"/>
          <w:numId w:val="92"/>
        </w:numPr>
        <w:tabs>
          <w:tab w:val="left" w:pos="2268"/>
        </w:tabs>
      </w:pPr>
      <w:r>
        <w:t>Het meest linkse bit (</w:t>
      </w:r>
      <w:r w:rsidRPr="002A5501">
        <w:rPr>
          <w:b/>
          <w:bCs/>
        </w:rPr>
        <w:t>msb</w:t>
      </w:r>
      <w:r>
        <w:t xml:space="preserve">) is het tekenbit. </w:t>
      </w:r>
    </w:p>
    <w:p w14:paraId="20791705" w14:textId="6EA14470" w:rsidR="0056130C" w:rsidRDefault="0056130C" w:rsidP="002A5501">
      <w:pPr>
        <w:pStyle w:val="Lijstalinea"/>
        <w:numPr>
          <w:ilvl w:val="0"/>
          <w:numId w:val="92"/>
        </w:numPr>
        <w:tabs>
          <w:tab w:val="left" w:pos="2268"/>
        </w:tabs>
      </w:pPr>
      <w:r>
        <w:t xml:space="preserve">0 = een </w:t>
      </w:r>
      <w:r w:rsidRPr="002A5501">
        <w:rPr>
          <w:b/>
          <w:bCs/>
        </w:rPr>
        <w:t>positief</w:t>
      </w:r>
      <w:r>
        <w:t xml:space="preserve"> getal</w:t>
      </w:r>
    </w:p>
    <w:p w14:paraId="061BE441" w14:textId="4899F505" w:rsidR="0056130C" w:rsidRDefault="0056130C" w:rsidP="002A5501">
      <w:pPr>
        <w:pStyle w:val="Lijstalinea"/>
        <w:numPr>
          <w:ilvl w:val="0"/>
          <w:numId w:val="92"/>
        </w:numPr>
        <w:tabs>
          <w:tab w:val="left" w:pos="2268"/>
        </w:tabs>
      </w:pPr>
      <w:r>
        <w:t xml:space="preserve">1 = een </w:t>
      </w:r>
      <w:r w:rsidRPr="002A5501">
        <w:rPr>
          <w:b/>
          <w:bCs/>
        </w:rPr>
        <w:t>negatief</w:t>
      </w:r>
      <w:r>
        <w:t xml:space="preserve"> getal</w:t>
      </w:r>
    </w:p>
    <w:p w14:paraId="338CEFA3" w14:textId="7CDBDB90" w:rsidR="00F139EF" w:rsidRDefault="00F139EF" w:rsidP="002A5501">
      <w:pPr>
        <w:pStyle w:val="Lijstalinea"/>
        <w:numPr>
          <w:ilvl w:val="0"/>
          <w:numId w:val="92"/>
        </w:numPr>
        <w:tabs>
          <w:tab w:val="left" w:pos="2268"/>
        </w:tabs>
      </w:pPr>
      <w:r>
        <w:t xml:space="preserve">met het tekenbit wordt NIET gerekend. </w:t>
      </w:r>
    </w:p>
    <w:p w14:paraId="5C1BB39F" w14:textId="77777777" w:rsidR="001058B1" w:rsidRDefault="001058B1" w:rsidP="001058B1">
      <w:pPr>
        <w:pStyle w:val="Lijstalinea"/>
        <w:tabs>
          <w:tab w:val="left" w:pos="2268"/>
        </w:tabs>
      </w:pPr>
    </w:p>
    <w:p w14:paraId="6EF700E0" w14:textId="528C67F3" w:rsidR="001058B1" w:rsidRDefault="001058B1" w:rsidP="00806FE9">
      <w:pPr>
        <w:pStyle w:val="Geenafstand"/>
      </w:pPr>
      <w:r>
        <w:t xml:space="preserve">Nadelen: </w:t>
      </w:r>
    </w:p>
    <w:p w14:paraId="40E6EEAB" w14:textId="4F57317C" w:rsidR="00806FE9" w:rsidRDefault="00806FE9" w:rsidP="00806FE9">
      <w:pPr>
        <w:pStyle w:val="Lijstalinea"/>
        <w:numPr>
          <w:ilvl w:val="0"/>
          <w:numId w:val="95"/>
        </w:numPr>
      </w:pPr>
      <w:r>
        <w:t>A-B kan niet berekend worden als A+(-B): bijvoorbeeld 22-12 = 22 +(-12)</w:t>
      </w:r>
    </w:p>
    <w:p w14:paraId="765EE325" w14:textId="5B71011A" w:rsidR="00806FE9" w:rsidRDefault="00806FE9" w:rsidP="00806FE9">
      <w:pPr>
        <w:pStyle w:val="Lijstalinea"/>
        <w:numPr>
          <w:ilvl w:val="0"/>
          <w:numId w:val="95"/>
        </w:numPr>
      </w:pPr>
      <w:r>
        <w:t>Aftrekking moet als afzonderlijke bewerking in de hardware geïmplementeerd worden -&gt; duur!</w:t>
      </w:r>
    </w:p>
    <w:p w14:paraId="313CF828" w14:textId="19443876" w:rsidR="00806FE9" w:rsidRDefault="00806FE9" w:rsidP="00806FE9">
      <w:pPr>
        <w:pStyle w:val="Lijstalinea"/>
        <w:numPr>
          <w:ilvl w:val="0"/>
          <w:numId w:val="95"/>
        </w:numPr>
      </w:pPr>
      <w:r>
        <w:t>Bewerkingen kunnen pas uitgevoerd worden nadat beide tekenbits uit de woorden verwijderd en geanalyseerd werden.</w:t>
      </w:r>
    </w:p>
    <w:p w14:paraId="0B08D7CC" w14:textId="3D76C7ED" w:rsidR="00806FE9" w:rsidRDefault="00806FE9" w:rsidP="00806FE9">
      <w:pPr>
        <w:pStyle w:val="Lijstalinea"/>
        <w:numPr>
          <w:ilvl w:val="0"/>
          <w:numId w:val="95"/>
        </w:numPr>
      </w:pPr>
      <w:r>
        <w:t>Nul heeft 2 voorstellingen: [00000000] en [10000000]</w:t>
      </w:r>
    </w:p>
    <w:p w14:paraId="57804A7E" w14:textId="77777777" w:rsidR="00F139EF" w:rsidRDefault="00F139EF" w:rsidP="00BC35AB">
      <w:pPr>
        <w:tabs>
          <w:tab w:val="left" w:pos="2268"/>
        </w:tabs>
      </w:pPr>
    </w:p>
    <w:p w14:paraId="4BDD80CD" w14:textId="5D6CE2C5" w:rsidR="00F139EF" w:rsidRDefault="008832E9" w:rsidP="008832E9">
      <w:pPr>
        <w:pStyle w:val="Geenafstand"/>
      </w:pPr>
      <w:r>
        <w:t>Excess-N(127):</w:t>
      </w:r>
    </w:p>
    <w:p w14:paraId="32A84F94" w14:textId="615059D2" w:rsidR="00057B4D" w:rsidRDefault="00057B4D" w:rsidP="00BC35AB">
      <w:pPr>
        <w:tabs>
          <w:tab w:val="left" w:pos="2268"/>
        </w:tabs>
      </w:pPr>
      <w:r>
        <w:t xml:space="preserve">We tellen </w:t>
      </w:r>
      <w:r w:rsidRPr="008F5937">
        <w:rPr>
          <w:b/>
          <w:bCs/>
        </w:rPr>
        <w:t>127</w:t>
      </w:r>
      <w:r>
        <w:t xml:space="preserve"> op bij ons getal en zetten het om in de binaire vorm.</w:t>
      </w:r>
    </w:p>
    <w:p w14:paraId="3AF8DC02" w14:textId="77777777" w:rsidR="000E51BA" w:rsidRDefault="000E51BA" w:rsidP="00BC35AB">
      <w:pPr>
        <w:tabs>
          <w:tab w:val="left" w:pos="2268"/>
        </w:tabs>
      </w:pPr>
    </w:p>
    <w:p w14:paraId="0DDF9C0B" w14:textId="099F0082" w:rsidR="000E51BA" w:rsidRDefault="000E51BA" w:rsidP="000E51BA">
      <w:pPr>
        <w:pStyle w:val="Geenafstand"/>
      </w:pPr>
      <w:r>
        <w:t xml:space="preserve">Voordelen: </w:t>
      </w:r>
    </w:p>
    <w:p w14:paraId="2DD9BD2F" w14:textId="1C780F39" w:rsidR="000E51BA" w:rsidRDefault="000E51BA" w:rsidP="000E51BA">
      <w:r>
        <w:t>Nul wordt slechts op één manier voorgesteld [00000000]</w:t>
      </w:r>
    </w:p>
    <w:p w14:paraId="48479EE2" w14:textId="77777777" w:rsidR="000E51BA" w:rsidRDefault="000E51BA" w:rsidP="000E51BA"/>
    <w:p w14:paraId="27672B33" w14:textId="4FE593D0" w:rsidR="000E51BA" w:rsidRDefault="000E51BA" w:rsidP="000E51BA">
      <w:pPr>
        <w:pStyle w:val="Geenafstand"/>
      </w:pPr>
      <w:r>
        <w:t xml:space="preserve">Nadelen: </w:t>
      </w:r>
    </w:p>
    <w:p w14:paraId="7177B733" w14:textId="61D0CFE9" w:rsidR="005F3D5E" w:rsidRDefault="005F3D5E" w:rsidP="005F3D5E">
      <w:pPr>
        <w:pStyle w:val="Lijstalinea"/>
        <w:numPr>
          <w:ilvl w:val="0"/>
          <w:numId w:val="99"/>
        </w:numPr>
      </w:pPr>
      <w:r>
        <w:t xml:space="preserve">Rekenen met negatieve getallen wordt </w:t>
      </w:r>
      <w:r w:rsidRPr="005F3D5E">
        <w:rPr>
          <w:b/>
          <w:bCs/>
        </w:rPr>
        <w:t>ook niet vereenvoudigd</w:t>
      </w:r>
      <w:r>
        <w:t>: voorbeeld:</w:t>
      </w:r>
      <w:r w:rsidRPr="005F3D5E">
        <w:rPr>
          <w:noProof/>
        </w:rPr>
        <w:t xml:space="preserve"> </w:t>
      </w:r>
      <w:r w:rsidRPr="005F3D5E">
        <w:rPr>
          <w:noProof/>
        </w:rPr>
        <w:drawing>
          <wp:inline distT="0" distB="0" distL="0" distR="0" wp14:anchorId="3553C510" wp14:editId="69BBB9B9">
            <wp:extent cx="1684166" cy="236240"/>
            <wp:effectExtent l="0" t="0" r="0" b="0"/>
            <wp:docPr id="130686163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616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1983" w14:textId="6934D697" w:rsidR="005F3D5E" w:rsidRDefault="005F3D5E" w:rsidP="005F3D5E">
      <w:pPr>
        <w:pStyle w:val="Lijstalinea"/>
        <w:numPr>
          <w:ilvl w:val="0"/>
          <w:numId w:val="99"/>
        </w:numPr>
      </w:pPr>
      <w:r>
        <w:t xml:space="preserve">Geen enkel getal wordt nog op de </w:t>
      </w:r>
      <w:r w:rsidRPr="005F3D5E">
        <w:rPr>
          <w:b/>
          <w:bCs/>
        </w:rPr>
        <w:t>gewone binaire manier</w:t>
      </w:r>
      <w:r>
        <w:t xml:space="preserve"> voorgesteld.</w:t>
      </w:r>
    </w:p>
    <w:p w14:paraId="1B72EC08" w14:textId="77777777" w:rsidR="00BC35AB" w:rsidRDefault="00BC35AB" w:rsidP="00BC35AB">
      <w:pPr>
        <w:tabs>
          <w:tab w:val="left" w:pos="2268"/>
        </w:tabs>
      </w:pPr>
    </w:p>
    <w:p w14:paraId="7C1ED49A" w14:textId="4B15BD3F" w:rsidR="00BC35AB" w:rsidRDefault="008832E9" w:rsidP="008832E9">
      <w:pPr>
        <w:pStyle w:val="Geenafstand"/>
      </w:pPr>
      <w:r>
        <w:lastRenderedPageBreak/>
        <w:t>2’s Compliment:</w:t>
      </w:r>
    </w:p>
    <w:p w14:paraId="38C01B22" w14:textId="79C93BB7" w:rsidR="003A456E" w:rsidRPr="008832E9" w:rsidRDefault="00D55A5F" w:rsidP="00BC35AB">
      <w:pPr>
        <w:tabs>
          <w:tab w:val="left" w:pos="2268"/>
        </w:tabs>
        <w:rPr>
          <w:b/>
          <w:bCs/>
        </w:rPr>
      </w:pPr>
      <w:r w:rsidRPr="008832E9">
        <w:rPr>
          <w:b/>
          <w:bCs/>
        </w:rPr>
        <w:t>Hier werken we terug met teken + aboslute waarde</w:t>
      </w:r>
      <w:r w:rsidR="003A456E" w:rsidRPr="008832E9">
        <w:rPr>
          <w:b/>
          <w:bCs/>
        </w:rPr>
        <w:t>:</w:t>
      </w:r>
    </w:p>
    <w:p w14:paraId="2453C885" w14:textId="77777777" w:rsidR="00650988" w:rsidRPr="00650988" w:rsidRDefault="00976E35" w:rsidP="00BC35AB">
      <w:pPr>
        <w:tabs>
          <w:tab w:val="left" w:pos="2268"/>
        </w:tabs>
        <w:rPr>
          <w:b/>
          <w:bCs/>
        </w:rPr>
      </w:pPr>
      <w:r w:rsidRPr="00650988">
        <w:rPr>
          <w:b/>
          <w:bCs/>
        </w:rPr>
        <w:t>Indien het eerste getal 0 is (positief)</w:t>
      </w:r>
      <w:r w:rsidR="00650988" w:rsidRPr="00650988">
        <w:rPr>
          <w:b/>
          <w:bCs/>
        </w:rPr>
        <w:t>:</w:t>
      </w:r>
    </w:p>
    <w:p w14:paraId="72A3E07C" w14:textId="3150EA1F" w:rsidR="00D55A5F" w:rsidRDefault="00976E35" w:rsidP="00650988">
      <w:pPr>
        <w:pStyle w:val="Lijstalinea"/>
        <w:numPr>
          <w:ilvl w:val="0"/>
          <w:numId w:val="77"/>
        </w:numPr>
        <w:tabs>
          <w:tab w:val="left" w:pos="2268"/>
        </w:tabs>
      </w:pPr>
      <w:r>
        <w:t xml:space="preserve">moeten we </w:t>
      </w:r>
      <w:r w:rsidR="00D55A5F">
        <w:t xml:space="preserve">het </w:t>
      </w:r>
      <w:r w:rsidR="00650988">
        <w:t xml:space="preserve">getal </w:t>
      </w:r>
      <w:r w:rsidR="00D55A5F">
        <w:t xml:space="preserve">enkel omzetten naar de binaire vorm. </w:t>
      </w:r>
      <w:r w:rsidR="00D55A5F" w:rsidRPr="00650988">
        <w:rPr>
          <w:b/>
          <w:bCs/>
        </w:rPr>
        <w:t>MEER NIET</w:t>
      </w:r>
      <w:r w:rsidR="00D55A5F">
        <w:t>.</w:t>
      </w:r>
    </w:p>
    <w:p w14:paraId="45A41F64" w14:textId="421C3716" w:rsidR="00D55A5F" w:rsidRPr="00650988" w:rsidRDefault="003A456E" w:rsidP="00650988">
      <w:pPr>
        <w:rPr>
          <w:b/>
          <w:bCs/>
        </w:rPr>
      </w:pPr>
      <w:r w:rsidRPr="00650988">
        <w:rPr>
          <w:b/>
          <w:bCs/>
        </w:rPr>
        <w:t xml:space="preserve">Indien het eerste getal een 1 is (negatief) dan moeten we: </w:t>
      </w:r>
    </w:p>
    <w:p w14:paraId="37B2211A" w14:textId="6BD25386" w:rsidR="003A456E" w:rsidRDefault="003A456E" w:rsidP="00650988">
      <w:pPr>
        <w:pStyle w:val="Lijstalinea"/>
        <w:numPr>
          <w:ilvl w:val="0"/>
          <w:numId w:val="77"/>
        </w:numPr>
        <w:tabs>
          <w:tab w:val="left" w:pos="2268"/>
        </w:tabs>
      </w:pPr>
      <w:r>
        <w:t>Het getal omzetten naar de binaire vorm</w:t>
      </w:r>
      <w:r w:rsidR="00FC79D7">
        <w:t xml:space="preserve"> van de </w:t>
      </w:r>
      <w:r w:rsidR="00FC79D7" w:rsidRPr="00650988">
        <w:rPr>
          <w:b/>
          <w:bCs/>
        </w:rPr>
        <w:t>absolute waarde</w:t>
      </w:r>
      <w:r w:rsidR="005D451D">
        <w:t>.</w:t>
      </w:r>
    </w:p>
    <w:p w14:paraId="3684B91A" w14:textId="1F66F04C" w:rsidR="005D451D" w:rsidRDefault="005D451D" w:rsidP="00650988">
      <w:pPr>
        <w:pStyle w:val="Lijstalinea"/>
        <w:numPr>
          <w:ilvl w:val="0"/>
          <w:numId w:val="77"/>
        </w:numPr>
        <w:tabs>
          <w:tab w:val="left" w:pos="2268"/>
        </w:tabs>
      </w:pPr>
      <w:r>
        <w:t>Daarna inverteren we het getal, 1 wordt een 0 en 0 wordt een 1.</w:t>
      </w:r>
    </w:p>
    <w:p w14:paraId="3D1A6A37" w14:textId="352B9756" w:rsidR="005D451D" w:rsidRDefault="005D451D" w:rsidP="00650988">
      <w:pPr>
        <w:pStyle w:val="Lijstalinea"/>
        <w:numPr>
          <w:ilvl w:val="0"/>
          <w:numId w:val="77"/>
        </w:numPr>
        <w:tabs>
          <w:tab w:val="left" w:pos="2268"/>
        </w:tabs>
      </w:pPr>
      <w:r>
        <w:t>Uiteindelijk cijferen we met de twee getallen in kwestie en tellen we er 1</w:t>
      </w:r>
      <w:r w:rsidR="00F836A5">
        <w:t xml:space="preserve"> bij op. </w:t>
      </w:r>
    </w:p>
    <w:p w14:paraId="506F66C2" w14:textId="77777777" w:rsidR="00BC35AB" w:rsidRDefault="00BC35AB" w:rsidP="00BC35AB">
      <w:pPr>
        <w:tabs>
          <w:tab w:val="left" w:pos="2268"/>
        </w:tabs>
      </w:pPr>
    </w:p>
    <w:p w14:paraId="30E49553" w14:textId="59408733" w:rsidR="00BC35AB" w:rsidRDefault="009A7BCD" w:rsidP="006C51AA">
      <w:pPr>
        <w:pStyle w:val="Geenafstand"/>
      </w:pPr>
      <w:r>
        <w:t>Wat als de uitkomst alsnog negatief is bij 2’s compliment?</w:t>
      </w:r>
    </w:p>
    <w:p w14:paraId="3AC42D45" w14:textId="06B5836A" w:rsidR="006C51AA" w:rsidRDefault="006C51AA" w:rsidP="00BC35AB">
      <w:pPr>
        <w:tabs>
          <w:tab w:val="left" w:pos="2268"/>
        </w:tabs>
      </w:pPr>
      <w:r>
        <w:t>We inverteren opnieuw en tellen er 1 bij op.</w:t>
      </w:r>
    </w:p>
    <w:p w14:paraId="70B2BB48" w14:textId="07AD31C4" w:rsidR="009A7BCD" w:rsidRPr="009A0BEC" w:rsidRDefault="009A0BEC" w:rsidP="00EB3D4B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0392F0E2" w14:textId="2C70170F" w:rsidR="00BC35AB" w:rsidRDefault="009A0BEC" w:rsidP="009A0BEC">
      <w:pPr>
        <w:pStyle w:val="Kop2"/>
      </w:pPr>
      <w:bookmarkStart w:id="13" w:name="_Toc155301117"/>
      <w:r w:rsidRPr="009A0BEC">
        <w:t>Overflow</w:t>
      </w:r>
      <w:bookmarkEnd w:id="13"/>
    </w:p>
    <w:p w14:paraId="47ABF165" w14:textId="23F9E401" w:rsidR="00CF7935" w:rsidRPr="00CF7935" w:rsidRDefault="00CF7935" w:rsidP="00CF7935">
      <w:pPr>
        <w:pStyle w:val="Geenafstand"/>
      </w:pPr>
      <w:r w:rsidRPr="00CF7935">
        <w:t>Wanneer treedt overflow op?</w:t>
      </w:r>
    </w:p>
    <w:p w14:paraId="2A5881BD" w14:textId="6B6AE329" w:rsidR="00CF7935" w:rsidRDefault="00CF7935" w:rsidP="00CF7935">
      <w:r w:rsidRPr="00CF7935">
        <w:t xml:space="preserve">Als er 1 van de </w:t>
      </w:r>
      <w:r w:rsidRPr="00CF7935">
        <w:rPr>
          <w:b/>
          <w:bCs/>
        </w:rPr>
        <w:t xml:space="preserve">overflow condities </w:t>
      </w:r>
      <w:r w:rsidRPr="00CF7935">
        <w:t>optreedt (</w:t>
      </w:r>
      <w:r w:rsidRPr="007C1A66">
        <w:rPr>
          <w:b/>
          <w:bCs/>
        </w:rPr>
        <w:t>beide samen</w:t>
      </w:r>
      <w:r w:rsidR="007C1A66" w:rsidRPr="007C1A66">
        <w:rPr>
          <w:b/>
          <w:bCs/>
        </w:rPr>
        <w:t xml:space="preserve"> = GEEN OVERFLOW</w:t>
      </w:r>
      <w:r w:rsidRPr="00CF7935">
        <w:t>!). Deze zijn:</w:t>
      </w:r>
    </w:p>
    <w:p w14:paraId="438231B8" w14:textId="77777777" w:rsidR="00A24895" w:rsidRPr="00CF7935" w:rsidRDefault="00A24895" w:rsidP="00CF7935"/>
    <w:p w14:paraId="283684E0" w14:textId="3A440D74" w:rsidR="00CF7935" w:rsidRDefault="00CA2837" w:rsidP="00CF7935">
      <w:r>
        <w:rPr>
          <w:noProof/>
        </w:rPr>
        <w:pict w14:anchorId="52C254E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128.75pt;margin-top:10.7pt;width:136.9pt;height:69.3pt;z-index:251671552" o:connectortype="straight">
            <v:stroke endarrow="block"/>
          </v:shape>
        </w:pict>
      </w:r>
      <w:r w:rsidR="00CF7935" w:rsidRPr="00CF7935">
        <w:rPr>
          <w:b/>
          <w:bCs/>
        </w:rPr>
        <w:t>“carry naar het tekenbit”</w:t>
      </w:r>
    </w:p>
    <w:p w14:paraId="20760588" w14:textId="72C9941D" w:rsidR="00CF7935" w:rsidRDefault="00CF7935" w:rsidP="00CF7935">
      <w:r w:rsidRPr="00CF7935">
        <w:t xml:space="preserve"> Overdracht van de op één na meest linkse positie naar de meest linkse positie (msb)</w:t>
      </w:r>
    </w:p>
    <w:p w14:paraId="24B17DDD" w14:textId="77777777" w:rsidR="00A24895" w:rsidRPr="00CF7935" w:rsidRDefault="00A24895" w:rsidP="00CF7935"/>
    <w:p w14:paraId="04992D96" w14:textId="77777777" w:rsidR="00CF7935" w:rsidRDefault="00CF7935" w:rsidP="00CF7935">
      <w:pPr>
        <w:rPr>
          <w:b/>
          <w:bCs/>
        </w:rPr>
      </w:pPr>
      <w:r w:rsidRPr="00CF7935">
        <w:rPr>
          <w:b/>
          <w:bCs/>
        </w:rPr>
        <w:t>“carry naar buiten”</w:t>
      </w:r>
    </w:p>
    <w:p w14:paraId="6ABEEC06" w14:textId="505055C0" w:rsidR="00CF7935" w:rsidRPr="00CF7935" w:rsidRDefault="00CA2837" w:rsidP="00CF7935">
      <w:r>
        <w:rPr>
          <w:noProof/>
        </w:rPr>
        <w:pict w14:anchorId="551B9193">
          <v:shape id="_x0000_s1033" type="#_x0000_t32" style="position:absolute;left:0;text-align:left;margin-left:91.1pt;margin-top:1.25pt;width:18pt;height:56.2pt;z-index:251669504;mso-position-horizontal-relative:text;mso-position-vertical-relative:text" o:connectortype="straight">
            <v:stroke endarrow="block"/>
          </v:shape>
        </w:pict>
      </w:r>
      <w:r w:rsidR="003B0B07" w:rsidRPr="003B0B07">
        <w:rPr>
          <w:noProof/>
        </w:rPr>
        <w:drawing>
          <wp:anchor distT="0" distB="0" distL="114300" distR="114300" simplePos="0" relativeHeight="251515904" behindDoc="1" locked="0" layoutInCell="1" allowOverlap="1" wp14:anchorId="2EF7153E" wp14:editId="26A1F3B8">
            <wp:simplePos x="0" y="0"/>
            <wp:positionH relativeFrom="column">
              <wp:posOffset>3380336</wp:posOffset>
            </wp:positionH>
            <wp:positionV relativeFrom="paragraph">
              <wp:posOffset>264737</wp:posOffset>
            </wp:positionV>
            <wp:extent cx="793115" cy="893445"/>
            <wp:effectExtent l="0" t="0" r="0" b="0"/>
            <wp:wrapTight wrapText="bothSides">
              <wp:wrapPolygon edited="0">
                <wp:start x="0" y="0"/>
                <wp:lineTo x="0" y="21186"/>
                <wp:lineTo x="21271" y="21186"/>
                <wp:lineTo x="21271" y="0"/>
                <wp:lineTo x="0" y="0"/>
              </wp:wrapPolygon>
            </wp:wrapTight>
            <wp:docPr id="1773227174" name="Afbeelding 1" descr="Afbeelding met tekst, Lettertype, schermopnam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27174" name="Afbeelding 1" descr="Afbeelding met tekst, Lettertype, schermopname, nummer&#10;&#10;Automatisch gegenereerde beschrijv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1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935" w:rsidRPr="00CF7935">
        <w:t>Overdracht van de meest linkse positie (msb) naar nergens of dus buiten het computerwoord</w:t>
      </w:r>
    </w:p>
    <w:p w14:paraId="2632CA02" w14:textId="25F6F52C" w:rsidR="00BC35AB" w:rsidRDefault="003E7CF4" w:rsidP="00BC35AB">
      <w:pPr>
        <w:tabs>
          <w:tab w:val="left" w:pos="2268"/>
        </w:tabs>
      </w:pPr>
      <w:r w:rsidRPr="00562AE7">
        <w:rPr>
          <w:noProof/>
        </w:rPr>
        <w:drawing>
          <wp:inline distT="0" distB="0" distL="0" distR="0" wp14:anchorId="3F0BB657" wp14:editId="13E7442D">
            <wp:extent cx="3172691" cy="854185"/>
            <wp:effectExtent l="0" t="0" r="0" b="0"/>
            <wp:docPr id="373062552" name="Afbeelding 373062552" descr="Afbeelding met tekst, Lettertype, wit, typograf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46538" name="Afbeelding 1" descr="Afbeelding met tekst, Lettertype, wit, typografi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2922" cy="8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ED0D" w14:textId="2CBEC174" w:rsidR="00BC35AB" w:rsidRDefault="001C4F9D" w:rsidP="001C4F9D">
      <w:pPr>
        <w:pStyle w:val="Geenafstand"/>
      </w:pPr>
      <w:r>
        <w:t xml:space="preserve">Wanneer treed er geen overflow op? </w:t>
      </w:r>
    </w:p>
    <w:p w14:paraId="40AD1389" w14:textId="78321F2E" w:rsidR="001C4F9D" w:rsidRDefault="001C4F9D" w:rsidP="00DE0A51">
      <w:pPr>
        <w:pStyle w:val="Lijstalinea"/>
        <w:numPr>
          <w:ilvl w:val="0"/>
          <w:numId w:val="78"/>
        </w:numPr>
      </w:pPr>
      <w:r w:rsidRPr="001C4F9D">
        <w:t xml:space="preserve">Er een carry naar buiten </w:t>
      </w:r>
      <w:r w:rsidRPr="00DE0A51">
        <w:rPr>
          <w:b/>
          <w:bCs/>
        </w:rPr>
        <w:t>EN</w:t>
      </w:r>
      <w:r w:rsidRPr="001C4F9D">
        <w:t xml:space="preserve"> een carry naar het tekenbit is</w:t>
      </w:r>
      <w:r>
        <w:t>.</w:t>
      </w:r>
    </w:p>
    <w:p w14:paraId="2B6121D5" w14:textId="76B062A7" w:rsidR="004677A5" w:rsidRPr="001C4F9D" w:rsidRDefault="004677A5" w:rsidP="00DE0A51">
      <w:pPr>
        <w:pStyle w:val="Lijstalinea"/>
        <w:numPr>
          <w:ilvl w:val="0"/>
          <w:numId w:val="78"/>
        </w:numPr>
      </w:pPr>
      <w:r>
        <w:t>Geen van beide zicht voordoen.</w:t>
      </w:r>
    </w:p>
    <w:p w14:paraId="64D6C203" w14:textId="6C85B032" w:rsidR="001C4F9D" w:rsidRDefault="003C259C" w:rsidP="00BC35AB">
      <w:pPr>
        <w:tabs>
          <w:tab w:val="left" w:pos="2268"/>
        </w:tabs>
      </w:pPr>
      <w:r w:rsidRPr="003C259C">
        <w:rPr>
          <w:noProof/>
        </w:rPr>
        <w:drawing>
          <wp:inline distT="0" distB="0" distL="0" distR="0" wp14:anchorId="5FC54DB2" wp14:editId="4408BEC3">
            <wp:extent cx="6120130" cy="1144905"/>
            <wp:effectExtent l="0" t="0" r="0" b="0"/>
            <wp:docPr id="1042095335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95335" name="Afbeelding 1" descr="Afbeelding met tekst, schermopname, Lettertype, nummer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57B5" w14:textId="77777777" w:rsidR="00BC35AB" w:rsidRDefault="00BC35AB" w:rsidP="00BC35AB">
      <w:pPr>
        <w:tabs>
          <w:tab w:val="left" w:pos="2268"/>
        </w:tabs>
      </w:pPr>
    </w:p>
    <w:p w14:paraId="68E5A4C1" w14:textId="05A23ED8" w:rsidR="00E217FA" w:rsidRDefault="00E217FA" w:rsidP="00B50C0F">
      <w:pPr>
        <w:pStyle w:val="Geenafstand"/>
      </w:pPr>
      <w:r>
        <w:t xml:space="preserve">Wat merken we op bij overflow? </w:t>
      </w:r>
    </w:p>
    <w:p w14:paraId="23023C49" w14:textId="1F91A30A" w:rsidR="00E217FA" w:rsidRDefault="00B50C0F" w:rsidP="00BC35AB">
      <w:pPr>
        <w:tabs>
          <w:tab w:val="left" w:pos="2268"/>
        </w:tabs>
      </w:pPr>
      <w:r>
        <w:t xml:space="preserve">Indien er overflow is, klopt de som </w:t>
      </w:r>
      <w:r w:rsidRPr="00DE0A51">
        <w:rPr>
          <w:b/>
          <w:bCs/>
        </w:rPr>
        <w:t>niet meer</w:t>
      </w:r>
      <w:r>
        <w:t xml:space="preserve">. </w:t>
      </w:r>
    </w:p>
    <w:p w14:paraId="378F888D" w14:textId="3CD92CD9" w:rsidR="00BA2CD8" w:rsidRDefault="00BA2CD8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7923D00B" w14:textId="77777777" w:rsidR="002E6D5B" w:rsidRDefault="002E6D5B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55E4E073" w14:textId="77777777" w:rsidR="002E6D5B" w:rsidRDefault="002E6D5B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55B60B9C" w14:textId="77777777" w:rsidR="002E6D5B" w:rsidRDefault="002E6D5B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72A4EF2C" w14:textId="77777777" w:rsidR="002E6D5B" w:rsidRDefault="002E6D5B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34EDCF32" w14:textId="77777777" w:rsidR="002E6D5B" w:rsidRDefault="002E6D5B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52ED5D95" w14:textId="77777777" w:rsidR="00F63182" w:rsidRPr="00BA2CD8" w:rsidRDefault="00F63182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3C1A1BFD" w14:textId="0B48E2AF" w:rsidR="00BC35AB" w:rsidRDefault="00BA2CD8" w:rsidP="00BA2CD8">
      <w:pPr>
        <w:pStyle w:val="Kop2"/>
      </w:pPr>
      <w:bookmarkStart w:id="14" w:name="_Toc155301118"/>
      <w:r>
        <w:lastRenderedPageBreak/>
        <w:t>Floating point</w:t>
      </w:r>
      <w:bookmarkEnd w:id="14"/>
    </w:p>
    <w:p w14:paraId="0ACD145E" w14:textId="69F2CD03" w:rsidR="00BA2CD8" w:rsidRDefault="004F2764" w:rsidP="00BA2CD8">
      <w:pPr>
        <w:pStyle w:val="Kop3"/>
      </w:pPr>
      <w:bookmarkStart w:id="15" w:name="_Toc155301119"/>
      <w:r>
        <w:t>Voorstelling floating point</w:t>
      </w:r>
      <w:bookmarkEnd w:id="15"/>
    </w:p>
    <w:p w14:paraId="3849F435" w14:textId="3A8A58EC" w:rsidR="001B7C1C" w:rsidRPr="001B7C1C" w:rsidRDefault="001B7C1C" w:rsidP="002E6D5B">
      <w:r w:rsidRPr="001B7C1C">
        <w:t>We hebben, bijgevolg, 2 getallen nodig om één kommagetal voor te stellen, namelijk</w:t>
      </w:r>
      <w:r w:rsidR="00D96D13">
        <w:t>:</w:t>
      </w:r>
    </w:p>
    <w:p w14:paraId="082A6535" w14:textId="1AB4B416" w:rsidR="001B7C1C" w:rsidRPr="001B7C1C" w:rsidRDefault="001B7C1C" w:rsidP="00D96D13">
      <w:pPr>
        <w:pStyle w:val="Lijstalinea"/>
        <w:numPr>
          <w:ilvl w:val="0"/>
          <w:numId w:val="51"/>
        </w:numPr>
        <w:tabs>
          <w:tab w:val="clear" w:pos="720"/>
        </w:tabs>
        <w:ind w:left="284" w:hanging="284"/>
      </w:pPr>
      <w:r w:rsidRPr="001B7C1C">
        <w:t xml:space="preserve">één met de waarde en </w:t>
      </w:r>
    </w:p>
    <w:p w14:paraId="0E2F38DE" w14:textId="77777777" w:rsidR="002E6D5B" w:rsidRDefault="001B7C1C" w:rsidP="00D96D13">
      <w:pPr>
        <w:pStyle w:val="Lijstalinea"/>
        <w:numPr>
          <w:ilvl w:val="0"/>
          <w:numId w:val="51"/>
        </w:numPr>
        <w:tabs>
          <w:tab w:val="clear" w:pos="720"/>
        </w:tabs>
        <w:ind w:left="284" w:hanging="284"/>
      </w:pPr>
      <w:r w:rsidRPr="001B7C1C">
        <w:t xml:space="preserve">één met de aanduiding waar de komma moet komen </w:t>
      </w:r>
    </w:p>
    <w:p w14:paraId="11C3E527" w14:textId="307B8878" w:rsidR="001B7C1C" w:rsidRDefault="001B7C1C" w:rsidP="002E6D5B">
      <w:pPr>
        <w:pStyle w:val="Lijstalinea"/>
        <w:numPr>
          <w:ilvl w:val="1"/>
          <w:numId w:val="51"/>
        </w:numPr>
      </w:pPr>
      <w:r w:rsidRPr="001B7C1C">
        <w:t>(meestal onder de</w:t>
      </w:r>
      <w:r w:rsidR="00D96D13">
        <w:t xml:space="preserve"> </w:t>
      </w:r>
      <w:r w:rsidRPr="001B7C1C">
        <w:t xml:space="preserve">vorm van een </w:t>
      </w:r>
      <w:r w:rsidRPr="00D96D13">
        <w:rPr>
          <w:b/>
          <w:bCs/>
        </w:rPr>
        <w:t>exponent</w:t>
      </w:r>
      <w:r w:rsidRPr="001B7C1C">
        <w:t>).</w:t>
      </w:r>
    </w:p>
    <w:p w14:paraId="2B80067B" w14:textId="77777777" w:rsidR="00DE7E04" w:rsidRPr="001B7C1C" w:rsidRDefault="00DE7E04" w:rsidP="003F565F"/>
    <w:p w14:paraId="233ACC4E" w14:textId="5177F0C1" w:rsidR="001B7C1C" w:rsidRDefault="003F565F" w:rsidP="003F565F">
      <w:pPr>
        <w:pStyle w:val="Geenafstand"/>
      </w:pPr>
      <w:r>
        <w:t>Hoe noemen we deze notatie?</w:t>
      </w:r>
    </w:p>
    <w:p w14:paraId="30D7A576" w14:textId="18C5A129" w:rsidR="001B7C1C" w:rsidRPr="001B7C1C" w:rsidRDefault="003F565F" w:rsidP="003F565F">
      <w:pPr>
        <w:tabs>
          <w:tab w:val="left" w:pos="2268"/>
        </w:tabs>
      </w:pPr>
      <w:r>
        <w:t>De wetenschappelijke notatie.</w:t>
      </w:r>
    </w:p>
    <w:p w14:paraId="596E70D7" w14:textId="3F09EB74" w:rsidR="00BE10B9" w:rsidRDefault="001B7C1C" w:rsidP="00BC35AB">
      <w:pPr>
        <w:tabs>
          <w:tab w:val="left" w:pos="2268"/>
        </w:tabs>
      </w:pPr>
      <w:r w:rsidRPr="001B7C1C">
        <w:t>Voorbeeld: 123456 = 1,23456 . 10</w:t>
      </w:r>
      <w:r w:rsidRPr="001B7C1C">
        <w:rPr>
          <w:vertAlign w:val="superscript"/>
        </w:rPr>
        <w:t>5</w:t>
      </w:r>
      <w:r w:rsidRPr="001B7C1C">
        <w:t xml:space="preserve"> of 1,23456</w:t>
      </w:r>
      <w:r w:rsidRPr="001B7C1C">
        <w:rPr>
          <w:vertAlign w:val="superscript"/>
        </w:rPr>
        <w:t>E</w:t>
      </w:r>
      <w:r w:rsidRPr="001B7C1C">
        <w:t>05</w:t>
      </w:r>
    </w:p>
    <w:p w14:paraId="7B56D444" w14:textId="77777777" w:rsidR="00BE10B9" w:rsidRDefault="00BE10B9" w:rsidP="00BC35AB">
      <w:pPr>
        <w:tabs>
          <w:tab w:val="left" w:pos="2268"/>
        </w:tabs>
      </w:pPr>
    </w:p>
    <w:p w14:paraId="12720C0A" w14:textId="782C717F" w:rsidR="00ED398C" w:rsidRDefault="00ED398C" w:rsidP="00ED398C">
      <w:pPr>
        <w:pStyle w:val="Geenafstand"/>
      </w:pPr>
      <w:r>
        <w:t>Binary32 getal vanbuiten kennen:</w:t>
      </w:r>
    </w:p>
    <w:p w14:paraId="65EFD8CA" w14:textId="185F0230" w:rsidR="00ED398C" w:rsidRDefault="00ED398C" w:rsidP="00BC35AB">
      <w:pPr>
        <w:tabs>
          <w:tab w:val="left" w:pos="2268"/>
        </w:tabs>
      </w:pPr>
      <w:r w:rsidRPr="00ED398C">
        <w:rPr>
          <w:noProof/>
        </w:rPr>
        <w:drawing>
          <wp:inline distT="0" distB="0" distL="0" distR="0" wp14:anchorId="36A67243" wp14:editId="19A5E1AB">
            <wp:extent cx="5295900" cy="1206659"/>
            <wp:effectExtent l="0" t="0" r="0" b="0"/>
            <wp:docPr id="191972065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20659" name="Afbeelding 1" descr="Afbeelding met tekst, schermopname, Lettertype, nummer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7808" cy="123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03C8" w14:textId="77777777" w:rsidR="007F3974" w:rsidRPr="007F3974" w:rsidRDefault="007F3974" w:rsidP="007F3974">
      <w:pPr>
        <w:pStyle w:val="Lijstalinea"/>
        <w:numPr>
          <w:ilvl w:val="0"/>
          <w:numId w:val="53"/>
        </w:numPr>
        <w:ind w:left="284" w:hanging="284"/>
      </w:pPr>
      <w:r w:rsidRPr="007F3974">
        <w:t>Ook bij de binaire voorstelling van een kommagetal is het aantal cijfers na de komma variabel.</w:t>
      </w:r>
    </w:p>
    <w:p w14:paraId="2CE8F8C8" w14:textId="77777777" w:rsidR="007F3974" w:rsidRPr="007F3974" w:rsidRDefault="007F3974" w:rsidP="007F3974">
      <w:pPr>
        <w:pStyle w:val="Lijstalinea"/>
        <w:numPr>
          <w:ilvl w:val="0"/>
          <w:numId w:val="53"/>
        </w:numPr>
        <w:ind w:left="284" w:hanging="284"/>
      </w:pPr>
      <w:r w:rsidRPr="007F3974">
        <w:t>We hebben echter een bijkomend voordeel: in de binaire voorstelling van een kommagetal is het eerste beduidend cijfer of de msb steeds gelijk aan 1.</w:t>
      </w:r>
    </w:p>
    <w:p w14:paraId="009CE46E" w14:textId="77777777" w:rsidR="007F3974" w:rsidRPr="007F3974" w:rsidRDefault="007F3974" w:rsidP="007F3974">
      <w:pPr>
        <w:pStyle w:val="Lijstalinea"/>
        <w:numPr>
          <w:ilvl w:val="0"/>
          <w:numId w:val="53"/>
        </w:numPr>
        <w:ind w:left="284" w:hanging="284"/>
      </w:pPr>
      <w:r w:rsidRPr="007F3974">
        <w:t>Hiervan maken we gebruik om de genormaliseerde vorm te bepalen:</w:t>
      </w:r>
    </w:p>
    <w:p w14:paraId="462B80AF" w14:textId="78A2F37D" w:rsidR="002E6D5B" w:rsidRDefault="007F3974" w:rsidP="002E6D5B">
      <w:pPr>
        <w:pStyle w:val="Lijstalinea"/>
        <w:numPr>
          <w:ilvl w:val="0"/>
          <w:numId w:val="53"/>
        </w:numPr>
        <w:ind w:left="284" w:hanging="284"/>
      </w:pPr>
      <w:r w:rsidRPr="007F3974">
        <w:t>Bij de genormaliseerde vorm verschuiven we de komma zodat het eerste beduidende cijfer (=1) voor de komma staat.</w:t>
      </w:r>
    </w:p>
    <w:p w14:paraId="7F5780AC" w14:textId="77777777" w:rsidR="002E6D5B" w:rsidRDefault="002E6D5B" w:rsidP="002E6D5B">
      <w:pPr>
        <w:pStyle w:val="Lijstalinea"/>
        <w:ind w:left="284"/>
      </w:pPr>
    </w:p>
    <w:p w14:paraId="600D7A99" w14:textId="058C151C" w:rsidR="00A8235D" w:rsidRDefault="00A8235D" w:rsidP="00A8235D">
      <w:pPr>
        <w:pStyle w:val="Geenafstand"/>
      </w:pPr>
      <w:r>
        <w:t>Welke delen van het getal hebben we nodig om floating point te berekenen</w:t>
      </w:r>
      <w:r w:rsidR="00D9228B">
        <w:t>?</w:t>
      </w:r>
    </w:p>
    <w:p w14:paraId="205813E6" w14:textId="0CAD1A15" w:rsidR="00BC35AB" w:rsidRDefault="00DE7E04" w:rsidP="005956D6">
      <w:pPr>
        <w:pStyle w:val="Lijstalinea"/>
        <w:numPr>
          <w:ilvl w:val="0"/>
          <w:numId w:val="54"/>
        </w:numPr>
        <w:tabs>
          <w:tab w:val="left" w:pos="2268"/>
        </w:tabs>
        <w:ind w:left="284" w:hanging="284"/>
      </w:pPr>
      <w:r w:rsidRPr="005956D6">
        <w:rPr>
          <w:noProof/>
        </w:rPr>
        <w:drawing>
          <wp:anchor distT="0" distB="0" distL="114300" distR="114300" simplePos="0" relativeHeight="251546624" behindDoc="1" locked="0" layoutInCell="1" allowOverlap="1" wp14:anchorId="3CE49ACB" wp14:editId="5023E3B3">
            <wp:simplePos x="0" y="0"/>
            <wp:positionH relativeFrom="column">
              <wp:posOffset>2576599</wp:posOffset>
            </wp:positionH>
            <wp:positionV relativeFrom="paragraph">
              <wp:posOffset>16510</wp:posOffset>
            </wp:positionV>
            <wp:extent cx="3435350" cy="437515"/>
            <wp:effectExtent l="0" t="0" r="0" b="0"/>
            <wp:wrapTight wrapText="bothSides">
              <wp:wrapPolygon edited="0">
                <wp:start x="0" y="0"/>
                <wp:lineTo x="0" y="20691"/>
                <wp:lineTo x="21440" y="20691"/>
                <wp:lineTo x="21440" y="0"/>
                <wp:lineTo x="0" y="0"/>
              </wp:wrapPolygon>
            </wp:wrapTight>
            <wp:docPr id="1691761052" name="Afbeelding 1" descr="Afbeelding met Lettertype, schermopname, lijn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61052" name="Afbeelding 1" descr="Afbeelding met Lettertype, schermopname, lijn, tekst&#10;&#10;Automatisch gegenereerde beschrijvi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574">
        <w:t>We hebben een mantisse nodig.</w:t>
      </w:r>
    </w:p>
    <w:p w14:paraId="6D23816C" w14:textId="2C607D21" w:rsidR="003F6574" w:rsidRDefault="003F6574" w:rsidP="005956D6">
      <w:pPr>
        <w:pStyle w:val="Lijstalinea"/>
        <w:numPr>
          <w:ilvl w:val="0"/>
          <w:numId w:val="54"/>
        </w:numPr>
        <w:tabs>
          <w:tab w:val="left" w:pos="2268"/>
        </w:tabs>
        <w:ind w:left="284" w:hanging="284"/>
      </w:pPr>
      <w:r>
        <w:t>En een exponent.</w:t>
      </w:r>
    </w:p>
    <w:p w14:paraId="7628D7DC" w14:textId="77777777" w:rsidR="00D9228B" w:rsidRDefault="00D9228B" w:rsidP="00BC35AB">
      <w:pPr>
        <w:tabs>
          <w:tab w:val="left" w:pos="2268"/>
        </w:tabs>
      </w:pPr>
    </w:p>
    <w:p w14:paraId="6E7FDE7D" w14:textId="130AAD45" w:rsidR="00D9228B" w:rsidRDefault="00D9228B" w:rsidP="00D9228B">
      <w:pPr>
        <w:pStyle w:val="Geenafstand"/>
      </w:pPr>
      <w:r>
        <w:t>Dit zijn alle onderdelen van de floating point:</w:t>
      </w:r>
    </w:p>
    <w:p w14:paraId="5B082483" w14:textId="05B1E725" w:rsidR="00D9228B" w:rsidRDefault="00D9228B" w:rsidP="00BC35AB">
      <w:pPr>
        <w:tabs>
          <w:tab w:val="left" w:pos="2268"/>
        </w:tabs>
      </w:pPr>
      <w:r w:rsidRPr="00D9228B">
        <w:rPr>
          <w:noProof/>
        </w:rPr>
        <w:drawing>
          <wp:inline distT="0" distB="0" distL="0" distR="0" wp14:anchorId="14FD1F81" wp14:editId="6EE40441">
            <wp:extent cx="2320637" cy="1057986"/>
            <wp:effectExtent l="0" t="0" r="0" b="0"/>
            <wp:docPr id="6" name="Picture 9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 descr="Afbeelding met tekst, schermopname, Lettertype, nummer&#10;&#10;Automatisch gegenereerde beschrijving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002" cy="106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827D" w14:textId="77777777" w:rsidR="00822978" w:rsidRDefault="00822978" w:rsidP="00BC35AB">
      <w:pPr>
        <w:tabs>
          <w:tab w:val="left" w:pos="2268"/>
        </w:tabs>
      </w:pPr>
    </w:p>
    <w:p w14:paraId="14105B9C" w14:textId="364277BC" w:rsidR="00822978" w:rsidRDefault="00822978" w:rsidP="00822978">
      <w:pPr>
        <w:pStyle w:val="Geenafstand"/>
      </w:pPr>
      <w:r>
        <w:t xml:space="preserve">Hoe bereken we een floating point met onderstaand voorbeeld? </w:t>
      </w:r>
    </w:p>
    <w:p w14:paraId="01BD11DC" w14:textId="6DD966BA" w:rsidR="00822978" w:rsidRDefault="00822978" w:rsidP="00BC35AB">
      <w:pPr>
        <w:tabs>
          <w:tab w:val="left" w:pos="2268"/>
        </w:tabs>
        <w:rPr>
          <w:b/>
          <w:bCs/>
        </w:rPr>
      </w:pPr>
      <w:r w:rsidRPr="00822978">
        <w:rPr>
          <w:b/>
          <w:bCs/>
        </w:rPr>
        <w:t>11000000101100000000000000000000</w:t>
      </w:r>
    </w:p>
    <w:p w14:paraId="49460BB9" w14:textId="77777777" w:rsidR="00822978" w:rsidRDefault="00822978" w:rsidP="00BC35AB">
      <w:pPr>
        <w:tabs>
          <w:tab w:val="left" w:pos="2268"/>
        </w:tabs>
        <w:rPr>
          <w:b/>
          <w:bCs/>
        </w:rPr>
      </w:pPr>
    </w:p>
    <w:p w14:paraId="127314E7" w14:textId="1F1563D8" w:rsidR="00090155" w:rsidRDefault="00090155" w:rsidP="00BC35AB">
      <w:pPr>
        <w:tabs>
          <w:tab w:val="left" w:pos="2268"/>
        </w:tabs>
        <w:rPr>
          <w:b/>
          <w:bCs/>
        </w:rPr>
      </w:pPr>
      <w:r>
        <w:rPr>
          <w:b/>
          <w:bCs/>
        </w:rPr>
        <w:t>Stappenplan:</w:t>
      </w:r>
    </w:p>
    <w:p w14:paraId="737C13DB" w14:textId="4D5E16C1" w:rsidR="00822978" w:rsidRDefault="00565FAC" w:rsidP="00090155">
      <w:pPr>
        <w:pStyle w:val="Lijstalinea"/>
        <w:numPr>
          <w:ilvl w:val="0"/>
          <w:numId w:val="55"/>
        </w:numPr>
        <w:ind w:left="284" w:hanging="284"/>
      </w:pPr>
      <w:r>
        <w:t xml:space="preserve">We kijken naar ons </w:t>
      </w:r>
      <w:r w:rsidRPr="009D7A0B">
        <w:rPr>
          <w:b/>
          <w:bCs/>
        </w:rPr>
        <w:t>msb</w:t>
      </w:r>
      <w:r>
        <w:t xml:space="preserve"> of het </w:t>
      </w:r>
      <w:r w:rsidRPr="009D7A0B">
        <w:rPr>
          <w:b/>
          <w:bCs/>
        </w:rPr>
        <w:t>positief</w:t>
      </w:r>
      <w:r>
        <w:t xml:space="preserve"> of </w:t>
      </w:r>
      <w:r w:rsidRPr="009D7A0B">
        <w:rPr>
          <w:b/>
          <w:bCs/>
        </w:rPr>
        <w:t>negatief</w:t>
      </w:r>
      <w:r>
        <w:t xml:space="preserve"> is.</w:t>
      </w:r>
    </w:p>
    <w:p w14:paraId="4E6B1A46" w14:textId="6599D006" w:rsidR="00565FAC" w:rsidRDefault="00565FAC" w:rsidP="00090155">
      <w:pPr>
        <w:pStyle w:val="Lijstalinea"/>
        <w:numPr>
          <w:ilvl w:val="0"/>
          <w:numId w:val="55"/>
        </w:numPr>
        <w:ind w:left="284" w:hanging="284"/>
      </w:pPr>
      <w:r>
        <w:t xml:space="preserve">Daarna nemen we de </w:t>
      </w:r>
      <w:r w:rsidRPr="009D7A0B">
        <w:rPr>
          <w:b/>
          <w:bCs/>
        </w:rPr>
        <w:t>eerste 8 cijfers</w:t>
      </w:r>
      <w:r>
        <w:t xml:space="preserve"> </w:t>
      </w:r>
      <w:r w:rsidRPr="009D7A0B">
        <w:rPr>
          <w:b/>
          <w:bCs/>
        </w:rPr>
        <w:t>na ons msb</w:t>
      </w:r>
      <w:r>
        <w:t xml:space="preserve"> en dat wordt dan ons </w:t>
      </w:r>
      <w:r w:rsidRPr="009D7A0B">
        <w:rPr>
          <w:b/>
          <w:bCs/>
        </w:rPr>
        <w:t>exponent</w:t>
      </w:r>
      <w:r>
        <w:t xml:space="preserve">. Eerst moeten we het nog omzetten naar een </w:t>
      </w:r>
      <w:r w:rsidRPr="009D7A0B">
        <w:rPr>
          <w:b/>
          <w:bCs/>
        </w:rPr>
        <w:t>geheel getal</w:t>
      </w:r>
      <w:r>
        <w:t>.</w:t>
      </w:r>
      <w:r w:rsidR="002939FF">
        <w:t xml:space="preserve"> Eenmaal dat gedaan </w:t>
      </w:r>
      <w:r w:rsidR="002939FF" w:rsidRPr="009D7A0B">
        <w:rPr>
          <w:b/>
          <w:bCs/>
        </w:rPr>
        <w:t>trekken we er 127 van af</w:t>
      </w:r>
      <w:r w:rsidR="002939FF">
        <w:t>.</w:t>
      </w:r>
    </w:p>
    <w:p w14:paraId="71862DD2" w14:textId="17276D44" w:rsidR="00565FAC" w:rsidRDefault="00565FAC" w:rsidP="00090155">
      <w:pPr>
        <w:pStyle w:val="Lijstalinea"/>
        <w:numPr>
          <w:ilvl w:val="0"/>
          <w:numId w:val="55"/>
        </w:numPr>
        <w:ind w:left="284" w:hanging="284"/>
      </w:pPr>
      <w:r>
        <w:t xml:space="preserve">Vervolgens zijn alle cijfers achter die </w:t>
      </w:r>
      <w:r w:rsidRPr="009D7A0B">
        <w:rPr>
          <w:b/>
          <w:bCs/>
        </w:rPr>
        <w:t>8 cijfers onze mantisse</w:t>
      </w:r>
      <w:r w:rsidR="006670A9">
        <w:t xml:space="preserve">. Eenmaal we dat getal hebben plaatsen we een </w:t>
      </w:r>
      <w:r w:rsidR="006670A9" w:rsidRPr="009D7A0B">
        <w:rPr>
          <w:b/>
          <w:bCs/>
        </w:rPr>
        <w:t>komma</w:t>
      </w:r>
      <w:r w:rsidR="006670A9">
        <w:t xml:space="preserve"> voor </w:t>
      </w:r>
      <w:r w:rsidR="006670A9" w:rsidRPr="009D7A0B">
        <w:rPr>
          <w:b/>
          <w:bCs/>
        </w:rPr>
        <w:t>onze msb</w:t>
      </w:r>
      <w:r w:rsidR="006670A9">
        <w:t xml:space="preserve"> en een </w:t>
      </w:r>
      <w:r w:rsidR="006670A9" w:rsidRPr="009D7A0B">
        <w:rPr>
          <w:b/>
          <w:bCs/>
        </w:rPr>
        <w:t>één</w:t>
      </w:r>
      <w:r w:rsidR="006670A9">
        <w:t xml:space="preserve">. </w:t>
      </w:r>
      <w:r w:rsidR="00090155">
        <w:t xml:space="preserve">We </w:t>
      </w:r>
      <w:r w:rsidR="00090155" w:rsidRPr="009D7A0B">
        <w:rPr>
          <w:b/>
          <w:bCs/>
        </w:rPr>
        <w:t>berekenen</w:t>
      </w:r>
      <w:r w:rsidR="00090155">
        <w:t xml:space="preserve"> het gedeelte achter de </w:t>
      </w:r>
      <w:r w:rsidR="00090155" w:rsidRPr="009D7A0B">
        <w:rPr>
          <w:b/>
          <w:bCs/>
        </w:rPr>
        <w:t>komma en vermedigvulgdigen</w:t>
      </w:r>
      <w:r w:rsidR="00090155">
        <w:t xml:space="preserve"> het met onze exponent met grondtal </w:t>
      </w:r>
      <w:r w:rsidR="00090155" w:rsidRPr="009D7A0B">
        <w:rPr>
          <w:b/>
          <w:bCs/>
        </w:rPr>
        <w:t>2</w:t>
      </w:r>
      <w:r w:rsidR="00090155">
        <w:t>.</w:t>
      </w:r>
    </w:p>
    <w:p w14:paraId="727E582D" w14:textId="0398C972" w:rsidR="00E52EC0" w:rsidRPr="00725AA9" w:rsidRDefault="00E52EC0" w:rsidP="00725AA9">
      <w:pPr>
        <w:pStyle w:val="Lijstalinea"/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E52EC0">
        <w:rPr>
          <w:b/>
          <w:bCs/>
          <w:color w:val="70AD47" w:themeColor="accent6"/>
        </w:rPr>
        <w:t>Zie Exceldocument ‘soorten binaire bewerkingen’</w:t>
      </w:r>
    </w:p>
    <w:p w14:paraId="635CA48B" w14:textId="511D33CE" w:rsidR="00991BCA" w:rsidRDefault="00991BCA" w:rsidP="00991BCA">
      <w:pPr>
        <w:pStyle w:val="Kop1"/>
      </w:pPr>
      <w:bookmarkStart w:id="16" w:name="_Toc155301120"/>
      <w:r>
        <w:lastRenderedPageBreak/>
        <w:t>Hoofdstuk 2 logische poorten</w:t>
      </w:r>
      <w:bookmarkEnd w:id="16"/>
    </w:p>
    <w:p w14:paraId="079D7614" w14:textId="1610B2E9" w:rsidR="00991BCA" w:rsidRDefault="00991BCA" w:rsidP="00E23D64">
      <w:pPr>
        <w:pStyle w:val="Kop2"/>
      </w:pPr>
      <w:bookmarkStart w:id="17" w:name="_Toc155301121"/>
      <w:r>
        <w:t>Overzicht van een logische poort</w:t>
      </w:r>
      <w:bookmarkEnd w:id="17"/>
    </w:p>
    <w:p w14:paraId="5EAAB559" w14:textId="67C190DB" w:rsidR="00591251" w:rsidRDefault="00591251" w:rsidP="006D59A9">
      <w:pPr>
        <w:pStyle w:val="Geenafstand"/>
      </w:pPr>
      <w:r>
        <w:t>Wat is een logische poort?</w:t>
      </w:r>
    </w:p>
    <w:p w14:paraId="1533521F" w14:textId="03DE0D13" w:rsidR="00591251" w:rsidRDefault="00591251" w:rsidP="007F409E">
      <w:pPr>
        <w:pStyle w:val="Lijstalinea"/>
        <w:numPr>
          <w:ilvl w:val="0"/>
          <w:numId w:val="28"/>
        </w:numPr>
        <w:ind w:left="284" w:hanging="284"/>
      </w:pPr>
      <w:r>
        <w:t>Een elektronische schakeling</w:t>
      </w:r>
    </w:p>
    <w:p w14:paraId="4279E940" w14:textId="4F427651" w:rsidR="00591251" w:rsidRDefault="00E0358F" w:rsidP="007F409E">
      <w:pPr>
        <w:pStyle w:val="Lijstalinea"/>
        <w:numPr>
          <w:ilvl w:val="0"/>
          <w:numId w:val="28"/>
        </w:numPr>
        <w:ind w:left="284" w:hanging="284"/>
      </w:pPr>
      <w:r>
        <w:t>Je kan er fancy dingen mee doen</w:t>
      </w:r>
    </w:p>
    <w:p w14:paraId="04A3397A" w14:textId="3E00625E" w:rsidR="006D59A9" w:rsidRDefault="006D59A9" w:rsidP="00991BCA">
      <w:r>
        <w:t xml:space="preserve">Transistor = spel om logische poorten te maken. </w:t>
      </w:r>
    </w:p>
    <w:p w14:paraId="1B5350E3" w14:textId="4AA468A9" w:rsidR="006D59A9" w:rsidRDefault="006D59A9" w:rsidP="00991BCA"/>
    <w:p w14:paraId="3483075C" w14:textId="0EF2C1B4" w:rsidR="00FD39F8" w:rsidRDefault="00FD39F8" w:rsidP="00C11672">
      <w:pPr>
        <w:pStyle w:val="Geenafstand"/>
      </w:pPr>
      <w:r>
        <w:t>Wat zijn de eigenschappen van een logische poort?</w:t>
      </w:r>
    </w:p>
    <w:p w14:paraId="4D073EB6" w14:textId="029AEF0F" w:rsidR="00FD39F8" w:rsidRDefault="00DF5121" w:rsidP="004953FE">
      <w:pPr>
        <w:pStyle w:val="Lijstalinea"/>
        <w:numPr>
          <w:ilvl w:val="0"/>
          <w:numId w:val="29"/>
        </w:numPr>
        <w:ind w:left="284" w:hanging="284"/>
      </w:pPr>
      <w:r w:rsidRPr="00DF5121">
        <w:rPr>
          <w:noProof/>
        </w:rPr>
        <w:drawing>
          <wp:anchor distT="0" distB="0" distL="114300" distR="114300" simplePos="0" relativeHeight="251509760" behindDoc="1" locked="0" layoutInCell="1" allowOverlap="1" wp14:anchorId="5D101538" wp14:editId="74F0799C">
            <wp:simplePos x="0" y="0"/>
            <wp:positionH relativeFrom="column">
              <wp:posOffset>4479676</wp:posOffset>
            </wp:positionH>
            <wp:positionV relativeFrom="paragraph">
              <wp:posOffset>87216</wp:posOffset>
            </wp:positionV>
            <wp:extent cx="1150620" cy="548640"/>
            <wp:effectExtent l="0" t="0" r="0" b="0"/>
            <wp:wrapTight wrapText="bothSides">
              <wp:wrapPolygon edited="0">
                <wp:start x="0" y="0"/>
                <wp:lineTo x="0" y="21000"/>
                <wp:lineTo x="21099" y="21000"/>
                <wp:lineTo x="21099" y="0"/>
                <wp:lineTo x="0" y="0"/>
              </wp:wrapPolygon>
            </wp:wrapTight>
            <wp:docPr id="671244172" name="Afbeelding 1" descr="Afbeelding met diagram, Lettertype, lijn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44172" name="Afbeelding 1" descr="Afbeelding met diagram, Lettertype, lijn, ontwerp&#10;&#10;Automatisch gegenereerde beschrijvi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6E2">
        <w:t>Eén</w:t>
      </w:r>
      <w:r w:rsidR="00FD39F8">
        <w:t xml:space="preserve"> of meer ingangen</w:t>
      </w:r>
      <w:r w:rsidR="004953FE">
        <w:t xml:space="preserve"> en e</w:t>
      </w:r>
      <w:r w:rsidR="00FD39F8">
        <w:t>xact één uitgang</w:t>
      </w:r>
      <w:r>
        <w:t xml:space="preserve"> </w:t>
      </w:r>
    </w:p>
    <w:p w14:paraId="00689312" w14:textId="11970AEC" w:rsidR="00FD39F8" w:rsidRDefault="00FD39F8" w:rsidP="00C11672">
      <w:pPr>
        <w:pStyle w:val="Lijstalinea"/>
        <w:numPr>
          <w:ilvl w:val="0"/>
          <w:numId w:val="29"/>
        </w:numPr>
        <w:ind w:left="284" w:hanging="284"/>
      </w:pPr>
      <w:r>
        <w:t xml:space="preserve">Mogelijk waardes: 0 en 1 </w:t>
      </w:r>
    </w:p>
    <w:p w14:paraId="5E44A12F" w14:textId="31356532" w:rsidR="00FD39F8" w:rsidRDefault="00C11672" w:rsidP="00C11672">
      <w:pPr>
        <w:pStyle w:val="Lijstalinea"/>
        <w:numPr>
          <w:ilvl w:val="0"/>
          <w:numId w:val="29"/>
        </w:numPr>
        <w:ind w:left="284" w:hanging="284"/>
      </w:pPr>
      <w:r>
        <w:t>Waarde uitgang hangt af van waarde ingang.</w:t>
      </w:r>
    </w:p>
    <w:p w14:paraId="53520896" w14:textId="1B497DDB" w:rsidR="00DF5121" w:rsidRDefault="00DF5121" w:rsidP="00C11672">
      <w:pPr>
        <w:pStyle w:val="Lijstalinea"/>
        <w:numPr>
          <w:ilvl w:val="0"/>
          <w:numId w:val="29"/>
        </w:numPr>
        <w:ind w:left="284" w:hanging="284"/>
      </w:pPr>
      <w:r>
        <w:t xml:space="preserve">Je kan maar twee dingen </w:t>
      </w:r>
      <w:r w:rsidR="003935E4">
        <w:t xml:space="preserve">hangen aan je ingang: veel stroom (0) of weinig stroom (1). </w:t>
      </w:r>
    </w:p>
    <w:p w14:paraId="2CC7A727" w14:textId="77777777" w:rsidR="003935E4" w:rsidRDefault="003935E4" w:rsidP="003935E4"/>
    <w:p w14:paraId="20B1F21D" w14:textId="3C77083A" w:rsidR="003935E4" w:rsidRDefault="004953FE" w:rsidP="00856152">
      <w:pPr>
        <w:pStyle w:val="Geenafstand"/>
      </w:pPr>
      <w:r>
        <w:t>Wat is waarheidstabel?</w:t>
      </w:r>
    </w:p>
    <w:p w14:paraId="680EAEB4" w14:textId="38C3E2C0" w:rsidR="00B54268" w:rsidRDefault="00E9470F" w:rsidP="003935E4">
      <w:r>
        <w:t>Een tabel van alle mogelijke waardes</w:t>
      </w:r>
    </w:p>
    <w:p w14:paraId="0414FF62" w14:textId="666321CC" w:rsidR="00991BCA" w:rsidRDefault="00991BCA" w:rsidP="00E23D64">
      <w:pPr>
        <w:pStyle w:val="Kop2"/>
      </w:pPr>
      <w:bookmarkStart w:id="18" w:name="_Toc155301122"/>
      <w:r>
        <w:t>Basispoorten</w:t>
      </w:r>
      <w:bookmarkEnd w:id="18"/>
    </w:p>
    <w:p w14:paraId="565BEA3E" w14:textId="750AD3BC" w:rsidR="00A3382C" w:rsidRDefault="00A3382C" w:rsidP="0005455A">
      <w:pPr>
        <w:pStyle w:val="Kop3"/>
      </w:pPr>
      <w:bookmarkStart w:id="19" w:name="_Toc155301123"/>
      <w:r>
        <w:t>De NIET-poort</w:t>
      </w:r>
      <w:bookmarkEnd w:id="19"/>
    </w:p>
    <w:p w14:paraId="38C1378C" w14:textId="63A89403" w:rsidR="0005455A" w:rsidRDefault="007445AB" w:rsidP="0005455A">
      <w:r w:rsidRPr="007445AB">
        <w:rPr>
          <w:noProof/>
        </w:rPr>
        <w:drawing>
          <wp:inline distT="0" distB="0" distL="0" distR="0" wp14:anchorId="55432E60" wp14:editId="32F77CB4">
            <wp:extent cx="2824725" cy="1579418"/>
            <wp:effectExtent l="0" t="0" r="0" b="0"/>
            <wp:docPr id="2129549092" name="Afbeelding 1" descr="Afbeelding met tekst, diagram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9092" name="Afbeelding 1" descr="Afbeelding met tekst, diagram, schermopname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4027" cy="15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E3B9" w14:textId="6D18AE24" w:rsidR="007445AB" w:rsidRDefault="007445AB" w:rsidP="0005455A">
      <w:r>
        <w:t xml:space="preserve">We krijgen het omgekeerde aan de uitgang. 0 </w:t>
      </w:r>
      <w:r>
        <w:sym w:font="Wingdings" w:char="F0E0"/>
      </w:r>
      <w:r>
        <w:t xml:space="preserve"> 1 en 1 </w:t>
      </w:r>
      <w:r>
        <w:sym w:font="Wingdings" w:char="F0E0"/>
      </w:r>
      <w:r>
        <w:t xml:space="preserve"> 0 aan de uitgang. </w:t>
      </w:r>
    </w:p>
    <w:p w14:paraId="358A9347" w14:textId="31794793" w:rsidR="00B64F14" w:rsidRDefault="00B64F14" w:rsidP="0005455A">
      <w:r>
        <w:t xml:space="preserve">Hier heb je twee rijen. </w:t>
      </w:r>
    </w:p>
    <w:p w14:paraId="7F7A7E5E" w14:textId="77777777" w:rsidR="004953FE" w:rsidRPr="0005455A" w:rsidRDefault="004953FE" w:rsidP="0005455A"/>
    <w:p w14:paraId="648D968F" w14:textId="4B4069C0" w:rsidR="00A3382C" w:rsidRDefault="00A3382C" w:rsidP="0005455A">
      <w:pPr>
        <w:pStyle w:val="Kop3"/>
      </w:pPr>
      <w:bookmarkStart w:id="20" w:name="_Toc155301124"/>
      <w:r>
        <w:t>De EN-poort</w:t>
      </w:r>
      <w:bookmarkEnd w:id="20"/>
    </w:p>
    <w:p w14:paraId="74CF4E50" w14:textId="536CE0BD" w:rsidR="006764B5" w:rsidRDefault="003F761F" w:rsidP="006764B5">
      <w:r w:rsidRPr="003F761F">
        <w:rPr>
          <w:noProof/>
        </w:rPr>
        <w:drawing>
          <wp:inline distT="0" distB="0" distL="0" distR="0" wp14:anchorId="12F6974B" wp14:editId="3DFD6951">
            <wp:extent cx="2798777" cy="1911928"/>
            <wp:effectExtent l="0" t="0" r="0" b="0"/>
            <wp:docPr id="882038311" name="Afbeelding 1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38311" name="Afbeelding 1" descr="Afbeelding met tekst, schermopname, nummer, diagram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7555" cy="19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3292" w14:textId="59F482A6" w:rsidR="003F761F" w:rsidRDefault="003F761F" w:rsidP="006764B5">
      <w:r>
        <w:t xml:space="preserve">Hier moet de A en de B waar zijn zodat de uitgang één omvat. </w:t>
      </w:r>
    </w:p>
    <w:p w14:paraId="39248061" w14:textId="317CB074" w:rsidR="001B41E5" w:rsidRPr="006764B5" w:rsidRDefault="00B64F14" w:rsidP="006764B5">
      <w:r>
        <w:t>Hier heb je vier rijen</w:t>
      </w:r>
    </w:p>
    <w:p w14:paraId="238E9F87" w14:textId="112ED692" w:rsidR="00A3382C" w:rsidRDefault="00A3382C" w:rsidP="0005455A">
      <w:pPr>
        <w:pStyle w:val="Kop3"/>
      </w:pPr>
      <w:bookmarkStart w:id="21" w:name="_Toc155301125"/>
      <w:r>
        <w:lastRenderedPageBreak/>
        <w:t>De OF-poort</w:t>
      </w:r>
      <w:bookmarkEnd w:id="21"/>
    </w:p>
    <w:p w14:paraId="65FC6AC0" w14:textId="35EDA5D2" w:rsidR="00AF3F3D" w:rsidRDefault="00AF3F3D" w:rsidP="00AF3F3D">
      <w:r w:rsidRPr="00AF3F3D">
        <w:rPr>
          <w:noProof/>
        </w:rPr>
        <w:drawing>
          <wp:inline distT="0" distB="0" distL="0" distR="0" wp14:anchorId="78FF47EC" wp14:editId="7FBA74BC">
            <wp:extent cx="3854182" cy="2618509"/>
            <wp:effectExtent l="0" t="0" r="0" b="0"/>
            <wp:docPr id="1077889440" name="Afbeelding 1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89440" name="Afbeelding 1" descr="Afbeelding met tekst, schermopname, nummer, diagram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1867" cy="26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CE65" w14:textId="699B7F79" w:rsidR="00AF3F3D" w:rsidRDefault="00AF3F3D" w:rsidP="00AF3F3D">
      <w:r w:rsidRPr="00AF3F3D">
        <w:t>Hier moet of A of B waar z</w:t>
      </w:r>
      <w:r>
        <w:t>ijn</w:t>
      </w:r>
      <w:r w:rsidR="00B64F14">
        <w:t xml:space="preserve"> om een één uit te komen. </w:t>
      </w:r>
    </w:p>
    <w:p w14:paraId="0B1A60A9" w14:textId="0B3D99A0" w:rsidR="00B64F14" w:rsidRPr="00AF3F3D" w:rsidRDefault="00B64F14" w:rsidP="00AF3F3D">
      <w:r>
        <w:t>Hier heb je vier rijen.</w:t>
      </w:r>
    </w:p>
    <w:p w14:paraId="5735438D" w14:textId="10819EC0" w:rsidR="00A3382C" w:rsidRDefault="00A3382C" w:rsidP="0005455A">
      <w:pPr>
        <w:pStyle w:val="Kop3"/>
      </w:pPr>
      <w:bookmarkStart w:id="22" w:name="_Toc155301126"/>
      <w:r>
        <w:t>De XOR-poort</w:t>
      </w:r>
      <w:bookmarkEnd w:id="22"/>
    </w:p>
    <w:p w14:paraId="1E134BD2" w14:textId="2F08FA04" w:rsidR="00655B97" w:rsidRDefault="00655B97" w:rsidP="00655B97">
      <w:r w:rsidRPr="00655B97">
        <w:rPr>
          <w:noProof/>
        </w:rPr>
        <w:drawing>
          <wp:inline distT="0" distB="0" distL="0" distR="0" wp14:anchorId="066C4645" wp14:editId="6F580B9E">
            <wp:extent cx="4693416" cy="2029691"/>
            <wp:effectExtent l="0" t="0" r="0" b="0"/>
            <wp:docPr id="1742420603" name="Afbeelding 1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20603" name="Afbeelding 1" descr="Afbeelding met tekst, schermopname, diagram, Lettertype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6755" cy="204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F366" w14:textId="6FCB0859" w:rsidR="00655B97" w:rsidRDefault="00655B97" w:rsidP="00655B97">
      <w:r w:rsidRPr="00655B97">
        <w:t>Hier moet of A of B waar z</w:t>
      </w:r>
      <w:r>
        <w:t>ijn om één uit te komen</w:t>
      </w:r>
      <w:r w:rsidR="005E5EE3">
        <w:t xml:space="preserve">. </w:t>
      </w:r>
      <w:r w:rsidR="005E5EE3" w:rsidRPr="005E5EE3">
        <w:t xml:space="preserve">Beide A en B die 0 </w:t>
      </w:r>
      <w:r w:rsidR="005E5EE3">
        <w:t xml:space="preserve">of 1 zijn is niet ok. </w:t>
      </w:r>
    </w:p>
    <w:p w14:paraId="7F15A788" w14:textId="558F98DF" w:rsidR="005E5EE3" w:rsidRDefault="005E5EE3" w:rsidP="00655B97">
      <w:r>
        <w:t xml:space="preserve">Hier heb je vier rijen. </w:t>
      </w:r>
    </w:p>
    <w:p w14:paraId="201DAEA6" w14:textId="77777777" w:rsidR="00BA09DD" w:rsidRPr="005E5EE3" w:rsidRDefault="00BA09DD" w:rsidP="00655B97"/>
    <w:p w14:paraId="2BD7D69D" w14:textId="57756822" w:rsidR="00A3382C" w:rsidRDefault="0005455A" w:rsidP="0005455A">
      <w:pPr>
        <w:pStyle w:val="Kop3"/>
      </w:pPr>
      <w:bookmarkStart w:id="23" w:name="_Toc155301127"/>
      <w:r>
        <w:t xml:space="preserve">De </w:t>
      </w:r>
      <w:r w:rsidRPr="0005455A">
        <w:t>NEN-poort</w:t>
      </w:r>
      <w:r w:rsidR="00BA09DD">
        <w:t xml:space="preserve"> en NOR-poort</w:t>
      </w:r>
      <w:bookmarkEnd w:id="23"/>
    </w:p>
    <w:p w14:paraId="0B19FFE0" w14:textId="45136456" w:rsidR="00BA09DD" w:rsidRDefault="00CA2837" w:rsidP="00BA09DD">
      <w:r>
        <w:rPr>
          <w:noProof/>
        </w:rPr>
        <w:pict w14:anchorId="13FD1428">
          <v:shape id="_x0000_s1038" type="#_x0000_t32" style="position:absolute;left:0;text-align:left;margin-left:147.3pt;margin-top:123.65pt;width:0;height:71pt;flip:y;z-index:251713536" o:connectortype="straight">
            <v:stroke endarrow="block"/>
          </v:shape>
        </w:pict>
      </w:r>
      <w:r w:rsidR="00BA09DD" w:rsidRPr="00BA09DD">
        <w:rPr>
          <w:noProof/>
        </w:rPr>
        <w:drawing>
          <wp:inline distT="0" distB="0" distL="0" distR="0" wp14:anchorId="3BF2876D" wp14:editId="7B6DB1FB">
            <wp:extent cx="6066811" cy="1939636"/>
            <wp:effectExtent l="0" t="0" r="0" b="0"/>
            <wp:docPr id="558259666" name="Afbeelding 1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59666" name="Afbeelding 1" descr="Afbeelding met tekst, schermopname, diagram, Lettertype&#10;&#10;Automatisch gegenereerde beschrijving"/>
                    <pic:cNvPicPr/>
                  </pic:nvPicPr>
                  <pic:blipFill rotWithShape="1">
                    <a:blip r:embed="rId30"/>
                    <a:srcRect b="47209"/>
                    <a:stretch/>
                  </pic:blipFill>
                  <pic:spPr bwMode="auto">
                    <a:xfrm>
                      <a:off x="0" y="0"/>
                      <a:ext cx="6125171" cy="195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03B9D" w14:textId="0D6A4331" w:rsidR="00BA09DD" w:rsidRDefault="001069F6" w:rsidP="00BA09DD">
      <w:r>
        <w:t>Hier werkt het omgekeerd. NEN = niet EN. A en B mogen niet allebei waar zijn</w:t>
      </w:r>
      <w:r w:rsidR="000225E3">
        <w:t xml:space="preserve">. Als A of B waar is, is het waar. Maar allebei waar = het omgekeerde. </w:t>
      </w:r>
    </w:p>
    <w:p w14:paraId="28D49DEE" w14:textId="5F045A91" w:rsidR="00681A49" w:rsidRDefault="00681A49" w:rsidP="00BA09DD"/>
    <w:p w14:paraId="27F569B9" w14:textId="6C0EC284" w:rsidR="00C8707F" w:rsidRDefault="00681A49" w:rsidP="00BA09DD">
      <w:r>
        <w:t>DE BOLLETJES KEREN DE WAARDE OM.</w:t>
      </w:r>
    </w:p>
    <w:p w14:paraId="615A127B" w14:textId="636F4E8E" w:rsidR="00C8707F" w:rsidRDefault="00C8707F" w:rsidP="00BA09DD">
      <w:r>
        <w:t>POORTEN KUNNEN TEKENEN.</w:t>
      </w:r>
    </w:p>
    <w:p w14:paraId="67C6D345" w14:textId="77777777" w:rsidR="002949FD" w:rsidRDefault="002949FD" w:rsidP="00BA09DD"/>
    <w:p w14:paraId="1864B103" w14:textId="5E9D2B01" w:rsidR="002949FD" w:rsidRDefault="002949FD" w:rsidP="002949FD">
      <w:pPr>
        <w:pStyle w:val="Kop3"/>
      </w:pPr>
      <w:bookmarkStart w:id="24" w:name="_Toc155301128"/>
      <w:r>
        <w:lastRenderedPageBreak/>
        <w:t>De NOR-poort</w:t>
      </w:r>
      <w:bookmarkEnd w:id="24"/>
    </w:p>
    <w:p w14:paraId="649816BD" w14:textId="5597402E" w:rsidR="005D23D1" w:rsidRDefault="005D23D1" w:rsidP="005D23D1">
      <w:r w:rsidRPr="005D23D1">
        <w:rPr>
          <w:noProof/>
        </w:rPr>
        <w:drawing>
          <wp:inline distT="0" distB="0" distL="0" distR="0" wp14:anchorId="26860DC3" wp14:editId="2845378D">
            <wp:extent cx="6120130" cy="1863725"/>
            <wp:effectExtent l="0" t="0" r="0" b="0"/>
            <wp:docPr id="1449623740" name="Afbeelding 1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23740" name="Afbeelding 1" descr="Afbeelding met tekst, schermopname, diagram, Lettertype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B15D" w14:textId="5D36199F" w:rsidR="005D23D1" w:rsidRPr="005D23D1" w:rsidRDefault="005D23D1" w:rsidP="005D23D1">
      <w:r>
        <w:t xml:space="preserve">De NOR heeft 0 als uitkomst als één van de twee waar is. Zijn ze beide niet waar? Is het waar. </w:t>
      </w:r>
    </w:p>
    <w:p w14:paraId="6FAEF305" w14:textId="77777777" w:rsidR="006C76B2" w:rsidRDefault="006C76B2" w:rsidP="00BA09DD"/>
    <w:p w14:paraId="45C9361D" w14:textId="47289D41" w:rsidR="006C76B2" w:rsidRDefault="006C76B2" w:rsidP="006C76B2">
      <w:pPr>
        <w:pStyle w:val="Kop3"/>
      </w:pPr>
      <w:bookmarkStart w:id="25" w:name="_Toc155301129"/>
      <w:r>
        <w:t>Samenvatting</w:t>
      </w:r>
      <w:r w:rsidR="002F5017">
        <w:t xml:space="preserve"> poorten</w:t>
      </w:r>
      <w:bookmarkEnd w:id="25"/>
    </w:p>
    <w:p w14:paraId="2108144A" w14:textId="28DBCE4A" w:rsidR="006C76B2" w:rsidRDefault="006C76B2" w:rsidP="00BA09DD">
      <w:r w:rsidRPr="006C76B2">
        <w:rPr>
          <w:noProof/>
        </w:rPr>
        <w:drawing>
          <wp:inline distT="0" distB="0" distL="0" distR="0" wp14:anchorId="1385A2E9" wp14:editId="1AE7571C">
            <wp:extent cx="3257860" cy="2763982"/>
            <wp:effectExtent l="0" t="0" r="0" b="0"/>
            <wp:docPr id="359684624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84624" name="Afbeelding 1" descr="Afbeelding met tekst, schermopname, Lettertype, nummer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8443" cy="27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B39C" w14:textId="6976B951" w:rsidR="003637C9" w:rsidRPr="00E52EC0" w:rsidRDefault="003637C9" w:rsidP="003637C9">
      <w:pPr>
        <w:pStyle w:val="Lijstalinea"/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E52EC0">
        <w:rPr>
          <w:b/>
          <w:bCs/>
          <w:color w:val="70AD47" w:themeColor="accent6"/>
        </w:rPr>
        <w:t>Zie Exceldocument ‘</w:t>
      </w:r>
      <w:r w:rsidR="00E82410">
        <w:rPr>
          <w:b/>
          <w:bCs/>
          <w:color w:val="70AD47" w:themeColor="accent6"/>
        </w:rPr>
        <w:t>oefeningen logische poorten’</w:t>
      </w:r>
    </w:p>
    <w:p w14:paraId="3F782915" w14:textId="77777777" w:rsidR="0057361A" w:rsidRDefault="0057361A" w:rsidP="00BA09DD"/>
    <w:p w14:paraId="4E1C3940" w14:textId="429996A6" w:rsidR="002F33B3" w:rsidRDefault="002F33B3" w:rsidP="002F33B3">
      <w:pPr>
        <w:pStyle w:val="Kop3"/>
      </w:pPr>
      <w:bookmarkStart w:id="26" w:name="_Toc155301130"/>
      <w:r>
        <w:t>tri-state-buffer</w:t>
      </w:r>
      <w:bookmarkEnd w:id="26"/>
    </w:p>
    <w:p w14:paraId="47F578D9" w14:textId="6C3006EA" w:rsidR="00431D37" w:rsidRDefault="00431D37" w:rsidP="00431D37">
      <w:pPr>
        <w:pStyle w:val="Geenafstand"/>
      </w:pPr>
      <w:r>
        <w:t xml:space="preserve">Wat is een tri-state-buffer? </w:t>
      </w:r>
    </w:p>
    <w:p w14:paraId="2F29BC60" w14:textId="77777777" w:rsidR="00361790" w:rsidRDefault="00361790" w:rsidP="00361790">
      <w:r w:rsidRPr="00361790">
        <w:t>Dit is een speciale poort die gebruikt wordt om kortsluiting (x/  ) op bussen te vermijden.</w:t>
      </w:r>
    </w:p>
    <w:p w14:paraId="1DCE476F" w14:textId="77777777" w:rsidR="00361790" w:rsidRDefault="00361790" w:rsidP="00361790"/>
    <w:p w14:paraId="7E0AF984" w14:textId="37268E48" w:rsidR="00361790" w:rsidRPr="00361790" w:rsidRDefault="007827EE" w:rsidP="00361790">
      <w:r w:rsidRPr="007827EE">
        <w:rPr>
          <w:noProof/>
        </w:rPr>
        <w:drawing>
          <wp:inline distT="0" distB="0" distL="0" distR="0" wp14:anchorId="5D2D33A0" wp14:editId="0420ED79">
            <wp:extent cx="4239491" cy="1585300"/>
            <wp:effectExtent l="0" t="0" r="0" b="0"/>
            <wp:docPr id="1150357321" name="Afbeelding 1" descr="Afbeelding met tekst, Lettertype, schermopnam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7321" name="Afbeelding 1" descr="Afbeelding met tekst, Lettertype, schermopname, diagram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3088" cy="15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924F" w14:textId="77777777" w:rsidR="00431D37" w:rsidRDefault="00431D37" w:rsidP="00BA09DD"/>
    <w:p w14:paraId="5BD4B03D" w14:textId="048C50E3" w:rsidR="00E12545" w:rsidRPr="00BA09DD" w:rsidRDefault="00E12545" w:rsidP="00BA09DD">
      <w:r w:rsidRPr="00E12545">
        <w:rPr>
          <w:noProof/>
        </w:rPr>
        <w:lastRenderedPageBreak/>
        <w:drawing>
          <wp:inline distT="0" distB="0" distL="0" distR="0" wp14:anchorId="1607CDDD" wp14:editId="37700258">
            <wp:extent cx="4585855" cy="1936546"/>
            <wp:effectExtent l="0" t="0" r="0" b="0"/>
            <wp:docPr id="1771659484" name="Afbeelding 1" descr="Afbeelding met tekst, schermopname, visitekaartj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59484" name="Afbeelding 1" descr="Afbeelding met tekst, schermopname, visitekaartje, Lettertype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6409" cy="19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0E86" w14:textId="0498DB4B" w:rsidR="00681A49" w:rsidRDefault="00E0358F" w:rsidP="00681A49">
      <w:pPr>
        <w:pStyle w:val="Kop2"/>
      </w:pPr>
      <w:bookmarkStart w:id="27" w:name="_Toc155301131"/>
      <w:r w:rsidRPr="00E0358F">
        <w:t>Logische schakelingen</w:t>
      </w:r>
      <w:bookmarkEnd w:id="27"/>
    </w:p>
    <w:p w14:paraId="10C31931" w14:textId="77216D83" w:rsidR="001B59B9" w:rsidRDefault="00E3295B" w:rsidP="001B59B9">
      <w:pPr>
        <w:pStyle w:val="Geenafstand"/>
      </w:pPr>
      <w:r w:rsidRPr="00422DE6">
        <w:rPr>
          <w:noProof/>
        </w:rPr>
        <w:drawing>
          <wp:anchor distT="0" distB="0" distL="114300" distR="114300" simplePos="0" relativeHeight="251599872" behindDoc="1" locked="0" layoutInCell="1" allowOverlap="1" wp14:anchorId="1E661368" wp14:editId="734E5333">
            <wp:simplePos x="0" y="0"/>
            <wp:positionH relativeFrom="column">
              <wp:posOffset>3413815</wp:posOffset>
            </wp:positionH>
            <wp:positionV relativeFrom="paragraph">
              <wp:posOffset>11430</wp:posOffset>
            </wp:positionV>
            <wp:extent cx="1280160" cy="802640"/>
            <wp:effectExtent l="0" t="0" r="0" b="0"/>
            <wp:wrapTight wrapText="bothSides">
              <wp:wrapPolygon edited="0">
                <wp:start x="0" y="0"/>
                <wp:lineTo x="0" y="21019"/>
                <wp:lineTo x="21214" y="21019"/>
                <wp:lineTo x="21214" y="0"/>
                <wp:lineTo x="0" y="0"/>
              </wp:wrapPolygon>
            </wp:wrapTight>
            <wp:docPr id="9" name="Afbeelding 8" descr="Scannen00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8" descr="Scannen0001.tif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75" b="66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6">
        <w:t>Wat is een logische schakeling?</w:t>
      </w:r>
    </w:p>
    <w:p w14:paraId="647E5AC6" w14:textId="042BECE8" w:rsidR="00E30F50" w:rsidRDefault="00E30F50" w:rsidP="00E30F50">
      <w:r>
        <w:t>Een schakeling met meerder poorten en ingangen</w:t>
      </w:r>
    </w:p>
    <w:p w14:paraId="5F5B5AC7" w14:textId="5F253C90" w:rsidR="001B59B9" w:rsidRPr="001B59B9" w:rsidRDefault="001B59B9" w:rsidP="001B59B9"/>
    <w:p w14:paraId="1AE8F166" w14:textId="5439869A" w:rsidR="00E0358F" w:rsidRDefault="00E0358F" w:rsidP="00E0358F">
      <w:pPr>
        <w:pStyle w:val="Kop2"/>
      </w:pPr>
      <w:bookmarkStart w:id="28" w:name="_Toc155301132"/>
      <w:r w:rsidRPr="00E0358F">
        <w:t>Equivalente schakelingen</w:t>
      </w:r>
      <w:bookmarkEnd w:id="28"/>
      <w:r w:rsidRPr="00E0358F">
        <w:t> </w:t>
      </w:r>
    </w:p>
    <w:p w14:paraId="18A88249" w14:textId="2084FB17" w:rsidR="001B59B9" w:rsidRPr="001B59B9" w:rsidRDefault="001B59B9" w:rsidP="001B59B9">
      <w:pPr>
        <w:pStyle w:val="Geenafstand"/>
      </w:pPr>
      <w:r>
        <w:t>Wanneer spreken we over equivalente schakelingen?</w:t>
      </w:r>
    </w:p>
    <w:p w14:paraId="4987948B" w14:textId="2EF6F49B" w:rsidR="00E3295B" w:rsidRDefault="00E3295B" w:rsidP="001B59B9">
      <w:r w:rsidRPr="00E3295B">
        <w:rPr>
          <w:noProof/>
        </w:rPr>
        <w:drawing>
          <wp:anchor distT="0" distB="0" distL="114300" distR="114300" simplePos="0" relativeHeight="251606016" behindDoc="1" locked="0" layoutInCell="1" allowOverlap="1" wp14:anchorId="1706787F" wp14:editId="7BAA7A30">
            <wp:simplePos x="0" y="0"/>
            <wp:positionH relativeFrom="column">
              <wp:posOffset>3422015</wp:posOffset>
            </wp:positionH>
            <wp:positionV relativeFrom="paragraph">
              <wp:posOffset>241714</wp:posOffset>
            </wp:positionV>
            <wp:extent cx="2694940" cy="719455"/>
            <wp:effectExtent l="0" t="0" r="0" b="0"/>
            <wp:wrapTight wrapText="bothSides">
              <wp:wrapPolygon edited="0">
                <wp:start x="0" y="0"/>
                <wp:lineTo x="0" y="21162"/>
                <wp:lineTo x="21376" y="21162"/>
                <wp:lineTo x="21376" y="0"/>
                <wp:lineTo x="0" y="0"/>
              </wp:wrapPolygon>
            </wp:wrapTight>
            <wp:docPr id="1496702660" name="Afbeelding 1" descr="Afbeelding met diagram, Lettertype, lijn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02660" name="Afbeelding 1" descr="Afbeelding met diagram, Lettertype, lijn, wit&#10;&#10;Automatisch gegenereerde beschrijvi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B9" w:rsidRPr="001B59B9">
        <w:t xml:space="preserve">We noemen twee logische schakelingen equivalent wanneer ze </w:t>
      </w:r>
      <w:r w:rsidR="001B59B9" w:rsidRPr="001B59B9">
        <w:rPr>
          <w:b/>
          <w:bCs/>
        </w:rPr>
        <w:t xml:space="preserve">dezelfde waarheidstabel </w:t>
      </w:r>
      <w:r w:rsidR="001B59B9" w:rsidRPr="001B59B9">
        <w:t>hebben. Bijvoorbeeld:</w:t>
      </w:r>
    </w:p>
    <w:p w14:paraId="2531D1BF" w14:textId="5ED86712" w:rsidR="007C3063" w:rsidRDefault="007C3063" w:rsidP="001B59B9"/>
    <w:p w14:paraId="2D7CE222" w14:textId="70119F19" w:rsidR="00E3295B" w:rsidRDefault="00E3295B" w:rsidP="001B59B9">
      <w:r>
        <w:t>Beide schakelingen komen een uitkomst (M) uit die 0 is</w:t>
      </w:r>
    </w:p>
    <w:p w14:paraId="53629B28" w14:textId="77777777" w:rsidR="00CB5480" w:rsidRDefault="00CB5480" w:rsidP="001B59B9"/>
    <w:p w14:paraId="3C21561A" w14:textId="79BA2503" w:rsidR="00E3295B" w:rsidRPr="00E3295B" w:rsidRDefault="00E3295B" w:rsidP="00E3295B">
      <w:pPr>
        <w:pStyle w:val="Geenafstand"/>
      </w:pPr>
      <w:r w:rsidRPr="00E3295B">
        <w:t>Equivalentie bij basispoorten:</w:t>
      </w:r>
    </w:p>
    <w:p w14:paraId="201C0CFB" w14:textId="77777777" w:rsidR="007C3063" w:rsidRDefault="007C3063" w:rsidP="00E3295B">
      <w:pPr>
        <w:pStyle w:val="Lijstalinea"/>
        <w:numPr>
          <w:ilvl w:val="0"/>
          <w:numId w:val="79"/>
        </w:numPr>
      </w:pPr>
      <w:r>
        <w:t xml:space="preserve">In sommige technologieën is het alleen mogelijk om NAND- of NOR- poorten te maken met transistoren. </w:t>
      </w:r>
    </w:p>
    <w:p w14:paraId="23472723" w14:textId="77777777" w:rsidR="00E3295B" w:rsidRDefault="007C3063" w:rsidP="00E3295B">
      <w:pPr>
        <w:pStyle w:val="Lijstalinea"/>
        <w:numPr>
          <w:ilvl w:val="0"/>
          <w:numId w:val="79"/>
        </w:numPr>
      </w:pPr>
      <w:r>
        <w:t xml:space="preserve">Oplossing: de andere basispoorten bouwen als schakelingen van NAND- of NORpoorten. </w:t>
      </w:r>
    </w:p>
    <w:p w14:paraId="6FAEE124" w14:textId="77777777" w:rsidR="00E3295B" w:rsidRDefault="00E3295B" w:rsidP="00E3295B"/>
    <w:p w14:paraId="07FFF95B" w14:textId="5CF4F226" w:rsidR="007C3063" w:rsidRPr="001B59B9" w:rsidRDefault="007C3063" w:rsidP="00E3295B"/>
    <w:p w14:paraId="1ED43AE6" w14:textId="6AA7DFFD" w:rsidR="00991BCA" w:rsidRDefault="00BD2C40" w:rsidP="00DE170D">
      <w:pPr>
        <w:pStyle w:val="Kop1"/>
      </w:pPr>
      <w:bookmarkStart w:id="29" w:name="_Toc155301133"/>
      <w:r>
        <w:lastRenderedPageBreak/>
        <w:t xml:space="preserve">Hoofdstuk 3 </w:t>
      </w:r>
      <w:r w:rsidR="00DE170D">
        <w:t>Boolealgebra</w:t>
      </w:r>
      <w:bookmarkEnd w:id="29"/>
    </w:p>
    <w:p w14:paraId="684F0442" w14:textId="77777777" w:rsidR="005F1A15" w:rsidRPr="00EC1270" w:rsidRDefault="005F1A15" w:rsidP="005F1A15">
      <w:pPr>
        <w:pStyle w:val="Kop2"/>
      </w:pPr>
      <w:bookmarkStart w:id="30" w:name="_Toc148972819"/>
      <w:bookmarkStart w:id="31" w:name="_Toc155301134"/>
      <w:r>
        <w:t>Definitie</w:t>
      </w:r>
      <w:bookmarkEnd w:id="30"/>
      <w:bookmarkEnd w:id="31"/>
    </w:p>
    <w:p w14:paraId="3A63563B" w14:textId="77777777" w:rsidR="005F1A15" w:rsidRDefault="005F1A15" w:rsidP="005F1A15">
      <w:pPr>
        <w:pStyle w:val="Geenafstand"/>
      </w:pPr>
      <w:r>
        <w:t>Wat is boole-algebra?</w:t>
      </w:r>
    </w:p>
    <w:p w14:paraId="0FEFF1C0" w14:textId="77777777" w:rsidR="005F1A15" w:rsidRPr="00A9562C" w:rsidRDefault="005F1A15" w:rsidP="005F1A15">
      <w:r w:rsidRPr="00A9562C">
        <w:t>Een Boole-algebra is één specifieke algebraïsche structuur.</w:t>
      </w:r>
    </w:p>
    <w:p w14:paraId="0319FDD6" w14:textId="77777777" w:rsidR="005F1A15" w:rsidRDefault="005F1A15" w:rsidP="005F1A15"/>
    <w:p w14:paraId="172BBF3B" w14:textId="77777777" w:rsidR="005F1A15" w:rsidRDefault="005F1A15" w:rsidP="005F1A15">
      <w:pPr>
        <w:pStyle w:val="Geenafstand"/>
      </w:pPr>
      <w:r>
        <w:t>Wat zijn de eigenschappen van een boole-algebra?</w:t>
      </w:r>
    </w:p>
    <w:p w14:paraId="0453EEAA" w14:textId="77777777" w:rsidR="005F1A15" w:rsidRDefault="005F1A15" w:rsidP="005F1A15">
      <w:pPr>
        <w:pStyle w:val="Lijstalinea"/>
        <w:numPr>
          <w:ilvl w:val="0"/>
          <w:numId w:val="61"/>
        </w:numPr>
        <w:ind w:left="284" w:hanging="284"/>
      </w:pPr>
      <w:r>
        <w:t>Afkorting: B</w:t>
      </w:r>
    </w:p>
    <w:p w14:paraId="22F7AB07" w14:textId="77777777" w:rsidR="005F1A15" w:rsidRDefault="005F1A15" w:rsidP="005F1A15">
      <w:pPr>
        <w:pStyle w:val="Lijstalinea"/>
        <w:numPr>
          <w:ilvl w:val="0"/>
          <w:numId w:val="61"/>
        </w:numPr>
        <w:ind w:left="284" w:hanging="284"/>
      </w:pPr>
      <w:r>
        <w:t xml:space="preserve">Een verzameling S die minstens twee constanten, </w:t>
      </w:r>
      <w:r w:rsidRPr="00075504">
        <w:rPr>
          <w:b/>
          <w:bCs/>
        </w:rPr>
        <w:t>0 en 1</w:t>
      </w:r>
      <w:r>
        <w:t>, bevat;</w:t>
      </w:r>
    </w:p>
    <w:p w14:paraId="1268F906" w14:textId="4C547628" w:rsidR="005F1A15" w:rsidRDefault="005F1A15" w:rsidP="005F1A15">
      <w:pPr>
        <w:pStyle w:val="Lijstalinea"/>
        <w:numPr>
          <w:ilvl w:val="0"/>
          <w:numId w:val="61"/>
        </w:numPr>
        <w:ind w:left="284" w:hanging="284"/>
      </w:pPr>
      <w:r>
        <w:t xml:space="preserve">twee </w:t>
      </w:r>
      <w:r w:rsidRPr="00F971E5">
        <w:rPr>
          <w:b/>
          <w:bCs/>
        </w:rPr>
        <w:t>binaire operatoren</w:t>
      </w:r>
      <w:r>
        <w:t xml:space="preserve"> op S: </w:t>
      </w:r>
      <w:r w:rsidRPr="005272F8">
        <w:rPr>
          <w:b/>
          <w:bCs/>
        </w:rPr>
        <w:t xml:space="preserve">+ en </w:t>
      </w:r>
      <w:r w:rsidR="00E8329D">
        <w:rPr>
          <w:b/>
          <w:bCs/>
        </w:rPr>
        <w:t>* (spreek je uit als EN niet MAAL)</w:t>
      </w:r>
      <w:r w:rsidRPr="005272F8">
        <w:rPr>
          <w:b/>
          <w:bCs/>
        </w:rPr>
        <w:t>;</w:t>
      </w:r>
    </w:p>
    <w:p w14:paraId="6026079C" w14:textId="77777777" w:rsidR="005F1A15" w:rsidRDefault="005F1A15" w:rsidP="005F1A15">
      <w:pPr>
        <w:pStyle w:val="Lijstalinea"/>
        <w:numPr>
          <w:ilvl w:val="0"/>
          <w:numId w:val="61"/>
        </w:numPr>
        <w:ind w:left="284" w:hanging="284"/>
      </w:pPr>
      <w:r>
        <w:t xml:space="preserve">een </w:t>
      </w:r>
      <w:r w:rsidRPr="00F971E5">
        <w:rPr>
          <w:b/>
          <w:bCs/>
        </w:rPr>
        <w:t>unaire operator</w:t>
      </w:r>
      <w:r>
        <w:t xml:space="preserve"> op S; - (complement + bewerking met maar één nummer / zoals tegengestelde)</w:t>
      </w:r>
    </w:p>
    <w:p w14:paraId="515F731A" w14:textId="77777777" w:rsidR="006D0EF1" w:rsidRDefault="006D0EF1" w:rsidP="006D0EF1"/>
    <w:p w14:paraId="7BF090B2" w14:textId="141B0993" w:rsidR="006D0EF1" w:rsidRDefault="006D0EF1" w:rsidP="00D650E5">
      <w:pPr>
        <w:pStyle w:val="Geenafstand"/>
      </w:pPr>
      <w:r>
        <w:t>Welke axioma’s van Huntington</w:t>
      </w:r>
      <w:r w:rsidR="00A018B6">
        <w:t xml:space="preserve"> </w:t>
      </w:r>
      <w:r w:rsidR="00D650E5">
        <w:t>moeten voor alle</w:t>
      </w:r>
      <w:r w:rsidR="00D650E5" w:rsidRPr="00D650E5">
        <w:t xml:space="preserve"> </w:t>
      </w:r>
      <w:r w:rsidR="00D650E5" w:rsidRPr="006D0EF1">
        <w:t xml:space="preserve">x, y, z </w:t>
      </w:r>
      <w:r w:rsidR="00D650E5" w:rsidRPr="006D0EF1">
        <w:rPr>
          <w:rFonts w:ascii="Cambria Math" w:hAnsi="Cambria Math" w:cs="Cambria Math"/>
        </w:rPr>
        <w:t>∈</w:t>
      </w:r>
      <w:r w:rsidR="00D650E5" w:rsidRPr="006D0EF1">
        <w:t xml:space="preserve"> S</w:t>
      </w:r>
      <w:r w:rsidR="00D650E5">
        <w:t xml:space="preserve"> geldig zijn in een boole-algebra?</w:t>
      </w:r>
    </w:p>
    <w:tbl>
      <w:tblPr>
        <w:tblStyle w:val="Rastertabel4-Accent4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2369AB" w14:paraId="2BCC12A4" w14:textId="77777777" w:rsidTr="001134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24EFBA30" w14:textId="7632ECED" w:rsidR="002369AB" w:rsidRPr="001134B0" w:rsidRDefault="002369AB" w:rsidP="001134B0">
            <w:pPr>
              <w:jc w:val="center"/>
              <w:rPr>
                <w:b w:val="0"/>
                <w:sz w:val="32"/>
                <w:szCs w:val="32"/>
              </w:rPr>
            </w:pPr>
            <w:r w:rsidRPr="001134B0">
              <w:rPr>
                <w:sz w:val="32"/>
                <w:szCs w:val="32"/>
              </w:rPr>
              <w:t>Eigenschappen:</w:t>
            </w:r>
          </w:p>
        </w:tc>
        <w:tc>
          <w:tcPr>
            <w:tcW w:w="4889" w:type="dxa"/>
          </w:tcPr>
          <w:p w14:paraId="1BC69197" w14:textId="1D22292D" w:rsidR="002369AB" w:rsidRPr="00745D12" w:rsidRDefault="002369AB" w:rsidP="002369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32"/>
                <w:szCs w:val="28"/>
              </w:rPr>
            </w:pPr>
            <w:r w:rsidRPr="00745D12">
              <w:rPr>
                <w:bCs w:val="0"/>
                <w:sz w:val="32"/>
                <w:szCs w:val="28"/>
              </w:rPr>
              <w:t>Inhoud</w:t>
            </w:r>
            <w:r w:rsidR="001134B0">
              <w:rPr>
                <w:bCs w:val="0"/>
                <w:sz w:val="32"/>
                <w:szCs w:val="28"/>
              </w:rPr>
              <w:t>:</w:t>
            </w:r>
          </w:p>
        </w:tc>
      </w:tr>
      <w:tr w:rsidR="004A0D8A" w14:paraId="44E62A4D" w14:textId="77777777" w:rsidTr="00113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6B3EF156" w14:textId="0C0F1E5E" w:rsidR="004A0D8A" w:rsidRDefault="004653B0" w:rsidP="001134B0">
            <w:pPr>
              <w:jc w:val="center"/>
            </w:pPr>
            <w:r>
              <w:t>Commutatieve eigenschappen</w:t>
            </w:r>
          </w:p>
        </w:tc>
        <w:tc>
          <w:tcPr>
            <w:tcW w:w="4889" w:type="dxa"/>
            <w:vAlign w:val="center"/>
          </w:tcPr>
          <w:p w14:paraId="1C053D57" w14:textId="6E51BBAD" w:rsidR="00257560" w:rsidRDefault="00257560" w:rsidP="00113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 + y = y + x</w:t>
            </w:r>
          </w:p>
          <w:p w14:paraId="100EEC9A" w14:textId="77777777" w:rsidR="00257560" w:rsidRDefault="00257560" w:rsidP="00113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 * y = y * x</w:t>
            </w:r>
          </w:p>
          <w:p w14:paraId="68BD655A" w14:textId="77777777" w:rsidR="004A0D8A" w:rsidRDefault="004A0D8A" w:rsidP="001134B0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0D8A" w:rsidRPr="00E47023" w14:paraId="00CAC75D" w14:textId="77777777" w:rsidTr="001134B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4CF1A86F" w14:textId="050B0333" w:rsidR="004A0D8A" w:rsidRDefault="00DA4DE4" w:rsidP="001134B0">
            <w:pPr>
              <w:jc w:val="center"/>
            </w:pPr>
            <w:r>
              <w:t>Distributieve</w:t>
            </w:r>
            <w:r w:rsidR="00E60295">
              <w:t xml:space="preserve"> eigenschappen</w:t>
            </w:r>
          </w:p>
        </w:tc>
        <w:tc>
          <w:tcPr>
            <w:tcW w:w="4889" w:type="dxa"/>
            <w:vAlign w:val="center"/>
          </w:tcPr>
          <w:p w14:paraId="284736C0" w14:textId="678057C3" w:rsidR="00285132" w:rsidRPr="00C55F3E" w:rsidRDefault="00285132" w:rsidP="001134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C55F3E">
              <w:rPr>
                <w:lang w:val="fr-FR"/>
              </w:rPr>
              <w:t>x * (</w:t>
            </w:r>
            <w:r w:rsidR="007177AC">
              <w:rPr>
                <w:lang w:val="fr-FR"/>
              </w:rPr>
              <w:t>y</w:t>
            </w:r>
            <w:r w:rsidRPr="00C55F3E">
              <w:rPr>
                <w:lang w:val="fr-FR"/>
              </w:rPr>
              <w:t xml:space="preserve"> + z) = (x * y) + (x * z)</w:t>
            </w:r>
          </w:p>
          <w:p w14:paraId="4F0C308D" w14:textId="77777777" w:rsidR="00285132" w:rsidRPr="00C55F3E" w:rsidRDefault="00285132" w:rsidP="001134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C55F3E">
              <w:rPr>
                <w:lang w:val="fr-FR"/>
              </w:rPr>
              <w:t>x + (y * z) = (x + y) * (x + z)</w:t>
            </w:r>
          </w:p>
          <w:p w14:paraId="6DD789B5" w14:textId="77777777" w:rsidR="004A0D8A" w:rsidRPr="00285132" w:rsidRDefault="004A0D8A" w:rsidP="001134B0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4A0D8A" w14:paraId="783267D4" w14:textId="77777777" w:rsidTr="00113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7E4EEFC2" w14:textId="494397B5" w:rsidR="004A0D8A" w:rsidRDefault="00DA4DE4" w:rsidP="001134B0">
            <w:pPr>
              <w:jc w:val="center"/>
            </w:pPr>
            <w:r>
              <w:t>Identiteitswetten</w:t>
            </w:r>
          </w:p>
        </w:tc>
        <w:tc>
          <w:tcPr>
            <w:tcW w:w="4889" w:type="dxa"/>
            <w:vAlign w:val="center"/>
          </w:tcPr>
          <w:p w14:paraId="02D2E831" w14:textId="036FFF36" w:rsidR="00F17734" w:rsidRDefault="00F17734" w:rsidP="00113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x + </w:t>
            </w:r>
            <w:r w:rsidR="002369AB">
              <w:t>0</w:t>
            </w:r>
            <w:r>
              <w:t xml:space="preserve"> = x</w:t>
            </w:r>
          </w:p>
          <w:p w14:paraId="70224F3A" w14:textId="35BA7450" w:rsidR="00F17734" w:rsidRDefault="00F17734" w:rsidP="00113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 * 1 = x</w:t>
            </w:r>
          </w:p>
          <w:p w14:paraId="3550CF6D" w14:textId="77777777" w:rsidR="004A0D8A" w:rsidRDefault="004A0D8A" w:rsidP="001134B0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0D8A" w14:paraId="5BDCF620" w14:textId="77777777" w:rsidTr="001134B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40C62B0C" w14:textId="00227AC1" w:rsidR="004A0D8A" w:rsidRDefault="00DA4DE4" w:rsidP="001134B0">
            <w:pPr>
              <w:jc w:val="center"/>
            </w:pPr>
            <w:r>
              <w:t>Complementwetten</w:t>
            </w:r>
          </w:p>
        </w:tc>
        <w:tc>
          <w:tcPr>
            <w:tcW w:w="4889" w:type="dxa"/>
            <w:vAlign w:val="center"/>
          </w:tcPr>
          <w:p w14:paraId="1342C17F" w14:textId="5A204A01" w:rsidR="002369AB" w:rsidRDefault="002369AB" w:rsidP="001134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 + </w:t>
            </w:r>
            <w:r w:rsidR="00186E02">
              <w:t>(niet)-x</w:t>
            </w:r>
            <w:r>
              <w:t xml:space="preserve"> = 1</w:t>
            </w:r>
          </w:p>
          <w:p w14:paraId="0305DDDD" w14:textId="47B7B4B2" w:rsidR="002369AB" w:rsidRDefault="002369AB" w:rsidP="001134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 * </w:t>
            </w:r>
            <w:r w:rsidR="006D7D36">
              <w:t>(niet-)x</w:t>
            </w:r>
            <w:r>
              <w:t xml:space="preserve"> = 0</w:t>
            </w:r>
          </w:p>
          <w:p w14:paraId="0D6E4F18" w14:textId="77777777" w:rsidR="004A0D8A" w:rsidRDefault="004A0D8A" w:rsidP="001134B0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E14919" w14:textId="2FB618FF" w:rsidR="005B056F" w:rsidRDefault="005B056F" w:rsidP="00D650E5">
      <w:pPr>
        <w:pStyle w:val="Geenafstand"/>
      </w:pPr>
    </w:p>
    <w:p w14:paraId="2FE3B9A3" w14:textId="33E50026" w:rsidR="0032559A" w:rsidRDefault="00D42439" w:rsidP="0032559A">
      <w:pPr>
        <w:pStyle w:val="Geenafstand"/>
      </w:pPr>
      <w:r>
        <w:t xml:space="preserve">Belangrijk: </w:t>
      </w:r>
    </w:p>
    <w:p w14:paraId="0128CC6E" w14:textId="58B5FC7E" w:rsidR="00D42439" w:rsidRDefault="00D42439" w:rsidP="00D42439">
      <w:pPr>
        <w:pStyle w:val="Lijstalinea"/>
        <w:numPr>
          <w:ilvl w:val="0"/>
          <w:numId w:val="80"/>
        </w:numPr>
      </w:pPr>
      <w:r>
        <w:t xml:space="preserve">Het is niet per se x * (niet-x) dat 0 is, maar ook </w:t>
      </w:r>
    </w:p>
    <w:p w14:paraId="329E1539" w14:textId="29998B3A" w:rsidR="00D42439" w:rsidRPr="00D42439" w:rsidRDefault="00D42439" w:rsidP="00D42439">
      <w:pPr>
        <w:pStyle w:val="Lijstalinea"/>
        <w:numPr>
          <w:ilvl w:val="0"/>
          <w:numId w:val="80"/>
        </w:numPr>
      </w:pPr>
      <w:r w:rsidRPr="00D42439">
        <w:t>x * (niet-y) of (niet-x) * y is</w:t>
      </w:r>
      <w:r>
        <w:t xml:space="preserve"> ook 0!</w:t>
      </w:r>
    </w:p>
    <w:p w14:paraId="37E4CA9E" w14:textId="77777777" w:rsidR="00D42439" w:rsidRPr="00D42439" w:rsidRDefault="00D42439" w:rsidP="0032559A">
      <w:pPr>
        <w:pStyle w:val="Geenafstand"/>
      </w:pPr>
    </w:p>
    <w:p w14:paraId="4E55643A" w14:textId="77777777" w:rsidR="0032559A" w:rsidRPr="00E85BB3" w:rsidRDefault="0032559A" w:rsidP="0032559A">
      <w:pPr>
        <w:rPr>
          <w:i/>
          <w:iCs/>
        </w:rPr>
      </w:pPr>
      <w:r w:rsidRPr="00E85BB3">
        <w:rPr>
          <w:i/>
          <w:iCs/>
        </w:rPr>
        <w:t>Weten: je moet de operator niet per se schrijven (x * y = xy)</w:t>
      </w:r>
    </w:p>
    <w:p w14:paraId="3CF2DFE2" w14:textId="77777777" w:rsidR="0032559A" w:rsidRDefault="0032559A" w:rsidP="0032559A"/>
    <w:p w14:paraId="4C83C0A2" w14:textId="77777777" w:rsidR="0032559A" w:rsidRDefault="0032559A" w:rsidP="0032559A">
      <w:pPr>
        <w:pStyle w:val="Geenafstand"/>
      </w:pPr>
      <w:r>
        <w:t>Wat is de definitie van de drie operatoren in een boole-algebra?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32559A" w14:paraId="15FCB0CA" w14:textId="77777777" w:rsidTr="008A6CA8">
        <w:tc>
          <w:tcPr>
            <w:tcW w:w="9778" w:type="dxa"/>
            <w:gridSpan w:val="3"/>
            <w:vAlign w:val="center"/>
          </w:tcPr>
          <w:p w14:paraId="7581F764" w14:textId="77777777" w:rsidR="0032559A" w:rsidRDefault="0032559A" w:rsidP="008A6CA8">
            <w:pPr>
              <w:pStyle w:val="Geenafstand"/>
              <w:jc w:val="center"/>
            </w:pPr>
            <w:r w:rsidRPr="00D73135">
              <w:rPr>
                <w:noProof/>
              </w:rPr>
              <w:drawing>
                <wp:inline distT="0" distB="0" distL="0" distR="0" wp14:anchorId="3C943C2C" wp14:editId="1DD543F8">
                  <wp:extent cx="4503420" cy="1266825"/>
                  <wp:effectExtent l="0" t="0" r="0" b="0"/>
                  <wp:docPr id="10" name="Afbeelding 9" descr="Afbeelding met diagram, lijn, typografie, ontwerp&#10;&#10;Automatisch gegenereerde beschrijvi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8636AE-FDE0-6F80-3125-5B334073FD8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fbeelding 9" descr="Afbeelding met diagram, lijn, typografie, ontwerp&#10;&#10;Automatisch gegenereerde beschrijving">
                            <a:extLst>
                              <a:ext uri="{FF2B5EF4-FFF2-40B4-BE49-F238E27FC236}">
                                <a16:creationId xmlns:a16="http://schemas.microsoft.com/office/drawing/2014/main" id="{A48636AE-FDE0-6F80-3125-5B334073FD8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59A" w14:paraId="653E75CC" w14:textId="77777777" w:rsidTr="008A6CA8">
        <w:tc>
          <w:tcPr>
            <w:tcW w:w="3259" w:type="dxa"/>
          </w:tcPr>
          <w:p w14:paraId="1A16F9CC" w14:textId="77777777" w:rsidR="0032559A" w:rsidRDefault="0032559A" w:rsidP="008A6CA8">
            <w:pPr>
              <w:pStyle w:val="Geenafstand"/>
            </w:pPr>
            <w:r>
              <w:t>Tip:                EN-poort</w:t>
            </w:r>
          </w:p>
        </w:tc>
        <w:tc>
          <w:tcPr>
            <w:tcW w:w="3259" w:type="dxa"/>
            <w:vAlign w:val="center"/>
          </w:tcPr>
          <w:p w14:paraId="7E79B45D" w14:textId="77777777" w:rsidR="0032559A" w:rsidRDefault="0032559A" w:rsidP="008A6CA8">
            <w:pPr>
              <w:pStyle w:val="Geenafstand"/>
              <w:jc w:val="center"/>
            </w:pPr>
            <w:r>
              <w:t>OF-poort</w:t>
            </w:r>
          </w:p>
        </w:tc>
        <w:tc>
          <w:tcPr>
            <w:tcW w:w="3260" w:type="dxa"/>
          </w:tcPr>
          <w:p w14:paraId="1E0948E7" w14:textId="77777777" w:rsidR="0032559A" w:rsidRDefault="0032559A" w:rsidP="008A6CA8">
            <w:pPr>
              <w:pStyle w:val="Geenafstand"/>
            </w:pPr>
            <w:r>
              <w:t>NOT-poort</w:t>
            </w:r>
          </w:p>
        </w:tc>
      </w:tr>
    </w:tbl>
    <w:p w14:paraId="2839EF93" w14:textId="77777777" w:rsidR="0032559A" w:rsidRDefault="0032559A" w:rsidP="0032559A">
      <w:pPr>
        <w:pStyle w:val="Geenafstand"/>
      </w:pPr>
    </w:p>
    <w:p w14:paraId="51A8936C" w14:textId="77777777" w:rsidR="0032559A" w:rsidRDefault="0032559A" w:rsidP="0032559A">
      <w:pPr>
        <w:pStyle w:val="Geenafstand"/>
      </w:pPr>
      <w:r>
        <w:t>Wat is het kvg?</w:t>
      </w:r>
    </w:p>
    <w:p w14:paraId="4B2C78D7" w14:textId="77777777" w:rsidR="0032559A" w:rsidRDefault="0032559A" w:rsidP="0032559A">
      <w:r>
        <w:t>Kleinst gemene veelvoud:</w:t>
      </w:r>
    </w:p>
    <w:p w14:paraId="0DD1F801" w14:textId="06737E85" w:rsidR="0032559A" w:rsidRDefault="00197F5F" w:rsidP="00197F5F">
      <w:r>
        <w:t>D</w:t>
      </w:r>
      <w:r>
        <w:t>e deler van het product van beide gehele getallen</w:t>
      </w:r>
    </w:p>
    <w:p w14:paraId="271AEBD7" w14:textId="77777777" w:rsidR="00197F5F" w:rsidRDefault="00197F5F" w:rsidP="00197F5F"/>
    <w:p w14:paraId="4B23EBB2" w14:textId="77777777" w:rsidR="0032559A" w:rsidRDefault="0032559A" w:rsidP="0032559A">
      <w:pPr>
        <w:pStyle w:val="Geenafstand"/>
      </w:pPr>
      <w:r>
        <w:lastRenderedPageBreak/>
        <w:t>Wat is de ggd?</w:t>
      </w:r>
    </w:p>
    <w:p w14:paraId="3C15E162" w14:textId="77777777" w:rsidR="0032559A" w:rsidRDefault="0032559A" w:rsidP="0032559A">
      <w:r>
        <w:t xml:space="preserve">Grootst Gemene Deler: </w:t>
      </w:r>
    </w:p>
    <w:p w14:paraId="2A6C0FDA" w14:textId="1A21A490" w:rsidR="004E38BF" w:rsidRDefault="0032559A" w:rsidP="0032559A">
      <w:r>
        <w:t>Welk getal is het grootste getal dat zowel deelbaar is door x en y (bv. 6 en 1 = 1).</w:t>
      </w:r>
    </w:p>
    <w:p w14:paraId="6D48CD32" w14:textId="3B8341A7" w:rsidR="00F221B6" w:rsidRDefault="001A1CFE" w:rsidP="0032559A">
      <w:r>
        <w:t xml:space="preserve">Tip: als </w:t>
      </w:r>
      <w:r w:rsidR="006B7209">
        <w:t xml:space="preserve">bij de </w:t>
      </w:r>
      <w:r w:rsidR="006B7209">
        <w:rPr>
          <w:i/>
          <w:iCs/>
        </w:rPr>
        <w:t xml:space="preserve">kvg </w:t>
      </w:r>
      <w:r w:rsidR="006B7209">
        <w:t xml:space="preserve">en </w:t>
      </w:r>
      <w:r w:rsidR="006B7209">
        <w:rPr>
          <w:i/>
          <w:iCs/>
        </w:rPr>
        <w:t>ggd</w:t>
      </w:r>
      <w:r w:rsidR="006B7209">
        <w:t xml:space="preserve"> de tabel in de gespiegelde vorm </w:t>
      </w:r>
      <w:r w:rsidR="00F221B6">
        <w:t>symmetrisch</w:t>
      </w:r>
      <w:r w:rsidR="006B7209">
        <w:t xml:space="preserve"> is</w:t>
      </w:r>
      <w:r w:rsidR="00F221B6">
        <w:t>, klopt het bewijs.</w:t>
      </w:r>
    </w:p>
    <w:p w14:paraId="23A88D95" w14:textId="77777777" w:rsidR="007C1475" w:rsidRDefault="007C1475" w:rsidP="0032559A"/>
    <w:p w14:paraId="6316C8D5" w14:textId="77777777" w:rsidR="007C1475" w:rsidRDefault="007C1475" w:rsidP="007C1475">
      <w:pPr>
        <w:pStyle w:val="Geenafstand"/>
      </w:pPr>
      <w:r>
        <w:t>Wat is een axioma?</w:t>
      </w:r>
    </w:p>
    <w:p w14:paraId="306663FE" w14:textId="47DEE445" w:rsidR="007C1475" w:rsidRDefault="007C1475" w:rsidP="0032559A">
      <w:r>
        <w:t>De normale vorm een bewerking.</w:t>
      </w:r>
    </w:p>
    <w:p w14:paraId="21CAD734" w14:textId="77777777" w:rsidR="007C1475" w:rsidRPr="006B7209" w:rsidRDefault="007C1475" w:rsidP="0032559A"/>
    <w:p w14:paraId="77347262" w14:textId="144C6480" w:rsidR="00AB555A" w:rsidRDefault="0064002B" w:rsidP="00D650E5">
      <w:pPr>
        <w:pStyle w:val="Geenafstand"/>
      </w:pPr>
      <w:r>
        <w:t>Bewijs van eigenschappen</w:t>
      </w:r>
      <w:r w:rsidR="007C1475">
        <w:t>:</w:t>
      </w:r>
    </w:p>
    <w:tbl>
      <w:tblPr>
        <w:tblStyle w:val="Rastertabel4-Accent2"/>
        <w:tblW w:w="0" w:type="auto"/>
        <w:tblLook w:val="04A0" w:firstRow="1" w:lastRow="0" w:firstColumn="1" w:lastColumn="0" w:noHBand="0" w:noVBand="1"/>
      </w:tblPr>
      <w:tblGrid>
        <w:gridCol w:w="3227"/>
        <w:gridCol w:w="6551"/>
      </w:tblGrid>
      <w:tr w:rsidR="00DF2A36" w:rsidRPr="00745D12" w14:paraId="618559AB" w14:textId="77777777" w:rsidTr="00603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71E07DC" w14:textId="77777777" w:rsidR="00DF2A36" w:rsidRPr="00963613" w:rsidRDefault="00DF2A36" w:rsidP="00963613">
            <w:pPr>
              <w:jc w:val="center"/>
              <w:rPr>
                <w:b w:val="0"/>
                <w:sz w:val="32"/>
                <w:szCs w:val="32"/>
              </w:rPr>
            </w:pPr>
            <w:r w:rsidRPr="00963613">
              <w:rPr>
                <w:sz w:val="32"/>
                <w:szCs w:val="32"/>
              </w:rPr>
              <w:t>Eigenschappen:</w:t>
            </w:r>
          </w:p>
        </w:tc>
        <w:tc>
          <w:tcPr>
            <w:tcW w:w="6551" w:type="dxa"/>
          </w:tcPr>
          <w:p w14:paraId="462055B8" w14:textId="34C4595D" w:rsidR="00DF2A36" w:rsidRPr="00745D12" w:rsidRDefault="0060348C" w:rsidP="008A6C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32"/>
                <w:szCs w:val="28"/>
              </w:rPr>
            </w:pPr>
            <w:r>
              <w:rPr>
                <w:bCs w:val="0"/>
                <w:sz w:val="32"/>
                <w:szCs w:val="28"/>
              </w:rPr>
              <w:t>Bewijs</w:t>
            </w:r>
          </w:p>
        </w:tc>
      </w:tr>
      <w:tr w:rsidR="00DF2A36" w14:paraId="06AD350D" w14:textId="77777777" w:rsidTr="00603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Align w:val="center"/>
          </w:tcPr>
          <w:p w14:paraId="53CDEF8E" w14:textId="7AA08651" w:rsidR="00DF2A36" w:rsidRDefault="0060348C" w:rsidP="00963613">
            <w:pPr>
              <w:jc w:val="center"/>
            </w:pPr>
            <w:r>
              <w:t>Commutatief</w:t>
            </w:r>
          </w:p>
        </w:tc>
        <w:tc>
          <w:tcPr>
            <w:tcW w:w="6551" w:type="dxa"/>
          </w:tcPr>
          <w:p w14:paraId="7A50BE9B" w14:textId="6CA5D4DB" w:rsidR="0060348C" w:rsidRDefault="0060348C" w:rsidP="0060348C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30F1">
              <w:rPr>
                <w:noProof/>
              </w:rPr>
              <w:drawing>
                <wp:inline distT="0" distB="0" distL="0" distR="0" wp14:anchorId="46486EBA" wp14:editId="15EB3016">
                  <wp:extent cx="1504950" cy="1057645"/>
                  <wp:effectExtent l="19050" t="19050" r="0" b="9525"/>
                  <wp:docPr id="1542776413" name="Afbeelding 1542776413" descr="Afbeelding met nummer, Lettertype, lijn, diagram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37717" name="Afbeelding 1" descr="Afbeelding met nummer, Lettertype, lijn, diagram&#10;&#10;Automatisch gegenereerde beschrijvi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718" cy="10645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36" w:rsidRPr="00285132" w14:paraId="2B4E9456" w14:textId="77777777" w:rsidTr="0060348C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Align w:val="center"/>
          </w:tcPr>
          <w:p w14:paraId="3DD8E733" w14:textId="645ED5B5" w:rsidR="00DF2A36" w:rsidRDefault="00DF2A36" w:rsidP="00963613">
            <w:pPr>
              <w:jc w:val="center"/>
            </w:pPr>
            <w:r>
              <w:t>Distribu</w:t>
            </w:r>
            <w:r w:rsidR="0060348C">
              <w:t>tief</w:t>
            </w:r>
          </w:p>
        </w:tc>
        <w:tc>
          <w:tcPr>
            <w:tcW w:w="6551" w:type="dxa"/>
          </w:tcPr>
          <w:p w14:paraId="73129798" w14:textId="31DB94CD" w:rsidR="00DF2A36" w:rsidRPr="00285132" w:rsidRDefault="0060348C" w:rsidP="008A6CA8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DF2A36">
              <w:rPr>
                <w:noProof/>
              </w:rPr>
              <w:drawing>
                <wp:inline distT="0" distB="0" distL="0" distR="0" wp14:anchorId="4FE85D34" wp14:editId="133B9FD4">
                  <wp:extent cx="3695700" cy="1563361"/>
                  <wp:effectExtent l="19050" t="19050" r="0" b="0"/>
                  <wp:docPr id="2079928069" name="Afbeelding 2079928069" descr="Afbeelding met tekst, schermopname, nummer, lijn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209782" name="Afbeelding 1" descr="Afbeelding met tekst, schermopname, nummer, lijn&#10;&#10;Automatisch gegenereerde beschrijvi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222" cy="15690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36" w14:paraId="63189418" w14:textId="77777777" w:rsidTr="00603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Align w:val="center"/>
          </w:tcPr>
          <w:p w14:paraId="009D734C" w14:textId="77777777" w:rsidR="00DF2A36" w:rsidRDefault="00DF2A36" w:rsidP="00963613">
            <w:pPr>
              <w:jc w:val="center"/>
            </w:pPr>
            <w:r>
              <w:t>Identiteitswetten</w:t>
            </w:r>
          </w:p>
        </w:tc>
        <w:tc>
          <w:tcPr>
            <w:tcW w:w="6551" w:type="dxa"/>
          </w:tcPr>
          <w:p w14:paraId="678E8F33" w14:textId="32F50D98" w:rsidR="00DF2A36" w:rsidRDefault="004E02FE" w:rsidP="008A6CA8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02FE">
              <w:rPr>
                <w:b w:val="0"/>
                <w:noProof/>
                <w:color w:val="auto"/>
              </w:rPr>
              <w:drawing>
                <wp:inline distT="0" distB="0" distL="0" distR="0" wp14:anchorId="7E175350" wp14:editId="6C03796C">
                  <wp:extent cx="2068830" cy="857681"/>
                  <wp:effectExtent l="19050" t="19050" r="7620" b="0"/>
                  <wp:docPr id="138435173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3517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899" cy="8639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36" w14:paraId="12987FDA" w14:textId="77777777" w:rsidTr="002350C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Align w:val="center"/>
          </w:tcPr>
          <w:p w14:paraId="40F648EA" w14:textId="77777777" w:rsidR="00DF2A36" w:rsidRDefault="00DF2A36" w:rsidP="00963613">
            <w:pPr>
              <w:jc w:val="center"/>
            </w:pPr>
            <w:r>
              <w:t>Complementwetten</w:t>
            </w:r>
          </w:p>
        </w:tc>
        <w:tc>
          <w:tcPr>
            <w:tcW w:w="6551" w:type="dxa"/>
            <w:vAlign w:val="center"/>
          </w:tcPr>
          <w:p w14:paraId="5E2B3DB5" w14:textId="77777777" w:rsidR="002350C3" w:rsidRDefault="004E38BF" w:rsidP="002350C3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8BF">
              <w:rPr>
                <w:b w:val="0"/>
                <w:noProof/>
                <w:color w:val="auto"/>
              </w:rPr>
              <w:drawing>
                <wp:inline distT="0" distB="0" distL="0" distR="0" wp14:anchorId="0CCFFEDE" wp14:editId="2F89CE75">
                  <wp:extent cx="2041715" cy="1044000"/>
                  <wp:effectExtent l="19050" t="19050" r="0" b="3810"/>
                  <wp:docPr id="1240545054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54505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715" cy="1044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1C612" w14:textId="59ADB230" w:rsidR="002350C3" w:rsidRDefault="002350C3" w:rsidP="002350C3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42BDDF" w14:textId="77777777" w:rsidR="00F66B65" w:rsidRDefault="00F66B65" w:rsidP="00F66B65"/>
    <w:p w14:paraId="35D6F27E" w14:textId="46D293AB" w:rsidR="00F66B65" w:rsidRPr="00F66B65" w:rsidRDefault="007C1475" w:rsidP="00F66B65">
      <w:pPr>
        <w:jc w:val="center"/>
        <w:rPr>
          <w:b/>
          <w:bCs/>
        </w:rPr>
      </w:pPr>
      <w:r>
        <w:rPr>
          <w:b/>
          <w:bCs/>
        </w:rPr>
        <w:t>Eenmaal alle vier deze axioma’s zijn bewezen</w:t>
      </w:r>
      <w:r w:rsidR="00F66B65" w:rsidRPr="00F66B65">
        <w:rPr>
          <w:b/>
          <w:bCs/>
        </w:rPr>
        <w:t>, is het boole-algebra!</w:t>
      </w:r>
    </w:p>
    <w:p w14:paraId="221ECBDF" w14:textId="7043D4AC" w:rsidR="009C0006" w:rsidRDefault="00ED2A97" w:rsidP="00ED2A97">
      <w:pPr>
        <w:pStyle w:val="Kop2"/>
      </w:pPr>
      <w:bookmarkStart w:id="32" w:name="_Toc155301135"/>
      <w:r>
        <w:t>Dualiteitsstelsel</w:t>
      </w:r>
      <w:bookmarkEnd w:id="32"/>
    </w:p>
    <w:p w14:paraId="4ABE4361" w14:textId="5E56BC29" w:rsidR="00F169EE" w:rsidRDefault="00944C9D" w:rsidP="00F169EE">
      <w:pPr>
        <w:pStyle w:val="Geenafstand"/>
      </w:pPr>
      <w:r w:rsidRPr="00F169EE">
        <w:rPr>
          <w:noProof/>
        </w:rPr>
        <w:drawing>
          <wp:anchor distT="0" distB="0" distL="114300" distR="114300" simplePos="0" relativeHeight="251552768" behindDoc="1" locked="0" layoutInCell="1" allowOverlap="1" wp14:anchorId="0F01B294" wp14:editId="11A4B783">
            <wp:simplePos x="0" y="0"/>
            <wp:positionH relativeFrom="column">
              <wp:posOffset>4717473</wp:posOffset>
            </wp:positionH>
            <wp:positionV relativeFrom="paragraph">
              <wp:posOffset>6119</wp:posOffset>
            </wp:positionV>
            <wp:extent cx="1398905" cy="978535"/>
            <wp:effectExtent l="0" t="0" r="0" b="0"/>
            <wp:wrapTight wrapText="bothSides">
              <wp:wrapPolygon edited="0">
                <wp:start x="0" y="0"/>
                <wp:lineTo x="0" y="21025"/>
                <wp:lineTo x="21178" y="21025"/>
                <wp:lineTo x="21178" y="0"/>
                <wp:lineTo x="0" y="0"/>
              </wp:wrapPolygon>
            </wp:wrapTight>
            <wp:docPr id="815931479" name="Afbeelding 1" descr="Afbeelding met schermopname, tekst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1479" name="Afbeelding 1" descr="Afbeelding met schermopname, tekst, Lettertype, nummer&#10;&#10;Automatisch gegenereerde beschrijvi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9EE">
        <w:t>Wat is het dualiteitsstelsel?</w:t>
      </w:r>
    </w:p>
    <w:p w14:paraId="3F7C37A3" w14:textId="39488BDE" w:rsidR="00F169EE" w:rsidRDefault="00F169EE" w:rsidP="00F169EE">
      <w:r>
        <w:t>Alle symbolen worden vervangen door hun duale vorm (het omgekeerd).</w:t>
      </w:r>
    </w:p>
    <w:p w14:paraId="6D4FB6C9" w14:textId="122D4290" w:rsidR="00A9025A" w:rsidRDefault="00AB3710" w:rsidP="005F1A15">
      <w:r>
        <w:t>Indien de normale bewerking geldig is, is de duale vorm ook geldig.</w:t>
      </w:r>
    </w:p>
    <w:p w14:paraId="557BDA67" w14:textId="77777777" w:rsidR="00A9025A" w:rsidRDefault="00A9025A" w:rsidP="005F1A15"/>
    <w:p w14:paraId="692D5FD7" w14:textId="77777777" w:rsidR="00E1757D" w:rsidRDefault="00E1757D" w:rsidP="005F1A15"/>
    <w:p w14:paraId="24AA021B" w14:textId="77777777" w:rsidR="00E1757D" w:rsidRDefault="00E1757D" w:rsidP="005F1A15"/>
    <w:p w14:paraId="3CAF9B50" w14:textId="77777777" w:rsidR="00E1757D" w:rsidRDefault="00E1757D" w:rsidP="005F1A15"/>
    <w:p w14:paraId="14BBAFE9" w14:textId="77777777" w:rsidR="00E1757D" w:rsidRDefault="00E1757D" w:rsidP="005F1A15"/>
    <w:p w14:paraId="7621DB44" w14:textId="77777777" w:rsidR="00E1757D" w:rsidRDefault="00E1757D" w:rsidP="005F1A15"/>
    <w:p w14:paraId="23AF1F1D" w14:textId="1ED0E298" w:rsidR="00C44685" w:rsidRDefault="00C44685" w:rsidP="00C44685">
      <w:pPr>
        <w:pStyle w:val="Geenafstand"/>
      </w:pPr>
      <w:r>
        <w:lastRenderedPageBreak/>
        <w:t>Wat zijn de duale vormen van de volgende axioma’s?</w:t>
      </w:r>
    </w:p>
    <w:p w14:paraId="05E3ACE5" w14:textId="64AA10C6" w:rsidR="009C0006" w:rsidRPr="005F1A15" w:rsidRDefault="00C44685" w:rsidP="005F1A15">
      <w:r w:rsidRPr="00C44685">
        <w:rPr>
          <w:noProof/>
        </w:rPr>
        <w:drawing>
          <wp:inline distT="0" distB="0" distL="0" distR="0" wp14:anchorId="088F928F" wp14:editId="28C269F7">
            <wp:extent cx="4834393" cy="1042319"/>
            <wp:effectExtent l="0" t="0" r="0" b="0"/>
            <wp:docPr id="172062055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20559" name="Afbeelding 1" descr="Afbeelding met tekst, schermopname, Lettertype, nummer&#10;&#10;Automatisch gegenereerde beschrijvi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5908" cy="10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C7B6" w14:textId="34DA1EF1" w:rsidR="00DE170D" w:rsidRDefault="00DE170D" w:rsidP="00DE170D">
      <w:pPr>
        <w:pStyle w:val="Kop2"/>
      </w:pPr>
      <w:bookmarkStart w:id="33" w:name="_Toc148972821"/>
      <w:bookmarkStart w:id="34" w:name="_Toc155301136"/>
      <w:r>
        <w:t>Eigenschappen</w:t>
      </w:r>
      <w:bookmarkEnd w:id="33"/>
      <w:bookmarkEnd w:id="34"/>
      <w:r w:rsidR="007574D2">
        <w:t xml:space="preserve"> </w:t>
      </w:r>
    </w:p>
    <w:p w14:paraId="0B15DAF9" w14:textId="639C9336" w:rsidR="00DE170D" w:rsidRPr="00493CFE" w:rsidRDefault="007574D2" w:rsidP="00493CFE">
      <w:pPr>
        <w:jc w:val="center"/>
        <w:rPr>
          <w:b/>
          <w:bCs/>
        </w:rPr>
      </w:pPr>
      <w:r w:rsidRPr="00493CFE">
        <w:rPr>
          <w:b/>
          <w:bCs/>
        </w:rPr>
        <w:t>!OPGELET! JE KRIJGT EEN FORMULARIUM</w:t>
      </w:r>
      <w:r w:rsidR="00493CFE" w:rsidRPr="00493CFE">
        <w:rPr>
          <w:b/>
          <w:bCs/>
        </w:rPr>
        <w:t xml:space="preserve"> MET DE FORMULES!</w:t>
      </w:r>
    </w:p>
    <w:p w14:paraId="607E4A03" w14:textId="77777777" w:rsidR="00DE170D" w:rsidRDefault="00DE170D" w:rsidP="00DE170D">
      <w:pPr>
        <w:pStyle w:val="Geenafstand"/>
        <w:rPr>
          <w:bCs/>
        </w:rPr>
      </w:pPr>
      <w:r>
        <w:t xml:space="preserve">Eigenschap 1: </w:t>
      </w:r>
      <w:r w:rsidRPr="0097411A">
        <w:rPr>
          <w:bCs/>
        </w:rPr>
        <w:t>het complement is uniek </w:t>
      </w:r>
    </w:p>
    <w:p w14:paraId="1429E430" w14:textId="3F1A6B2B" w:rsidR="0028753B" w:rsidRDefault="0028753B" w:rsidP="0028753B">
      <w:r>
        <w:t xml:space="preserve">Voor elke x </w:t>
      </w:r>
      <w:r>
        <w:rPr>
          <w:rFonts w:ascii="Cambria Math" w:hAnsi="Cambria Math" w:cs="Cambria Math"/>
        </w:rPr>
        <w:t>∈</w:t>
      </w:r>
      <w:r>
        <w:t xml:space="preserve"> S bestaat er juist </w:t>
      </w:r>
      <w:r>
        <w:rPr>
          <w:rFonts w:ascii="Calibri" w:hAnsi="Calibri" w:cs="Calibri"/>
        </w:rPr>
        <w:t>éé</w:t>
      </w:r>
      <w:r>
        <w:t xml:space="preserve">n x </w:t>
      </w:r>
      <w:r>
        <w:rPr>
          <w:rFonts w:ascii="Cambria Math" w:hAnsi="Cambria Math" w:cs="Cambria Math"/>
        </w:rPr>
        <w:t>∈</w:t>
      </w:r>
      <w:r>
        <w:t xml:space="preserve"> S zodat </w:t>
      </w:r>
      <w:r>
        <w:rPr>
          <w:rFonts w:ascii="Cambria Math" w:hAnsi="Cambria Math" w:cs="Cambria Math"/>
        </w:rPr>
        <w:t>𝑥</w:t>
      </w:r>
      <w:r>
        <w:t xml:space="preserve"> + </w:t>
      </w:r>
      <w:r>
        <w:rPr>
          <w:rFonts w:ascii="Cambria Math" w:hAnsi="Cambria Math" w:cs="Cambria Math"/>
        </w:rPr>
        <w:t>𝑥</w:t>
      </w:r>
      <w:r>
        <w:t xml:space="preserve">ҧ= 1 </w:t>
      </w:r>
      <w:r>
        <w:rPr>
          <w:rFonts w:ascii="Cambria Math" w:hAnsi="Cambria Math" w:cs="Cambria Math"/>
        </w:rPr>
        <w:t>𝑒𝑛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 ∙ </w:t>
      </w:r>
      <w:r>
        <w:rPr>
          <w:rFonts w:ascii="Cambria Math" w:hAnsi="Cambria Math" w:cs="Cambria Math"/>
        </w:rPr>
        <w:t>𝑥</w:t>
      </w:r>
      <w:r>
        <w:t>ҧ= 0</w:t>
      </w:r>
    </w:p>
    <w:p w14:paraId="037BA102" w14:textId="4712F442" w:rsidR="00493CFE" w:rsidRDefault="00DE170D" w:rsidP="00DE170D">
      <w:pPr>
        <w:rPr>
          <w:lang w:val="fr-FR"/>
        </w:rPr>
      </w:pPr>
      <w:r w:rsidRPr="00E92F6F">
        <w:rPr>
          <w:noProof/>
        </w:rPr>
        <w:drawing>
          <wp:inline distT="0" distB="0" distL="0" distR="0" wp14:anchorId="034683D5" wp14:editId="69E32503">
            <wp:extent cx="2625090" cy="1696212"/>
            <wp:effectExtent l="19050" t="19050" r="3810" b="0"/>
            <wp:docPr id="619220557" name="Afbeelding 619220557" descr="Afbeelding met tekst, Lettertype, schermopname, nummer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E922016A-F9E9-CDFC-A75F-3EF81E92BF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20557" name="Afbeelding 619220557" descr="Afbeelding met tekst, Lettertype, schermopname, nummer&#10;&#10;Automatisch gegenereerde beschrijving">
                      <a:extLst>
                        <a:ext uri="{FF2B5EF4-FFF2-40B4-BE49-F238E27FC236}">
                          <a16:creationId xmlns:a16="http://schemas.microsoft.com/office/drawing/2014/main" id="{E922016A-F9E9-CDFC-A75F-3EF81E92BF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608" cy="1704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fr-FR"/>
        </w:rPr>
        <w:tab/>
      </w:r>
    </w:p>
    <w:p w14:paraId="20C6333A" w14:textId="77777777" w:rsidR="00DE170D" w:rsidRDefault="00DE170D" w:rsidP="00DE170D">
      <w:pPr>
        <w:rPr>
          <w:lang w:val="fr-FR"/>
        </w:rPr>
      </w:pPr>
    </w:p>
    <w:p w14:paraId="6EA7F79B" w14:textId="77777777" w:rsidR="00DE170D" w:rsidRDefault="00DE170D" w:rsidP="00DE170D">
      <w:pPr>
        <w:pStyle w:val="Geenafstand"/>
        <w:rPr>
          <w:bCs/>
        </w:rPr>
      </w:pPr>
      <w:r>
        <w:t xml:space="preserve">Eigenschap 2: </w:t>
      </w:r>
      <w:r w:rsidRPr="0097411A">
        <w:rPr>
          <w:bCs/>
        </w:rPr>
        <w:t>involutie</w:t>
      </w:r>
    </w:p>
    <w:p w14:paraId="012259D3" w14:textId="5A45CBC4" w:rsidR="00F85F00" w:rsidRDefault="00F85F00" w:rsidP="00F85F00">
      <w:r>
        <w:t>Als we de unaire operator tweemaal toepassen op een element x dan krijgen we als uitkomst opnieuw x</w:t>
      </w:r>
    </w:p>
    <w:p w14:paraId="044F7245" w14:textId="6865A016" w:rsidR="00DE170D" w:rsidRDefault="00DE170D" w:rsidP="00DE170D">
      <w:r w:rsidRPr="002A0C7C">
        <w:rPr>
          <w:noProof/>
        </w:rPr>
        <w:drawing>
          <wp:inline distT="0" distB="0" distL="0" distR="0" wp14:anchorId="774CCB58" wp14:editId="06340104">
            <wp:extent cx="2678430" cy="1865598"/>
            <wp:effectExtent l="19050" t="19050" r="7620" b="1905"/>
            <wp:docPr id="5" name="Afbeelding 4" descr="Afbeelding met tekst, Lettertype, schermopname, nummer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146F82AB-2D9C-5CC1-2615-4E81CCED21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 descr="Afbeelding met tekst, Lettertype, schermopname, nummer&#10;&#10;Automatisch gegenereerde beschrijving">
                      <a:extLst>
                        <a:ext uri="{FF2B5EF4-FFF2-40B4-BE49-F238E27FC236}">
                          <a16:creationId xmlns:a16="http://schemas.microsoft.com/office/drawing/2014/main" id="{146F82AB-2D9C-5CC1-2615-4E81CCED21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8335" cy="1872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5A454" w14:textId="77777777" w:rsidR="00AD6FFF" w:rsidRDefault="00AD6FFF" w:rsidP="00DE170D"/>
    <w:p w14:paraId="76DF85D9" w14:textId="77777777" w:rsidR="00DE170D" w:rsidRDefault="00DE170D" w:rsidP="00DE170D">
      <w:pPr>
        <w:pStyle w:val="Geenafstand"/>
        <w:rPr>
          <w:bCs/>
        </w:rPr>
      </w:pPr>
      <w:r>
        <w:t xml:space="preserve">Eigenschap 3: </w:t>
      </w:r>
      <w:r w:rsidRPr="00201271">
        <w:rPr>
          <w:bCs/>
        </w:rPr>
        <w:t>complement van 0 en 1 </w:t>
      </w:r>
    </w:p>
    <w:p w14:paraId="6746CD4C" w14:textId="291F20EF" w:rsidR="00F85F00" w:rsidRDefault="00F85F00" w:rsidP="00F85F00">
      <w:r>
        <w:t>Het complement van 0 is 1 en omgekeerd.</w:t>
      </w:r>
    </w:p>
    <w:p w14:paraId="781ECC4A" w14:textId="77777777" w:rsidR="00DE170D" w:rsidRDefault="00DE170D" w:rsidP="00DE170D">
      <w:r w:rsidRPr="00D36437">
        <w:rPr>
          <w:noProof/>
        </w:rPr>
        <w:drawing>
          <wp:inline distT="0" distB="0" distL="0" distR="0" wp14:anchorId="25FB9E19" wp14:editId="0060CC6D">
            <wp:extent cx="4011930" cy="600075"/>
            <wp:effectExtent l="19050" t="19050" r="7620" b="9525"/>
            <wp:docPr id="615082545" name="Afbeelding 615082545" descr="Afbeelding met tekst, Lettertype, schermopname, lijn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5EEB25C1-AEE3-8D39-E625-C7D466A8B7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82545" name="Afbeelding 615082545" descr="Afbeelding met tekst, Lettertype, schermopname, lijn&#10;&#10;Automatisch gegenereerde beschrijving">
                      <a:extLst>
                        <a:ext uri="{FF2B5EF4-FFF2-40B4-BE49-F238E27FC236}">
                          <a16:creationId xmlns:a16="http://schemas.microsoft.com/office/drawing/2014/main" id="{5EEB25C1-AEE3-8D39-E625-C7D466A8B7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9123" cy="605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8BB6D" w14:textId="77777777" w:rsidR="004B7649" w:rsidRDefault="004B7649" w:rsidP="00DE170D"/>
    <w:p w14:paraId="1427F24C" w14:textId="52C227F2" w:rsidR="004B7649" w:rsidRDefault="004B7649" w:rsidP="004B7649">
      <w:pPr>
        <w:pStyle w:val="Geenafstand"/>
      </w:pPr>
      <w:r>
        <w:t>Tip eigenschap 1, 2, 3:</w:t>
      </w:r>
    </w:p>
    <w:p w14:paraId="0E279B49" w14:textId="1DF0BCBD" w:rsidR="004B7649" w:rsidRDefault="004B7649" w:rsidP="00DE170D">
      <w:r>
        <w:t>Om met eigenschap 1, 2 en 3 te beginnen moeten we meestal beginnen met * 1 of +0</w:t>
      </w:r>
    </w:p>
    <w:p w14:paraId="3B7CB0D8" w14:textId="77777777" w:rsidR="00493CFE" w:rsidRDefault="00493CFE" w:rsidP="00DE170D"/>
    <w:p w14:paraId="6A9A783F" w14:textId="77777777" w:rsidR="00803B1D" w:rsidRDefault="00803B1D" w:rsidP="00DE170D"/>
    <w:p w14:paraId="09E0EB6E" w14:textId="77777777" w:rsidR="00803B1D" w:rsidRDefault="00803B1D" w:rsidP="00DE170D"/>
    <w:p w14:paraId="71050B1C" w14:textId="77777777" w:rsidR="00803B1D" w:rsidRDefault="00803B1D" w:rsidP="00DE170D"/>
    <w:p w14:paraId="2925BE43" w14:textId="77777777" w:rsidR="00803B1D" w:rsidRDefault="00803B1D" w:rsidP="00DE170D"/>
    <w:p w14:paraId="509039D4" w14:textId="57898673" w:rsidR="00DE170D" w:rsidRDefault="00DE170D" w:rsidP="00DE170D">
      <w:pPr>
        <w:pStyle w:val="Geenafstand"/>
        <w:rPr>
          <w:bCs/>
        </w:rPr>
      </w:pPr>
      <w:r>
        <w:lastRenderedPageBreak/>
        <w:t xml:space="preserve">Eigenschap 4: </w:t>
      </w:r>
      <w:r w:rsidRPr="00AA7AF1">
        <w:rPr>
          <w:bCs/>
        </w:rPr>
        <w:t>idempotentie</w:t>
      </w:r>
    </w:p>
    <w:p w14:paraId="48075919" w14:textId="2BF779EA" w:rsidR="00DE170D" w:rsidRPr="00283F02" w:rsidRDefault="00AD6FFF" w:rsidP="00DA556F">
      <w:pPr>
        <w:pStyle w:val="Lijstalinea"/>
        <w:numPr>
          <w:ilvl w:val="0"/>
          <w:numId w:val="106"/>
        </w:numPr>
      </w:pPr>
      <w:r w:rsidRPr="00AA7AF1">
        <w:rPr>
          <w:noProof/>
        </w:rPr>
        <w:drawing>
          <wp:anchor distT="0" distB="0" distL="114300" distR="114300" simplePos="0" relativeHeight="251560960" behindDoc="1" locked="0" layoutInCell="1" allowOverlap="1" wp14:anchorId="5E52DD09" wp14:editId="06C33084">
            <wp:simplePos x="0" y="0"/>
            <wp:positionH relativeFrom="column">
              <wp:posOffset>4951268</wp:posOffset>
            </wp:positionH>
            <wp:positionV relativeFrom="paragraph">
              <wp:posOffset>27189</wp:posOffset>
            </wp:positionV>
            <wp:extent cx="1157712" cy="628650"/>
            <wp:effectExtent l="19050" t="19050" r="4445" b="0"/>
            <wp:wrapTight wrapText="bothSides">
              <wp:wrapPolygon edited="0">
                <wp:start x="-355" y="-655"/>
                <wp:lineTo x="-355" y="21600"/>
                <wp:lineTo x="21683" y="21600"/>
                <wp:lineTo x="21683" y="-655"/>
                <wp:lineTo x="-355" y="-655"/>
              </wp:wrapPolygon>
            </wp:wrapTight>
            <wp:docPr id="1959830161" name="Afbeelding 1959830161" descr="Afbeelding met schermopname, lijn, typografie, ontwerp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BEDC2B4F-0966-B6EF-EEFA-A01A77B295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30161" name="Afbeelding 1959830161" descr="Afbeelding met schermopname, lijn, typografie, ontwerp&#10;&#10;Automatisch gegenereerde beschrijving">
                      <a:extLst>
                        <a:ext uri="{FF2B5EF4-FFF2-40B4-BE49-F238E27FC236}">
                          <a16:creationId xmlns:a16="http://schemas.microsoft.com/office/drawing/2014/main" id="{BEDC2B4F-0966-B6EF-EEFA-A01A77B295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712" cy="62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E170D" w:rsidRPr="00283F02">
        <w:t xml:space="preserve">Wanneer de operator + toegepast wordt op tweemaal hetzelfde argument dan is het resultaat dat argument. </w:t>
      </w:r>
    </w:p>
    <w:p w14:paraId="11A2BC41" w14:textId="3A4201AA" w:rsidR="00493CFE" w:rsidRDefault="00DE170D" w:rsidP="00DA556F">
      <w:pPr>
        <w:pStyle w:val="Lijstalinea"/>
        <w:numPr>
          <w:ilvl w:val="0"/>
          <w:numId w:val="106"/>
        </w:numPr>
      </w:pPr>
      <w:r w:rsidRPr="00283F02">
        <w:t>Wanneer de operator · toegepast wordt op tweemaal hetzelfde argument dan is het resultaat dat argument.</w:t>
      </w:r>
    </w:p>
    <w:p w14:paraId="661EDBD8" w14:textId="77777777" w:rsidR="00F85F00" w:rsidRDefault="00F85F00" w:rsidP="00DE170D"/>
    <w:p w14:paraId="21E7C553" w14:textId="3A7E50E0" w:rsidR="00DE170D" w:rsidRDefault="00AD6FFF" w:rsidP="00DE170D">
      <w:pPr>
        <w:pStyle w:val="Geenafstand"/>
      </w:pPr>
      <w:r w:rsidRPr="00E01B5F">
        <w:rPr>
          <w:noProof/>
        </w:rPr>
        <w:drawing>
          <wp:anchor distT="0" distB="0" distL="114300" distR="114300" simplePos="0" relativeHeight="251567104" behindDoc="1" locked="0" layoutInCell="1" allowOverlap="1" wp14:anchorId="2BE41A3F" wp14:editId="3325022F">
            <wp:simplePos x="0" y="0"/>
            <wp:positionH relativeFrom="column">
              <wp:posOffset>5007972</wp:posOffset>
            </wp:positionH>
            <wp:positionV relativeFrom="paragraph">
              <wp:posOffset>78798</wp:posOffset>
            </wp:positionV>
            <wp:extent cx="1101090" cy="579219"/>
            <wp:effectExtent l="19050" t="19050" r="3810" b="0"/>
            <wp:wrapTight wrapText="bothSides">
              <wp:wrapPolygon edited="0">
                <wp:start x="-374" y="-711"/>
                <wp:lineTo x="-374" y="21316"/>
                <wp:lineTo x="21675" y="21316"/>
                <wp:lineTo x="21675" y="-711"/>
                <wp:lineTo x="-374" y="-711"/>
              </wp:wrapPolygon>
            </wp:wrapTight>
            <wp:docPr id="197739780" name="Afbeelding 197739780" descr="Afbeelding met Lettertype, schermopname, lijn, nummer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967D39F9-9850-DACE-3AE3-92255178C9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9780" name="Afbeelding 197739780" descr="Afbeelding met Lettertype, schermopname, lijn, nummer&#10;&#10;Automatisch gegenereerde beschrijving">
                      <a:extLst>
                        <a:ext uri="{FF2B5EF4-FFF2-40B4-BE49-F238E27FC236}">
                          <a16:creationId xmlns:a16="http://schemas.microsoft.com/office/drawing/2014/main" id="{967D39F9-9850-DACE-3AE3-92255178C9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579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E170D">
        <w:rPr>
          <w:bCs/>
        </w:rPr>
        <w:t xml:space="preserve">Eigenschap 5: </w:t>
      </w:r>
      <w:r w:rsidR="00DE170D" w:rsidRPr="00AA7AF1">
        <w:rPr>
          <w:bCs/>
        </w:rPr>
        <w:t>begrenzing</w:t>
      </w:r>
    </w:p>
    <w:p w14:paraId="0AD76DB4" w14:textId="77777777" w:rsidR="00F85F00" w:rsidRDefault="00DE170D" w:rsidP="00DA556F">
      <w:pPr>
        <w:pStyle w:val="Lijstalinea"/>
        <w:numPr>
          <w:ilvl w:val="0"/>
          <w:numId w:val="107"/>
        </w:numPr>
      </w:pPr>
      <w:r w:rsidRPr="00283F02">
        <w:t xml:space="preserve">Om het even welke waarde optellen bij 1 levert steeds 1. Om het even welke waarde vermenigvuldigen met 0 levert steeds 0. </w:t>
      </w:r>
    </w:p>
    <w:p w14:paraId="5389B633" w14:textId="3A95407A" w:rsidR="00DE170D" w:rsidRPr="00283F02" w:rsidRDefault="00385585" w:rsidP="00DA556F">
      <w:pPr>
        <w:pStyle w:val="Lijstalinea"/>
        <w:numPr>
          <w:ilvl w:val="0"/>
          <w:numId w:val="107"/>
        </w:numPr>
      </w:pPr>
      <w:r>
        <w:t>D</w:t>
      </w:r>
      <w:r w:rsidR="0055543A">
        <w:t xml:space="preserve">e onbekende hoeft niet altijd </w:t>
      </w:r>
      <w:r w:rsidR="00E73FBD">
        <w:t>x te zijn zodat deze rekenregels tellen.</w:t>
      </w:r>
    </w:p>
    <w:p w14:paraId="3F5F3907" w14:textId="77777777" w:rsidR="009C0006" w:rsidRDefault="009C0006" w:rsidP="00DE170D"/>
    <w:p w14:paraId="3EF11F01" w14:textId="0CB903B2" w:rsidR="00DE170D" w:rsidRDefault="00AD6FFF" w:rsidP="00493CFE">
      <w:pPr>
        <w:pStyle w:val="Geenafstand"/>
        <w:rPr>
          <w:bCs/>
        </w:rPr>
      </w:pPr>
      <w:r w:rsidRPr="004B3C13">
        <w:rPr>
          <w:noProof/>
        </w:rPr>
        <w:drawing>
          <wp:anchor distT="0" distB="0" distL="114300" distR="114300" simplePos="0" relativeHeight="251573248" behindDoc="1" locked="0" layoutInCell="1" allowOverlap="1" wp14:anchorId="04CFDA03" wp14:editId="22661014">
            <wp:simplePos x="0" y="0"/>
            <wp:positionH relativeFrom="column">
              <wp:posOffset>4474845</wp:posOffset>
            </wp:positionH>
            <wp:positionV relativeFrom="paragraph">
              <wp:posOffset>46990</wp:posOffset>
            </wp:positionV>
            <wp:extent cx="1631950" cy="598170"/>
            <wp:effectExtent l="19050" t="19050" r="6350" b="0"/>
            <wp:wrapTight wrapText="bothSides">
              <wp:wrapPolygon edited="0">
                <wp:start x="-252" y="-688"/>
                <wp:lineTo x="-252" y="21325"/>
                <wp:lineTo x="21684" y="21325"/>
                <wp:lineTo x="21684" y="-688"/>
                <wp:lineTo x="-252" y="-688"/>
              </wp:wrapPolygon>
            </wp:wrapTight>
            <wp:docPr id="1795795111" name="Afbeelding 1795795111" descr="Afbeelding met Lettertype, tekst, lijn, nummer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E72B1C56-8C19-75F1-06EF-02164E1BD2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95111" name="Afbeelding 1795795111" descr="Afbeelding met Lettertype, tekst, lijn, nummer&#10;&#10;Automatisch gegenereerde beschrijving">
                      <a:extLst>
                        <a:ext uri="{FF2B5EF4-FFF2-40B4-BE49-F238E27FC236}">
                          <a16:creationId xmlns:a16="http://schemas.microsoft.com/office/drawing/2014/main" id="{E72B1C56-8C19-75F1-06EF-02164E1BD2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598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0D">
        <w:t xml:space="preserve">Eigenschap 6: </w:t>
      </w:r>
      <w:r w:rsidR="00DE170D" w:rsidRPr="00E01B5F">
        <w:rPr>
          <w:bCs/>
        </w:rPr>
        <w:t>absorptie</w:t>
      </w:r>
    </w:p>
    <w:p w14:paraId="433F37E3" w14:textId="6B32D6F0" w:rsidR="00DE170D" w:rsidRPr="004B3C13" w:rsidRDefault="00DE170D" w:rsidP="00DA556F">
      <w:pPr>
        <w:pStyle w:val="Lijstalinea"/>
        <w:numPr>
          <w:ilvl w:val="0"/>
          <w:numId w:val="108"/>
        </w:numPr>
      </w:pPr>
      <w:r w:rsidRPr="004B3C13">
        <w:t xml:space="preserve">Een element x optellen bij een product waarin x voorkomt als factor levert steeds x. </w:t>
      </w:r>
    </w:p>
    <w:p w14:paraId="49A7FAA1" w14:textId="4811BF19" w:rsidR="00AD6FFF" w:rsidRDefault="00DE170D" w:rsidP="00DA556F">
      <w:pPr>
        <w:pStyle w:val="Lijstalinea"/>
        <w:numPr>
          <w:ilvl w:val="0"/>
          <w:numId w:val="108"/>
        </w:numPr>
      </w:pPr>
      <w:r w:rsidRPr="004B3C13">
        <w:t xml:space="preserve">Een element x vermenigvuldigen met een som waarin x als term voorkomt levert steeds </w:t>
      </w:r>
    </w:p>
    <w:p w14:paraId="74C2DD25" w14:textId="77777777" w:rsidR="00DE170D" w:rsidRDefault="00DE170D" w:rsidP="00DE170D"/>
    <w:p w14:paraId="72AACF3F" w14:textId="77777777" w:rsidR="00DE170D" w:rsidRDefault="00DE170D" w:rsidP="00493CFE">
      <w:pPr>
        <w:pStyle w:val="Geenafstand"/>
        <w:rPr>
          <w:bCs/>
        </w:rPr>
      </w:pPr>
      <w:r>
        <w:t xml:space="preserve">Eigenschap 7: </w:t>
      </w:r>
      <w:r w:rsidRPr="004B3C13">
        <w:rPr>
          <w:bCs/>
        </w:rPr>
        <w:t>associatief</w:t>
      </w:r>
    </w:p>
    <w:p w14:paraId="65D5C657" w14:textId="2D99CDC0" w:rsidR="00493CFE" w:rsidRDefault="00DE170D" w:rsidP="00DA556F">
      <w:pPr>
        <w:pStyle w:val="Lijstalinea"/>
        <w:numPr>
          <w:ilvl w:val="0"/>
          <w:numId w:val="109"/>
        </w:numPr>
      </w:pPr>
      <w:r w:rsidRPr="004B3C13">
        <w:t xml:space="preserve">Wanneer we drie elementen vermenigvuldigen dan kunnen we de haakjes verplaatsen zonder het resultaat te wijzigen. </w:t>
      </w:r>
    </w:p>
    <w:p w14:paraId="1DDD9901" w14:textId="201811BB" w:rsidR="00DE170D" w:rsidRPr="004B3C13" w:rsidRDefault="00AD6FFF" w:rsidP="00DA556F">
      <w:pPr>
        <w:pStyle w:val="Lijstalinea"/>
        <w:numPr>
          <w:ilvl w:val="0"/>
          <w:numId w:val="109"/>
        </w:numPr>
      </w:pPr>
      <w:r w:rsidRPr="004B3C13">
        <w:rPr>
          <w:noProof/>
        </w:rPr>
        <w:drawing>
          <wp:anchor distT="0" distB="0" distL="114300" distR="114300" simplePos="0" relativeHeight="251581440" behindDoc="1" locked="0" layoutInCell="1" allowOverlap="1" wp14:anchorId="456F104D" wp14:editId="4AAFDBCC">
            <wp:simplePos x="0" y="0"/>
            <wp:positionH relativeFrom="column">
              <wp:posOffset>3087832</wp:posOffset>
            </wp:positionH>
            <wp:positionV relativeFrom="paragraph">
              <wp:posOffset>77874</wp:posOffset>
            </wp:positionV>
            <wp:extent cx="3028950" cy="466725"/>
            <wp:effectExtent l="19050" t="19050" r="0" b="9525"/>
            <wp:wrapTight wrapText="bothSides">
              <wp:wrapPolygon edited="0">
                <wp:start x="-136" y="-882"/>
                <wp:lineTo x="-136" y="22041"/>
                <wp:lineTo x="21600" y="22041"/>
                <wp:lineTo x="21600" y="-882"/>
                <wp:lineTo x="-136" y="-882"/>
              </wp:wrapPolygon>
            </wp:wrapTight>
            <wp:docPr id="2104421466" name="Afbeelding 2104421466" descr="Afbeelding met tekst, Lettertype, lijn, typografie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EBB2CEFB-9829-9D0B-3592-30E016E4E4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21466" name="Afbeelding 2104421466" descr="Afbeelding met tekst, Lettertype, lijn, typografie&#10;&#10;Automatisch gegenereerde beschrijving">
                      <a:extLst>
                        <a:ext uri="{FF2B5EF4-FFF2-40B4-BE49-F238E27FC236}">
                          <a16:creationId xmlns:a16="http://schemas.microsoft.com/office/drawing/2014/main" id="{EBB2CEFB-9829-9D0B-3592-30E016E4E4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6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0D" w:rsidRPr="004B3C13">
        <w:t xml:space="preserve">We kunnen de haakjes dus ook weglaten omdat de uitdrukking niet verkeerd kan begrepen worden. </w:t>
      </w:r>
    </w:p>
    <w:p w14:paraId="0A7605FD" w14:textId="77777777" w:rsidR="00DE170D" w:rsidRDefault="00DE170D" w:rsidP="00DE170D"/>
    <w:p w14:paraId="6CD073EE" w14:textId="53EC2782" w:rsidR="00DE170D" w:rsidRPr="003966F6" w:rsidRDefault="00AD6FFF" w:rsidP="00493CFE">
      <w:pPr>
        <w:pStyle w:val="Geenafstand"/>
      </w:pPr>
      <w:r w:rsidRPr="003966F6">
        <w:rPr>
          <w:noProof/>
        </w:rPr>
        <w:drawing>
          <wp:anchor distT="0" distB="0" distL="114300" distR="114300" simplePos="0" relativeHeight="251587584" behindDoc="1" locked="0" layoutInCell="1" allowOverlap="1" wp14:anchorId="06AECDDD" wp14:editId="264C845F">
            <wp:simplePos x="0" y="0"/>
            <wp:positionH relativeFrom="column">
              <wp:posOffset>4183380</wp:posOffset>
            </wp:positionH>
            <wp:positionV relativeFrom="paragraph">
              <wp:posOffset>125730</wp:posOffset>
            </wp:positionV>
            <wp:extent cx="1922145" cy="645795"/>
            <wp:effectExtent l="19050" t="19050" r="1905" b="1905"/>
            <wp:wrapTight wrapText="bothSides">
              <wp:wrapPolygon edited="0">
                <wp:start x="-214" y="-637"/>
                <wp:lineTo x="-214" y="21664"/>
                <wp:lineTo x="21621" y="21664"/>
                <wp:lineTo x="21621" y="-637"/>
                <wp:lineTo x="-214" y="-637"/>
              </wp:wrapPolygon>
            </wp:wrapTight>
            <wp:docPr id="1797107157" name="Afbeelding 1797107157" descr="Afbeelding met Lettertype, tekst, nummer, lijn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06D17EA3-7FDF-B178-B678-8377C22C33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07157" name="Afbeelding 1797107157" descr="Afbeelding met Lettertype, tekst, nummer, lijn&#10;&#10;Automatisch gegenereerde beschrijving">
                      <a:extLst>
                        <a:ext uri="{FF2B5EF4-FFF2-40B4-BE49-F238E27FC236}">
                          <a16:creationId xmlns:a16="http://schemas.microsoft.com/office/drawing/2014/main" id="{06D17EA3-7FDF-B178-B678-8377C22C33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64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0D">
        <w:t xml:space="preserve">eigenschap 8: </w:t>
      </w:r>
      <w:r w:rsidR="00DE170D" w:rsidRPr="003966F6">
        <w:t>wetten van de Morgan </w:t>
      </w:r>
    </w:p>
    <w:p w14:paraId="13FC5412" w14:textId="2A343046" w:rsidR="00DE170D" w:rsidRPr="003966F6" w:rsidRDefault="00DE170D" w:rsidP="00DA556F">
      <w:pPr>
        <w:pStyle w:val="Lijstalinea"/>
        <w:numPr>
          <w:ilvl w:val="0"/>
          <w:numId w:val="110"/>
        </w:numPr>
      </w:pPr>
      <w:r w:rsidRPr="003966F6">
        <w:t>Het complement van een som is het product van de complementen.</w:t>
      </w:r>
    </w:p>
    <w:p w14:paraId="5231EB83" w14:textId="7714C6C0" w:rsidR="00DE170D" w:rsidRPr="003966F6" w:rsidRDefault="00DE170D" w:rsidP="00DA556F">
      <w:pPr>
        <w:pStyle w:val="Lijstalinea"/>
        <w:numPr>
          <w:ilvl w:val="0"/>
          <w:numId w:val="110"/>
        </w:numPr>
      </w:pPr>
      <w:r w:rsidRPr="003966F6">
        <w:t xml:space="preserve">Het complement van een product is de som van de complementen. </w:t>
      </w:r>
    </w:p>
    <w:p w14:paraId="6024EA89" w14:textId="5F5ED3B1" w:rsidR="00DE170D" w:rsidRDefault="00DE170D" w:rsidP="00DE170D"/>
    <w:p w14:paraId="59F30C5E" w14:textId="32F6AF86" w:rsidR="0055543A" w:rsidRDefault="00F66B65" w:rsidP="00C106B7">
      <w:pPr>
        <w:pStyle w:val="Kop1"/>
      </w:pPr>
      <w:bookmarkStart w:id="35" w:name="_Toc155301137"/>
      <w:r>
        <w:lastRenderedPageBreak/>
        <w:t>Hoofdstuk 4</w:t>
      </w:r>
      <w:r w:rsidR="00C106B7">
        <w:t xml:space="preserve"> Bool</w:t>
      </w:r>
      <w:r w:rsidR="00514913">
        <w:t>e</w:t>
      </w:r>
      <w:r w:rsidR="00C106B7">
        <w:t>se uitdrukkingen en functies</w:t>
      </w:r>
      <w:bookmarkEnd w:id="35"/>
    </w:p>
    <w:p w14:paraId="571572D9" w14:textId="6A27B2B3" w:rsidR="00762EEB" w:rsidRDefault="00762EEB" w:rsidP="00762EEB">
      <w:pPr>
        <w:pStyle w:val="Kop2"/>
      </w:pPr>
      <w:bookmarkStart w:id="36" w:name="_Toc155301138"/>
      <w:r w:rsidRPr="00762EEB">
        <w:t>Boolese uitdrukkingen</w:t>
      </w:r>
      <w:bookmarkEnd w:id="36"/>
    </w:p>
    <w:p w14:paraId="5500F846" w14:textId="592AA270" w:rsidR="003A2395" w:rsidRPr="003A2395" w:rsidRDefault="003A2395" w:rsidP="003A2395">
      <w:r>
        <w:t>In dit hoofdstuk behouden we ons tot de minimale Boole-algebra (B).</w:t>
      </w:r>
    </w:p>
    <w:p w14:paraId="6CE3C6F2" w14:textId="57E288A5" w:rsidR="00762EEB" w:rsidRDefault="00762EEB" w:rsidP="00762EEB">
      <w:pPr>
        <w:pStyle w:val="Kop2"/>
      </w:pPr>
      <w:bookmarkStart w:id="37" w:name="_Toc155301139"/>
      <w:r w:rsidRPr="00762EEB">
        <w:t>Minimale en maximale Boolese uitdrukkingen</w:t>
      </w:r>
      <w:bookmarkEnd w:id="37"/>
    </w:p>
    <w:p w14:paraId="03A324D4" w14:textId="3AD64C30" w:rsidR="00701CA7" w:rsidRDefault="00701CA7" w:rsidP="00701CA7">
      <w:pPr>
        <w:pStyle w:val="Geenafstand"/>
      </w:pPr>
      <w:r>
        <w:t>Hoe werken minimale en maximale boolese uitdrukkingen?</w:t>
      </w:r>
    </w:p>
    <w:p w14:paraId="7AC7B9B1" w14:textId="6EACD460" w:rsidR="002632A2" w:rsidRPr="00D46E68" w:rsidRDefault="002632A2" w:rsidP="00793BD9">
      <w:r>
        <w:t>De uitdrukkingen lopen in een volgorde alsof het binaire waarden zijn</w:t>
      </w:r>
      <w:r w:rsidR="00D06CB3">
        <w:t>.</w:t>
      </w:r>
      <w:r w:rsidR="00793BD9">
        <w:t xml:space="preserve"> Maar in </w:t>
      </w:r>
      <w:r w:rsidR="00D46E68">
        <w:t xml:space="preserve">plaats van een </w:t>
      </w:r>
      <w:r w:rsidR="00D46E68">
        <w:rPr>
          <w:i/>
          <w:iCs/>
        </w:rPr>
        <w:t>1</w:t>
      </w:r>
      <w:r w:rsidR="00D46E68">
        <w:t xml:space="preserve"> typen we een </w:t>
      </w:r>
      <w:r w:rsidR="00D46E68">
        <w:rPr>
          <w:i/>
          <w:iCs/>
        </w:rPr>
        <w:t>niet-symbool</w:t>
      </w:r>
      <w:r w:rsidR="00D46E68">
        <w:t xml:space="preserve"> boven de onbekende.</w:t>
      </w:r>
    </w:p>
    <w:tbl>
      <w:tblPr>
        <w:tblStyle w:val="Rastertabel4-Accent4"/>
        <w:tblW w:w="0" w:type="auto"/>
        <w:tblLook w:val="04A0" w:firstRow="1" w:lastRow="0" w:firstColumn="1" w:lastColumn="0" w:noHBand="0" w:noVBand="1"/>
      </w:tblPr>
      <w:tblGrid>
        <w:gridCol w:w="4889"/>
        <w:gridCol w:w="4905"/>
      </w:tblGrid>
      <w:tr w:rsidR="002632A2" w14:paraId="7FEDC0C6" w14:textId="77777777" w:rsidTr="00AD6F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1C38B2EE" w14:textId="4F20A401" w:rsidR="00EF78FC" w:rsidRPr="002632A2" w:rsidRDefault="00EF78FC" w:rsidP="00AD6FFF">
            <w:pPr>
              <w:pStyle w:val="Geenafstand"/>
              <w:jc w:val="center"/>
              <w:rPr>
                <w:b/>
                <w:bCs w:val="0"/>
                <w:sz w:val="32"/>
                <w:szCs w:val="28"/>
              </w:rPr>
            </w:pPr>
            <w:r w:rsidRPr="00AD6FFF">
              <w:rPr>
                <w:b/>
                <w:color w:val="FFFFFF" w:themeColor="background1"/>
                <w:sz w:val="32"/>
                <w:szCs w:val="32"/>
              </w:rPr>
              <w:t>Min</w:t>
            </w:r>
            <w:r w:rsidR="002632A2" w:rsidRPr="00AD6FFF">
              <w:rPr>
                <w:b/>
                <w:color w:val="FFFFFF" w:themeColor="background1"/>
                <w:sz w:val="32"/>
                <w:szCs w:val="32"/>
              </w:rPr>
              <w:t>i</w:t>
            </w:r>
            <w:r w:rsidRPr="00AD6FFF">
              <w:rPr>
                <w:b/>
                <w:color w:val="FFFFFF" w:themeColor="background1"/>
                <w:sz w:val="32"/>
                <w:szCs w:val="32"/>
              </w:rPr>
              <w:t>male uitdrukkingen</w:t>
            </w:r>
            <w:r w:rsidR="00AD6FFF">
              <w:rPr>
                <w:b/>
                <w:color w:val="FFFFFF" w:themeColor="background1"/>
                <w:sz w:val="32"/>
                <w:szCs w:val="32"/>
              </w:rPr>
              <w:t>:</w:t>
            </w:r>
          </w:p>
        </w:tc>
        <w:tc>
          <w:tcPr>
            <w:tcW w:w="4889" w:type="dxa"/>
            <w:vAlign w:val="center"/>
          </w:tcPr>
          <w:p w14:paraId="46352589" w14:textId="1EC57DBF" w:rsidR="00EF78FC" w:rsidRPr="00AD6FFF" w:rsidRDefault="00EF78FC" w:rsidP="00AD6F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2"/>
                <w:szCs w:val="32"/>
              </w:rPr>
            </w:pPr>
            <w:r w:rsidRPr="00AD6FFF">
              <w:rPr>
                <w:sz w:val="32"/>
                <w:szCs w:val="32"/>
              </w:rPr>
              <w:t>Maximale uitdrukkingen</w:t>
            </w:r>
            <w:r w:rsidR="00AD6FFF" w:rsidRPr="00AD6FFF">
              <w:rPr>
                <w:sz w:val="32"/>
                <w:szCs w:val="32"/>
              </w:rPr>
              <w:t>:</w:t>
            </w:r>
          </w:p>
        </w:tc>
      </w:tr>
      <w:tr w:rsidR="002632A2" w14:paraId="77FDA863" w14:textId="77777777" w:rsidTr="002632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5F095B1F" w14:textId="616DBADA" w:rsidR="00EF78FC" w:rsidRDefault="00764401" w:rsidP="001A5A29">
            <w:pPr>
              <w:pStyle w:val="Geenafstand"/>
              <w:jc w:val="center"/>
            </w:pPr>
            <w:r w:rsidRPr="00764401">
              <w:rPr>
                <w:noProof/>
              </w:rPr>
              <w:drawing>
                <wp:inline distT="0" distB="0" distL="0" distR="0" wp14:anchorId="49A62CC3" wp14:editId="7934BDB9">
                  <wp:extent cx="2945765" cy="1089660"/>
                  <wp:effectExtent l="0" t="0" r="0" b="0"/>
                  <wp:docPr id="206859703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59703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647" cy="109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14:paraId="04F9A362" w14:textId="5F95284A" w:rsidR="00EF78FC" w:rsidRDefault="001A5A29" w:rsidP="001A5A29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5A29">
              <w:rPr>
                <w:noProof/>
              </w:rPr>
              <w:drawing>
                <wp:inline distT="0" distB="0" distL="0" distR="0" wp14:anchorId="78378EF9" wp14:editId="2BA194D6">
                  <wp:extent cx="2977515" cy="1120140"/>
                  <wp:effectExtent l="0" t="0" r="0" b="0"/>
                  <wp:docPr id="71177022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77022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165" cy="1130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42321" w14:textId="59439627" w:rsidR="00762EEB" w:rsidRDefault="00762EEB" w:rsidP="00762EEB">
      <w:pPr>
        <w:pStyle w:val="Kop2"/>
      </w:pPr>
      <w:bookmarkStart w:id="38" w:name="_Toc155301140"/>
      <w:r w:rsidRPr="00762EEB">
        <w:t>De disjunctieve normaalvorm: DNV</w:t>
      </w:r>
      <w:bookmarkEnd w:id="38"/>
    </w:p>
    <w:p w14:paraId="2D5F9DB0" w14:textId="77777777" w:rsidR="00692CA3" w:rsidRDefault="00692CA3" w:rsidP="00692CA3">
      <w:pPr>
        <w:pStyle w:val="Geenafstand"/>
      </w:pPr>
      <w:r>
        <w:t>Om de DNV te bewijzen kunnen we 2 manieren gebruiken:</w:t>
      </w:r>
    </w:p>
    <w:p w14:paraId="48312D0C" w14:textId="77777777" w:rsidR="00692CA3" w:rsidRDefault="00692CA3" w:rsidP="00692CA3">
      <w:pPr>
        <w:pStyle w:val="Lijstalinea"/>
        <w:numPr>
          <w:ilvl w:val="0"/>
          <w:numId w:val="62"/>
        </w:numPr>
        <w:ind w:left="284" w:hanging="284"/>
      </w:pPr>
      <w:r>
        <w:t>Bewijzen (via eigenschappen / zie HF3)</w:t>
      </w:r>
    </w:p>
    <w:p w14:paraId="6AF8ACAD" w14:textId="07446FCE" w:rsidR="00692CA3" w:rsidRDefault="00692CA3" w:rsidP="00692CA3">
      <w:pPr>
        <w:pStyle w:val="Lijstalinea"/>
        <w:numPr>
          <w:ilvl w:val="0"/>
          <w:numId w:val="62"/>
        </w:numPr>
        <w:ind w:left="284" w:hanging="284"/>
      </w:pPr>
      <w:r>
        <w:t>Gebruik maken van een waarheidstabel</w:t>
      </w:r>
    </w:p>
    <w:p w14:paraId="7D0699A0" w14:textId="77777777" w:rsidR="000303BC" w:rsidRDefault="000303BC" w:rsidP="000303BC"/>
    <w:p w14:paraId="2CE4C65D" w14:textId="3027D53C" w:rsidR="000303BC" w:rsidRDefault="000303BC" w:rsidP="004763EB">
      <w:pPr>
        <w:pStyle w:val="Geenafstand"/>
      </w:pPr>
      <w:r>
        <w:t>Hoe schrijven we de DNV op?</w:t>
      </w:r>
    </w:p>
    <w:p w14:paraId="21345EAC" w14:textId="7F567017" w:rsidR="000303BC" w:rsidRDefault="000303BC" w:rsidP="004763EB">
      <w:pPr>
        <w:pStyle w:val="Lijstalinea"/>
        <w:numPr>
          <w:ilvl w:val="0"/>
          <w:numId w:val="63"/>
        </w:numPr>
        <w:ind w:left="284" w:hanging="284"/>
      </w:pPr>
      <w:r>
        <w:t>Eerst kijken we naar</w:t>
      </w:r>
      <w:r w:rsidR="00AA14B3">
        <w:t xml:space="preserve"> alle functies waarbij f(x,y,z) </w:t>
      </w:r>
      <w:r w:rsidR="00B64DD9">
        <w:t>actief is of niet (1 of 0).</w:t>
      </w:r>
    </w:p>
    <w:p w14:paraId="5DFEB6D9" w14:textId="04CBFE7B" w:rsidR="00B64DD9" w:rsidRDefault="003035C9" w:rsidP="004763EB">
      <w:pPr>
        <w:pStyle w:val="Lijstalinea"/>
        <w:numPr>
          <w:ilvl w:val="0"/>
          <w:numId w:val="63"/>
        </w:numPr>
        <w:ind w:left="284" w:hanging="284"/>
      </w:pPr>
      <w:r w:rsidRPr="003035C9">
        <w:rPr>
          <w:rFonts w:eastAsiaTheme="minorEastAsia"/>
          <w:iCs/>
        </w:rPr>
        <w:drawing>
          <wp:anchor distT="0" distB="0" distL="114300" distR="114300" simplePos="0" relativeHeight="251797504" behindDoc="1" locked="0" layoutInCell="1" allowOverlap="1" wp14:anchorId="46726CF7" wp14:editId="6E6D9A02">
            <wp:simplePos x="0" y="0"/>
            <wp:positionH relativeFrom="column">
              <wp:posOffset>3097530</wp:posOffset>
            </wp:positionH>
            <wp:positionV relativeFrom="paragraph">
              <wp:posOffset>138430</wp:posOffset>
            </wp:positionV>
            <wp:extent cx="3025140" cy="945515"/>
            <wp:effectExtent l="0" t="0" r="0" b="0"/>
            <wp:wrapTight wrapText="bothSides">
              <wp:wrapPolygon edited="0">
                <wp:start x="0" y="0"/>
                <wp:lineTo x="0" y="21324"/>
                <wp:lineTo x="21491" y="21324"/>
                <wp:lineTo x="21491" y="0"/>
                <wp:lineTo x="0" y="0"/>
              </wp:wrapPolygon>
            </wp:wrapTight>
            <wp:docPr id="1714804179" name="Afbeelding 1" descr="Afbeelding met tekst, Lettertype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04179" name="Afbeelding 1" descr="Afbeelding met tekst, Lettertype, wit&#10;&#10;Automatisch gegenereerde beschrijvi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DD9">
        <w:t xml:space="preserve">Bij DNV kijken we naar de </w:t>
      </w:r>
      <w:r w:rsidR="00A0401E">
        <w:t>1</w:t>
      </w:r>
      <w:r w:rsidR="00B64DD9">
        <w:t>.</w:t>
      </w:r>
    </w:p>
    <w:p w14:paraId="187359A5" w14:textId="50D87B97" w:rsidR="00B64DD9" w:rsidRDefault="00B64DD9" w:rsidP="004763EB">
      <w:pPr>
        <w:pStyle w:val="Lijstalinea"/>
        <w:numPr>
          <w:ilvl w:val="0"/>
          <w:numId w:val="63"/>
        </w:numPr>
        <w:ind w:left="284" w:hanging="284"/>
      </w:pPr>
      <w:r>
        <w:t>Is f(x,y,z) actief? Dan kijken we naar de originele waarden van x, y en z en kijken we welke waarden 1 of 0 hebben.</w:t>
      </w:r>
    </w:p>
    <w:p w14:paraId="34476ACC" w14:textId="590FB93B" w:rsidR="00EE408A" w:rsidRDefault="004763EB" w:rsidP="00EE408A">
      <w:pPr>
        <w:pStyle w:val="Lijstalinea"/>
        <w:numPr>
          <w:ilvl w:val="0"/>
          <w:numId w:val="63"/>
        </w:numPr>
        <w:ind w:left="284" w:hanging="284"/>
      </w:pPr>
      <w:r>
        <w:t>Hebben ze waarde 1, dan schrijven we ze normaal op. Hebben ze waarde 0, dan schrijven we een niet-symbool boven de onbekende.</w:t>
      </w:r>
    </w:p>
    <w:p w14:paraId="65347226" w14:textId="32943090" w:rsidR="00435FED" w:rsidRPr="003035C9" w:rsidRDefault="00435FED" w:rsidP="00435FED">
      <w:pPr>
        <w:pStyle w:val="Lijstalinea"/>
        <w:ind w:left="284"/>
        <w:rPr>
          <w:rFonts w:eastAsiaTheme="minorEastAsia"/>
          <w:iCs/>
          <w:sz w:val="28"/>
          <w:szCs w:val="28"/>
          <w:lang w:val="en-GB"/>
        </w:rPr>
      </w:pPr>
      <w:r w:rsidRPr="003035C9">
        <w:rPr>
          <w:szCs w:val="24"/>
          <w:lang w:val="en-GB"/>
        </w:rPr>
        <w:t>bv</w:t>
      </w:r>
      <w:r w:rsidRPr="003035C9">
        <w:rPr>
          <w:sz w:val="28"/>
          <w:szCs w:val="28"/>
          <w:lang w:val="en-GB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∙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GB"/>
              </w:rPr>
              <m:t>∙</m:t>
            </m:r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  <w:lang w:val="en-GB"/>
          </w:rPr>
          <m:t>+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GB"/>
              </w:rPr>
              <m:t>∙</m:t>
            </m:r>
            <m:r>
              <w:rPr>
                <w:rFonts w:ascii="Cambria Math" w:hAnsi="Cambria Math"/>
                <w:sz w:val="28"/>
                <w:szCs w:val="28"/>
              </w:rPr>
              <m:t>y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∙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acc>
          </m:e>
        </m:d>
        <m:r>
          <w:rPr>
            <w:rFonts w:ascii="Cambria Math" w:hAnsi="Cambria Math"/>
            <w:sz w:val="28"/>
            <w:szCs w:val="28"/>
            <w:lang w:val="en-GB"/>
          </w:rPr>
          <m:t>+(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en-GB"/>
          </w:rPr>
          <m:t>∙</m:t>
        </m:r>
        <m:r>
          <w:rPr>
            <w:rFonts w:ascii="Cambria Math" w:hAnsi="Cambria Math"/>
            <w:sz w:val="28"/>
            <w:szCs w:val="28"/>
          </w:rPr>
          <m:t>y</m:t>
        </m:r>
        <m:r>
          <w:rPr>
            <w:rFonts w:ascii="Cambria Math" w:hAnsi="Cambria Math"/>
            <w:sz w:val="28"/>
            <w:szCs w:val="28"/>
            <w:lang w:val="en-GB"/>
          </w:rPr>
          <m:t>∙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  <m:r>
          <w:rPr>
            <w:rFonts w:ascii="Cambria Math" w:hAnsi="Cambria Math"/>
            <w:sz w:val="28"/>
            <w:szCs w:val="28"/>
            <w:lang w:val="en-GB"/>
          </w:rPr>
          <m:t>)</m:t>
        </m:r>
      </m:oMath>
    </w:p>
    <w:p w14:paraId="4DC1C882" w14:textId="32FF3CCB" w:rsidR="00A2340A" w:rsidRDefault="00A2340A" w:rsidP="00435FED">
      <w:pPr>
        <w:pStyle w:val="Lijstalinea"/>
        <w:ind w:left="284"/>
        <w:rPr>
          <w:rFonts w:eastAsiaTheme="minorEastAsia"/>
          <w:iCs/>
        </w:rPr>
      </w:pPr>
      <w:r w:rsidRPr="00A2340A">
        <w:rPr>
          <w:rFonts w:eastAsiaTheme="minorEastAsia"/>
          <w:iCs/>
        </w:rPr>
        <w:t xml:space="preserve">Let op: </w:t>
      </w:r>
      <w:r w:rsidRPr="003035C9">
        <w:rPr>
          <w:rFonts w:eastAsiaTheme="minorEastAsia"/>
          <w:b/>
          <w:bCs/>
          <w:iCs/>
        </w:rPr>
        <w:t>DNV</w:t>
      </w:r>
      <w:r w:rsidRPr="00A2340A">
        <w:rPr>
          <w:rFonts w:eastAsiaTheme="minorEastAsia"/>
          <w:iCs/>
        </w:rPr>
        <w:t xml:space="preserve"> = (x </w:t>
      </w:r>
      <w:r w:rsidRPr="00A2340A">
        <w:rPr>
          <w:rFonts w:eastAsiaTheme="minorEastAsia"/>
          <w:b/>
          <w:bCs/>
          <w:iCs/>
          <w:color w:val="FF0000"/>
        </w:rPr>
        <w:t>*</w:t>
      </w:r>
      <w:r w:rsidRPr="00A2340A">
        <w:rPr>
          <w:rFonts w:eastAsiaTheme="minorEastAsia"/>
          <w:iCs/>
        </w:rPr>
        <w:t xml:space="preserve"> y</w:t>
      </w:r>
      <w:r>
        <w:rPr>
          <w:rFonts w:eastAsiaTheme="minorEastAsia"/>
          <w:iCs/>
        </w:rPr>
        <w:t xml:space="preserve"> </w:t>
      </w:r>
      <w:r w:rsidRPr="00A2340A">
        <w:rPr>
          <w:rFonts w:eastAsiaTheme="minorEastAsia"/>
          <w:b/>
          <w:bCs/>
          <w:iCs/>
          <w:color w:val="FF0000"/>
        </w:rPr>
        <w:t>*</w:t>
      </w:r>
      <w:r>
        <w:rPr>
          <w:rFonts w:eastAsiaTheme="minorEastAsia"/>
          <w:iCs/>
        </w:rPr>
        <w:t xml:space="preserve"> z) </w:t>
      </w:r>
      <w:r w:rsidRPr="00A2340A">
        <w:rPr>
          <w:rFonts w:eastAsiaTheme="minorEastAsia"/>
          <w:b/>
          <w:bCs/>
          <w:iCs/>
          <w:color w:val="FF0000"/>
        </w:rPr>
        <w:t>+</w:t>
      </w:r>
      <w:r>
        <w:rPr>
          <w:rFonts w:eastAsiaTheme="minorEastAsia"/>
          <w:iCs/>
        </w:rPr>
        <w:t xml:space="preserve"> (…)</w:t>
      </w:r>
    </w:p>
    <w:p w14:paraId="0D74A2D4" w14:textId="77777777" w:rsidR="00093C5D" w:rsidRDefault="00093C5D" w:rsidP="00093C5D"/>
    <w:p w14:paraId="60A30DAC" w14:textId="7DF94434" w:rsidR="00093C5D" w:rsidRDefault="00093C5D" w:rsidP="00003507">
      <w:pPr>
        <w:pStyle w:val="Geenafstand"/>
      </w:pPr>
      <w:r>
        <w:t xml:space="preserve">Oefening DNV: </w:t>
      </w:r>
    </w:p>
    <w:p w14:paraId="0F5C19CE" w14:textId="4D70438A" w:rsidR="007F023F" w:rsidRPr="00A2340A" w:rsidRDefault="00003507" w:rsidP="00003507">
      <w:r w:rsidRPr="00003507">
        <w:drawing>
          <wp:inline distT="0" distB="0" distL="0" distR="0" wp14:anchorId="195EAEA8" wp14:editId="0721916D">
            <wp:extent cx="3055620" cy="2214217"/>
            <wp:effectExtent l="0" t="0" r="0" b="0"/>
            <wp:docPr id="1630857814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57814" name="Afbeelding 1" descr="Afbeelding met tekst, schermopname, Lettertype, nummer&#10;&#10;Automatisch gegenereerde beschrijvi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8295" cy="22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9483" w14:textId="3189FA77" w:rsidR="00762EEB" w:rsidRDefault="00762EEB" w:rsidP="00762EEB">
      <w:pPr>
        <w:pStyle w:val="Kop3"/>
      </w:pPr>
      <w:bookmarkStart w:id="39" w:name="_Toc155301141"/>
      <w:r w:rsidRPr="00762EEB">
        <w:lastRenderedPageBreak/>
        <w:t>Methode 1: gebruik de axioma’s en de eigenschappen</w:t>
      </w:r>
      <w:bookmarkEnd w:id="39"/>
      <w:r w:rsidRPr="00762EEB">
        <w:t xml:space="preserve"> </w:t>
      </w:r>
    </w:p>
    <w:p w14:paraId="12DE0109" w14:textId="5A1A98B9" w:rsidR="00881C82" w:rsidRDefault="00575E28" w:rsidP="00EB2217">
      <w:r>
        <w:t xml:space="preserve">Je start met de functie f(x,y,z) en voert ze uit tot je alle </w:t>
      </w:r>
      <w:r w:rsidR="00881C82">
        <w:t>haakjes van de DNV hebt.</w:t>
      </w:r>
    </w:p>
    <w:p w14:paraId="4BB98EDD" w14:textId="5B265198" w:rsidR="00EB2217" w:rsidRDefault="00EB2217" w:rsidP="00EB2217">
      <w:r>
        <w:t>Zie geschreven blad.</w:t>
      </w:r>
    </w:p>
    <w:p w14:paraId="3B45857B" w14:textId="27CE0FB2" w:rsidR="00D9255F" w:rsidRDefault="00A658A3" w:rsidP="00EB2217">
      <w:r w:rsidRPr="00A658A3">
        <w:drawing>
          <wp:inline distT="0" distB="0" distL="0" distR="0" wp14:anchorId="273CD9CF" wp14:editId="3168123B">
            <wp:extent cx="4442460" cy="1855250"/>
            <wp:effectExtent l="0" t="0" r="0" b="0"/>
            <wp:docPr id="659970712" name="Afbeelding 1" descr="Afbeelding met tekst, Lettertype, algebra, ontvang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0712" name="Afbeelding 1" descr="Afbeelding met tekst, Lettertype, algebra, ontvangst&#10;&#10;Automatisch gegenereerde beschrijvi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4324" cy="18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F186" w14:textId="67933746" w:rsidR="00D9255F" w:rsidRDefault="00826596" w:rsidP="00826596">
      <w:pPr>
        <w:pStyle w:val="Kop3"/>
      </w:pPr>
      <w:bookmarkStart w:id="40" w:name="_Toc155301142"/>
      <w:r>
        <w:t>Methode</w:t>
      </w:r>
      <w:r>
        <w:t xml:space="preserve"> 2</w:t>
      </w:r>
      <w:r>
        <w:t>: gebruik de uitvoertabel</w:t>
      </w:r>
      <w:bookmarkEnd w:id="40"/>
    </w:p>
    <w:p w14:paraId="4478597F" w14:textId="5C2BA26F" w:rsidR="000C63B8" w:rsidRPr="00084CE9" w:rsidRDefault="00617AB3" w:rsidP="000C63B8">
      <w:pPr>
        <w:rPr>
          <w:b/>
          <w:bCs/>
        </w:rPr>
      </w:pPr>
      <w:r w:rsidRPr="00084CE9">
        <w:rPr>
          <w:b/>
          <w:bCs/>
        </w:rPr>
        <w:t>Zie (oef</w:t>
      </w:r>
      <w:r w:rsidR="00084CE9" w:rsidRPr="00084CE9">
        <w:rPr>
          <w:b/>
          <w:bCs/>
        </w:rPr>
        <w:t>ening</w:t>
      </w:r>
      <w:r w:rsidRPr="00084CE9">
        <w:rPr>
          <w:b/>
          <w:bCs/>
        </w:rPr>
        <w:t xml:space="preserve"> </w:t>
      </w:r>
      <w:r w:rsidR="00084CE9" w:rsidRPr="00084CE9">
        <w:rPr>
          <w:b/>
          <w:bCs/>
        </w:rPr>
        <w:t>CNV en DNV)</w:t>
      </w:r>
    </w:p>
    <w:p w14:paraId="72552602" w14:textId="77777777" w:rsidR="00003507" w:rsidRDefault="00003507" w:rsidP="00003507">
      <w:pPr>
        <w:pStyle w:val="Kop2"/>
      </w:pPr>
      <w:bookmarkStart w:id="41" w:name="_Toc155301143"/>
      <w:r w:rsidRPr="00762EEB">
        <w:t>De conjunctieve normaalvorm: CNV</w:t>
      </w:r>
      <w:bookmarkEnd w:id="41"/>
    </w:p>
    <w:p w14:paraId="47A00C78" w14:textId="77777777" w:rsidR="00003507" w:rsidRDefault="00003507" w:rsidP="00003507">
      <w:pPr>
        <w:pStyle w:val="Geenafstand"/>
      </w:pPr>
      <w:r>
        <w:t>Hoe schrijven we de CNV op?</w:t>
      </w:r>
    </w:p>
    <w:p w14:paraId="620B273E" w14:textId="77777777" w:rsidR="00003507" w:rsidRDefault="00003507" w:rsidP="00003507">
      <w:pPr>
        <w:pStyle w:val="Lijstalinea"/>
        <w:numPr>
          <w:ilvl w:val="0"/>
          <w:numId w:val="63"/>
        </w:numPr>
        <w:ind w:left="284" w:hanging="284"/>
      </w:pPr>
      <w:r>
        <w:t>Eerst kijken we naar alle functies waarbij f(x,y,z) actief is of niet (1 of 0).</w:t>
      </w:r>
    </w:p>
    <w:p w14:paraId="60ED5295" w14:textId="77777777" w:rsidR="00003507" w:rsidRDefault="00003507" w:rsidP="00003507">
      <w:pPr>
        <w:pStyle w:val="Lijstalinea"/>
        <w:numPr>
          <w:ilvl w:val="0"/>
          <w:numId w:val="63"/>
        </w:numPr>
        <w:ind w:left="284" w:hanging="284"/>
      </w:pPr>
      <w:r>
        <w:t>Bij CNV kijken we naar de 0.</w:t>
      </w:r>
    </w:p>
    <w:p w14:paraId="0B860EE6" w14:textId="77777777" w:rsidR="00003507" w:rsidRDefault="00003507" w:rsidP="00003507">
      <w:pPr>
        <w:pStyle w:val="Lijstalinea"/>
        <w:numPr>
          <w:ilvl w:val="0"/>
          <w:numId w:val="63"/>
        </w:numPr>
        <w:ind w:left="284" w:hanging="284"/>
      </w:pPr>
      <w:r>
        <w:t>Is f(x,y,z) niet actief? Dan kijken we naar de originele waarden van x, y en z en kijken we welke waarden 1 of 0 hebben.</w:t>
      </w:r>
    </w:p>
    <w:p w14:paraId="30F64F31" w14:textId="77777777" w:rsidR="00003507" w:rsidRDefault="00003507" w:rsidP="00003507">
      <w:pPr>
        <w:pStyle w:val="Lijstalinea"/>
        <w:numPr>
          <w:ilvl w:val="0"/>
          <w:numId w:val="63"/>
        </w:numPr>
        <w:ind w:left="284" w:hanging="284"/>
      </w:pPr>
      <w:r>
        <w:t>Hebben ze waarde 1, dan schrijven we ze met het niet-symbool boven de onbekende. Hebben ze waarde 0, dan schrijven we ze normaal op.</w:t>
      </w:r>
    </w:p>
    <w:p w14:paraId="7448E922" w14:textId="77777777" w:rsidR="00003507" w:rsidRDefault="00003507" w:rsidP="00003507">
      <w:pPr>
        <w:pStyle w:val="Lijstalinea"/>
        <w:ind w:left="284"/>
      </w:pPr>
      <w:r>
        <w:t>Voorbeeld:</w:t>
      </w:r>
    </w:p>
    <w:p w14:paraId="2C24B17E" w14:textId="77777777" w:rsidR="00003507" w:rsidRPr="00004E3D" w:rsidRDefault="00003507" w:rsidP="00003507">
      <w:pPr>
        <w:rPr>
          <w:rFonts w:eastAsiaTheme="minorEastAsia"/>
          <w:iCs/>
          <w:sz w:val="28"/>
          <w:szCs w:val="28"/>
          <w:lang w:val="en-GB"/>
        </w:rPr>
      </w:pPr>
      <w:r w:rsidRPr="00004E3D">
        <w:rPr>
          <w:sz w:val="28"/>
          <w:szCs w:val="28"/>
          <w:lang w:val="en-GB"/>
        </w:rPr>
        <w:t xml:space="preserve">    </w:t>
      </w:r>
      <w:r w:rsidRPr="00AD6FFF">
        <w:rPr>
          <w:szCs w:val="24"/>
          <w:lang w:val="en-GB"/>
        </w:rPr>
        <w:t>bv</w:t>
      </w:r>
      <w:r w:rsidRPr="00004E3D">
        <w:rPr>
          <w:sz w:val="28"/>
          <w:szCs w:val="28"/>
          <w:lang w:val="en-GB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  <w:lang w:val="en-GB"/>
          </w:rPr>
          <m:t>∙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y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acc>
          </m:e>
        </m:d>
        <m:r>
          <w:rPr>
            <w:rFonts w:ascii="Cambria Math" w:hAnsi="Cambria Math"/>
            <w:sz w:val="28"/>
            <w:szCs w:val="28"/>
            <w:lang w:val="en-GB"/>
          </w:rPr>
          <m:t>∙(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en-GB"/>
          </w:rPr>
          <m:t>+</m:t>
        </m:r>
        <m:r>
          <w:rPr>
            <w:rFonts w:ascii="Cambria Math" w:hAnsi="Cambria Math"/>
            <w:sz w:val="28"/>
            <w:szCs w:val="28"/>
          </w:rPr>
          <m:t>y</m:t>
        </m:r>
        <m:r>
          <w:rPr>
            <w:rFonts w:ascii="Cambria Math" w:hAnsi="Cambria Math"/>
            <w:sz w:val="28"/>
            <w:szCs w:val="28"/>
            <w:lang w:val="en-GB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  <m:r>
          <w:rPr>
            <w:rFonts w:ascii="Cambria Math" w:hAnsi="Cambria Math"/>
            <w:sz w:val="28"/>
            <w:szCs w:val="28"/>
            <w:lang w:val="en-GB"/>
          </w:rPr>
          <m:t>)</m:t>
        </m:r>
      </m:oMath>
    </w:p>
    <w:p w14:paraId="16B9F73B" w14:textId="77777777" w:rsidR="00003507" w:rsidRDefault="00003507" w:rsidP="00003507">
      <w:pPr>
        <w:rPr>
          <w:rFonts w:eastAsiaTheme="minorEastAsia"/>
          <w:iCs/>
        </w:rPr>
      </w:pPr>
      <w:r w:rsidRPr="00004E3D">
        <w:rPr>
          <w:rFonts w:eastAsiaTheme="minorEastAsia"/>
          <w:iCs/>
          <w:sz w:val="28"/>
          <w:szCs w:val="28"/>
          <w:lang w:val="en-GB"/>
        </w:rPr>
        <w:t xml:space="preserve">    </w:t>
      </w:r>
      <w:r>
        <w:rPr>
          <w:rFonts w:eastAsiaTheme="minorEastAsia"/>
          <w:iCs/>
        </w:rPr>
        <w:t xml:space="preserve">Let op: </w:t>
      </w:r>
      <w:r w:rsidRPr="003035C9">
        <w:rPr>
          <w:rFonts w:eastAsiaTheme="minorEastAsia"/>
          <w:b/>
          <w:bCs/>
          <w:iCs/>
        </w:rPr>
        <w:t>CNV</w:t>
      </w:r>
      <w:r>
        <w:rPr>
          <w:rFonts w:eastAsiaTheme="minorEastAsia"/>
          <w:iCs/>
        </w:rPr>
        <w:t xml:space="preserve"> = (x </w:t>
      </w:r>
      <w:r w:rsidRPr="003B1B9F">
        <w:rPr>
          <w:rFonts w:eastAsiaTheme="minorEastAsia"/>
          <w:b/>
          <w:bCs/>
          <w:iCs/>
          <w:color w:val="FF0000"/>
        </w:rPr>
        <w:t>+</w:t>
      </w:r>
      <w:r>
        <w:rPr>
          <w:rFonts w:eastAsiaTheme="minorEastAsia"/>
          <w:iCs/>
        </w:rPr>
        <w:t xml:space="preserve"> y </w:t>
      </w:r>
      <w:r w:rsidRPr="003B1B9F">
        <w:rPr>
          <w:rFonts w:eastAsiaTheme="minorEastAsia"/>
          <w:b/>
          <w:bCs/>
          <w:iCs/>
          <w:color w:val="FF0000"/>
        </w:rPr>
        <w:t>+</w:t>
      </w:r>
      <w:r>
        <w:rPr>
          <w:rFonts w:eastAsiaTheme="minorEastAsia"/>
          <w:iCs/>
        </w:rPr>
        <w:t xml:space="preserve"> z) </w:t>
      </w:r>
      <w:r w:rsidRPr="003B1B9F">
        <w:rPr>
          <w:rFonts w:eastAsiaTheme="minorEastAsia"/>
          <w:b/>
          <w:bCs/>
          <w:iCs/>
          <w:color w:val="FF0000"/>
        </w:rPr>
        <w:t>*</w:t>
      </w:r>
      <w:r>
        <w:rPr>
          <w:rFonts w:eastAsiaTheme="minorEastAsia"/>
          <w:iCs/>
        </w:rPr>
        <w:t xml:space="preserve"> (…)</w:t>
      </w:r>
    </w:p>
    <w:p w14:paraId="774E5EB5" w14:textId="77777777" w:rsidR="00003507" w:rsidRDefault="00003507" w:rsidP="00003507">
      <w:pPr>
        <w:rPr>
          <w:rFonts w:eastAsiaTheme="minorEastAsia"/>
          <w:iCs/>
        </w:rPr>
      </w:pPr>
    </w:p>
    <w:p w14:paraId="14944283" w14:textId="77777777" w:rsidR="00003507" w:rsidRDefault="00003507" w:rsidP="00003507">
      <w:pPr>
        <w:pStyle w:val="Geenafstand"/>
      </w:pPr>
      <w:r>
        <w:t xml:space="preserve">Oefening CNV: </w:t>
      </w:r>
    </w:p>
    <w:p w14:paraId="16C85FB4" w14:textId="77777777" w:rsidR="00003507" w:rsidRPr="00A0401E" w:rsidRDefault="00003507" w:rsidP="00003507">
      <w:r w:rsidRPr="00047F45">
        <w:drawing>
          <wp:inline distT="0" distB="0" distL="0" distR="0" wp14:anchorId="200C3424" wp14:editId="0F3901F4">
            <wp:extent cx="6120130" cy="2564765"/>
            <wp:effectExtent l="0" t="0" r="0" b="0"/>
            <wp:docPr id="1315509767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09767" name="Afbeelding 1" descr="Afbeelding met tekst, schermopname, Lettertype, nummer&#10;&#10;Automatisch gegenereerde beschrijvi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790A" w14:textId="77777777" w:rsidR="00003507" w:rsidRDefault="00003507" w:rsidP="000C63B8"/>
    <w:p w14:paraId="6D0FD2C1" w14:textId="77777777" w:rsidR="00003507" w:rsidRDefault="00003507" w:rsidP="000C63B8"/>
    <w:p w14:paraId="2BD52103" w14:textId="77777777" w:rsidR="00003507" w:rsidRDefault="00003507" w:rsidP="000C63B8"/>
    <w:p w14:paraId="18CCF09F" w14:textId="77777777" w:rsidR="0052417A" w:rsidRDefault="0052417A" w:rsidP="000C63B8"/>
    <w:p w14:paraId="3A242955" w14:textId="77777777" w:rsidR="0052417A" w:rsidRDefault="0052417A" w:rsidP="000C63B8"/>
    <w:p w14:paraId="19470CEE" w14:textId="55C7B2D2" w:rsidR="000C63B8" w:rsidRDefault="000C63B8" w:rsidP="000C63B8">
      <w:r>
        <w:t xml:space="preserve"> </w:t>
      </w:r>
    </w:p>
    <w:p w14:paraId="32493E8C" w14:textId="183ECA8C" w:rsidR="000C63B8" w:rsidRPr="000C63B8" w:rsidRDefault="000C63B8" w:rsidP="00003507">
      <w:pPr>
        <w:pStyle w:val="Geenafstand"/>
      </w:pPr>
      <w:r>
        <w:lastRenderedPageBreak/>
        <w:t>Samenvatting DNV en CNV</w:t>
      </w:r>
      <w:r w:rsidR="00B43471">
        <w:t>:</w:t>
      </w:r>
    </w:p>
    <w:p w14:paraId="5142FF20" w14:textId="0BD566C1" w:rsidR="00D9255F" w:rsidRPr="00881C82" w:rsidRDefault="000C63B8" w:rsidP="00EB2217">
      <w:r w:rsidRPr="000C63B8">
        <w:drawing>
          <wp:inline distT="0" distB="0" distL="0" distR="0" wp14:anchorId="493BEDC5" wp14:editId="392629D6">
            <wp:extent cx="6120130" cy="2594610"/>
            <wp:effectExtent l="0" t="0" r="0" b="0"/>
            <wp:docPr id="1278394805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94805" name="Afbeelding 1" descr="Afbeelding met tekst, schermopname, Lettertype, nummer&#10;&#10;Automatisch gegenereerde beschrijvi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C37B" w14:textId="4EE73C00" w:rsidR="00762EEB" w:rsidRDefault="00762EEB" w:rsidP="00762EEB">
      <w:pPr>
        <w:pStyle w:val="Kop2"/>
      </w:pPr>
      <w:bookmarkStart w:id="42" w:name="_Toc155301144"/>
      <w:r w:rsidRPr="00762EEB">
        <w:t>Vereenvoudigen van Boolese uitdrukkingen</w:t>
      </w:r>
      <w:bookmarkEnd w:id="42"/>
    </w:p>
    <w:p w14:paraId="5C4763AF" w14:textId="3C02C307" w:rsidR="00667C9A" w:rsidRDefault="00667C9A" w:rsidP="00667C9A">
      <w:r w:rsidRPr="00667C9A">
        <w:drawing>
          <wp:inline distT="0" distB="0" distL="0" distR="0" wp14:anchorId="5100A900" wp14:editId="5BC9395C">
            <wp:extent cx="6120130" cy="2285365"/>
            <wp:effectExtent l="0" t="0" r="0" b="0"/>
            <wp:docPr id="2095438714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38714" name="Afbeelding 1" descr="Afbeelding met tekst, schermopname, Lettertype, nummer&#10;&#10;Automatisch gegenereerde beschrijvi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EC70" w14:textId="03B52F54" w:rsidR="00DD6339" w:rsidRPr="00667C9A" w:rsidRDefault="00DD6339" w:rsidP="00667C9A">
      <w:r w:rsidRPr="00DD6339">
        <w:drawing>
          <wp:inline distT="0" distB="0" distL="0" distR="0" wp14:anchorId="58E56D79" wp14:editId="72C97D75">
            <wp:extent cx="6120130" cy="2334260"/>
            <wp:effectExtent l="0" t="0" r="0" b="0"/>
            <wp:docPr id="229555578" name="Afbeelding 1" descr="Afbeelding met tekst, schermopname, Lettertype, algebr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55578" name="Afbeelding 1" descr="Afbeelding met tekst, schermopname, Lettertype, algebra&#10;&#10;Automatisch gegenereerde beschrijvi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E4A" w14:textId="77777777" w:rsidR="00004E3D" w:rsidRDefault="00004E3D" w:rsidP="00004E3D">
      <w:pPr>
        <w:pStyle w:val="Kop1"/>
        <w:rPr>
          <w:rFonts w:eastAsiaTheme="minorHAnsi"/>
        </w:rPr>
      </w:pPr>
      <w:bookmarkStart w:id="43" w:name="_Toc155301145"/>
      <w:r>
        <w:lastRenderedPageBreak/>
        <w:t xml:space="preserve">Hoofdstuk 5: </w:t>
      </w:r>
      <w:r w:rsidRPr="00004E3D">
        <w:rPr>
          <w:rFonts w:eastAsiaTheme="minorHAnsi"/>
        </w:rPr>
        <w:t>Veitch-Karnaugh diagrammen</w:t>
      </w:r>
      <w:bookmarkEnd w:id="43"/>
      <w:r w:rsidRPr="00004E3D">
        <w:rPr>
          <w:rFonts w:eastAsiaTheme="minorHAnsi"/>
        </w:rPr>
        <w:t xml:space="preserve"> </w:t>
      </w:r>
    </w:p>
    <w:p w14:paraId="4535D370" w14:textId="025586EF" w:rsidR="00004E3D" w:rsidRPr="00004E3D" w:rsidRDefault="00C634F4" w:rsidP="00C634F4">
      <w:pPr>
        <w:pStyle w:val="Kop2"/>
      </w:pPr>
      <w:bookmarkStart w:id="44" w:name="_Toc155301146"/>
      <w:r>
        <w:t>Karnaugh diagram</w:t>
      </w:r>
      <w:r w:rsidRPr="00C634F4">
        <w:t xml:space="preserve"> van een Boolese uitdrukking</w:t>
      </w:r>
      <w:bookmarkEnd w:id="44"/>
      <w:r w:rsidRPr="00C634F4">
        <w:t xml:space="preserve">  </w:t>
      </w:r>
    </w:p>
    <w:p w14:paraId="69188D7D" w14:textId="4774F84B" w:rsidR="00762EEB" w:rsidRDefault="004C7F5E" w:rsidP="00762EEB">
      <w:r>
        <w:t>We weten dat een waarheidstabel er ongeveer uitziet als een rechtstaande rechthoek. Bij een karnaugh kaart is het ofwel een vierkant ofwel een horizontale rechthoek.</w:t>
      </w:r>
      <w:r>
        <w:tab/>
      </w:r>
    </w:p>
    <w:p w14:paraId="2E77DC1B" w14:textId="77777777" w:rsidR="007775F1" w:rsidRDefault="007775F1" w:rsidP="00762EEB"/>
    <w:p w14:paraId="0F6443C4" w14:textId="5A7E9A9C" w:rsidR="007775F1" w:rsidRDefault="00B16847" w:rsidP="007775F1">
      <w:pPr>
        <w:pStyle w:val="Geenafstand"/>
      </w:pPr>
      <w:r>
        <w:t>H</w:t>
      </w:r>
      <w:r w:rsidR="007775F1">
        <w:t>oe stellen we een karnaugh kaart op voor 2 variabelen (x, y)?</w:t>
      </w:r>
    </w:p>
    <w:p w14:paraId="626B9BEB" w14:textId="74DBF419" w:rsidR="007775F1" w:rsidRDefault="00B16847" w:rsidP="00762EEB">
      <w:r>
        <w:t>We beginnen met het zetten van de niet-variabele, daarna de wel</w:t>
      </w:r>
      <w:r w:rsidR="00CF6925">
        <w:t xml:space="preserve">-versie. </w:t>
      </w:r>
      <w:r w:rsidR="000D6746">
        <w:t>Voorbeeld: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91"/>
        <w:gridCol w:w="1191"/>
        <w:gridCol w:w="1191"/>
      </w:tblGrid>
      <w:tr w:rsidR="002F0CAB" w14:paraId="44E446E5" w14:textId="599CCB6C" w:rsidTr="002F0CAB">
        <w:tc>
          <w:tcPr>
            <w:tcW w:w="1191" w:type="dxa"/>
            <w:vAlign w:val="center"/>
          </w:tcPr>
          <w:p w14:paraId="16A5ADD5" w14:textId="77777777" w:rsidR="002F0CAB" w:rsidRDefault="002F0CAB" w:rsidP="002F0CAB">
            <w:pPr>
              <w:jc w:val="center"/>
            </w:pPr>
          </w:p>
        </w:tc>
        <w:tc>
          <w:tcPr>
            <w:tcW w:w="1191" w:type="dxa"/>
            <w:vAlign w:val="center"/>
          </w:tcPr>
          <w:p w14:paraId="6D0A72D5" w14:textId="42AEA632" w:rsidR="002F0CAB" w:rsidRDefault="002F0CAB" w:rsidP="002F0CAB">
            <w:pPr>
              <w:jc w:val="center"/>
            </w:pPr>
            <w:r>
              <w:t>Niet-y</w:t>
            </w:r>
          </w:p>
        </w:tc>
        <w:tc>
          <w:tcPr>
            <w:tcW w:w="1191" w:type="dxa"/>
            <w:vAlign w:val="center"/>
          </w:tcPr>
          <w:p w14:paraId="6F34C2D3" w14:textId="1F78F6C2" w:rsidR="002F0CAB" w:rsidRDefault="002F0CAB" w:rsidP="002F0CAB">
            <w:pPr>
              <w:jc w:val="center"/>
            </w:pPr>
            <w:r>
              <w:t>y</w:t>
            </w:r>
          </w:p>
        </w:tc>
      </w:tr>
      <w:tr w:rsidR="002F0CAB" w14:paraId="7F2751A8" w14:textId="65E045BD" w:rsidTr="002F0CAB">
        <w:tc>
          <w:tcPr>
            <w:tcW w:w="1191" w:type="dxa"/>
            <w:vAlign w:val="center"/>
          </w:tcPr>
          <w:p w14:paraId="0480A03A" w14:textId="46EACB68" w:rsidR="002F0CAB" w:rsidRDefault="002F0CAB" w:rsidP="002F0CAB">
            <w:pPr>
              <w:jc w:val="center"/>
            </w:pPr>
            <w:r>
              <w:t>Niet-x</w:t>
            </w:r>
          </w:p>
        </w:tc>
        <w:tc>
          <w:tcPr>
            <w:tcW w:w="1191" w:type="dxa"/>
            <w:vAlign w:val="center"/>
          </w:tcPr>
          <w:p w14:paraId="558F8D29" w14:textId="77777777" w:rsidR="002F0CAB" w:rsidRDefault="002F0CAB" w:rsidP="002F0CAB">
            <w:pPr>
              <w:jc w:val="center"/>
            </w:pPr>
          </w:p>
        </w:tc>
        <w:tc>
          <w:tcPr>
            <w:tcW w:w="1191" w:type="dxa"/>
            <w:vAlign w:val="center"/>
          </w:tcPr>
          <w:p w14:paraId="67E047C3" w14:textId="77777777" w:rsidR="002F0CAB" w:rsidRDefault="002F0CAB" w:rsidP="002F0CAB">
            <w:pPr>
              <w:jc w:val="center"/>
            </w:pPr>
          </w:p>
        </w:tc>
      </w:tr>
      <w:tr w:rsidR="002F0CAB" w14:paraId="738B6A14" w14:textId="77777777" w:rsidTr="002F0CAB">
        <w:tc>
          <w:tcPr>
            <w:tcW w:w="1191" w:type="dxa"/>
            <w:vAlign w:val="center"/>
          </w:tcPr>
          <w:p w14:paraId="1F9D68AA" w14:textId="388A2BB3" w:rsidR="002F0CAB" w:rsidRDefault="002F0CAB" w:rsidP="002F0CAB">
            <w:pPr>
              <w:jc w:val="center"/>
            </w:pPr>
            <w:r>
              <w:t>x</w:t>
            </w:r>
          </w:p>
        </w:tc>
        <w:tc>
          <w:tcPr>
            <w:tcW w:w="1191" w:type="dxa"/>
            <w:vAlign w:val="center"/>
          </w:tcPr>
          <w:p w14:paraId="74C4F78E" w14:textId="77777777" w:rsidR="002F0CAB" w:rsidRDefault="002F0CAB" w:rsidP="002F0CAB">
            <w:pPr>
              <w:jc w:val="center"/>
            </w:pPr>
          </w:p>
        </w:tc>
        <w:tc>
          <w:tcPr>
            <w:tcW w:w="1191" w:type="dxa"/>
            <w:vAlign w:val="center"/>
          </w:tcPr>
          <w:p w14:paraId="4359F7F6" w14:textId="77777777" w:rsidR="002F0CAB" w:rsidRDefault="002F0CAB" w:rsidP="002F0CAB">
            <w:pPr>
              <w:jc w:val="center"/>
            </w:pPr>
          </w:p>
        </w:tc>
      </w:tr>
    </w:tbl>
    <w:p w14:paraId="4F8864E9" w14:textId="77777777" w:rsidR="00CF6925" w:rsidRDefault="00CF6925" w:rsidP="00762EEB"/>
    <w:p w14:paraId="45677BF6" w14:textId="06ECECC0" w:rsidR="002F0CAB" w:rsidRDefault="002F0CAB" w:rsidP="0077394A">
      <w:pPr>
        <w:pStyle w:val="Geenafstand"/>
      </w:pPr>
      <w:r>
        <w:t>Hoe stellen we dit op voor 3</w:t>
      </w:r>
      <w:r w:rsidR="0077394A">
        <w:t xml:space="preserve"> / 4 variabelen</w:t>
      </w:r>
      <w:r w:rsidR="000D6746">
        <w:t xml:space="preserve"> (x, y, z, u)</w:t>
      </w:r>
      <w:r w:rsidR="0077394A">
        <w:t>?</w:t>
      </w:r>
    </w:p>
    <w:p w14:paraId="7486F30A" w14:textId="77777777" w:rsidR="000D6746" w:rsidRDefault="0077394A" w:rsidP="00FC084F">
      <w:pPr>
        <w:pStyle w:val="Lijstalinea"/>
        <w:numPr>
          <w:ilvl w:val="0"/>
          <w:numId w:val="111"/>
        </w:numPr>
      </w:pPr>
      <w:r>
        <w:t xml:space="preserve">We beginnen eerst met de </w:t>
      </w:r>
      <w:r w:rsidRPr="00FC084F">
        <w:rPr>
          <w:b/>
          <w:bCs/>
        </w:rPr>
        <w:t>volledige niet-kant</w:t>
      </w:r>
      <w:r>
        <w:t xml:space="preserve"> van de eerste twee variabelen.</w:t>
      </w:r>
      <w:r w:rsidR="00D1114E">
        <w:t xml:space="preserve"> </w:t>
      </w:r>
    </w:p>
    <w:p w14:paraId="5F8D2047" w14:textId="586D4F45" w:rsidR="0077394A" w:rsidRDefault="00D1114E" w:rsidP="00FC084F">
      <w:pPr>
        <w:pStyle w:val="Lijstalinea"/>
        <w:numPr>
          <w:ilvl w:val="0"/>
          <w:numId w:val="111"/>
        </w:numPr>
      </w:pPr>
      <w:r>
        <w:t xml:space="preserve">Daarna de </w:t>
      </w:r>
      <w:r w:rsidRPr="00FC084F">
        <w:rPr>
          <w:b/>
          <w:bCs/>
        </w:rPr>
        <w:t>linkse variabele</w:t>
      </w:r>
      <w:r>
        <w:t xml:space="preserve"> is de </w:t>
      </w:r>
      <w:r w:rsidRPr="00FC084F">
        <w:rPr>
          <w:b/>
          <w:bCs/>
        </w:rPr>
        <w:t>niet-vers</w:t>
      </w:r>
      <w:r>
        <w:t xml:space="preserve">ie de </w:t>
      </w:r>
      <w:r w:rsidRPr="00FC084F">
        <w:rPr>
          <w:b/>
          <w:bCs/>
        </w:rPr>
        <w:t>rechter</w:t>
      </w:r>
      <w:r>
        <w:t xml:space="preserve"> de </w:t>
      </w:r>
      <w:r w:rsidRPr="00FC084F">
        <w:rPr>
          <w:b/>
          <w:bCs/>
        </w:rPr>
        <w:t>normale versie</w:t>
      </w:r>
      <w:r>
        <w:t>.</w:t>
      </w:r>
    </w:p>
    <w:p w14:paraId="1DA599D0" w14:textId="3AA1E2A7" w:rsidR="00D1114E" w:rsidRDefault="00D1114E" w:rsidP="00FC084F">
      <w:pPr>
        <w:pStyle w:val="Lijstalinea"/>
        <w:numPr>
          <w:ilvl w:val="0"/>
          <w:numId w:val="111"/>
        </w:numPr>
      </w:pPr>
      <w:r>
        <w:t xml:space="preserve">Vervolgens </w:t>
      </w:r>
      <w:r w:rsidR="000D6746">
        <w:t xml:space="preserve">zijn de </w:t>
      </w:r>
      <w:r w:rsidR="000D6746" w:rsidRPr="00FC084F">
        <w:rPr>
          <w:b/>
          <w:bCs/>
        </w:rPr>
        <w:t>twee variabelen</w:t>
      </w:r>
      <w:r w:rsidR="000D6746">
        <w:t xml:space="preserve"> de </w:t>
      </w:r>
      <w:r w:rsidR="000D6746" w:rsidRPr="00FC084F">
        <w:rPr>
          <w:b/>
          <w:bCs/>
        </w:rPr>
        <w:t>wel-versie</w:t>
      </w:r>
      <w:r w:rsidR="000D6746">
        <w:t>.</w:t>
      </w:r>
    </w:p>
    <w:p w14:paraId="42565C0E" w14:textId="1A520A99" w:rsidR="000D6746" w:rsidRDefault="000D6746" w:rsidP="00FC084F">
      <w:pPr>
        <w:pStyle w:val="Lijstalinea"/>
        <w:numPr>
          <w:ilvl w:val="0"/>
          <w:numId w:val="111"/>
        </w:numPr>
      </w:pPr>
      <w:r>
        <w:t xml:space="preserve">Uiteindelijke is de </w:t>
      </w:r>
      <w:r w:rsidRPr="00FC084F">
        <w:rPr>
          <w:b/>
          <w:bCs/>
        </w:rPr>
        <w:t>linkse variabele</w:t>
      </w:r>
      <w:r>
        <w:t xml:space="preserve"> de </w:t>
      </w:r>
      <w:r w:rsidRPr="00FC084F">
        <w:rPr>
          <w:b/>
          <w:bCs/>
        </w:rPr>
        <w:t>wel-versie</w:t>
      </w:r>
      <w:r>
        <w:t xml:space="preserve"> en de </w:t>
      </w:r>
      <w:r w:rsidRPr="00FC084F">
        <w:rPr>
          <w:b/>
          <w:bCs/>
        </w:rPr>
        <w:t>rechter</w:t>
      </w:r>
      <w:r>
        <w:t xml:space="preserve"> de </w:t>
      </w:r>
      <w:r w:rsidRPr="00FC084F">
        <w:rPr>
          <w:b/>
          <w:bCs/>
        </w:rPr>
        <w:t>niet-versie</w:t>
      </w:r>
      <w:r>
        <w:t>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  <w:gridCol w:w="1701"/>
      </w:tblGrid>
      <w:tr w:rsidR="00D37941" w14:paraId="139AF007" w14:textId="0D1D0436" w:rsidTr="00D37941">
        <w:trPr>
          <w:trHeight w:val="397"/>
        </w:trPr>
        <w:tc>
          <w:tcPr>
            <w:tcW w:w="1701" w:type="dxa"/>
            <w:vAlign w:val="center"/>
          </w:tcPr>
          <w:p w14:paraId="4B5A2FDD" w14:textId="77777777" w:rsidR="00D37941" w:rsidRDefault="00D37941" w:rsidP="00D3794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DEAFE16" w14:textId="7E360BAF" w:rsidR="00D37941" w:rsidRDefault="00BC4A60" w:rsidP="00D37941">
            <w:pPr>
              <w:jc w:val="center"/>
            </w:pPr>
            <w:r>
              <w:t>niet-z, niet-u</w:t>
            </w:r>
          </w:p>
        </w:tc>
        <w:tc>
          <w:tcPr>
            <w:tcW w:w="1701" w:type="dxa"/>
            <w:vAlign w:val="center"/>
          </w:tcPr>
          <w:p w14:paraId="1B2272CD" w14:textId="36434C44" w:rsidR="00D37941" w:rsidRDefault="00BC4A60" w:rsidP="00D37941">
            <w:pPr>
              <w:jc w:val="center"/>
            </w:pPr>
            <w:r>
              <w:t>niet-z, u</w:t>
            </w:r>
          </w:p>
        </w:tc>
        <w:tc>
          <w:tcPr>
            <w:tcW w:w="1701" w:type="dxa"/>
            <w:vAlign w:val="center"/>
          </w:tcPr>
          <w:p w14:paraId="2D3736DA" w14:textId="594BDAEA" w:rsidR="00D37941" w:rsidRDefault="00BC4A60" w:rsidP="00D37941">
            <w:pPr>
              <w:jc w:val="center"/>
            </w:pPr>
            <w:r>
              <w:t>z,u</w:t>
            </w:r>
          </w:p>
        </w:tc>
        <w:tc>
          <w:tcPr>
            <w:tcW w:w="1701" w:type="dxa"/>
            <w:vAlign w:val="center"/>
          </w:tcPr>
          <w:p w14:paraId="3A401B9E" w14:textId="7F85685D" w:rsidR="00D37941" w:rsidRDefault="00BC4A60" w:rsidP="00D37941">
            <w:pPr>
              <w:jc w:val="center"/>
            </w:pPr>
            <w:r>
              <w:t>z, niet-u</w:t>
            </w:r>
          </w:p>
        </w:tc>
      </w:tr>
      <w:tr w:rsidR="00D37941" w14:paraId="7056837E" w14:textId="2A363E84" w:rsidTr="00D37941">
        <w:trPr>
          <w:trHeight w:val="397"/>
        </w:trPr>
        <w:tc>
          <w:tcPr>
            <w:tcW w:w="1701" w:type="dxa"/>
            <w:vAlign w:val="center"/>
          </w:tcPr>
          <w:p w14:paraId="39F6EFF2" w14:textId="64CE87CB" w:rsidR="00D37941" w:rsidRDefault="00BC4A60" w:rsidP="00D37941">
            <w:pPr>
              <w:jc w:val="center"/>
            </w:pPr>
            <w:r>
              <w:t>niet-x, niet-y</w:t>
            </w:r>
          </w:p>
        </w:tc>
        <w:tc>
          <w:tcPr>
            <w:tcW w:w="1701" w:type="dxa"/>
            <w:vAlign w:val="center"/>
          </w:tcPr>
          <w:p w14:paraId="515FE19E" w14:textId="40288DF0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665F47E8" w14:textId="3EBC74D6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7E092098" w14:textId="124B3753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3F3474D5" w14:textId="1E1601A9" w:rsidR="00D37941" w:rsidRDefault="00BC4A60" w:rsidP="00D37941">
            <w:pPr>
              <w:jc w:val="center"/>
            </w:pPr>
            <w:r>
              <w:t>0</w:t>
            </w:r>
          </w:p>
        </w:tc>
      </w:tr>
      <w:tr w:rsidR="00D37941" w14:paraId="30408FD3" w14:textId="3C486953" w:rsidTr="00D37941">
        <w:trPr>
          <w:trHeight w:val="397"/>
        </w:trPr>
        <w:tc>
          <w:tcPr>
            <w:tcW w:w="1701" w:type="dxa"/>
            <w:vAlign w:val="center"/>
          </w:tcPr>
          <w:p w14:paraId="41FF6E69" w14:textId="09DBE83D" w:rsidR="00D37941" w:rsidRDefault="00BC4A60" w:rsidP="00D37941">
            <w:pPr>
              <w:jc w:val="center"/>
            </w:pPr>
            <w:r>
              <w:t>niet-x, y</w:t>
            </w:r>
          </w:p>
        </w:tc>
        <w:tc>
          <w:tcPr>
            <w:tcW w:w="1701" w:type="dxa"/>
            <w:vAlign w:val="center"/>
          </w:tcPr>
          <w:p w14:paraId="7F3B92E0" w14:textId="5DB09BC0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2B7E8853" w14:textId="40AC893B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40FD7AFB" w14:textId="09CFAD9F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5763C341" w14:textId="7F93FA27" w:rsidR="00D37941" w:rsidRDefault="00BC4A60" w:rsidP="00D37941">
            <w:pPr>
              <w:jc w:val="center"/>
            </w:pPr>
            <w:r>
              <w:t>0</w:t>
            </w:r>
          </w:p>
        </w:tc>
      </w:tr>
      <w:tr w:rsidR="00D37941" w14:paraId="5B525196" w14:textId="77777777" w:rsidTr="00D37941">
        <w:trPr>
          <w:trHeight w:val="397"/>
        </w:trPr>
        <w:tc>
          <w:tcPr>
            <w:tcW w:w="1701" w:type="dxa"/>
            <w:vAlign w:val="center"/>
          </w:tcPr>
          <w:p w14:paraId="4D2B3AEF" w14:textId="10CC5A45" w:rsidR="00D37941" w:rsidRDefault="00BC4A60" w:rsidP="00D37941">
            <w:pPr>
              <w:jc w:val="center"/>
            </w:pPr>
            <w:r>
              <w:t>x, y</w:t>
            </w:r>
          </w:p>
        </w:tc>
        <w:tc>
          <w:tcPr>
            <w:tcW w:w="1701" w:type="dxa"/>
            <w:vAlign w:val="center"/>
          </w:tcPr>
          <w:p w14:paraId="0E80BD1E" w14:textId="14D51BAB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7BE3D6A6" w14:textId="7F580598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6EAEABB1" w14:textId="777F0F7B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3DFD9C36" w14:textId="70FA5C43" w:rsidR="00D37941" w:rsidRDefault="00BC4A60" w:rsidP="00D37941">
            <w:pPr>
              <w:jc w:val="center"/>
            </w:pPr>
            <w:r>
              <w:t>0</w:t>
            </w:r>
          </w:p>
        </w:tc>
      </w:tr>
      <w:tr w:rsidR="00D37941" w14:paraId="15AE9C6B" w14:textId="77777777" w:rsidTr="00D37941">
        <w:trPr>
          <w:trHeight w:val="397"/>
        </w:trPr>
        <w:tc>
          <w:tcPr>
            <w:tcW w:w="1701" w:type="dxa"/>
            <w:vAlign w:val="center"/>
          </w:tcPr>
          <w:p w14:paraId="0010CFDF" w14:textId="1A983991" w:rsidR="00D37941" w:rsidRDefault="00BC4A60" w:rsidP="00D37941">
            <w:pPr>
              <w:jc w:val="center"/>
            </w:pPr>
            <w:r>
              <w:t>x, niet-y</w:t>
            </w:r>
          </w:p>
        </w:tc>
        <w:tc>
          <w:tcPr>
            <w:tcW w:w="1701" w:type="dxa"/>
            <w:vAlign w:val="center"/>
          </w:tcPr>
          <w:p w14:paraId="20035277" w14:textId="5FEF44E7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3A7F5867" w14:textId="3FA60F29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426F3F3C" w14:textId="051897E8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40D9B624" w14:textId="564EFFFF" w:rsidR="00D37941" w:rsidRDefault="00BC4A60" w:rsidP="00D37941">
            <w:pPr>
              <w:jc w:val="center"/>
            </w:pPr>
            <w:r>
              <w:t>1</w:t>
            </w:r>
          </w:p>
        </w:tc>
      </w:tr>
    </w:tbl>
    <w:p w14:paraId="25E7F904" w14:textId="77777777" w:rsidR="000D6746" w:rsidRDefault="000D6746" w:rsidP="000D6746"/>
    <w:p w14:paraId="1C99E661" w14:textId="104D2E2F" w:rsidR="008E329D" w:rsidRDefault="008E329D" w:rsidP="008E329D">
      <w:pPr>
        <w:pStyle w:val="Geenafstand"/>
      </w:pPr>
      <w:r>
        <w:t>Hoe vul je zo een kaart in?</w:t>
      </w:r>
    </w:p>
    <w:p w14:paraId="0D1C8A15" w14:textId="243FC23A" w:rsidR="0077780B" w:rsidRDefault="008E329D" w:rsidP="0077780B">
      <w:r>
        <w:t>Hiermee</w:t>
      </w:r>
      <w:r w:rsidR="00D855C3">
        <w:t xml:space="preserve"> krijg je altijd een functie, bv. f(x, y, u, z) = </w:t>
      </w:r>
      <w:r w:rsidR="00FC49A4">
        <w:t>xyzu</w:t>
      </w:r>
      <w:r w:rsidR="0077780B">
        <w:t xml:space="preserve"> + niet-x, niet-y, niet-z </w:t>
      </w:r>
    </w:p>
    <w:p w14:paraId="6593F64B" w14:textId="3BE0DCB7" w:rsidR="008E329D" w:rsidRDefault="0077780B" w:rsidP="0077780B">
      <w:r>
        <w:t xml:space="preserve">+ x, niet-y. </w:t>
      </w:r>
      <w:r w:rsidR="0020076B">
        <w:t>Als die variabelen er minsten staan dan betekent het dat alles</w:t>
      </w:r>
      <w:r w:rsidR="005918AE">
        <w:t xml:space="preserve"> waar die variabelen minsten een 1 komt te staan. Deze functie is hierboven uitgewerkt:</w:t>
      </w:r>
    </w:p>
    <w:p w14:paraId="3B7E0AFF" w14:textId="77777777" w:rsidR="004C76A3" w:rsidRDefault="004C76A3" w:rsidP="0077780B"/>
    <w:p w14:paraId="73A74BA3" w14:textId="10B1286C" w:rsidR="00C1729B" w:rsidRDefault="00F34EDB" w:rsidP="0077780B">
      <w:r>
        <w:t xml:space="preserve">Na dat we de tabel hebben ingevuld, kunnen we dit nog verder uitwerken. We moeten namelijk </w:t>
      </w:r>
      <w:r w:rsidRPr="00F34EDB">
        <w:rPr>
          <w:b/>
          <w:bCs/>
        </w:rPr>
        <w:t>groepjes</w:t>
      </w:r>
      <w:r>
        <w:t xml:space="preserve"> maken met het getal waarmee we de </w:t>
      </w:r>
      <w:r w:rsidRPr="00F34EDB">
        <w:rPr>
          <w:b/>
          <w:bCs/>
        </w:rPr>
        <w:t>meeste/grootste</w:t>
      </w:r>
      <w:r>
        <w:t xml:space="preserve"> groepen kunnen maken.</w:t>
      </w:r>
    </w:p>
    <w:p w14:paraId="756FEC77" w14:textId="42296393" w:rsidR="00C1729B" w:rsidRDefault="00C1729B" w:rsidP="0077780B">
      <w:r>
        <w:t xml:space="preserve">Werk je met </w:t>
      </w:r>
      <w:r w:rsidRPr="002C53D4">
        <w:rPr>
          <w:b/>
          <w:bCs/>
        </w:rPr>
        <w:t>1</w:t>
      </w:r>
      <w:r>
        <w:t>?</w:t>
      </w:r>
      <w:r w:rsidR="00E62707">
        <w:t xml:space="preserve"> Dan schrijven we de </w:t>
      </w:r>
      <w:r w:rsidR="00E62707" w:rsidRPr="002C53D4">
        <w:rPr>
          <w:b/>
          <w:bCs/>
        </w:rPr>
        <w:t>normale waarde</w:t>
      </w:r>
      <w:r w:rsidR="00E62707">
        <w:t xml:space="preserve"> op.</w:t>
      </w:r>
    </w:p>
    <w:p w14:paraId="7F36D14A" w14:textId="73225EAA" w:rsidR="00E62707" w:rsidRDefault="00E62707" w:rsidP="0077780B">
      <w:r>
        <w:t xml:space="preserve">Werk je met </w:t>
      </w:r>
      <w:r w:rsidRPr="002C53D4">
        <w:rPr>
          <w:b/>
          <w:bCs/>
        </w:rPr>
        <w:t>0</w:t>
      </w:r>
      <w:r>
        <w:t xml:space="preserve">? Dan </w:t>
      </w:r>
      <w:r w:rsidR="00730814">
        <w:t xml:space="preserve">schrijven </w:t>
      </w:r>
      <w:r>
        <w:t xml:space="preserve">we de </w:t>
      </w:r>
      <w:r w:rsidRPr="002C53D4">
        <w:rPr>
          <w:b/>
          <w:bCs/>
        </w:rPr>
        <w:t>uiteindelijke waarde</w:t>
      </w:r>
      <w:r>
        <w:t>.</w:t>
      </w:r>
    </w:p>
    <w:p w14:paraId="2C424D4F" w14:textId="77777777" w:rsidR="00AF0210" w:rsidRDefault="00AF0210" w:rsidP="0077780B"/>
    <w:p w14:paraId="3E2D3DD6" w14:textId="11E3BB17" w:rsidR="00AF0210" w:rsidRDefault="00AF0210" w:rsidP="00FC084F">
      <w:pPr>
        <w:pStyle w:val="Geenafstand"/>
      </w:pPr>
      <w:r>
        <w:t>Nadat de groepjes zijn gemaakt</w:t>
      </w:r>
      <w:r w:rsidR="00B44618">
        <w:t xml:space="preserve"> moeten we ze uitwerken via een DNV en CNV.</w:t>
      </w:r>
    </w:p>
    <w:p w14:paraId="061A6FED" w14:textId="32110ACA" w:rsidR="00B44618" w:rsidRDefault="00B44618" w:rsidP="0077780B">
      <w:r>
        <w:t xml:space="preserve">Werk je met </w:t>
      </w:r>
      <w:r w:rsidRPr="00C46DC5">
        <w:rPr>
          <w:b/>
          <w:bCs/>
        </w:rPr>
        <w:t>1</w:t>
      </w:r>
      <w:r>
        <w:t xml:space="preserve">? Dan gebruiken we de </w:t>
      </w:r>
      <w:r w:rsidR="00136F7B" w:rsidRPr="00C46DC5">
        <w:rPr>
          <w:b/>
          <w:bCs/>
        </w:rPr>
        <w:t>DNV</w:t>
      </w:r>
      <w:r w:rsidR="00136F7B">
        <w:t xml:space="preserve">. </w:t>
      </w:r>
      <w:r w:rsidR="00BC4A60">
        <w:t>Schrijfwijze: (x</w:t>
      </w:r>
      <w:r w:rsidR="00BC4A60" w:rsidRPr="00BC4A60">
        <w:rPr>
          <w:b/>
          <w:bCs/>
        </w:rPr>
        <w:t xml:space="preserve"> *</w:t>
      </w:r>
      <w:r w:rsidR="00BC4A60">
        <w:t xml:space="preserve"> y) </w:t>
      </w:r>
      <w:r w:rsidR="00BC4A60" w:rsidRPr="00BC4A60">
        <w:rPr>
          <w:b/>
          <w:bCs/>
        </w:rPr>
        <w:t>+</w:t>
      </w:r>
      <w:r w:rsidR="00BC4A60">
        <w:t xml:space="preserve"> (x </w:t>
      </w:r>
      <w:r w:rsidR="00BC4A60" w:rsidRPr="00BC4A60">
        <w:rPr>
          <w:b/>
          <w:bCs/>
        </w:rPr>
        <w:t>*</w:t>
      </w:r>
      <w:r w:rsidR="00BC4A60">
        <w:t xml:space="preserve"> z) …</w:t>
      </w:r>
    </w:p>
    <w:p w14:paraId="3D449597" w14:textId="1DEF86E1" w:rsidR="00136F7B" w:rsidRDefault="00136F7B" w:rsidP="0077780B">
      <w:r>
        <w:t xml:space="preserve">Werk je met </w:t>
      </w:r>
      <w:r w:rsidRPr="00C46DC5">
        <w:rPr>
          <w:b/>
          <w:bCs/>
        </w:rPr>
        <w:t>0</w:t>
      </w:r>
      <w:r>
        <w:t xml:space="preserve">? Dan gebruiken we de </w:t>
      </w:r>
      <w:r w:rsidRPr="00C46DC5">
        <w:rPr>
          <w:b/>
          <w:bCs/>
        </w:rPr>
        <w:t>CNV</w:t>
      </w:r>
      <w:r>
        <w:t>.</w:t>
      </w:r>
      <w:r w:rsidR="00BC4A60">
        <w:t xml:space="preserve"> Schrijfwijze: (x </w:t>
      </w:r>
      <w:r w:rsidR="00BC4A60" w:rsidRPr="00BC4A60">
        <w:rPr>
          <w:b/>
          <w:bCs/>
        </w:rPr>
        <w:t>+</w:t>
      </w:r>
      <w:r w:rsidR="00BC4A60">
        <w:t xml:space="preserve"> y) </w:t>
      </w:r>
      <w:r w:rsidR="00BC4A60" w:rsidRPr="00BC4A60">
        <w:rPr>
          <w:b/>
          <w:bCs/>
        </w:rPr>
        <w:t>*</w:t>
      </w:r>
      <w:r w:rsidR="00BC4A60">
        <w:t xml:space="preserve"> (x </w:t>
      </w:r>
      <w:r w:rsidR="00BC4A60" w:rsidRPr="00BC4A60">
        <w:rPr>
          <w:b/>
          <w:bCs/>
        </w:rPr>
        <w:t>+</w:t>
      </w:r>
      <w:r w:rsidR="00BC4A60">
        <w:t xml:space="preserve"> z) …</w:t>
      </w:r>
    </w:p>
    <w:p w14:paraId="315E895C" w14:textId="77777777" w:rsidR="00C46DC5" w:rsidRDefault="00C46DC5" w:rsidP="0077780B"/>
    <w:p w14:paraId="2DB09FE0" w14:textId="6EBE9CA0" w:rsidR="00C46DC5" w:rsidRDefault="00C46DC5" w:rsidP="007352AB">
      <w:pPr>
        <w:pStyle w:val="Geenafstand"/>
      </w:pPr>
      <w:r>
        <w:t>Hoe vind je de DNV?</w:t>
      </w:r>
    </w:p>
    <w:p w14:paraId="041FC5C9" w14:textId="7BA81B45" w:rsidR="00C46DC5" w:rsidRDefault="00BC4A60" w:rsidP="0077780B">
      <w:r>
        <w:t>Eenmaal je al je groepjes hebt gevonden</w:t>
      </w:r>
      <w:r w:rsidR="00572451">
        <w:t xml:space="preserve">, moet je groep per groep afgaan. Neem het groepje linksboven en -onder. </w:t>
      </w:r>
      <w:r w:rsidR="00C35B62">
        <w:t>Als we een wel- en een niet-variabele staan hebben, mag die niet mee in de DNV.</w:t>
      </w:r>
    </w:p>
    <w:p w14:paraId="40654274" w14:textId="53601BCF" w:rsidR="00C35B62" w:rsidRDefault="00C35B62" w:rsidP="0077780B">
      <w:r>
        <w:t>Uitgewerkt voorbeeld</w:t>
      </w:r>
      <w:r w:rsidR="004C24D7">
        <w:t xml:space="preserve"> van hierboven</w:t>
      </w:r>
      <w:r>
        <w:t>: (</w:t>
      </w:r>
      <w:r w:rsidR="00664CDD">
        <w:t>niet-z * niet-y)</w:t>
      </w:r>
    </w:p>
    <w:p w14:paraId="044B2398" w14:textId="77777777" w:rsidR="00664CDD" w:rsidRDefault="00664CDD" w:rsidP="0077780B"/>
    <w:p w14:paraId="2D8C8767" w14:textId="20DA01BC" w:rsidR="00664CDD" w:rsidRDefault="00664CDD" w:rsidP="00664CDD">
      <w:pPr>
        <w:pStyle w:val="Geenafstand"/>
      </w:pPr>
      <w:r>
        <w:t>Hoe vind je de CNV?</w:t>
      </w:r>
    </w:p>
    <w:p w14:paraId="0B1E7A67" w14:textId="5B6BC851" w:rsidR="00664CDD" w:rsidRDefault="00664CDD" w:rsidP="0077780B">
      <w:r>
        <w:t xml:space="preserve">Exact dezelfde methode als de DNV, maar we </w:t>
      </w:r>
      <w:r w:rsidR="00971A8E">
        <w:t>invertere</w:t>
      </w:r>
      <w:r w:rsidR="00327369">
        <w:t>n</w:t>
      </w:r>
      <w:r>
        <w:t xml:space="preserve"> het gedeelte tussen de haakjes. </w:t>
      </w:r>
    </w:p>
    <w:p w14:paraId="41DEA371" w14:textId="77777777" w:rsidR="00213424" w:rsidRDefault="00213424" w:rsidP="0077780B"/>
    <w:p w14:paraId="57E987B9" w14:textId="512680CD" w:rsidR="00213424" w:rsidRDefault="00213424" w:rsidP="00213424">
      <w:pPr>
        <w:pStyle w:val="Geenafstand"/>
      </w:pPr>
      <w:r>
        <w:lastRenderedPageBreak/>
        <w:t>Hoe stellen we een karnaugh kaart op voor 5 variabelen (x, y, z, u, v)?</w:t>
      </w:r>
      <w:r w:rsidR="006862DC">
        <w:t xml:space="preserve"> zie geschreven blad</w:t>
      </w:r>
    </w:p>
    <w:tbl>
      <w:tblPr>
        <w:tblStyle w:val="Tabelraster"/>
        <w:tblW w:w="10206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1134"/>
        <w:gridCol w:w="1134"/>
        <w:gridCol w:w="1134"/>
      </w:tblGrid>
      <w:tr w:rsidR="00D52538" w14:paraId="0BDB2B88" w14:textId="574B1FFD" w:rsidTr="00D52538">
        <w:trPr>
          <w:trHeight w:val="340"/>
        </w:trPr>
        <w:tc>
          <w:tcPr>
            <w:tcW w:w="1134" w:type="dxa"/>
            <w:vAlign w:val="center"/>
          </w:tcPr>
          <w:p w14:paraId="0EF42587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7506750" w14:textId="01A63B02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niet-z, niet-u, niet-v</w:t>
            </w:r>
          </w:p>
        </w:tc>
        <w:tc>
          <w:tcPr>
            <w:tcW w:w="1134" w:type="dxa"/>
            <w:vAlign w:val="center"/>
          </w:tcPr>
          <w:p w14:paraId="72983589" w14:textId="15B25F3C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niet-z, niet-u, v</w:t>
            </w:r>
          </w:p>
        </w:tc>
        <w:tc>
          <w:tcPr>
            <w:tcW w:w="1134" w:type="dxa"/>
            <w:vAlign w:val="center"/>
          </w:tcPr>
          <w:p w14:paraId="544AC1ED" w14:textId="4E2B26F6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Niet-z, u, v</w:t>
            </w:r>
          </w:p>
        </w:tc>
        <w:tc>
          <w:tcPr>
            <w:tcW w:w="1134" w:type="dxa"/>
            <w:vAlign w:val="center"/>
          </w:tcPr>
          <w:p w14:paraId="52FE965C" w14:textId="61BF4FDC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Niet-z, u, niet-v</w:t>
            </w:r>
          </w:p>
        </w:tc>
        <w:tc>
          <w:tcPr>
            <w:tcW w:w="1134" w:type="dxa"/>
            <w:vAlign w:val="center"/>
          </w:tcPr>
          <w:p w14:paraId="78172039" w14:textId="238E3AEF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Z, u, niet-v</w:t>
            </w:r>
          </w:p>
        </w:tc>
        <w:tc>
          <w:tcPr>
            <w:tcW w:w="1134" w:type="dxa"/>
            <w:vAlign w:val="center"/>
          </w:tcPr>
          <w:p w14:paraId="2A3C1974" w14:textId="7E4C30B4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Z, u, v</w:t>
            </w:r>
          </w:p>
        </w:tc>
        <w:tc>
          <w:tcPr>
            <w:tcW w:w="1134" w:type="dxa"/>
            <w:vAlign w:val="center"/>
          </w:tcPr>
          <w:p w14:paraId="5EA93C99" w14:textId="3396C8D5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Z, niet-u, v</w:t>
            </w:r>
          </w:p>
        </w:tc>
        <w:tc>
          <w:tcPr>
            <w:tcW w:w="1134" w:type="dxa"/>
            <w:vAlign w:val="center"/>
          </w:tcPr>
          <w:p w14:paraId="1D86A209" w14:textId="7A6043F5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Z, niet-u, niet-v</w:t>
            </w:r>
          </w:p>
        </w:tc>
      </w:tr>
      <w:tr w:rsidR="00D52538" w14:paraId="6FC22D5A" w14:textId="30872AE6" w:rsidTr="00D52538">
        <w:trPr>
          <w:trHeight w:val="397"/>
        </w:trPr>
        <w:tc>
          <w:tcPr>
            <w:tcW w:w="1134" w:type="dxa"/>
            <w:vAlign w:val="center"/>
          </w:tcPr>
          <w:p w14:paraId="7221A74B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niet-x, niet-y</w:t>
            </w:r>
          </w:p>
        </w:tc>
        <w:tc>
          <w:tcPr>
            <w:tcW w:w="1134" w:type="dxa"/>
            <w:vAlign w:val="center"/>
          </w:tcPr>
          <w:p w14:paraId="101BCC81" w14:textId="485A4B22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58125D7" w14:textId="3B47B0E6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6956CB2" w14:textId="594EB3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D7795FE" w14:textId="12120B78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C85969D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BEFF5CE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FB5A178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6007D4A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</w:tr>
      <w:tr w:rsidR="00D52538" w14:paraId="5F8A8C08" w14:textId="4616357A" w:rsidTr="00D52538">
        <w:trPr>
          <w:trHeight w:val="397"/>
        </w:trPr>
        <w:tc>
          <w:tcPr>
            <w:tcW w:w="1134" w:type="dxa"/>
            <w:vAlign w:val="center"/>
          </w:tcPr>
          <w:p w14:paraId="0752CE1C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niet-x, y</w:t>
            </w:r>
          </w:p>
        </w:tc>
        <w:tc>
          <w:tcPr>
            <w:tcW w:w="1134" w:type="dxa"/>
            <w:vAlign w:val="center"/>
          </w:tcPr>
          <w:p w14:paraId="0EB9B7C1" w14:textId="3720B320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5CB27B5" w14:textId="120724F0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DBEEDE5" w14:textId="0A163BF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0B94B4D" w14:textId="4B01408D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D0E6FD2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DE4B7B7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A689497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91925AB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</w:tr>
      <w:tr w:rsidR="00D52538" w14:paraId="4832770F" w14:textId="1F911EC7" w:rsidTr="00D52538">
        <w:trPr>
          <w:trHeight w:val="397"/>
        </w:trPr>
        <w:tc>
          <w:tcPr>
            <w:tcW w:w="1134" w:type="dxa"/>
            <w:vAlign w:val="center"/>
          </w:tcPr>
          <w:p w14:paraId="612AFE8D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x, y</w:t>
            </w:r>
          </w:p>
        </w:tc>
        <w:tc>
          <w:tcPr>
            <w:tcW w:w="1134" w:type="dxa"/>
            <w:vAlign w:val="center"/>
          </w:tcPr>
          <w:p w14:paraId="49743EE3" w14:textId="6C47AE88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B9D783D" w14:textId="20FB85C6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31A739C" w14:textId="07C80F31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8D1EB09" w14:textId="7C84A558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D566D0C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7A2140B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FE7A3B1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47F91E5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</w:tr>
      <w:tr w:rsidR="00D52538" w14:paraId="77C31538" w14:textId="58D34B42" w:rsidTr="00D52538">
        <w:trPr>
          <w:trHeight w:val="397"/>
        </w:trPr>
        <w:tc>
          <w:tcPr>
            <w:tcW w:w="1134" w:type="dxa"/>
            <w:vAlign w:val="center"/>
          </w:tcPr>
          <w:p w14:paraId="530E5C88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x, niet-y</w:t>
            </w:r>
          </w:p>
        </w:tc>
        <w:tc>
          <w:tcPr>
            <w:tcW w:w="1134" w:type="dxa"/>
            <w:vAlign w:val="center"/>
          </w:tcPr>
          <w:p w14:paraId="69009E54" w14:textId="28668D46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7C6DCF2" w14:textId="68ABF86E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317275B" w14:textId="28127F5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A4D6FB4" w14:textId="14FF7AB0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CFB05E2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51D7FF4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7C266BE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7EC5C37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</w:tr>
    </w:tbl>
    <w:p w14:paraId="165AF873" w14:textId="24401AE8" w:rsidR="009071FC" w:rsidRDefault="0069487F" w:rsidP="009071FC">
      <w:pPr>
        <w:pStyle w:val="Kop2"/>
      </w:pPr>
      <w:bookmarkStart w:id="45" w:name="_Toc155301147"/>
      <w:r>
        <w:t>V</w:t>
      </w:r>
      <w:r>
        <w:t>ereenvoudigen: algoritme</w:t>
      </w:r>
      <w:r>
        <w:t xml:space="preserve"> met minimale uitdrukkingen</w:t>
      </w:r>
      <w:r w:rsidR="009071FC">
        <w:t xml:space="preserve"> </w:t>
      </w:r>
      <w:r w:rsidR="00A35098">
        <w:t>(Tip: DNV)</w:t>
      </w:r>
      <w:bookmarkEnd w:id="45"/>
    </w:p>
    <w:p w14:paraId="6AD6CC07" w14:textId="3E91BD5D" w:rsidR="009071FC" w:rsidRDefault="00A35098" w:rsidP="009071FC">
      <w:pPr>
        <w:pStyle w:val="Geenafstand"/>
      </w:pPr>
      <w:r w:rsidRPr="00A35098">
        <w:drawing>
          <wp:anchor distT="0" distB="0" distL="114300" distR="114300" simplePos="0" relativeHeight="251802624" behindDoc="1" locked="0" layoutInCell="1" allowOverlap="1" wp14:anchorId="0F789BC9" wp14:editId="7A4EB4DB">
            <wp:simplePos x="0" y="0"/>
            <wp:positionH relativeFrom="column">
              <wp:posOffset>4281170</wp:posOffset>
            </wp:positionH>
            <wp:positionV relativeFrom="paragraph">
              <wp:posOffset>107950</wp:posOffset>
            </wp:positionV>
            <wp:extent cx="1837055" cy="2054225"/>
            <wp:effectExtent l="0" t="0" r="0" b="0"/>
            <wp:wrapTight wrapText="bothSides">
              <wp:wrapPolygon edited="0">
                <wp:start x="0" y="0"/>
                <wp:lineTo x="0" y="21433"/>
                <wp:lineTo x="21279" y="21433"/>
                <wp:lineTo x="21279" y="0"/>
                <wp:lineTo x="0" y="0"/>
              </wp:wrapPolygon>
            </wp:wrapTight>
            <wp:docPr id="1465387784" name="Afbeelding 1" descr="Afbeelding met tekst, schermopname, diagram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87784" name="Afbeelding 1" descr="Afbeelding met tekst, schermopname, diagram, nummer&#10;&#10;Automatisch gegenereerde beschrijvi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1FC">
        <w:t xml:space="preserve">Rechthoeken: </w:t>
      </w:r>
    </w:p>
    <w:p w14:paraId="568656C9" w14:textId="02D9941F" w:rsidR="009071FC" w:rsidRDefault="009071FC" w:rsidP="00EC23E7">
      <w:pPr>
        <w:pStyle w:val="Lijstalinea"/>
        <w:numPr>
          <w:ilvl w:val="0"/>
          <w:numId w:val="112"/>
        </w:numPr>
      </w:pPr>
      <w:r>
        <w:t>Hier maak je rechthoeken van 1</w:t>
      </w:r>
    </w:p>
    <w:p w14:paraId="24B46C18" w14:textId="5093C136" w:rsidR="00742473" w:rsidRDefault="00742473" w:rsidP="00EC23E7">
      <w:pPr>
        <w:pStyle w:val="Lijstalinea"/>
        <w:numPr>
          <w:ilvl w:val="0"/>
          <w:numId w:val="112"/>
        </w:numPr>
      </w:pPr>
      <w:r>
        <w:t xml:space="preserve">Aantal cijfers in één rechthoek moet een macht zijn van </w:t>
      </w:r>
      <w:r w:rsidR="00EC23E7">
        <w:t>2!</w:t>
      </w:r>
    </w:p>
    <w:p w14:paraId="733E71C1" w14:textId="77777777" w:rsidR="005249C0" w:rsidRDefault="005249C0" w:rsidP="005249C0"/>
    <w:p w14:paraId="5D7A4E63" w14:textId="6B019351" w:rsidR="005249C0" w:rsidRDefault="005249C0" w:rsidP="00C0252E">
      <w:pPr>
        <w:pStyle w:val="Geenafstand"/>
      </w:pPr>
      <w:r>
        <w:t xml:space="preserve">Uitdrukking: </w:t>
      </w:r>
    </w:p>
    <w:p w14:paraId="1B189783" w14:textId="1F9371A2" w:rsidR="00897E72" w:rsidRDefault="00897E72" w:rsidP="00C0252E">
      <w:pPr>
        <w:pStyle w:val="Lijstalinea"/>
        <w:numPr>
          <w:ilvl w:val="0"/>
          <w:numId w:val="114"/>
        </w:numPr>
      </w:pPr>
      <w:r>
        <w:t xml:space="preserve">Per vierkant </w:t>
      </w:r>
      <w:r w:rsidRPr="00C0252E">
        <w:rPr>
          <w:b/>
          <w:bCs/>
        </w:rPr>
        <w:t>schrijf</w:t>
      </w:r>
      <w:r>
        <w:t xml:space="preserve"> je een letter in de uitdrukking op als je</w:t>
      </w:r>
    </w:p>
    <w:p w14:paraId="68BDF438" w14:textId="4F1F80D9" w:rsidR="00897E72" w:rsidRDefault="00897E72" w:rsidP="00C0252E">
      <w:pPr>
        <w:pStyle w:val="Lijstalinea"/>
        <w:numPr>
          <w:ilvl w:val="1"/>
          <w:numId w:val="114"/>
        </w:numPr>
      </w:pPr>
      <w:r>
        <w:t>dezelfde letter 2x ziet</w:t>
      </w:r>
    </w:p>
    <w:p w14:paraId="1A4C8194" w14:textId="69714F92" w:rsidR="00897E72" w:rsidRDefault="00897E72" w:rsidP="00C0252E">
      <w:pPr>
        <w:pStyle w:val="Lijstalinea"/>
        <w:numPr>
          <w:ilvl w:val="0"/>
          <w:numId w:val="114"/>
        </w:numPr>
      </w:pPr>
      <w:r>
        <w:t xml:space="preserve">Je </w:t>
      </w:r>
      <w:r w:rsidRPr="00C0252E">
        <w:rPr>
          <w:b/>
          <w:bCs/>
        </w:rPr>
        <w:t>schrijft</w:t>
      </w:r>
      <w:r>
        <w:t xml:space="preserve"> hem </w:t>
      </w:r>
      <w:r w:rsidRPr="00C0252E">
        <w:rPr>
          <w:b/>
          <w:bCs/>
        </w:rPr>
        <w:t>niet</w:t>
      </w:r>
      <w:r>
        <w:t xml:space="preserve"> op als je </w:t>
      </w:r>
    </w:p>
    <w:p w14:paraId="58B72B67" w14:textId="35D870BA" w:rsidR="00C0252E" w:rsidRDefault="00C0252E" w:rsidP="00C0252E">
      <w:pPr>
        <w:pStyle w:val="Lijstalinea"/>
        <w:numPr>
          <w:ilvl w:val="1"/>
          <w:numId w:val="114"/>
        </w:numPr>
      </w:pPr>
      <w:r>
        <w:t xml:space="preserve">dezelfde letter in zowel de </w:t>
      </w:r>
      <w:r w:rsidRPr="00C0252E">
        <w:rPr>
          <w:b/>
          <w:bCs/>
        </w:rPr>
        <w:t>normale vorm</w:t>
      </w:r>
      <w:r>
        <w:t xml:space="preserve"> als de </w:t>
      </w:r>
      <w:r w:rsidRPr="00C0252E">
        <w:rPr>
          <w:b/>
          <w:bCs/>
        </w:rPr>
        <w:t>niet-vorm</w:t>
      </w:r>
      <w:r>
        <w:t xml:space="preserve"> ziet.</w:t>
      </w:r>
    </w:p>
    <w:p w14:paraId="065395A9" w14:textId="28D731C5" w:rsidR="005249C0" w:rsidRDefault="005249C0" w:rsidP="00C0252E">
      <w:pPr>
        <w:pStyle w:val="Lijstalinea"/>
        <w:numPr>
          <w:ilvl w:val="0"/>
          <w:numId w:val="114"/>
        </w:numPr>
      </w:pPr>
      <w:r>
        <w:t>Hier schrijven we onze</w:t>
      </w:r>
      <w:r w:rsidR="00C0252E">
        <w:t xml:space="preserve"> letters in de uitdrukking gewoon zomaar over.</w:t>
      </w:r>
      <w:r w:rsidR="00C0252E">
        <w:tab/>
      </w:r>
      <w:r w:rsidR="00C0252E">
        <w:tab/>
      </w:r>
      <w:r w:rsidR="00F5591B">
        <w:t>y = y</w:t>
      </w:r>
    </w:p>
    <w:p w14:paraId="5D2407D1" w14:textId="37005D37" w:rsidR="00F5591B" w:rsidRDefault="00F5591B" w:rsidP="00F5591B">
      <w:pPr>
        <w:pStyle w:val="Lijstalinea"/>
        <w:numPr>
          <w:ilvl w:val="1"/>
          <w:numId w:val="114"/>
        </w:numPr>
      </w:pPr>
      <w:r>
        <w:t xml:space="preserve">Want je werkt met </w:t>
      </w:r>
      <w:r w:rsidR="001A3443">
        <w:t>1</w:t>
      </w:r>
    </w:p>
    <w:p w14:paraId="4CF7D176" w14:textId="77777777" w:rsidR="00A35098" w:rsidRPr="009071FC" w:rsidRDefault="00A35098" w:rsidP="00A35098"/>
    <w:p w14:paraId="7E558CAB" w14:textId="0C1FBBD2" w:rsidR="009071FC" w:rsidRDefault="009071FC" w:rsidP="009071FC">
      <w:pPr>
        <w:pStyle w:val="Kop2"/>
      </w:pPr>
      <w:bookmarkStart w:id="46" w:name="_Toc155301148"/>
      <w:r>
        <w:t xml:space="preserve">Vereenvoudigen: algoritme met </w:t>
      </w:r>
      <w:r>
        <w:t>maximale</w:t>
      </w:r>
      <w:r>
        <w:t xml:space="preserve"> uitdrukkingen</w:t>
      </w:r>
      <w:r>
        <w:t xml:space="preserve"> </w:t>
      </w:r>
      <w:r w:rsidR="00A35098">
        <w:t>(Tip: CNV)</w:t>
      </w:r>
      <w:bookmarkEnd w:id="46"/>
    </w:p>
    <w:p w14:paraId="166C43CE" w14:textId="66509A01" w:rsidR="009071FC" w:rsidRPr="009071FC" w:rsidRDefault="009071FC" w:rsidP="009071FC">
      <w:pPr>
        <w:pStyle w:val="Geenafstand"/>
      </w:pPr>
      <w:r>
        <w:t xml:space="preserve">Rechthoeken: </w:t>
      </w:r>
    </w:p>
    <w:p w14:paraId="634B4F0E" w14:textId="3D3111E6" w:rsidR="0069487F" w:rsidRDefault="00C0252E" w:rsidP="00EC23E7">
      <w:pPr>
        <w:pStyle w:val="Lijstalinea"/>
        <w:numPr>
          <w:ilvl w:val="0"/>
          <w:numId w:val="113"/>
        </w:numPr>
      </w:pPr>
      <w:r w:rsidRPr="00A35098">
        <w:drawing>
          <wp:anchor distT="0" distB="0" distL="114300" distR="114300" simplePos="0" relativeHeight="251810816" behindDoc="1" locked="0" layoutInCell="1" allowOverlap="1" wp14:anchorId="23DCBCD6" wp14:editId="44E08EC8">
            <wp:simplePos x="0" y="0"/>
            <wp:positionH relativeFrom="column">
              <wp:posOffset>4177030</wp:posOffset>
            </wp:positionH>
            <wp:positionV relativeFrom="paragraph">
              <wp:posOffset>120650</wp:posOffset>
            </wp:positionV>
            <wp:extent cx="1939925" cy="1786890"/>
            <wp:effectExtent l="0" t="0" r="0" b="0"/>
            <wp:wrapTight wrapText="bothSides">
              <wp:wrapPolygon edited="0">
                <wp:start x="0" y="0"/>
                <wp:lineTo x="0" y="21416"/>
                <wp:lineTo x="21423" y="21416"/>
                <wp:lineTo x="21423" y="0"/>
                <wp:lineTo x="0" y="0"/>
              </wp:wrapPolygon>
            </wp:wrapTight>
            <wp:docPr id="61358053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80538" name="Afbeelding 1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1FC">
        <w:t>Hier maak je rechthoeken van 0</w:t>
      </w:r>
    </w:p>
    <w:p w14:paraId="776A5773" w14:textId="34CA388E" w:rsidR="00EC23E7" w:rsidRPr="009071FC" w:rsidRDefault="00EC23E7" w:rsidP="00EC23E7">
      <w:pPr>
        <w:pStyle w:val="Lijstalinea"/>
        <w:numPr>
          <w:ilvl w:val="0"/>
          <w:numId w:val="113"/>
        </w:numPr>
      </w:pPr>
      <w:r>
        <w:t>Aantal cijfers in één rechthoek moet een macht zijn van 2!</w:t>
      </w:r>
    </w:p>
    <w:p w14:paraId="7E2548E4" w14:textId="119E96A5" w:rsidR="00EC23E7" w:rsidRDefault="00EC23E7" w:rsidP="0069487F"/>
    <w:p w14:paraId="2803BB53" w14:textId="77777777" w:rsidR="00C0252E" w:rsidRDefault="00C0252E" w:rsidP="00C0252E">
      <w:pPr>
        <w:pStyle w:val="Geenafstand"/>
      </w:pPr>
      <w:r>
        <w:t xml:space="preserve">Uitdrukking: </w:t>
      </w:r>
    </w:p>
    <w:p w14:paraId="32362BE1" w14:textId="77777777" w:rsidR="00C0252E" w:rsidRDefault="00C0252E" w:rsidP="00C0252E">
      <w:pPr>
        <w:pStyle w:val="Lijstalinea"/>
        <w:numPr>
          <w:ilvl w:val="0"/>
          <w:numId w:val="114"/>
        </w:numPr>
      </w:pPr>
      <w:r>
        <w:t xml:space="preserve">Per vierkant </w:t>
      </w:r>
      <w:r w:rsidRPr="00C0252E">
        <w:rPr>
          <w:b/>
          <w:bCs/>
        </w:rPr>
        <w:t>schrijf</w:t>
      </w:r>
      <w:r>
        <w:t xml:space="preserve"> je een letter in de uitdrukking op als je</w:t>
      </w:r>
    </w:p>
    <w:p w14:paraId="633E3093" w14:textId="77777777" w:rsidR="00C0252E" w:rsidRDefault="00C0252E" w:rsidP="00C0252E">
      <w:pPr>
        <w:pStyle w:val="Lijstalinea"/>
        <w:numPr>
          <w:ilvl w:val="1"/>
          <w:numId w:val="114"/>
        </w:numPr>
      </w:pPr>
      <w:r>
        <w:t>dezelfde letter 2x ziet</w:t>
      </w:r>
    </w:p>
    <w:p w14:paraId="63DA6F70" w14:textId="77777777" w:rsidR="00C0252E" w:rsidRDefault="00C0252E" w:rsidP="00C0252E">
      <w:pPr>
        <w:pStyle w:val="Lijstalinea"/>
        <w:numPr>
          <w:ilvl w:val="0"/>
          <w:numId w:val="114"/>
        </w:numPr>
      </w:pPr>
      <w:r>
        <w:t xml:space="preserve">Je </w:t>
      </w:r>
      <w:r w:rsidRPr="00C0252E">
        <w:rPr>
          <w:b/>
          <w:bCs/>
        </w:rPr>
        <w:t>schrijft</w:t>
      </w:r>
      <w:r>
        <w:t xml:space="preserve"> hem </w:t>
      </w:r>
      <w:r w:rsidRPr="00C0252E">
        <w:rPr>
          <w:b/>
          <w:bCs/>
        </w:rPr>
        <w:t>niet</w:t>
      </w:r>
      <w:r>
        <w:t xml:space="preserve"> op als je </w:t>
      </w:r>
    </w:p>
    <w:p w14:paraId="4DF1F514" w14:textId="77777777" w:rsidR="00C0252E" w:rsidRDefault="00C0252E" w:rsidP="00C0252E">
      <w:pPr>
        <w:pStyle w:val="Lijstalinea"/>
        <w:numPr>
          <w:ilvl w:val="1"/>
          <w:numId w:val="114"/>
        </w:numPr>
      </w:pPr>
      <w:r>
        <w:t xml:space="preserve">dezelfde letter in zowel de </w:t>
      </w:r>
      <w:r w:rsidRPr="00C0252E">
        <w:rPr>
          <w:b/>
          <w:bCs/>
        </w:rPr>
        <w:t>normale vorm</w:t>
      </w:r>
      <w:r>
        <w:t xml:space="preserve"> als de </w:t>
      </w:r>
      <w:r w:rsidRPr="00C0252E">
        <w:rPr>
          <w:b/>
          <w:bCs/>
        </w:rPr>
        <w:t>niet-vorm</w:t>
      </w:r>
      <w:r>
        <w:t xml:space="preserve"> ziet.</w:t>
      </w:r>
    </w:p>
    <w:p w14:paraId="5653CE7D" w14:textId="5F990D91" w:rsidR="00C0252E" w:rsidRDefault="00C0252E" w:rsidP="00C0252E">
      <w:pPr>
        <w:pStyle w:val="Lijstalinea"/>
        <w:numPr>
          <w:ilvl w:val="0"/>
          <w:numId w:val="114"/>
        </w:numPr>
      </w:pPr>
      <w:r>
        <w:t xml:space="preserve">Hier schrijven we onze letters in de uitdrukking </w:t>
      </w:r>
      <w:r>
        <w:t>omgekeerd over</w:t>
      </w:r>
      <w:r w:rsidR="00F5591B">
        <w:tab/>
        <w:t>y = niet-y</w:t>
      </w:r>
    </w:p>
    <w:p w14:paraId="6A936590" w14:textId="28FD3E2A" w:rsidR="001A3443" w:rsidRDefault="001A3443" w:rsidP="001A3443">
      <w:pPr>
        <w:pStyle w:val="Lijstalinea"/>
        <w:numPr>
          <w:ilvl w:val="1"/>
          <w:numId w:val="114"/>
        </w:numPr>
      </w:pPr>
      <w:r>
        <w:t>Want je werkt met 0</w:t>
      </w:r>
    </w:p>
    <w:p w14:paraId="5A19BA0F" w14:textId="0F992B00" w:rsidR="00C0252E" w:rsidRDefault="004464FF" w:rsidP="004464FF">
      <w:pPr>
        <w:pStyle w:val="Kop2"/>
      </w:pPr>
      <w:bookmarkStart w:id="47" w:name="_Toc155301149"/>
      <w:r>
        <w:lastRenderedPageBreak/>
        <w:t>Boole Algebra en logische schakelingen</w:t>
      </w:r>
      <w:bookmarkEnd w:id="47"/>
    </w:p>
    <w:p w14:paraId="11B25ADC" w14:textId="6EB1DEB4" w:rsidR="004236B6" w:rsidRDefault="009C1F67" w:rsidP="0069487F">
      <w:r w:rsidRPr="009C1F67">
        <w:drawing>
          <wp:inline distT="0" distB="0" distL="0" distR="0" wp14:anchorId="38B99571" wp14:editId="5D99EB64">
            <wp:extent cx="6120130" cy="2349500"/>
            <wp:effectExtent l="0" t="0" r="0" b="0"/>
            <wp:docPr id="2052944957" name="Afbeelding 1" descr="Afbeelding met tekst, diagram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44957" name="Afbeelding 1" descr="Afbeelding met tekst, diagram, schermopname, Lettertype&#10;&#10;Automatisch gegenereerde beschrijvi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4592" w14:textId="23DCC0FF" w:rsidR="00C04B9A" w:rsidRPr="0069487F" w:rsidRDefault="00C04B9A" w:rsidP="0069487F">
      <w:r>
        <w:t>zie oefeningen PP</w:t>
      </w:r>
    </w:p>
    <w:p w14:paraId="55822088" w14:textId="5C46869A" w:rsidR="00D52538" w:rsidRDefault="003A40D3" w:rsidP="00A33EF5">
      <w:pPr>
        <w:pStyle w:val="Kop1"/>
      </w:pPr>
      <w:bookmarkStart w:id="48" w:name="_Toc155301150"/>
      <w:r>
        <w:lastRenderedPageBreak/>
        <w:t>Hoofdstuk 6</w:t>
      </w:r>
      <w:r w:rsidR="00A33EF5">
        <w:t xml:space="preserve"> Codeertheorie</w:t>
      </w:r>
      <w:bookmarkEnd w:id="48"/>
    </w:p>
    <w:p w14:paraId="7A7F0881" w14:textId="796ADBEA" w:rsidR="00D52538" w:rsidRDefault="006F4C45" w:rsidP="006F4C45">
      <w:pPr>
        <w:pStyle w:val="Kop2"/>
      </w:pPr>
      <w:bookmarkStart w:id="49" w:name="_Toc155301151"/>
      <w:r>
        <w:t>Inleiding</w:t>
      </w:r>
      <w:bookmarkEnd w:id="49"/>
    </w:p>
    <w:p w14:paraId="70E8ECF8" w14:textId="77777777" w:rsidR="006F4C45" w:rsidRPr="006F4C45" w:rsidRDefault="006F4C45" w:rsidP="006F4C45">
      <w:r w:rsidRPr="006F4C45">
        <w:t>Bij het uitwisselen van informatie over een (communicatie)kanaal, kan het voorkomen dat niet alle bits correct worden doorgegeven.</w:t>
      </w:r>
    </w:p>
    <w:p w14:paraId="1C2CCB81" w14:textId="77777777" w:rsidR="006F4C45" w:rsidRPr="006F4C45" w:rsidRDefault="006F4C45" w:rsidP="006F4C45">
      <w:pPr>
        <w:ind w:firstLine="708"/>
      </w:pPr>
      <w:r w:rsidRPr="006F4C45">
        <w:t>Het verstuurde bericht is: 10110</w:t>
      </w:r>
      <w:r w:rsidRPr="006F4C45">
        <w:rPr>
          <w:b/>
          <w:bCs/>
        </w:rPr>
        <w:t>1</w:t>
      </w:r>
      <w:r w:rsidRPr="006F4C45">
        <w:t>1100</w:t>
      </w:r>
    </w:p>
    <w:p w14:paraId="7D87D68C" w14:textId="77777777" w:rsidR="006F4C45" w:rsidRPr="006F4C45" w:rsidRDefault="006F4C45" w:rsidP="006F4C45">
      <w:pPr>
        <w:ind w:firstLine="708"/>
      </w:pPr>
      <w:r w:rsidRPr="006F4C45">
        <w:t>Het ontvangen bericht is: 10110</w:t>
      </w:r>
      <w:r w:rsidRPr="006F4C45">
        <w:rPr>
          <w:b/>
          <w:bCs/>
        </w:rPr>
        <w:t>0</w:t>
      </w:r>
      <w:r w:rsidRPr="006F4C45">
        <w:t>1100</w:t>
      </w:r>
    </w:p>
    <w:p w14:paraId="2E03AA1A" w14:textId="77777777" w:rsidR="00D52538" w:rsidRDefault="00D52538" w:rsidP="00213424"/>
    <w:p w14:paraId="361C9A7C" w14:textId="1F3FFB53" w:rsidR="00004663" w:rsidRDefault="00004663" w:rsidP="00004663">
      <w:pPr>
        <w:pStyle w:val="Geenafstand"/>
      </w:pPr>
      <w:r>
        <w:t>Wat zijn de verschillende soorten ruis?</w:t>
      </w:r>
    </w:p>
    <w:p w14:paraId="60A05170" w14:textId="77777777" w:rsidR="00004663" w:rsidRPr="00004663" w:rsidRDefault="00004663" w:rsidP="00004663">
      <w:pPr>
        <w:numPr>
          <w:ilvl w:val="1"/>
          <w:numId w:val="66"/>
        </w:numPr>
      </w:pPr>
      <w:r w:rsidRPr="00004663">
        <w:rPr>
          <w:b/>
          <w:bCs/>
        </w:rPr>
        <w:t>Natuurlijke ruis</w:t>
      </w:r>
      <w:r w:rsidRPr="00004663">
        <w:t xml:space="preserve">: </w:t>
      </w:r>
    </w:p>
    <w:p w14:paraId="016112D4" w14:textId="77777777" w:rsidR="00004663" w:rsidRPr="00004663" w:rsidRDefault="00004663" w:rsidP="00004663">
      <w:pPr>
        <w:ind w:left="1788"/>
      </w:pPr>
      <w:r w:rsidRPr="00004663">
        <w:t>verstoring van de communicatie door natuurlijke fenomenen zoals bliksem, temperatuurschommelingen, …</w:t>
      </w:r>
    </w:p>
    <w:p w14:paraId="041BFA07" w14:textId="77777777" w:rsidR="00004663" w:rsidRPr="00004663" w:rsidRDefault="00004663" w:rsidP="00004663">
      <w:pPr>
        <w:numPr>
          <w:ilvl w:val="1"/>
          <w:numId w:val="66"/>
        </w:numPr>
      </w:pPr>
      <w:r w:rsidRPr="00004663">
        <w:rPr>
          <w:b/>
          <w:bCs/>
        </w:rPr>
        <w:t>Toevallige ruis</w:t>
      </w:r>
      <w:r w:rsidRPr="00004663">
        <w:t xml:space="preserve">: </w:t>
      </w:r>
    </w:p>
    <w:p w14:paraId="40539C10" w14:textId="77777777" w:rsidR="00004663" w:rsidRPr="00004663" w:rsidRDefault="00004663" w:rsidP="00004663">
      <w:pPr>
        <w:ind w:left="1788"/>
      </w:pPr>
      <w:r w:rsidRPr="00004663">
        <w:t>onvoorspelbare vormen van communicatiebeschadiging zoals magnetische fluctuaties, slijtage van een communicatiedrager</w:t>
      </w:r>
    </w:p>
    <w:p w14:paraId="6296D5A7" w14:textId="77777777" w:rsidR="00004663" w:rsidRPr="00004663" w:rsidRDefault="00004663" w:rsidP="00004663">
      <w:pPr>
        <w:numPr>
          <w:ilvl w:val="1"/>
          <w:numId w:val="66"/>
        </w:numPr>
      </w:pPr>
      <w:r w:rsidRPr="00004663">
        <w:rPr>
          <w:b/>
          <w:bCs/>
        </w:rPr>
        <w:t>Opzettelijke ruis</w:t>
      </w:r>
      <w:r w:rsidRPr="00004663">
        <w:t xml:space="preserve">: </w:t>
      </w:r>
    </w:p>
    <w:p w14:paraId="4F8F5F54" w14:textId="77777777" w:rsidR="00004663" w:rsidRPr="00004663" w:rsidRDefault="00004663" w:rsidP="00004663">
      <w:pPr>
        <w:ind w:left="1788"/>
      </w:pPr>
      <w:r w:rsidRPr="00004663">
        <w:t>het doelbewust verstoren van de communicatie zoals het inrichten van stoorsignalen.</w:t>
      </w:r>
    </w:p>
    <w:p w14:paraId="3D9B6744" w14:textId="77777777" w:rsidR="00004663" w:rsidRDefault="00004663" w:rsidP="00213424"/>
    <w:p w14:paraId="1468C78B" w14:textId="2EAA2D14" w:rsidR="00D52538" w:rsidRDefault="00906BA1" w:rsidP="00A42C81">
      <w:pPr>
        <w:pStyle w:val="Geenafstand"/>
      </w:pPr>
      <w:r>
        <w:t xml:space="preserve">Wat zijn </w:t>
      </w:r>
      <w:r w:rsidR="00A42C81">
        <w:t>fout detecterende</w:t>
      </w:r>
      <w:r>
        <w:t xml:space="preserve"> codes?</w:t>
      </w:r>
    </w:p>
    <w:p w14:paraId="795FB25B" w14:textId="51C3FA5A" w:rsidR="00906BA1" w:rsidRDefault="00682D2B" w:rsidP="00213424">
      <w:r>
        <w:t xml:space="preserve">Deze codes ontdekken dat er een fout is, als het ontvangen bericht verschillend is van het </w:t>
      </w:r>
      <w:r w:rsidR="00A42C81">
        <w:t>verzonden bericht.</w:t>
      </w:r>
    </w:p>
    <w:p w14:paraId="4D7F0AC3" w14:textId="77777777" w:rsidR="00D52538" w:rsidRDefault="00D52538" w:rsidP="00213424"/>
    <w:p w14:paraId="52CEB6C7" w14:textId="2D312B65" w:rsidR="00D52538" w:rsidRDefault="00A42C81" w:rsidP="00851A41">
      <w:pPr>
        <w:pStyle w:val="Geenafstand"/>
      </w:pPr>
      <w:r>
        <w:t>Wat zijn fout verbeterende codes?</w:t>
      </w:r>
    </w:p>
    <w:p w14:paraId="63B082C1" w14:textId="77777777" w:rsidR="00851A41" w:rsidRPr="00851A41" w:rsidRDefault="00851A41" w:rsidP="00851A41">
      <w:r w:rsidRPr="00851A41">
        <w:t>Deze codes verbeteren, daarnaast, het ontvangen bericht zodat het oorspronkelijk bericht gedecodeerd wordt. De voorwaarde is wel dat er niet te veel fouten zijn opgetreden.</w:t>
      </w:r>
    </w:p>
    <w:p w14:paraId="397A8F63" w14:textId="77777777" w:rsidR="00D52538" w:rsidRDefault="00D52538" w:rsidP="00213424"/>
    <w:p w14:paraId="5CBF98FE" w14:textId="362F71F9" w:rsidR="00D52538" w:rsidRDefault="00547957" w:rsidP="00246C98">
      <w:pPr>
        <w:pStyle w:val="Geenafstand"/>
      </w:pPr>
      <w:r>
        <w:t>Enkele voorbeelden van fout detecterende codes</w:t>
      </w:r>
      <w:r w:rsidR="00246C98">
        <w:t xml:space="preserve">: </w:t>
      </w:r>
    </w:p>
    <w:p w14:paraId="37AEA981" w14:textId="7146C761" w:rsidR="00246C98" w:rsidRPr="00246C98" w:rsidRDefault="00246C98" w:rsidP="006A46B4">
      <w:pPr>
        <w:pStyle w:val="Lijstalinea"/>
        <w:numPr>
          <w:ilvl w:val="0"/>
          <w:numId w:val="115"/>
        </w:numPr>
        <w:ind w:left="426" w:hanging="426"/>
      </w:pPr>
      <w:r w:rsidRPr="006A46B4">
        <w:rPr>
          <w:b/>
          <w:bCs/>
        </w:rPr>
        <w:t>Backward Error Correction:</w:t>
      </w:r>
    </w:p>
    <w:p w14:paraId="11931A27" w14:textId="2EE40812" w:rsidR="00246C98" w:rsidRDefault="00246C98" w:rsidP="006A46B4">
      <w:pPr>
        <w:pStyle w:val="Lijstalinea"/>
        <w:numPr>
          <w:ilvl w:val="0"/>
          <w:numId w:val="115"/>
        </w:numPr>
        <w:ind w:left="426" w:hanging="426"/>
      </w:pPr>
      <w:r w:rsidRPr="00246C98">
        <w:t>Bij fouten worden de gegevens opnieuw opgevraagd aan de verzender</w:t>
      </w:r>
      <w:r>
        <w:t>.</w:t>
      </w:r>
    </w:p>
    <w:p w14:paraId="60508C5C" w14:textId="77777777" w:rsidR="00246C98" w:rsidRDefault="00246C98" w:rsidP="006A46B4">
      <w:pPr>
        <w:ind w:left="426" w:hanging="426"/>
      </w:pPr>
    </w:p>
    <w:p w14:paraId="6C98C01A" w14:textId="5EA38835" w:rsidR="00246C98" w:rsidRPr="006A46B4" w:rsidRDefault="00246C98" w:rsidP="006A46B4">
      <w:pPr>
        <w:pStyle w:val="Lijstalinea"/>
        <w:numPr>
          <w:ilvl w:val="0"/>
          <w:numId w:val="115"/>
        </w:numPr>
        <w:ind w:left="426" w:hanging="426"/>
        <w:rPr>
          <w:b/>
          <w:bCs/>
          <w:lang w:val="en-GB"/>
        </w:rPr>
      </w:pPr>
      <w:r w:rsidRPr="006A46B4">
        <w:rPr>
          <w:b/>
          <w:bCs/>
          <w:lang w:val="en-GB"/>
        </w:rPr>
        <w:t>Forward Error Correction:</w:t>
      </w:r>
    </w:p>
    <w:p w14:paraId="0CE0CB1D" w14:textId="240A8C4D" w:rsidR="00246C98" w:rsidRPr="006A46B4" w:rsidRDefault="00246C98" w:rsidP="006A46B4">
      <w:pPr>
        <w:pStyle w:val="Lijstalinea"/>
        <w:numPr>
          <w:ilvl w:val="0"/>
          <w:numId w:val="115"/>
        </w:numPr>
        <w:ind w:left="426" w:hanging="426"/>
        <w:rPr>
          <w:lang w:val="en-GB"/>
        </w:rPr>
      </w:pPr>
      <w:r w:rsidRPr="006A46B4">
        <w:rPr>
          <w:lang w:val="en-GB"/>
        </w:rPr>
        <w:t>Hammingcode</w:t>
      </w:r>
      <w:r w:rsidRPr="006A46B4">
        <w:rPr>
          <w:b/>
          <w:bCs/>
          <w:lang w:val="en-GB"/>
        </w:rPr>
        <w:t>.</w:t>
      </w:r>
    </w:p>
    <w:p w14:paraId="73817425" w14:textId="5B0FA36B" w:rsidR="00246C98" w:rsidRDefault="00290A48" w:rsidP="00290A48">
      <w:pPr>
        <w:pStyle w:val="Kop2"/>
        <w:rPr>
          <w:lang w:val="en-GB"/>
        </w:rPr>
      </w:pPr>
      <w:bookmarkStart w:id="50" w:name="_Toc155301152"/>
      <w:r w:rsidRPr="00290A48">
        <w:rPr>
          <w:lang w:val="en-GB"/>
        </w:rPr>
        <w:t>Foutdetecterende codes</w:t>
      </w:r>
      <w:bookmarkEnd w:id="50"/>
    </w:p>
    <w:p w14:paraId="1E0054B6" w14:textId="393A347A" w:rsidR="0043360C" w:rsidRPr="0043360C" w:rsidRDefault="0043360C" w:rsidP="0043360C">
      <w:pPr>
        <w:pStyle w:val="Kop3"/>
      </w:pPr>
      <w:bookmarkStart w:id="51" w:name="_Toc155301153"/>
      <w:r w:rsidRPr="0043360C">
        <w:t>Controlegetal - Cyclic Redundancy Check (vervolg)</w:t>
      </w:r>
      <w:bookmarkEnd w:id="51"/>
    </w:p>
    <w:p w14:paraId="66B34292" w14:textId="0A22C27B" w:rsidR="00290A48" w:rsidRPr="0040378C" w:rsidRDefault="00594581" w:rsidP="00C23949">
      <w:pPr>
        <w:pStyle w:val="Geenafstand"/>
      </w:pPr>
      <w:r w:rsidRPr="0040378C">
        <w:t>Hoe werkt CRC</w:t>
      </w:r>
      <w:r w:rsidR="0040378C" w:rsidRPr="0040378C">
        <w:t xml:space="preserve"> – versie coderen</w:t>
      </w:r>
      <w:r w:rsidRPr="0040378C">
        <w:t>?</w:t>
      </w:r>
    </w:p>
    <w:p w14:paraId="30AA95C2" w14:textId="2BC575DD" w:rsidR="00594581" w:rsidRDefault="00594581" w:rsidP="00290A48">
      <w:r w:rsidRPr="00594581">
        <w:t>Je krijgt een binair g</w:t>
      </w:r>
      <w:r>
        <w:t>etal (</w:t>
      </w:r>
      <w:r w:rsidRPr="00613328">
        <w:rPr>
          <w:b/>
          <w:bCs/>
        </w:rPr>
        <w:t>data</w:t>
      </w:r>
      <w:r>
        <w:t xml:space="preserve">) en een </w:t>
      </w:r>
      <w:r w:rsidRPr="00613328">
        <w:rPr>
          <w:b/>
          <w:bCs/>
        </w:rPr>
        <w:t>polynoom</w:t>
      </w:r>
      <w:r>
        <w:t>.</w:t>
      </w:r>
    </w:p>
    <w:p w14:paraId="3A4CDCD9" w14:textId="645F7520" w:rsidR="00594581" w:rsidRPr="00594581" w:rsidRDefault="00594581" w:rsidP="00290A48">
      <w:r>
        <w:t xml:space="preserve">Je moet </w:t>
      </w:r>
      <w:r w:rsidR="00613328">
        <w:t xml:space="preserve">de </w:t>
      </w:r>
      <w:r w:rsidR="00613328" w:rsidRPr="00613328">
        <w:rPr>
          <w:b/>
          <w:bCs/>
        </w:rPr>
        <w:t xml:space="preserve">data </w:t>
      </w:r>
      <w:r w:rsidRPr="00613328">
        <w:rPr>
          <w:b/>
          <w:bCs/>
        </w:rPr>
        <w:t>steeds delen</w:t>
      </w:r>
      <w:r>
        <w:t xml:space="preserve"> </w:t>
      </w:r>
      <w:r w:rsidRPr="00613328">
        <w:rPr>
          <w:b/>
          <w:bCs/>
        </w:rPr>
        <w:t>tot</w:t>
      </w:r>
      <w:r>
        <w:t xml:space="preserve"> </w:t>
      </w:r>
      <w:r w:rsidR="005329E1">
        <w:t xml:space="preserve">het getal een rest tegenkomt </w:t>
      </w:r>
      <w:r w:rsidR="005329E1" w:rsidRPr="00613328">
        <w:rPr>
          <w:b/>
          <w:bCs/>
        </w:rPr>
        <w:t>dat niet meer te delen is door het polynoom</w:t>
      </w:r>
      <w:r w:rsidR="005329E1">
        <w:t xml:space="preserve">. </w:t>
      </w:r>
      <w:r w:rsidR="00560DA5">
        <w:t>Voor we starten voegen we eerst n</w:t>
      </w:r>
      <w:r w:rsidR="00560DA5" w:rsidRPr="00613328">
        <w:rPr>
          <w:b/>
          <w:bCs/>
        </w:rPr>
        <w:t>-1 nullen</w:t>
      </w:r>
      <w:r w:rsidR="00560DA5">
        <w:t xml:space="preserve"> toe aan onze data. </w:t>
      </w:r>
      <w:r w:rsidR="005329E1">
        <w:t xml:space="preserve">Om een deling te bepalen gebruiken we de </w:t>
      </w:r>
      <w:r w:rsidR="005329E1" w:rsidRPr="00613328">
        <w:rPr>
          <w:b/>
          <w:bCs/>
        </w:rPr>
        <w:t>XOR-methode</w:t>
      </w:r>
      <w:r w:rsidR="005329E1">
        <w:t>.</w:t>
      </w:r>
      <w:r w:rsidR="00C23949">
        <w:t xml:space="preserve"> </w:t>
      </w:r>
    </w:p>
    <w:p w14:paraId="4B717BDD" w14:textId="77777777" w:rsidR="00246C98" w:rsidRPr="00594581" w:rsidRDefault="00246C98" w:rsidP="00213424"/>
    <w:p w14:paraId="390F42EA" w14:textId="68695E9F" w:rsidR="00D52538" w:rsidRPr="00594581" w:rsidRDefault="0040378C" w:rsidP="0040378C">
      <w:pPr>
        <w:pStyle w:val="Geenafstand"/>
      </w:pPr>
      <w:r>
        <w:t xml:space="preserve">Hoe werkt CRC – versie decoderen? </w:t>
      </w:r>
    </w:p>
    <w:p w14:paraId="6687B031" w14:textId="41515CF4" w:rsidR="00D52538" w:rsidRDefault="00613328" w:rsidP="00213424">
      <w:r>
        <w:t xml:space="preserve">We delen ons data door het polynoom op </w:t>
      </w:r>
      <w:r w:rsidRPr="00613328">
        <w:rPr>
          <w:b/>
          <w:bCs/>
        </w:rPr>
        <w:t>dezelfde manier</w:t>
      </w:r>
      <w:r>
        <w:t xml:space="preserve"> als de </w:t>
      </w:r>
      <w:r w:rsidRPr="00613328">
        <w:rPr>
          <w:b/>
          <w:bCs/>
        </w:rPr>
        <w:t>coderenversie</w:t>
      </w:r>
      <w:r>
        <w:t xml:space="preserve">, maar we voegen </w:t>
      </w:r>
      <w:r w:rsidRPr="00613328">
        <w:rPr>
          <w:b/>
          <w:bCs/>
        </w:rPr>
        <w:t>geen extra 0’en toe</w:t>
      </w:r>
      <w:r>
        <w:t xml:space="preserve"> aan onze data voor we starten met delen.</w:t>
      </w:r>
    </w:p>
    <w:p w14:paraId="4C6E99F5" w14:textId="77777777" w:rsidR="00B5170A" w:rsidRDefault="00B5170A" w:rsidP="00213424"/>
    <w:p w14:paraId="2939D70E" w14:textId="77777777" w:rsidR="00B5170A" w:rsidRDefault="00B5170A" w:rsidP="00213424"/>
    <w:p w14:paraId="725672EA" w14:textId="5720A020" w:rsidR="00D52538" w:rsidRDefault="00B5170A" w:rsidP="00B5170A">
      <w:pPr>
        <w:pStyle w:val="Kop2"/>
      </w:pPr>
      <w:bookmarkStart w:id="52" w:name="_Toc155301154"/>
      <w:r w:rsidRPr="00B5170A">
        <w:lastRenderedPageBreak/>
        <w:t>Foutverbeterende codes</w:t>
      </w:r>
      <w:bookmarkEnd w:id="52"/>
    </w:p>
    <w:p w14:paraId="702A5C39" w14:textId="7074E7F1" w:rsidR="00B5170A" w:rsidRDefault="008A76C6" w:rsidP="008A76C6">
      <w:pPr>
        <w:pStyle w:val="Kop3"/>
      </w:pPr>
      <w:bookmarkStart w:id="53" w:name="_Toc155301155"/>
      <w:r w:rsidRPr="008A76C6">
        <w:t>Hammingcode</w:t>
      </w:r>
      <w:bookmarkEnd w:id="53"/>
    </w:p>
    <w:p w14:paraId="3BDBEBF1" w14:textId="4557E870" w:rsidR="00055EBA" w:rsidRDefault="00055EBA" w:rsidP="0099017E">
      <w:pPr>
        <w:pStyle w:val="Geenafstand"/>
      </w:pPr>
      <w:r>
        <w:t xml:space="preserve">Pariteitsbit: </w:t>
      </w:r>
    </w:p>
    <w:p w14:paraId="0A4A750B" w14:textId="739209BA" w:rsidR="00055EBA" w:rsidRDefault="00055EBA" w:rsidP="0099017E">
      <w:r>
        <w:t>Een bit dat op de plaats staan van de uitkomst van een macht. Dit vervangt GEEN plaats/cijfer van de data.</w:t>
      </w:r>
    </w:p>
    <w:p w14:paraId="34B635ED" w14:textId="77777777" w:rsidR="0099017E" w:rsidRDefault="0099017E" w:rsidP="0099017E"/>
    <w:p w14:paraId="059CF4E3" w14:textId="77777777" w:rsidR="0099017E" w:rsidRDefault="0099017E" w:rsidP="0099017E">
      <w:pPr>
        <w:pStyle w:val="Geenafstand"/>
      </w:pPr>
      <w:r>
        <w:t>Hoe werkt hammingcode?</w:t>
      </w:r>
    </w:p>
    <w:p w14:paraId="1B46C915" w14:textId="01BC019F" w:rsidR="0099017E" w:rsidRDefault="0099017E" w:rsidP="000B6264">
      <w:pPr>
        <w:pStyle w:val="Lijstalinea"/>
        <w:numPr>
          <w:ilvl w:val="0"/>
          <w:numId w:val="71"/>
        </w:numPr>
        <w:ind w:left="284" w:hanging="284"/>
      </w:pPr>
      <w:r>
        <w:t>We vullen onze pariteitsbits in, te starten van P</w:t>
      </w:r>
      <w:r w:rsidR="00CC0E09">
        <w:t>0</w:t>
      </w:r>
      <w:r w:rsidR="006A46B4">
        <w:t>, P1, P2 en P3</w:t>
      </w:r>
      <w:r w:rsidR="00CC0E09">
        <w:t>.</w:t>
      </w:r>
    </w:p>
    <w:p w14:paraId="04190335" w14:textId="4423F818" w:rsidR="00CC0E09" w:rsidRDefault="00CA2837" w:rsidP="000B6264">
      <w:pPr>
        <w:pStyle w:val="Lijstalinea"/>
        <w:numPr>
          <w:ilvl w:val="0"/>
          <w:numId w:val="71"/>
        </w:numPr>
        <w:ind w:left="284" w:hanging="284"/>
      </w:pPr>
      <w:r>
        <w:rPr>
          <w:noProof/>
        </w:rPr>
        <w:pict w14:anchorId="32F17701">
          <v:shape id="_x0000_s1037" type="#_x0000_t32" style="position:absolute;left:0;text-align:left;margin-left:76.4pt;margin-top:.7pt;width:162pt;height:131.5pt;flip:x;z-index:251686912" o:connectortype="straight">
            <v:stroke endarrow="block"/>
          </v:shape>
        </w:pict>
      </w:r>
      <w:r w:rsidR="00CC0E09">
        <w:t>De plaatsen waar geen pariteitsbits staan, vullen we onze data in.</w:t>
      </w:r>
    </w:p>
    <w:p w14:paraId="239B397F" w14:textId="560FCBD4" w:rsidR="00CC0E09" w:rsidRDefault="00CC0E09" w:rsidP="000B6264">
      <w:pPr>
        <w:pStyle w:val="Lijstalinea"/>
        <w:numPr>
          <w:ilvl w:val="0"/>
          <w:numId w:val="71"/>
        </w:numPr>
        <w:ind w:left="284" w:hanging="284"/>
      </w:pPr>
      <w:r>
        <w:t>We vullen onze rijen in</w:t>
      </w:r>
      <w:r w:rsidR="00893128">
        <w:t xml:space="preserve"> waarbij het getal overeenkomt met meest bovenste getal</w:t>
      </w:r>
      <w:r>
        <w:t>.</w:t>
      </w:r>
    </w:p>
    <w:p w14:paraId="699371F4" w14:textId="77777777" w:rsidR="00F309E1" w:rsidRDefault="00F309E1" w:rsidP="0099017E"/>
    <w:p w14:paraId="60D711A8" w14:textId="6ADA3E24" w:rsidR="00F309E1" w:rsidRDefault="00F309E1" w:rsidP="000B6264">
      <w:pPr>
        <w:pStyle w:val="Geenafstand"/>
      </w:pPr>
      <w:r>
        <w:t xml:space="preserve">Hoe weten we wanneer het pariteitsbit een 1 of een 0 is? </w:t>
      </w:r>
    </w:p>
    <w:p w14:paraId="6DC915AB" w14:textId="2883428D" w:rsidR="00F309E1" w:rsidRDefault="00F309E1" w:rsidP="0099017E">
      <w:r>
        <w:t xml:space="preserve">Zijn er in een rij een </w:t>
      </w:r>
      <w:r w:rsidRPr="000B6264">
        <w:rPr>
          <w:b/>
          <w:bCs/>
        </w:rPr>
        <w:t>even</w:t>
      </w:r>
      <w:r>
        <w:t xml:space="preserve"> aantal 1’en?</w:t>
      </w:r>
      <w:r w:rsidR="000B6264">
        <w:t xml:space="preserve"> Dan is het pariteitsbit een </w:t>
      </w:r>
      <w:r w:rsidR="000B6264" w:rsidRPr="000B6264">
        <w:rPr>
          <w:b/>
          <w:bCs/>
        </w:rPr>
        <w:t>0</w:t>
      </w:r>
      <w:r w:rsidR="000B6264">
        <w:t xml:space="preserve"> (1 + 1 = 10)</w:t>
      </w:r>
    </w:p>
    <w:p w14:paraId="0A74D172" w14:textId="6E042C91" w:rsidR="003706D9" w:rsidRDefault="000B6264" w:rsidP="0099017E">
      <w:r>
        <w:t xml:space="preserve">Zijn er in een rij een </w:t>
      </w:r>
      <w:r w:rsidRPr="000B6264">
        <w:rPr>
          <w:b/>
          <w:bCs/>
        </w:rPr>
        <w:t>oneven</w:t>
      </w:r>
      <w:r>
        <w:t xml:space="preserve"> aantal 1’en? Dan is het pariteitsbit een </w:t>
      </w:r>
      <w:r w:rsidRPr="000B6264">
        <w:rPr>
          <w:b/>
          <w:bCs/>
        </w:rPr>
        <w:t>1</w:t>
      </w:r>
      <w:r>
        <w:t xml:space="preserve"> (1 + 1 + 1 = 11)</w:t>
      </w:r>
    </w:p>
    <w:p w14:paraId="415BEC2C" w14:textId="2496E8CF" w:rsidR="00AD6FFF" w:rsidRDefault="00AD6FFF" w:rsidP="0099017E"/>
    <w:p w14:paraId="16D25BAD" w14:textId="0DC6318F" w:rsidR="00AD6FFF" w:rsidRDefault="00AD6FFF" w:rsidP="00AD6FFF">
      <w:pPr>
        <w:pStyle w:val="Geenafstand"/>
      </w:pPr>
      <w:r>
        <w:t>Voorbeeld hammingcode (5 PUNTEN VAN HET EXAMEN):</w:t>
      </w:r>
    </w:p>
    <w:p w14:paraId="46A6DB9E" w14:textId="2CE9F122" w:rsidR="003706D9" w:rsidRDefault="003706D9" w:rsidP="0099017E">
      <w:r w:rsidRPr="003706D9">
        <w:rPr>
          <w:noProof/>
        </w:rPr>
        <w:drawing>
          <wp:inline distT="0" distB="0" distL="0" distR="0" wp14:anchorId="25D4833D" wp14:editId="1A5DCE51">
            <wp:extent cx="6120130" cy="2219325"/>
            <wp:effectExtent l="0" t="0" r="0" b="0"/>
            <wp:docPr id="416295069" name="Afbeelding 1" descr="Afbeelding met tekst, nummer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95069" name="Afbeelding 1" descr="Afbeelding met tekst, nummer, Lettertype, schermopname&#10;&#10;Automatisch gegenereerde beschrijvi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9154" w14:textId="77777777" w:rsidR="00893128" w:rsidRDefault="00893128" w:rsidP="0099017E"/>
    <w:p w14:paraId="545C0B3C" w14:textId="3CE77FF0" w:rsidR="00893128" w:rsidRDefault="00893128" w:rsidP="00893128">
      <w:pPr>
        <w:pStyle w:val="Geenafstand"/>
      </w:pPr>
      <w:r>
        <w:t>Wat als je hammingcode krijgt en het omgekeerde moet doen?</w:t>
      </w:r>
    </w:p>
    <w:p w14:paraId="2E33A4D8" w14:textId="74ACC760" w:rsidR="00D30C70" w:rsidRDefault="00D30C70" w:rsidP="00D30C70">
      <w:pPr>
        <w:pStyle w:val="Kop1"/>
      </w:pPr>
      <w:bookmarkStart w:id="54" w:name="_Toc155301156"/>
      <w:r>
        <w:lastRenderedPageBreak/>
        <w:t>Hoofdstuk 7: Inleiding tot de analyse</w:t>
      </w:r>
      <w:bookmarkEnd w:id="54"/>
    </w:p>
    <w:p w14:paraId="61F78B89" w14:textId="19F48018" w:rsidR="00CD6452" w:rsidRDefault="00CD6452" w:rsidP="00CD6452">
      <w:pPr>
        <w:pStyle w:val="Kop2"/>
      </w:pPr>
      <w:bookmarkStart w:id="55" w:name="_Toc155301157"/>
      <w:r w:rsidRPr="00CD6452">
        <w:t>Het veld</w:t>
      </w:r>
      <w:bookmarkEnd w:id="55"/>
      <w:r w:rsidRPr="00CD6452">
        <w:t xml:space="preserve"> </w:t>
      </w:r>
    </w:p>
    <w:p w14:paraId="7DE319E9" w14:textId="0301415E" w:rsidR="00D7634D" w:rsidRPr="00CD6452" w:rsidRDefault="006C2391" w:rsidP="00D7634D">
      <w:pPr>
        <w:pStyle w:val="Geenafstand"/>
      </w:pPr>
      <w:r>
        <w:t xml:space="preserve">Waarom is </w:t>
      </w:r>
      <w:r w:rsidR="0008171D">
        <w:t>R</w:t>
      </w:r>
      <w:r w:rsidR="00B24BA9">
        <w:t xml:space="preserve">, + en * </w:t>
      </w:r>
      <w:r w:rsidR="00D7634D">
        <w:t>een veld?</w:t>
      </w:r>
      <w:r w:rsidR="0008171D" w:rsidRPr="0008171D">
        <w:t xml:space="preserve"> </w:t>
      </w:r>
    </w:p>
    <w:p w14:paraId="5982331B" w14:textId="62356F04" w:rsidR="00893128" w:rsidRDefault="00CA2837" w:rsidP="00893128">
      <w:r w:rsidRPr="0008171D">
        <w:rPr>
          <w:noProof/>
        </w:rPr>
        <w:drawing>
          <wp:anchor distT="0" distB="0" distL="114300" distR="114300" simplePos="0" relativeHeight="251593728" behindDoc="1" locked="0" layoutInCell="1" allowOverlap="1" wp14:anchorId="0D68A61B" wp14:editId="70F6EA19">
            <wp:simplePos x="0" y="0"/>
            <wp:positionH relativeFrom="column">
              <wp:posOffset>80588</wp:posOffset>
            </wp:positionH>
            <wp:positionV relativeFrom="paragraph">
              <wp:posOffset>25458</wp:posOffset>
            </wp:positionV>
            <wp:extent cx="4902200" cy="2437130"/>
            <wp:effectExtent l="0" t="0" r="0" b="0"/>
            <wp:wrapTight wrapText="bothSides">
              <wp:wrapPolygon edited="0">
                <wp:start x="0" y="0"/>
                <wp:lineTo x="0" y="21442"/>
                <wp:lineTo x="21488" y="21442"/>
                <wp:lineTo x="21488" y="0"/>
                <wp:lineTo x="0" y="0"/>
              </wp:wrapPolygon>
            </wp:wrapTight>
            <wp:docPr id="2007065412" name="Afbeelding 2007065412" descr="Afbeelding met tekst, schermopname, Lettertype, algebra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BA855049-85CE-F023-EBEB-2C3A4226B4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65412" name="Afbeelding 2007065412" descr="Afbeelding met tekst, schermopname, Lettertype, algebra&#10;&#10;Automatisch gegenereerde beschrijving">
                      <a:extLst>
                        <a:ext uri="{FF2B5EF4-FFF2-40B4-BE49-F238E27FC236}">
                          <a16:creationId xmlns:a16="http://schemas.microsoft.com/office/drawing/2014/main" id="{BA855049-85CE-F023-EBEB-2C3A4226B4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D630A" w14:textId="77777777" w:rsidR="00893128" w:rsidRDefault="00893128" w:rsidP="00893128"/>
    <w:p w14:paraId="0280E48A" w14:textId="77777777" w:rsidR="00893128" w:rsidRDefault="00893128" w:rsidP="00893128"/>
    <w:p w14:paraId="24B6046B" w14:textId="77777777" w:rsidR="00893128" w:rsidRDefault="00893128" w:rsidP="00893128"/>
    <w:p w14:paraId="6CB9452D" w14:textId="77777777" w:rsidR="00893128" w:rsidRDefault="00893128" w:rsidP="00893128"/>
    <w:p w14:paraId="7E9CB4F8" w14:textId="77777777" w:rsidR="00893128" w:rsidRDefault="00893128" w:rsidP="00893128"/>
    <w:p w14:paraId="525B83DF" w14:textId="77777777" w:rsidR="00893128" w:rsidRDefault="00893128" w:rsidP="00893128"/>
    <w:p w14:paraId="5368008B" w14:textId="77777777" w:rsidR="00893128" w:rsidRDefault="00893128" w:rsidP="00893128"/>
    <w:p w14:paraId="3AD4CAC9" w14:textId="77777777" w:rsidR="00893128" w:rsidRDefault="00893128" w:rsidP="00893128"/>
    <w:p w14:paraId="5A1F237B" w14:textId="77777777" w:rsidR="00893128" w:rsidRDefault="00893128" w:rsidP="00893128"/>
    <w:p w14:paraId="70B0E4BA" w14:textId="4A5FD52E" w:rsidR="00CD6452" w:rsidRDefault="00CD6452" w:rsidP="00CD6452">
      <w:pPr>
        <w:pStyle w:val="Kop2"/>
      </w:pPr>
      <w:bookmarkStart w:id="56" w:name="_Toc155301158"/>
      <w:r w:rsidRPr="00CD6452">
        <w:t>Machten</w:t>
      </w:r>
      <w:bookmarkEnd w:id="56"/>
    </w:p>
    <w:p w14:paraId="30C41408" w14:textId="1CFABBE6" w:rsidR="00B24BA9" w:rsidRDefault="004A6B24" w:rsidP="004A6B24">
      <w:pPr>
        <w:pStyle w:val="Geenafstand"/>
      </w:pPr>
      <w:r>
        <w:t xml:space="preserve">Rekenregels machten: </w:t>
      </w:r>
    </w:p>
    <w:p w14:paraId="6030578A" w14:textId="665852EF" w:rsidR="004A6B24" w:rsidRPr="00B24BA9" w:rsidRDefault="004A6B24" w:rsidP="00B24BA9">
      <w:r w:rsidRPr="004A6B24">
        <w:rPr>
          <w:noProof/>
        </w:rPr>
        <w:drawing>
          <wp:inline distT="0" distB="0" distL="0" distR="0" wp14:anchorId="65727CAE" wp14:editId="2A575A9A">
            <wp:extent cx="1593850" cy="1580457"/>
            <wp:effectExtent l="0" t="0" r="0" b="0"/>
            <wp:docPr id="1723977219" name="Afbeelding 1" descr="Afbeelding met Lettertype, typografi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77219" name="Afbeelding 1" descr="Afbeelding met Lettertype, typografie, ontwerp&#10;&#10;Automatisch gegenereerde beschrijvi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08274" cy="15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AB3B" w14:textId="7A2554D0" w:rsidR="00CD6452" w:rsidRDefault="00CD6452" w:rsidP="00CD6452">
      <w:pPr>
        <w:pStyle w:val="Kop2"/>
      </w:pPr>
      <w:bookmarkStart w:id="57" w:name="_Toc155301159"/>
      <w:r w:rsidRPr="00CD6452">
        <w:t>Intervallen</w:t>
      </w:r>
      <w:bookmarkEnd w:id="57"/>
      <w:r w:rsidRPr="00CD6452">
        <w:t xml:space="preserve"> </w:t>
      </w:r>
    </w:p>
    <w:p w14:paraId="0855020B" w14:textId="0A8D0BCF" w:rsidR="004763EE" w:rsidRDefault="004763EE" w:rsidP="00F30FA8">
      <w:pPr>
        <w:pStyle w:val="Geenafstand"/>
      </w:pPr>
      <w:r>
        <w:t xml:space="preserve">4 soorten intervallen: </w:t>
      </w:r>
    </w:p>
    <w:p w14:paraId="18F859B5" w14:textId="2AA6096E" w:rsidR="004763EE" w:rsidRPr="003E232E" w:rsidRDefault="004763EE" w:rsidP="003E232E">
      <w:pPr>
        <w:pStyle w:val="Lijstalinea"/>
        <w:numPr>
          <w:ilvl w:val="0"/>
          <w:numId w:val="72"/>
        </w:numPr>
        <w:ind w:left="567"/>
      </w:pPr>
      <w:r w:rsidRPr="003E232E">
        <w:t>Open interval</w:t>
      </w:r>
      <w:r w:rsidRPr="003E232E">
        <w:tab/>
      </w:r>
      <w:r w:rsidR="003E232E">
        <w:t xml:space="preserve"> </w:t>
      </w:r>
      <w:r w:rsidR="009F6981">
        <w:t xml:space="preserve"> </w:t>
      </w:r>
      <w:r w:rsidR="009F6981">
        <w:tab/>
      </w:r>
      <w:r w:rsidR="00F30FA8" w:rsidRPr="003E232E">
        <w:t>]a, b[</w:t>
      </w:r>
      <w:r w:rsidR="00437C36" w:rsidRPr="003E232E">
        <w:tab/>
      </w:r>
      <w:r w:rsidR="00437C36" w:rsidRPr="003E232E">
        <w:tab/>
      </w:r>
      <w:r w:rsidR="003E232E" w:rsidRPr="003E232E">
        <w:t>alles tuss</w:t>
      </w:r>
      <w:r w:rsidR="003E232E">
        <w:t>en deze waarde, beide niet inbegrepen.</w:t>
      </w:r>
    </w:p>
    <w:p w14:paraId="208151BE" w14:textId="152ED645" w:rsidR="004763EE" w:rsidRDefault="009F6981" w:rsidP="003E232E">
      <w:pPr>
        <w:pStyle w:val="Lijstalinea"/>
        <w:numPr>
          <w:ilvl w:val="0"/>
          <w:numId w:val="72"/>
        </w:numPr>
        <w:ind w:left="567"/>
      </w:pPr>
      <w:r>
        <w:t>G</w:t>
      </w:r>
      <w:r w:rsidR="004763EE">
        <w:t>esloten interval</w:t>
      </w:r>
      <w:r w:rsidR="004763EE">
        <w:tab/>
      </w:r>
      <w:r w:rsidR="00F30FA8">
        <w:t>[a, b]</w:t>
      </w:r>
      <w:r w:rsidR="00437C36">
        <w:tab/>
      </w:r>
      <w:r w:rsidR="00437C36">
        <w:tab/>
        <w:t>alles tussen deze waarde, beide inbegrepen</w:t>
      </w:r>
    </w:p>
    <w:p w14:paraId="46AA3FAD" w14:textId="56B45BB7" w:rsidR="004763EE" w:rsidRPr="009F6981" w:rsidRDefault="009F6981" w:rsidP="003E232E">
      <w:pPr>
        <w:pStyle w:val="Lijstalinea"/>
        <w:numPr>
          <w:ilvl w:val="0"/>
          <w:numId w:val="72"/>
        </w:numPr>
        <w:ind w:left="567"/>
      </w:pPr>
      <w:r w:rsidRPr="009F6981">
        <w:t>H</w:t>
      </w:r>
      <w:r w:rsidR="004763EE" w:rsidRPr="009F6981">
        <w:t>alfopen interval</w:t>
      </w:r>
      <w:r w:rsidR="004763EE" w:rsidRPr="009F6981">
        <w:tab/>
      </w:r>
      <w:r w:rsidR="00F30FA8" w:rsidRPr="009F6981">
        <w:t>]a, b]</w:t>
      </w:r>
      <w:r w:rsidR="00437C36" w:rsidRPr="009F6981">
        <w:tab/>
      </w:r>
      <w:r w:rsidR="00437C36" w:rsidRPr="009F6981">
        <w:tab/>
      </w:r>
      <w:r w:rsidRPr="009F6981">
        <w:t>alles tus</w:t>
      </w:r>
      <w:r>
        <w:t>sen deze waarde, a niet inbegrepen, b wel</w:t>
      </w:r>
    </w:p>
    <w:p w14:paraId="28812F97" w14:textId="77777777" w:rsidR="006E684B" w:rsidRDefault="009F6981" w:rsidP="003E232E">
      <w:pPr>
        <w:pStyle w:val="Lijstalinea"/>
        <w:numPr>
          <w:ilvl w:val="0"/>
          <w:numId w:val="72"/>
        </w:numPr>
        <w:ind w:left="567"/>
      </w:pPr>
      <w:r w:rsidRPr="009F6981">
        <w:t>H</w:t>
      </w:r>
      <w:r w:rsidR="004763EE" w:rsidRPr="009F6981">
        <w:t xml:space="preserve">alfopen </w:t>
      </w:r>
      <w:r w:rsidR="00F30FA8" w:rsidRPr="009F6981">
        <w:t>interval</w:t>
      </w:r>
      <w:r w:rsidR="004763EE" w:rsidRPr="009F6981">
        <w:t xml:space="preserve"> </w:t>
      </w:r>
      <w:r w:rsidR="004763EE" w:rsidRPr="009F6981">
        <w:tab/>
      </w:r>
      <w:r w:rsidR="00F30FA8" w:rsidRPr="009F6981">
        <w:t>[a, b[</w:t>
      </w:r>
      <w:r w:rsidR="00437C36" w:rsidRPr="009F6981">
        <w:tab/>
      </w:r>
      <w:r w:rsidRPr="009F6981">
        <w:tab/>
        <w:t>alles t</w:t>
      </w:r>
      <w:r>
        <w:t>ussen deze waarde, a inbegrepen, b niet</w:t>
      </w:r>
    </w:p>
    <w:p w14:paraId="1A01AE45" w14:textId="77777777" w:rsidR="006E684B" w:rsidRDefault="006E684B" w:rsidP="006E684B"/>
    <w:p w14:paraId="06101786" w14:textId="77777777" w:rsidR="006E684B" w:rsidRDefault="006E684B" w:rsidP="006E684B">
      <w:pPr>
        <w:pStyle w:val="Geenafstand"/>
      </w:pPr>
      <w:r>
        <w:t xml:space="preserve">Verzameling van R in een interval: </w:t>
      </w:r>
    </w:p>
    <w:p w14:paraId="2F8997C2" w14:textId="6373493D" w:rsidR="004763EE" w:rsidRDefault="006E684B" w:rsidP="006E684B">
      <w:r w:rsidRPr="006E684B">
        <w:rPr>
          <w:noProof/>
        </w:rPr>
        <w:drawing>
          <wp:inline distT="0" distB="0" distL="0" distR="0" wp14:anchorId="0A41E886" wp14:editId="1D820CB6">
            <wp:extent cx="1548198" cy="426315"/>
            <wp:effectExtent l="0" t="0" r="0" b="0"/>
            <wp:docPr id="1107584803" name="Afbeelding 1107584803" descr="Afbeelding met Lettertype, nummer, symbool, typografie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B198233E-EDD9-E32E-9541-33E2555412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84803" name="Afbeelding 1107584803" descr="Afbeelding met Lettertype, nummer, symbool, typografie&#10;&#10;Automatisch gegenereerde beschrijving">
                      <a:extLst>
                        <a:ext uri="{FF2B5EF4-FFF2-40B4-BE49-F238E27FC236}">
                          <a16:creationId xmlns:a16="http://schemas.microsoft.com/office/drawing/2014/main" id="{B198233E-EDD9-E32E-9541-33E2555412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8198" cy="4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04CA" w14:textId="2A50F07C" w:rsidR="00F20859" w:rsidRDefault="00F20859" w:rsidP="00A5028F">
      <w:pPr>
        <w:pStyle w:val="Geenafstand"/>
      </w:pPr>
      <w:r>
        <w:t>Verzamelterm N:</w:t>
      </w:r>
    </w:p>
    <w:p w14:paraId="26436ED6" w14:textId="16A504F8" w:rsidR="00F20859" w:rsidRDefault="00F20859" w:rsidP="006E684B">
      <w:r>
        <w:t>Alle positieve getallen.</w:t>
      </w:r>
    </w:p>
    <w:p w14:paraId="7BBFF221" w14:textId="77777777" w:rsidR="00F20859" w:rsidRDefault="00F20859" w:rsidP="006E684B"/>
    <w:p w14:paraId="0637C8E5" w14:textId="0D9485AF" w:rsidR="00F20859" w:rsidRDefault="00F20859" w:rsidP="00A5028F">
      <w:pPr>
        <w:pStyle w:val="Geenafstand"/>
      </w:pPr>
      <w:r>
        <w:t xml:space="preserve">Verzamelterm Z: </w:t>
      </w:r>
    </w:p>
    <w:p w14:paraId="4B423DFB" w14:textId="439908DF" w:rsidR="00F20859" w:rsidRDefault="00F20859" w:rsidP="006E684B">
      <w:r>
        <w:t>Alle positieve en negatieve getallen</w:t>
      </w:r>
    </w:p>
    <w:p w14:paraId="610F02C0" w14:textId="77777777" w:rsidR="00F20859" w:rsidRDefault="00F20859" w:rsidP="006E684B"/>
    <w:p w14:paraId="71ADFE87" w14:textId="48E6D0AE" w:rsidR="00F20859" w:rsidRDefault="00F20859" w:rsidP="00A5028F">
      <w:pPr>
        <w:pStyle w:val="Geenafstand"/>
      </w:pPr>
      <w:r>
        <w:t xml:space="preserve">Verzamelterm Q: </w:t>
      </w:r>
    </w:p>
    <w:p w14:paraId="7361DFD7" w14:textId="630868D5" w:rsidR="00691EC0" w:rsidRPr="009F6981" w:rsidRDefault="00A5028F" w:rsidP="006E684B">
      <w:r>
        <w:t>Alle positieve, negatieve en kommagetallen</w:t>
      </w:r>
    </w:p>
    <w:p w14:paraId="380CD36C" w14:textId="19DB96E7" w:rsidR="00CD6452" w:rsidRPr="00CD6452" w:rsidRDefault="00CD6452" w:rsidP="00CD6452">
      <w:pPr>
        <w:pStyle w:val="Kop2"/>
      </w:pPr>
      <w:bookmarkStart w:id="58" w:name="_Toc155301160"/>
      <w:r w:rsidRPr="00CD6452">
        <w:lastRenderedPageBreak/>
        <w:t>Het begrip oneindig in de wiskunde</w:t>
      </w:r>
      <w:bookmarkEnd w:id="58"/>
    </w:p>
    <w:p w14:paraId="276F213F" w14:textId="18E42751" w:rsidR="00CD6452" w:rsidRDefault="00CD6452" w:rsidP="00CD6452">
      <w:pPr>
        <w:pStyle w:val="Kop3"/>
      </w:pPr>
      <w:bookmarkStart w:id="59" w:name="_Toc155301161"/>
      <w:r w:rsidRPr="00CD6452">
        <w:t>Eigenschappen</w:t>
      </w:r>
      <w:bookmarkEnd w:id="59"/>
    </w:p>
    <w:p w14:paraId="0424A9B5" w14:textId="30C4A02E" w:rsidR="007913AC" w:rsidRPr="00936132" w:rsidRDefault="007913AC" w:rsidP="00936132">
      <w:pPr>
        <w:pStyle w:val="Geenafstand"/>
      </w:pPr>
      <w:r w:rsidRPr="00936132">
        <w:t>Rekenregels R:</w:t>
      </w:r>
    </w:p>
    <w:p w14:paraId="24830D9C" w14:textId="4B187924" w:rsidR="008F1532" w:rsidRDefault="00CA2837" w:rsidP="008F1532">
      <w:r w:rsidRPr="000E539E">
        <w:rPr>
          <w:noProof/>
        </w:rPr>
        <w:drawing>
          <wp:inline distT="0" distB="0" distL="0" distR="0" wp14:anchorId="04EC4275" wp14:editId="7AA4F98F">
            <wp:extent cx="1798241" cy="886691"/>
            <wp:effectExtent l="0" t="0" r="0" b="0"/>
            <wp:docPr id="479716349" name="Afbeelding 1" descr="Afbeelding met Lettertype, tekst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16349" name="Afbeelding 1" descr="Afbeelding met Lettertype, tekst, lijn, schermopname&#10;&#10;Automatisch gegenereerde beschrijvi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16385" cy="8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A053" w14:textId="538CD53A" w:rsidR="00691EC0" w:rsidRDefault="00691EC0" w:rsidP="008F1532"/>
    <w:p w14:paraId="5D091E88" w14:textId="67BA08A9" w:rsidR="005E2326" w:rsidRPr="008F1532" w:rsidRDefault="005E2326" w:rsidP="005E2326">
      <w:pPr>
        <w:pStyle w:val="Geenafstand"/>
      </w:pPr>
      <w:r>
        <w:t>Ongeldige bewerkingen:</w:t>
      </w:r>
    </w:p>
    <w:p w14:paraId="7248F330" w14:textId="2B6EFB7B" w:rsidR="00691EC0" w:rsidRDefault="005E2326" w:rsidP="00D30C70">
      <w:r w:rsidRPr="005E2326">
        <w:rPr>
          <w:noProof/>
        </w:rPr>
        <w:drawing>
          <wp:inline distT="0" distB="0" distL="0" distR="0" wp14:anchorId="451238DC" wp14:editId="6C4D06E3">
            <wp:extent cx="1478567" cy="658091"/>
            <wp:effectExtent l="0" t="0" r="0" b="0"/>
            <wp:docPr id="3" name="Afbeelding 2" descr="Afbeelding met Lettertype, cirkel, diagram, lijn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1E64E430-65AA-8802-EDAD-35B9D68FF5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2" descr="Afbeelding met Lettertype, cirkel, diagram, lijn&#10;&#10;Automatisch gegenereerde beschrijving">
                      <a:extLst>
                        <a:ext uri="{FF2B5EF4-FFF2-40B4-BE49-F238E27FC236}">
                          <a16:creationId xmlns:a16="http://schemas.microsoft.com/office/drawing/2014/main" id="{1E64E430-65AA-8802-EDAD-35B9D68FF5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84501" cy="66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239E" w14:textId="245CA0B3" w:rsidR="000E539E" w:rsidRDefault="001F16A4" w:rsidP="001F16A4">
      <w:pPr>
        <w:pStyle w:val="Geenafstand"/>
      </w:pPr>
      <w:r>
        <w:t>Rekenregels delen en vermenigvuldigen:</w:t>
      </w:r>
    </w:p>
    <w:p w14:paraId="1E7E318A" w14:textId="66388C35" w:rsidR="001F16A4" w:rsidRDefault="001F16A4" w:rsidP="001F16A4">
      <w:pPr>
        <w:pStyle w:val="Geenafstand"/>
      </w:pPr>
      <w:r w:rsidRPr="001F16A4">
        <w:rPr>
          <w:noProof/>
        </w:rPr>
        <w:drawing>
          <wp:inline distT="0" distB="0" distL="0" distR="0" wp14:anchorId="2267C358" wp14:editId="5F81F02B">
            <wp:extent cx="3235037" cy="3567243"/>
            <wp:effectExtent l="0" t="0" r="0" b="0"/>
            <wp:docPr id="413390566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90566" name="Afbeelding 1" descr="Afbeelding met tekst, schermopname, Lettertype, nummer&#10;&#10;Automatisch gegenereerde beschrijvi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54525" cy="358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DA6A" w14:textId="2E076EAF" w:rsidR="000E539E" w:rsidRDefault="001F16A4" w:rsidP="00D30C70">
      <w:r>
        <w:t>Dit laatste betekent dat x/0 ofwel …</w:t>
      </w:r>
    </w:p>
    <w:p w14:paraId="7785152B" w14:textId="2255159C" w:rsidR="001F16A4" w:rsidRDefault="003606BE" w:rsidP="00D30C70">
      <w:r w:rsidRPr="003606BE">
        <w:rPr>
          <w:noProof/>
        </w:rPr>
        <w:drawing>
          <wp:inline distT="0" distB="0" distL="0" distR="0" wp14:anchorId="352AD644" wp14:editId="4475AB05">
            <wp:extent cx="1877291" cy="2521733"/>
            <wp:effectExtent l="0" t="0" r="0" b="0"/>
            <wp:docPr id="827554376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4376" name="Afbeelding 1" descr="Afbeelding met tekst, schermopname, Lettertype, nummer&#10;&#10;Automatisch gegenereerde beschrijvi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93647" cy="25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0BDD" w14:textId="77777777" w:rsidR="00F20859" w:rsidRDefault="00F20859" w:rsidP="00214D5C">
      <w:pPr>
        <w:pStyle w:val="Geenafstand"/>
      </w:pPr>
    </w:p>
    <w:p w14:paraId="150CD0E8" w14:textId="2830A210" w:rsidR="001F16A4" w:rsidRDefault="00214D5C" w:rsidP="00214D5C">
      <w:pPr>
        <w:pStyle w:val="Geenafstand"/>
      </w:pPr>
      <w:r>
        <w:lastRenderedPageBreak/>
        <w:t>Oefeningen:</w:t>
      </w:r>
    </w:p>
    <w:p w14:paraId="695D14F9" w14:textId="3FAEE860" w:rsidR="00214D5C" w:rsidRDefault="000436E7" w:rsidP="00D30C70">
      <w:r w:rsidRPr="000436E7">
        <w:rPr>
          <w:noProof/>
        </w:rPr>
        <w:drawing>
          <wp:inline distT="0" distB="0" distL="0" distR="0" wp14:anchorId="341583AB" wp14:editId="3E35A32F">
            <wp:extent cx="2851150" cy="4370201"/>
            <wp:effectExtent l="0" t="0" r="0" b="0"/>
            <wp:docPr id="163499331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93319" name="Afbeelding 1" descr="Afbeelding met tekst, schermopname, Lettertype, nummer&#10;&#10;Automatisch gegenereerde beschrijvi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72167" cy="440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E11D" w14:textId="4031AFD7" w:rsidR="003951EE" w:rsidRDefault="00104C02" w:rsidP="00D30C70">
      <w:r w:rsidRPr="00104C02">
        <w:rPr>
          <w:noProof/>
        </w:rPr>
        <w:drawing>
          <wp:inline distT="0" distB="0" distL="0" distR="0" wp14:anchorId="4D338F11" wp14:editId="1222AD0D">
            <wp:extent cx="5612765" cy="1879600"/>
            <wp:effectExtent l="0" t="0" r="0" b="0"/>
            <wp:docPr id="303097425" name="Afbeelding 1" descr="Afbeelding met tekst, Lettertype, handschrift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97425" name="Afbeelding 1" descr="Afbeelding met tekst, Lettertype, handschrift, wit&#10;&#10;Automatisch gegenereerde beschrijvi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39883" cy="188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EBD" w14:textId="68465BD0" w:rsidR="00104C02" w:rsidRDefault="00104C02" w:rsidP="00B96EBF">
      <w:pPr>
        <w:pStyle w:val="Kop1"/>
      </w:pPr>
      <w:bookmarkStart w:id="60" w:name="_Toc155301162"/>
      <w:r>
        <w:lastRenderedPageBreak/>
        <w:t>Hoofdstuk 8:</w:t>
      </w:r>
      <w:r w:rsidR="00B96EBF">
        <w:t xml:space="preserve"> </w:t>
      </w:r>
      <w:r w:rsidR="00B96EBF" w:rsidRPr="00B96EBF">
        <w:t>Veeltermfuncties</w:t>
      </w:r>
      <w:bookmarkEnd w:id="60"/>
    </w:p>
    <w:p w14:paraId="4FF93F47" w14:textId="28E8E4DF" w:rsidR="00B96EBF" w:rsidRDefault="00A20D44" w:rsidP="00A20D44">
      <w:pPr>
        <w:pStyle w:val="Kop2"/>
      </w:pPr>
      <w:bookmarkStart w:id="61" w:name="_Toc155301163"/>
      <w:r w:rsidRPr="00A20D44">
        <w:t>Definities en notaties</w:t>
      </w:r>
      <w:bookmarkEnd w:id="61"/>
      <w:r w:rsidRPr="00A20D44">
        <w:t xml:space="preserve">    </w:t>
      </w:r>
    </w:p>
    <w:p w14:paraId="5399DF20" w14:textId="41E41E1E" w:rsidR="00B70ECE" w:rsidRDefault="00B70ECE" w:rsidP="00755997">
      <w:pPr>
        <w:pStyle w:val="Geenafstand"/>
      </w:pPr>
      <w:r>
        <w:t xml:space="preserve">Definitie: </w:t>
      </w:r>
    </w:p>
    <w:p w14:paraId="0D03DC1C" w14:textId="47E2E264" w:rsidR="00B70ECE" w:rsidRDefault="00755997" w:rsidP="00B70ECE">
      <w:r>
        <w:t xml:space="preserve">Een functie f is een reële functie indien zijn bron- en doelverzameling beide zijn. D.w.z. dat voor elke x </w:t>
      </w:r>
      <w:r>
        <w:rPr>
          <w:rFonts w:ascii="Cambria Math" w:hAnsi="Cambria Math" w:cs="Cambria Math"/>
        </w:rPr>
        <w:t>∈</w:t>
      </w:r>
      <w:r>
        <w:t xml:space="preserve"> hoogstens </w:t>
      </w:r>
      <w:r>
        <w:rPr>
          <w:rFonts w:ascii="Calibri" w:hAnsi="Calibri" w:cs="Calibri"/>
        </w:rPr>
        <w:t>éé</w:t>
      </w:r>
      <w:r>
        <w:t xml:space="preserve">n y </w:t>
      </w:r>
      <w:r>
        <w:rPr>
          <w:rFonts w:ascii="Cambria Math" w:hAnsi="Cambria Math" w:cs="Cambria Math"/>
        </w:rPr>
        <w:t>∈</w:t>
      </w:r>
      <w:r>
        <w:t xml:space="preserve"> bestaat zodanig dat f(x) = y. We noemen x het argument terwijl y het beeld wordt genoemd.</w:t>
      </w:r>
    </w:p>
    <w:p w14:paraId="2251E473" w14:textId="77777777" w:rsidR="00755997" w:rsidRDefault="00755997" w:rsidP="00B70ECE"/>
    <w:p w14:paraId="76FA5668" w14:textId="6941FCD5" w:rsidR="00755997" w:rsidRDefault="00755997" w:rsidP="00755997">
      <w:pPr>
        <w:pStyle w:val="Geenafstand"/>
      </w:pPr>
      <w:r>
        <w:t xml:space="preserve">Notatie: </w:t>
      </w:r>
    </w:p>
    <w:p w14:paraId="0411EDBD" w14:textId="7DE19EDD" w:rsidR="00755997" w:rsidRDefault="00755997" w:rsidP="00B70ECE">
      <w:r w:rsidRPr="00755997">
        <w:rPr>
          <w:noProof/>
        </w:rPr>
        <w:drawing>
          <wp:inline distT="0" distB="0" distL="0" distR="0" wp14:anchorId="53987DE5" wp14:editId="1C228C8A">
            <wp:extent cx="3688400" cy="403895"/>
            <wp:effectExtent l="0" t="0" r="7620" b="0"/>
            <wp:docPr id="177475003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5003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53C" w14:textId="77777777" w:rsidR="00755997" w:rsidRPr="00B70ECE" w:rsidRDefault="00755997" w:rsidP="00B70ECE"/>
    <w:p w14:paraId="778EBC49" w14:textId="0B1937BF" w:rsidR="00A20D44" w:rsidRDefault="00BE0F1B" w:rsidP="00A20D44">
      <w:pPr>
        <w:pStyle w:val="Geenafstand"/>
      </w:pPr>
      <w:r>
        <w:t xml:space="preserve">Beeld/bereik: </w:t>
      </w:r>
    </w:p>
    <w:p w14:paraId="7B4AABDB" w14:textId="575584D1" w:rsidR="00BE0F1B" w:rsidRDefault="00AE2FFA" w:rsidP="00AE2FFA">
      <w:r>
        <w:t xml:space="preserve">De lengte die gebruikt wordt van de </w:t>
      </w:r>
      <w:r w:rsidRPr="008E1F9D">
        <w:rPr>
          <w:b/>
          <w:bCs/>
        </w:rPr>
        <w:t>y-as</w:t>
      </w:r>
      <w:r>
        <w:t>.</w:t>
      </w:r>
    </w:p>
    <w:p w14:paraId="72375518" w14:textId="534FA40A" w:rsidR="00A22672" w:rsidRDefault="00A22672" w:rsidP="00A20D44">
      <w:pPr>
        <w:pStyle w:val="Geenafstand"/>
      </w:pPr>
    </w:p>
    <w:p w14:paraId="219FF2B6" w14:textId="6BA3D8C5" w:rsidR="00AE2FFA" w:rsidRDefault="008E1F9D" w:rsidP="00A20D44">
      <w:pPr>
        <w:pStyle w:val="Geenafstand"/>
      </w:pPr>
      <w:r>
        <w:t>Domein:</w:t>
      </w:r>
    </w:p>
    <w:p w14:paraId="6084AF40" w14:textId="54232F94" w:rsidR="008E1F9D" w:rsidRDefault="008E1F9D" w:rsidP="005F4AB8">
      <w:r>
        <w:t xml:space="preserve">De lengte die gebruikt wordt van de </w:t>
      </w:r>
      <w:r w:rsidRPr="008E1F9D">
        <w:rPr>
          <w:b/>
          <w:bCs/>
        </w:rPr>
        <w:t>x-as</w:t>
      </w:r>
      <w:r>
        <w:t>.</w:t>
      </w:r>
    </w:p>
    <w:p w14:paraId="11C3FF66" w14:textId="77777777" w:rsidR="008E1F9D" w:rsidRDefault="008E1F9D" w:rsidP="00A20D44">
      <w:pPr>
        <w:pStyle w:val="Geenafstand"/>
      </w:pPr>
    </w:p>
    <w:p w14:paraId="77CB1125" w14:textId="61C22475" w:rsidR="008E1F9D" w:rsidRDefault="00211989" w:rsidP="00A20D44">
      <w:pPr>
        <w:pStyle w:val="Geenafstand"/>
      </w:pPr>
      <w:r>
        <w:t>Continuïteit:</w:t>
      </w:r>
    </w:p>
    <w:p w14:paraId="68A9F9F4" w14:textId="07151E6A" w:rsidR="00211989" w:rsidRDefault="00211989" w:rsidP="00211989">
      <w:r>
        <w:t xml:space="preserve">Iets is </w:t>
      </w:r>
      <w:r w:rsidRPr="00185E7C">
        <w:rPr>
          <w:b/>
          <w:bCs/>
        </w:rPr>
        <w:t>continu</w:t>
      </w:r>
      <w:r>
        <w:t xml:space="preserve"> als je de pen niet omhoog moet heffen om de grafiek te tekenen.</w:t>
      </w:r>
      <w:r w:rsidR="005F4AB8">
        <w:t xml:space="preserve"> </w:t>
      </w:r>
      <w:r>
        <w:t xml:space="preserve">Zoniet, is hij </w:t>
      </w:r>
      <w:r w:rsidRPr="00185E7C">
        <w:rPr>
          <w:b/>
          <w:bCs/>
        </w:rPr>
        <w:t>discontinu</w:t>
      </w:r>
      <w:r>
        <w:t>.</w:t>
      </w:r>
    </w:p>
    <w:p w14:paraId="736159DC" w14:textId="77777777" w:rsidR="00211989" w:rsidRDefault="00211989" w:rsidP="00211989"/>
    <w:p w14:paraId="6E8F9257" w14:textId="02096139" w:rsidR="00211989" w:rsidRDefault="008F05BF" w:rsidP="008F05BF">
      <w:pPr>
        <w:pStyle w:val="Geenafstand"/>
      </w:pPr>
      <w:r>
        <w:t>Nulpunt:</w:t>
      </w:r>
    </w:p>
    <w:p w14:paraId="7ECE422D" w14:textId="04EAADF4" w:rsidR="008F05BF" w:rsidRDefault="008F05BF" w:rsidP="00211989">
      <w:r>
        <w:t xml:space="preserve">Het punt waar de x-waarde een getal is en de </w:t>
      </w:r>
      <w:r w:rsidRPr="003211BF">
        <w:rPr>
          <w:b/>
          <w:bCs/>
        </w:rPr>
        <w:t>y-waarde 0</w:t>
      </w:r>
      <w:r>
        <w:t xml:space="preserve"> is.</w:t>
      </w:r>
    </w:p>
    <w:p w14:paraId="31A2EF12" w14:textId="4136F265" w:rsidR="008F05BF" w:rsidRDefault="00F71808" w:rsidP="00F71808">
      <w:pPr>
        <w:pStyle w:val="Kop2"/>
      </w:pPr>
      <w:bookmarkStart w:id="62" w:name="_Toc155301164"/>
      <w:r w:rsidRPr="00F71808">
        <w:t>Constante functies</w:t>
      </w:r>
      <w:bookmarkEnd w:id="62"/>
      <w:r w:rsidRPr="00F71808">
        <w:t xml:space="preserve">  </w:t>
      </w:r>
    </w:p>
    <w:p w14:paraId="4E64AD4B" w14:textId="7173F1D2" w:rsidR="00F71808" w:rsidRDefault="00250A5E" w:rsidP="00250A5E">
      <w:pPr>
        <w:pStyle w:val="Geenafstand"/>
      </w:pPr>
      <w:r>
        <w:t xml:space="preserve">Constante functie: </w:t>
      </w:r>
    </w:p>
    <w:p w14:paraId="59B6DEBC" w14:textId="31DAE633" w:rsidR="00250A5E" w:rsidRDefault="00250A5E" w:rsidP="00250A5E">
      <w:r w:rsidRPr="00250A5E">
        <w:t xml:space="preserve">Een </w:t>
      </w:r>
      <w:r w:rsidRPr="00250A5E">
        <w:rPr>
          <w:b/>
          <w:bCs/>
        </w:rPr>
        <w:t xml:space="preserve">constante functie </w:t>
      </w:r>
      <w:r w:rsidR="003512DD" w:rsidRPr="003512DD">
        <w:rPr>
          <w:b/>
          <w:bCs/>
          <w:noProof/>
        </w:rPr>
        <w:drawing>
          <wp:inline distT="0" distB="0" distL="0" distR="0" wp14:anchorId="35BDFAC2" wp14:editId="557F889E">
            <wp:extent cx="546100" cy="165485"/>
            <wp:effectExtent l="0" t="0" r="0" b="0"/>
            <wp:docPr id="42585307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5307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3859" cy="1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A5E">
        <w:t>is een functie waarbij de functiewaarde constant is.</w:t>
      </w:r>
      <w:r w:rsidR="000425B6">
        <w:t xml:space="preserve"> Dit wordt ook wel een functie van de </w:t>
      </w:r>
      <w:r w:rsidR="000425B6" w:rsidRPr="00701F77">
        <w:rPr>
          <w:b/>
          <w:bCs/>
        </w:rPr>
        <w:t>0</w:t>
      </w:r>
      <w:r w:rsidR="000425B6" w:rsidRPr="00701F77">
        <w:rPr>
          <w:b/>
          <w:bCs/>
          <w:vertAlign w:val="superscript"/>
        </w:rPr>
        <w:t>de</w:t>
      </w:r>
      <w:r w:rsidR="000425B6" w:rsidRPr="00701F77">
        <w:rPr>
          <w:b/>
          <w:bCs/>
        </w:rPr>
        <w:t xml:space="preserve"> graad</w:t>
      </w:r>
      <w:r w:rsidR="000425B6">
        <w:t xml:space="preserve"> genoemd en kan bv. zijn: </w:t>
      </w:r>
      <w:r w:rsidR="000425B6">
        <w:tab/>
      </w:r>
      <w:r w:rsidR="000425B6">
        <w:tab/>
        <w:t>y = 3</w:t>
      </w:r>
      <w:r w:rsidRPr="00250A5E">
        <w:t xml:space="preserve"> </w:t>
      </w:r>
    </w:p>
    <w:p w14:paraId="5F694F55" w14:textId="77777777" w:rsidR="00561575" w:rsidRDefault="00561575" w:rsidP="00250A5E"/>
    <w:p w14:paraId="599A4AF0" w14:textId="5A10C542" w:rsidR="00561575" w:rsidRDefault="003130F2" w:rsidP="00561575">
      <w:pPr>
        <w:pStyle w:val="Geenafstand"/>
      </w:pPr>
      <w:r w:rsidRPr="00561575">
        <w:rPr>
          <w:noProof/>
        </w:rPr>
        <w:drawing>
          <wp:anchor distT="0" distB="0" distL="114300" distR="114300" simplePos="0" relativeHeight="251624448" behindDoc="1" locked="0" layoutInCell="1" allowOverlap="1" wp14:anchorId="22611319" wp14:editId="4E1632E3">
            <wp:simplePos x="0" y="0"/>
            <wp:positionH relativeFrom="column">
              <wp:posOffset>-2540</wp:posOffset>
            </wp:positionH>
            <wp:positionV relativeFrom="paragraph">
              <wp:posOffset>186690</wp:posOffset>
            </wp:positionV>
            <wp:extent cx="2396490" cy="2178050"/>
            <wp:effectExtent l="0" t="0" r="0" b="0"/>
            <wp:wrapTight wrapText="bothSides">
              <wp:wrapPolygon edited="0">
                <wp:start x="0" y="0"/>
                <wp:lineTo x="0" y="21348"/>
                <wp:lineTo x="21463" y="21348"/>
                <wp:lineTo x="21463" y="0"/>
                <wp:lineTo x="0" y="0"/>
              </wp:wrapPolygon>
            </wp:wrapTight>
            <wp:docPr id="901275842" name="Afbeelding 1" descr="Afbeelding met lijn, Rechthoek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75842" name="Afbeelding 1" descr="Afbeelding met lijn, Rechthoek, tekst&#10;&#10;Automatisch gegenereerde beschrijvi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575">
        <w:t xml:space="preserve">Voorbeeld constante: </w:t>
      </w:r>
    </w:p>
    <w:p w14:paraId="6D74F714" w14:textId="12B58DE2" w:rsidR="00561575" w:rsidRPr="003130F2" w:rsidRDefault="001A0BCE" w:rsidP="00250A5E">
      <w:pPr>
        <w:rPr>
          <w:b/>
          <w:bCs/>
        </w:rPr>
      </w:pPr>
      <w:r w:rsidRPr="003130F2">
        <w:rPr>
          <w:b/>
          <w:bCs/>
        </w:rPr>
        <w:t xml:space="preserve">Eigenschappen: </w:t>
      </w:r>
    </w:p>
    <w:p w14:paraId="5FB79185" w14:textId="6827955D" w:rsidR="001A0BCE" w:rsidRDefault="001A0BCE" w:rsidP="001A0BCE">
      <w:pPr>
        <w:pStyle w:val="Lijstalinea"/>
        <w:numPr>
          <w:ilvl w:val="0"/>
          <w:numId w:val="82"/>
        </w:numPr>
      </w:pPr>
      <w:r>
        <w:t>Dom(f) = R</w:t>
      </w:r>
    </w:p>
    <w:p w14:paraId="1CBBC068" w14:textId="5A440DD0" w:rsidR="001A0BCE" w:rsidRDefault="001A0BCE" w:rsidP="001A0BCE">
      <w:pPr>
        <w:pStyle w:val="Lijstalinea"/>
        <w:numPr>
          <w:ilvl w:val="0"/>
          <w:numId w:val="82"/>
        </w:numPr>
      </w:pPr>
      <w:r>
        <w:t>Beeld/bereik</w:t>
      </w:r>
      <w:r w:rsidR="00A26F89">
        <w:t xml:space="preserve"> = 4</w:t>
      </w:r>
    </w:p>
    <w:p w14:paraId="56A23BC4" w14:textId="45F05202" w:rsidR="00A26F89" w:rsidRDefault="00A26F89" w:rsidP="001A0BCE">
      <w:pPr>
        <w:pStyle w:val="Lijstalinea"/>
        <w:numPr>
          <w:ilvl w:val="0"/>
          <w:numId w:val="82"/>
        </w:numPr>
      </w:pPr>
      <w:r>
        <w:t>Nulpunten = geen</w:t>
      </w:r>
    </w:p>
    <w:p w14:paraId="14751CEB" w14:textId="05581244" w:rsidR="00561575" w:rsidRDefault="00A26F89" w:rsidP="00F71808">
      <w:pPr>
        <w:pStyle w:val="Lijstalinea"/>
        <w:numPr>
          <w:ilvl w:val="0"/>
          <w:numId w:val="82"/>
        </w:numPr>
      </w:pPr>
      <w:r>
        <w:t>Snijpunt = Coördinaat (0,4) met x =</w:t>
      </w:r>
      <w:r w:rsidR="003130F2">
        <w:t xml:space="preserve"> 0 en y = 4</w:t>
      </w:r>
    </w:p>
    <w:p w14:paraId="7F059CDC" w14:textId="53C208F1" w:rsidR="003130F2" w:rsidRPr="00F71808" w:rsidRDefault="003130F2" w:rsidP="003130F2">
      <w:pPr>
        <w:pStyle w:val="Lijstalinea"/>
      </w:pPr>
    </w:p>
    <w:p w14:paraId="4F074AA8" w14:textId="50B6AC9A" w:rsidR="008F05BF" w:rsidRPr="003130F2" w:rsidRDefault="00362F40" w:rsidP="003130F2">
      <w:pPr>
        <w:rPr>
          <w:b/>
          <w:bCs/>
        </w:rPr>
      </w:pPr>
      <w:r w:rsidRPr="003130F2">
        <w:rPr>
          <w:b/>
          <w:bCs/>
        </w:rPr>
        <w:t>Tekenverloop:</w:t>
      </w:r>
    </w:p>
    <w:p w14:paraId="2B598F22" w14:textId="0B086225" w:rsidR="00211989" w:rsidRDefault="001949FF" w:rsidP="00211989">
      <w:r w:rsidRPr="003130F2">
        <w:rPr>
          <w:b/>
          <w:bCs/>
          <w:noProof/>
        </w:rPr>
        <w:drawing>
          <wp:anchor distT="0" distB="0" distL="114300" distR="114300" simplePos="0" relativeHeight="251618304" behindDoc="1" locked="0" layoutInCell="1" allowOverlap="1" wp14:anchorId="3E2409DA" wp14:editId="7DBA62F7">
            <wp:simplePos x="0" y="0"/>
            <wp:positionH relativeFrom="column">
              <wp:posOffset>-26035</wp:posOffset>
            </wp:positionH>
            <wp:positionV relativeFrom="paragraph">
              <wp:posOffset>31115</wp:posOffset>
            </wp:positionV>
            <wp:extent cx="2932430" cy="711200"/>
            <wp:effectExtent l="0" t="0" r="0" b="0"/>
            <wp:wrapTight wrapText="bothSides">
              <wp:wrapPolygon edited="0">
                <wp:start x="0" y="0"/>
                <wp:lineTo x="0" y="20829"/>
                <wp:lineTo x="21469" y="20829"/>
                <wp:lineTo x="21469" y="0"/>
                <wp:lineTo x="0" y="0"/>
              </wp:wrapPolygon>
            </wp:wrapTight>
            <wp:docPr id="719887114" name="Afbeelding 719887114">
              <a:extLst xmlns:a="http://schemas.openxmlformats.org/drawingml/2006/main">
                <a:ext uri="{FF2B5EF4-FFF2-40B4-BE49-F238E27FC236}">
                  <a16:creationId xmlns:a16="http://schemas.microsoft.com/office/drawing/2014/main" id="{E03B22DE-6564-D47E-6BDD-4F00F5265D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87114" name="Afbeelding 719887114">
                      <a:extLst>
                        <a:ext uri="{FF2B5EF4-FFF2-40B4-BE49-F238E27FC236}">
                          <a16:creationId xmlns:a16="http://schemas.microsoft.com/office/drawing/2014/main" id="{E03B22DE-6564-D47E-6BDD-4F00F5265D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F40">
        <w:tab/>
      </w:r>
    </w:p>
    <w:p w14:paraId="52482F0A" w14:textId="77777777" w:rsidR="003211BF" w:rsidRDefault="003211BF" w:rsidP="00211989"/>
    <w:p w14:paraId="46688860" w14:textId="77777777" w:rsidR="003211BF" w:rsidRDefault="003211BF" w:rsidP="00211989"/>
    <w:p w14:paraId="2234C6DB" w14:textId="77777777" w:rsidR="003211BF" w:rsidRDefault="003211BF" w:rsidP="00211989"/>
    <w:p w14:paraId="7ABB5216" w14:textId="77777777" w:rsidR="00755997" w:rsidRDefault="00755997" w:rsidP="00211989"/>
    <w:p w14:paraId="304D2047" w14:textId="77777777" w:rsidR="00755997" w:rsidRDefault="00755997" w:rsidP="00211989"/>
    <w:p w14:paraId="291C878C" w14:textId="793A5890" w:rsidR="00755997" w:rsidRDefault="00D6774B" w:rsidP="009E3CA0">
      <w:pPr>
        <w:pStyle w:val="Geenafstand"/>
      </w:pPr>
      <w:r>
        <w:t>Tekenverloop</w:t>
      </w:r>
      <w:r w:rsidR="00CA213D">
        <w:t xml:space="preserve"> bij een constante</w:t>
      </w:r>
      <w:r>
        <w:t xml:space="preserve">: </w:t>
      </w:r>
    </w:p>
    <w:p w14:paraId="1E174F32" w14:textId="556DDCFB" w:rsidR="00D6774B" w:rsidRDefault="00D6774B" w:rsidP="00211989">
      <w:r>
        <w:t xml:space="preserve">De top begint bij de x waarbij het start in -oneindig en +oneindig met in het midden de </w:t>
      </w:r>
      <w:r w:rsidRPr="009E3CA0">
        <w:rPr>
          <w:b/>
          <w:bCs/>
        </w:rPr>
        <w:t>Top (-b/a)</w:t>
      </w:r>
      <w:r w:rsidR="00FB6100" w:rsidRPr="009E3CA0">
        <w:rPr>
          <w:b/>
          <w:bCs/>
        </w:rPr>
        <w:t xml:space="preserve"> </w:t>
      </w:r>
      <w:r w:rsidR="00FB6100">
        <w:t xml:space="preserve">en bij f(x) links het </w:t>
      </w:r>
      <w:r w:rsidR="00FB6100" w:rsidRPr="009E3CA0">
        <w:rPr>
          <w:b/>
          <w:bCs/>
        </w:rPr>
        <w:t>teken</w:t>
      </w:r>
      <w:r w:rsidR="00FB6100">
        <w:t xml:space="preserve"> </w:t>
      </w:r>
      <w:r w:rsidR="00FB6100" w:rsidRPr="009E3CA0">
        <w:rPr>
          <w:b/>
          <w:bCs/>
        </w:rPr>
        <w:t>voor</w:t>
      </w:r>
      <w:r w:rsidR="00FB6100">
        <w:t xml:space="preserve"> de</w:t>
      </w:r>
      <w:r w:rsidR="009E3CA0">
        <w:t xml:space="preserve"> x op </w:t>
      </w:r>
      <w:r w:rsidR="009E3CA0" w:rsidRPr="009E3CA0">
        <w:rPr>
          <w:b/>
          <w:bCs/>
        </w:rPr>
        <w:t>0</w:t>
      </w:r>
      <w:r w:rsidR="009E3CA0">
        <w:t xml:space="preserve"> stond en rechts het teken </w:t>
      </w:r>
      <w:r w:rsidR="009E3CA0" w:rsidRPr="009E3CA0">
        <w:rPr>
          <w:b/>
          <w:bCs/>
        </w:rPr>
        <w:t>na</w:t>
      </w:r>
      <w:r w:rsidR="009E3CA0">
        <w:t xml:space="preserve"> de x 0 is gepasseerd.</w:t>
      </w:r>
    </w:p>
    <w:p w14:paraId="3ABD97E1" w14:textId="77777777" w:rsidR="003211BF" w:rsidRDefault="003211BF" w:rsidP="00211989"/>
    <w:p w14:paraId="28B08A82" w14:textId="327AF33C" w:rsidR="003211BF" w:rsidRDefault="00037E2F" w:rsidP="00037E2F">
      <w:pPr>
        <w:pStyle w:val="Kop2"/>
      </w:pPr>
      <w:bookmarkStart w:id="63" w:name="_Toc155301165"/>
      <w:r>
        <w:lastRenderedPageBreak/>
        <w:t>Lineaire functies of functies van de eerste graad</w:t>
      </w:r>
      <w:bookmarkEnd w:id="63"/>
    </w:p>
    <w:p w14:paraId="6C7449E8" w14:textId="48AB6BCA" w:rsidR="003211BF" w:rsidRDefault="002E6292" w:rsidP="00755997">
      <w:pPr>
        <w:pStyle w:val="Geenafstand"/>
      </w:pPr>
      <w:r>
        <w:t xml:space="preserve">Definitie: </w:t>
      </w:r>
    </w:p>
    <w:p w14:paraId="531D8043" w14:textId="7EDF0121" w:rsidR="002E6292" w:rsidRDefault="002E6292" w:rsidP="00211989">
      <w:r w:rsidRPr="002E6292">
        <w:rPr>
          <w:noProof/>
        </w:rPr>
        <w:drawing>
          <wp:anchor distT="0" distB="0" distL="114300" distR="114300" simplePos="0" relativeHeight="251630592" behindDoc="1" locked="0" layoutInCell="1" allowOverlap="1" wp14:anchorId="0333778D" wp14:editId="077268E3">
            <wp:simplePos x="0" y="0"/>
            <wp:positionH relativeFrom="column">
              <wp:posOffset>854710</wp:posOffset>
            </wp:positionH>
            <wp:positionV relativeFrom="paragraph">
              <wp:posOffset>6350</wp:posOffset>
            </wp:positionV>
            <wp:extent cx="1231900" cy="191770"/>
            <wp:effectExtent l="0" t="0" r="0" b="0"/>
            <wp:wrapTight wrapText="bothSides">
              <wp:wrapPolygon edited="0">
                <wp:start x="0" y="0"/>
                <wp:lineTo x="0" y="19311"/>
                <wp:lineTo x="21377" y="19311"/>
                <wp:lineTo x="21377" y="0"/>
                <wp:lineTo x="0" y="0"/>
              </wp:wrapPolygon>
            </wp:wrapTight>
            <wp:docPr id="71267477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74774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 functie  waarbij a en b gegeven reële getallen zijn en a ≠ 0, noemt men een </w:t>
      </w:r>
      <w:r w:rsidRPr="00DE52EB">
        <w:rPr>
          <w:b/>
          <w:bCs/>
        </w:rPr>
        <w:t>functie van de eerste graad of lineaire functie</w:t>
      </w:r>
      <w:r>
        <w:t>.</w:t>
      </w:r>
    </w:p>
    <w:p w14:paraId="5BD5ADB2" w14:textId="77777777" w:rsidR="001D2D3C" w:rsidRDefault="001D2D3C" w:rsidP="00211989"/>
    <w:p w14:paraId="468FB602" w14:textId="7C2A270F" w:rsidR="001D2D3C" w:rsidRDefault="001D2D3C" w:rsidP="001D2D3C">
      <w:pPr>
        <w:pStyle w:val="Geenafstand"/>
      </w:pPr>
      <w:r>
        <w:t>RICO (RichtingsCoëfficiënt) :</w:t>
      </w:r>
    </w:p>
    <w:p w14:paraId="7A15C13C" w14:textId="36F7033B" w:rsidR="00F21BDD" w:rsidRPr="005A4652" w:rsidRDefault="00CA2837" w:rsidP="0021198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2-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2-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1</m:t>
              </m:r>
            </m:den>
          </m:f>
        </m:oMath>
      </m:oMathPara>
    </w:p>
    <w:p w14:paraId="507EF71D" w14:textId="59750A37" w:rsidR="003211BF" w:rsidRPr="00F21BDD" w:rsidRDefault="0083606B" w:rsidP="00211989">
      <w:pPr>
        <w:rPr>
          <w:rFonts w:eastAsiaTheme="minorEastAsia"/>
        </w:rPr>
      </w:pPr>
      <w:r w:rsidRPr="0083606B">
        <w:rPr>
          <w:noProof/>
        </w:rPr>
        <w:drawing>
          <wp:anchor distT="0" distB="0" distL="114300" distR="114300" simplePos="0" relativeHeight="251636736" behindDoc="1" locked="0" layoutInCell="1" allowOverlap="1" wp14:anchorId="0FE1526A" wp14:editId="47EEB755">
            <wp:simplePos x="0" y="0"/>
            <wp:positionH relativeFrom="column">
              <wp:posOffset>1115060</wp:posOffset>
            </wp:positionH>
            <wp:positionV relativeFrom="paragraph">
              <wp:posOffset>111125</wp:posOffset>
            </wp:positionV>
            <wp:extent cx="1783080" cy="335280"/>
            <wp:effectExtent l="0" t="0" r="0" b="0"/>
            <wp:wrapTight wrapText="bothSides">
              <wp:wrapPolygon edited="0">
                <wp:start x="0" y="0"/>
                <wp:lineTo x="0" y="20864"/>
                <wp:lineTo x="21462" y="20864"/>
                <wp:lineTo x="21462" y="0"/>
                <wp:lineTo x="0" y="0"/>
              </wp:wrapPolygon>
            </wp:wrapTight>
            <wp:docPr id="173367674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76746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B936D" w14:textId="716CBDAA" w:rsidR="00DE52EB" w:rsidRDefault="0083606B" w:rsidP="0083606B">
      <w:pPr>
        <w:pStyle w:val="Geenafstand"/>
      </w:pPr>
      <w:r>
        <w:t xml:space="preserve">Voorbeeld met: </w:t>
      </w:r>
    </w:p>
    <w:p w14:paraId="4853595B" w14:textId="63D3F5FB" w:rsidR="003211BF" w:rsidRDefault="005A2B88" w:rsidP="00211989">
      <w:pPr>
        <w:rPr>
          <w:b/>
          <w:bCs/>
        </w:rPr>
      </w:pPr>
      <w:r w:rsidRPr="005A2B88">
        <w:rPr>
          <w:noProof/>
        </w:rPr>
        <w:drawing>
          <wp:anchor distT="0" distB="0" distL="114300" distR="114300" simplePos="0" relativeHeight="251642880" behindDoc="1" locked="0" layoutInCell="1" allowOverlap="1" wp14:anchorId="36FBDCBE" wp14:editId="4A73FECF">
            <wp:simplePos x="0" y="0"/>
            <wp:positionH relativeFrom="column">
              <wp:posOffset>-2540</wp:posOffset>
            </wp:positionH>
            <wp:positionV relativeFrom="paragraph">
              <wp:posOffset>85090</wp:posOffset>
            </wp:positionV>
            <wp:extent cx="2434590" cy="2425700"/>
            <wp:effectExtent l="0" t="0" r="0" b="0"/>
            <wp:wrapTight wrapText="bothSides">
              <wp:wrapPolygon edited="0">
                <wp:start x="0" y="0"/>
                <wp:lineTo x="0" y="21374"/>
                <wp:lineTo x="21465" y="21374"/>
                <wp:lineTo x="21465" y="0"/>
                <wp:lineTo x="0" y="0"/>
              </wp:wrapPolygon>
            </wp:wrapTight>
            <wp:docPr id="1943078909" name="Afbeelding 1" descr="Afbeelding met lijn, diagram, Perc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78909" name="Afbeelding 1" descr="Afbeelding met lijn, diagram, Perceel&#10;&#10;Automatisch gegenereerde beschrijvi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Eigenschappen: </w:t>
      </w:r>
    </w:p>
    <w:p w14:paraId="260B054E" w14:textId="13178D15" w:rsidR="005A2B88" w:rsidRDefault="00D336C2" w:rsidP="005A2B88">
      <w:pPr>
        <w:pStyle w:val="Lijstalinea"/>
        <w:numPr>
          <w:ilvl w:val="0"/>
          <w:numId w:val="83"/>
        </w:numPr>
      </w:pPr>
      <w:r>
        <w:t>Domein = R</w:t>
      </w:r>
    </w:p>
    <w:p w14:paraId="5EE158FF" w14:textId="068982B4" w:rsidR="00D336C2" w:rsidRDefault="00D336C2" w:rsidP="005A2B88">
      <w:pPr>
        <w:pStyle w:val="Lijstalinea"/>
        <w:numPr>
          <w:ilvl w:val="0"/>
          <w:numId w:val="83"/>
        </w:numPr>
      </w:pPr>
      <w:r>
        <w:t>Bereik/beeld = R</w:t>
      </w:r>
    </w:p>
    <w:p w14:paraId="00A6491C" w14:textId="0C53C37C" w:rsidR="00D336C2" w:rsidRDefault="00D336C2" w:rsidP="005A2B88">
      <w:pPr>
        <w:pStyle w:val="Lijstalinea"/>
        <w:numPr>
          <w:ilvl w:val="0"/>
          <w:numId w:val="83"/>
        </w:numPr>
      </w:pPr>
      <w:r>
        <w:t xml:space="preserve">Snijpunten </w:t>
      </w:r>
      <w:r w:rsidR="001D2D3C">
        <w:t xml:space="preserve">(y-as) </w:t>
      </w:r>
      <w:r>
        <w:t xml:space="preserve">= </w:t>
      </w:r>
      <w:r w:rsidR="001D2D3C">
        <w:t>1</w:t>
      </w:r>
      <w:r>
        <w:t xml:space="preserve"> (</w:t>
      </w:r>
      <w:r w:rsidR="001D2D3C">
        <w:t>-6</w:t>
      </w:r>
      <w:r>
        <w:t>,</w:t>
      </w:r>
      <w:r w:rsidR="001D2D3C">
        <w:t xml:space="preserve"> </w:t>
      </w:r>
      <w:r>
        <w:t>0)</w:t>
      </w:r>
    </w:p>
    <w:p w14:paraId="30F8D164" w14:textId="598AEA34" w:rsidR="00D336C2" w:rsidRDefault="00D336C2" w:rsidP="005A2B88">
      <w:pPr>
        <w:pStyle w:val="Lijstalinea"/>
        <w:numPr>
          <w:ilvl w:val="0"/>
          <w:numId w:val="83"/>
        </w:numPr>
      </w:pPr>
      <w:r>
        <w:t>Nulpunten = 1 (</w:t>
      </w:r>
      <w:r w:rsidR="001D2D3C">
        <w:t>2, 0)</w:t>
      </w:r>
    </w:p>
    <w:p w14:paraId="77F341A6" w14:textId="1F23736B" w:rsidR="001D2D3C" w:rsidRPr="005A2B88" w:rsidRDefault="00F72834" w:rsidP="005A2B88">
      <w:pPr>
        <w:pStyle w:val="Lijstalinea"/>
        <w:numPr>
          <w:ilvl w:val="0"/>
          <w:numId w:val="83"/>
        </w:numPr>
      </w:pPr>
      <w:r>
        <w:t>RICO</w:t>
      </w:r>
      <w:r w:rsidR="009A7AE2">
        <w:t xml:space="preserve"> = 3 &gt; 0</w:t>
      </w:r>
    </w:p>
    <w:p w14:paraId="1C454D3D" w14:textId="77777777" w:rsidR="003211BF" w:rsidRDefault="003211BF" w:rsidP="00211989"/>
    <w:p w14:paraId="2B2B8E92" w14:textId="77777777" w:rsidR="009E02FD" w:rsidRDefault="009E02FD" w:rsidP="00211989"/>
    <w:p w14:paraId="1C3467A3" w14:textId="77777777" w:rsidR="009E02FD" w:rsidRDefault="009E02FD" w:rsidP="00211989"/>
    <w:p w14:paraId="056D2D3B" w14:textId="77777777" w:rsidR="009E02FD" w:rsidRDefault="009E02FD" w:rsidP="00211989"/>
    <w:p w14:paraId="7D03B5F8" w14:textId="77777777" w:rsidR="009E02FD" w:rsidRDefault="009E02FD" w:rsidP="00211989"/>
    <w:p w14:paraId="635B3EBF" w14:textId="77777777" w:rsidR="009E02FD" w:rsidRDefault="009E02FD" w:rsidP="00211989"/>
    <w:p w14:paraId="6D2B2BED" w14:textId="77777777" w:rsidR="009E02FD" w:rsidRDefault="009E02FD" w:rsidP="00211989"/>
    <w:p w14:paraId="7034EE96" w14:textId="5D70A933" w:rsidR="009E02FD" w:rsidRDefault="009E02FD" w:rsidP="009E02FD">
      <w:pPr>
        <w:pStyle w:val="Kop2"/>
      </w:pPr>
      <w:bookmarkStart w:id="64" w:name="_Toc155301166"/>
      <w:r>
        <w:t>Functies van de tweede graad</w:t>
      </w:r>
      <w:bookmarkEnd w:id="64"/>
    </w:p>
    <w:p w14:paraId="4017B99A" w14:textId="391B2B79" w:rsidR="009E02FD" w:rsidRDefault="00D86226" w:rsidP="00D86226">
      <w:pPr>
        <w:pStyle w:val="Geenafstand"/>
      </w:pPr>
      <w:r>
        <w:t xml:space="preserve">Definitie: </w:t>
      </w:r>
    </w:p>
    <w:p w14:paraId="796557DB" w14:textId="305E2280" w:rsidR="00D86226" w:rsidRDefault="00091973" w:rsidP="009E02FD">
      <w:r w:rsidRPr="00091973">
        <w:rPr>
          <w:noProof/>
        </w:rPr>
        <w:drawing>
          <wp:anchor distT="0" distB="0" distL="114300" distR="114300" simplePos="0" relativeHeight="251649024" behindDoc="1" locked="0" layoutInCell="1" allowOverlap="1" wp14:anchorId="2DAE49B0" wp14:editId="0A1B4162">
            <wp:simplePos x="0" y="0"/>
            <wp:positionH relativeFrom="column">
              <wp:posOffset>835660</wp:posOffset>
            </wp:positionH>
            <wp:positionV relativeFrom="paragraph">
              <wp:posOffset>6350</wp:posOffset>
            </wp:positionV>
            <wp:extent cx="1473200" cy="188595"/>
            <wp:effectExtent l="0" t="0" r="0" b="0"/>
            <wp:wrapTight wrapText="bothSides">
              <wp:wrapPolygon edited="0">
                <wp:start x="0" y="0"/>
                <wp:lineTo x="0" y="19636"/>
                <wp:lineTo x="21228" y="19636"/>
                <wp:lineTo x="21228" y="0"/>
                <wp:lineTo x="0" y="0"/>
              </wp:wrapPolygon>
            </wp:wrapTight>
            <wp:docPr id="173806340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6340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226">
        <w:t xml:space="preserve">Een functie waarbij a, b en c gegeven reële getallen zijn en waarvoor a ≠ 0, noemt men een functie van de </w:t>
      </w:r>
      <w:r w:rsidR="00D86226" w:rsidRPr="00091973">
        <w:rPr>
          <w:b/>
          <w:bCs/>
        </w:rPr>
        <w:t>tweede graad</w:t>
      </w:r>
      <w:r w:rsidR="00D86226">
        <w:t xml:space="preserve">. </w:t>
      </w:r>
    </w:p>
    <w:p w14:paraId="46D83FA1" w14:textId="2BCD1A74" w:rsidR="00091973" w:rsidRDefault="00F97745" w:rsidP="00091973">
      <w:pPr>
        <w:pStyle w:val="Lijstalinea"/>
        <w:numPr>
          <w:ilvl w:val="0"/>
          <w:numId w:val="84"/>
        </w:numPr>
      </w:pPr>
      <w:r w:rsidRPr="00F97745">
        <w:rPr>
          <w:noProof/>
        </w:rPr>
        <w:drawing>
          <wp:anchor distT="0" distB="0" distL="114300" distR="114300" simplePos="0" relativeHeight="251655168" behindDoc="1" locked="0" layoutInCell="1" allowOverlap="1" wp14:anchorId="18B1BEF5" wp14:editId="24A2765F">
            <wp:simplePos x="0" y="0"/>
            <wp:positionH relativeFrom="column">
              <wp:posOffset>3928110</wp:posOffset>
            </wp:positionH>
            <wp:positionV relativeFrom="paragraph">
              <wp:posOffset>173990</wp:posOffset>
            </wp:positionV>
            <wp:extent cx="1874520" cy="982980"/>
            <wp:effectExtent l="19050" t="19050" r="0" b="7620"/>
            <wp:wrapTight wrapText="bothSides">
              <wp:wrapPolygon edited="0">
                <wp:start x="-220" y="-419"/>
                <wp:lineTo x="-220" y="21767"/>
                <wp:lineTo x="21512" y="21767"/>
                <wp:lineTo x="21512" y="-419"/>
                <wp:lineTo x="-220" y="-419"/>
              </wp:wrapPolygon>
            </wp:wrapTight>
            <wp:docPr id="575875173" name="Afbeelding 1" descr="Afbeelding met tekst, Lettertype, wit, algebr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75173" name="Afbeelding 1" descr="Afbeelding met tekst, Lettertype, wit, algebra&#10;&#10;Automatisch gegenereerde beschrijvi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98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86226">
        <w:t xml:space="preserve">Indien a &gt; 0 is, is de grafiek een </w:t>
      </w:r>
      <w:r w:rsidR="00D86226" w:rsidRPr="00091973">
        <w:rPr>
          <w:b/>
          <w:bCs/>
        </w:rPr>
        <w:t>dalparabool</w:t>
      </w:r>
    </w:p>
    <w:p w14:paraId="26EF407A" w14:textId="2069957C" w:rsidR="009E02FD" w:rsidRDefault="00D86226" w:rsidP="00091973">
      <w:pPr>
        <w:pStyle w:val="Lijstalinea"/>
        <w:numPr>
          <w:ilvl w:val="0"/>
          <w:numId w:val="84"/>
        </w:numPr>
      </w:pPr>
      <w:r>
        <w:t xml:space="preserve">indien a &lt; 0 is, is de grafiek een </w:t>
      </w:r>
      <w:r w:rsidRPr="00091973">
        <w:rPr>
          <w:b/>
          <w:bCs/>
        </w:rPr>
        <w:t>bergparabool</w:t>
      </w:r>
      <w:r>
        <w:t>.</w:t>
      </w:r>
    </w:p>
    <w:p w14:paraId="32565578" w14:textId="77777777" w:rsidR="009E02FD" w:rsidRDefault="009E02FD" w:rsidP="009E02FD"/>
    <w:p w14:paraId="501583D4" w14:textId="275CD4C3" w:rsidR="00EA61DE" w:rsidRDefault="00EA61DE" w:rsidP="00387D1C">
      <w:pPr>
        <w:pStyle w:val="Geenafstand"/>
      </w:pPr>
      <w:r>
        <w:t xml:space="preserve">Extrema (top): </w:t>
      </w:r>
    </w:p>
    <w:p w14:paraId="73535F21" w14:textId="3A856DAB" w:rsidR="00EA61DE" w:rsidRDefault="00387D1C" w:rsidP="009E02FD">
      <w:r>
        <w:t xml:space="preserve">Bij een </w:t>
      </w:r>
      <w:r w:rsidRPr="00387D1C">
        <w:rPr>
          <w:b/>
          <w:bCs/>
        </w:rPr>
        <w:t>dalparabool</w:t>
      </w:r>
      <w:r>
        <w:t xml:space="preserve"> is dit extremum een </w:t>
      </w:r>
      <w:r w:rsidRPr="00387D1C">
        <w:rPr>
          <w:b/>
          <w:bCs/>
        </w:rPr>
        <w:t>minimum</w:t>
      </w:r>
      <w:r>
        <w:t>.</w:t>
      </w:r>
      <w:r w:rsidR="00F97745" w:rsidRPr="00F97745">
        <w:rPr>
          <w:noProof/>
        </w:rPr>
        <w:t xml:space="preserve"> </w:t>
      </w:r>
    </w:p>
    <w:p w14:paraId="65268621" w14:textId="213926BB" w:rsidR="00387D1C" w:rsidRDefault="00387D1C" w:rsidP="009E02FD">
      <w:r>
        <w:t xml:space="preserve">Bij een </w:t>
      </w:r>
      <w:r w:rsidRPr="00387D1C">
        <w:rPr>
          <w:b/>
          <w:bCs/>
        </w:rPr>
        <w:t>bergparabool</w:t>
      </w:r>
      <w:r>
        <w:t xml:space="preserve"> is dit extremum een </w:t>
      </w:r>
      <w:r w:rsidRPr="00387D1C">
        <w:rPr>
          <w:b/>
          <w:bCs/>
        </w:rPr>
        <w:t>maximum</w:t>
      </w:r>
      <w:r>
        <w:t>.</w:t>
      </w:r>
    </w:p>
    <w:p w14:paraId="01C2638D" w14:textId="77777777" w:rsidR="009E02FD" w:rsidRDefault="009E02FD" w:rsidP="009E02FD"/>
    <w:p w14:paraId="26A5D21D" w14:textId="6B455AAA" w:rsidR="009E02FD" w:rsidRDefault="00F97745" w:rsidP="0032565C">
      <w:pPr>
        <w:pStyle w:val="Geenafstand"/>
      </w:pPr>
      <w:r>
        <w:t xml:space="preserve">Nulpunten: </w:t>
      </w:r>
    </w:p>
    <w:p w14:paraId="40779495" w14:textId="1DC95C45" w:rsidR="00F97745" w:rsidRDefault="00F97745" w:rsidP="009E02FD">
      <w:r>
        <w:t xml:space="preserve">Hier kunnen er meerdere nulpunten zijn. Dit bereken je via de </w:t>
      </w:r>
      <w:r w:rsidRPr="0032565C">
        <w:rPr>
          <w:b/>
          <w:bCs/>
        </w:rPr>
        <w:t>Discriminant</w:t>
      </w:r>
      <w:r>
        <w:t xml:space="preserve"> (b</w:t>
      </w:r>
      <w:r w:rsidR="0032565C" w:rsidRPr="0032565C">
        <w:rPr>
          <w:vertAlign w:val="superscript"/>
        </w:rPr>
        <w:t>2</w:t>
      </w:r>
      <w:r w:rsidR="0032565C">
        <w:t xml:space="preserve"> – 4ac)</w:t>
      </w:r>
    </w:p>
    <w:p w14:paraId="44A970D9" w14:textId="12DB2204" w:rsidR="009E02FD" w:rsidRDefault="0017540C" w:rsidP="0032565C">
      <w:pPr>
        <w:pStyle w:val="Lijstalinea"/>
        <w:numPr>
          <w:ilvl w:val="0"/>
          <w:numId w:val="85"/>
        </w:numPr>
      </w:pPr>
      <w:r w:rsidRPr="0017540C">
        <w:rPr>
          <w:noProof/>
        </w:rPr>
        <w:drawing>
          <wp:anchor distT="0" distB="0" distL="114300" distR="114300" simplePos="0" relativeHeight="251661312" behindDoc="1" locked="0" layoutInCell="1" allowOverlap="1" wp14:anchorId="517A9504" wp14:editId="51D99E20">
            <wp:simplePos x="0" y="0"/>
            <wp:positionH relativeFrom="column">
              <wp:posOffset>1794510</wp:posOffset>
            </wp:positionH>
            <wp:positionV relativeFrom="paragraph">
              <wp:posOffset>128270</wp:posOffset>
            </wp:positionV>
            <wp:extent cx="1212850" cy="374650"/>
            <wp:effectExtent l="0" t="0" r="0" b="0"/>
            <wp:wrapTight wrapText="bothSides">
              <wp:wrapPolygon edited="0">
                <wp:start x="0" y="0"/>
                <wp:lineTo x="0" y="20868"/>
                <wp:lineTo x="21374" y="20868"/>
                <wp:lineTo x="21374" y="0"/>
                <wp:lineTo x="0" y="0"/>
              </wp:wrapPolygon>
            </wp:wrapTight>
            <wp:docPr id="163083581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35819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65C">
        <w:t>Indien:</w:t>
      </w:r>
    </w:p>
    <w:p w14:paraId="20F80AE1" w14:textId="248F1AF7" w:rsidR="0032565C" w:rsidRDefault="00395DBE" w:rsidP="0032565C">
      <w:pPr>
        <w:pStyle w:val="Lijstalinea"/>
        <w:numPr>
          <w:ilvl w:val="1"/>
          <w:numId w:val="85"/>
        </w:numPr>
      </w:pPr>
      <w:r>
        <w:t xml:space="preserve">D </w:t>
      </w:r>
      <w:r w:rsidR="000E0E2A">
        <w:t>&gt; 0</w:t>
      </w:r>
      <w:r>
        <w:t xml:space="preserve">: </w:t>
      </w:r>
    </w:p>
    <w:p w14:paraId="0516514D" w14:textId="210A39C4" w:rsidR="0017540C" w:rsidRDefault="000E0E2A" w:rsidP="0032565C">
      <w:pPr>
        <w:pStyle w:val="Lijstalinea"/>
        <w:numPr>
          <w:ilvl w:val="1"/>
          <w:numId w:val="85"/>
        </w:numPr>
      </w:pPr>
      <w:r w:rsidRPr="00694C05">
        <w:rPr>
          <w:noProof/>
        </w:rPr>
        <w:drawing>
          <wp:anchor distT="0" distB="0" distL="114300" distR="114300" simplePos="0" relativeHeight="251667456" behindDoc="1" locked="0" layoutInCell="1" allowOverlap="1" wp14:anchorId="6BDBE806" wp14:editId="6679F51C">
            <wp:simplePos x="0" y="0"/>
            <wp:positionH relativeFrom="column">
              <wp:posOffset>1794510</wp:posOffset>
            </wp:positionH>
            <wp:positionV relativeFrom="paragraph">
              <wp:posOffset>103505</wp:posOffset>
            </wp:positionV>
            <wp:extent cx="1168400" cy="459740"/>
            <wp:effectExtent l="0" t="0" r="0" b="0"/>
            <wp:wrapTight wrapText="bothSides">
              <wp:wrapPolygon edited="0">
                <wp:start x="0" y="0"/>
                <wp:lineTo x="0" y="20586"/>
                <wp:lineTo x="21130" y="20586"/>
                <wp:lineTo x="21130" y="0"/>
                <wp:lineTo x="0" y="0"/>
              </wp:wrapPolygon>
            </wp:wrapTight>
            <wp:docPr id="1363100662" name="Afbeelding 1" descr="Afbeelding met Lettertype, typografi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00662" name="Afbeelding 1" descr="Afbeelding met Lettertype, typografie, ontwerp&#10;&#10;Automatisch gegenereerde beschrijvi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6BF37" w14:textId="335045F8" w:rsidR="00694C05" w:rsidRDefault="0017540C" w:rsidP="0032565C">
      <w:pPr>
        <w:pStyle w:val="Lijstalinea"/>
        <w:numPr>
          <w:ilvl w:val="1"/>
          <w:numId w:val="85"/>
        </w:numPr>
      </w:pPr>
      <w:r>
        <w:t xml:space="preserve">D </w:t>
      </w:r>
      <w:r w:rsidR="000E0E2A">
        <w:t>= 0</w:t>
      </w:r>
      <w:r>
        <w:t>:</w:t>
      </w:r>
    </w:p>
    <w:p w14:paraId="7DDB547A" w14:textId="5D72E4F5" w:rsidR="00694C05" w:rsidRDefault="00694C05" w:rsidP="000E0E2A">
      <w:pPr>
        <w:pStyle w:val="Lijstalinea"/>
        <w:numPr>
          <w:ilvl w:val="1"/>
          <w:numId w:val="85"/>
        </w:numPr>
      </w:pPr>
    </w:p>
    <w:p w14:paraId="7A731300" w14:textId="1EB8FD7B" w:rsidR="00694C05" w:rsidRDefault="00694C05" w:rsidP="0032565C">
      <w:pPr>
        <w:pStyle w:val="Lijstalinea"/>
        <w:numPr>
          <w:ilvl w:val="1"/>
          <w:numId w:val="85"/>
        </w:numPr>
      </w:pPr>
      <w:r>
        <w:t xml:space="preserve">D </w:t>
      </w:r>
      <w:r w:rsidR="000E0E2A">
        <w:t>&lt; 0:</w:t>
      </w:r>
      <w:r w:rsidR="000E0E2A">
        <w:tab/>
        <w:t xml:space="preserve">  Er is geen nulpunt: de parabool ligt volledig boven of onder de X-as</w:t>
      </w:r>
    </w:p>
    <w:p w14:paraId="711C58B5" w14:textId="77777777" w:rsidR="00694C05" w:rsidRDefault="00694C05" w:rsidP="00694C05"/>
    <w:p w14:paraId="2AE9A602" w14:textId="3250F9E3" w:rsidR="00694C05" w:rsidRDefault="00A47192" w:rsidP="00387E55">
      <w:pPr>
        <w:pStyle w:val="Geenafstand"/>
      </w:pPr>
      <w:r>
        <w:t xml:space="preserve">Eenmaal dit gekend, kunnen we de vergelijking invullen: </w:t>
      </w:r>
    </w:p>
    <w:p w14:paraId="7E3FA2BD" w14:textId="062BEAE6" w:rsidR="00387E55" w:rsidRDefault="00387E55" w:rsidP="00694C05">
      <w:r w:rsidRPr="00387E55">
        <w:rPr>
          <w:noProof/>
        </w:rPr>
        <w:drawing>
          <wp:inline distT="0" distB="0" distL="0" distR="0" wp14:anchorId="5DDF3CC4" wp14:editId="42050681">
            <wp:extent cx="3256221" cy="444500"/>
            <wp:effectExtent l="0" t="0" r="0" b="0"/>
            <wp:docPr id="51862862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2862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65581" cy="44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097C" w14:textId="77777777" w:rsidR="00387E55" w:rsidRDefault="00387E55" w:rsidP="00694C05"/>
    <w:p w14:paraId="25623267" w14:textId="7BB8BED9" w:rsidR="00387E55" w:rsidRDefault="00387E55" w:rsidP="00387E55">
      <w:pPr>
        <w:pStyle w:val="Geenafstand"/>
      </w:pPr>
      <w:r>
        <w:lastRenderedPageBreak/>
        <w:t>Tekenverloop</w:t>
      </w:r>
      <w:r w:rsidR="00CA213D">
        <w:t xml:space="preserve"> bij een 2</w:t>
      </w:r>
      <w:r w:rsidR="00CA213D" w:rsidRPr="00CA213D">
        <w:rPr>
          <w:vertAlign w:val="superscript"/>
        </w:rPr>
        <w:t>e</w:t>
      </w:r>
      <w:r w:rsidR="00CA213D">
        <w:t xml:space="preserve"> graadsfunctie</w:t>
      </w:r>
      <w:r>
        <w:t>:</w:t>
      </w:r>
    </w:p>
    <w:p w14:paraId="453C19B4" w14:textId="6BC23587" w:rsidR="00CA213D" w:rsidRDefault="00B63BC8" w:rsidP="00387E55">
      <w:pPr>
        <w:pStyle w:val="Geenafstand"/>
      </w:pPr>
      <w:r w:rsidRPr="00B63BC8">
        <w:rPr>
          <w:noProof/>
        </w:rPr>
        <w:drawing>
          <wp:anchor distT="0" distB="0" distL="114300" distR="114300" simplePos="0" relativeHeight="251673600" behindDoc="1" locked="0" layoutInCell="1" allowOverlap="1" wp14:anchorId="1DA7FD94" wp14:editId="7859AE7C">
            <wp:simplePos x="0" y="0"/>
            <wp:positionH relativeFrom="column">
              <wp:posOffset>3459480</wp:posOffset>
            </wp:positionH>
            <wp:positionV relativeFrom="paragraph">
              <wp:posOffset>20955</wp:posOffset>
            </wp:positionV>
            <wp:extent cx="265684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373" y="21388"/>
                <wp:lineTo x="21373" y="0"/>
                <wp:lineTo x="0" y="0"/>
              </wp:wrapPolygon>
            </wp:wrapTight>
            <wp:docPr id="1495946225" name="Afbeelding 1" descr="Afbeelding met diagram, lijn, origami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46225" name="Afbeelding 1" descr="Afbeelding met diagram, lijn, origami&#10;&#10;Automatisch gegenereerde beschrijvi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13D" w:rsidRPr="00CA213D">
        <w:rPr>
          <w:noProof/>
        </w:rPr>
        <w:drawing>
          <wp:inline distT="0" distB="0" distL="0" distR="0" wp14:anchorId="770B273F" wp14:editId="5F1ADAB4">
            <wp:extent cx="3340100" cy="1887128"/>
            <wp:effectExtent l="0" t="0" r="0" b="0"/>
            <wp:docPr id="224846983" name="Afbeelding 1" descr="Afbeelding met tekst, schermopname, lijn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46983" name="Afbeelding 1" descr="Afbeelding met tekst, schermopname, lijn, nummer&#10;&#10;Automatisch gegenereerde beschrijvi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62215" cy="18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D2EF" w14:textId="77777777" w:rsidR="00B63BC8" w:rsidRDefault="00B63BC8" w:rsidP="00387E55">
      <w:pPr>
        <w:pStyle w:val="Geenafstand"/>
      </w:pPr>
    </w:p>
    <w:p w14:paraId="1D1D6A83" w14:textId="577B82BF" w:rsidR="00E90C9C" w:rsidRDefault="00E90C9C" w:rsidP="00387E55">
      <w:pPr>
        <w:pStyle w:val="Geenafstand"/>
      </w:pPr>
      <w:r>
        <w:t>Top van x en y in een 2</w:t>
      </w:r>
      <w:r w:rsidRPr="00E90C9C">
        <w:rPr>
          <w:vertAlign w:val="superscript"/>
        </w:rPr>
        <w:t>e</w:t>
      </w:r>
      <w:r>
        <w:t xml:space="preserve"> graadsfunctie: </w:t>
      </w:r>
    </w:p>
    <w:p w14:paraId="7E65C5DC" w14:textId="03CD8A5E" w:rsidR="00E90C9C" w:rsidRPr="00C00B86" w:rsidRDefault="000B235A" w:rsidP="00C00B86">
      <w:pPr>
        <w:pStyle w:val="Lijstalinea"/>
        <w:numPr>
          <w:ilvl w:val="0"/>
          <w:numId w:val="85"/>
        </w:numPr>
        <w:rPr>
          <w:rFonts w:eastAsiaTheme="minorEastAsia"/>
          <w:b/>
          <w:color w:val="7030A0"/>
        </w:rPr>
      </w:pPr>
      <w:r>
        <w:t>Top van x:</w:t>
      </w:r>
      <w:r w:rsidR="00C00B86">
        <w:tab/>
      </w:r>
      <w: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color w:val="7030A0"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</w:p>
    <w:p w14:paraId="39132068" w14:textId="2645B7A5" w:rsidR="000B235A" w:rsidRPr="00C00B86" w:rsidRDefault="000B235A" w:rsidP="00C00B86">
      <w:pPr>
        <w:pStyle w:val="Lijstalinea"/>
        <w:numPr>
          <w:ilvl w:val="0"/>
          <w:numId w:val="87"/>
        </w:numPr>
      </w:pPr>
      <w:r w:rsidRPr="00C00B86">
        <w:t xml:space="preserve">Top van y: </w:t>
      </w:r>
      <w:r w:rsidR="00C00B86" w:rsidRPr="00C00B86">
        <w:tab/>
        <w:t>Top van</w:t>
      </w:r>
      <w:r w:rsidR="00C00B86">
        <w:t xml:space="preserve"> x invullen in het volledige functievoorsch</w:t>
      </w:r>
      <w:r w:rsidR="00F41841">
        <w:t>rift = Top van y</w:t>
      </w:r>
    </w:p>
    <w:p w14:paraId="0D1B6210" w14:textId="77777777" w:rsidR="00E90C9C" w:rsidRPr="00C00B86" w:rsidRDefault="00E90C9C" w:rsidP="00387E55">
      <w:pPr>
        <w:pStyle w:val="Geenafstand"/>
      </w:pPr>
    </w:p>
    <w:p w14:paraId="26518139" w14:textId="77777777" w:rsidR="00E90C9C" w:rsidRPr="00C00B86" w:rsidRDefault="00E90C9C" w:rsidP="00387E55">
      <w:pPr>
        <w:pStyle w:val="Geenafstand"/>
      </w:pPr>
    </w:p>
    <w:p w14:paraId="2E8D1758" w14:textId="28D62F69" w:rsidR="00B63BC8" w:rsidRDefault="00C53AC4" w:rsidP="00387E55">
      <w:pPr>
        <w:pStyle w:val="Geenafstand"/>
      </w:pPr>
      <w:r>
        <w:t>Voorbeeld 2</w:t>
      </w:r>
      <w:r w:rsidRPr="00C53AC4">
        <w:rPr>
          <w:vertAlign w:val="superscript"/>
        </w:rPr>
        <w:t>e</w:t>
      </w:r>
      <w:r>
        <w:t xml:space="preserve"> graadsfunctie</w:t>
      </w:r>
      <w:r w:rsidR="00C10735">
        <w:t xml:space="preserve"> f(x) = 3x</w:t>
      </w:r>
      <w:r w:rsidR="00C10735" w:rsidRPr="00C10735">
        <w:rPr>
          <w:vertAlign w:val="superscript"/>
        </w:rPr>
        <w:t>2</w:t>
      </w:r>
      <w:r w:rsidR="00C10735">
        <w:t xml:space="preserve"> -4x + 1 </w:t>
      </w:r>
      <w:r>
        <w:t xml:space="preserve">: </w:t>
      </w:r>
    </w:p>
    <w:p w14:paraId="7EB33F83" w14:textId="3415B774" w:rsidR="00202418" w:rsidRPr="002817C0" w:rsidRDefault="00202418" w:rsidP="002817C0">
      <w:pPr>
        <w:pStyle w:val="Lijstalinea"/>
        <w:numPr>
          <w:ilvl w:val="0"/>
          <w:numId w:val="85"/>
        </w:numPr>
      </w:pPr>
      <w:r w:rsidRPr="00C35BCD">
        <w:rPr>
          <w:b/>
          <w:bCs/>
        </w:rPr>
        <w:t>Nulpunten</w:t>
      </w:r>
      <w:r>
        <w:t xml:space="preserve">: </w:t>
      </w:r>
      <w:r w:rsidR="002817C0">
        <w:t>(-4)</w:t>
      </w:r>
      <w:r w:rsidR="002817C0" w:rsidRPr="002817C0">
        <w:rPr>
          <w:vertAlign w:val="superscript"/>
        </w:rPr>
        <w:t>2</w:t>
      </w:r>
      <w:r w:rsidR="002817C0">
        <w:t xml:space="preserve"> – 4 * 3 * 1 = 16 – 12 = </w:t>
      </w:r>
      <w:r w:rsidR="002817C0" w:rsidRPr="002817C0">
        <w:rPr>
          <w:b/>
          <w:bCs/>
        </w:rPr>
        <w:t>4</w:t>
      </w:r>
    </w:p>
    <w:p w14:paraId="64AAD44C" w14:textId="5C022A25" w:rsidR="002817C0" w:rsidRPr="00FC0FD4" w:rsidRDefault="002817C0" w:rsidP="002817C0">
      <w:pPr>
        <w:pStyle w:val="Lijstalinea"/>
        <w:numPr>
          <w:ilvl w:val="1"/>
          <w:numId w:val="85"/>
        </w:numPr>
      </w:pPr>
      <w:r>
        <w:t xml:space="preserve">x1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4+2</m:t>
            </m:r>
          </m:num>
          <m:den>
            <m:r>
              <w:rPr>
                <w:rFonts w:ascii="Cambria Math" w:hAnsi="Cambria Math"/>
              </w:rPr>
              <m:t>2*3</m:t>
            </m:r>
          </m:den>
        </m:f>
      </m:oMath>
      <w:r w:rsidR="00C8286D">
        <w:rPr>
          <w:rFonts w:eastAsiaTheme="minorEastAsia"/>
        </w:rPr>
        <w:t xml:space="preserve"> = </w:t>
      </w:r>
      <w:r w:rsidR="00FC0FD4">
        <w:rPr>
          <w:rFonts w:eastAsiaTheme="minorEastAsia"/>
        </w:rPr>
        <w:t>1</w:t>
      </w:r>
    </w:p>
    <w:p w14:paraId="3E5A228A" w14:textId="77777777" w:rsidR="00FC0FD4" w:rsidRPr="00FC0FD4" w:rsidRDefault="00FC0FD4" w:rsidP="00FC0FD4">
      <w:pPr>
        <w:pStyle w:val="Lijstalinea"/>
        <w:ind w:left="1440"/>
      </w:pPr>
    </w:p>
    <w:p w14:paraId="44A5E0A6" w14:textId="4C811B17" w:rsidR="00FC0FD4" w:rsidRDefault="00FC0FD4" w:rsidP="00FC0FD4">
      <w:pPr>
        <w:pStyle w:val="Lijstalinea"/>
        <w:numPr>
          <w:ilvl w:val="1"/>
          <w:numId w:val="85"/>
        </w:numPr>
      </w:pPr>
      <w:r>
        <w:t>x</w:t>
      </w:r>
      <w:r w:rsidRPr="00D860A3">
        <w:t>2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4-2</m:t>
            </m:r>
          </m:num>
          <m:den>
            <m:r>
              <w:rPr>
                <w:rFonts w:ascii="Cambria Math" w:hAnsi="Cambria Math"/>
              </w:rPr>
              <m:t>2*3</m:t>
            </m:r>
          </m:den>
        </m:f>
      </m:oMath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77DE4DFA" w14:textId="7D1C7411" w:rsidR="00D860A3" w:rsidRDefault="0037532C" w:rsidP="00D860A3">
      <w:pPr>
        <w:pStyle w:val="Lijstalinea"/>
        <w:numPr>
          <w:ilvl w:val="0"/>
          <w:numId w:val="85"/>
        </w:numPr>
      </w:pPr>
      <w:r w:rsidRPr="00C35BCD">
        <w:rPr>
          <w:b/>
          <w:bCs/>
        </w:rPr>
        <w:t>Domein</w:t>
      </w:r>
      <w:r>
        <w:t xml:space="preserve"> = R</w:t>
      </w:r>
    </w:p>
    <w:p w14:paraId="41E99C98" w14:textId="754D7D2D" w:rsidR="00F14C84" w:rsidRDefault="00F14C84" w:rsidP="00F14C84">
      <w:pPr>
        <w:pStyle w:val="Lijstalinea"/>
        <w:numPr>
          <w:ilvl w:val="0"/>
          <w:numId w:val="85"/>
        </w:numPr>
        <w:rPr>
          <w:lang w:val="en-GB"/>
        </w:rPr>
      </w:pPr>
      <w:r w:rsidRPr="00C35BCD">
        <w:rPr>
          <w:b/>
          <w:bCs/>
          <w:lang w:val="en-GB"/>
        </w:rPr>
        <w:t>Snpijpunten</w:t>
      </w:r>
      <w:r>
        <w:rPr>
          <w:lang w:val="en-GB"/>
        </w:rPr>
        <w:t xml:space="preserve"> (Y-as) = </w:t>
      </w:r>
      <w:r w:rsidR="00BA7F95">
        <w:rPr>
          <w:lang w:val="en-GB"/>
        </w:rPr>
        <w:t>(0, 1), want f(0) = 1</w:t>
      </w:r>
    </w:p>
    <w:p w14:paraId="187DEADB" w14:textId="38C82C32" w:rsidR="00BA7F95" w:rsidRDefault="00C35BCD" w:rsidP="00F14C84">
      <w:pPr>
        <w:pStyle w:val="Lijstalinea"/>
        <w:numPr>
          <w:ilvl w:val="0"/>
          <w:numId w:val="85"/>
        </w:numPr>
        <w:rPr>
          <w:lang w:val="en-GB"/>
        </w:rPr>
      </w:pPr>
      <w:r w:rsidRPr="00C35BCD">
        <w:rPr>
          <w:b/>
          <w:bCs/>
          <w:noProof/>
          <w:lang w:val="en-GB"/>
        </w:rPr>
        <w:drawing>
          <wp:anchor distT="0" distB="0" distL="114300" distR="114300" simplePos="0" relativeHeight="251679744" behindDoc="1" locked="0" layoutInCell="1" allowOverlap="1" wp14:anchorId="48433E3C" wp14:editId="291E807F">
            <wp:simplePos x="0" y="0"/>
            <wp:positionH relativeFrom="column">
              <wp:posOffset>873760</wp:posOffset>
            </wp:positionH>
            <wp:positionV relativeFrom="paragraph">
              <wp:posOffset>43180</wp:posOffset>
            </wp:positionV>
            <wp:extent cx="4495800" cy="1158240"/>
            <wp:effectExtent l="0" t="0" r="0" b="0"/>
            <wp:wrapTight wrapText="bothSides">
              <wp:wrapPolygon edited="0">
                <wp:start x="0" y="0"/>
                <wp:lineTo x="0" y="21316"/>
                <wp:lineTo x="21508" y="21316"/>
                <wp:lineTo x="21508" y="0"/>
                <wp:lineTo x="0" y="0"/>
              </wp:wrapPolygon>
            </wp:wrapTight>
            <wp:docPr id="185780015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00153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841" w:rsidRPr="00C35BCD">
        <w:rPr>
          <w:b/>
          <w:bCs/>
          <w:lang w:val="en-GB"/>
        </w:rPr>
        <w:t>Top</w:t>
      </w:r>
      <w:r w:rsidR="00F41841">
        <w:rPr>
          <w:lang w:val="en-GB"/>
        </w:rPr>
        <w:t>:</w:t>
      </w:r>
      <w:r w:rsidR="00913CF8">
        <w:rPr>
          <w:lang w:val="en-GB"/>
        </w:rPr>
        <w:t xml:space="preserve"> </w:t>
      </w:r>
    </w:p>
    <w:p w14:paraId="6DE53118" w14:textId="77777777" w:rsidR="00913CF8" w:rsidRDefault="00913CF8" w:rsidP="00913CF8">
      <w:pPr>
        <w:ind w:left="360"/>
        <w:rPr>
          <w:lang w:val="en-GB"/>
        </w:rPr>
      </w:pPr>
    </w:p>
    <w:p w14:paraId="63C44AF5" w14:textId="77777777" w:rsidR="00913CF8" w:rsidRDefault="00913CF8" w:rsidP="00913CF8">
      <w:pPr>
        <w:ind w:left="360"/>
        <w:rPr>
          <w:lang w:val="en-GB"/>
        </w:rPr>
      </w:pPr>
    </w:p>
    <w:p w14:paraId="648180D4" w14:textId="77777777" w:rsidR="00913CF8" w:rsidRDefault="00913CF8" w:rsidP="00913CF8">
      <w:pPr>
        <w:ind w:left="360"/>
        <w:rPr>
          <w:lang w:val="en-GB"/>
        </w:rPr>
      </w:pPr>
    </w:p>
    <w:p w14:paraId="46F3A972" w14:textId="77777777" w:rsidR="00913CF8" w:rsidRDefault="00913CF8" w:rsidP="00913CF8">
      <w:pPr>
        <w:ind w:left="360"/>
        <w:rPr>
          <w:lang w:val="en-GB"/>
        </w:rPr>
      </w:pPr>
    </w:p>
    <w:p w14:paraId="21ED2E51" w14:textId="77777777" w:rsidR="00913CF8" w:rsidRDefault="00913CF8" w:rsidP="00913CF8">
      <w:pPr>
        <w:ind w:left="360"/>
        <w:rPr>
          <w:lang w:val="en-GB"/>
        </w:rPr>
      </w:pPr>
    </w:p>
    <w:p w14:paraId="1662CB61" w14:textId="77777777" w:rsidR="00C35BCD" w:rsidRDefault="00C35BCD" w:rsidP="00913CF8">
      <w:pPr>
        <w:ind w:left="360"/>
        <w:rPr>
          <w:lang w:val="en-GB"/>
        </w:rPr>
      </w:pPr>
    </w:p>
    <w:p w14:paraId="212586D7" w14:textId="0E39E68B" w:rsidR="00913CF8" w:rsidRPr="00C35BCD" w:rsidRDefault="00C35BCD" w:rsidP="00C35BCD">
      <w:pPr>
        <w:pStyle w:val="Lijstalinea"/>
        <w:numPr>
          <w:ilvl w:val="0"/>
          <w:numId w:val="85"/>
        </w:numPr>
      </w:pPr>
      <w:r w:rsidRPr="00C35BCD">
        <w:rPr>
          <w:b/>
          <w:bCs/>
        </w:rPr>
        <w:t>Beeld/bereik</w:t>
      </w:r>
      <w:r>
        <w:t xml:space="preserve"> = [-1/3, +oneindig[</w:t>
      </w:r>
    </w:p>
    <w:p w14:paraId="04452B71" w14:textId="77FFCE1F" w:rsidR="00913CF8" w:rsidRDefault="009F0CF3" w:rsidP="00913CF8">
      <w:pPr>
        <w:pStyle w:val="Lijstalinea"/>
        <w:numPr>
          <w:ilvl w:val="0"/>
          <w:numId w:val="85"/>
        </w:numPr>
        <w:rPr>
          <w:lang w:val="en-GB"/>
        </w:rPr>
      </w:pPr>
      <w:r w:rsidRPr="00C35BCD">
        <w:rPr>
          <w:b/>
          <w:bCs/>
          <w:lang w:val="en-GB"/>
        </w:rPr>
        <w:t>Tekenverloop</w:t>
      </w:r>
      <w:r>
        <w:rPr>
          <w:lang w:val="en-GB"/>
        </w:rPr>
        <w:t xml:space="preserve">: </w:t>
      </w:r>
    </w:p>
    <w:p w14:paraId="552DBEE2" w14:textId="7B327746" w:rsidR="009F0CF3" w:rsidRDefault="009F0CF3" w:rsidP="009F0CF3">
      <w:pPr>
        <w:pStyle w:val="Lijstalinea"/>
        <w:ind w:left="1440"/>
        <w:rPr>
          <w:lang w:val="en-GB"/>
        </w:rPr>
      </w:pPr>
      <w:r w:rsidRPr="009F0CF3">
        <w:rPr>
          <w:noProof/>
          <w:lang w:val="en-GB"/>
        </w:rPr>
        <w:drawing>
          <wp:inline distT="0" distB="0" distL="0" distR="0" wp14:anchorId="5A16C1D9" wp14:editId="361780C4">
            <wp:extent cx="2682472" cy="396274"/>
            <wp:effectExtent l="0" t="0" r="3810" b="3810"/>
            <wp:docPr id="1603644890" name="Afbeelding 1" descr="Afbeelding met lijn, schermopname, nummer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44890" name="Afbeelding 1" descr="Afbeelding met lijn, schermopname, nummer, Lettertype&#10;&#10;Automatisch gegenereerde beschrijvi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38AD" w14:textId="77777777" w:rsidR="00C35BCD" w:rsidRPr="00913CF8" w:rsidRDefault="00C35BCD" w:rsidP="009F0CF3">
      <w:pPr>
        <w:pStyle w:val="Lijstalinea"/>
        <w:ind w:left="1440"/>
        <w:rPr>
          <w:lang w:val="en-GB"/>
        </w:rPr>
      </w:pPr>
    </w:p>
    <w:p w14:paraId="2307648C" w14:textId="5F2D9877" w:rsidR="00AE64D6" w:rsidRDefault="005F142B" w:rsidP="007C5ACA">
      <w:pPr>
        <w:pStyle w:val="Kop1"/>
      </w:pPr>
      <w:bookmarkStart w:id="65" w:name="_Toc155301167"/>
      <w:r>
        <w:lastRenderedPageBreak/>
        <w:t xml:space="preserve">Hoofdstuk 9: </w:t>
      </w:r>
      <w:r w:rsidR="007C5ACA">
        <w:t>De exponentiële en logaritmische functie</w:t>
      </w:r>
      <w:bookmarkEnd w:id="65"/>
    </w:p>
    <w:p w14:paraId="26C66548" w14:textId="0C572042" w:rsidR="005F142B" w:rsidRDefault="00F50E4C" w:rsidP="00B11EC4">
      <w:pPr>
        <w:pStyle w:val="Geenafstand"/>
      </w:pPr>
      <w:r w:rsidRPr="00F50E4C">
        <w:rPr>
          <w:noProof/>
        </w:rPr>
        <w:drawing>
          <wp:anchor distT="0" distB="0" distL="114300" distR="114300" simplePos="0" relativeHeight="251685888" behindDoc="1" locked="0" layoutInCell="1" allowOverlap="1" wp14:anchorId="7BCB3EBF" wp14:editId="7B0A003E">
            <wp:simplePos x="0" y="0"/>
            <wp:positionH relativeFrom="column">
              <wp:posOffset>2658110</wp:posOffset>
            </wp:positionH>
            <wp:positionV relativeFrom="paragraph">
              <wp:posOffset>161925</wp:posOffset>
            </wp:positionV>
            <wp:extent cx="1249680" cy="266700"/>
            <wp:effectExtent l="0" t="0" r="0" b="0"/>
            <wp:wrapTight wrapText="bothSides">
              <wp:wrapPolygon edited="0">
                <wp:start x="0" y="0"/>
                <wp:lineTo x="0" y="20057"/>
                <wp:lineTo x="21402" y="20057"/>
                <wp:lineTo x="21402" y="0"/>
                <wp:lineTo x="0" y="0"/>
              </wp:wrapPolygon>
            </wp:wrapTight>
            <wp:docPr id="106728911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89119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7A1">
        <w:t>Definitie</w:t>
      </w:r>
      <w:r w:rsidR="00484168">
        <w:t xml:space="preserve"> exponentiële functie</w:t>
      </w:r>
      <w:r w:rsidR="00B677A1">
        <w:t xml:space="preserve">: </w:t>
      </w:r>
    </w:p>
    <w:p w14:paraId="43EDC4D5" w14:textId="098C928C" w:rsidR="00B677A1" w:rsidRDefault="00B677A1" w:rsidP="00F50E4C">
      <w:r>
        <w:t>De exponentiële functie met grondtal a</w:t>
      </w:r>
      <w:r w:rsidR="00F50E4C">
        <w:t xml:space="preserve">: </w:t>
      </w:r>
    </w:p>
    <w:p w14:paraId="6ECD0133" w14:textId="58ED9F05" w:rsidR="00F50E4C" w:rsidRDefault="00F50E4C" w:rsidP="00846EAC">
      <w:pPr>
        <w:pStyle w:val="Geenafstand"/>
      </w:pPr>
      <w:r w:rsidRPr="00F50E4C">
        <w:rPr>
          <w:noProof/>
        </w:rPr>
        <w:drawing>
          <wp:inline distT="0" distB="0" distL="0" distR="0" wp14:anchorId="0923ACCE" wp14:editId="38A90851">
            <wp:extent cx="1325995" cy="251482"/>
            <wp:effectExtent l="0" t="0" r="7620" b="0"/>
            <wp:docPr id="190540309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0309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5603" w14:textId="77777777" w:rsidR="00846EAC" w:rsidRDefault="00846EAC" w:rsidP="00846EAC">
      <w:pPr>
        <w:pStyle w:val="Geenafstand"/>
      </w:pPr>
    </w:p>
    <w:p w14:paraId="70F24C44" w14:textId="3A7449E6" w:rsidR="005F142B" w:rsidRDefault="00484168" w:rsidP="00846EAC">
      <w:pPr>
        <w:pStyle w:val="Geenafstand"/>
      </w:pPr>
      <w:r>
        <w:t>Stijgende en dalende exponentiële functies:</w:t>
      </w:r>
    </w:p>
    <w:p w14:paraId="3559EB53" w14:textId="6EFBAE78" w:rsidR="00484168" w:rsidRPr="002B134E" w:rsidRDefault="00846EAC" w:rsidP="005F142B">
      <w:r>
        <w:t xml:space="preserve">Voor </w:t>
      </w:r>
      <w:r w:rsidRPr="00846EAC">
        <w:rPr>
          <w:b/>
          <w:bCs/>
        </w:rPr>
        <w:t>a &gt; 1</w:t>
      </w:r>
      <w:r>
        <w:t xml:space="preserve"> is de exponentiële functie strikt </w:t>
      </w:r>
      <w:r w:rsidRPr="00846EAC">
        <w:rPr>
          <w:b/>
          <w:bCs/>
        </w:rPr>
        <w:t>stijgend</w:t>
      </w:r>
      <w:r w:rsidR="002B134E">
        <w:rPr>
          <w:b/>
          <w:bCs/>
        </w:rPr>
        <w:tab/>
      </w:r>
      <w:r w:rsidR="002B134E">
        <w:rPr>
          <w:b/>
          <w:bCs/>
        </w:rPr>
        <w:tab/>
      </w:r>
      <w:r w:rsidR="002B134E">
        <w:t xml:space="preserve">Voorbeeld: </w:t>
      </w:r>
      <w:r w:rsidR="00AB7E7A">
        <w:t>3</w:t>
      </w:r>
    </w:p>
    <w:p w14:paraId="31998A49" w14:textId="382916B8" w:rsidR="00846EAC" w:rsidRPr="00AB7E7A" w:rsidRDefault="00846EAC" w:rsidP="00846EAC">
      <w:r>
        <w:t xml:space="preserve">Voor </w:t>
      </w:r>
      <w:r w:rsidRPr="00846EAC">
        <w:rPr>
          <w:b/>
          <w:bCs/>
        </w:rPr>
        <w:t>0 &lt; a &lt; 1</w:t>
      </w:r>
      <w:r>
        <w:t xml:space="preserve"> is de exponentiële functie strikt </w:t>
      </w:r>
      <w:r w:rsidRPr="00846EAC">
        <w:rPr>
          <w:b/>
          <w:bCs/>
        </w:rPr>
        <w:t>dalend</w:t>
      </w:r>
      <w:r w:rsidR="00AB7E7A">
        <w:rPr>
          <w:b/>
          <w:bCs/>
        </w:rPr>
        <w:tab/>
      </w:r>
      <w:r w:rsidR="00AB7E7A">
        <w:rPr>
          <w:b/>
          <w:bCs/>
        </w:rPr>
        <w:tab/>
      </w:r>
      <w:r w:rsidR="00AB7E7A">
        <w:t>Voorbeeld: 0.5 of -2</w:t>
      </w:r>
    </w:p>
    <w:p w14:paraId="23B1C486" w14:textId="77777777" w:rsidR="005F142B" w:rsidRDefault="005F142B" w:rsidP="005F142B"/>
    <w:p w14:paraId="53E3FCD9" w14:textId="0D067450" w:rsidR="005F142B" w:rsidRDefault="00E360FF" w:rsidP="00AB7E7A">
      <w:pPr>
        <w:pStyle w:val="Geenafstand"/>
      </w:pPr>
      <w:r w:rsidRPr="00E360FF">
        <w:rPr>
          <w:noProof/>
        </w:rPr>
        <w:drawing>
          <wp:anchor distT="0" distB="0" distL="114300" distR="114300" simplePos="0" relativeHeight="251698176" behindDoc="1" locked="0" layoutInCell="1" allowOverlap="1" wp14:anchorId="058F4880" wp14:editId="7A92DFE3">
            <wp:simplePos x="0" y="0"/>
            <wp:positionH relativeFrom="column">
              <wp:posOffset>4486910</wp:posOffset>
            </wp:positionH>
            <wp:positionV relativeFrom="paragraph">
              <wp:posOffset>5080</wp:posOffset>
            </wp:positionV>
            <wp:extent cx="1631950" cy="2084070"/>
            <wp:effectExtent l="0" t="0" r="0" b="0"/>
            <wp:wrapTight wrapText="bothSides">
              <wp:wrapPolygon edited="0">
                <wp:start x="0" y="0"/>
                <wp:lineTo x="0" y="21324"/>
                <wp:lineTo x="21432" y="21324"/>
                <wp:lineTo x="21432" y="0"/>
                <wp:lineTo x="0" y="0"/>
              </wp:wrapPolygon>
            </wp:wrapTight>
            <wp:docPr id="290246183" name="Afbeelding 1" descr="Afbeelding met tekst, ontvang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46183" name="Afbeelding 1" descr="Afbeelding met tekst, ontvangst, schermopname, Lettertype&#10;&#10;Automatisch gegenereerde beschrijvi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E7A">
        <w:t>Hoe vullen we een exponentiële functie in? Met voorbeeld 2</w:t>
      </w:r>
      <w:r w:rsidR="00AB7E7A" w:rsidRPr="00AB7E7A">
        <w:rPr>
          <w:vertAlign w:val="superscript"/>
        </w:rPr>
        <w:t>x</w:t>
      </w:r>
    </w:p>
    <w:p w14:paraId="6CAAB73C" w14:textId="47867A16" w:rsidR="005F142B" w:rsidRDefault="00A13E45" w:rsidP="00A13E45">
      <w:pPr>
        <w:pStyle w:val="Lijstalinea"/>
        <w:numPr>
          <w:ilvl w:val="0"/>
          <w:numId w:val="88"/>
        </w:numPr>
      </w:pPr>
      <w:r>
        <w:t>We schrijven een aantal punten op (-2, -1, 0, 1 en 2) en vullen de waarden in</w:t>
      </w:r>
      <w:r w:rsidR="00E360FF" w:rsidRPr="00E360FF">
        <w:rPr>
          <w:noProof/>
        </w:rPr>
        <w:t xml:space="preserve"> </w:t>
      </w:r>
    </w:p>
    <w:p w14:paraId="44C3DC5B" w14:textId="765A9A46" w:rsidR="00A13E45" w:rsidRDefault="00A13E45" w:rsidP="00A13E45">
      <w:pPr>
        <w:pStyle w:val="Lijstalinea"/>
        <w:numPr>
          <w:ilvl w:val="0"/>
          <w:numId w:val="88"/>
        </w:numPr>
      </w:pPr>
      <w:r>
        <w:t>Vervolgens maken we een grafiek en vullen we de punten in en verbinden we ze met elkaar.</w:t>
      </w:r>
    </w:p>
    <w:p w14:paraId="0488C7E1" w14:textId="77777777" w:rsidR="00CD5C13" w:rsidRDefault="00CD5C13" w:rsidP="00CD5C13"/>
    <w:p w14:paraId="27DD117D" w14:textId="0A284C1C" w:rsidR="00CD5C13" w:rsidRDefault="00AE10C7" w:rsidP="00196048">
      <w:pPr>
        <w:pStyle w:val="Geenafstand"/>
      </w:pPr>
      <w:r>
        <w:t xml:space="preserve">Eigenschappen: </w:t>
      </w:r>
    </w:p>
    <w:p w14:paraId="6217772E" w14:textId="7B97E710" w:rsidR="00AE10C7" w:rsidRDefault="00AE10C7" w:rsidP="00196048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Domein</w:t>
      </w:r>
      <w:r>
        <w:t xml:space="preserve"> </w:t>
      </w:r>
      <w:r w:rsidR="00055F21">
        <w:t>(</w:t>
      </w:r>
      <w:r w:rsidR="00EA5A2D">
        <w:t>X</w:t>
      </w:r>
      <w:r w:rsidR="00055F21">
        <w:t>)</w:t>
      </w:r>
      <w:r w:rsidR="006750B7">
        <w:tab/>
      </w:r>
      <w:r w:rsidR="006750B7">
        <w:tab/>
      </w:r>
      <w:r>
        <w:t xml:space="preserve">= </w:t>
      </w:r>
      <w:r w:rsidR="00273E9D">
        <w:t>R</w:t>
      </w:r>
    </w:p>
    <w:p w14:paraId="1143F8F8" w14:textId="3E853BA3" w:rsidR="00273E9D" w:rsidRDefault="00196048" w:rsidP="00196048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B</w:t>
      </w:r>
      <w:r w:rsidR="00273E9D" w:rsidRPr="006750B7">
        <w:rPr>
          <w:b/>
          <w:bCs/>
        </w:rPr>
        <w:t>eeld/bereik</w:t>
      </w:r>
      <w:r w:rsidR="00055F21">
        <w:rPr>
          <w:b/>
          <w:bCs/>
        </w:rPr>
        <w:t xml:space="preserve"> </w:t>
      </w:r>
      <w:r w:rsidR="00055F21" w:rsidRPr="00BB7FD2">
        <w:t>(</w:t>
      </w:r>
      <w:r w:rsidR="00EA5A2D">
        <w:t>Y</w:t>
      </w:r>
      <w:r w:rsidR="00BB7FD2" w:rsidRPr="00BB7FD2">
        <w:t>)</w:t>
      </w:r>
      <w:r w:rsidR="00273E9D">
        <w:t xml:space="preserve"> </w:t>
      </w:r>
      <w:r w:rsidR="006750B7">
        <w:tab/>
      </w:r>
      <w:r w:rsidR="00273E9D">
        <w:t>= R</w:t>
      </w:r>
      <w:r w:rsidR="00273E9D" w:rsidRPr="00196048">
        <w:rPr>
          <w:vertAlign w:val="superscript"/>
        </w:rPr>
        <w:t>+</w:t>
      </w:r>
      <w:r w:rsidR="00273E9D" w:rsidRPr="00196048">
        <w:rPr>
          <w:vertAlign w:val="subscript"/>
        </w:rPr>
        <w:t>0</w:t>
      </w:r>
      <w:r w:rsidR="00273E9D">
        <w:t xml:space="preserve"> (R+ zonder 0)</w:t>
      </w:r>
    </w:p>
    <w:p w14:paraId="78922E0D" w14:textId="2BB851E0" w:rsidR="00196048" w:rsidRDefault="006750B7" w:rsidP="00196048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Nulpunten</w:t>
      </w:r>
      <w:r>
        <w:t xml:space="preserve"> </w:t>
      </w:r>
      <w:r>
        <w:tab/>
      </w:r>
      <w:r>
        <w:tab/>
        <w:t>= g</w:t>
      </w:r>
      <w:r w:rsidR="00196048">
        <w:t xml:space="preserve">een </w:t>
      </w:r>
      <w:r w:rsidR="00196048" w:rsidRPr="006750B7">
        <w:t>nulpunten</w:t>
      </w:r>
      <w:r w:rsidR="00196048">
        <w:t xml:space="preserve"> (want 3</w:t>
      </w:r>
      <w:r w:rsidR="00196048" w:rsidRPr="00196048">
        <w:rPr>
          <w:vertAlign w:val="superscript"/>
        </w:rPr>
        <w:t>0</w:t>
      </w:r>
      <w:r w:rsidR="00196048">
        <w:t xml:space="preserve"> = 1)</w:t>
      </w:r>
    </w:p>
    <w:p w14:paraId="728561EC" w14:textId="311FB848" w:rsidR="00196048" w:rsidRDefault="006750B7" w:rsidP="00196048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Continuïteit</w:t>
      </w:r>
      <w:r>
        <w:t xml:space="preserve"> </w:t>
      </w:r>
      <w:r>
        <w:tab/>
      </w:r>
      <w:r>
        <w:tab/>
        <w:t>= continu</w:t>
      </w:r>
    </w:p>
    <w:p w14:paraId="40D5CB08" w14:textId="6FD6E37D" w:rsidR="0082752B" w:rsidRDefault="0082752B" w:rsidP="00196048">
      <w:pPr>
        <w:pStyle w:val="Lijstalinea"/>
        <w:numPr>
          <w:ilvl w:val="0"/>
          <w:numId w:val="89"/>
        </w:numPr>
      </w:pPr>
      <w:r>
        <w:rPr>
          <w:b/>
          <w:bCs/>
        </w:rPr>
        <w:t>f(1)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= a</w:t>
      </w:r>
    </w:p>
    <w:p w14:paraId="7E0FDEF4" w14:textId="580764FE" w:rsidR="0082752B" w:rsidRPr="00273E9D" w:rsidRDefault="0082752B" w:rsidP="00196048">
      <w:pPr>
        <w:pStyle w:val="Lijstalinea"/>
        <w:numPr>
          <w:ilvl w:val="0"/>
          <w:numId w:val="89"/>
        </w:numPr>
      </w:pPr>
      <w:r>
        <w:rPr>
          <w:b/>
          <w:bCs/>
        </w:rPr>
        <w:t>f(0)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= 1 (afhankelijk van het grondtal a)</w:t>
      </w:r>
    </w:p>
    <w:p w14:paraId="11036298" w14:textId="77777777" w:rsidR="005E0CBC" w:rsidRPr="005E0CBC" w:rsidRDefault="005E0CBC" w:rsidP="005E0CBC"/>
    <w:p w14:paraId="55ED9950" w14:textId="435DF485" w:rsidR="007C5ACA" w:rsidRDefault="000D51BB" w:rsidP="000D51BB">
      <w:pPr>
        <w:pStyle w:val="Geenafstand"/>
      </w:pPr>
      <w:r>
        <w:t>Definitie n</w:t>
      </w:r>
      <w:r w:rsidR="006750B7">
        <w:t xml:space="preserve">atuurlijk grondtal e: </w:t>
      </w:r>
    </w:p>
    <w:p w14:paraId="23E076C2" w14:textId="7A606D45" w:rsidR="006750B7" w:rsidRDefault="000D51BB" w:rsidP="007C5ACA">
      <w:r>
        <w:t xml:space="preserve">De natuurlijke exponentiële functie met natuurlijk grondtal e (e = </w:t>
      </w:r>
      <w:r w:rsidRPr="00020E37">
        <w:rPr>
          <w:b/>
          <w:bCs/>
        </w:rPr>
        <w:t>2,</w:t>
      </w:r>
      <w:r>
        <w:t xml:space="preserve"> </w:t>
      </w:r>
      <w:r w:rsidRPr="00020E37">
        <w:rPr>
          <w:b/>
          <w:bCs/>
        </w:rPr>
        <w:t>7182</w:t>
      </w:r>
      <w:r>
        <w:t>818284 . . .) is</w:t>
      </w:r>
    </w:p>
    <w:p w14:paraId="6AF10F0E" w14:textId="4BCF8F04" w:rsidR="00AF797A" w:rsidRDefault="00AF797A" w:rsidP="007C5ACA">
      <w:r w:rsidRPr="00AF797A">
        <w:rPr>
          <w:noProof/>
        </w:rPr>
        <w:drawing>
          <wp:inline distT="0" distB="0" distL="0" distR="0" wp14:anchorId="74AE6E3B" wp14:editId="62C7CF35">
            <wp:extent cx="2926334" cy="495343"/>
            <wp:effectExtent l="0" t="0" r="7620" b="0"/>
            <wp:docPr id="1686654028" name="Afbeelding 1" descr="Afbeelding met Lettertype, typografie, tekst, kalligraf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54028" name="Afbeelding 1" descr="Afbeelding met Lettertype, typografie, tekst, kalligrafie&#10;&#10;Automatisch gegenereerde beschrijvi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0890" w14:textId="15494F16" w:rsidR="00AF797A" w:rsidRDefault="00AF797A" w:rsidP="00AF797A">
      <w:pPr>
        <w:pStyle w:val="Kop2"/>
      </w:pPr>
      <w:bookmarkStart w:id="66" w:name="_Toc155301168"/>
      <w:r>
        <w:t>De logaritmische functie</w:t>
      </w:r>
      <w:bookmarkEnd w:id="66"/>
    </w:p>
    <w:p w14:paraId="02417086" w14:textId="78898ADF" w:rsidR="00AF797A" w:rsidRDefault="00AF797A" w:rsidP="00AF797A">
      <w:pPr>
        <w:pStyle w:val="Geenafstand"/>
      </w:pPr>
      <w:r>
        <w:t xml:space="preserve">Definitie: </w:t>
      </w:r>
    </w:p>
    <w:p w14:paraId="04B8DD0A" w14:textId="6DA333DD" w:rsidR="00AF797A" w:rsidRDefault="00057CFA" w:rsidP="007C5ACA">
      <w:r w:rsidRPr="00057CFA">
        <w:rPr>
          <w:noProof/>
        </w:rPr>
        <w:drawing>
          <wp:anchor distT="0" distB="0" distL="114300" distR="114300" simplePos="0" relativeHeight="251692032" behindDoc="1" locked="0" layoutInCell="1" allowOverlap="1" wp14:anchorId="28457CED" wp14:editId="3ED7DCE6">
            <wp:simplePos x="0" y="0"/>
            <wp:positionH relativeFrom="column">
              <wp:posOffset>2658110</wp:posOffset>
            </wp:positionH>
            <wp:positionV relativeFrom="paragraph">
              <wp:posOffset>5715</wp:posOffset>
            </wp:positionV>
            <wp:extent cx="1127760" cy="266700"/>
            <wp:effectExtent l="0" t="0" r="0" b="0"/>
            <wp:wrapTight wrapText="bothSides">
              <wp:wrapPolygon edited="0">
                <wp:start x="0" y="0"/>
                <wp:lineTo x="0" y="20057"/>
                <wp:lineTo x="21162" y="20057"/>
                <wp:lineTo x="21162" y="0"/>
                <wp:lineTo x="0" y="0"/>
              </wp:wrapPolygon>
            </wp:wrapTight>
            <wp:docPr id="132177977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79777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 </w:t>
      </w:r>
      <w:r w:rsidRPr="00D47AC4">
        <w:rPr>
          <w:b/>
          <w:bCs/>
        </w:rPr>
        <w:t>logaritmische functie met grondtal</w:t>
      </w:r>
      <w:r>
        <w:t xml:space="preserve"> a  is </w:t>
      </w:r>
    </w:p>
    <w:p w14:paraId="6FAEBA4B" w14:textId="7ABE98D9" w:rsidR="00057CFA" w:rsidRDefault="00D47AC4" w:rsidP="007C5ACA">
      <w:r w:rsidRPr="00D47AC4">
        <w:rPr>
          <w:noProof/>
        </w:rPr>
        <w:drawing>
          <wp:inline distT="0" distB="0" distL="0" distR="0" wp14:anchorId="7CFAC32D" wp14:editId="3B1E896A">
            <wp:extent cx="2415749" cy="342930"/>
            <wp:effectExtent l="0" t="0" r="3810" b="0"/>
            <wp:docPr id="162081602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1602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5068" w14:textId="77777777" w:rsidR="00AF797A" w:rsidRDefault="00AF797A" w:rsidP="007C5ACA"/>
    <w:p w14:paraId="5BC10BC6" w14:textId="6E4CC207" w:rsidR="00D47AC4" w:rsidRDefault="00D47AC4" w:rsidP="00D47AC4">
      <w:pPr>
        <w:pStyle w:val="Geenafstand"/>
      </w:pPr>
      <w:r>
        <w:t xml:space="preserve">Stijgende en dalende logaritmische functies: </w:t>
      </w:r>
    </w:p>
    <w:p w14:paraId="061D3B12" w14:textId="4276E4B9" w:rsidR="00D47AC4" w:rsidRDefault="0071790A" w:rsidP="00D47AC4">
      <w:r w:rsidRPr="0071790A">
        <w:t xml:space="preserve">Voor </w:t>
      </w:r>
      <w:r w:rsidRPr="00FF6169">
        <w:rPr>
          <w:b/>
          <w:bCs/>
        </w:rPr>
        <w:t>a &gt; 1</w:t>
      </w:r>
      <w:r w:rsidRPr="0071790A">
        <w:t xml:space="preserve"> is log</w:t>
      </w:r>
      <w:r w:rsidRPr="00FF6169">
        <w:rPr>
          <w:vertAlign w:val="subscript"/>
        </w:rPr>
        <w:t>a</w:t>
      </w:r>
      <w:r w:rsidRPr="0071790A">
        <w:t xml:space="preserve"> </w:t>
      </w:r>
      <w:r w:rsidR="00FF6169" w:rsidRPr="00FF6169">
        <w:t xml:space="preserve">strikt </w:t>
      </w:r>
      <w:r>
        <w:t>stijgend</w:t>
      </w:r>
    </w:p>
    <w:p w14:paraId="60F0F1FC" w14:textId="6BACE6C3" w:rsidR="00AF797A" w:rsidRPr="00FF6169" w:rsidRDefault="0071790A" w:rsidP="007C5ACA">
      <w:r w:rsidRPr="00FF6169">
        <w:t xml:space="preserve">Voor </w:t>
      </w:r>
      <w:r w:rsidRPr="00FF6169">
        <w:rPr>
          <w:b/>
          <w:bCs/>
        </w:rPr>
        <w:t>0 &lt; a &lt; 1</w:t>
      </w:r>
      <w:r w:rsidRPr="00FF6169">
        <w:t xml:space="preserve"> is</w:t>
      </w:r>
      <w:r w:rsidR="00FF6169" w:rsidRPr="00FF6169">
        <w:t xml:space="preserve"> log</w:t>
      </w:r>
      <w:r w:rsidR="00FF6169" w:rsidRPr="00FF6169">
        <w:rPr>
          <w:vertAlign w:val="subscript"/>
        </w:rPr>
        <w:t>a</w:t>
      </w:r>
      <w:r w:rsidR="00FF6169" w:rsidRPr="00FF6169">
        <w:t xml:space="preserve"> strikt da</w:t>
      </w:r>
      <w:r w:rsidR="00FF6169">
        <w:t>lend</w:t>
      </w:r>
    </w:p>
    <w:p w14:paraId="524AD712" w14:textId="77777777" w:rsidR="00AF797A" w:rsidRDefault="00AF797A" w:rsidP="007C5ACA"/>
    <w:p w14:paraId="202529E8" w14:textId="59AD9510" w:rsidR="005F21E6" w:rsidRDefault="000550A6" w:rsidP="007C7672">
      <w:pPr>
        <w:pStyle w:val="Geenafstand"/>
      </w:pPr>
      <w:r>
        <w:t xml:space="preserve">Belangrijk verschil/verduidelijking bij exponentiële functies en logaritmische functies: </w:t>
      </w:r>
    </w:p>
    <w:p w14:paraId="37659F8F" w14:textId="4D121E8E" w:rsidR="000550A6" w:rsidRDefault="000550A6" w:rsidP="007C7672">
      <w:pPr>
        <w:pStyle w:val="Lijstalinea"/>
        <w:numPr>
          <w:ilvl w:val="0"/>
          <w:numId w:val="90"/>
        </w:numPr>
      </w:pPr>
      <w:r>
        <w:t xml:space="preserve">Bij </w:t>
      </w:r>
      <w:r w:rsidRPr="007C7672">
        <w:rPr>
          <w:b/>
          <w:bCs/>
        </w:rPr>
        <w:t>logaritmische</w:t>
      </w:r>
      <w:r>
        <w:t xml:space="preserve"> functies berekenen we </w:t>
      </w:r>
      <w:r w:rsidRPr="007C7672">
        <w:rPr>
          <w:b/>
          <w:bCs/>
        </w:rPr>
        <w:t>y</w:t>
      </w:r>
      <w:r w:rsidR="007C7672">
        <w:rPr>
          <w:b/>
          <w:bCs/>
        </w:rPr>
        <w:tab/>
      </w:r>
      <w:r w:rsidR="007C7672">
        <w:rPr>
          <w:b/>
          <w:bCs/>
        </w:rPr>
        <w:tab/>
      </w:r>
      <w:r w:rsidR="00A24E6E">
        <w:rPr>
          <w:b/>
          <w:bCs/>
        </w:rPr>
        <w:t>2</w:t>
      </w:r>
      <w:r w:rsidR="00A24E6E" w:rsidRPr="00A24E6E">
        <w:rPr>
          <w:b/>
          <w:bCs/>
          <w:vertAlign w:val="superscript"/>
        </w:rPr>
        <w:t>x</w:t>
      </w:r>
      <w:r w:rsidR="00A24E6E">
        <w:rPr>
          <w:b/>
          <w:bCs/>
        </w:rPr>
        <w:t xml:space="preserve"> =y</w:t>
      </w:r>
    </w:p>
    <w:p w14:paraId="7EDF0F4F" w14:textId="131ADA1C" w:rsidR="000550A6" w:rsidRPr="00FF6169" w:rsidRDefault="000550A6" w:rsidP="007C7672">
      <w:pPr>
        <w:pStyle w:val="Lijstalinea"/>
        <w:numPr>
          <w:ilvl w:val="0"/>
          <w:numId w:val="90"/>
        </w:numPr>
      </w:pPr>
      <w:r>
        <w:t xml:space="preserve">Bij </w:t>
      </w:r>
      <w:r w:rsidRPr="007C7672">
        <w:rPr>
          <w:b/>
          <w:bCs/>
        </w:rPr>
        <w:t>exponentiële</w:t>
      </w:r>
      <w:r>
        <w:t xml:space="preserve"> functies</w:t>
      </w:r>
      <w:r w:rsidR="007C7672">
        <w:t xml:space="preserve"> berekenen we </w:t>
      </w:r>
      <w:r w:rsidR="007C7672" w:rsidRPr="007C7672">
        <w:rPr>
          <w:b/>
          <w:bCs/>
        </w:rPr>
        <w:t>x</w:t>
      </w:r>
      <w:r w:rsidR="00A24E6E">
        <w:rPr>
          <w:b/>
          <w:bCs/>
        </w:rPr>
        <w:tab/>
      </w:r>
      <w:r w:rsidR="00A24E6E">
        <w:rPr>
          <w:b/>
          <w:bCs/>
        </w:rPr>
        <w:tab/>
        <w:t>2</w:t>
      </w:r>
      <w:r w:rsidR="00A24E6E" w:rsidRPr="00A24E6E">
        <w:rPr>
          <w:b/>
          <w:bCs/>
          <w:vertAlign w:val="superscript"/>
        </w:rPr>
        <w:t>y</w:t>
      </w:r>
      <w:r w:rsidR="00A24E6E">
        <w:rPr>
          <w:b/>
          <w:bCs/>
        </w:rPr>
        <w:t xml:space="preserve"> = x</w:t>
      </w:r>
    </w:p>
    <w:p w14:paraId="04F2E6D2" w14:textId="082E2031" w:rsidR="00AF797A" w:rsidRDefault="003B6EAF" w:rsidP="007C5ACA">
      <w:r w:rsidRPr="00E360FF">
        <w:rPr>
          <w:noProof/>
        </w:rPr>
        <w:drawing>
          <wp:anchor distT="0" distB="0" distL="114300" distR="114300" simplePos="0" relativeHeight="251704320" behindDoc="1" locked="0" layoutInCell="1" allowOverlap="1" wp14:anchorId="744179D3" wp14:editId="5ADF1704">
            <wp:simplePos x="0" y="0"/>
            <wp:positionH relativeFrom="column">
              <wp:posOffset>4046855</wp:posOffset>
            </wp:positionH>
            <wp:positionV relativeFrom="paragraph">
              <wp:posOffset>27305</wp:posOffset>
            </wp:positionV>
            <wp:extent cx="2072005" cy="1404620"/>
            <wp:effectExtent l="0" t="0" r="0" b="0"/>
            <wp:wrapTight wrapText="bothSides">
              <wp:wrapPolygon edited="0">
                <wp:start x="0" y="0"/>
                <wp:lineTo x="0" y="21385"/>
                <wp:lineTo x="21448" y="21385"/>
                <wp:lineTo x="21448" y="0"/>
                <wp:lineTo x="0" y="0"/>
              </wp:wrapPolygon>
            </wp:wrapTight>
            <wp:docPr id="71446245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62456" name="Afbeelding 1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4208B" w14:textId="72B5E7CE" w:rsidR="00511EA2" w:rsidRDefault="00511EA2" w:rsidP="00511EA2">
      <w:pPr>
        <w:pStyle w:val="Geenafstand"/>
      </w:pPr>
      <w:r>
        <w:t>Hoe vullen we een exponentiële functie in? Met voorbeeld 2</w:t>
      </w:r>
      <w:r w:rsidRPr="00AB7E7A">
        <w:rPr>
          <w:vertAlign w:val="superscript"/>
        </w:rPr>
        <w:t>x</w:t>
      </w:r>
    </w:p>
    <w:p w14:paraId="39D13FA6" w14:textId="77777777" w:rsidR="00511EA2" w:rsidRDefault="00511EA2" w:rsidP="00511EA2">
      <w:pPr>
        <w:pStyle w:val="Lijstalinea"/>
        <w:numPr>
          <w:ilvl w:val="0"/>
          <w:numId w:val="88"/>
        </w:numPr>
      </w:pPr>
      <w:r>
        <w:t>We schrijven een aantal punten op (-2, -1, 0, 1 en 2) en vullen de waarden in</w:t>
      </w:r>
      <w:r w:rsidRPr="00E360FF">
        <w:rPr>
          <w:noProof/>
        </w:rPr>
        <w:t xml:space="preserve"> </w:t>
      </w:r>
    </w:p>
    <w:p w14:paraId="40473906" w14:textId="0929CD72" w:rsidR="0011127B" w:rsidRDefault="00511EA2" w:rsidP="007C5ACA">
      <w:pPr>
        <w:pStyle w:val="Lijstalinea"/>
        <w:numPr>
          <w:ilvl w:val="0"/>
          <w:numId w:val="88"/>
        </w:numPr>
      </w:pPr>
      <w:r>
        <w:t>Vervolgens maken we een grafiek en vullen we de punten in en verbinden we ze met elkaar.</w:t>
      </w:r>
    </w:p>
    <w:p w14:paraId="0B486C9E" w14:textId="18612434" w:rsidR="0011127B" w:rsidRDefault="0011127B" w:rsidP="0011127B">
      <w:pPr>
        <w:pStyle w:val="Geenafstand"/>
      </w:pPr>
      <w:r>
        <w:lastRenderedPageBreak/>
        <w:t>Eigenschappen</w:t>
      </w:r>
      <w:r w:rsidR="004B7372">
        <w:t xml:space="preserve"> (Hier worden het domein en beeld zogezegd omgewisseld)</w:t>
      </w:r>
      <w:r>
        <w:t xml:space="preserve">: </w:t>
      </w:r>
    </w:p>
    <w:p w14:paraId="6DB05150" w14:textId="3EB060EE" w:rsidR="005960CA" w:rsidRDefault="005960CA" w:rsidP="005960CA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Domein</w:t>
      </w:r>
      <w:r>
        <w:t xml:space="preserve"> </w:t>
      </w:r>
      <w:r w:rsidR="00BB7FD2">
        <w:t>(Y)</w:t>
      </w:r>
      <w:r>
        <w:tab/>
      </w:r>
      <w:r>
        <w:tab/>
        <w:t>= R</w:t>
      </w:r>
      <w:r w:rsidRPr="00196048">
        <w:rPr>
          <w:vertAlign w:val="superscript"/>
        </w:rPr>
        <w:t>+</w:t>
      </w:r>
      <w:r w:rsidRPr="00196048">
        <w:rPr>
          <w:vertAlign w:val="subscript"/>
        </w:rPr>
        <w:t>0</w:t>
      </w:r>
      <w:r>
        <w:t xml:space="preserve"> (R+ zonder 0)</w:t>
      </w:r>
    </w:p>
    <w:p w14:paraId="202C4CBF" w14:textId="42D8CF2B" w:rsidR="005960CA" w:rsidRDefault="005960CA" w:rsidP="005960CA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Beeld/bereik</w:t>
      </w:r>
      <w:r>
        <w:t xml:space="preserve"> </w:t>
      </w:r>
      <w:r w:rsidR="00BB7FD2">
        <w:t>(X)</w:t>
      </w:r>
      <w:r>
        <w:tab/>
        <w:t>= R</w:t>
      </w:r>
    </w:p>
    <w:p w14:paraId="5E88F767" w14:textId="77777777" w:rsidR="005960CA" w:rsidRDefault="005960CA" w:rsidP="005960CA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Nulpunten</w:t>
      </w:r>
      <w:r>
        <w:t xml:space="preserve"> </w:t>
      </w:r>
      <w:r>
        <w:tab/>
      </w:r>
      <w:r>
        <w:tab/>
        <w:t xml:space="preserve">= geen </w:t>
      </w:r>
      <w:r w:rsidRPr="006750B7">
        <w:t>nulpunten</w:t>
      </w:r>
      <w:r>
        <w:t xml:space="preserve"> (want 3</w:t>
      </w:r>
      <w:r w:rsidRPr="00196048">
        <w:rPr>
          <w:vertAlign w:val="superscript"/>
        </w:rPr>
        <w:t>0</w:t>
      </w:r>
      <w:r>
        <w:t xml:space="preserve"> = 1)</w:t>
      </w:r>
    </w:p>
    <w:p w14:paraId="47881737" w14:textId="77777777" w:rsidR="005960CA" w:rsidRDefault="005960CA" w:rsidP="005960CA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Continuïteit</w:t>
      </w:r>
      <w:r>
        <w:t xml:space="preserve"> </w:t>
      </w:r>
      <w:r>
        <w:tab/>
      </w:r>
      <w:r>
        <w:tab/>
        <w:t>= continu</w:t>
      </w:r>
    </w:p>
    <w:p w14:paraId="0EC3D383" w14:textId="1371E860" w:rsidR="00A0637D" w:rsidRDefault="00A0637D" w:rsidP="005960CA">
      <w:pPr>
        <w:pStyle w:val="Lijstalinea"/>
        <w:numPr>
          <w:ilvl w:val="0"/>
          <w:numId w:val="89"/>
        </w:numPr>
      </w:pPr>
      <w:r>
        <w:rPr>
          <w:b/>
          <w:bCs/>
        </w:rPr>
        <w:t xml:space="preserve">f(a)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= 1</w:t>
      </w:r>
    </w:p>
    <w:p w14:paraId="6D59DAF6" w14:textId="3C073806" w:rsidR="00A0637D" w:rsidRPr="00273E9D" w:rsidRDefault="00A0637D" w:rsidP="005960CA">
      <w:pPr>
        <w:pStyle w:val="Lijstalinea"/>
        <w:numPr>
          <w:ilvl w:val="0"/>
          <w:numId w:val="89"/>
        </w:numPr>
      </w:pPr>
      <w:r>
        <w:rPr>
          <w:b/>
          <w:bCs/>
        </w:rPr>
        <w:t>f(1)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= 0 (afhankelijk van het grondtal</w:t>
      </w:r>
      <w:r w:rsidR="0082752B">
        <w:t xml:space="preserve"> a</w:t>
      </w:r>
      <w:r>
        <w:t>)</w:t>
      </w:r>
    </w:p>
    <w:p w14:paraId="32AD4014" w14:textId="77777777" w:rsidR="005960CA" w:rsidRDefault="005960CA" w:rsidP="0011127B">
      <w:pPr>
        <w:pStyle w:val="Geenafstand"/>
      </w:pPr>
    </w:p>
    <w:p w14:paraId="3CC3755C" w14:textId="6EBE512E" w:rsidR="00A40CFF" w:rsidRDefault="00A40CFF" w:rsidP="0011127B">
      <w:pPr>
        <w:pStyle w:val="Geenafstand"/>
      </w:pPr>
      <w:r>
        <w:t xml:space="preserve">Asymptoot: </w:t>
      </w:r>
    </w:p>
    <w:p w14:paraId="62E93E12" w14:textId="5D33B5BC" w:rsidR="00A40CFF" w:rsidRDefault="00A40CFF" w:rsidP="00A40CFF">
      <w:r>
        <w:t>De as die niet gesneden wordt</w:t>
      </w:r>
    </w:p>
    <w:p w14:paraId="489EF9CA" w14:textId="77777777" w:rsidR="00A40CFF" w:rsidRDefault="00A40CFF" w:rsidP="00A40CFF"/>
    <w:p w14:paraId="06C00C14" w14:textId="2BADC7A3" w:rsidR="00354AE9" w:rsidRDefault="001C3E85" w:rsidP="00666600">
      <w:pPr>
        <w:pStyle w:val="Geenafstand"/>
      </w:pPr>
      <w:r>
        <w:t>!Belangrijk! 3 bepaalde logaritmen worden ook anders genoemd</w:t>
      </w:r>
      <w:r w:rsidR="008E53F7">
        <w:t xml:space="preserve"> !Belangrijk!</w:t>
      </w:r>
    </w:p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4928"/>
        <w:gridCol w:w="2835"/>
        <w:gridCol w:w="2015"/>
      </w:tblGrid>
      <w:tr w:rsidR="008E53F7" w14:paraId="1263E55E" w14:textId="77777777" w:rsidTr="006666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</w:tcPr>
          <w:p w14:paraId="29299DB6" w14:textId="412F8975" w:rsidR="008E53F7" w:rsidRDefault="008E53F7" w:rsidP="008012B1">
            <w:pPr>
              <w:jc w:val="center"/>
            </w:pPr>
            <w:r>
              <w:t>Naam functie</w:t>
            </w:r>
            <w:r w:rsidR="00666600">
              <w:t>:</w:t>
            </w:r>
          </w:p>
        </w:tc>
        <w:tc>
          <w:tcPr>
            <w:tcW w:w="2835" w:type="dxa"/>
          </w:tcPr>
          <w:p w14:paraId="3C94298E" w14:textId="57B921A6" w:rsidR="008E53F7" w:rsidRDefault="008012B1" w:rsidP="008012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Oorspronkelijk geschreven</w:t>
            </w:r>
            <w:r w:rsidR="00666600">
              <w:t>:</w:t>
            </w:r>
          </w:p>
        </w:tc>
        <w:tc>
          <w:tcPr>
            <w:tcW w:w="2015" w:type="dxa"/>
          </w:tcPr>
          <w:p w14:paraId="1B0B0FA5" w14:textId="744CB677" w:rsidR="008E53F7" w:rsidRDefault="008012B1" w:rsidP="008012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Anders geschreven</w:t>
            </w:r>
            <w:r w:rsidR="00666600">
              <w:t>:</w:t>
            </w:r>
          </w:p>
        </w:tc>
      </w:tr>
      <w:tr w:rsidR="008E53F7" w14:paraId="5381198E" w14:textId="77777777" w:rsidTr="006666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1D62F203" w14:textId="51A83B70" w:rsidR="008012B1" w:rsidRDefault="008012B1" w:rsidP="00666600">
            <w:pPr>
              <w:jc w:val="left"/>
            </w:pPr>
            <w:r>
              <w:t xml:space="preserve">Briggse </w:t>
            </w:r>
            <w:r w:rsidRPr="00666600">
              <w:rPr>
                <w:b w:val="0"/>
                <w:bCs w:val="0"/>
              </w:rPr>
              <w:t>logaritmische functie</w:t>
            </w:r>
          </w:p>
        </w:tc>
        <w:tc>
          <w:tcPr>
            <w:tcW w:w="2835" w:type="dxa"/>
          </w:tcPr>
          <w:p w14:paraId="77EB0CAB" w14:textId="26E4EC97" w:rsidR="008E53F7" w:rsidRDefault="001A55E0" w:rsidP="001A5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 10</w:t>
            </w:r>
          </w:p>
        </w:tc>
        <w:tc>
          <w:tcPr>
            <w:tcW w:w="2015" w:type="dxa"/>
          </w:tcPr>
          <w:p w14:paraId="0F51E313" w14:textId="7C1106E8" w:rsidR="008E53F7" w:rsidRDefault="001A55E0" w:rsidP="001A5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</w:t>
            </w:r>
          </w:p>
        </w:tc>
      </w:tr>
      <w:tr w:rsidR="008E53F7" w14:paraId="139D1D1D" w14:textId="77777777" w:rsidTr="006666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1ABE4BA2" w14:textId="5B579D69" w:rsidR="008E53F7" w:rsidRDefault="008012B1" w:rsidP="00666600">
            <w:pPr>
              <w:jc w:val="left"/>
            </w:pPr>
            <w:r>
              <w:t xml:space="preserve">Neperiaans of natuurlijke </w:t>
            </w:r>
            <w:r w:rsidRPr="00666600">
              <w:rPr>
                <w:b w:val="0"/>
                <w:bCs w:val="0"/>
              </w:rPr>
              <w:t>logaritmische functie</w:t>
            </w:r>
          </w:p>
        </w:tc>
        <w:tc>
          <w:tcPr>
            <w:tcW w:w="2835" w:type="dxa"/>
          </w:tcPr>
          <w:p w14:paraId="116840AC" w14:textId="3C94ADCC" w:rsidR="008E53F7" w:rsidRDefault="001A55E0" w:rsidP="001A55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 e</w:t>
            </w:r>
          </w:p>
        </w:tc>
        <w:tc>
          <w:tcPr>
            <w:tcW w:w="2015" w:type="dxa"/>
          </w:tcPr>
          <w:p w14:paraId="6785D083" w14:textId="06187F7C" w:rsidR="008E53F7" w:rsidRDefault="001A55E0" w:rsidP="001A55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Ln</w:t>
            </w:r>
          </w:p>
        </w:tc>
      </w:tr>
      <w:tr w:rsidR="008E53F7" w14:paraId="73CC7947" w14:textId="77777777" w:rsidTr="006666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642A7095" w14:textId="60910F83" w:rsidR="008E53F7" w:rsidRDefault="001A55E0" w:rsidP="00666600">
            <w:pPr>
              <w:jc w:val="left"/>
            </w:pPr>
            <w:r w:rsidRPr="00666600">
              <w:rPr>
                <w:b w:val="0"/>
                <w:bCs w:val="0"/>
              </w:rPr>
              <w:t>Logaritmische functie</w:t>
            </w:r>
            <w:r>
              <w:t xml:space="preserve"> </w:t>
            </w:r>
            <w:r w:rsidRPr="00666600">
              <w:rPr>
                <w:b w:val="0"/>
                <w:bCs w:val="0"/>
              </w:rPr>
              <w:t>met</w:t>
            </w:r>
            <w:r>
              <w:t xml:space="preserve"> grondtal 2</w:t>
            </w:r>
          </w:p>
        </w:tc>
        <w:tc>
          <w:tcPr>
            <w:tcW w:w="2835" w:type="dxa"/>
          </w:tcPr>
          <w:p w14:paraId="4B2DFFC3" w14:textId="334C0C61" w:rsidR="008E53F7" w:rsidRDefault="001A55E0" w:rsidP="001A5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 2</w:t>
            </w:r>
          </w:p>
        </w:tc>
        <w:tc>
          <w:tcPr>
            <w:tcW w:w="2015" w:type="dxa"/>
          </w:tcPr>
          <w:p w14:paraId="3EB9AA71" w14:textId="3CFE44E4" w:rsidR="008E53F7" w:rsidRDefault="001A55E0" w:rsidP="001A5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Lg</w:t>
            </w:r>
          </w:p>
        </w:tc>
      </w:tr>
    </w:tbl>
    <w:p w14:paraId="4EAB8962" w14:textId="48201A71" w:rsidR="008E53F7" w:rsidRDefault="008E53F7" w:rsidP="00A40CFF"/>
    <w:p w14:paraId="07D55958" w14:textId="7BD3596C" w:rsidR="00A40CFF" w:rsidRDefault="000509EC" w:rsidP="00075EAC">
      <w:pPr>
        <w:pStyle w:val="Geenafstand"/>
      </w:pPr>
      <w:r>
        <w:t xml:space="preserve">Rekenregels </w:t>
      </w:r>
      <w:r w:rsidR="00337744">
        <w:t>logaritmen:</w:t>
      </w:r>
      <w:r w:rsidR="00337744">
        <w:tab/>
      </w:r>
      <w:r w:rsidR="00337744">
        <w:tab/>
      </w:r>
      <w:r w:rsidR="00337744">
        <w:tab/>
      </w:r>
      <w:r w:rsidR="00337744">
        <w:tab/>
      </w:r>
      <w:r w:rsidR="00337744">
        <w:tab/>
      </w:r>
      <w:r w:rsidR="00337744">
        <w:tab/>
        <w:t>Oefeningen logaritmen:</w:t>
      </w:r>
    </w:p>
    <w:p w14:paraId="5429C14F" w14:textId="34B237E5" w:rsidR="00B04C28" w:rsidRPr="00915BE5" w:rsidRDefault="000C1E7B" w:rsidP="00915BE5">
      <w:pPr>
        <w:pStyle w:val="Lijstalinea"/>
        <w:numPr>
          <w:ilvl w:val="0"/>
          <w:numId w:val="91"/>
        </w:numPr>
        <w:rPr>
          <w:lang w:val="fr-FR"/>
        </w:rPr>
      </w:pPr>
      <w:r w:rsidRPr="000C1E7B">
        <w:rPr>
          <w:noProof/>
        </w:rPr>
        <w:drawing>
          <wp:anchor distT="0" distB="0" distL="114300" distR="114300" simplePos="0" relativeHeight="251710464" behindDoc="1" locked="0" layoutInCell="1" allowOverlap="1" wp14:anchorId="5866EBE9" wp14:editId="7406ED89">
            <wp:simplePos x="0" y="0"/>
            <wp:positionH relativeFrom="column">
              <wp:posOffset>3858260</wp:posOffset>
            </wp:positionH>
            <wp:positionV relativeFrom="paragraph">
              <wp:posOffset>5080</wp:posOffset>
            </wp:positionV>
            <wp:extent cx="2273300" cy="1821510"/>
            <wp:effectExtent l="0" t="0" r="0" b="0"/>
            <wp:wrapTight wrapText="bothSides">
              <wp:wrapPolygon edited="0">
                <wp:start x="0" y="0"/>
                <wp:lineTo x="0" y="21464"/>
                <wp:lineTo x="21359" y="21464"/>
                <wp:lineTo x="21359" y="0"/>
                <wp:lineTo x="0" y="0"/>
              </wp:wrapPolygon>
            </wp:wrapTight>
            <wp:docPr id="1122012332" name="Afbeelding 1" descr="Afbeelding met tekst, ontvangst, Lettertype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12332" name="Afbeelding 1" descr="Afbeelding met tekst, ontvangst, Lettertype, wit&#10;&#10;Automatisch gegenereerde beschrijvi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82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744" w:rsidRPr="00915BE5">
        <w:rPr>
          <w:lang w:val="fr-FR"/>
        </w:rPr>
        <w:t>Log</w:t>
      </w:r>
      <w:r w:rsidR="00337744" w:rsidRPr="00915BE5">
        <w:rPr>
          <w:vertAlign w:val="subscript"/>
          <w:lang w:val="fr-FR"/>
        </w:rPr>
        <w:t>a</w:t>
      </w:r>
      <w:r w:rsidR="00337744" w:rsidRPr="00915BE5">
        <w:rPr>
          <w:lang w:val="fr-FR"/>
        </w:rPr>
        <w:t xml:space="preserve"> (x * y)</w:t>
      </w:r>
      <w:r w:rsidR="00915BE5" w:rsidRPr="00915BE5">
        <w:rPr>
          <w:lang w:val="fr-FR"/>
        </w:rPr>
        <w:tab/>
      </w:r>
      <w:r w:rsidR="00337744" w:rsidRPr="00915BE5">
        <w:rPr>
          <w:lang w:val="fr-FR"/>
        </w:rPr>
        <w:t xml:space="preserve"> </w:t>
      </w:r>
      <w:r w:rsidR="006D7CCB" w:rsidRPr="00915BE5">
        <w:rPr>
          <w:lang w:val="fr-FR"/>
        </w:rPr>
        <w:t>=</w:t>
      </w:r>
      <w:r w:rsidR="006D7CCB" w:rsidRPr="00915BE5">
        <w:rPr>
          <w:lang w:val="fr-FR"/>
        </w:rPr>
        <w:tab/>
        <w:t>Log</w:t>
      </w:r>
      <w:r w:rsidR="006D7CCB" w:rsidRPr="00915BE5">
        <w:rPr>
          <w:vertAlign w:val="subscript"/>
          <w:lang w:val="fr-FR"/>
        </w:rPr>
        <w:t>a</w:t>
      </w:r>
      <w:r w:rsidR="006D7CCB" w:rsidRPr="00915BE5">
        <w:rPr>
          <w:lang w:val="fr-FR"/>
        </w:rPr>
        <w:t xml:space="preserve"> (x) + log</w:t>
      </w:r>
      <w:r w:rsidR="006D7CCB" w:rsidRPr="00915BE5">
        <w:rPr>
          <w:vertAlign w:val="subscript"/>
          <w:lang w:val="fr-FR"/>
        </w:rPr>
        <w:t>a</w:t>
      </w:r>
      <w:r w:rsidR="006D7CCB" w:rsidRPr="00915BE5">
        <w:rPr>
          <w:lang w:val="fr-FR"/>
        </w:rPr>
        <w:t xml:space="preserve"> (y)</w:t>
      </w:r>
    </w:p>
    <w:p w14:paraId="446C1091" w14:textId="05D4183B" w:rsidR="00DA3A28" w:rsidRPr="00915BE5" w:rsidRDefault="00DA3A28" w:rsidP="00915BE5">
      <w:pPr>
        <w:pStyle w:val="Lijstalinea"/>
        <w:numPr>
          <w:ilvl w:val="0"/>
          <w:numId w:val="91"/>
        </w:numPr>
        <w:rPr>
          <w:lang w:val="fr-FR"/>
        </w:rPr>
      </w:pPr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r w:rsidRPr="00915BE5">
        <w:rPr>
          <w:lang w:val="fr-FR"/>
        </w:rPr>
        <w:t xml:space="preserve"> (x / y) </w:t>
      </w:r>
      <w:r w:rsidR="00915BE5" w:rsidRPr="00915BE5">
        <w:rPr>
          <w:lang w:val="fr-FR"/>
        </w:rPr>
        <w:tab/>
        <w:t xml:space="preserve"> </w:t>
      </w:r>
      <w:r w:rsidRPr="00915BE5">
        <w:rPr>
          <w:lang w:val="fr-FR"/>
        </w:rPr>
        <w:t>=</w:t>
      </w:r>
      <w:r w:rsidRPr="00915BE5">
        <w:rPr>
          <w:lang w:val="fr-FR"/>
        </w:rPr>
        <w:tab/>
        <w:t>Log</w:t>
      </w:r>
      <w:r w:rsidRPr="00915BE5">
        <w:rPr>
          <w:vertAlign w:val="subscript"/>
          <w:lang w:val="fr-FR"/>
        </w:rPr>
        <w:t>a</w:t>
      </w:r>
      <w:r w:rsidRPr="00915BE5">
        <w:rPr>
          <w:lang w:val="fr-FR"/>
        </w:rPr>
        <w:t xml:space="preserve"> (x) - log</w:t>
      </w:r>
      <w:r w:rsidRPr="00915BE5">
        <w:rPr>
          <w:vertAlign w:val="subscript"/>
          <w:lang w:val="fr-FR"/>
        </w:rPr>
        <w:t>a</w:t>
      </w:r>
      <w:r w:rsidRPr="00915BE5">
        <w:rPr>
          <w:lang w:val="fr-FR"/>
        </w:rPr>
        <w:t xml:space="preserve"> (y)</w:t>
      </w:r>
    </w:p>
    <w:p w14:paraId="02427943" w14:textId="67536845" w:rsidR="00DA3A28" w:rsidRPr="00915BE5" w:rsidRDefault="00DA3A28" w:rsidP="00915BE5">
      <w:pPr>
        <w:pStyle w:val="Lijstalinea"/>
        <w:numPr>
          <w:ilvl w:val="0"/>
          <w:numId w:val="91"/>
        </w:numPr>
        <w:rPr>
          <w:lang w:val="fr-FR"/>
        </w:rPr>
      </w:pPr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r w:rsidRPr="00915BE5">
        <w:rPr>
          <w:lang w:val="fr-FR"/>
        </w:rPr>
        <w:t xml:space="preserve"> (x</w:t>
      </w:r>
      <w:r w:rsidR="008F7B4A" w:rsidRPr="00915BE5">
        <w:rPr>
          <w:vertAlign w:val="superscript"/>
          <w:lang w:val="fr-FR"/>
        </w:rPr>
        <w:t>y</w:t>
      </w:r>
      <w:r w:rsidRPr="00915BE5">
        <w:rPr>
          <w:lang w:val="fr-FR"/>
        </w:rPr>
        <w:t xml:space="preserve">) </w:t>
      </w:r>
      <w:r w:rsidR="00915BE5" w:rsidRPr="00915BE5">
        <w:rPr>
          <w:lang w:val="fr-FR"/>
        </w:rPr>
        <w:tab/>
        <w:t xml:space="preserve"> </w:t>
      </w:r>
      <w:r w:rsidRPr="00915BE5">
        <w:rPr>
          <w:lang w:val="fr-FR"/>
        </w:rPr>
        <w:t>=</w:t>
      </w:r>
      <w:r w:rsidRPr="00915BE5">
        <w:rPr>
          <w:lang w:val="fr-FR"/>
        </w:rPr>
        <w:tab/>
      </w:r>
      <w:r w:rsidR="00915BE5" w:rsidRPr="00915BE5">
        <w:rPr>
          <w:lang w:val="fr-FR"/>
        </w:rPr>
        <w:t xml:space="preserve">y * </w:t>
      </w:r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r w:rsidRPr="00915BE5">
        <w:rPr>
          <w:lang w:val="fr-FR"/>
        </w:rPr>
        <w:t xml:space="preserve"> (x) </w:t>
      </w:r>
    </w:p>
    <w:p w14:paraId="1634E7C8" w14:textId="2480413C" w:rsidR="00DA3A28" w:rsidRPr="00915BE5" w:rsidRDefault="00DA3A28" w:rsidP="00915BE5">
      <w:pPr>
        <w:pStyle w:val="Lijstalinea"/>
        <w:numPr>
          <w:ilvl w:val="0"/>
          <w:numId w:val="91"/>
        </w:numPr>
        <w:rPr>
          <w:lang w:val="fr-FR"/>
        </w:rPr>
      </w:pPr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r w:rsidRPr="00915BE5">
        <w:rPr>
          <w:lang w:val="fr-FR"/>
        </w:rPr>
        <w:t xml:space="preserve"> (</w:t>
      </w:r>
      <w:r w:rsidR="00915BE5" w:rsidRPr="00915BE5">
        <w:rPr>
          <w:lang w:val="fr-FR"/>
        </w:rPr>
        <w:t>a)*</w:t>
      </w:r>
      <w:r w:rsidRPr="00915BE5">
        <w:rPr>
          <w:lang w:val="fr-FR"/>
        </w:rPr>
        <w:t xml:space="preserve"> </w:t>
      </w:r>
      <w:r w:rsidR="00915BE5" w:rsidRPr="00915BE5">
        <w:rPr>
          <w:lang w:val="fr-FR"/>
        </w:rPr>
        <w:tab/>
        <w:t xml:space="preserve"> </w:t>
      </w:r>
      <w:r w:rsidRPr="00915BE5">
        <w:rPr>
          <w:lang w:val="fr-FR"/>
        </w:rPr>
        <w:t>=</w:t>
      </w:r>
      <w:r w:rsidRPr="00915BE5">
        <w:rPr>
          <w:lang w:val="fr-FR"/>
        </w:rPr>
        <w:tab/>
      </w:r>
      <w:r w:rsidR="00915BE5" w:rsidRPr="00915BE5">
        <w:rPr>
          <w:lang w:val="fr-FR"/>
        </w:rPr>
        <w:t>1</w:t>
      </w:r>
    </w:p>
    <w:p w14:paraId="128A44EB" w14:textId="3AC25120" w:rsidR="00DA3A28" w:rsidRPr="00915BE5" w:rsidRDefault="00DA3A28" w:rsidP="00915BE5">
      <w:pPr>
        <w:pStyle w:val="Lijstalinea"/>
        <w:numPr>
          <w:ilvl w:val="0"/>
          <w:numId w:val="91"/>
        </w:numPr>
        <w:rPr>
          <w:lang w:val="fr-FR"/>
        </w:rPr>
      </w:pPr>
      <w:r w:rsidRPr="00915BE5">
        <w:rPr>
          <w:lang w:val="fr-FR"/>
        </w:rPr>
        <w:t>(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loga (b)</m:t>
            </m:r>
          </m:num>
          <m:den>
            <m:r>
              <w:rPr>
                <w:rFonts w:ascii="Cambria Math" w:hAnsi="Cambria Math"/>
                <w:lang w:val="fr-FR"/>
              </w:rPr>
              <m:t>loga (c)</m:t>
            </m:r>
          </m:den>
        </m:f>
      </m:oMath>
      <w:r w:rsidRPr="00915BE5">
        <w:rPr>
          <w:lang w:val="fr-FR"/>
        </w:rPr>
        <w:t xml:space="preserve">) </w:t>
      </w:r>
      <w:r w:rsidR="00915BE5" w:rsidRPr="00915BE5">
        <w:rPr>
          <w:lang w:val="fr-FR"/>
        </w:rPr>
        <w:tab/>
        <w:t xml:space="preserve"> </w:t>
      </w:r>
      <w:r w:rsidRPr="00915BE5">
        <w:rPr>
          <w:lang w:val="fr-FR"/>
        </w:rPr>
        <w:t>=</w:t>
      </w:r>
      <w:r w:rsidRPr="00915BE5">
        <w:rPr>
          <w:lang w:val="fr-FR"/>
        </w:rPr>
        <w:tab/>
      </w:r>
      <w:r w:rsidR="0062656B">
        <w:rPr>
          <w:lang w:val="fr-FR"/>
        </w:rPr>
        <w:t>log</w:t>
      </w:r>
      <w:r w:rsidR="0062656B" w:rsidRPr="0062656B">
        <w:rPr>
          <w:vertAlign w:val="subscript"/>
          <w:lang w:val="fr-FR"/>
        </w:rPr>
        <w:t xml:space="preserve">c </w:t>
      </w:r>
      <w:r w:rsidR="0062656B">
        <w:rPr>
          <w:lang w:val="fr-FR"/>
        </w:rPr>
        <w:t>(b)</w:t>
      </w:r>
    </w:p>
    <w:p w14:paraId="59D43194" w14:textId="77777777" w:rsidR="00A40CFF" w:rsidRPr="006D7CCB" w:rsidRDefault="00A40CFF" w:rsidP="00A40CFF">
      <w:pPr>
        <w:rPr>
          <w:lang w:val="fr-FR"/>
        </w:rPr>
      </w:pPr>
    </w:p>
    <w:p w14:paraId="6AB198D4" w14:textId="77777777" w:rsidR="00A40CFF" w:rsidRPr="006D7CCB" w:rsidRDefault="00A40CFF" w:rsidP="00A40CFF">
      <w:pPr>
        <w:rPr>
          <w:lang w:val="fr-FR"/>
        </w:rPr>
      </w:pPr>
    </w:p>
    <w:p w14:paraId="68DD8EEC" w14:textId="77777777" w:rsidR="00A40CFF" w:rsidRPr="006D7CCB" w:rsidRDefault="00A40CFF" w:rsidP="00A40CFF">
      <w:pPr>
        <w:rPr>
          <w:lang w:val="fr-FR"/>
        </w:rPr>
      </w:pPr>
    </w:p>
    <w:p w14:paraId="7EC364C0" w14:textId="77777777" w:rsidR="00A40CFF" w:rsidRPr="006D7CCB" w:rsidRDefault="00A40CFF" w:rsidP="00A40CFF">
      <w:pPr>
        <w:rPr>
          <w:lang w:val="fr-FR"/>
        </w:rPr>
      </w:pPr>
    </w:p>
    <w:p w14:paraId="10695C5C" w14:textId="34DCBCBB" w:rsidR="00A40CFF" w:rsidRDefault="00321B18" w:rsidP="00700487">
      <w:pPr>
        <w:pStyle w:val="Kop1"/>
      </w:pPr>
      <w:bookmarkStart w:id="67" w:name="_Toc155301169"/>
      <w:r>
        <w:rPr>
          <w:lang w:val="fr-FR"/>
        </w:rPr>
        <w:lastRenderedPageBreak/>
        <w:t xml:space="preserve">Hoofdstuk 10: </w:t>
      </w:r>
      <w:r w:rsidR="00700487">
        <w:t>Bijzondere functies</w:t>
      </w:r>
      <w:bookmarkEnd w:id="67"/>
    </w:p>
    <w:p w14:paraId="1BC47529" w14:textId="45D22F03" w:rsidR="00CC0B77" w:rsidRPr="00CC0B77" w:rsidRDefault="00CC0B77" w:rsidP="00CC0B77">
      <w:pPr>
        <w:pStyle w:val="Kop2"/>
        <w:rPr>
          <w:lang w:val="de-DE"/>
        </w:rPr>
      </w:pPr>
      <w:bookmarkStart w:id="68" w:name="_Toc155301170"/>
      <w:r w:rsidRPr="00CC0B77">
        <w:rPr>
          <w:lang w:val="de-DE"/>
        </w:rPr>
        <w:t>Absolute w</w:t>
      </w:r>
      <w:r>
        <w:rPr>
          <w:lang w:val="de-DE"/>
        </w:rPr>
        <w:t>aarde</w:t>
      </w:r>
      <w:bookmarkEnd w:id="68"/>
    </w:p>
    <w:p w14:paraId="44FFD633" w14:textId="5F207212" w:rsidR="00700487" w:rsidRPr="00CC0B77" w:rsidRDefault="00753BFE" w:rsidP="00CC0B77">
      <w:pPr>
        <w:pStyle w:val="Geenafstand"/>
        <w:rPr>
          <w:lang w:val="de-DE"/>
        </w:rPr>
      </w:pPr>
      <w:r w:rsidRPr="00CC0B77">
        <w:rPr>
          <w:lang w:val="de-DE"/>
        </w:rPr>
        <w:t>Definitie</w:t>
      </w:r>
      <w:r w:rsidR="00CC0B77" w:rsidRPr="00CC0B77">
        <w:rPr>
          <w:lang w:val="de-DE"/>
        </w:rPr>
        <w:t xml:space="preserve"> absolute waarde</w:t>
      </w:r>
      <w:r w:rsidRPr="00CC0B77">
        <w:rPr>
          <w:lang w:val="de-DE"/>
        </w:rPr>
        <w:t xml:space="preserve">: </w:t>
      </w:r>
    </w:p>
    <w:p w14:paraId="44445852" w14:textId="3EF18FEE" w:rsidR="00753BFE" w:rsidRDefault="00753BFE" w:rsidP="00700487">
      <w:r>
        <w:t xml:space="preserve">De </w:t>
      </w:r>
      <w:r w:rsidRPr="00CC0B77">
        <w:rPr>
          <w:b/>
          <w:bCs/>
        </w:rPr>
        <w:t>absolute waarde</w:t>
      </w:r>
      <w:r>
        <w:t xml:space="preserve"> functie is de fun</w:t>
      </w:r>
      <w:r w:rsidR="00F3021F">
        <w:t>ctie met als functievoorschrift</w:t>
      </w:r>
      <w:r w:rsidR="00CC0B77">
        <w:t>.</w:t>
      </w:r>
    </w:p>
    <w:p w14:paraId="51581B80" w14:textId="5416DFB0" w:rsidR="00CC0B77" w:rsidRDefault="00127BA3" w:rsidP="00700487">
      <w:r w:rsidRPr="00B831E0">
        <w:rPr>
          <w:noProof/>
        </w:rPr>
        <w:drawing>
          <wp:anchor distT="0" distB="0" distL="114300" distR="114300" simplePos="0" relativeHeight="251716608" behindDoc="1" locked="0" layoutInCell="1" allowOverlap="1" wp14:anchorId="569128C4" wp14:editId="0798210F">
            <wp:simplePos x="0" y="0"/>
            <wp:positionH relativeFrom="column">
              <wp:posOffset>4194810</wp:posOffset>
            </wp:positionH>
            <wp:positionV relativeFrom="paragraph">
              <wp:posOffset>373380</wp:posOffset>
            </wp:positionV>
            <wp:extent cx="1790700" cy="1658620"/>
            <wp:effectExtent l="19050" t="19050" r="0" b="0"/>
            <wp:wrapTight wrapText="bothSides">
              <wp:wrapPolygon edited="0">
                <wp:start x="-230" y="-248"/>
                <wp:lineTo x="-230" y="21583"/>
                <wp:lineTo x="21600" y="21583"/>
                <wp:lineTo x="21600" y="-248"/>
                <wp:lineTo x="-230" y="-248"/>
              </wp:wrapPolygon>
            </wp:wrapTight>
            <wp:docPr id="1861744360" name="Afbeelding 1" descr="Afbeelding met lijn, origami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44360" name="Afbeelding 1" descr="Afbeelding met lijn, origami&#10;&#10;Automatisch gegenereerde beschrijvi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58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B77" w:rsidRPr="00CC0B77">
        <w:rPr>
          <w:noProof/>
        </w:rPr>
        <w:drawing>
          <wp:inline distT="0" distB="0" distL="0" distR="0" wp14:anchorId="295287C0" wp14:editId="55EC2395">
            <wp:extent cx="3650296" cy="434378"/>
            <wp:effectExtent l="0" t="0" r="7620" b="3810"/>
            <wp:docPr id="6081323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323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B3CA" w14:textId="1A8DFC5B" w:rsidR="00CC0B77" w:rsidRDefault="00CC0B77" w:rsidP="00700487"/>
    <w:p w14:paraId="0EC5D487" w14:textId="50647735" w:rsidR="00CC0B77" w:rsidRDefault="00CC0B77" w:rsidP="00CC0B77">
      <w:pPr>
        <w:pStyle w:val="Geenafstand"/>
      </w:pPr>
      <w:r>
        <w:t>Eigenschappen absolute waarde:</w:t>
      </w:r>
    </w:p>
    <w:p w14:paraId="3A3A4D61" w14:textId="64512DF2" w:rsidR="00CC0B77" w:rsidRDefault="00CC0B77" w:rsidP="00CC0B77">
      <w:r>
        <w:t>Domein</w:t>
      </w:r>
      <w:r w:rsidR="009800F9">
        <w:t xml:space="preserve">(abs) = </w:t>
      </w:r>
      <w:r w:rsidR="009800F9">
        <w:tab/>
        <w:t>R</w:t>
      </w:r>
      <w:r w:rsidR="00B831E0" w:rsidRPr="00B831E0">
        <w:rPr>
          <w:noProof/>
        </w:rPr>
        <w:t xml:space="preserve"> </w:t>
      </w:r>
    </w:p>
    <w:p w14:paraId="5232010D" w14:textId="250B4FFD" w:rsidR="009800F9" w:rsidRDefault="009800F9" w:rsidP="00CC0B77">
      <w:r>
        <w:t xml:space="preserve">Beeld (abs) = </w:t>
      </w:r>
      <w:r>
        <w:tab/>
      </w:r>
      <w:r>
        <w:tab/>
        <w:t>R+</w:t>
      </w:r>
    </w:p>
    <w:p w14:paraId="611D4AD5" w14:textId="77777777" w:rsidR="009800F9" w:rsidRDefault="009800F9" w:rsidP="00CC0B77"/>
    <w:p w14:paraId="3740299C" w14:textId="00CAB24E" w:rsidR="009800F9" w:rsidRDefault="009800F9" w:rsidP="009800F9">
      <w:pPr>
        <w:pStyle w:val="Geenafstand"/>
      </w:pPr>
      <w:r>
        <w:t xml:space="preserve">Voorbeeld absolute waarde: </w:t>
      </w:r>
    </w:p>
    <w:p w14:paraId="241E982D" w14:textId="128F89DE" w:rsidR="009800F9" w:rsidRPr="000F7C2D" w:rsidRDefault="009800F9" w:rsidP="00CC0B77">
      <w:pPr>
        <w:rPr>
          <w:lang w:val="de-DE"/>
        </w:rPr>
      </w:pPr>
      <w:r w:rsidRPr="000F7C2D">
        <w:rPr>
          <w:lang w:val="de-DE"/>
        </w:rPr>
        <w:t>abs(7) = 7</w:t>
      </w:r>
    </w:p>
    <w:p w14:paraId="0F132A4F" w14:textId="58CB183B" w:rsidR="009800F9" w:rsidRPr="000F7C2D" w:rsidRDefault="009800F9" w:rsidP="00CC0B77">
      <w:pPr>
        <w:rPr>
          <w:lang w:val="de-DE"/>
        </w:rPr>
      </w:pPr>
      <w:r w:rsidRPr="000F7C2D">
        <w:rPr>
          <w:lang w:val="de-DE"/>
        </w:rPr>
        <w:t>abs(-13) = 13</w:t>
      </w:r>
    </w:p>
    <w:p w14:paraId="10150C8F" w14:textId="130D071F" w:rsidR="009800F9" w:rsidRPr="000F7C2D" w:rsidRDefault="000F7C2D" w:rsidP="000F7C2D">
      <w:pPr>
        <w:pStyle w:val="Kop2"/>
        <w:rPr>
          <w:lang w:val="de-DE"/>
        </w:rPr>
      </w:pPr>
      <w:bookmarkStart w:id="69" w:name="_Toc155301171"/>
      <w:r w:rsidRPr="000F7C2D">
        <w:rPr>
          <w:lang w:val="de-DE"/>
        </w:rPr>
        <w:t xml:space="preserve">Floor en </w:t>
      </w:r>
      <w:r>
        <w:rPr>
          <w:lang w:val="de-DE"/>
        </w:rPr>
        <w:t>ceiling functie:</w:t>
      </w:r>
      <w:bookmarkEnd w:id="69"/>
      <w:r>
        <w:rPr>
          <w:lang w:val="de-DE"/>
        </w:rPr>
        <w:t xml:space="preserve"> </w:t>
      </w:r>
    </w:p>
    <w:p w14:paraId="377CFDA8" w14:textId="6A730216" w:rsidR="00CC0B77" w:rsidRPr="000F7C2D" w:rsidRDefault="00561EB0" w:rsidP="00561EB0">
      <w:pPr>
        <w:pStyle w:val="Kop3"/>
        <w:rPr>
          <w:lang w:val="de-DE"/>
        </w:rPr>
      </w:pPr>
      <w:bookmarkStart w:id="70" w:name="_Toc155301172"/>
      <w:r>
        <w:rPr>
          <w:lang w:val="de-DE"/>
        </w:rPr>
        <w:t>Floor</w:t>
      </w:r>
      <w:bookmarkEnd w:id="70"/>
    </w:p>
    <w:p w14:paraId="4AE29075" w14:textId="52345ACF" w:rsidR="00561EB0" w:rsidRPr="00CC0B77" w:rsidRDefault="00561EB0" w:rsidP="00561EB0">
      <w:pPr>
        <w:pStyle w:val="Geenafstand"/>
        <w:rPr>
          <w:lang w:val="de-DE"/>
        </w:rPr>
      </w:pPr>
      <w:r w:rsidRPr="00CC0B77">
        <w:rPr>
          <w:lang w:val="de-DE"/>
        </w:rPr>
        <w:t xml:space="preserve">Definitie: </w:t>
      </w:r>
    </w:p>
    <w:p w14:paraId="6F0E7CE0" w14:textId="6A4E260B" w:rsidR="00561EB0" w:rsidRDefault="000B5038" w:rsidP="000B5038">
      <w:pPr>
        <w:jc w:val="left"/>
      </w:pPr>
      <w:r>
        <w:t xml:space="preserve">De </w:t>
      </w:r>
      <w:r w:rsidRPr="00631DB6">
        <w:rPr>
          <w:b/>
          <w:bCs/>
        </w:rPr>
        <w:t>floor-functie</w:t>
      </w:r>
      <w:r>
        <w:t xml:space="preserve"> is de functie met functievoorschrift:</w:t>
      </w:r>
      <w:r w:rsidR="00561EB0" w:rsidRPr="00CC0B77">
        <w:rPr>
          <w:noProof/>
        </w:rPr>
        <w:drawing>
          <wp:inline distT="0" distB="0" distL="0" distR="0" wp14:anchorId="2320E1EC" wp14:editId="3B7275FB">
            <wp:extent cx="4576246" cy="292100"/>
            <wp:effectExtent l="0" t="0" r="0" b="0"/>
            <wp:docPr id="37125637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56373" name="Afbeelding 1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490" cy="2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871A" w14:textId="33817CAB" w:rsidR="00561EB0" w:rsidRDefault="00B831E0" w:rsidP="00561EB0">
      <w:pPr>
        <w:pStyle w:val="Geenafstand"/>
      </w:pPr>
      <w:r w:rsidRPr="00B831E0">
        <w:rPr>
          <w:noProof/>
        </w:rPr>
        <w:drawing>
          <wp:anchor distT="0" distB="0" distL="114300" distR="114300" simplePos="0" relativeHeight="251722752" behindDoc="1" locked="0" layoutInCell="1" allowOverlap="1" wp14:anchorId="5A395826" wp14:editId="16C90DD8">
            <wp:simplePos x="0" y="0"/>
            <wp:positionH relativeFrom="column">
              <wp:posOffset>3794760</wp:posOffset>
            </wp:positionH>
            <wp:positionV relativeFrom="paragraph">
              <wp:posOffset>27305</wp:posOffset>
            </wp:positionV>
            <wp:extent cx="2324100" cy="1828800"/>
            <wp:effectExtent l="19050" t="19050" r="0" b="0"/>
            <wp:wrapTight wrapText="bothSides">
              <wp:wrapPolygon edited="0">
                <wp:start x="-177" y="-225"/>
                <wp:lineTo x="-177" y="21600"/>
                <wp:lineTo x="21600" y="21600"/>
                <wp:lineTo x="21600" y="-225"/>
                <wp:lineTo x="-177" y="-225"/>
              </wp:wrapPolygon>
            </wp:wrapTight>
            <wp:docPr id="165388759" name="Afbeelding 1" descr="Afbeelding met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8759" name="Afbeelding 1" descr="Afbeelding met lijn, diagram&#10;&#10;Automatisch gegenereerde beschrijvi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61EB0">
        <w:t>Eigenschappen:</w:t>
      </w:r>
    </w:p>
    <w:p w14:paraId="4920AF4F" w14:textId="0D8F56F2" w:rsidR="00561EB0" w:rsidRDefault="00561EB0" w:rsidP="00561EB0">
      <w:r>
        <w:t>Domein(</w:t>
      </w:r>
      <w:r w:rsidR="000B5038">
        <w:t>floor</w:t>
      </w:r>
      <w:r>
        <w:t xml:space="preserve">) = </w:t>
      </w:r>
      <w:r>
        <w:tab/>
        <w:t>R</w:t>
      </w:r>
    </w:p>
    <w:p w14:paraId="05F252C1" w14:textId="149034A9" w:rsidR="00561EB0" w:rsidRDefault="00561EB0" w:rsidP="00561EB0">
      <w:r>
        <w:t>Beeld (</w:t>
      </w:r>
      <w:r w:rsidR="000B5038">
        <w:t>floor</w:t>
      </w:r>
      <w:r>
        <w:t xml:space="preserve">) = </w:t>
      </w:r>
      <w:r>
        <w:tab/>
      </w:r>
      <w:r w:rsidR="000B5038">
        <w:t>Z</w:t>
      </w:r>
    </w:p>
    <w:p w14:paraId="3C5D5C8D" w14:textId="70CAEA0A" w:rsidR="00561EB0" w:rsidRDefault="00561EB0" w:rsidP="00561EB0"/>
    <w:p w14:paraId="64B46E07" w14:textId="57905CAE" w:rsidR="00561EB0" w:rsidRDefault="00561EB0" w:rsidP="00561EB0">
      <w:pPr>
        <w:pStyle w:val="Geenafstand"/>
      </w:pPr>
      <w:r>
        <w:t xml:space="preserve">Voorbeeld: </w:t>
      </w:r>
    </w:p>
    <w:p w14:paraId="0042C432" w14:textId="5F207974" w:rsidR="00CC0B77" w:rsidRDefault="000B5038" w:rsidP="00CC0B77">
      <w:r w:rsidRPr="000B5038">
        <w:t>fl</w:t>
      </w:r>
      <w:r>
        <w:t>oor(-0.5) = -1</w:t>
      </w:r>
    </w:p>
    <w:p w14:paraId="625983A4" w14:textId="47B4DCBA" w:rsidR="000B5038" w:rsidRDefault="000B5038" w:rsidP="00CC0B77">
      <w:r>
        <w:t>floor (</w:t>
      </w:r>
      <w:r w:rsidR="004A11B1">
        <w:t>2.77) = 2</w:t>
      </w:r>
    </w:p>
    <w:p w14:paraId="5413529C" w14:textId="24DE0444" w:rsidR="00930A42" w:rsidRPr="000B5038" w:rsidRDefault="004A11B1" w:rsidP="00CC0B77">
      <w:r>
        <w:t>floor (-4.9) = 5</w:t>
      </w:r>
    </w:p>
    <w:p w14:paraId="2AE70181" w14:textId="77777777" w:rsidR="00CC0B77" w:rsidRDefault="00CC0B77" w:rsidP="00CC0B77"/>
    <w:p w14:paraId="328F8B35" w14:textId="77777777" w:rsidR="00930A42" w:rsidRDefault="00930A42" w:rsidP="00CC0B77"/>
    <w:p w14:paraId="2F1B0E6B" w14:textId="7104DE94" w:rsidR="00916DC2" w:rsidRPr="000B5038" w:rsidRDefault="00916DC2" w:rsidP="00916DC2">
      <w:pPr>
        <w:pStyle w:val="Kop3"/>
      </w:pPr>
      <w:bookmarkStart w:id="71" w:name="_Toc155301173"/>
      <w:r>
        <w:t>Ceiling</w:t>
      </w:r>
      <w:bookmarkEnd w:id="71"/>
      <w:r>
        <w:t xml:space="preserve"> </w:t>
      </w:r>
    </w:p>
    <w:p w14:paraId="4301D748" w14:textId="77777777" w:rsidR="00631DB6" w:rsidRPr="00631DB6" w:rsidRDefault="00631DB6" w:rsidP="00631DB6">
      <w:pPr>
        <w:pStyle w:val="Geenafstand"/>
      </w:pPr>
      <w:r w:rsidRPr="00631DB6">
        <w:t xml:space="preserve">Definitie: </w:t>
      </w:r>
    </w:p>
    <w:p w14:paraId="38ACC225" w14:textId="56E0B22D" w:rsidR="00631DB6" w:rsidRDefault="00631DB6" w:rsidP="00631DB6">
      <w:pPr>
        <w:jc w:val="left"/>
      </w:pPr>
      <w:r>
        <w:t xml:space="preserve">De </w:t>
      </w:r>
      <w:r>
        <w:rPr>
          <w:b/>
          <w:bCs/>
        </w:rPr>
        <w:t>ceiling</w:t>
      </w:r>
      <w:r w:rsidRPr="00631DB6">
        <w:rPr>
          <w:b/>
          <w:bCs/>
        </w:rPr>
        <w:t>-functie</w:t>
      </w:r>
      <w:r>
        <w:t xml:space="preserve"> is de functie met functievoorschrift:</w:t>
      </w:r>
      <w:r w:rsidRPr="00CC0B77">
        <w:rPr>
          <w:noProof/>
        </w:rPr>
        <w:drawing>
          <wp:inline distT="0" distB="0" distL="0" distR="0" wp14:anchorId="19F0110C" wp14:editId="281E7CB2">
            <wp:extent cx="4589490" cy="262613"/>
            <wp:effectExtent l="0" t="0" r="0" b="0"/>
            <wp:docPr id="166965909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59094" name="Afbeelding 1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490" cy="26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C8E0" w14:textId="77777777" w:rsidR="00631DB6" w:rsidRDefault="00631DB6" w:rsidP="00631DB6">
      <w:pPr>
        <w:pStyle w:val="Geenafstand"/>
      </w:pPr>
      <w:r w:rsidRPr="00B831E0">
        <w:rPr>
          <w:noProof/>
        </w:rPr>
        <w:drawing>
          <wp:anchor distT="0" distB="0" distL="114300" distR="114300" simplePos="0" relativeHeight="251728896" behindDoc="1" locked="0" layoutInCell="1" allowOverlap="1" wp14:anchorId="5EBD0644" wp14:editId="76B66A6D">
            <wp:simplePos x="0" y="0"/>
            <wp:positionH relativeFrom="column">
              <wp:posOffset>3837940</wp:posOffset>
            </wp:positionH>
            <wp:positionV relativeFrom="paragraph">
              <wp:posOffset>28575</wp:posOffset>
            </wp:positionV>
            <wp:extent cx="2237105" cy="1828800"/>
            <wp:effectExtent l="19050" t="19050" r="0" b="0"/>
            <wp:wrapTight wrapText="bothSides">
              <wp:wrapPolygon edited="0">
                <wp:start x="-184" y="-225"/>
                <wp:lineTo x="-184" y="21600"/>
                <wp:lineTo x="21520" y="21600"/>
                <wp:lineTo x="21520" y="-225"/>
                <wp:lineTo x="-184" y="-225"/>
              </wp:wrapPolygon>
            </wp:wrapTight>
            <wp:docPr id="62000628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06280" name="Afbeelding 1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Eigenschappen:</w:t>
      </w:r>
    </w:p>
    <w:p w14:paraId="7147257E" w14:textId="77777777" w:rsidR="00631DB6" w:rsidRDefault="00631DB6" w:rsidP="00631DB6">
      <w:r>
        <w:t xml:space="preserve">Domein(floor) = </w:t>
      </w:r>
      <w:r>
        <w:tab/>
        <w:t>R</w:t>
      </w:r>
    </w:p>
    <w:p w14:paraId="51765719" w14:textId="77777777" w:rsidR="00631DB6" w:rsidRDefault="00631DB6" w:rsidP="00631DB6">
      <w:r>
        <w:t xml:space="preserve">Beeld (floor) = </w:t>
      </w:r>
      <w:r>
        <w:tab/>
        <w:t>Z</w:t>
      </w:r>
    </w:p>
    <w:p w14:paraId="43F82B87" w14:textId="77777777" w:rsidR="00631DB6" w:rsidRDefault="00631DB6" w:rsidP="00631DB6"/>
    <w:p w14:paraId="22AAC4E5" w14:textId="77777777" w:rsidR="00631DB6" w:rsidRDefault="00631DB6" w:rsidP="00631DB6">
      <w:pPr>
        <w:pStyle w:val="Geenafstand"/>
      </w:pPr>
      <w:r>
        <w:t xml:space="preserve">Voorbeeld: </w:t>
      </w:r>
    </w:p>
    <w:p w14:paraId="0C50396B" w14:textId="78BCF0F9" w:rsidR="00631DB6" w:rsidRDefault="00631DB6" w:rsidP="00631DB6">
      <w:r w:rsidRPr="000B5038">
        <w:t>fl</w:t>
      </w:r>
      <w:r>
        <w:t xml:space="preserve">oor(-0.5) = </w:t>
      </w:r>
      <w:r w:rsidR="00930A42">
        <w:t>0</w:t>
      </w:r>
    </w:p>
    <w:p w14:paraId="7CB7887F" w14:textId="4ADEC748" w:rsidR="00631DB6" w:rsidRDefault="00631DB6" w:rsidP="00631DB6">
      <w:r>
        <w:t xml:space="preserve">floor (2.77) = </w:t>
      </w:r>
      <w:r w:rsidR="00930A42">
        <w:t>3</w:t>
      </w:r>
    </w:p>
    <w:p w14:paraId="27FC6D0B" w14:textId="59A302E1" w:rsidR="00631DB6" w:rsidRDefault="00631DB6" w:rsidP="00631DB6">
      <w:r>
        <w:t xml:space="preserve">floor (-4.9) = </w:t>
      </w:r>
      <w:r w:rsidR="00930A42">
        <w:t>-4</w:t>
      </w:r>
    </w:p>
    <w:p w14:paraId="1466CBD2" w14:textId="77777777" w:rsidR="00614242" w:rsidRDefault="00614242" w:rsidP="00631DB6"/>
    <w:p w14:paraId="64EA415C" w14:textId="77777777" w:rsidR="00614242" w:rsidRDefault="00614242" w:rsidP="00631DB6"/>
    <w:p w14:paraId="14FCDAB9" w14:textId="77777777" w:rsidR="00614242" w:rsidRDefault="00614242" w:rsidP="00631DB6"/>
    <w:p w14:paraId="48234419" w14:textId="183077C9" w:rsidR="00614242" w:rsidRDefault="00614242" w:rsidP="00614242">
      <w:pPr>
        <w:pStyle w:val="Kop1"/>
      </w:pPr>
      <w:bookmarkStart w:id="72" w:name="_Toc155301174"/>
      <w:r>
        <w:lastRenderedPageBreak/>
        <w:t>Hoofdstuk 11: Eindige velden</w:t>
      </w:r>
      <w:bookmarkEnd w:id="72"/>
    </w:p>
    <w:p w14:paraId="1049CFE2" w14:textId="41D691EF" w:rsidR="004E5BF2" w:rsidRPr="004E5BF2" w:rsidRDefault="009579DF" w:rsidP="009579DF">
      <w:pPr>
        <w:pStyle w:val="Kop2"/>
      </w:pPr>
      <w:bookmarkStart w:id="73" w:name="_Toc155301175"/>
      <w:r>
        <w:t>Definities en eigenschappen</w:t>
      </w:r>
      <w:bookmarkEnd w:id="73"/>
    </w:p>
    <w:p w14:paraId="6578C1C0" w14:textId="112F9D8A" w:rsidR="004E5BF2" w:rsidRDefault="004E5BF2" w:rsidP="004E5BF2">
      <w:pPr>
        <w:pStyle w:val="Geenafstand"/>
      </w:pPr>
      <w:r>
        <w:t>Definitie</w:t>
      </w:r>
      <w:r w:rsidR="009579DF">
        <w:t xml:space="preserve"> eindige velden</w:t>
      </w:r>
      <w:r>
        <w:t xml:space="preserve">: </w:t>
      </w:r>
    </w:p>
    <w:p w14:paraId="351CFD55" w14:textId="7F9DD81D" w:rsidR="00CC0B77" w:rsidRPr="000B5038" w:rsidRDefault="004E5BF2" w:rsidP="00CC0B77">
      <w:r>
        <w:t>Een verzameling F waarop twee binaire operatoren, + (optelling) en · (vermenigvuldiging), gedefinieerd zijn en waartoe zeker twee constante elementen, 0 en 1, behoren is een veld wanneer de volgende eigenschappen voldaan zijn:</w:t>
      </w:r>
    </w:p>
    <w:p w14:paraId="1D3DC7C7" w14:textId="38A16955" w:rsidR="00CC0B77" w:rsidRDefault="00ED0D54" w:rsidP="00CC0B77">
      <w:r w:rsidRPr="00ED0D54">
        <w:rPr>
          <w:noProof/>
        </w:rPr>
        <w:drawing>
          <wp:inline distT="0" distB="0" distL="0" distR="0" wp14:anchorId="2352A8FD" wp14:editId="6E291C89">
            <wp:extent cx="6103620" cy="3168440"/>
            <wp:effectExtent l="0" t="0" r="0" b="0"/>
            <wp:docPr id="1999689666" name="Afbeelding 1" descr="Afbeelding met tekst, schermopname, Lettertype, docume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89666" name="Afbeelding 1" descr="Afbeelding met tekst, schermopname, Lettertype, document&#10;&#10;Automatisch gegenereerde beschrijvi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12633" cy="31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B13B" w14:textId="77777777" w:rsidR="001B25D0" w:rsidRDefault="001B25D0" w:rsidP="00CC0B77"/>
    <w:p w14:paraId="49AE52D4" w14:textId="26FC5591" w:rsidR="001B25D0" w:rsidRDefault="001B25D0" w:rsidP="001B25D0">
      <w:pPr>
        <w:pStyle w:val="Geenafstand"/>
      </w:pPr>
      <w:r>
        <w:t>Eigenschap:</w:t>
      </w:r>
    </w:p>
    <w:p w14:paraId="6680290D" w14:textId="0E9F0A1F" w:rsidR="001B25D0" w:rsidRDefault="006D6180" w:rsidP="006D6180">
      <w:pPr>
        <w:pStyle w:val="Lijstalinea"/>
        <w:numPr>
          <w:ilvl w:val="0"/>
          <w:numId w:val="87"/>
        </w:numPr>
      </w:pPr>
      <w:r>
        <w:t xml:space="preserve">Voor een willekeurig veld F met a, b </w:t>
      </w:r>
      <w:r w:rsidRPr="006D6180">
        <w:rPr>
          <w:rFonts w:ascii="Cambria Math" w:hAnsi="Cambria Math" w:cs="Cambria Math"/>
        </w:rPr>
        <w:t>∈</w:t>
      </w:r>
      <w:r>
        <w:t xml:space="preserve"> F geldt:</w:t>
      </w:r>
    </w:p>
    <w:p w14:paraId="66107AF9" w14:textId="73ADB4AF" w:rsidR="006D6180" w:rsidRDefault="006D6180" w:rsidP="006D6180">
      <w:pPr>
        <w:pStyle w:val="Lijstalinea"/>
        <w:numPr>
          <w:ilvl w:val="1"/>
          <w:numId w:val="87"/>
        </w:numPr>
      </w:pPr>
      <w:r>
        <w:t xml:space="preserve">Het element 0 is het opslorpend element voor de vermenigvuldiging: a * 0 = 0 </w:t>
      </w:r>
    </w:p>
    <w:p w14:paraId="24807726" w14:textId="1FE4066F" w:rsidR="006D6180" w:rsidRDefault="006D6180" w:rsidP="006D6180">
      <w:pPr>
        <w:pStyle w:val="Lijstalinea"/>
        <w:numPr>
          <w:ilvl w:val="1"/>
          <w:numId w:val="87"/>
        </w:numPr>
      </w:pPr>
      <w:r>
        <w:t xml:space="preserve">Een veld F heeft </w:t>
      </w:r>
      <w:r w:rsidRPr="006D6180">
        <w:rPr>
          <w:b/>
          <w:bCs/>
        </w:rPr>
        <w:t>nuldelers</w:t>
      </w:r>
      <w:r>
        <w:t>: als a * b = 0 dan geldt a = 0 of b = 0</w:t>
      </w:r>
    </w:p>
    <w:p w14:paraId="61DA92E5" w14:textId="1F29A0DA" w:rsidR="006D6180" w:rsidRDefault="006D6180" w:rsidP="001B25D0"/>
    <w:p w14:paraId="2FC7D487" w14:textId="4DCE3919" w:rsidR="006D6180" w:rsidRDefault="00F0047A" w:rsidP="00F0047A">
      <w:pPr>
        <w:pStyle w:val="Geenafstand"/>
      </w:pPr>
      <w:r>
        <w:t xml:space="preserve">Notatie: </w:t>
      </w:r>
    </w:p>
    <w:p w14:paraId="43CFF387" w14:textId="2AA2709E" w:rsidR="00F0047A" w:rsidRDefault="00F0047A" w:rsidP="001B25D0">
      <w:r>
        <w:t xml:space="preserve">Voortaan zullen we </w:t>
      </w:r>
      <w:r w:rsidRPr="00F0047A">
        <w:rPr>
          <w:b/>
          <w:bCs/>
        </w:rPr>
        <w:t>a * b</w:t>
      </w:r>
      <w:r>
        <w:t xml:space="preserve"> noteren als </w:t>
      </w:r>
      <w:r w:rsidRPr="00F0047A">
        <w:rPr>
          <w:b/>
          <w:bCs/>
        </w:rPr>
        <w:t>ab</w:t>
      </w:r>
      <w:r>
        <w:t xml:space="preserve">. </w:t>
      </w:r>
    </w:p>
    <w:p w14:paraId="0826AB98" w14:textId="77777777" w:rsidR="00F0047A" w:rsidRDefault="00F0047A" w:rsidP="001B25D0"/>
    <w:p w14:paraId="437A0B0F" w14:textId="378657A3" w:rsidR="00F0047A" w:rsidRDefault="00F0047A" w:rsidP="00F77F25">
      <w:pPr>
        <w:pStyle w:val="Geenafstand"/>
      </w:pPr>
      <w:r>
        <w:t xml:space="preserve">Definitie eindig veld: </w:t>
      </w:r>
    </w:p>
    <w:p w14:paraId="2CFB835C" w14:textId="2B6E9033" w:rsidR="00F77F25" w:rsidRDefault="00F77F25" w:rsidP="00F77F25">
      <w:r>
        <w:t xml:space="preserve">Een </w:t>
      </w:r>
      <w:r w:rsidRPr="00F77F25">
        <w:rPr>
          <w:b/>
          <w:bCs/>
        </w:rPr>
        <w:t>eindig veld</w:t>
      </w:r>
      <w:r>
        <w:t xml:space="preserve"> is een veld waarvoor de </w:t>
      </w:r>
      <w:r w:rsidRPr="00F77F25">
        <w:rPr>
          <w:b/>
          <w:bCs/>
        </w:rPr>
        <w:t>verzameling van elementen eindig</w:t>
      </w:r>
      <w:r>
        <w:t xml:space="preserve"> is. Het aantal elementen van deze verzameling is de </w:t>
      </w:r>
      <w:r w:rsidRPr="00F77F25">
        <w:rPr>
          <w:b/>
          <w:bCs/>
        </w:rPr>
        <w:t>orde</w:t>
      </w:r>
      <w:r>
        <w:t xml:space="preserve"> van het veld.</w:t>
      </w:r>
    </w:p>
    <w:p w14:paraId="2401E6B7" w14:textId="77777777" w:rsidR="00F77F25" w:rsidRDefault="00F77F25" w:rsidP="00F77F25">
      <w:pPr>
        <w:pStyle w:val="Geenafstand"/>
      </w:pPr>
    </w:p>
    <w:p w14:paraId="3692E02E" w14:textId="29C9B918" w:rsidR="00F77F25" w:rsidRDefault="00F77F25" w:rsidP="00F77F25">
      <w:pPr>
        <w:pStyle w:val="Geenafstand"/>
      </w:pPr>
      <w:r>
        <w:t xml:space="preserve">Stelling: </w:t>
      </w:r>
    </w:p>
    <w:p w14:paraId="492B0DC6" w14:textId="044EF425" w:rsidR="00F77F25" w:rsidRDefault="001D2D6A" w:rsidP="001D2D6A">
      <w:r>
        <w:t>Er bestaat een veld van de orde q als en slechts als q de macht van een priemgetal p is</w:t>
      </w:r>
    </w:p>
    <w:p w14:paraId="3650EDCB" w14:textId="2A3A7B94" w:rsidR="00F77F25" w:rsidRDefault="00582C7B" w:rsidP="00F77F25">
      <w:pPr>
        <w:pStyle w:val="Geenafstand"/>
      </w:pPr>
      <w:r w:rsidRPr="00582C7B">
        <w:rPr>
          <w:noProof/>
        </w:rPr>
        <w:drawing>
          <wp:inline distT="0" distB="0" distL="0" distR="0" wp14:anchorId="20A3A812" wp14:editId="41738312">
            <wp:extent cx="2011854" cy="243861"/>
            <wp:effectExtent l="0" t="0" r="7620" b="3810"/>
            <wp:docPr id="15825544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544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1D4B" w14:textId="77777777" w:rsidR="00582C7B" w:rsidRDefault="00582C7B" w:rsidP="00F77F25">
      <w:pPr>
        <w:pStyle w:val="Geenafstand"/>
      </w:pPr>
    </w:p>
    <w:p w14:paraId="69E122A6" w14:textId="5EE47CD6" w:rsidR="00582C7B" w:rsidRDefault="00582C7B" w:rsidP="00F77F25">
      <w:pPr>
        <w:pStyle w:val="Geenafstand"/>
      </w:pPr>
      <w:r>
        <w:t>Wat is een priemgetal?</w:t>
      </w:r>
    </w:p>
    <w:p w14:paraId="5DBD38F8" w14:textId="0B76348C" w:rsidR="00582C7B" w:rsidRDefault="00582C7B" w:rsidP="00582C7B">
      <w:r>
        <w:t xml:space="preserve">Een getal dat enkel deelbaar is </w:t>
      </w:r>
      <w:r w:rsidRPr="00582C7B">
        <w:rPr>
          <w:b/>
          <w:bCs/>
        </w:rPr>
        <w:t>door zichzelf</w:t>
      </w:r>
      <w:r>
        <w:t xml:space="preserve"> en </w:t>
      </w:r>
      <w:r w:rsidRPr="00582C7B">
        <w:rPr>
          <w:b/>
          <w:bCs/>
        </w:rPr>
        <w:t>1</w:t>
      </w:r>
      <w:r>
        <w:t>.</w:t>
      </w:r>
    </w:p>
    <w:p w14:paraId="043D775C" w14:textId="77777777" w:rsidR="00582C7B" w:rsidRDefault="00582C7B" w:rsidP="00582C7B"/>
    <w:p w14:paraId="620010F5" w14:textId="51C48A34" w:rsidR="00582C7B" w:rsidRDefault="005B3BB9" w:rsidP="005B3BB9">
      <w:pPr>
        <w:pStyle w:val="Geenafstand"/>
      </w:pPr>
      <w:r>
        <w:t xml:space="preserve">Isomorf: </w:t>
      </w:r>
    </w:p>
    <w:p w14:paraId="016CFC17" w14:textId="13FC5153" w:rsidR="008C0655" w:rsidRDefault="008C0655" w:rsidP="008C0655">
      <w:r>
        <w:t>Twee velden van de orde q met q = ph zijn isomorf. Een veld van de orde q noemen we een Galois veld van de orde q, GF(q).</w:t>
      </w:r>
    </w:p>
    <w:p w14:paraId="58A923DA" w14:textId="77777777" w:rsidR="008C0655" w:rsidRDefault="008C0655" w:rsidP="008C0655"/>
    <w:p w14:paraId="6426FF68" w14:textId="3F6FDA4F" w:rsidR="00680528" w:rsidRDefault="008C0655" w:rsidP="00680528">
      <w:pPr>
        <w:pStyle w:val="Kop2"/>
      </w:pPr>
      <w:bookmarkStart w:id="74" w:name="_Toc155301176"/>
      <w:r w:rsidRPr="008C0655">
        <w:rPr>
          <w:noProof/>
        </w:rPr>
        <w:lastRenderedPageBreak/>
        <w:drawing>
          <wp:anchor distT="0" distB="0" distL="114300" distR="114300" simplePos="0" relativeHeight="251735040" behindDoc="1" locked="0" layoutInCell="1" allowOverlap="1" wp14:anchorId="6B6B3779" wp14:editId="4AAD626E">
            <wp:simplePos x="0" y="0"/>
            <wp:positionH relativeFrom="column">
              <wp:posOffset>1870710</wp:posOffset>
            </wp:positionH>
            <wp:positionV relativeFrom="paragraph">
              <wp:posOffset>11430</wp:posOffset>
            </wp:positionV>
            <wp:extent cx="342900" cy="365760"/>
            <wp:effectExtent l="0" t="0" r="0" b="0"/>
            <wp:wrapTight wrapText="bothSides">
              <wp:wrapPolygon edited="0">
                <wp:start x="0" y="0"/>
                <wp:lineTo x="0" y="20250"/>
                <wp:lineTo x="20400" y="20250"/>
                <wp:lineTo x="20400" y="0"/>
                <wp:lineTo x="0" y="0"/>
              </wp:wrapPolygon>
            </wp:wrapTight>
            <wp:docPr id="109270755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07553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Het eindig veld </w:t>
      </w:r>
      <w:r w:rsidR="005F7E6F">
        <w:t>Z</w:t>
      </w:r>
      <w:bookmarkEnd w:id="74"/>
      <w:r w:rsidR="00680528">
        <w:t xml:space="preserve"> </w:t>
      </w:r>
    </w:p>
    <w:p w14:paraId="276AA962" w14:textId="77777777" w:rsidR="005A3BFE" w:rsidRPr="005A3BFE" w:rsidRDefault="005A3BFE" w:rsidP="005A3BFE"/>
    <w:p w14:paraId="5D01D658" w14:textId="6CB0583C" w:rsidR="00680528" w:rsidRDefault="0047058E" w:rsidP="00680528">
      <w:r w:rsidRPr="0047058E">
        <w:rPr>
          <w:noProof/>
        </w:rPr>
        <w:drawing>
          <wp:inline distT="0" distB="0" distL="0" distR="0" wp14:anchorId="4435E4C4" wp14:editId="5526F608">
            <wp:extent cx="6120130" cy="374650"/>
            <wp:effectExtent l="0" t="0" r="0" b="0"/>
            <wp:docPr id="58195922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5922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AA0D" w14:textId="3127422A" w:rsidR="00680528" w:rsidRDefault="0047058E" w:rsidP="00680528">
      <w:r w:rsidRPr="0047058E">
        <w:rPr>
          <w:noProof/>
        </w:rPr>
        <w:drawing>
          <wp:anchor distT="0" distB="0" distL="114300" distR="114300" simplePos="0" relativeHeight="251741184" behindDoc="1" locked="0" layoutInCell="1" allowOverlap="1" wp14:anchorId="235CC20E" wp14:editId="5405A350">
            <wp:simplePos x="0" y="0"/>
            <wp:positionH relativeFrom="column">
              <wp:posOffset>2152650</wp:posOffset>
            </wp:positionH>
            <wp:positionV relativeFrom="paragraph">
              <wp:posOffset>10795</wp:posOffset>
            </wp:positionV>
            <wp:extent cx="1805940" cy="259080"/>
            <wp:effectExtent l="0" t="0" r="0" b="0"/>
            <wp:wrapTight wrapText="bothSides">
              <wp:wrapPolygon edited="0">
                <wp:start x="0" y="0"/>
                <wp:lineTo x="0" y="20647"/>
                <wp:lineTo x="21418" y="20647"/>
                <wp:lineTo x="21418" y="0"/>
                <wp:lineTo x="0" y="0"/>
              </wp:wrapPolygon>
            </wp:wrapTight>
            <wp:docPr id="161898064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80645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7CD5F" w14:textId="6D077526" w:rsidR="0021675E" w:rsidRDefault="0021675E" w:rsidP="0021675E">
      <w:pPr>
        <w:pStyle w:val="Geenafstand"/>
      </w:pPr>
      <w:r>
        <w:rPr>
          <w:rFonts w:ascii="Cambria Math" w:hAnsi="Cambria Math" w:cs="Cambria Math"/>
        </w:rPr>
        <w:t>ℤ</w:t>
      </w:r>
      <w:r>
        <w:t>m:</w:t>
      </w:r>
    </w:p>
    <w:p w14:paraId="1E576749" w14:textId="42C7A470" w:rsidR="0021675E" w:rsidRDefault="0021675E" w:rsidP="0021675E">
      <w:r>
        <w:rPr>
          <w:rFonts w:ascii="Cambria Math" w:hAnsi="Cambria Math" w:cs="Cambria Math"/>
        </w:rPr>
        <w:t>ℤ</w:t>
      </w:r>
      <w:r>
        <w:t xml:space="preserve">m is dus een </w:t>
      </w:r>
      <w:r w:rsidRPr="0021675E">
        <w:rPr>
          <w:b/>
          <w:bCs/>
        </w:rPr>
        <w:t>eindige verzameling</w:t>
      </w:r>
      <w:r>
        <w:t xml:space="preserve"> met m elementen. Indien we wensen te rekenen met de elementen van </w:t>
      </w:r>
      <w:r>
        <w:rPr>
          <w:rFonts w:ascii="Cambria Math" w:hAnsi="Cambria Math" w:cs="Cambria Math"/>
        </w:rPr>
        <w:t>ℤ</w:t>
      </w:r>
      <w:r>
        <w:t xml:space="preserve">m dan zal de optelling en de vermenigvuldiging zoals gedefinieerd voor </w:t>
      </w:r>
      <w:r>
        <w:rPr>
          <w:rFonts w:ascii="Cambria Math" w:hAnsi="Cambria Math" w:cs="Cambria Math"/>
        </w:rPr>
        <w:t>ℤ</w:t>
      </w:r>
      <w:r>
        <w:t xml:space="preserve"> niet volstaan, aangezien niet elk resultaat opnieuw tot </w:t>
      </w:r>
      <w:r>
        <w:rPr>
          <w:rFonts w:ascii="Cambria Math" w:hAnsi="Cambria Math" w:cs="Cambria Math"/>
        </w:rPr>
        <w:t>ℤ</w:t>
      </w:r>
      <w:r>
        <w:t>m zal behoren.</w:t>
      </w:r>
    </w:p>
    <w:p w14:paraId="0CC6D089" w14:textId="77777777" w:rsidR="00680528" w:rsidRDefault="00680528" w:rsidP="00680528"/>
    <w:p w14:paraId="63F8C88A" w14:textId="03038047" w:rsidR="00680528" w:rsidRDefault="0021675E" w:rsidP="009270CE">
      <w:pPr>
        <w:pStyle w:val="Geenafstand"/>
      </w:pPr>
      <w:r>
        <w:t>Voorbeeld:</w:t>
      </w:r>
    </w:p>
    <w:p w14:paraId="56F080E1" w14:textId="42FCAD8E" w:rsidR="00680528" w:rsidRDefault="009270CE" w:rsidP="00680528">
      <w:r w:rsidRPr="009270CE">
        <w:rPr>
          <w:noProof/>
        </w:rPr>
        <w:drawing>
          <wp:inline distT="0" distB="0" distL="0" distR="0" wp14:anchorId="729AEB36" wp14:editId="20C53F0D">
            <wp:extent cx="2004905" cy="281940"/>
            <wp:effectExtent l="0" t="0" r="0" b="0"/>
            <wp:docPr id="17779285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2857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07335" cy="28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0039" w14:textId="70BB5918" w:rsidR="009270CE" w:rsidRDefault="009270CE" w:rsidP="00680528">
      <w:r>
        <w:t xml:space="preserve">In deze verzameling mag je zowel + als * doen met </w:t>
      </w:r>
      <w:r w:rsidR="005A3BFE">
        <w:t>alle getallen die je maar wilt, maar de uitkomst moet ergens in de verzameling zitten.</w:t>
      </w:r>
    </w:p>
    <w:p w14:paraId="394C4562" w14:textId="77777777" w:rsidR="00680528" w:rsidRDefault="00680528" w:rsidP="00680528"/>
    <w:p w14:paraId="58969CD7" w14:textId="121308F9" w:rsidR="009D0678" w:rsidRDefault="00097B49" w:rsidP="00097B49">
      <w:pPr>
        <w:pStyle w:val="Kop3"/>
      </w:pPr>
      <w:bookmarkStart w:id="75" w:name="_Toc155301177"/>
      <w:r>
        <w:rPr>
          <w:rFonts w:ascii="Cambria Math" w:hAnsi="Cambria Math" w:cs="Cambria Math"/>
        </w:rPr>
        <w:t>ℤ</w:t>
      </w:r>
      <w:r>
        <w:t>m vervolg nummer 1:</w:t>
      </w:r>
      <w:bookmarkEnd w:id="75"/>
    </w:p>
    <w:p w14:paraId="4EACD0BA" w14:textId="548F9591" w:rsidR="00680528" w:rsidRDefault="005A3BFE" w:rsidP="00431DC3">
      <w:pPr>
        <w:pStyle w:val="Geenafstand"/>
      </w:pPr>
      <w:r>
        <w:t>Definitie</w:t>
      </w:r>
      <w:r w:rsidR="00431DC3">
        <w:t>:</w:t>
      </w:r>
    </w:p>
    <w:p w14:paraId="0F18D8C5" w14:textId="0FC4D30B" w:rsidR="00680528" w:rsidRDefault="00431DC3" w:rsidP="00680528">
      <w:r>
        <w:t xml:space="preserve">Stel a, b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ℤ</w:t>
      </w:r>
      <w:r>
        <w:t xml:space="preserve"> . Dan is a congruent met b modulo m als en slechts als de deling van a en van b door m dezelfde rest oplevert.</w:t>
      </w:r>
    </w:p>
    <w:p w14:paraId="16ECEE60" w14:textId="77777777" w:rsidR="00431DC3" w:rsidRDefault="00431DC3" w:rsidP="00680528"/>
    <w:p w14:paraId="77D82005" w14:textId="6A8AC73D" w:rsidR="00431DC3" w:rsidRPr="00431DC3" w:rsidRDefault="00431DC3" w:rsidP="00431DC3">
      <w:pPr>
        <w:pStyle w:val="Geenafstand"/>
      </w:pPr>
      <w:r w:rsidRPr="00431DC3">
        <w:t xml:space="preserve">Notatie: </w:t>
      </w:r>
    </w:p>
    <w:p w14:paraId="4D14DA59" w14:textId="15970F49" w:rsidR="00431DC3" w:rsidRDefault="00431DC3" w:rsidP="00680528">
      <w:r w:rsidRPr="00431DC3">
        <w:rPr>
          <w:b/>
          <w:bCs/>
        </w:rPr>
        <w:t>a ≡ b</w:t>
      </w:r>
      <w:r>
        <w:t xml:space="preserve"> (mod m), met a mod m = </w:t>
      </w:r>
      <w:r w:rsidRPr="002B3408">
        <w:rPr>
          <w:b/>
          <w:bCs/>
        </w:rPr>
        <w:t>de positieve rest na deling door m</w:t>
      </w:r>
      <w:r>
        <w:t>.</w:t>
      </w:r>
    </w:p>
    <w:p w14:paraId="08476034" w14:textId="77777777" w:rsidR="002B3408" w:rsidRDefault="002B3408" w:rsidP="00680528"/>
    <w:p w14:paraId="4DFA3005" w14:textId="0BB42949" w:rsidR="002B3408" w:rsidRDefault="00D831E1" w:rsidP="00D831E1">
      <w:pPr>
        <w:pStyle w:val="Geenafstand"/>
      </w:pPr>
      <w:r>
        <w:t xml:space="preserve">Voorbeelden met modulo operator: </w:t>
      </w:r>
    </w:p>
    <w:p w14:paraId="3F794075" w14:textId="182210C2" w:rsidR="00D831E1" w:rsidRDefault="009E1BFB" w:rsidP="00680528">
      <w:r w:rsidRPr="009E1BFB">
        <w:rPr>
          <w:noProof/>
        </w:rPr>
        <w:drawing>
          <wp:inline distT="0" distB="0" distL="0" distR="0" wp14:anchorId="6DE9981F" wp14:editId="517D5BE2">
            <wp:extent cx="5617806" cy="647700"/>
            <wp:effectExtent l="0" t="0" r="0" b="0"/>
            <wp:docPr id="149956050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6050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26453" cy="6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5788" w14:textId="77777777" w:rsidR="009E1BFB" w:rsidRDefault="009E1BFB" w:rsidP="00680528"/>
    <w:p w14:paraId="2D802F3B" w14:textId="4EA9F17A" w:rsidR="009E1BFB" w:rsidRDefault="009E1BFB" w:rsidP="009E1BFB">
      <w:pPr>
        <w:pStyle w:val="Geenafstand"/>
      </w:pPr>
      <w:r>
        <w:t xml:space="preserve">Eigenschap: </w:t>
      </w:r>
    </w:p>
    <w:p w14:paraId="1D06125D" w14:textId="37992B16" w:rsidR="009E1BFB" w:rsidRDefault="00B475A3" w:rsidP="00680528">
      <w:r>
        <w:t>Stel a ≡ a’ (mod m) en b ≡ b’ (mod m), dan geldt:</w:t>
      </w:r>
    </w:p>
    <w:p w14:paraId="25F477C7" w14:textId="595C6008" w:rsidR="00B475A3" w:rsidRDefault="00B475A3" w:rsidP="00680528">
      <w:r w:rsidRPr="00B475A3">
        <w:rPr>
          <w:noProof/>
        </w:rPr>
        <w:drawing>
          <wp:inline distT="0" distB="0" distL="0" distR="0" wp14:anchorId="47DD00C0" wp14:editId="348C4758">
            <wp:extent cx="2386912" cy="723900"/>
            <wp:effectExtent l="0" t="0" r="0" b="0"/>
            <wp:docPr id="214353829" name="Afbeelding 1" descr="Afbeelding met Lettertype, tekst, wit, kalligraf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3829" name="Afbeelding 1" descr="Afbeelding met Lettertype, tekst, wit, kalligrafie&#10;&#10;Automatisch gegenereerde beschrijvi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389867" cy="7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0369" w14:textId="2D38C511" w:rsidR="001375F3" w:rsidRDefault="001375F3" w:rsidP="00680528">
      <w:r>
        <w:t>Kortom: met moeilijkere en hogere getallen zonder rekenmachine kan je die moeilijke getallen al de modulo van nemen en zo verder rekenen in onderstaand voorbeeld.</w:t>
      </w:r>
    </w:p>
    <w:p w14:paraId="5C77B978" w14:textId="77777777" w:rsidR="00B475A3" w:rsidRDefault="00B475A3" w:rsidP="00680528"/>
    <w:p w14:paraId="0E392DDA" w14:textId="0FA67B19" w:rsidR="00B475A3" w:rsidRDefault="001375F3" w:rsidP="001375F3">
      <w:pPr>
        <w:pStyle w:val="Geenafstand"/>
      </w:pPr>
      <w:r>
        <w:t xml:space="preserve">Voorbeeld met deze eigenschap: </w:t>
      </w:r>
    </w:p>
    <w:p w14:paraId="57178D6F" w14:textId="71734E97" w:rsidR="001375F3" w:rsidRDefault="001375F3" w:rsidP="00680528">
      <w:r w:rsidRPr="001375F3">
        <w:rPr>
          <w:noProof/>
        </w:rPr>
        <w:drawing>
          <wp:inline distT="0" distB="0" distL="0" distR="0" wp14:anchorId="6F9AE898" wp14:editId="24DA053C">
            <wp:extent cx="1752752" cy="228620"/>
            <wp:effectExtent l="0" t="0" r="0" b="0"/>
            <wp:docPr id="7394720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20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C46A" w14:textId="77777777" w:rsidR="00B475A3" w:rsidRDefault="00B475A3" w:rsidP="00680528"/>
    <w:p w14:paraId="56977B64" w14:textId="77777777" w:rsidR="00097B49" w:rsidRDefault="00097B49" w:rsidP="00680528"/>
    <w:p w14:paraId="2EE066B7" w14:textId="77777777" w:rsidR="00097B49" w:rsidRDefault="00097B49" w:rsidP="00680528"/>
    <w:p w14:paraId="04F052BC" w14:textId="77777777" w:rsidR="00097B49" w:rsidRDefault="00097B49" w:rsidP="00680528"/>
    <w:p w14:paraId="055222DD" w14:textId="77777777" w:rsidR="00097B49" w:rsidRDefault="00097B49" w:rsidP="00680528"/>
    <w:p w14:paraId="77969C0F" w14:textId="77777777" w:rsidR="00097B49" w:rsidRDefault="00097B49" w:rsidP="00680528"/>
    <w:p w14:paraId="1AF2E98A" w14:textId="77777777" w:rsidR="00CA2837" w:rsidRDefault="00CA2837" w:rsidP="00680528"/>
    <w:p w14:paraId="2C680393" w14:textId="77777777" w:rsidR="00097B49" w:rsidRDefault="00097B49" w:rsidP="00680528"/>
    <w:p w14:paraId="0347D7D4" w14:textId="2A88187A" w:rsidR="00097B49" w:rsidRDefault="00097B49" w:rsidP="00097B49">
      <w:pPr>
        <w:pStyle w:val="Kop3"/>
      </w:pPr>
      <w:bookmarkStart w:id="76" w:name="_Toc155301178"/>
      <w:r>
        <w:rPr>
          <w:rFonts w:ascii="Cambria Math" w:hAnsi="Cambria Math" w:cs="Cambria Math"/>
        </w:rPr>
        <w:lastRenderedPageBreak/>
        <w:t>ℤ</w:t>
      </w:r>
      <w:r>
        <w:t>m vervolg nummer 2:</w:t>
      </w:r>
      <w:bookmarkEnd w:id="76"/>
    </w:p>
    <w:p w14:paraId="0A35E20C" w14:textId="5C9DCBBA" w:rsidR="00097B49" w:rsidRDefault="00097B49" w:rsidP="00FB3922">
      <w:pPr>
        <w:pStyle w:val="Geenafstand"/>
      </w:pPr>
      <w:r>
        <w:t xml:space="preserve">Definitie: </w:t>
      </w:r>
    </w:p>
    <w:p w14:paraId="323D8D81" w14:textId="7BBF0321" w:rsidR="00097B49" w:rsidRDefault="00FB3922" w:rsidP="00680528">
      <w:r>
        <w:t xml:space="preserve">Stel a, b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ℤ</w:t>
      </w:r>
      <w:r>
        <w:t xml:space="preserve">m. In </w:t>
      </w:r>
      <w:r>
        <w:rPr>
          <w:rFonts w:ascii="Cambria Math" w:hAnsi="Cambria Math" w:cs="Cambria Math"/>
        </w:rPr>
        <w:t>ℤ</w:t>
      </w:r>
      <w:r>
        <w:t xml:space="preserve">m worden de bewerkingen + en </w:t>
      </w:r>
      <w:r>
        <w:rPr>
          <w:rFonts w:ascii="Calibri" w:hAnsi="Calibri" w:cs="Calibri"/>
        </w:rPr>
        <w:t>·</w:t>
      </w:r>
      <w:r>
        <w:t xml:space="preserve"> als volgt gedefinieerd:</w:t>
      </w:r>
    </w:p>
    <w:p w14:paraId="1D8EE914" w14:textId="0427A775" w:rsidR="00B475A3" w:rsidRDefault="00FB3922" w:rsidP="00680528">
      <w:r w:rsidRPr="00FB3922">
        <w:rPr>
          <w:noProof/>
        </w:rPr>
        <w:drawing>
          <wp:inline distT="0" distB="0" distL="0" distR="0" wp14:anchorId="004FECFA" wp14:editId="3772DE00">
            <wp:extent cx="3010395" cy="891540"/>
            <wp:effectExtent l="0" t="0" r="0" b="0"/>
            <wp:docPr id="1950815579" name="Afbeelding 1" descr="Afbeelding met tekst, Lettertype, wit, typograf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15579" name="Afbeelding 1" descr="Afbeelding met tekst, Lettertype, wit, typografie&#10;&#10;Automatisch gegenereerde beschrijvi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13140" cy="89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1A93" w14:textId="77777777" w:rsidR="00B475A3" w:rsidRDefault="00B475A3" w:rsidP="00680528"/>
    <w:p w14:paraId="38C853C0" w14:textId="4B6373B8" w:rsidR="00B475A3" w:rsidRDefault="00FB3922" w:rsidP="00975DBA">
      <w:pPr>
        <w:pStyle w:val="Geenafstand"/>
      </w:pPr>
      <w:r>
        <w:t xml:space="preserve">Voorbeelden: </w:t>
      </w:r>
    </w:p>
    <w:p w14:paraId="39D693AD" w14:textId="064E1172" w:rsidR="00FB3922" w:rsidRDefault="00975DBA" w:rsidP="00680528">
      <w:r w:rsidRPr="00975DBA">
        <w:rPr>
          <w:noProof/>
        </w:rPr>
        <w:drawing>
          <wp:anchor distT="0" distB="0" distL="114300" distR="114300" simplePos="0" relativeHeight="251753472" behindDoc="1" locked="0" layoutInCell="1" allowOverlap="1" wp14:anchorId="0EA864B6" wp14:editId="7A8E4C20">
            <wp:simplePos x="0" y="0"/>
            <wp:positionH relativeFrom="column">
              <wp:posOffset>765810</wp:posOffset>
            </wp:positionH>
            <wp:positionV relativeFrom="paragraph">
              <wp:posOffset>26035</wp:posOffset>
            </wp:positionV>
            <wp:extent cx="1859280" cy="1268095"/>
            <wp:effectExtent l="19050" t="19050" r="7620" b="8255"/>
            <wp:wrapTight wrapText="bothSides">
              <wp:wrapPolygon edited="0">
                <wp:start x="-221" y="-324"/>
                <wp:lineTo x="-221" y="21741"/>
                <wp:lineTo x="21689" y="21741"/>
                <wp:lineTo x="21689" y="-324"/>
                <wp:lineTo x="-221" y="-324"/>
              </wp:wrapPolygon>
            </wp:wrapTight>
            <wp:docPr id="31586415" name="Afbeelding 1" descr="Afbeelding met tekst, Lettertype, schermopname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6415" name="Afbeelding 1" descr="Afbeelding met tekst, Lettertype, schermopname, wit&#10;&#10;Automatisch gegenereerde beschrijvi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26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975DBA">
        <w:rPr>
          <w:noProof/>
        </w:rPr>
        <w:t xml:space="preserve"> </w:t>
      </w:r>
    </w:p>
    <w:p w14:paraId="0CEB31DC" w14:textId="7C0002ED" w:rsidR="00B475A3" w:rsidRDefault="00975DBA" w:rsidP="00680528">
      <w:r w:rsidRPr="00975DBA">
        <w:rPr>
          <w:noProof/>
        </w:rPr>
        <w:drawing>
          <wp:anchor distT="0" distB="0" distL="114300" distR="114300" simplePos="0" relativeHeight="251747328" behindDoc="1" locked="0" layoutInCell="1" allowOverlap="1" wp14:anchorId="49E4A3E5" wp14:editId="323A27FD">
            <wp:simplePos x="0" y="0"/>
            <wp:positionH relativeFrom="column">
              <wp:posOffset>3067050</wp:posOffset>
            </wp:positionH>
            <wp:positionV relativeFrom="paragraph">
              <wp:posOffset>22860</wp:posOffset>
            </wp:positionV>
            <wp:extent cx="2948940" cy="872490"/>
            <wp:effectExtent l="19050" t="19050" r="3810" b="3810"/>
            <wp:wrapTight wrapText="bothSides">
              <wp:wrapPolygon edited="0">
                <wp:start x="-140" y="-472"/>
                <wp:lineTo x="-140" y="21694"/>
                <wp:lineTo x="21628" y="21694"/>
                <wp:lineTo x="21628" y="-472"/>
                <wp:lineTo x="-140" y="-472"/>
              </wp:wrapPolygon>
            </wp:wrapTight>
            <wp:docPr id="255214281" name="Afbeelding 1" descr="Afbeelding met tekst, Lettertype, wit, typograf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14281" name="Afbeelding 1" descr="Afbeelding met tekst, Lettertype, wit, typografie&#10;&#10;Automatisch gegenereerde beschrijvi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872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1F1962" w14:textId="77777777" w:rsidR="00B475A3" w:rsidRDefault="00B475A3" w:rsidP="00680528"/>
    <w:p w14:paraId="074DE9DE" w14:textId="77777777" w:rsidR="00975DBA" w:rsidRDefault="00975DBA" w:rsidP="00680528"/>
    <w:p w14:paraId="680D2C0B" w14:textId="77777777" w:rsidR="00975DBA" w:rsidRDefault="00975DBA" w:rsidP="00680528"/>
    <w:p w14:paraId="5729E663" w14:textId="77777777" w:rsidR="00975DBA" w:rsidRDefault="00975DBA" w:rsidP="00680528"/>
    <w:p w14:paraId="08E4F9A4" w14:textId="77777777" w:rsidR="00975DBA" w:rsidRDefault="00975DBA" w:rsidP="00680528"/>
    <w:p w14:paraId="4F4FF04A" w14:textId="77777777" w:rsidR="00975DBA" w:rsidRDefault="00975DBA" w:rsidP="00680528"/>
    <w:p w14:paraId="5DFA8203" w14:textId="24703DD5" w:rsidR="00975DBA" w:rsidRDefault="007D13C8" w:rsidP="00680528">
      <w:r>
        <w:t xml:space="preserve">Maar! 2 · 4 ≡ 0 (mod 8). Nochtans geen van beide factoren is 0! Dus kan </w:t>
      </w:r>
      <w:r>
        <w:rPr>
          <w:rFonts w:ascii="Cambria Math" w:hAnsi="Cambria Math" w:cs="Cambria Math"/>
        </w:rPr>
        <w:t>ℤ</w:t>
      </w:r>
      <w:r>
        <w:t>8 , +, · geen veld zijn.</w:t>
      </w:r>
    </w:p>
    <w:p w14:paraId="2236674A" w14:textId="5D0EC952" w:rsidR="00975DBA" w:rsidRDefault="00975DBA" w:rsidP="00680528"/>
    <w:p w14:paraId="5E14B2B5" w14:textId="4B3DB625" w:rsidR="00975DBA" w:rsidRDefault="009A1F7F" w:rsidP="005A2134">
      <w:pPr>
        <w:pStyle w:val="Kop2"/>
      </w:pPr>
      <w:bookmarkStart w:id="77" w:name="_Toc155301179"/>
      <w:r>
        <w:t>Nog meer voorbeelden:</w:t>
      </w:r>
      <w:bookmarkEnd w:id="77"/>
      <w:r>
        <w:t xml:space="preserve"> </w:t>
      </w:r>
    </w:p>
    <w:p w14:paraId="3F5644DA" w14:textId="59B64D7B" w:rsidR="00867A23" w:rsidRDefault="00867A23" w:rsidP="00867A23">
      <w:pPr>
        <w:rPr>
          <w:b/>
          <w:bCs/>
          <w:color w:val="FF0000"/>
        </w:rPr>
      </w:pPr>
      <w:r w:rsidRPr="00867A23">
        <w:rPr>
          <w:b/>
          <w:bCs/>
          <w:color w:val="FF0000"/>
        </w:rPr>
        <w:t>Stelling: Zp , +, · is een veld als en slechts als p een priemgetal is.</w:t>
      </w:r>
    </w:p>
    <w:p w14:paraId="4B6BF84A" w14:textId="77777777" w:rsidR="00867A23" w:rsidRPr="00867A23" w:rsidRDefault="00867A23" w:rsidP="00867A23">
      <w:pPr>
        <w:rPr>
          <w:b/>
          <w:bCs/>
          <w:color w:val="FF0000"/>
        </w:rPr>
      </w:pPr>
    </w:p>
    <w:p w14:paraId="5ADD7498" w14:textId="05A3CAA2" w:rsidR="005A2134" w:rsidRPr="005A2134" w:rsidRDefault="005A2134" w:rsidP="005A2134">
      <w:pPr>
        <w:pStyle w:val="Geenafstand"/>
      </w:pPr>
      <w:r w:rsidRPr="005A2134">
        <w:rPr>
          <w:noProof/>
        </w:rPr>
        <w:drawing>
          <wp:anchor distT="0" distB="0" distL="114300" distR="114300" simplePos="0" relativeHeight="251759616" behindDoc="1" locked="0" layoutInCell="1" allowOverlap="1" wp14:anchorId="2A793F29" wp14:editId="4564F326">
            <wp:simplePos x="0" y="0"/>
            <wp:positionH relativeFrom="column">
              <wp:posOffset>3684270</wp:posOffset>
            </wp:positionH>
            <wp:positionV relativeFrom="paragraph">
              <wp:posOffset>6350</wp:posOffset>
            </wp:positionV>
            <wp:extent cx="2247900" cy="533400"/>
            <wp:effectExtent l="0" t="0" r="0" b="0"/>
            <wp:wrapTight wrapText="bothSides">
              <wp:wrapPolygon edited="0">
                <wp:start x="0" y="0"/>
                <wp:lineTo x="0" y="20829"/>
                <wp:lineTo x="21417" y="20829"/>
                <wp:lineTo x="21417" y="0"/>
                <wp:lineTo x="0" y="0"/>
              </wp:wrapPolygon>
            </wp:wrapTight>
            <wp:docPr id="1397601341" name="Afbeelding 1" descr="Afbeelding met Lettertype, nummer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01341" name="Afbeelding 1" descr="Afbeelding met Lettertype, nummer, lijn, schermopname&#10;&#10;Automatisch gegenereerde beschrijvi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Het eindig veld met 2 elementen:</w:t>
      </w:r>
    </w:p>
    <w:p w14:paraId="297A0BDE" w14:textId="53A89688" w:rsidR="009A1F7F" w:rsidRDefault="005A2134" w:rsidP="00680528">
      <w:r>
        <w:t xml:space="preserve">Het eindig veld met twee elementen is GF(2) = </w:t>
      </w:r>
      <w:r>
        <w:rPr>
          <w:rFonts w:ascii="Cambria Math" w:hAnsi="Cambria Math" w:cs="Cambria Math"/>
        </w:rPr>
        <w:t>ℤ</w:t>
      </w:r>
      <w:r>
        <w:t>2 = {0, 1} met de tabel voor de optelling en vermenigvuldiging</w:t>
      </w:r>
      <w:r w:rsidRPr="005A2134">
        <w:rPr>
          <w:noProof/>
        </w:rPr>
        <w:t xml:space="preserve"> </w:t>
      </w:r>
    </w:p>
    <w:p w14:paraId="5ECF6748" w14:textId="4514DD13" w:rsidR="00975DBA" w:rsidRDefault="00975DBA" w:rsidP="00680528"/>
    <w:p w14:paraId="5F598D3C" w14:textId="4C720794" w:rsidR="00975DBA" w:rsidRDefault="00AB3D77" w:rsidP="005A2134">
      <w:pPr>
        <w:pStyle w:val="Geenafstand"/>
      </w:pPr>
      <w:r w:rsidRPr="005A2134">
        <w:rPr>
          <w:noProof/>
        </w:rPr>
        <w:drawing>
          <wp:anchor distT="0" distB="0" distL="114300" distR="114300" simplePos="0" relativeHeight="251765760" behindDoc="1" locked="0" layoutInCell="1" allowOverlap="1" wp14:anchorId="4516269C" wp14:editId="54AA0A1E">
            <wp:simplePos x="0" y="0"/>
            <wp:positionH relativeFrom="column">
              <wp:posOffset>3768090</wp:posOffset>
            </wp:positionH>
            <wp:positionV relativeFrom="paragraph">
              <wp:posOffset>8890</wp:posOffset>
            </wp:positionV>
            <wp:extent cx="2198370" cy="692785"/>
            <wp:effectExtent l="0" t="0" r="0" b="0"/>
            <wp:wrapTight wrapText="bothSides">
              <wp:wrapPolygon edited="0">
                <wp:start x="0" y="0"/>
                <wp:lineTo x="0" y="20788"/>
                <wp:lineTo x="21338" y="20788"/>
                <wp:lineTo x="21338" y="0"/>
                <wp:lineTo x="0" y="0"/>
              </wp:wrapPolygon>
            </wp:wrapTight>
            <wp:docPr id="171370192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01924" name="Afbeelding 1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134">
        <w:t xml:space="preserve">Het eindig veld met 3 elementen: </w:t>
      </w:r>
    </w:p>
    <w:p w14:paraId="55D0CE16" w14:textId="2FBF1D28" w:rsidR="005A2134" w:rsidRDefault="005A2134" w:rsidP="00680528">
      <w:r>
        <w:t xml:space="preserve">Het eindig veld met drie elementen is GF(3) = </w:t>
      </w:r>
      <w:r>
        <w:rPr>
          <w:rFonts w:ascii="Cambria Math" w:hAnsi="Cambria Math" w:cs="Cambria Math"/>
        </w:rPr>
        <w:t>ℤ</w:t>
      </w:r>
      <w:r>
        <w:t>3 = {0, 1, 2} met de tabel voor de optelling en vermenigvuldiging</w:t>
      </w:r>
    </w:p>
    <w:p w14:paraId="7AFCE6C1" w14:textId="77777777" w:rsidR="00AB3D77" w:rsidRDefault="00AB3D77" w:rsidP="00680528"/>
    <w:p w14:paraId="64C70A9F" w14:textId="11366EF6" w:rsidR="00A64B8E" w:rsidRDefault="00A64B8E" w:rsidP="00A64B8E">
      <w:pPr>
        <w:pStyle w:val="Geenafstand"/>
      </w:pPr>
      <w:r>
        <w:t xml:space="preserve">Het eindig veld met </w:t>
      </w:r>
      <w:r w:rsidR="00663648">
        <w:t>4</w:t>
      </w:r>
      <w:r>
        <w:t xml:space="preserve"> elementen: </w:t>
      </w:r>
    </w:p>
    <w:p w14:paraId="109AFFB1" w14:textId="704B84F8" w:rsidR="00AB3D77" w:rsidRDefault="00AA742A" w:rsidP="00680528">
      <w:r w:rsidRPr="005A2134">
        <w:rPr>
          <w:noProof/>
        </w:rPr>
        <w:drawing>
          <wp:anchor distT="0" distB="0" distL="114300" distR="114300" simplePos="0" relativeHeight="251771904" behindDoc="1" locked="0" layoutInCell="1" allowOverlap="1" wp14:anchorId="74ECB4A9" wp14:editId="2F5604FD">
            <wp:simplePos x="0" y="0"/>
            <wp:positionH relativeFrom="column">
              <wp:posOffset>3432810</wp:posOffset>
            </wp:positionH>
            <wp:positionV relativeFrom="paragraph">
              <wp:posOffset>100965</wp:posOffset>
            </wp:positionV>
            <wp:extent cx="2691765" cy="922020"/>
            <wp:effectExtent l="0" t="0" r="0" b="0"/>
            <wp:wrapTight wrapText="bothSides">
              <wp:wrapPolygon edited="0">
                <wp:start x="0" y="0"/>
                <wp:lineTo x="0" y="20975"/>
                <wp:lineTo x="21401" y="20975"/>
                <wp:lineTo x="21401" y="0"/>
                <wp:lineTo x="0" y="0"/>
              </wp:wrapPolygon>
            </wp:wrapTight>
            <wp:docPr id="122904287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42871" name="Afbeelding 1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A23">
        <w:t xml:space="preserve">Gelet de stelling is </w:t>
      </w:r>
      <w:r w:rsidR="00867A23">
        <w:rPr>
          <w:rFonts w:ascii="Cambria Math" w:hAnsi="Cambria Math" w:cs="Cambria Math"/>
        </w:rPr>
        <w:t>ℤ</w:t>
      </w:r>
      <w:r w:rsidR="00867A23">
        <w:t xml:space="preserve">4 geen veld, 4 is immers geen priemgetal. In </w:t>
      </w:r>
      <w:r w:rsidR="00867A23">
        <w:rPr>
          <w:rFonts w:ascii="Cambria Math" w:hAnsi="Cambria Math" w:cs="Cambria Math"/>
        </w:rPr>
        <w:t>ℤ</w:t>
      </w:r>
      <w:r w:rsidR="00867A23">
        <w:t xml:space="preserve">4 geldt 2 · 2 ≡ 0 (mod 4). Dus 2 is een nuldeler. Hieruit kunnen we onmiddellijk besluiten dat </w:t>
      </w:r>
      <w:r w:rsidR="00867A23">
        <w:rPr>
          <w:rFonts w:ascii="Cambria Math" w:hAnsi="Cambria Math" w:cs="Cambria Math"/>
        </w:rPr>
        <w:t>ℤ</w:t>
      </w:r>
      <w:r w:rsidR="00867A23">
        <w:t>4 geen veld is. Er geldt 4 = 22 en dus is 4 een macht van een priemgetal. Waaruit volgt dat er wel een eindig veld met 4 elementen moet bestaan. Dit eindig veld met 4 elementen kan als volgt gedefinieerd worden: GF(4) = {0, 1, a, b} met</w:t>
      </w:r>
    </w:p>
    <w:p w14:paraId="581B7C5E" w14:textId="77777777" w:rsidR="00647818" w:rsidRDefault="00647818" w:rsidP="00680528"/>
    <w:p w14:paraId="73B4DB1E" w14:textId="77777777" w:rsidR="00647818" w:rsidRDefault="00647818" w:rsidP="00680528"/>
    <w:p w14:paraId="4A73C9F5" w14:textId="77777777" w:rsidR="00647818" w:rsidRDefault="00647818" w:rsidP="00680528"/>
    <w:p w14:paraId="3E8BD4C3" w14:textId="77777777" w:rsidR="00647818" w:rsidRDefault="00647818" w:rsidP="00680528"/>
    <w:p w14:paraId="3B632324" w14:textId="77777777" w:rsidR="00647818" w:rsidRDefault="00647818" w:rsidP="00680528"/>
    <w:p w14:paraId="15DCFC99" w14:textId="77777777" w:rsidR="00647818" w:rsidRDefault="00647818" w:rsidP="00680528"/>
    <w:p w14:paraId="14663648" w14:textId="77777777" w:rsidR="00647818" w:rsidRDefault="00647818" w:rsidP="00680528"/>
    <w:p w14:paraId="33D861D6" w14:textId="77777777" w:rsidR="00647818" w:rsidRDefault="00647818" w:rsidP="00680528"/>
    <w:p w14:paraId="51D723E3" w14:textId="77777777" w:rsidR="00AA742A" w:rsidRDefault="00AA742A" w:rsidP="00680528"/>
    <w:p w14:paraId="555CD075" w14:textId="78D24E4A" w:rsidR="00A64B8E" w:rsidRDefault="00A64B8E" w:rsidP="00A64B8E">
      <w:pPr>
        <w:pStyle w:val="Geenafstand"/>
      </w:pPr>
      <w:r w:rsidRPr="005A2134">
        <w:rPr>
          <w:noProof/>
        </w:rPr>
        <w:lastRenderedPageBreak/>
        <w:drawing>
          <wp:anchor distT="0" distB="0" distL="114300" distR="114300" simplePos="0" relativeHeight="251778048" behindDoc="1" locked="0" layoutInCell="1" allowOverlap="1" wp14:anchorId="31CBBAE7" wp14:editId="5851042F">
            <wp:simplePos x="0" y="0"/>
            <wp:positionH relativeFrom="column">
              <wp:posOffset>3185160</wp:posOffset>
            </wp:positionH>
            <wp:positionV relativeFrom="paragraph">
              <wp:posOffset>163830</wp:posOffset>
            </wp:positionV>
            <wp:extent cx="2940050" cy="1021080"/>
            <wp:effectExtent l="0" t="0" r="0" b="0"/>
            <wp:wrapTight wrapText="bothSides">
              <wp:wrapPolygon edited="0">
                <wp:start x="0" y="0"/>
                <wp:lineTo x="0" y="21358"/>
                <wp:lineTo x="21413" y="21358"/>
                <wp:lineTo x="21413" y="0"/>
                <wp:lineTo x="0" y="0"/>
              </wp:wrapPolygon>
            </wp:wrapTight>
            <wp:docPr id="185725561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55617" name="Afbeelding 1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Het eindig veld met </w:t>
      </w:r>
      <w:r w:rsidR="00663648">
        <w:t>5</w:t>
      </w:r>
      <w:r>
        <w:t xml:space="preserve"> elementen: </w:t>
      </w:r>
    </w:p>
    <w:p w14:paraId="71A801E0" w14:textId="5C0F02CD" w:rsidR="00A64B8E" w:rsidRDefault="00284C35" w:rsidP="00680528">
      <w:r>
        <w:t xml:space="preserve">Het getal 5 is een </w:t>
      </w:r>
      <w:r w:rsidRPr="007E0F52">
        <w:rPr>
          <w:b/>
          <w:bCs/>
        </w:rPr>
        <w:t>priemgetal</w:t>
      </w:r>
      <w:r>
        <w:t xml:space="preserve">. Dit betekent dat we opnieuw met </w:t>
      </w:r>
      <w:r>
        <w:rPr>
          <w:rFonts w:ascii="Cambria Math" w:hAnsi="Cambria Math" w:cs="Cambria Math"/>
        </w:rPr>
        <w:t>ℤ</w:t>
      </w:r>
      <w:r>
        <w:t xml:space="preserve">5 kunnen werken voor het eindig veld van 5 elementen. Het eindig veld met 5 elementen is GF(5) = </w:t>
      </w:r>
      <w:r>
        <w:rPr>
          <w:rFonts w:ascii="Cambria Math" w:hAnsi="Cambria Math" w:cs="Cambria Math"/>
        </w:rPr>
        <w:t>ℤ</w:t>
      </w:r>
      <w:r>
        <w:t xml:space="preserve">5 = {0, 1, 2, 3, 4} met de optelling en vermenigvuldiging als volgt gedefinieerd in </w:t>
      </w:r>
      <w:r>
        <w:rPr>
          <w:rFonts w:ascii="Cambria Math" w:hAnsi="Cambria Math" w:cs="Cambria Math"/>
        </w:rPr>
        <w:t>ℤ</w:t>
      </w:r>
      <w:r>
        <w:t>5</w:t>
      </w:r>
    </w:p>
    <w:p w14:paraId="64096E9F" w14:textId="2DC3376B" w:rsidR="00CB3770" w:rsidRDefault="00CB3770" w:rsidP="00680528">
      <w:r w:rsidRPr="00CB3770">
        <w:rPr>
          <w:noProof/>
        </w:rPr>
        <w:drawing>
          <wp:anchor distT="0" distB="0" distL="114300" distR="114300" simplePos="0" relativeHeight="251790336" behindDoc="1" locked="0" layoutInCell="1" allowOverlap="1" wp14:anchorId="1CD6C80C" wp14:editId="1EE6F703">
            <wp:simplePos x="0" y="0"/>
            <wp:positionH relativeFrom="column">
              <wp:posOffset>4469130</wp:posOffset>
            </wp:positionH>
            <wp:positionV relativeFrom="paragraph">
              <wp:posOffset>7620</wp:posOffset>
            </wp:positionV>
            <wp:extent cx="163830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349" y="21214"/>
                <wp:lineTo x="21349" y="0"/>
                <wp:lineTo x="0" y="0"/>
              </wp:wrapPolygon>
            </wp:wrapTight>
            <wp:docPr id="736722121" name="Afbeelding 1" descr="Afbeelding met diagram, nummer, Lettertyp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22121" name="Afbeelding 1" descr="Afbeelding met diagram, nummer, Lettertype, tekst&#10;&#10;Automatisch gegenereerde beschrijvi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06545" w14:textId="291535F1" w:rsidR="00CB3770" w:rsidRDefault="00CB3770" w:rsidP="00680528">
      <w:r>
        <w:t xml:space="preserve">Aangezien </w:t>
      </w:r>
      <w:r>
        <w:rPr>
          <w:rFonts w:ascii="Cambria Math" w:hAnsi="Cambria Math" w:cs="Cambria Math"/>
        </w:rPr>
        <w:t>ℤ</w:t>
      </w:r>
      <w:r>
        <w:t xml:space="preserve">5 , +, · een veld is, moet elk element een tegengestelde hebben voor de optelling en een invers voor de vermenigvuldiging. Voor elk element a van </w:t>
      </w:r>
      <w:r>
        <w:rPr>
          <w:rFonts w:ascii="Cambria Math" w:hAnsi="Cambria Math" w:cs="Cambria Math"/>
        </w:rPr>
        <w:t>ℤ</w:t>
      </w:r>
      <w:r>
        <w:t>5 moet gelden a + (</w:t>
      </w:r>
      <w:r>
        <w:rPr>
          <w:rFonts w:ascii="Calibri" w:hAnsi="Calibri" w:cs="Calibri"/>
        </w:rPr>
        <w:t>−</w:t>
      </w:r>
      <w:r>
        <w:t xml:space="preserve">a) </w:t>
      </w:r>
      <w:r>
        <w:rPr>
          <w:rFonts w:ascii="Calibri" w:hAnsi="Calibri" w:cs="Calibri"/>
        </w:rPr>
        <w:t>≡</w:t>
      </w:r>
      <w:r>
        <w:t xml:space="preserve"> 0 (mod 5) en voor alle elementen a van </w:t>
      </w:r>
      <w:r>
        <w:rPr>
          <w:rFonts w:ascii="Cambria Math" w:hAnsi="Cambria Math" w:cs="Cambria Math"/>
        </w:rPr>
        <w:t>ℤ</w:t>
      </w:r>
      <w:r>
        <w:t xml:space="preserve">5 , behalve 0, moet gelden a </w:t>
      </w:r>
      <w:r>
        <w:rPr>
          <w:rFonts w:ascii="Calibri" w:hAnsi="Calibri" w:cs="Calibri"/>
        </w:rPr>
        <w:t>·</w:t>
      </w:r>
      <w:r>
        <w:t xml:space="preserve"> a </w:t>
      </w:r>
      <w:r>
        <w:rPr>
          <w:rFonts w:ascii="Calibri" w:hAnsi="Calibri" w:cs="Calibri"/>
        </w:rPr>
        <w:t>−</w:t>
      </w:r>
      <w:r>
        <w:t xml:space="preserve">1 </w:t>
      </w:r>
      <w:r>
        <w:rPr>
          <w:rFonts w:ascii="Calibri" w:hAnsi="Calibri" w:cs="Calibri"/>
        </w:rPr>
        <w:t>≡</w:t>
      </w:r>
      <w:r>
        <w:t xml:space="preserve"> 1 (mod 5).</w:t>
      </w:r>
    </w:p>
    <w:p w14:paraId="0DD7B9D7" w14:textId="77777777" w:rsidR="00284C35" w:rsidRDefault="00284C35" w:rsidP="00680528"/>
    <w:p w14:paraId="4E79C3BB" w14:textId="77777777" w:rsidR="00284C35" w:rsidRDefault="00284C35" w:rsidP="00680528"/>
    <w:p w14:paraId="0B3B49C2" w14:textId="758E4F92" w:rsidR="00284C35" w:rsidRDefault="007E0F52" w:rsidP="00680528">
      <w:r w:rsidRPr="005A2134">
        <w:rPr>
          <w:noProof/>
        </w:rPr>
        <w:drawing>
          <wp:anchor distT="0" distB="0" distL="114300" distR="114300" simplePos="0" relativeHeight="251784192" behindDoc="1" locked="0" layoutInCell="1" allowOverlap="1" wp14:anchorId="7405221A" wp14:editId="0FE0F993">
            <wp:simplePos x="0" y="0"/>
            <wp:positionH relativeFrom="column">
              <wp:posOffset>4530090</wp:posOffset>
            </wp:positionH>
            <wp:positionV relativeFrom="paragraph">
              <wp:posOffset>3175</wp:posOffset>
            </wp:positionV>
            <wp:extent cx="1531620" cy="1873250"/>
            <wp:effectExtent l="0" t="0" r="0" b="0"/>
            <wp:wrapTight wrapText="bothSides">
              <wp:wrapPolygon edited="0">
                <wp:start x="0" y="0"/>
                <wp:lineTo x="0" y="21307"/>
                <wp:lineTo x="21224" y="21307"/>
                <wp:lineTo x="21224" y="0"/>
                <wp:lineTo x="0" y="0"/>
              </wp:wrapPolygon>
            </wp:wrapTight>
            <wp:docPr id="66792340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3401" name="Afbeelding 1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CEC8D" w14:textId="77777777" w:rsidR="007E0F52" w:rsidRDefault="007E0F52" w:rsidP="00680528"/>
    <w:p w14:paraId="6878D941" w14:textId="05AECA8E" w:rsidR="00A64B8E" w:rsidRDefault="00A64B8E" w:rsidP="00A64B8E">
      <w:pPr>
        <w:pStyle w:val="Geenafstand"/>
      </w:pPr>
      <w:r>
        <w:t xml:space="preserve">Het eindig veld met </w:t>
      </w:r>
      <w:r w:rsidR="00884A67">
        <w:t>11</w:t>
      </w:r>
      <w:r>
        <w:t xml:space="preserve"> elementen: </w:t>
      </w:r>
    </w:p>
    <w:p w14:paraId="363D4B27" w14:textId="21EE80EA" w:rsidR="00A64B8E" w:rsidRDefault="007E0F52" w:rsidP="00680528">
      <w:r>
        <w:t xml:space="preserve">Het getal 11 is een </w:t>
      </w:r>
      <w:r w:rsidRPr="00BE064C">
        <w:rPr>
          <w:b/>
          <w:bCs/>
        </w:rPr>
        <w:t>priemgetal</w:t>
      </w:r>
      <w:r>
        <w:t xml:space="preserve">. Het eindig veld met 11 elementen is GF(11) = </w:t>
      </w:r>
      <w:r>
        <w:rPr>
          <w:rFonts w:ascii="Cambria Math" w:hAnsi="Cambria Math" w:cs="Cambria Math"/>
        </w:rPr>
        <w:t>ℤ</w:t>
      </w:r>
      <w:r>
        <w:t xml:space="preserve">11 = {0, 1, 2, 3, 4, 5, 6, 7, 8, 9, 10}. De optelling en vermenigvuldiging op deze verzameling is analoog aan de voorgaande voorbeelden. Alle inverse elementen voor de optelling en de vermenigvuldiging in </w:t>
      </w:r>
      <w:r>
        <w:rPr>
          <w:rFonts w:ascii="Cambria Math" w:hAnsi="Cambria Math" w:cs="Cambria Math"/>
        </w:rPr>
        <w:t>ℤ</w:t>
      </w:r>
      <w:r>
        <w:t>11 :</w:t>
      </w:r>
    </w:p>
    <w:p w14:paraId="2FDF6A11" w14:textId="0D6D9516" w:rsidR="00A64B8E" w:rsidRDefault="00BE064C" w:rsidP="00BE064C">
      <w:pPr>
        <w:pStyle w:val="Kop2"/>
      </w:pPr>
      <w:bookmarkStart w:id="78" w:name="_Toc155301180"/>
      <w:r>
        <w:t xml:space="preserve">Rekenen in </w:t>
      </w:r>
      <w:r>
        <w:rPr>
          <w:rFonts w:ascii="Cambria Math" w:hAnsi="Cambria Math" w:cs="Cambria Math"/>
        </w:rPr>
        <w:t>ℤ</w:t>
      </w:r>
      <w:r>
        <w:t>p</w:t>
      </w:r>
      <w:bookmarkEnd w:id="78"/>
    </w:p>
    <w:p w14:paraId="398ABDB3" w14:textId="77777777" w:rsidR="00C63F89" w:rsidRDefault="00C63F89" w:rsidP="00C63F89">
      <w:pPr>
        <w:pStyle w:val="Geenafstand"/>
      </w:pPr>
      <w:r>
        <w:t xml:space="preserve">3 mod 5: </w:t>
      </w:r>
    </w:p>
    <w:p w14:paraId="09EBB87F" w14:textId="0C97E076" w:rsidR="00C63F89" w:rsidRDefault="00C63F89" w:rsidP="00C63F89">
      <w:r>
        <w:t xml:space="preserve">De berekening gebeurt in </w:t>
      </w:r>
      <w:r>
        <w:rPr>
          <w:rFonts w:ascii="Cambria Math" w:hAnsi="Cambria Math" w:cs="Cambria Math"/>
        </w:rPr>
        <w:t>ℤ</w:t>
      </w:r>
      <w:r>
        <w:t xml:space="preserve">5 . Dit houdt in dat het resultaat enkel een element kan zijn van </w:t>
      </w:r>
      <w:r>
        <w:rPr>
          <w:rFonts w:ascii="Cambria Math" w:hAnsi="Cambria Math" w:cs="Cambria Math"/>
        </w:rPr>
        <w:t>ℤ</w:t>
      </w:r>
      <w:r>
        <w:t xml:space="preserve">5 of dus van {0, 1, 2, 3, 4} – 3 mod 5 = de rest na gehele deling door 5. Bijgevolg is 3 mod 5 = 3 </w:t>
      </w:r>
    </w:p>
    <w:p w14:paraId="446CDECD" w14:textId="77777777" w:rsidR="00C63F89" w:rsidRDefault="00C63F89" w:rsidP="00C63F89"/>
    <w:p w14:paraId="0ADA37D1" w14:textId="22537B3F" w:rsidR="00C63F89" w:rsidRDefault="00C63F89" w:rsidP="00C63F89">
      <w:pPr>
        <w:pStyle w:val="Geenafstand"/>
      </w:pPr>
      <w:r>
        <w:t>23 mod 7:</w:t>
      </w:r>
    </w:p>
    <w:p w14:paraId="62DE7CBD" w14:textId="5FC45ABF" w:rsidR="00C63F89" w:rsidRDefault="00C63F89" w:rsidP="00C63F89">
      <w:r>
        <w:t xml:space="preserve">De berekening gebeurt in </w:t>
      </w:r>
      <w:r>
        <w:rPr>
          <w:rFonts w:ascii="Cambria Math" w:hAnsi="Cambria Math" w:cs="Cambria Math"/>
        </w:rPr>
        <w:t>ℤ</w:t>
      </w:r>
      <w:r>
        <w:t>7 =&gt; resultaat is een element van {0, 1, 2, 3, 4, 5, 6} – 23 mod 7 = 2 omdat 7 drie keer in 23 kan en 7.3 = 21 =&gt; de rest = 2 of dus 23 -21</w:t>
      </w:r>
    </w:p>
    <w:p w14:paraId="3E5D14E5" w14:textId="77777777" w:rsidR="006C5E33" w:rsidRDefault="006C5E33" w:rsidP="00C63F89"/>
    <w:p w14:paraId="2E55D3DE" w14:textId="50E5FB46" w:rsidR="006C5E33" w:rsidRDefault="006C5E33" w:rsidP="006C5E33">
      <w:pPr>
        <w:pStyle w:val="Geenafstand"/>
      </w:pPr>
      <w:r>
        <w:t>7 mod 5</w:t>
      </w:r>
      <w:r w:rsidR="0068567F">
        <w:t>:</w:t>
      </w:r>
    </w:p>
    <w:p w14:paraId="16374431" w14:textId="5836187A" w:rsidR="00C63F89" w:rsidRDefault="006C5E33" w:rsidP="00C63F89">
      <w:r>
        <w:t xml:space="preserve">Berekening in </w:t>
      </w:r>
      <w:r>
        <w:rPr>
          <w:rFonts w:ascii="Cambria Math" w:hAnsi="Cambria Math" w:cs="Cambria Math"/>
        </w:rPr>
        <w:t>ℤ</w:t>
      </w:r>
      <w:r>
        <w:t xml:space="preserve">5 = {0, 1, 2, 3, 4} =&gt; oplossing kan geen negatief getal zijn! – Tel bij -7 een veelvoud op van 5 zodat het resultaat positief wordt en in </w:t>
      </w:r>
      <w:r>
        <w:rPr>
          <w:rFonts w:ascii="Cambria Math" w:hAnsi="Cambria Math" w:cs="Cambria Math"/>
        </w:rPr>
        <w:t>ℤ</w:t>
      </w:r>
      <w:r>
        <w:t>5 ligt: -7 + 2.5 = 3 =&gt; -7 mod 5 ≡ 3 mod 5 of -7 mod 5 = 3</w:t>
      </w:r>
    </w:p>
    <w:p w14:paraId="47A80C35" w14:textId="77777777" w:rsidR="0068567F" w:rsidRDefault="0068567F" w:rsidP="00C63F89"/>
    <w:p w14:paraId="610D65C4" w14:textId="7685638B" w:rsidR="0068567F" w:rsidRDefault="0068567F" w:rsidP="0068567F">
      <w:pPr>
        <w:pStyle w:val="Geenafstand"/>
      </w:pPr>
      <w:r>
        <w:t>3. 2-1 mod 5:</w:t>
      </w:r>
    </w:p>
    <w:p w14:paraId="2D7B2197" w14:textId="77777777" w:rsidR="00296507" w:rsidRDefault="0068567F" w:rsidP="00296507">
      <w:pPr>
        <w:pStyle w:val="Lijstalinea"/>
        <w:numPr>
          <w:ilvl w:val="0"/>
          <w:numId w:val="87"/>
        </w:numPr>
      </w:pPr>
      <w:r>
        <w:t xml:space="preserve">Berekening gebeurt in </w:t>
      </w:r>
      <w:r w:rsidRPr="00296507">
        <w:rPr>
          <w:rFonts w:ascii="Cambria Math" w:hAnsi="Cambria Math" w:cs="Cambria Math"/>
        </w:rPr>
        <w:t>ℤ</w:t>
      </w:r>
      <w:r>
        <w:t>5 = {0, 1, 2, 3, 4} – 2 -1 in</w:t>
      </w:r>
      <w:r w:rsidRPr="00296507">
        <w:rPr>
          <w:rFonts w:ascii="Cambria Math" w:hAnsi="Cambria Math" w:cs="Cambria Math"/>
        </w:rPr>
        <w:t>ℤ</w:t>
      </w:r>
      <w:r>
        <w:t xml:space="preserve">5 = 3: </w:t>
      </w:r>
    </w:p>
    <w:p w14:paraId="487EA166" w14:textId="77777777" w:rsidR="00296507" w:rsidRDefault="0068567F" w:rsidP="00296507">
      <w:pPr>
        <w:pStyle w:val="Lijstalinea"/>
        <w:numPr>
          <w:ilvl w:val="1"/>
          <w:numId w:val="87"/>
        </w:numPr>
      </w:pPr>
      <w:r>
        <w:t xml:space="preserve">Het inverse van een element a uit een eindige verzameling </w:t>
      </w:r>
      <w:r w:rsidRPr="00296507">
        <w:rPr>
          <w:rFonts w:ascii="Cambria Math" w:hAnsi="Cambria Math" w:cs="Cambria Math"/>
        </w:rPr>
        <w:t>ℤ</w:t>
      </w:r>
      <w:r>
        <w:t xml:space="preserve">p vind je door, een getal uit </w:t>
      </w:r>
      <w:r w:rsidRPr="00296507">
        <w:rPr>
          <w:rFonts w:ascii="Cambria Math" w:hAnsi="Cambria Math" w:cs="Cambria Math"/>
        </w:rPr>
        <w:t>ℤ</w:t>
      </w:r>
      <w:r>
        <w:t xml:space="preserve">p te nemen b zodat a.b mod p = 1. Dan is a-1 = b </w:t>
      </w:r>
    </w:p>
    <w:p w14:paraId="102A8B22" w14:textId="77777777" w:rsidR="00296507" w:rsidRDefault="0068567F" w:rsidP="00296507">
      <w:pPr>
        <w:pStyle w:val="Lijstalinea"/>
        <w:numPr>
          <w:ilvl w:val="1"/>
          <w:numId w:val="87"/>
        </w:numPr>
      </w:pPr>
      <w:r>
        <w:t>Om 2-1 in</w:t>
      </w:r>
      <w:r w:rsidRPr="00296507">
        <w:rPr>
          <w:rFonts w:ascii="Cambria Math" w:hAnsi="Cambria Math" w:cs="Cambria Math"/>
        </w:rPr>
        <w:t>ℤ</w:t>
      </w:r>
      <w:r>
        <w:t xml:space="preserve">5 te bepalen zoeken we dus naar een getal x in </w:t>
      </w:r>
      <w:r w:rsidRPr="00296507">
        <w:rPr>
          <w:rFonts w:ascii="Cambria Math" w:hAnsi="Cambria Math" w:cs="Cambria Math"/>
        </w:rPr>
        <w:t>ℤ</w:t>
      </w:r>
      <w:r>
        <w:t xml:space="preserve">5 , zodat 2.x mod 5 = 1 → x = 3 of dus 2 -1 =3 </w:t>
      </w:r>
    </w:p>
    <w:p w14:paraId="4D0F721A" w14:textId="159BAC38" w:rsidR="0068567F" w:rsidRDefault="0068567F" w:rsidP="00296507">
      <w:pPr>
        <w:pStyle w:val="Lijstalinea"/>
        <w:numPr>
          <w:ilvl w:val="0"/>
          <w:numId w:val="87"/>
        </w:numPr>
      </w:pPr>
      <w:r>
        <w:t>3. 2-1 mod 5 ≡ 3.3 mod 5 = 4</w:t>
      </w:r>
    </w:p>
    <w:p w14:paraId="72BF5E74" w14:textId="45C35AA0" w:rsidR="00296507" w:rsidRDefault="00296507" w:rsidP="00296507"/>
    <w:p w14:paraId="0EC23AB4" w14:textId="77777777" w:rsidR="00296507" w:rsidRDefault="00296507" w:rsidP="00296507"/>
    <w:p w14:paraId="1D825B8C" w14:textId="77777777" w:rsidR="00296507" w:rsidRDefault="00296507" w:rsidP="00296507"/>
    <w:p w14:paraId="21EBC934" w14:textId="77777777" w:rsidR="00296507" w:rsidRDefault="00296507" w:rsidP="00296507"/>
    <w:p w14:paraId="2D2A6C41" w14:textId="77777777" w:rsidR="00296507" w:rsidRDefault="00296507" w:rsidP="00296507"/>
    <w:p w14:paraId="37D66175" w14:textId="0EC836A3" w:rsidR="00296507" w:rsidRDefault="00296507" w:rsidP="00296507">
      <w:pPr>
        <w:pStyle w:val="Geenafstand"/>
      </w:pPr>
      <w:r>
        <w:lastRenderedPageBreak/>
        <w:t>(117.6-1 + 1004) mod 7:</w:t>
      </w:r>
    </w:p>
    <w:p w14:paraId="5BA859D8" w14:textId="77777777" w:rsidR="00296507" w:rsidRDefault="00296507" w:rsidP="00296507">
      <w:pPr>
        <w:pStyle w:val="Lijstalinea"/>
        <w:numPr>
          <w:ilvl w:val="0"/>
          <w:numId w:val="100"/>
        </w:numPr>
      </w:pPr>
      <w:r>
        <w:t xml:space="preserve">Bepaal voor alle getallen eerst de rest na deling door 7: </w:t>
      </w:r>
    </w:p>
    <w:p w14:paraId="6EEC2520" w14:textId="77777777" w:rsidR="00296507" w:rsidRDefault="00296507" w:rsidP="00296507">
      <w:pPr>
        <w:pStyle w:val="Lijstalinea"/>
        <w:numPr>
          <w:ilvl w:val="1"/>
          <w:numId w:val="100"/>
        </w:numPr>
      </w:pPr>
      <w:r>
        <w:t xml:space="preserve">117 = 16.7 + 5 → rest is 5 </w:t>
      </w:r>
    </w:p>
    <w:p w14:paraId="5DBF78EC" w14:textId="77777777" w:rsidR="00296507" w:rsidRDefault="00296507" w:rsidP="00296507">
      <w:pPr>
        <w:pStyle w:val="Lijstalinea"/>
        <w:numPr>
          <w:ilvl w:val="1"/>
          <w:numId w:val="100"/>
        </w:numPr>
      </w:pPr>
      <w:r>
        <w:t xml:space="preserve">1004 = 143.7 +3 → rest is 3 </w:t>
      </w:r>
    </w:p>
    <w:p w14:paraId="53781966" w14:textId="77777777" w:rsidR="00296507" w:rsidRDefault="00296507" w:rsidP="00296507">
      <w:pPr>
        <w:pStyle w:val="Lijstalinea"/>
        <w:numPr>
          <w:ilvl w:val="0"/>
          <w:numId w:val="100"/>
        </w:numPr>
      </w:pPr>
      <w:r>
        <w:t xml:space="preserve">Herschrijf (117.6-1 + 1004) mod 7 ≡ (5.6-1 + 3) mod 7 </w:t>
      </w:r>
    </w:p>
    <w:p w14:paraId="1E6F4678" w14:textId="77777777" w:rsidR="00296507" w:rsidRDefault="00296507" w:rsidP="00296507">
      <w:pPr>
        <w:pStyle w:val="Lijstalinea"/>
        <w:numPr>
          <w:ilvl w:val="0"/>
          <w:numId w:val="100"/>
        </w:numPr>
      </w:pPr>
      <w:r>
        <w:t xml:space="preserve">Bepaal 6-1 in </w:t>
      </w:r>
      <w:r w:rsidRPr="00296507">
        <w:rPr>
          <w:rFonts w:ascii="Cambria Math" w:hAnsi="Cambria Math" w:cs="Cambria Math"/>
        </w:rPr>
        <w:t>ℤ</w:t>
      </w:r>
      <w:r>
        <w:t xml:space="preserve">7 </w:t>
      </w:r>
      <w:r w:rsidRPr="00296507">
        <w:rPr>
          <w:rFonts w:ascii="Calibri" w:hAnsi="Calibri" w:cs="Calibri"/>
        </w:rPr>
        <w:t>→</w:t>
      </w:r>
      <w:r>
        <w:t xml:space="preserve"> 6 -1 = 6 </w:t>
      </w:r>
    </w:p>
    <w:p w14:paraId="2BE7319D" w14:textId="42AFF4EC" w:rsidR="00296507" w:rsidRDefault="00296507" w:rsidP="00296507">
      <w:pPr>
        <w:pStyle w:val="Lijstalinea"/>
        <w:numPr>
          <w:ilvl w:val="0"/>
          <w:numId w:val="100"/>
        </w:numPr>
      </w:pPr>
      <w:r>
        <w:t>Herschrijf (5.6-1 + 3) mod 7 ≡ (5.6 + 3) mod 7 ≡ 33 mod 7 ≡ 5 mod 7 = 5</w:t>
      </w:r>
    </w:p>
    <w:p w14:paraId="45C74E3A" w14:textId="77777777" w:rsidR="00B851B1" w:rsidRDefault="00B851B1" w:rsidP="00B851B1">
      <w:pPr>
        <w:pStyle w:val="Kop2"/>
      </w:pPr>
      <w:bookmarkStart w:id="79" w:name="_Toc155301181"/>
      <w:r>
        <w:t xml:space="preserve">Vergelijkingen in </w:t>
      </w:r>
      <w:r>
        <w:rPr>
          <w:rFonts w:ascii="Cambria Math" w:hAnsi="Cambria Math" w:cs="Cambria Math"/>
        </w:rPr>
        <w:t>ℤ</w:t>
      </w:r>
      <w:r>
        <w:t>p</w:t>
      </w:r>
      <w:bookmarkEnd w:id="79"/>
    </w:p>
    <w:p w14:paraId="05E67E81" w14:textId="77777777" w:rsidR="005A1C5A" w:rsidRDefault="005A1C5A" w:rsidP="00531EBD">
      <w:pPr>
        <w:pStyle w:val="Geenafstand"/>
      </w:pPr>
      <w:r>
        <w:t xml:space="preserve">In </w:t>
      </w:r>
      <w:r w:rsidRPr="00531EBD">
        <w:rPr>
          <w:rFonts w:ascii="Cambria Math" w:hAnsi="Cambria Math" w:cs="Cambria Math"/>
        </w:rPr>
        <w:t>ℤ</w:t>
      </w:r>
      <w:r>
        <w:t xml:space="preserve">17 : x + 5 </w:t>
      </w:r>
      <w:r w:rsidRPr="00531EBD">
        <w:rPr>
          <w:rFonts w:ascii="Calibri" w:hAnsi="Calibri" w:cs="Calibri"/>
        </w:rPr>
        <w:t>≡</w:t>
      </w:r>
      <w:r>
        <w:t xml:space="preserve"> 35 </w:t>
      </w:r>
    </w:p>
    <w:p w14:paraId="48268CE2" w14:textId="77777777" w:rsidR="005A1C5A" w:rsidRDefault="005A1C5A" w:rsidP="005A1C5A">
      <w:pPr>
        <w:pStyle w:val="Lijstalinea"/>
        <w:numPr>
          <w:ilvl w:val="0"/>
          <w:numId w:val="101"/>
        </w:numPr>
      </w:pPr>
      <w:r>
        <w:t xml:space="preserve">(x + 5 ≡ 35) mod 17 → x moet een element zijn van </w:t>
      </w:r>
      <w:r w:rsidRPr="005A1C5A">
        <w:rPr>
          <w:rFonts w:ascii="Cambria Math" w:hAnsi="Cambria Math" w:cs="Cambria Math"/>
        </w:rPr>
        <w:t>ℤ</w:t>
      </w:r>
      <w:r>
        <w:t xml:space="preserve">17 </w:t>
      </w:r>
    </w:p>
    <w:p w14:paraId="6D18EAA9" w14:textId="77777777" w:rsidR="005A1C5A" w:rsidRDefault="005A1C5A" w:rsidP="005A1C5A">
      <w:pPr>
        <w:pStyle w:val="Lijstalinea"/>
        <w:numPr>
          <w:ilvl w:val="0"/>
          <w:numId w:val="101"/>
        </w:numPr>
      </w:pPr>
      <w:r>
        <w:t xml:space="preserve">Deel eerst alle veelvouden van 17 weg: (x + 5 ≡ 1) mod 17 </w:t>
      </w:r>
    </w:p>
    <w:p w14:paraId="2044A921" w14:textId="77777777" w:rsidR="005A1C5A" w:rsidRDefault="005A1C5A" w:rsidP="005A1C5A">
      <w:pPr>
        <w:pStyle w:val="Lijstalinea"/>
        <w:numPr>
          <w:ilvl w:val="0"/>
          <w:numId w:val="101"/>
        </w:numPr>
      </w:pPr>
      <w:r>
        <w:t xml:space="preserve">(x + 5 ≡ 1) mod 17 </w:t>
      </w:r>
      <w:r>
        <w:sym w:font="Symbol" w:char="F0F3"/>
      </w:r>
      <w:r>
        <w:t xml:space="preserve"> (x ≡ -4) mod 17 </w:t>
      </w:r>
      <w:r>
        <w:sym w:font="Symbol" w:char="F0F3"/>
      </w:r>
      <w:r>
        <w:t xml:space="preserve"> (x ≡ -4 + 17) mod 17 </w:t>
      </w:r>
      <w:r>
        <w:sym w:font="Symbol" w:char="F0F3"/>
      </w:r>
      <w:r>
        <w:t xml:space="preserve"> (x ≡ 13) mod 17 of dus x =13 </w:t>
      </w:r>
    </w:p>
    <w:p w14:paraId="70283EE7" w14:textId="4F197FB2" w:rsidR="00296507" w:rsidRDefault="005A1C5A" w:rsidP="005A1C5A">
      <w:pPr>
        <w:pStyle w:val="Lijstalinea"/>
        <w:numPr>
          <w:ilvl w:val="0"/>
          <w:numId w:val="101"/>
        </w:numPr>
      </w:pPr>
      <w:r w:rsidRPr="005A1C5A">
        <w:rPr>
          <w:b/>
          <w:bCs/>
        </w:rPr>
        <w:t>Controle</w:t>
      </w:r>
      <w:r>
        <w:t xml:space="preserve">: (13 + 5 ≡ 35) mod 17 </w:t>
      </w:r>
      <w:r>
        <w:sym w:font="Symbol" w:char="F0F3"/>
      </w:r>
      <w:r>
        <w:t xml:space="preserve"> (18 ≡ 35) mod 17 </w:t>
      </w:r>
      <w:r>
        <w:sym w:font="Symbol" w:char="F0F3"/>
      </w:r>
      <w:r>
        <w:t xml:space="preserve"> (1 ≡ 1) mod 17</w:t>
      </w:r>
    </w:p>
    <w:p w14:paraId="79B5F5DC" w14:textId="77777777" w:rsidR="00531EBD" w:rsidRDefault="00531EBD" w:rsidP="00531EBD"/>
    <w:p w14:paraId="601CFF23" w14:textId="77777777" w:rsidR="00531EBD" w:rsidRDefault="00531EBD" w:rsidP="00531EBD">
      <w:pPr>
        <w:pStyle w:val="Geenafstand"/>
      </w:pPr>
      <w:r>
        <w:t xml:space="preserve">In </w:t>
      </w:r>
      <w:r>
        <w:rPr>
          <w:rFonts w:ascii="Cambria Math" w:hAnsi="Cambria Math" w:cs="Cambria Math"/>
        </w:rPr>
        <w:t>ℤ</w:t>
      </w:r>
      <w:r>
        <w:t xml:space="preserve">5 : 23 x + 13 </w:t>
      </w:r>
      <w:r>
        <w:rPr>
          <w:rFonts w:ascii="Calibri" w:hAnsi="Calibri" w:cs="Calibri"/>
        </w:rPr>
        <w:t>≡</w:t>
      </w:r>
      <w:r>
        <w:t xml:space="preserve"> 0</w:t>
      </w:r>
    </w:p>
    <w:p w14:paraId="7EA316F7" w14:textId="77777777" w:rsidR="00531EBD" w:rsidRDefault="00531EBD" w:rsidP="00531EBD">
      <w:pPr>
        <w:pStyle w:val="Lijstalinea"/>
        <w:numPr>
          <w:ilvl w:val="0"/>
          <w:numId w:val="102"/>
        </w:numPr>
      </w:pPr>
      <w:r>
        <w:t xml:space="preserve">23 x + 13 ≡ 0 mod 5 → x moet een element zijn van </w:t>
      </w:r>
      <w:r w:rsidRPr="00531EBD">
        <w:rPr>
          <w:rFonts w:ascii="Cambria Math" w:hAnsi="Cambria Math" w:cs="Cambria Math"/>
        </w:rPr>
        <w:t>ℤ</w:t>
      </w:r>
      <w:r>
        <w:t xml:space="preserve">5 </w:t>
      </w:r>
    </w:p>
    <w:p w14:paraId="68D3AF99" w14:textId="77777777" w:rsidR="00531EBD" w:rsidRDefault="00531EBD" w:rsidP="00531EBD">
      <w:pPr>
        <w:pStyle w:val="Lijstalinea"/>
        <w:numPr>
          <w:ilvl w:val="0"/>
          <w:numId w:val="102"/>
        </w:numPr>
      </w:pPr>
      <w:r>
        <w:t xml:space="preserve">Deel eerst alle veelvouden van 5 weg: (3x + 3 ≡ 0) mod 5 </w:t>
      </w:r>
    </w:p>
    <w:p w14:paraId="5F94EE75" w14:textId="77777777" w:rsidR="00531EBD" w:rsidRDefault="00531EBD" w:rsidP="00531EBD">
      <w:pPr>
        <w:pStyle w:val="Lijstalinea"/>
        <w:numPr>
          <w:ilvl w:val="0"/>
          <w:numId w:val="102"/>
        </w:numPr>
      </w:pPr>
      <w:r>
        <w:t xml:space="preserve">(3x + 3 ≡ 0) mod 5 </w:t>
      </w:r>
      <w:r>
        <w:sym w:font="Symbol" w:char="F0F3"/>
      </w:r>
      <w:r>
        <w:t xml:space="preserve">(3x ≡ -3) mod 5 </w:t>
      </w:r>
      <w:r>
        <w:sym w:font="Symbol" w:char="F0F3"/>
      </w:r>
      <w:r>
        <w:t xml:space="preserve">(3x ≡ -3+5) mod 5 </w:t>
      </w:r>
      <w:r>
        <w:sym w:font="Symbol" w:char="F0F3"/>
      </w:r>
      <w:r>
        <w:t xml:space="preserve">(3x ≡ 2) mod 5 </w:t>
      </w:r>
    </w:p>
    <w:p w14:paraId="4A98B9AB" w14:textId="77777777" w:rsidR="00531EBD" w:rsidRDefault="00531EBD" w:rsidP="00531EBD">
      <w:pPr>
        <w:pStyle w:val="Lijstalinea"/>
        <w:numPr>
          <w:ilvl w:val="0"/>
          <w:numId w:val="102"/>
        </w:numPr>
      </w:pPr>
      <w:r>
        <w:t xml:space="preserve">Om de factor 3 voor de x weg te werken, vermenigvuldigen we beide leden met 3-1 (let op dit is 3-1 uit </w:t>
      </w:r>
      <w:r w:rsidRPr="00531EBD">
        <w:rPr>
          <w:rFonts w:ascii="Cambria Math" w:hAnsi="Cambria Math" w:cs="Cambria Math"/>
        </w:rPr>
        <w:t>ℤ</w:t>
      </w:r>
      <w:r>
        <w:t xml:space="preserve">5 en niet 1/3 uit </w:t>
      </w:r>
      <w:r w:rsidRPr="00531EBD">
        <w:rPr>
          <w:rFonts w:ascii="Cambria Math" w:hAnsi="Cambria Math" w:cs="Cambria Math"/>
        </w:rPr>
        <w:t>ℝ</w:t>
      </w:r>
      <w:r>
        <w:t xml:space="preserve">!) : (3x </w:t>
      </w:r>
      <w:r w:rsidRPr="00531EBD">
        <w:rPr>
          <w:rFonts w:ascii="Calibri" w:hAnsi="Calibri" w:cs="Calibri"/>
        </w:rPr>
        <w:t>≡</w:t>
      </w:r>
      <w:r>
        <w:t xml:space="preserve"> 2) mod 5 </w:t>
      </w:r>
      <w:r>
        <w:sym w:font="Symbol" w:char="F0F3"/>
      </w:r>
      <w:r>
        <w:t xml:space="preserve">(3-1 .3x ≡ 3-1 .2) mod 5 </w:t>
      </w:r>
      <w:r>
        <w:sym w:font="Symbol" w:char="F0F3"/>
      </w:r>
      <w:r>
        <w:t xml:space="preserve">(1.x ≡ 3-1 .2) mod 5 </w:t>
      </w:r>
      <w:r>
        <w:sym w:font="Symbol" w:char="F0F3"/>
      </w:r>
      <w:r>
        <w:t xml:space="preserve">(x ≡ 3-1 .2) mod 5 </w:t>
      </w:r>
    </w:p>
    <w:p w14:paraId="20D690C4" w14:textId="77777777" w:rsidR="00531EBD" w:rsidRDefault="00531EBD" w:rsidP="00531EBD">
      <w:pPr>
        <w:pStyle w:val="Lijstalinea"/>
        <w:numPr>
          <w:ilvl w:val="0"/>
          <w:numId w:val="102"/>
        </w:numPr>
      </w:pPr>
      <w:r>
        <w:t xml:space="preserve">Bepaal 3-1 in </w:t>
      </w:r>
      <w:r w:rsidRPr="00531EBD">
        <w:rPr>
          <w:rFonts w:ascii="Cambria Math" w:hAnsi="Cambria Math" w:cs="Cambria Math"/>
        </w:rPr>
        <w:t>ℤ</w:t>
      </w:r>
      <w:r>
        <w:t xml:space="preserve">5 </w:t>
      </w:r>
      <w:r w:rsidRPr="00531EBD">
        <w:rPr>
          <w:rFonts w:ascii="Calibri" w:hAnsi="Calibri" w:cs="Calibri"/>
        </w:rPr>
        <w:t>→</w:t>
      </w:r>
      <w:r>
        <w:t xml:space="preserve"> 3 -1 = 2 </w:t>
      </w:r>
    </w:p>
    <w:p w14:paraId="09D54198" w14:textId="77777777" w:rsidR="00531EBD" w:rsidRDefault="00531EBD" w:rsidP="00531EBD">
      <w:pPr>
        <w:pStyle w:val="Lijstalinea"/>
        <w:numPr>
          <w:ilvl w:val="0"/>
          <w:numId w:val="102"/>
        </w:numPr>
      </w:pPr>
      <w:r>
        <w:t xml:space="preserve">Herschrijf (x ≡ 3-1 .2) mod 5 </w:t>
      </w:r>
      <w:r>
        <w:sym w:font="Symbol" w:char="F0F3"/>
      </w:r>
      <w:r>
        <w:t xml:space="preserve"> (x ≡ 2.2) mod 5 </w:t>
      </w:r>
      <w:r>
        <w:sym w:font="Symbol" w:char="F0F3"/>
      </w:r>
      <w:r>
        <w:t xml:space="preserve"> (x ≡ 4) mod 5 of x = 4 </w:t>
      </w:r>
    </w:p>
    <w:p w14:paraId="1524DFF2" w14:textId="3049AE5A" w:rsidR="00296507" w:rsidRDefault="00531EBD" w:rsidP="00296507">
      <w:pPr>
        <w:pStyle w:val="Lijstalinea"/>
        <w:numPr>
          <w:ilvl w:val="0"/>
          <w:numId w:val="102"/>
        </w:numPr>
      </w:pPr>
      <w:r>
        <w:t xml:space="preserve">Controle: (23 . 4 + 13 ≡ 0) mod 5 </w:t>
      </w:r>
      <w:r>
        <w:sym w:font="Symbol" w:char="F0F3"/>
      </w:r>
      <w:r>
        <w:t xml:space="preserve"> (105 ≡ 0) mod 5 </w:t>
      </w:r>
      <w:r>
        <w:sym w:font="Symbol" w:char="F0F3"/>
      </w:r>
      <w:r>
        <w:t xml:space="preserve"> (0 ≡ 0) mod 5</w:t>
      </w:r>
      <w:r w:rsidR="00195176">
        <w:t>µ</w:t>
      </w:r>
    </w:p>
    <w:p w14:paraId="7FB42D18" w14:textId="307E7D25" w:rsidR="000C403C" w:rsidRDefault="00917081" w:rsidP="000C403C">
      <w:pPr>
        <w:pStyle w:val="Kop2"/>
      </w:pPr>
      <w:bookmarkStart w:id="80" w:name="_Toc155301182"/>
      <w:r w:rsidRPr="00917081">
        <w:t>ISBN</w:t>
      </w:r>
      <w:r w:rsidR="00493016">
        <w:t xml:space="preserve"> – Internationaal Standaard Boek Nummer</w:t>
      </w:r>
      <w:bookmarkEnd w:id="80"/>
    </w:p>
    <w:p w14:paraId="7C8827C3" w14:textId="72BE544C" w:rsidR="000C403C" w:rsidRPr="000C403C" w:rsidRDefault="000C403C" w:rsidP="000C403C">
      <w:pPr>
        <w:pStyle w:val="Geenafstand"/>
      </w:pPr>
      <w:r>
        <w:t xml:space="preserve">Definitie: </w:t>
      </w:r>
    </w:p>
    <w:p w14:paraId="218CA2D8" w14:textId="2E7F1B7F" w:rsidR="00DD6339" w:rsidRDefault="002D6CF9" w:rsidP="002D6CF9">
      <w:pPr>
        <w:rPr>
          <w:b/>
          <w:bCs/>
          <w:shd w:val="clear" w:color="auto" w:fill="FFFFFF"/>
        </w:rPr>
      </w:pPr>
      <w:r>
        <w:rPr>
          <w:shd w:val="clear" w:color="auto" w:fill="FFFFFF"/>
        </w:rPr>
        <w:t xml:space="preserve">Elk boek in een boekhandel is voorzien van een </w:t>
      </w:r>
      <w:r w:rsidRPr="002D6CF9">
        <w:rPr>
          <w:b/>
          <w:bCs/>
          <w:shd w:val="clear" w:color="auto" w:fill="FFFFFF"/>
        </w:rPr>
        <w:t>Internationaal Standaard BoekNummer(ISBN)</w:t>
      </w:r>
      <w:r>
        <w:rPr>
          <w:b/>
          <w:bCs/>
          <w:shd w:val="clear" w:color="auto" w:fill="FFFFFF"/>
        </w:rPr>
        <w:t>.</w:t>
      </w:r>
    </w:p>
    <w:p w14:paraId="0943FEC1" w14:textId="77777777" w:rsidR="000C403C" w:rsidRDefault="000C403C" w:rsidP="002D6CF9">
      <w:pPr>
        <w:rPr>
          <w:b/>
          <w:bCs/>
          <w:shd w:val="clear" w:color="auto" w:fill="FFFFFF"/>
        </w:rPr>
      </w:pPr>
    </w:p>
    <w:p w14:paraId="208598B3" w14:textId="2CBB5AF0" w:rsidR="000C403C" w:rsidRPr="000C403C" w:rsidRDefault="000C403C" w:rsidP="000C403C">
      <w:pPr>
        <w:pStyle w:val="Geenafstand"/>
        <w:rPr>
          <w:shd w:val="clear" w:color="auto" w:fill="FFFFFF"/>
        </w:rPr>
      </w:pPr>
      <w:r>
        <w:rPr>
          <w:shd w:val="clear" w:color="auto" w:fill="FFFFFF"/>
        </w:rPr>
        <w:t xml:space="preserve">Bestaat uit: </w:t>
      </w:r>
    </w:p>
    <w:p w14:paraId="47B844AD" w14:textId="53C8CB1C" w:rsidR="000C403C" w:rsidRDefault="000C403C" w:rsidP="008B0CCA">
      <w:pPr>
        <w:rPr>
          <w:rFonts w:ascii="Cambria Math" w:hAnsi="Cambria Math" w:cs="Cambria Math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t>Een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ISBN-code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bestaat uit 10 digits:x</w:t>
      </w:r>
      <w:r>
        <w:rPr>
          <w:sz w:val="28"/>
          <w:szCs w:val="28"/>
          <w:shd w:val="clear" w:color="auto" w:fill="FFFFFF"/>
        </w:rPr>
        <w:t>=</w:t>
      </w:r>
      <w:r>
        <w:rPr>
          <w:shd w:val="clear" w:color="auto" w:fill="FFFFFF"/>
        </w:rPr>
        <w:t>x</w:t>
      </w:r>
      <w:r>
        <w:rPr>
          <w:sz w:val="20"/>
          <w:szCs w:val="20"/>
          <w:shd w:val="clear" w:color="auto" w:fill="FFFFFF"/>
        </w:rPr>
        <w:t>1</w:t>
      </w:r>
      <w:r>
        <w:rPr>
          <w:shd w:val="clear" w:color="auto" w:fill="FFFFFF"/>
        </w:rPr>
        <w:t>x</w:t>
      </w:r>
      <w:r>
        <w:rPr>
          <w:sz w:val="20"/>
          <w:szCs w:val="20"/>
          <w:shd w:val="clear" w:color="auto" w:fill="FFFFFF"/>
        </w:rPr>
        <w:t>2</w:t>
      </w:r>
      <w:r>
        <w:rPr>
          <w:shd w:val="clear" w:color="auto" w:fill="FFFFFF"/>
        </w:rPr>
        <w:t>x</w:t>
      </w:r>
      <w:r>
        <w:rPr>
          <w:sz w:val="20"/>
          <w:szCs w:val="20"/>
          <w:shd w:val="clear" w:color="auto" w:fill="FFFFFF"/>
        </w:rPr>
        <w:t>3</w:t>
      </w:r>
      <w:r>
        <w:rPr>
          <w:shd w:val="clear" w:color="auto" w:fill="FFFFFF"/>
        </w:rPr>
        <w:t>. . .x</w:t>
      </w:r>
      <w:r>
        <w:rPr>
          <w:sz w:val="20"/>
          <w:szCs w:val="20"/>
          <w:shd w:val="clear" w:color="auto" w:fill="FFFFFF"/>
        </w:rPr>
        <w:t>10</w:t>
      </w:r>
      <w:r>
        <w:rPr>
          <w:shd w:val="clear" w:color="auto" w:fill="FFFFFF"/>
        </w:rPr>
        <w:t>met x</w:t>
      </w:r>
      <w:r>
        <w:rPr>
          <w:sz w:val="20"/>
          <w:szCs w:val="20"/>
          <w:shd w:val="clear" w:color="auto" w:fill="FFFFFF"/>
        </w:rPr>
        <w:t>i</w:t>
      </w:r>
      <w:r w:rsidR="008B0CCA">
        <w:rPr>
          <w:sz w:val="20"/>
          <w:szCs w:val="20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8"/>
          <w:szCs w:val="28"/>
          <w:shd w:val="clear" w:color="auto" w:fill="FFFFFF"/>
        </w:rPr>
        <w:t>∈</w:t>
      </w:r>
      <w:r w:rsidR="008B0CCA">
        <w:rPr>
          <w:rFonts w:ascii="Cambria Math" w:hAnsi="Cambria Math" w:cs="Cambria Math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{</w:t>
      </w:r>
      <w:r>
        <w:rPr>
          <w:shd w:val="clear" w:color="auto" w:fill="FFFFFF"/>
        </w:rPr>
        <w:t>0, 1, . . . , 9</w:t>
      </w:r>
      <w:r>
        <w:rPr>
          <w:sz w:val="28"/>
          <w:szCs w:val="28"/>
          <w:shd w:val="clear" w:color="auto" w:fill="FFFFFF"/>
        </w:rPr>
        <w:t>}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hd w:val="clear" w:color="auto" w:fill="FFFFFF"/>
        </w:rPr>
        <w:t>voor i</w:t>
      </w:r>
      <w:r>
        <w:rPr>
          <w:sz w:val="28"/>
          <w:szCs w:val="28"/>
          <w:shd w:val="clear" w:color="auto" w:fill="FFFFFF"/>
        </w:rPr>
        <w:t>=</w:t>
      </w:r>
      <w:r>
        <w:rPr>
          <w:shd w:val="clear" w:color="auto" w:fill="FFFFFF"/>
        </w:rPr>
        <w:t>1, . . . , 9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en x</w:t>
      </w:r>
      <w:r>
        <w:rPr>
          <w:sz w:val="20"/>
          <w:szCs w:val="20"/>
          <w:shd w:val="clear" w:color="auto" w:fill="FFFFFF"/>
        </w:rPr>
        <w:t>10</w:t>
      </w:r>
      <w:r>
        <w:rPr>
          <w:sz w:val="20"/>
          <w:szCs w:val="20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8"/>
          <w:szCs w:val="28"/>
          <w:shd w:val="clear" w:color="auto" w:fill="FFFFFF"/>
        </w:rPr>
        <w:t>∈</w:t>
      </w:r>
    </w:p>
    <w:p w14:paraId="2A592D00" w14:textId="412BEFBE" w:rsidR="002D6CF9" w:rsidRDefault="000C403C" w:rsidP="008B0CCA">
      <w:pPr>
        <w:rPr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{</w:t>
      </w:r>
      <w:r>
        <w:rPr>
          <w:shd w:val="clear" w:color="auto" w:fill="FFFFFF"/>
        </w:rPr>
        <w:t>0, 1, . . . , 9,X</w:t>
      </w:r>
      <w:r>
        <w:rPr>
          <w:sz w:val="28"/>
          <w:szCs w:val="28"/>
          <w:shd w:val="clear" w:color="auto" w:fill="FFFFFF"/>
        </w:rPr>
        <w:t>}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hd w:val="clear" w:color="auto" w:fill="FFFFFF"/>
        </w:rPr>
        <w:t>waarvoor geldt</w:t>
      </w:r>
      <w:r>
        <w:rPr>
          <w:shd w:val="clear" w:color="auto" w:fill="FFFFFF"/>
        </w:rPr>
        <w:t xml:space="preserve"> </w:t>
      </w:r>
      <w:r w:rsidR="002C003F" w:rsidRPr="002C003F">
        <w:rPr>
          <w:b/>
          <w:bCs/>
          <w:shd w:val="clear" w:color="auto" w:fill="FFFFFF"/>
        </w:rPr>
        <w:t>(Hier werken we met modulo 11</w:t>
      </w:r>
      <w:r w:rsidRPr="002C003F">
        <w:rPr>
          <w:b/>
          <w:bCs/>
          <w:shd w:val="clear" w:color="auto" w:fill="FFFFFF"/>
        </w:rPr>
        <w:t>)</w:t>
      </w:r>
    </w:p>
    <w:p w14:paraId="4B8A48CC" w14:textId="77777777" w:rsidR="002F1F61" w:rsidRDefault="002F1F61" w:rsidP="000C403C">
      <w:pPr>
        <w:rPr>
          <w:shd w:val="clear" w:color="auto" w:fill="FFFFFF"/>
        </w:rPr>
      </w:pPr>
    </w:p>
    <w:p w14:paraId="0B2EDBF8" w14:textId="20B7BF21" w:rsidR="002F1F61" w:rsidRDefault="002F1F61" w:rsidP="002F1F61">
      <w:pPr>
        <w:pStyle w:val="Geenafstand"/>
        <w:rPr>
          <w:shd w:val="clear" w:color="auto" w:fill="FFFFFF"/>
        </w:rPr>
      </w:pPr>
      <w:r>
        <w:rPr>
          <w:shd w:val="clear" w:color="auto" w:fill="FFFFFF"/>
        </w:rPr>
        <w:t>Hoe checken we of een ISBN code klopt</w:t>
      </w:r>
      <w:r w:rsidR="00641A1D">
        <w:rPr>
          <w:shd w:val="clear" w:color="auto" w:fill="FFFFFF"/>
        </w:rPr>
        <w:t xml:space="preserve"> (controlecijfer vinden)</w:t>
      </w:r>
      <w:r>
        <w:rPr>
          <w:shd w:val="clear" w:color="auto" w:fill="FFFFFF"/>
        </w:rPr>
        <w:t>?</w:t>
      </w:r>
      <w:r w:rsidR="00FD07E6">
        <w:rPr>
          <w:shd w:val="clear" w:color="auto" w:fill="FFFFFF"/>
        </w:rPr>
        <w:t xml:space="preserve"> </w:t>
      </w:r>
      <w:r w:rsidR="00641A1D">
        <w:rPr>
          <w:rFonts w:ascii="Arial" w:hAnsi="Arial" w:cs="Arial"/>
          <w:sz w:val="27"/>
          <w:szCs w:val="27"/>
          <w:shd w:val="clear" w:color="auto" w:fill="FFFFFF"/>
        </w:rPr>
        <w:t>0</w:t>
      </w:r>
      <w:r w:rsidR="00641A1D">
        <w:rPr>
          <w:rFonts w:ascii="Arial" w:hAnsi="Arial" w:cs="Arial"/>
          <w:sz w:val="28"/>
          <w:szCs w:val="28"/>
          <w:shd w:val="clear" w:color="auto" w:fill="FFFFFF"/>
        </w:rPr>
        <w:t>−</w:t>
      </w:r>
      <w:r w:rsidR="00641A1D">
        <w:rPr>
          <w:rFonts w:ascii="Arial" w:hAnsi="Arial" w:cs="Arial"/>
          <w:sz w:val="27"/>
          <w:szCs w:val="27"/>
          <w:shd w:val="clear" w:color="auto" w:fill="FFFFFF"/>
        </w:rPr>
        <w:t>19</w:t>
      </w:r>
      <w:r w:rsidR="00641A1D">
        <w:rPr>
          <w:rFonts w:ascii="Arial" w:hAnsi="Arial" w:cs="Arial"/>
          <w:sz w:val="28"/>
          <w:szCs w:val="28"/>
          <w:shd w:val="clear" w:color="auto" w:fill="FFFFFF"/>
        </w:rPr>
        <w:t>−</w:t>
      </w:r>
      <w:r w:rsidR="00641A1D">
        <w:rPr>
          <w:rFonts w:ascii="Arial" w:hAnsi="Arial" w:cs="Arial"/>
          <w:sz w:val="27"/>
          <w:szCs w:val="27"/>
          <w:shd w:val="clear" w:color="auto" w:fill="FFFFFF"/>
        </w:rPr>
        <w:t>859617</w:t>
      </w:r>
      <w:r w:rsidR="00641A1D">
        <w:rPr>
          <w:rFonts w:ascii="Arial" w:hAnsi="Arial" w:cs="Arial"/>
          <w:sz w:val="28"/>
          <w:szCs w:val="28"/>
          <w:shd w:val="clear" w:color="auto" w:fill="FFFFFF"/>
        </w:rPr>
        <w:t>−</w:t>
      </w:r>
      <w:r w:rsidR="00641A1D">
        <w:rPr>
          <w:rFonts w:ascii="Arial" w:hAnsi="Arial" w:cs="Arial"/>
          <w:sz w:val="27"/>
          <w:szCs w:val="27"/>
          <w:shd w:val="clear" w:color="auto" w:fill="FFFFFF"/>
        </w:rPr>
        <w:t>0</w:t>
      </w:r>
    </w:p>
    <w:p w14:paraId="6DF1253D" w14:textId="076233F6" w:rsidR="002F1F61" w:rsidRDefault="00FD07E6" w:rsidP="000C403C">
      <w:r w:rsidRPr="00FD07E6">
        <w:drawing>
          <wp:inline distT="0" distB="0" distL="0" distR="0" wp14:anchorId="5D702B79" wp14:editId="551D2176">
            <wp:extent cx="6120130" cy="1099820"/>
            <wp:effectExtent l="0" t="0" r="0" b="0"/>
            <wp:docPr id="1052985387" name="Afbeelding 1" descr="Afbeelding met tekst, Lettertype, lijn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85387" name="Afbeelding 1" descr="Afbeelding met tekst, Lettertype, lijn, nummer&#10;&#10;Automatisch gegenereerde beschrijvi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ED0D" w14:textId="48542343" w:rsidR="00C722E8" w:rsidRDefault="00FD07E6" w:rsidP="00DB78C0">
      <w:pPr>
        <w:pStyle w:val="Lijstalinea"/>
        <w:numPr>
          <w:ilvl w:val="0"/>
          <w:numId w:val="103"/>
        </w:numPr>
      </w:pPr>
      <w:r>
        <w:t xml:space="preserve">We maken </w:t>
      </w:r>
      <w:r w:rsidR="00C722E8">
        <w:t>indexen</w:t>
      </w:r>
      <w:r>
        <w:t xml:space="preserve"> van alle getallen met 1 </w:t>
      </w:r>
      <w:r w:rsidR="00C722E8">
        <w:t>–</w:t>
      </w:r>
      <w:r>
        <w:t xml:space="preserve"> 10</w:t>
      </w:r>
      <w:r w:rsidR="00DB78C0">
        <w:t>, d</w:t>
      </w:r>
      <w:r w:rsidR="00C722E8">
        <w:t>aar plaatsen we elk getal boven</w:t>
      </w:r>
    </w:p>
    <w:p w14:paraId="4370C986" w14:textId="08F9C84C" w:rsidR="00C722E8" w:rsidRDefault="00C722E8" w:rsidP="00C722E8">
      <w:pPr>
        <w:pStyle w:val="Lijstalinea"/>
        <w:numPr>
          <w:ilvl w:val="0"/>
          <w:numId w:val="103"/>
        </w:numPr>
      </w:pPr>
      <w:r>
        <w:t>Dan vermenigvuldigen we elk elke index met het ISBN getal.</w:t>
      </w:r>
    </w:p>
    <w:p w14:paraId="3C7483F1" w14:textId="32723F11" w:rsidR="00F66535" w:rsidRDefault="00F66535" w:rsidP="00C722E8">
      <w:pPr>
        <w:pStyle w:val="Lijstalinea"/>
        <w:numPr>
          <w:ilvl w:val="0"/>
          <w:numId w:val="103"/>
        </w:numPr>
      </w:pPr>
      <w:r>
        <w:t xml:space="preserve">Daarop passen we dan </w:t>
      </w:r>
      <w:r w:rsidRPr="00195176">
        <w:rPr>
          <w:b/>
          <w:bCs/>
        </w:rPr>
        <w:t>MODULO 11</w:t>
      </w:r>
      <w:r>
        <w:t xml:space="preserve"> op toe. </w:t>
      </w:r>
    </w:p>
    <w:p w14:paraId="7C3839FD" w14:textId="77777777" w:rsidR="00195176" w:rsidRDefault="00DB78C0" w:rsidP="00C722E8">
      <w:pPr>
        <w:pStyle w:val="Lijstalinea"/>
        <w:numPr>
          <w:ilvl w:val="0"/>
          <w:numId w:val="103"/>
        </w:numPr>
      </w:pPr>
      <w:r>
        <w:t xml:space="preserve">Uiteindelijk tellen we al deze resultaten op en nemen we daarvan de </w:t>
      </w:r>
      <w:r w:rsidRPr="00195176">
        <w:rPr>
          <w:b/>
          <w:bCs/>
        </w:rPr>
        <w:t>MODULO 1</w:t>
      </w:r>
      <w:r>
        <w:t>1 opnieuw</w:t>
      </w:r>
    </w:p>
    <w:p w14:paraId="1F3331FB" w14:textId="77777777" w:rsidR="00195176" w:rsidRDefault="00DB78C0" w:rsidP="00195176">
      <w:pPr>
        <w:pStyle w:val="Lijstalinea"/>
        <w:numPr>
          <w:ilvl w:val="1"/>
          <w:numId w:val="103"/>
        </w:numPr>
      </w:pPr>
      <w:r>
        <w:t xml:space="preserve">is dat getal 0? Dan is de ISBN-code </w:t>
      </w:r>
      <w:r w:rsidRPr="00195176">
        <w:rPr>
          <w:b/>
          <w:bCs/>
        </w:rPr>
        <w:t>correct</w:t>
      </w:r>
      <w:r>
        <w:t xml:space="preserve">. </w:t>
      </w:r>
    </w:p>
    <w:p w14:paraId="56C61C1D" w14:textId="0A1134D1" w:rsidR="00DB78C0" w:rsidRDefault="00DB78C0" w:rsidP="00195176">
      <w:pPr>
        <w:pStyle w:val="Lijstalinea"/>
        <w:numPr>
          <w:ilvl w:val="1"/>
          <w:numId w:val="103"/>
        </w:numPr>
      </w:pPr>
      <w:r>
        <w:t xml:space="preserve">Is het geen 0? Dan is de ISBN-code </w:t>
      </w:r>
      <w:r w:rsidRPr="00195176">
        <w:rPr>
          <w:b/>
          <w:bCs/>
        </w:rPr>
        <w:t>niet correct</w:t>
      </w:r>
      <w:r>
        <w:t>.</w:t>
      </w:r>
    </w:p>
    <w:p w14:paraId="25D528E7" w14:textId="7FC9F690" w:rsidR="00692E3A" w:rsidRDefault="007A2162" w:rsidP="00692E3A">
      <w:pPr>
        <w:pStyle w:val="Lijstalinea"/>
        <w:numPr>
          <w:ilvl w:val="2"/>
          <w:numId w:val="103"/>
        </w:numPr>
      </w:pPr>
      <w:r>
        <w:t xml:space="preserve">Hier is de 0 het </w:t>
      </w:r>
      <w:r w:rsidRPr="007A2162">
        <w:rPr>
          <w:b/>
          <w:bCs/>
        </w:rPr>
        <w:t>controlecijfer</w:t>
      </w:r>
    </w:p>
    <w:p w14:paraId="4F8F6B1A" w14:textId="7A234448" w:rsidR="00493016" w:rsidRPr="00AE2D75" w:rsidRDefault="00493016" w:rsidP="00AE2D75">
      <w:pPr>
        <w:pStyle w:val="Kop2"/>
      </w:pPr>
      <w:bookmarkStart w:id="81" w:name="_Toc155301183"/>
      <w:r w:rsidRPr="00AE2D75">
        <w:lastRenderedPageBreak/>
        <w:t>EAN</w:t>
      </w:r>
      <w:r w:rsidRPr="00AE2D75">
        <w:t xml:space="preserve"> </w:t>
      </w:r>
      <w:r w:rsidR="00AE2D75" w:rsidRPr="00AE2D75">
        <w:t xml:space="preserve">– </w:t>
      </w:r>
      <w:r w:rsidR="00AE2D75" w:rsidRPr="00AE2D75">
        <w:t>Europese</w:t>
      </w:r>
      <w:r w:rsidR="00AE2D75" w:rsidRPr="00AE2D75">
        <w:t xml:space="preserve"> </w:t>
      </w:r>
      <w:r w:rsidR="00AE2D75" w:rsidRPr="00AE2D75">
        <w:t>Artikel</w:t>
      </w:r>
      <w:r w:rsidR="00AE2D75" w:rsidRPr="00AE2D75">
        <w:t xml:space="preserve"> </w:t>
      </w:r>
      <w:r w:rsidR="00AE2D75" w:rsidRPr="00AE2D75">
        <w:t>Nummering</w:t>
      </w:r>
      <w:bookmarkEnd w:id="81"/>
    </w:p>
    <w:p w14:paraId="77E332F2" w14:textId="27D272EB" w:rsidR="00517A47" w:rsidRDefault="00637853" w:rsidP="00D26DE9">
      <w:r>
        <w:t>30 Jaar na de uitvinding van de ISBN-nummers</w:t>
      </w:r>
      <w:r w:rsidR="0001458D">
        <w:t xml:space="preserve"> werd ontdekt dat er niet genoeg ISBN-nummers meer waren.</w:t>
      </w:r>
      <w:r w:rsidR="00517A47">
        <w:t xml:space="preserve"> Dus er een oplossing werd gevonden:</w:t>
      </w:r>
    </w:p>
    <w:p w14:paraId="62DBEBAE" w14:textId="37415E49" w:rsidR="00517A47" w:rsidRDefault="00517A47" w:rsidP="00517A47">
      <w:pPr>
        <w:pStyle w:val="Lijstalinea"/>
        <w:numPr>
          <w:ilvl w:val="0"/>
          <w:numId w:val="104"/>
        </w:numPr>
      </w:pPr>
      <w:r>
        <w:t xml:space="preserve">Bij </w:t>
      </w:r>
      <w:r w:rsidRPr="00CC0115">
        <w:rPr>
          <w:b/>
          <w:bCs/>
        </w:rPr>
        <w:t>oude</w:t>
      </w:r>
      <w:r>
        <w:t xml:space="preserve"> nummers werd er het </w:t>
      </w:r>
      <w:r w:rsidRPr="00CC0115">
        <w:rPr>
          <w:b/>
          <w:bCs/>
        </w:rPr>
        <w:t>prefix 987</w:t>
      </w:r>
      <w:r>
        <w:t xml:space="preserve"> toegevoegd</w:t>
      </w:r>
    </w:p>
    <w:p w14:paraId="3DDBF47A" w14:textId="03006E40" w:rsidR="00517A47" w:rsidRDefault="00517A47" w:rsidP="00517A47">
      <w:pPr>
        <w:pStyle w:val="Lijstalinea"/>
        <w:numPr>
          <w:ilvl w:val="0"/>
          <w:numId w:val="104"/>
        </w:numPr>
      </w:pPr>
      <w:r>
        <w:t xml:space="preserve">Bij </w:t>
      </w:r>
      <w:r w:rsidRPr="00CC0115">
        <w:rPr>
          <w:b/>
          <w:bCs/>
        </w:rPr>
        <w:t>nieuwgemaakte</w:t>
      </w:r>
      <w:r>
        <w:t xml:space="preserve"> nummer wordt het </w:t>
      </w:r>
      <w:r w:rsidRPr="00CC0115">
        <w:rPr>
          <w:b/>
          <w:bCs/>
        </w:rPr>
        <w:t>prefix</w:t>
      </w:r>
      <w:r w:rsidR="00CC0115" w:rsidRPr="00CC0115">
        <w:rPr>
          <w:b/>
          <w:bCs/>
        </w:rPr>
        <w:t xml:space="preserve"> 979</w:t>
      </w:r>
      <w:r w:rsidR="00CC0115">
        <w:t xml:space="preserve"> toegevoegd.</w:t>
      </w:r>
    </w:p>
    <w:p w14:paraId="1BE1C07E" w14:textId="77777777" w:rsidR="00B64E32" w:rsidRDefault="00B64E32" w:rsidP="00B64E32"/>
    <w:p w14:paraId="732794E3" w14:textId="7AFA06F6" w:rsidR="00B64E32" w:rsidRDefault="00B64E32" w:rsidP="00C405DA">
      <w:pPr>
        <w:pStyle w:val="Geenafstand"/>
      </w:pPr>
      <w:r>
        <w:t xml:space="preserve">Voorbeeld nieuwe code: </w:t>
      </w:r>
    </w:p>
    <w:p w14:paraId="1A20BADD" w14:textId="41D55FF0" w:rsidR="000E46C0" w:rsidRDefault="000E46C0" w:rsidP="000E46C0">
      <w:r>
        <w:rPr>
          <w:shd w:val="clear" w:color="auto" w:fill="FFFFFF"/>
        </w:rPr>
        <w:t xml:space="preserve">Oud: 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0</w:t>
      </w:r>
      <w:r>
        <w:rPr>
          <w:sz w:val="28"/>
          <w:szCs w:val="28"/>
          <w:shd w:val="clear" w:color="auto" w:fill="FFFFFF"/>
        </w:rPr>
        <w:t>−</w:t>
      </w:r>
      <w:r>
        <w:rPr>
          <w:shd w:val="clear" w:color="auto" w:fill="FFFFFF"/>
        </w:rPr>
        <w:t>19</w:t>
      </w:r>
      <w:r>
        <w:rPr>
          <w:sz w:val="28"/>
          <w:szCs w:val="28"/>
          <w:shd w:val="clear" w:color="auto" w:fill="FFFFFF"/>
        </w:rPr>
        <w:t>−</w:t>
      </w:r>
      <w:r>
        <w:rPr>
          <w:shd w:val="clear" w:color="auto" w:fill="FFFFFF"/>
        </w:rPr>
        <w:t>859617</w:t>
      </w:r>
      <w:r>
        <w:rPr>
          <w:sz w:val="28"/>
          <w:szCs w:val="28"/>
          <w:shd w:val="clear" w:color="auto" w:fill="FFFFFF"/>
        </w:rPr>
        <w:t>−</w:t>
      </w:r>
      <w:r>
        <w:rPr>
          <w:shd w:val="clear" w:color="auto" w:fill="FFFFFF"/>
        </w:rPr>
        <w:t>0</w:t>
      </w:r>
    </w:p>
    <w:p w14:paraId="13627D7F" w14:textId="31CE4172" w:rsidR="007A2162" w:rsidRDefault="000E46C0" w:rsidP="00C405DA">
      <w:pPr>
        <w:rPr>
          <w:shd w:val="clear" w:color="auto" w:fill="FFFFFF"/>
        </w:rPr>
      </w:pPr>
      <w:r>
        <w:rPr>
          <w:shd w:val="clear" w:color="auto" w:fill="FFFFFF"/>
        </w:rPr>
        <w:t xml:space="preserve">Nieuw: </w:t>
      </w:r>
      <w:r>
        <w:rPr>
          <w:shd w:val="clear" w:color="auto" w:fill="FFFFFF"/>
        </w:rPr>
        <w:tab/>
      </w:r>
      <w:r w:rsidR="00C405DA">
        <w:rPr>
          <w:shd w:val="clear" w:color="auto" w:fill="FFFFFF"/>
        </w:rPr>
        <w:t>978</w:t>
      </w:r>
      <w:r w:rsidR="00C405DA">
        <w:rPr>
          <w:sz w:val="28"/>
          <w:szCs w:val="28"/>
          <w:shd w:val="clear" w:color="auto" w:fill="FFFFFF"/>
        </w:rPr>
        <w:t>−</w:t>
      </w:r>
      <w:r w:rsidR="00C405DA">
        <w:rPr>
          <w:shd w:val="clear" w:color="auto" w:fill="FFFFFF"/>
        </w:rPr>
        <w:t>0</w:t>
      </w:r>
      <w:r w:rsidR="00C405DA">
        <w:rPr>
          <w:sz w:val="28"/>
          <w:szCs w:val="28"/>
          <w:shd w:val="clear" w:color="auto" w:fill="FFFFFF"/>
        </w:rPr>
        <w:t>−</w:t>
      </w:r>
      <w:r w:rsidR="00C405DA">
        <w:rPr>
          <w:shd w:val="clear" w:color="auto" w:fill="FFFFFF"/>
        </w:rPr>
        <w:t>19</w:t>
      </w:r>
      <w:r w:rsidR="00C405DA">
        <w:rPr>
          <w:sz w:val="28"/>
          <w:szCs w:val="28"/>
          <w:shd w:val="clear" w:color="auto" w:fill="FFFFFF"/>
        </w:rPr>
        <w:t>−</w:t>
      </w:r>
      <w:r w:rsidR="00C405DA">
        <w:rPr>
          <w:shd w:val="clear" w:color="auto" w:fill="FFFFFF"/>
        </w:rPr>
        <w:t>859617</w:t>
      </w:r>
      <w:r w:rsidR="00C405DA">
        <w:rPr>
          <w:sz w:val="28"/>
          <w:szCs w:val="28"/>
          <w:shd w:val="clear" w:color="auto" w:fill="FFFFFF"/>
        </w:rPr>
        <w:t>−</w:t>
      </w:r>
      <w:r w:rsidR="00C405DA">
        <w:rPr>
          <w:shd w:val="clear" w:color="auto" w:fill="FFFFFF"/>
        </w:rPr>
        <w:t>2</w:t>
      </w:r>
    </w:p>
    <w:p w14:paraId="44E01C7C" w14:textId="736DBA45" w:rsidR="000E46C0" w:rsidRDefault="000E46C0" w:rsidP="00C405DA">
      <w:pPr>
        <w:rPr>
          <w:shd w:val="clear" w:color="auto" w:fill="FFFFFF"/>
        </w:rPr>
      </w:pPr>
      <w:r>
        <w:rPr>
          <w:shd w:val="clear" w:color="auto" w:fill="FFFFFF"/>
        </w:rPr>
        <w:t>Het controlecijfer is hier veranderd wegens de nieuwe methode.</w:t>
      </w:r>
    </w:p>
    <w:p w14:paraId="2FD3A0DB" w14:textId="77777777" w:rsidR="00C405DA" w:rsidRDefault="00C405DA" w:rsidP="00C405DA"/>
    <w:p w14:paraId="3F416BA5" w14:textId="25C866B1" w:rsidR="007A2162" w:rsidRDefault="00641A1D" w:rsidP="002C003F">
      <w:pPr>
        <w:pStyle w:val="Geenafstand"/>
      </w:pPr>
      <w:r>
        <w:t xml:space="preserve">Nieuwe methode controlecijfer vinden: </w:t>
      </w:r>
    </w:p>
    <w:p w14:paraId="7FDB3077" w14:textId="7A35396E" w:rsidR="00CC0115" w:rsidRPr="008348F6" w:rsidRDefault="00B64E32" w:rsidP="008348F6">
      <w:pPr>
        <w:pStyle w:val="Lijstalinea"/>
        <w:numPr>
          <w:ilvl w:val="0"/>
          <w:numId w:val="105"/>
        </w:numPr>
        <w:rPr>
          <w:b/>
          <w:bCs/>
        </w:rPr>
      </w:pPr>
      <w:r>
        <w:t xml:space="preserve">Vanaf nu werken we niet meer met </w:t>
      </w:r>
      <w:r w:rsidRPr="008348F6">
        <w:rPr>
          <w:b/>
          <w:bCs/>
        </w:rPr>
        <w:t>module 11</w:t>
      </w:r>
      <w:r>
        <w:t xml:space="preserve">, maar nu werken we met </w:t>
      </w:r>
      <w:r w:rsidRPr="008348F6">
        <w:rPr>
          <w:b/>
          <w:bCs/>
        </w:rPr>
        <w:t>modulo 10</w:t>
      </w:r>
    </w:p>
    <w:p w14:paraId="22C4FE39" w14:textId="77777777" w:rsidR="00D6674D" w:rsidRDefault="007341C5" w:rsidP="008348F6">
      <w:pPr>
        <w:pStyle w:val="Lijstalinea"/>
        <w:numPr>
          <w:ilvl w:val="0"/>
          <w:numId w:val="105"/>
        </w:numPr>
      </w:pPr>
      <w:r>
        <w:t xml:space="preserve">Om nu het controlecijfer te vinden </w:t>
      </w:r>
      <w:r w:rsidR="00D6674D">
        <w:t>doen we</w:t>
      </w:r>
    </w:p>
    <w:p w14:paraId="3ABF5FC7" w14:textId="4CD4F04C" w:rsidR="007341C5" w:rsidRDefault="008348F6" w:rsidP="008348F6">
      <w:pPr>
        <w:pStyle w:val="Lijstalinea"/>
        <w:numPr>
          <w:ilvl w:val="1"/>
          <w:numId w:val="105"/>
        </w:numPr>
      </w:pPr>
      <w:r>
        <w:t>A</w:t>
      </w:r>
      <w:r w:rsidR="007341C5">
        <w:t xml:space="preserve">lle </w:t>
      </w:r>
      <w:r w:rsidR="00D6674D" w:rsidRPr="008348F6">
        <w:rPr>
          <w:b/>
          <w:bCs/>
        </w:rPr>
        <w:t>oneven</w:t>
      </w:r>
      <w:r w:rsidR="00D6674D">
        <w:t xml:space="preserve"> </w:t>
      </w:r>
      <w:r w:rsidR="006E6D24">
        <w:t>getallen</w:t>
      </w:r>
      <w:r w:rsidR="00D6674D">
        <w:t xml:space="preserve"> * </w:t>
      </w:r>
      <w:r w:rsidR="00D6674D" w:rsidRPr="008348F6">
        <w:rPr>
          <w:b/>
          <w:bCs/>
        </w:rPr>
        <w:t>1</w:t>
      </w:r>
    </w:p>
    <w:p w14:paraId="5C9544F4" w14:textId="5179913E" w:rsidR="00D6674D" w:rsidRPr="006E6D24" w:rsidRDefault="008348F6" w:rsidP="008348F6">
      <w:pPr>
        <w:pStyle w:val="Lijstalinea"/>
        <w:numPr>
          <w:ilvl w:val="1"/>
          <w:numId w:val="105"/>
        </w:numPr>
      </w:pPr>
      <w:r>
        <w:t>A</w:t>
      </w:r>
      <w:r w:rsidR="00D6674D">
        <w:t xml:space="preserve">lle </w:t>
      </w:r>
      <w:r w:rsidR="00D6674D" w:rsidRPr="008348F6">
        <w:rPr>
          <w:b/>
          <w:bCs/>
        </w:rPr>
        <w:t>even</w:t>
      </w:r>
      <w:r w:rsidR="00D6674D">
        <w:t xml:space="preserve"> </w:t>
      </w:r>
      <w:r w:rsidR="006E6D24">
        <w:t>getallen</w:t>
      </w:r>
      <w:r w:rsidR="00D6674D">
        <w:t xml:space="preserve"> * </w:t>
      </w:r>
      <w:r w:rsidR="00D6674D" w:rsidRPr="008348F6">
        <w:rPr>
          <w:b/>
          <w:bCs/>
        </w:rPr>
        <w:t>3</w:t>
      </w:r>
    </w:p>
    <w:p w14:paraId="199BAD4C" w14:textId="66BDDD4F" w:rsidR="006E6D24" w:rsidRDefault="006E6D24" w:rsidP="006E6D24">
      <w:pPr>
        <w:pStyle w:val="Lijstalinea"/>
        <w:numPr>
          <w:ilvl w:val="0"/>
          <w:numId w:val="105"/>
        </w:numPr>
      </w:pPr>
      <w:r>
        <w:t xml:space="preserve">Eenmaal alle getallen zijn vermenigvuldigd </w:t>
      </w:r>
      <w:r w:rsidR="00EE3AD7">
        <w:t>tellen we deze op en berekenen we hiervan modulo 10. Het getal dat we hierna moeten optellen om (x + x = 0) uit te komen</w:t>
      </w:r>
      <w:r w:rsidR="00C66DB5">
        <w:t xml:space="preserve"> is ons </w:t>
      </w:r>
      <w:r w:rsidR="00C66DB5" w:rsidRPr="00C66DB5">
        <w:rPr>
          <w:b/>
          <w:bCs/>
        </w:rPr>
        <w:t>controlecijfer</w:t>
      </w:r>
      <w:r w:rsidR="00C66DB5">
        <w:t>.</w:t>
      </w:r>
    </w:p>
    <w:p w14:paraId="7A79A2A2" w14:textId="77777777" w:rsidR="008348F6" w:rsidRDefault="008348F6" w:rsidP="008348F6"/>
    <w:p w14:paraId="4800DD17" w14:textId="40251BB9" w:rsidR="000E46C0" w:rsidRDefault="000E46C0" w:rsidP="000E46C0">
      <w:pPr>
        <w:pStyle w:val="Geenafstand"/>
      </w:pPr>
      <w:r>
        <w:t xml:space="preserve">Voorbeeld nieuwe methode: </w:t>
      </w:r>
    </w:p>
    <w:p w14:paraId="24FCDD88" w14:textId="758A1969" w:rsidR="00A82C73" w:rsidRDefault="00A82C73" w:rsidP="000E46C0">
      <w:pPr>
        <w:pStyle w:val="Geenafstand"/>
      </w:pPr>
      <w:r w:rsidRPr="00A82C73">
        <w:drawing>
          <wp:inline distT="0" distB="0" distL="0" distR="0" wp14:anchorId="4DFDD6D1" wp14:editId="3F1EAF09">
            <wp:extent cx="6447318" cy="1188720"/>
            <wp:effectExtent l="0" t="0" r="0" b="0"/>
            <wp:docPr id="1646263288" name="Afbeelding 1" descr="Afbeelding met tekst, schermopname, lijn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63288" name="Afbeelding 1" descr="Afbeelding met tekst, schermopname, lijn, nummer&#10;&#10;Automatisch gegenereerde beschrijvi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455985" cy="119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9378" w14:textId="77777777" w:rsidR="00A82C73" w:rsidRDefault="00A82C73" w:rsidP="000E46C0">
      <w:pPr>
        <w:pStyle w:val="Geenafstand"/>
      </w:pPr>
    </w:p>
    <w:p w14:paraId="4C6A856D" w14:textId="0DEC42BD" w:rsidR="00A82C73" w:rsidRPr="00D26DE9" w:rsidRDefault="001351AC" w:rsidP="001351AC">
      <w:r>
        <w:t>Hier is getal 2 je controlegetal.</w:t>
      </w:r>
    </w:p>
    <w:sectPr w:rsidR="00A82C73" w:rsidRPr="00D26DE9" w:rsidSect="005B2C48">
      <w:footerReference w:type="default" r:id="rId124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17033" w14:textId="77777777" w:rsidR="007347E1" w:rsidRDefault="007347E1" w:rsidP="00CB3CC2">
      <w:r>
        <w:separator/>
      </w:r>
    </w:p>
  </w:endnote>
  <w:endnote w:type="continuationSeparator" w:id="0">
    <w:p w14:paraId="5B2DC531" w14:textId="77777777" w:rsidR="007347E1" w:rsidRDefault="007347E1" w:rsidP="00CB3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35172" w14:textId="77777777" w:rsidR="00CB3CC2" w:rsidRDefault="00CB3CC2">
    <w:pPr>
      <w:pStyle w:val="Voettekst"/>
    </w:pPr>
    <w:r>
      <w:t>Robbe Magerman</w:t>
    </w:r>
    <w:r>
      <w:ptab w:relativeTo="margin" w:alignment="center" w:leader="none"/>
    </w:r>
    <w:r w:rsidR="004C623B">
      <w:t>6</w:t>
    </w:r>
    <w:r w:rsidR="00714964">
      <w:t>BI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lang w:val="nl-NL"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49F0A" w14:textId="29545A3B" w:rsidR="004C623B" w:rsidRDefault="004C623B">
    <w:pPr>
      <w:pStyle w:val="Voettekst"/>
    </w:pPr>
    <w:r>
      <w:t>Robbe Magerman</w:t>
    </w:r>
    <w:r>
      <w:ptab w:relativeTo="margin" w:alignment="center" w:leader="none"/>
    </w:r>
    <w:r w:rsidR="005B2C48">
      <w:t>Toegepaste informatica</w:t>
    </w:r>
    <w:r w:rsidR="005F4AB8">
      <w:t xml:space="preserve"> – Klas 1.04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lang w:val="nl-NL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DBDCC" w14:textId="77777777" w:rsidR="007347E1" w:rsidRDefault="007347E1" w:rsidP="00CB3CC2">
      <w:r>
        <w:separator/>
      </w:r>
    </w:p>
  </w:footnote>
  <w:footnote w:type="continuationSeparator" w:id="0">
    <w:p w14:paraId="05121D7F" w14:textId="77777777" w:rsidR="007347E1" w:rsidRDefault="007347E1" w:rsidP="00CB3C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5952"/>
    <w:multiLevelType w:val="hybridMultilevel"/>
    <w:tmpl w:val="EBC44FE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76451"/>
    <w:multiLevelType w:val="hybridMultilevel"/>
    <w:tmpl w:val="B33C9584"/>
    <w:lvl w:ilvl="0" w:tplc="08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45F11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38F3428"/>
    <w:multiLevelType w:val="hybridMultilevel"/>
    <w:tmpl w:val="2594FCF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07FAD"/>
    <w:multiLevelType w:val="hybridMultilevel"/>
    <w:tmpl w:val="D9D2DC7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8C2BF6"/>
    <w:multiLevelType w:val="hybridMultilevel"/>
    <w:tmpl w:val="7BCCCD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DC0A42"/>
    <w:multiLevelType w:val="hybridMultilevel"/>
    <w:tmpl w:val="49D6067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11468C"/>
    <w:multiLevelType w:val="hybridMultilevel"/>
    <w:tmpl w:val="5A78307C"/>
    <w:lvl w:ilvl="0" w:tplc="67B854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0646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EE5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8D8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BE8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6D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729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C048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96DE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08DA53FC"/>
    <w:multiLevelType w:val="hybridMultilevel"/>
    <w:tmpl w:val="74B0E23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716FF8"/>
    <w:multiLevelType w:val="hybridMultilevel"/>
    <w:tmpl w:val="9A764FC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C6293B"/>
    <w:multiLevelType w:val="hybridMultilevel"/>
    <w:tmpl w:val="2D240AF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865BC0"/>
    <w:multiLevelType w:val="hybridMultilevel"/>
    <w:tmpl w:val="21C024B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A16427"/>
    <w:multiLevelType w:val="hybridMultilevel"/>
    <w:tmpl w:val="537E5E8E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147C0F"/>
    <w:multiLevelType w:val="hybridMultilevel"/>
    <w:tmpl w:val="4DC4C812"/>
    <w:lvl w:ilvl="0" w:tplc="F6F0E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84C93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C0EE9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F07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B8C2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98A0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84D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3073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EECC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0FB24EE8"/>
    <w:multiLevelType w:val="hybridMultilevel"/>
    <w:tmpl w:val="E126FD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B05255"/>
    <w:multiLevelType w:val="hybridMultilevel"/>
    <w:tmpl w:val="474802E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D830D1"/>
    <w:multiLevelType w:val="hybridMultilevel"/>
    <w:tmpl w:val="EA86937A"/>
    <w:lvl w:ilvl="0" w:tplc="79B6D2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B71A57"/>
    <w:multiLevelType w:val="hybridMultilevel"/>
    <w:tmpl w:val="7C0ECC1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38C14D4"/>
    <w:multiLevelType w:val="hybridMultilevel"/>
    <w:tmpl w:val="7A8E36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50639C3"/>
    <w:multiLevelType w:val="hybridMultilevel"/>
    <w:tmpl w:val="5CE64BB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5910DE0"/>
    <w:multiLevelType w:val="hybridMultilevel"/>
    <w:tmpl w:val="0FCA23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A91CDE"/>
    <w:multiLevelType w:val="hybridMultilevel"/>
    <w:tmpl w:val="74A2CA6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79D28E6"/>
    <w:multiLevelType w:val="hybridMultilevel"/>
    <w:tmpl w:val="CCFA52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CE63C9"/>
    <w:multiLevelType w:val="hybridMultilevel"/>
    <w:tmpl w:val="A8F087AE"/>
    <w:lvl w:ilvl="0" w:tplc="C0D8CD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00AF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E625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4ABB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941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060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F4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04A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364D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19382F6A"/>
    <w:multiLevelType w:val="hybridMultilevel"/>
    <w:tmpl w:val="65B2D5C6"/>
    <w:lvl w:ilvl="0" w:tplc="B37E8A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E06D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6657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D414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BAD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08A1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8C42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B84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2052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195E7396"/>
    <w:multiLevelType w:val="hybridMultilevel"/>
    <w:tmpl w:val="282EDE3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A2064AF"/>
    <w:multiLevelType w:val="hybridMultilevel"/>
    <w:tmpl w:val="99BC629E"/>
    <w:lvl w:ilvl="0" w:tplc="B09E0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50D4E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B419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B2EC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3224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B4E9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7AC0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E48A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926B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1A3650DA"/>
    <w:multiLevelType w:val="hybridMultilevel"/>
    <w:tmpl w:val="F8D6DF5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AA43715"/>
    <w:multiLevelType w:val="hybridMultilevel"/>
    <w:tmpl w:val="9D14776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B5C3DA1"/>
    <w:multiLevelType w:val="hybridMultilevel"/>
    <w:tmpl w:val="FFA2838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B664F3D"/>
    <w:multiLevelType w:val="hybridMultilevel"/>
    <w:tmpl w:val="223EF5C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BDB4851"/>
    <w:multiLevelType w:val="hybridMultilevel"/>
    <w:tmpl w:val="32AC595C"/>
    <w:lvl w:ilvl="0" w:tplc="855C9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6448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380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E2ECD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BE9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083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3AB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3E4D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0CD9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1C8B3E53"/>
    <w:multiLevelType w:val="hybridMultilevel"/>
    <w:tmpl w:val="6F22C5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CF351EE"/>
    <w:multiLevelType w:val="hybridMultilevel"/>
    <w:tmpl w:val="AE1279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DF57FDE"/>
    <w:multiLevelType w:val="hybridMultilevel"/>
    <w:tmpl w:val="61601A2C"/>
    <w:lvl w:ilvl="0" w:tplc="79B6D2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F36F8A"/>
    <w:multiLevelType w:val="hybridMultilevel"/>
    <w:tmpl w:val="8A0C5336"/>
    <w:lvl w:ilvl="0" w:tplc="6A522F12">
      <w:start w:val="1"/>
      <w:numFmt w:val="bullet"/>
      <w:lvlText w:val="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2183560"/>
    <w:multiLevelType w:val="hybridMultilevel"/>
    <w:tmpl w:val="D0E8D752"/>
    <w:lvl w:ilvl="0" w:tplc="ED6CCD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D21FF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A17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4A2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4A21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BE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30B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D8FA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7683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239828C7"/>
    <w:multiLevelType w:val="hybridMultilevel"/>
    <w:tmpl w:val="4A1C71C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53B13BF"/>
    <w:multiLevelType w:val="hybridMultilevel"/>
    <w:tmpl w:val="5CE2B8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6EB3C4A"/>
    <w:multiLevelType w:val="hybridMultilevel"/>
    <w:tmpl w:val="56C2EBA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7C14D86"/>
    <w:multiLevelType w:val="hybridMultilevel"/>
    <w:tmpl w:val="AD122F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7EC32B5"/>
    <w:multiLevelType w:val="hybridMultilevel"/>
    <w:tmpl w:val="F90490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7F92A58"/>
    <w:multiLevelType w:val="hybridMultilevel"/>
    <w:tmpl w:val="5E08ED4A"/>
    <w:lvl w:ilvl="0" w:tplc="DB54B4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2E88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5EE17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D62D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543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18B8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6AA2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685D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7CC9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28C375E9"/>
    <w:multiLevelType w:val="hybridMultilevel"/>
    <w:tmpl w:val="5FE2EF9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97518F7"/>
    <w:multiLevelType w:val="hybridMultilevel"/>
    <w:tmpl w:val="DE1EC3A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ABC1747"/>
    <w:multiLevelType w:val="hybridMultilevel"/>
    <w:tmpl w:val="657016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B620E37"/>
    <w:multiLevelType w:val="hybridMultilevel"/>
    <w:tmpl w:val="FB92A6A2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FB146FF"/>
    <w:multiLevelType w:val="hybridMultilevel"/>
    <w:tmpl w:val="E7AEAE5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1833E52"/>
    <w:multiLevelType w:val="hybridMultilevel"/>
    <w:tmpl w:val="00F625F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2564869"/>
    <w:multiLevelType w:val="hybridMultilevel"/>
    <w:tmpl w:val="59B015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48A546C"/>
    <w:multiLevelType w:val="hybridMultilevel"/>
    <w:tmpl w:val="11BA7A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70336CA"/>
    <w:multiLevelType w:val="hybridMultilevel"/>
    <w:tmpl w:val="CCD0C362"/>
    <w:lvl w:ilvl="0" w:tplc="F1A27F58">
      <w:numFmt w:val="bullet"/>
      <w:lvlText w:val="•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73931EF"/>
    <w:multiLevelType w:val="hybridMultilevel"/>
    <w:tmpl w:val="A4501F4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8184216"/>
    <w:multiLevelType w:val="hybridMultilevel"/>
    <w:tmpl w:val="2C46FCF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83C1E67"/>
    <w:multiLevelType w:val="hybridMultilevel"/>
    <w:tmpl w:val="1B6673C6"/>
    <w:lvl w:ilvl="0" w:tplc="D0D0689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52538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88C6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26569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D2E2B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748A7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7ED6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AA5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5E93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8D74F65"/>
    <w:multiLevelType w:val="hybridMultilevel"/>
    <w:tmpl w:val="4C8A9E9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B8B008A"/>
    <w:multiLevelType w:val="hybridMultilevel"/>
    <w:tmpl w:val="AC4EC5A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B8C1C25"/>
    <w:multiLevelType w:val="hybridMultilevel"/>
    <w:tmpl w:val="B74C5FF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BD05E22"/>
    <w:multiLevelType w:val="hybridMultilevel"/>
    <w:tmpl w:val="33AA6418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EFF054B"/>
    <w:multiLevelType w:val="hybridMultilevel"/>
    <w:tmpl w:val="7DF6E73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F3D4853"/>
    <w:multiLevelType w:val="hybridMultilevel"/>
    <w:tmpl w:val="8572051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0152DF6"/>
    <w:multiLevelType w:val="hybridMultilevel"/>
    <w:tmpl w:val="CDC6BD8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1EE02E7"/>
    <w:multiLevelType w:val="hybridMultilevel"/>
    <w:tmpl w:val="251E55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39D2116"/>
    <w:multiLevelType w:val="hybridMultilevel"/>
    <w:tmpl w:val="0CB611EA"/>
    <w:lvl w:ilvl="0" w:tplc="814E33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E482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0892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ACE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B8AF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78A1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DEAB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FA6A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D0FE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4" w15:restartNumberingAfterBreak="0">
    <w:nsid w:val="45F45E4C"/>
    <w:multiLevelType w:val="hybridMultilevel"/>
    <w:tmpl w:val="B8F4DE2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81504A0"/>
    <w:multiLevelType w:val="hybridMultilevel"/>
    <w:tmpl w:val="52BA07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8B03BC4"/>
    <w:multiLevelType w:val="hybridMultilevel"/>
    <w:tmpl w:val="4016EB18"/>
    <w:lvl w:ilvl="0" w:tplc="97B224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34A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7E4A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DA33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2AF6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76F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8E80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F408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9437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7" w15:restartNumberingAfterBreak="0">
    <w:nsid w:val="49336026"/>
    <w:multiLevelType w:val="hybridMultilevel"/>
    <w:tmpl w:val="CB5E568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AE21070"/>
    <w:multiLevelType w:val="hybridMultilevel"/>
    <w:tmpl w:val="B73E532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BA825EC"/>
    <w:multiLevelType w:val="hybridMultilevel"/>
    <w:tmpl w:val="FAA8951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CFF2104"/>
    <w:multiLevelType w:val="hybridMultilevel"/>
    <w:tmpl w:val="AFC23F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D59167A"/>
    <w:multiLevelType w:val="hybridMultilevel"/>
    <w:tmpl w:val="15329F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E2B03FF"/>
    <w:multiLevelType w:val="hybridMultilevel"/>
    <w:tmpl w:val="04C6A20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02A10CD"/>
    <w:multiLevelType w:val="hybridMultilevel"/>
    <w:tmpl w:val="92AE872C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10457B3"/>
    <w:multiLevelType w:val="hybridMultilevel"/>
    <w:tmpl w:val="7BDE5216"/>
    <w:lvl w:ilvl="0" w:tplc="7D06BA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2A35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2498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2C1B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0C6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924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E64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D61F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9AA0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5" w15:restartNumberingAfterBreak="0">
    <w:nsid w:val="52705D64"/>
    <w:multiLevelType w:val="hybridMultilevel"/>
    <w:tmpl w:val="3AFC54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3CD22DA"/>
    <w:multiLevelType w:val="hybridMultilevel"/>
    <w:tmpl w:val="8D3CC03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55C7E5B"/>
    <w:multiLevelType w:val="hybridMultilevel"/>
    <w:tmpl w:val="885CB708"/>
    <w:lvl w:ilvl="0" w:tplc="2AE61A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2243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40F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88A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7256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5224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B83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D834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12C9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8" w15:restartNumberingAfterBreak="0">
    <w:nsid w:val="57010CC6"/>
    <w:multiLevelType w:val="hybridMultilevel"/>
    <w:tmpl w:val="5296A17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7C022E3"/>
    <w:multiLevelType w:val="hybridMultilevel"/>
    <w:tmpl w:val="27F8CD6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803304D"/>
    <w:multiLevelType w:val="hybridMultilevel"/>
    <w:tmpl w:val="7D8A82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977025C"/>
    <w:multiLevelType w:val="hybridMultilevel"/>
    <w:tmpl w:val="4852C0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E8F4D6E"/>
    <w:multiLevelType w:val="hybridMultilevel"/>
    <w:tmpl w:val="9AF2ACC4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F3C423E"/>
    <w:multiLevelType w:val="hybridMultilevel"/>
    <w:tmpl w:val="F566EFF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00B4C67"/>
    <w:multiLevelType w:val="hybridMultilevel"/>
    <w:tmpl w:val="8F0E763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1D91FF2"/>
    <w:multiLevelType w:val="hybridMultilevel"/>
    <w:tmpl w:val="6D7217A2"/>
    <w:lvl w:ilvl="0" w:tplc="0024A6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E2C7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387D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E264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A8D1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0A53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4C1E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688A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52D7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6" w15:restartNumberingAfterBreak="0">
    <w:nsid w:val="659D7451"/>
    <w:multiLevelType w:val="hybridMultilevel"/>
    <w:tmpl w:val="1ABA9280"/>
    <w:lvl w:ilvl="0" w:tplc="08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7" w15:restartNumberingAfterBreak="0">
    <w:nsid w:val="687A69D5"/>
    <w:multiLevelType w:val="hybridMultilevel"/>
    <w:tmpl w:val="DDBAD4B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93867E8"/>
    <w:multiLevelType w:val="hybridMultilevel"/>
    <w:tmpl w:val="EE2A5EB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9EB1798"/>
    <w:multiLevelType w:val="hybridMultilevel"/>
    <w:tmpl w:val="A3C4239A"/>
    <w:lvl w:ilvl="0" w:tplc="49ACDE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38BA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0CDA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1A4B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F271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AC9A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3C5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66E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025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0" w15:restartNumberingAfterBreak="0">
    <w:nsid w:val="6B1008FE"/>
    <w:multiLevelType w:val="hybridMultilevel"/>
    <w:tmpl w:val="6FFA497A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D6757A9"/>
    <w:multiLevelType w:val="hybridMultilevel"/>
    <w:tmpl w:val="57BADA30"/>
    <w:lvl w:ilvl="0" w:tplc="E132F2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AA0B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14A7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8273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1849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9CB8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BE8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F24B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54D7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2" w15:restartNumberingAfterBreak="0">
    <w:nsid w:val="6D773738"/>
    <w:multiLevelType w:val="hybridMultilevel"/>
    <w:tmpl w:val="1616B6B6"/>
    <w:lvl w:ilvl="0" w:tplc="6A522F12">
      <w:start w:val="1"/>
      <w:numFmt w:val="bullet"/>
      <w:lvlText w:val="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DC87013"/>
    <w:multiLevelType w:val="hybridMultilevel"/>
    <w:tmpl w:val="91F624B6"/>
    <w:lvl w:ilvl="0" w:tplc="C1F6B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2268F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A3E9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1210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B097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0063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84FC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EAF3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84F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4" w15:restartNumberingAfterBreak="0">
    <w:nsid w:val="70B35FE0"/>
    <w:multiLevelType w:val="hybridMultilevel"/>
    <w:tmpl w:val="BD48186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0B9337C"/>
    <w:multiLevelType w:val="hybridMultilevel"/>
    <w:tmpl w:val="A95474AE"/>
    <w:lvl w:ilvl="0" w:tplc="BD8666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C451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2CE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9647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7EB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105E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F209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EC6A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A0B5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6" w15:restartNumberingAfterBreak="0">
    <w:nsid w:val="70CD44E5"/>
    <w:multiLevelType w:val="hybridMultilevel"/>
    <w:tmpl w:val="A7980C98"/>
    <w:lvl w:ilvl="0" w:tplc="799CE1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C6D7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08EE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7C2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FC15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90EC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80B6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D81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E09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7" w15:restartNumberingAfterBreak="0">
    <w:nsid w:val="718F4041"/>
    <w:multiLevelType w:val="hybridMultilevel"/>
    <w:tmpl w:val="96362BC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20D364A"/>
    <w:multiLevelType w:val="hybridMultilevel"/>
    <w:tmpl w:val="F912D2CE"/>
    <w:lvl w:ilvl="0" w:tplc="E9FC1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829B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427D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7C2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B8E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544A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9E68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28F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646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9" w15:restartNumberingAfterBreak="0">
    <w:nsid w:val="72AA23AD"/>
    <w:multiLevelType w:val="hybridMultilevel"/>
    <w:tmpl w:val="996C5D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5E0654D"/>
    <w:multiLevelType w:val="hybridMultilevel"/>
    <w:tmpl w:val="F56858F4"/>
    <w:lvl w:ilvl="0" w:tplc="DACEA5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1E228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D2EC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52A1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A44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64E2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6A8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52F8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E68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1" w15:restartNumberingAfterBreak="0">
    <w:nsid w:val="75E767B8"/>
    <w:multiLevelType w:val="hybridMultilevel"/>
    <w:tmpl w:val="9F34F75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6E45EC4"/>
    <w:multiLevelType w:val="hybridMultilevel"/>
    <w:tmpl w:val="9AAC54A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8FF2223"/>
    <w:multiLevelType w:val="hybridMultilevel"/>
    <w:tmpl w:val="AA56150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9B43044"/>
    <w:multiLevelType w:val="hybridMultilevel"/>
    <w:tmpl w:val="B0AC32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C034E4D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6" w15:restartNumberingAfterBreak="0">
    <w:nsid w:val="7C3432B0"/>
    <w:multiLevelType w:val="hybridMultilevel"/>
    <w:tmpl w:val="ADCA973C"/>
    <w:lvl w:ilvl="0" w:tplc="4BE4E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02D6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AC5B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1A6C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98D2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88CC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4E84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5432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2C38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7" w15:restartNumberingAfterBreak="0">
    <w:nsid w:val="7CA2181D"/>
    <w:multiLevelType w:val="hybridMultilevel"/>
    <w:tmpl w:val="9E9C2EB2"/>
    <w:lvl w:ilvl="0" w:tplc="AB1251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2666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509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50CD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6E9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C3F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F629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4E2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42F7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8" w15:restartNumberingAfterBreak="0">
    <w:nsid w:val="7CAD3A5F"/>
    <w:multiLevelType w:val="hybridMultilevel"/>
    <w:tmpl w:val="2B0E3F4A"/>
    <w:lvl w:ilvl="0" w:tplc="79B6D2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8E8A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F0B4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34CA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48E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928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1E5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80D1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0C3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9" w15:restartNumberingAfterBreak="0">
    <w:nsid w:val="7CE64DCB"/>
    <w:multiLevelType w:val="hybridMultilevel"/>
    <w:tmpl w:val="4468BC9E"/>
    <w:lvl w:ilvl="0" w:tplc="76D425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5C10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96E35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8CF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76A0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F0C2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9A5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CAEC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2EF3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0" w15:restartNumberingAfterBreak="0">
    <w:nsid w:val="7D8B18FB"/>
    <w:multiLevelType w:val="hybridMultilevel"/>
    <w:tmpl w:val="140C6F7C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DBE3A1E"/>
    <w:multiLevelType w:val="hybridMultilevel"/>
    <w:tmpl w:val="B30084D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DE047FA"/>
    <w:multiLevelType w:val="hybridMultilevel"/>
    <w:tmpl w:val="F33CE1AA"/>
    <w:lvl w:ilvl="0" w:tplc="EF6230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EE562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ACC0D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4625D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42D0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E883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6EA32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827FA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7A09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DE91AE2"/>
    <w:multiLevelType w:val="hybridMultilevel"/>
    <w:tmpl w:val="2E64FF46"/>
    <w:lvl w:ilvl="0" w:tplc="08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4" w15:restartNumberingAfterBreak="0">
    <w:nsid w:val="7F8D1AE4"/>
    <w:multiLevelType w:val="hybridMultilevel"/>
    <w:tmpl w:val="C27C9DE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2707699">
    <w:abstractNumId w:val="105"/>
  </w:num>
  <w:num w:numId="2" w16cid:durableId="1427070340">
    <w:abstractNumId w:val="2"/>
  </w:num>
  <w:num w:numId="3" w16cid:durableId="623736477">
    <w:abstractNumId w:val="98"/>
  </w:num>
  <w:num w:numId="4" w16cid:durableId="1551720532">
    <w:abstractNumId w:val="20"/>
  </w:num>
  <w:num w:numId="5" w16cid:durableId="232862333">
    <w:abstractNumId w:val="97"/>
  </w:num>
  <w:num w:numId="6" w16cid:durableId="730154176">
    <w:abstractNumId w:val="38"/>
  </w:num>
  <w:num w:numId="7" w16cid:durableId="787428412">
    <w:abstractNumId w:val="44"/>
  </w:num>
  <w:num w:numId="8" w16cid:durableId="533662778">
    <w:abstractNumId w:val="49"/>
  </w:num>
  <w:num w:numId="9" w16cid:durableId="1874875834">
    <w:abstractNumId w:val="51"/>
  </w:num>
  <w:num w:numId="10" w16cid:durableId="1343362779">
    <w:abstractNumId w:val="104"/>
  </w:num>
  <w:num w:numId="11" w16cid:durableId="839855557">
    <w:abstractNumId w:val="41"/>
  </w:num>
  <w:num w:numId="12" w16cid:durableId="1201165770">
    <w:abstractNumId w:val="99"/>
  </w:num>
  <w:num w:numId="13" w16cid:durableId="844856358">
    <w:abstractNumId w:val="29"/>
  </w:num>
  <w:num w:numId="14" w16cid:durableId="1803499529">
    <w:abstractNumId w:val="84"/>
  </w:num>
  <w:num w:numId="15" w16cid:durableId="1256477795">
    <w:abstractNumId w:val="18"/>
  </w:num>
  <w:num w:numId="16" w16cid:durableId="220410347">
    <w:abstractNumId w:val="60"/>
  </w:num>
  <w:num w:numId="17" w16cid:durableId="1547524771">
    <w:abstractNumId w:val="78"/>
  </w:num>
  <w:num w:numId="18" w16cid:durableId="1971204742">
    <w:abstractNumId w:val="101"/>
  </w:num>
  <w:num w:numId="19" w16cid:durableId="278533572">
    <w:abstractNumId w:val="43"/>
  </w:num>
  <w:num w:numId="20" w16cid:durableId="628585025">
    <w:abstractNumId w:val="0"/>
  </w:num>
  <w:num w:numId="21" w16cid:durableId="1057701127">
    <w:abstractNumId w:val="111"/>
  </w:num>
  <w:num w:numId="22" w16cid:durableId="1129398805">
    <w:abstractNumId w:val="100"/>
  </w:num>
  <w:num w:numId="23" w16cid:durableId="550114126">
    <w:abstractNumId w:val="74"/>
  </w:num>
  <w:num w:numId="24" w16cid:durableId="265773435">
    <w:abstractNumId w:val="95"/>
  </w:num>
  <w:num w:numId="25" w16cid:durableId="966395390">
    <w:abstractNumId w:val="112"/>
  </w:num>
  <w:num w:numId="26" w16cid:durableId="1842155541">
    <w:abstractNumId w:val="24"/>
  </w:num>
  <w:num w:numId="27" w16cid:durableId="962924377">
    <w:abstractNumId w:val="103"/>
  </w:num>
  <w:num w:numId="28" w16cid:durableId="1959409160">
    <w:abstractNumId w:val="4"/>
  </w:num>
  <w:num w:numId="29" w16cid:durableId="662701520">
    <w:abstractNumId w:val="40"/>
  </w:num>
  <w:num w:numId="30" w16cid:durableId="1234437924">
    <w:abstractNumId w:val="85"/>
  </w:num>
  <w:num w:numId="31" w16cid:durableId="1559243876">
    <w:abstractNumId w:val="66"/>
  </w:num>
  <w:num w:numId="32" w16cid:durableId="1764954638">
    <w:abstractNumId w:val="91"/>
  </w:num>
  <w:num w:numId="33" w16cid:durableId="1479374397">
    <w:abstractNumId w:val="7"/>
  </w:num>
  <w:num w:numId="34" w16cid:durableId="96951263">
    <w:abstractNumId w:val="50"/>
  </w:num>
  <w:num w:numId="35" w16cid:durableId="564610248">
    <w:abstractNumId w:val="109"/>
  </w:num>
  <w:num w:numId="36" w16cid:durableId="1876651671">
    <w:abstractNumId w:val="86"/>
  </w:num>
  <w:num w:numId="37" w16cid:durableId="1207062404">
    <w:abstractNumId w:val="13"/>
  </w:num>
  <w:num w:numId="38" w16cid:durableId="753016657">
    <w:abstractNumId w:val="45"/>
  </w:num>
  <w:num w:numId="39" w16cid:durableId="1981687161">
    <w:abstractNumId w:val="80"/>
  </w:num>
  <w:num w:numId="40" w16cid:durableId="1842819841">
    <w:abstractNumId w:val="88"/>
  </w:num>
  <w:num w:numId="41" w16cid:durableId="1429472706">
    <w:abstractNumId w:val="32"/>
  </w:num>
  <w:num w:numId="42" w16cid:durableId="561987657">
    <w:abstractNumId w:val="102"/>
  </w:num>
  <w:num w:numId="43" w16cid:durableId="1717924601">
    <w:abstractNumId w:val="106"/>
  </w:num>
  <w:num w:numId="44" w16cid:durableId="1485658221">
    <w:abstractNumId w:val="36"/>
  </w:num>
  <w:num w:numId="45" w16cid:durableId="1829859960">
    <w:abstractNumId w:val="77"/>
  </w:num>
  <w:num w:numId="46" w16cid:durableId="1558316945">
    <w:abstractNumId w:val="23"/>
  </w:num>
  <w:num w:numId="47" w16cid:durableId="399906847">
    <w:abstractNumId w:val="54"/>
  </w:num>
  <w:num w:numId="48" w16cid:durableId="1796215539">
    <w:abstractNumId w:val="108"/>
  </w:num>
  <w:num w:numId="49" w16cid:durableId="722100093">
    <w:abstractNumId w:val="16"/>
  </w:num>
  <w:num w:numId="50" w16cid:durableId="2096785281">
    <w:abstractNumId w:val="34"/>
  </w:num>
  <w:num w:numId="51" w16cid:durableId="1018507946">
    <w:abstractNumId w:val="1"/>
  </w:num>
  <w:num w:numId="52" w16cid:durableId="758872120">
    <w:abstractNumId w:val="26"/>
  </w:num>
  <w:num w:numId="53" w16cid:durableId="1541548681">
    <w:abstractNumId w:val="6"/>
  </w:num>
  <w:num w:numId="54" w16cid:durableId="1858036983">
    <w:abstractNumId w:val="19"/>
  </w:num>
  <w:num w:numId="55" w16cid:durableId="641346806">
    <w:abstractNumId w:val="27"/>
  </w:num>
  <w:num w:numId="56" w16cid:durableId="1269432947">
    <w:abstractNumId w:val="89"/>
  </w:num>
  <w:num w:numId="57" w16cid:durableId="678043534">
    <w:abstractNumId w:val="52"/>
  </w:num>
  <w:num w:numId="58" w16cid:durableId="1664627568">
    <w:abstractNumId w:val="33"/>
  </w:num>
  <w:num w:numId="59" w16cid:durableId="1468743863">
    <w:abstractNumId w:val="87"/>
  </w:num>
  <w:num w:numId="60" w16cid:durableId="1284001388">
    <w:abstractNumId w:val="56"/>
  </w:num>
  <w:num w:numId="61" w16cid:durableId="1586380585">
    <w:abstractNumId w:val="81"/>
  </w:num>
  <w:num w:numId="62" w16cid:durableId="1586526017">
    <w:abstractNumId w:val="67"/>
  </w:num>
  <w:num w:numId="63" w16cid:durableId="161825503">
    <w:abstractNumId w:val="25"/>
  </w:num>
  <w:num w:numId="64" w16cid:durableId="522205382">
    <w:abstractNumId w:val="57"/>
  </w:num>
  <w:num w:numId="65" w16cid:durableId="778992337">
    <w:abstractNumId w:val="93"/>
  </w:num>
  <w:num w:numId="66" w16cid:durableId="800999626">
    <w:abstractNumId w:val="63"/>
  </w:num>
  <w:num w:numId="67" w16cid:durableId="1264342934">
    <w:abstractNumId w:val="107"/>
  </w:num>
  <w:num w:numId="68" w16cid:durableId="546183324">
    <w:abstractNumId w:val="42"/>
  </w:num>
  <w:num w:numId="69" w16cid:durableId="604575414">
    <w:abstractNumId w:val="31"/>
  </w:num>
  <w:num w:numId="70" w16cid:durableId="714743672">
    <w:abstractNumId w:val="96"/>
  </w:num>
  <w:num w:numId="71" w16cid:durableId="399445019">
    <w:abstractNumId w:val="17"/>
  </w:num>
  <w:num w:numId="72" w16cid:durableId="521936093">
    <w:abstractNumId w:val="5"/>
  </w:num>
  <w:num w:numId="73" w16cid:durableId="1133065067">
    <w:abstractNumId w:val="69"/>
  </w:num>
  <w:num w:numId="74" w16cid:durableId="1939020179">
    <w:abstractNumId w:val="76"/>
  </w:num>
  <w:num w:numId="75" w16cid:durableId="276569376">
    <w:abstractNumId w:val="8"/>
  </w:num>
  <w:num w:numId="76" w16cid:durableId="774401953">
    <w:abstractNumId w:val="75"/>
  </w:num>
  <w:num w:numId="77" w16cid:durableId="1738241385">
    <w:abstractNumId w:val="22"/>
  </w:num>
  <w:num w:numId="78" w16cid:durableId="1859735101">
    <w:abstractNumId w:val="68"/>
  </w:num>
  <w:num w:numId="79" w16cid:durableId="1411542185">
    <w:abstractNumId w:val="70"/>
  </w:num>
  <w:num w:numId="80" w16cid:durableId="189993013">
    <w:abstractNumId w:val="94"/>
  </w:num>
  <w:num w:numId="81" w16cid:durableId="1250307912">
    <w:abstractNumId w:val="14"/>
  </w:num>
  <w:num w:numId="82" w16cid:durableId="219638939">
    <w:abstractNumId w:val="72"/>
  </w:num>
  <w:num w:numId="83" w16cid:durableId="1900557340">
    <w:abstractNumId w:val="62"/>
  </w:num>
  <w:num w:numId="84" w16cid:durableId="1884244466">
    <w:abstractNumId w:val="11"/>
  </w:num>
  <w:num w:numId="85" w16cid:durableId="1871843545">
    <w:abstractNumId w:val="12"/>
  </w:num>
  <w:num w:numId="86" w16cid:durableId="251008532">
    <w:abstractNumId w:val="46"/>
  </w:num>
  <w:num w:numId="87" w16cid:durableId="35937846">
    <w:abstractNumId w:val="10"/>
  </w:num>
  <w:num w:numId="88" w16cid:durableId="947783506">
    <w:abstractNumId w:val="110"/>
  </w:num>
  <w:num w:numId="89" w16cid:durableId="1521581383">
    <w:abstractNumId w:val="82"/>
  </w:num>
  <w:num w:numId="90" w16cid:durableId="421415075">
    <w:abstractNumId w:val="90"/>
  </w:num>
  <w:num w:numId="91" w16cid:durableId="1775906152">
    <w:abstractNumId w:val="58"/>
  </w:num>
  <w:num w:numId="92" w16cid:durableId="313066260">
    <w:abstractNumId w:val="73"/>
  </w:num>
  <w:num w:numId="93" w16cid:durableId="41058022">
    <w:abstractNumId w:val="28"/>
  </w:num>
  <w:num w:numId="94" w16cid:durableId="683749531">
    <w:abstractNumId w:val="64"/>
  </w:num>
  <w:num w:numId="95" w16cid:durableId="1060590859">
    <w:abstractNumId w:val="65"/>
  </w:num>
  <w:num w:numId="96" w16cid:durableId="901330127">
    <w:abstractNumId w:val="53"/>
  </w:num>
  <w:num w:numId="97" w16cid:durableId="1909417601">
    <w:abstractNumId w:val="92"/>
  </w:num>
  <w:num w:numId="98" w16cid:durableId="2020422472">
    <w:abstractNumId w:val="35"/>
  </w:num>
  <w:num w:numId="99" w16cid:durableId="1448545828">
    <w:abstractNumId w:val="15"/>
  </w:num>
  <w:num w:numId="100" w16cid:durableId="1956401854">
    <w:abstractNumId w:val="9"/>
  </w:num>
  <w:num w:numId="101" w16cid:durableId="1139343642">
    <w:abstractNumId w:val="114"/>
  </w:num>
  <w:num w:numId="102" w16cid:durableId="383801096">
    <w:abstractNumId w:val="3"/>
  </w:num>
  <w:num w:numId="103" w16cid:durableId="694235337">
    <w:abstractNumId w:val="79"/>
  </w:num>
  <w:num w:numId="104" w16cid:durableId="462700785">
    <w:abstractNumId w:val="30"/>
  </w:num>
  <w:num w:numId="105" w16cid:durableId="1008026810">
    <w:abstractNumId w:val="71"/>
  </w:num>
  <w:num w:numId="106" w16cid:durableId="79714187">
    <w:abstractNumId w:val="61"/>
  </w:num>
  <w:num w:numId="107" w16cid:durableId="1752192453">
    <w:abstractNumId w:val="48"/>
  </w:num>
  <w:num w:numId="108" w16cid:durableId="183173465">
    <w:abstractNumId w:val="83"/>
  </w:num>
  <w:num w:numId="109" w16cid:durableId="550502593">
    <w:abstractNumId w:val="21"/>
  </w:num>
  <w:num w:numId="110" w16cid:durableId="1434397242">
    <w:abstractNumId w:val="37"/>
  </w:num>
  <w:num w:numId="111" w16cid:durableId="1484352553">
    <w:abstractNumId w:val="39"/>
  </w:num>
  <w:num w:numId="112" w16cid:durableId="1406107056">
    <w:abstractNumId w:val="47"/>
  </w:num>
  <w:num w:numId="113" w16cid:durableId="1036539117">
    <w:abstractNumId w:val="59"/>
  </w:num>
  <w:num w:numId="114" w16cid:durableId="151214961">
    <w:abstractNumId w:val="55"/>
  </w:num>
  <w:num w:numId="115" w16cid:durableId="954870939">
    <w:abstractNumId w:val="1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6709"/>
    <w:rsid w:val="00001283"/>
    <w:rsid w:val="00003507"/>
    <w:rsid w:val="00004663"/>
    <w:rsid w:val="00004983"/>
    <w:rsid w:val="00004CCC"/>
    <w:rsid w:val="00004E3D"/>
    <w:rsid w:val="000126D3"/>
    <w:rsid w:val="00012D45"/>
    <w:rsid w:val="0001458D"/>
    <w:rsid w:val="00016D81"/>
    <w:rsid w:val="00017572"/>
    <w:rsid w:val="000175A9"/>
    <w:rsid w:val="00020E37"/>
    <w:rsid w:val="000225E3"/>
    <w:rsid w:val="0002326C"/>
    <w:rsid w:val="00025752"/>
    <w:rsid w:val="000303BC"/>
    <w:rsid w:val="00030BF1"/>
    <w:rsid w:val="00030D45"/>
    <w:rsid w:val="00031DDE"/>
    <w:rsid w:val="000339E2"/>
    <w:rsid w:val="000359EC"/>
    <w:rsid w:val="00037E2F"/>
    <w:rsid w:val="000425B6"/>
    <w:rsid w:val="0004331C"/>
    <w:rsid w:val="000436E7"/>
    <w:rsid w:val="00045F71"/>
    <w:rsid w:val="00045FC3"/>
    <w:rsid w:val="00047F45"/>
    <w:rsid w:val="00050559"/>
    <w:rsid w:val="000509EC"/>
    <w:rsid w:val="00054531"/>
    <w:rsid w:val="0005455A"/>
    <w:rsid w:val="000550A6"/>
    <w:rsid w:val="00055EBA"/>
    <w:rsid w:val="00055F21"/>
    <w:rsid w:val="00057B4D"/>
    <w:rsid w:val="00057CFA"/>
    <w:rsid w:val="0006045F"/>
    <w:rsid w:val="00063B59"/>
    <w:rsid w:val="000661C3"/>
    <w:rsid w:val="00070FD9"/>
    <w:rsid w:val="00071E70"/>
    <w:rsid w:val="00073080"/>
    <w:rsid w:val="0007564A"/>
    <w:rsid w:val="00075EAC"/>
    <w:rsid w:val="0008049E"/>
    <w:rsid w:val="0008171D"/>
    <w:rsid w:val="00084CE9"/>
    <w:rsid w:val="00086427"/>
    <w:rsid w:val="00090155"/>
    <w:rsid w:val="00091973"/>
    <w:rsid w:val="000934B5"/>
    <w:rsid w:val="00093C5D"/>
    <w:rsid w:val="000944EC"/>
    <w:rsid w:val="00097B49"/>
    <w:rsid w:val="000A7D69"/>
    <w:rsid w:val="000B15AB"/>
    <w:rsid w:val="000B235A"/>
    <w:rsid w:val="000B5038"/>
    <w:rsid w:val="000B6264"/>
    <w:rsid w:val="000C1E7B"/>
    <w:rsid w:val="000C403C"/>
    <w:rsid w:val="000C63B8"/>
    <w:rsid w:val="000D25B7"/>
    <w:rsid w:val="000D51BB"/>
    <w:rsid w:val="000D5276"/>
    <w:rsid w:val="000D6746"/>
    <w:rsid w:val="000E02D8"/>
    <w:rsid w:val="000E0E2A"/>
    <w:rsid w:val="000E3D4E"/>
    <w:rsid w:val="000E46C0"/>
    <w:rsid w:val="000E51BA"/>
    <w:rsid w:val="000E539E"/>
    <w:rsid w:val="000E61CB"/>
    <w:rsid w:val="000E7BA9"/>
    <w:rsid w:val="000F7C2D"/>
    <w:rsid w:val="000F7D54"/>
    <w:rsid w:val="00100A15"/>
    <w:rsid w:val="001027C6"/>
    <w:rsid w:val="00104C02"/>
    <w:rsid w:val="0010509D"/>
    <w:rsid w:val="001058B1"/>
    <w:rsid w:val="001069F6"/>
    <w:rsid w:val="00110DD0"/>
    <w:rsid w:val="0011127B"/>
    <w:rsid w:val="001134B0"/>
    <w:rsid w:val="0011373B"/>
    <w:rsid w:val="00121E86"/>
    <w:rsid w:val="00127BA3"/>
    <w:rsid w:val="001321A5"/>
    <w:rsid w:val="0013441C"/>
    <w:rsid w:val="001351AC"/>
    <w:rsid w:val="00136F7B"/>
    <w:rsid w:val="001375F3"/>
    <w:rsid w:val="00144A82"/>
    <w:rsid w:val="001547CF"/>
    <w:rsid w:val="00157BF4"/>
    <w:rsid w:val="00160513"/>
    <w:rsid w:val="00165C57"/>
    <w:rsid w:val="00166EB5"/>
    <w:rsid w:val="00170599"/>
    <w:rsid w:val="00172D42"/>
    <w:rsid w:val="0017540C"/>
    <w:rsid w:val="00182E1C"/>
    <w:rsid w:val="00185E7C"/>
    <w:rsid w:val="00186E02"/>
    <w:rsid w:val="00193369"/>
    <w:rsid w:val="00193857"/>
    <w:rsid w:val="001949FF"/>
    <w:rsid w:val="00195176"/>
    <w:rsid w:val="001952C2"/>
    <w:rsid w:val="00196048"/>
    <w:rsid w:val="00197F5F"/>
    <w:rsid w:val="001A0BCE"/>
    <w:rsid w:val="001A1CFE"/>
    <w:rsid w:val="001A2C9E"/>
    <w:rsid w:val="001A3443"/>
    <w:rsid w:val="001A3A0C"/>
    <w:rsid w:val="001A4923"/>
    <w:rsid w:val="001A539D"/>
    <w:rsid w:val="001A55E0"/>
    <w:rsid w:val="001A5A29"/>
    <w:rsid w:val="001B07F1"/>
    <w:rsid w:val="001B25D0"/>
    <w:rsid w:val="001B355F"/>
    <w:rsid w:val="001B41E5"/>
    <w:rsid w:val="001B59B9"/>
    <w:rsid w:val="001B5C44"/>
    <w:rsid w:val="001B7C1C"/>
    <w:rsid w:val="001B7D59"/>
    <w:rsid w:val="001C3E85"/>
    <w:rsid w:val="001C4F9D"/>
    <w:rsid w:val="001D2D3C"/>
    <w:rsid w:val="001D2D6A"/>
    <w:rsid w:val="001D3E30"/>
    <w:rsid w:val="001D456C"/>
    <w:rsid w:val="001D641D"/>
    <w:rsid w:val="001E501D"/>
    <w:rsid w:val="001F16A4"/>
    <w:rsid w:val="001F4EED"/>
    <w:rsid w:val="00200488"/>
    <w:rsid w:val="0020076B"/>
    <w:rsid w:val="00201CD6"/>
    <w:rsid w:val="00202418"/>
    <w:rsid w:val="00203DA2"/>
    <w:rsid w:val="00206950"/>
    <w:rsid w:val="00211989"/>
    <w:rsid w:val="0021252D"/>
    <w:rsid w:val="00213424"/>
    <w:rsid w:val="00214D5C"/>
    <w:rsid w:val="00215B5B"/>
    <w:rsid w:val="0021675E"/>
    <w:rsid w:val="00221E03"/>
    <w:rsid w:val="00223A61"/>
    <w:rsid w:val="0022492C"/>
    <w:rsid w:val="002261D6"/>
    <w:rsid w:val="00233D4C"/>
    <w:rsid w:val="00234F94"/>
    <w:rsid w:val="002350C3"/>
    <w:rsid w:val="002369AB"/>
    <w:rsid w:val="00237C58"/>
    <w:rsid w:val="00240398"/>
    <w:rsid w:val="00243BCC"/>
    <w:rsid w:val="00246712"/>
    <w:rsid w:val="00246C98"/>
    <w:rsid w:val="00247BEE"/>
    <w:rsid w:val="00250A5E"/>
    <w:rsid w:val="0025105E"/>
    <w:rsid w:val="00251A88"/>
    <w:rsid w:val="00255DC3"/>
    <w:rsid w:val="00257560"/>
    <w:rsid w:val="002614CE"/>
    <w:rsid w:val="00261AC8"/>
    <w:rsid w:val="002632A2"/>
    <w:rsid w:val="0026549D"/>
    <w:rsid w:val="0026685E"/>
    <w:rsid w:val="00273E9D"/>
    <w:rsid w:val="002817C0"/>
    <w:rsid w:val="00284C35"/>
    <w:rsid w:val="00285132"/>
    <w:rsid w:val="0028753B"/>
    <w:rsid w:val="00290A48"/>
    <w:rsid w:val="002939FF"/>
    <w:rsid w:val="002949FD"/>
    <w:rsid w:val="00296507"/>
    <w:rsid w:val="002A157E"/>
    <w:rsid w:val="002A5501"/>
    <w:rsid w:val="002A7677"/>
    <w:rsid w:val="002B11B3"/>
    <w:rsid w:val="002B134E"/>
    <w:rsid w:val="002B3408"/>
    <w:rsid w:val="002B4C7C"/>
    <w:rsid w:val="002B4C93"/>
    <w:rsid w:val="002C003F"/>
    <w:rsid w:val="002C2C25"/>
    <w:rsid w:val="002C53D4"/>
    <w:rsid w:val="002D6CF9"/>
    <w:rsid w:val="002D6D1D"/>
    <w:rsid w:val="002E227A"/>
    <w:rsid w:val="002E290E"/>
    <w:rsid w:val="002E6292"/>
    <w:rsid w:val="002E6D5B"/>
    <w:rsid w:val="002F0CAB"/>
    <w:rsid w:val="002F1F61"/>
    <w:rsid w:val="002F33B3"/>
    <w:rsid w:val="002F4857"/>
    <w:rsid w:val="002F5017"/>
    <w:rsid w:val="002F69B2"/>
    <w:rsid w:val="003018DC"/>
    <w:rsid w:val="003035C9"/>
    <w:rsid w:val="00304407"/>
    <w:rsid w:val="00305D24"/>
    <w:rsid w:val="003130F2"/>
    <w:rsid w:val="003174E4"/>
    <w:rsid w:val="003211BF"/>
    <w:rsid w:val="00321B18"/>
    <w:rsid w:val="0032559A"/>
    <w:rsid w:val="0032565C"/>
    <w:rsid w:val="00327369"/>
    <w:rsid w:val="00327EA2"/>
    <w:rsid w:val="00337744"/>
    <w:rsid w:val="003408FA"/>
    <w:rsid w:val="003416C9"/>
    <w:rsid w:val="00345832"/>
    <w:rsid w:val="00346165"/>
    <w:rsid w:val="00346271"/>
    <w:rsid w:val="003512DD"/>
    <w:rsid w:val="00351E05"/>
    <w:rsid w:val="00354AE9"/>
    <w:rsid w:val="003606BE"/>
    <w:rsid w:val="00361790"/>
    <w:rsid w:val="003619C6"/>
    <w:rsid w:val="00361B19"/>
    <w:rsid w:val="00362F40"/>
    <w:rsid w:val="003637C9"/>
    <w:rsid w:val="003671C5"/>
    <w:rsid w:val="003706D9"/>
    <w:rsid w:val="00371A30"/>
    <w:rsid w:val="0037532C"/>
    <w:rsid w:val="003825B4"/>
    <w:rsid w:val="00385585"/>
    <w:rsid w:val="0038634F"/>
    <w:rsid w:val="00387D1C"/>
    <w:rsid w:val="00387E55"/>
    <w:rsid w:val="00393021"/>
    <w:rsid w:val="003935E4"/>
    <w:rsid w:val="003951EE"/>
    <w:rsid w:val="00395DBE"/>
    <w:rsid w:val="003A034A"/>
    <w:rsid w:val="003A2395"/>
    <w:rsid w:val="003A40D3"/>
    <w:rsid w:val="003A456E"/>
    <w:rsid w:val="003B0221"/>
    <w:rsid w:val="003B0B07"/>
    <w:rsid w:val="003B1B9F"/>
    <w:rsid w:val="003B3238"/>
    <w:rsid w:val="003B33D9"/>
    <w:rsid w:val="003B380B"/>
    <w:rsid w:val="003B487D"/>
    <w:rsid w:val="003B6709"/>
    <w:rsid w:val="003B6E6B"/>
    <w:rsid w:val="003B6EAF"/>
    <w:rsid w:val="003C259C"/>
    <w:rsid w:val="003C4165"/>
    <w:rsid w:val="003D054A"/>
    <w:rsid w:val="003D158F"/>
    <w:rsid w:val="003D69B9"/>
    <w:rsid w:val="003E0013"/>
    <w:rsid w:val="003E232E"/>
    <w:rsid w:val="003E446D"/>
    <w:rsid w:val="003E7CF4"/>
    <w:rsid w:val="003E7E1F"/>
    <w:rsid w:val="003F565F"/>
    <w:rsid w:val="003F6574"/>
    <w:rsid w:val="003F6DA8"/>
    <w:rsid w:val="003F761F"/>
    <w:rsid w:val="003F7A4A"/>
    <w:rsid w:val="0040027C"/>
    <w:rsid w:val="0040378C"/>
    <w:rsid w:val="0040668D"/>
    <w:rsid w:val="00412206"/>
    <w:rsid w:val="00413201"/>
    <w:rsid w:val="00414858"/>
    <w:rsid w:val="00422DE6"/>
    <w:rsid w:val="004236B6"/>
    <w:rsid w:val="004236BC"/>
    <w:rsid w:val="004270F3"/>
    <w:rsid w:val="00431D37"/>
    <w:rsid w:val="00431DC3"/>
    <w:rsid w:val="0043360C"/>
    <w:rsid w:val="00435FED"/>
    <w:rsid w:val="00437C36"/>
    <w:rsid w:val="004464FF"/>
    <w:rsid w:val="0045430A"/>
    <w:rsid w:val="0045465F"/>
    <w:rsid w:val="00455047"/>
    <w:rsid w:val="00455577"/>
    <w:rsid w:val="0045797A"/>
    <w:rsid w:val="00462F6C"/>
    <w:rsid w:val="004653B0"/>
    <w:rsid w:val="004677A5"/>
    <w:rsid w:val="0047058E"/>
    <w:rsid w:val="00473FEE"/>
    <w:rsid w:val="00476266"/>
    <w:rsid w:val="004763EB"/>
    <w:rsid w:val="004763EE"/>
    <w:rsid w:val="004765D0"/>
    <w:rsid w:val="00484168"/>
    <w:rsid w:val="00485F59"/>
    <w:rsid w:val="00493016"/>
    <w:rsid w:val="00493CB5"/>
    <w:rsid w:val="00493CFE"/>
    <w:rsid w:val="0049506D"/>
    <w:rsid w:val="004953FE"/>
    <w:rsid w:val="004A0D8A"/>
    <w:rsid w:val="004A11B1"/>
    <w:rsid w:val="004A189D"/>
    <w:rsid w:val="004A2532"/>
    <w:rsid w:val="004A6B24"/>
    <w:rsid w:val="004A7DE9"/>
    <w:rsid w:val="004B10A9"/>
    <w:rsid w:val="004B13A8"/>
    <w:rsid w:val="004B5CCE"/>
    <w:rsid w:val="004B6DAD"/>
    <w:rsid w:val="004B7372"/>
    <w:rsid w:val="004B7649"/>
    <w:rsid w:val="004C0485"/>
    <w:rsid w:val="004C24D7"/>
    <w:rsid w:val="004C3608"/>
    <w:rsid w:val="004C623B"/>
    <w:rsid w:val="004C76A3"/>
    <w:rsid w:val="004C7F5E"/>
    <w:rsid w:val="004D00B2"/>
    <w:rsid w:val="004D60C8"/>
    <w:rsid w:val="004E02FE"/>
    <w:rsid w:val="004E0ACB"/>
    <w:rsid w:val="004E38BF"/>
    <w:rsid w:val="004E49D5"/>
    <w:rsid w:val="004E5BF2"/>
    <w:rsid w:val="004E5DBE"/>
    <w:rsid w:val="004F0C33"/>
    <w:rsid w:val="004F1108"/>
    <w:rsid w:val="004F2764"/>
    <w:rsid w:val="00505A8B"/>
    <w:rsid w:val="005112CA"/>
    <w:rsid w:val="00511EA2"/>
    <w:rsid w:val="00513C70"/>
    <w:rsid w:val="00514913"/>
    <w:rsid w:val="00517A47"/>
    <w:rsid w:val="005240F5"/>
    <w:rsid w:val="0052417A"/>
    <w:rsid w:val="005249C0"/>
    <w:rsid w:val="005265B1"/>
    <w:rsid w:val="00526AF7"/>
    <w:rsid w:val="00531EBD"/>
    <w:rsid w:val="005329E1"/>
    <w:rsid w:val="00541A58"/>
    <w:rsid w:val="00541DF2"/>
    <w:rsid w:val="00546E38"/>
    <w:rsid w:val="00547957"/>
    <w:rsid w:val="005542BD"/>
    <w:rsid w:val="0055543A"/>
    <w:rsid w:val="00560DA5"/>
    <w:rsid w:val="0056130C"/>
    <w:rsid w:val="00561575"/>
    <w:rsid w:val="00561EB0"/>
    <w:rsid w:val="00562AE7"/>
    <w:rsid w:val="00565FAC"/>
    <w:rsid w:val="00572451"/>
    <w:rsid w:val="0057361A"/>
    <w:rsid w:val="00575E28"/>
    <w:rsid w:val="00577817"/>
    <w:rsid w:val="00580D3E"/>
    <w:rsid w:val="00582C7B"/>
    <w:rsid w:val="005830F1"/>
    <w:rsid w:val="00587BAB"/>
    <w:rsid w:val="00591251"/>
    <w:rsid w:val="005918AE"/>
    <w:rsid w:val="00594581"/>
    <w:rsid w:val="005956D6"/>
    <w:rsid w:val="00595F97"/>
    <w:rsid w:val="005960CA"/>
    <w:rsid w:val="00597F9B"/>
    <w:rsid w:val="005A0B2C"/>
    <w:rsid w:val="005A1C5A"/>
    <w:rsid w:val="005A2134"/>
    <w:rsid w:val="005A2B88"/>
    <w:rsid w:val="005A3BFE"/>
    <w:rsid w:val="005A4652"/>
    <w:rsid w:val="005A4DB4"/>
    <w:rsid w:val="005A56E2"/>
    <w:rsid w:val="005A59A0"/>
    <w:rsid w:val="005B056F"/>
    <w:rsid w:val="005B2888"/>
    <w:rsid w:val="005B2C48"/>
    <w:rsid w:val="005B3BB9"/>
    <w:rsid w:val="005C0657"/>
    <w:rsid w:val="005D14A7"/>
    <w:rsid w:val="005D23D1"/>
    <w:rsid w:val="005D33EC"/>
    <w:rsid w:val="005D43B7"/>
    <w:rsid w:val="005D451D"/>
    <w:rsid w:val="005E0CBC"/>
    <w:rsid w:val="005E2326"/>
    <w:rsid w:val="005E5EE3"/>
    <w:rsid w:val="005F142B"/>
    <w:rsid w:val="005F1A15"/>
    <w:rsid w:val="005F21E6"/>
    <w:rsid w:val="005F234C"/>
    <w:rsid w:val="005F3D5E"/>
    <w:rsid w:val="005F4AB8"/>
    <w:rsid w:val="005F7298"/>
    <w:rsid w:val="005F7B65"/>
    <w:rsid w:val="005F7E6F"/>
    <w:rsid w:val="0060348C"/>
    <w:rsid w:val="0061202D"/>
    <w:rsid w:val="00612675"/>
    <w:rsid w:val="00612854"/>
    <w:rsid w:val="00613328"/>
    <w:rsid w:val="00614242"/>
    <w:rsid w:val="00614EF9"/>
    <w:rsid w:val="00617AB3"/>
    <w:rsid w:val="00622936"/>
    <w:rsid w:val="00623EE5"/>
    <w:rsid w:val="00625A48"/>
    <w:rsid w:val="0062656B"/>
    <w:rsid w:val="00631DB6"/>
    <w:rsid w:val="00634B0C"/>
    <w:rsid w:val="00637853"/>
    <w:rsid w:val="0064002B"/>
    <w:rsid w:val="00641A1D"/>
    <w:rsid w:val="00642D00"/>
    <w:rsid w:val="00642E1C"/>
    <w:rsid w:val="00643FDB"/>
    <w:rsid w:val="0064425D"/>
    <w:rsid w:val="00647818"/>
    <w:rsid w:val="00650988"/>
    <w:rsid w:val="00654BC7"/>
    <w:rsid w:val="00654C91"/>
    <w:rsid w:val="00655593"/>
    <w:rsid w:val="00655B97"/>
    <w:rsid w:val="00663648"/>
    <w:rsid w:val="00663DC4"/>
    <w:rsid w:val="00664CDD"/>
    <w:rsid w:val="00666600"/>
    <w:rsid w:val="006670A9"/>
    <w:rsid w:val="00667B8D"/>
    <w:rsid w:val="00667C9A"/>
    <w:rsid w:val="00670983"/>
    <w:rsid w:val="006738AC"/>
    <w:rsid w:val="006750B7"/>
    <w:rsid w:val="006764B5"/>
    <w:rsid w:val="00677AA0"/>
    <w:rsid w:val="00680528"/>
    <w:rsid w:val="00681809"/>
    <w:rsid w:val="00681A49"/>
    <w:rsid w:val="00682B97"/>
    <w:rsid w:val="00682D2B"/>
    <w:rsid w:val="006836EC"/>
    <w:rsid w:val="0068567F"/>
    <w:rsid w:val="006862DC"/>
    <w:rsid w:val="00691EC0"/>
    <w:rsid w:val="00692CA3"/>
    <w:rsid w:val="00692E3A"/>
    <w:rsid w:val="0069487F"/>
    <w:rsid w:val="00694C05"/>
    <w:rsid w:val="0069742A"/>
    <w:rsid w:val="006A46B4"/>
    <w:rsid w:val="006A4EB8"/>
    <w:rsid w:val="006A5AF7"/>
    <w:rsid w:val="006A73EA"/>
    <w:rsid w:val="006B4064"/>
    <w:rsid w:val="006B7209"/>
    <w:rsid w:val="006C2391"/>
    <w:rsid w:val="006C51AA"/>
    <w:rsid w:val="006C5E33"/>
    <w:rsid w:val="006C73DD"/>
    <w:rsid w:val="006C76B2"/>
    <w:rsid w:val="006D0EF1"/>
    <w:rsid w:val="006D59A9"/>
    <w:rsid w:val="006D6180"/>
    <w:rsid w:val="006D7CCB"/>
    <w:rsid w:val="006D7D36"/>
    <w:rsid w:val="006E0AA4"/>
    <w:rsid w:val="006E684B"/>
    <w:rsid w:val="006E6D24"/>
    <w:rsid w:val="006E79C4"/>
    <w:rsid w:val="006F0ABE"/>
    <w:rsid w:val="006F140D"/>
    <w:rsid w:val="006F1A24"/>
    <w:rsid w:val="006F1DBF"/>
    <w:rsid w:val="006F4C45"/>
    <w:rsid w:val="00700487"/>
    <w:rsid w:val="00701CA7"/>
    <w:rsid w:val="00701F77"/>
    <w:rsid w:val="00702A7B"/>
    <w:rsid w:val="00703042"/>
    <w:rsid w:val="00703E08"/>
    <w:rsid w:val="007060C9"/>
    <w:rsid w:val="007113BC"/>
    <w:rsid w:val="00714964"/>
    <w:rsid w:val="00717794"/>
    <w:rsid w:val="007177AC"/>
    <w:rsid w:val="0071790A"/>
    <w:rsid w:val="007214E9"/>
    <w:rsid w:val="00725AA9"/>
    <w:rsid w:val="00730814"/>
    <w:rsid w:val="0073255F"/>
    <w:rsid w:val="007341C5"/>
    <w:rsid w:val="007347E1"/>
    <w:rsid w:val="007352AB"/>
    <w:rsid w:val="00742473"/>
    <w:rsid w:val="007445AB"/>
    <w:rsid w:val="00745AC6"/>
    <w:rsid w:val="00745D12"/>
    <w:rsid w:val="00753BFE"/>
    <w:rsid w:val="00755997"/>
    <w:rsid w:val="007574D2"/>
    <w:rsid w:val="00762EEB"/>
    <w:rsid w:val="00764401"/>
    <w:rsid w:val="00766016"/>
    <w:rsid w:val="00772018"/>
    <w:rsid w:val="0077394A"/>
    <w:rsid w:val="00776CEA"/>
    <w:rsid w:val="007775F1"/>
    <w:rsid w:val="0077780B"/>
    <w:rsid w:val="00777D19"/>
    <w:rsid w:val="0078242E"/>
    <w:rsid w:val="007827EE"/>
    <w:rsid w:val="007832BB"/>
    <w:rsid w:val="00786CFE"/>
    <w:rsid w:val="007913AC"/>
    <w:rsid w:val="00793BD9"/>
    <w:rsid w:val="007A14FA"/>
    <w:rsid w:val="007A2162"/>
    <w:rsid w:val="007A6B82"/>
    <w:rsid w:val="007A6FB4"/>
    <w:rsid w:val="007B581D"/>
    <w:rsid w:val="007C1475"/>
    <w:rsid w:val="007C1A66"/>
    <w:rsid w:val="007C3063"/>
    <w:rsid w:val="007C5ACA"/>
    <w:rsid w:val="007C7672"/>
    <w:rsid w:val="007C7E35"/>
    <w:rsid w:val="007D1224"/>
    <w:rsid w:val="007D13C8"/>
    <w:rsid w:val="007D23D7"/>
    <w:rsid w:val="007E0F52"/>
    <w:rsid w:val="007E67E0"/>
    <w:rsid w:val="007E706B"/>
    <w:rsid w:val="007F023F"/>
    <w:rsid w:val="007F3974"/>
    <w:rsid w:val="007F409E"/>
    <w:rsid w:val="0080078C"/>
    <w:rsid w:val="008012B1"/>
    <w:rsid w:val="00803B1D"/>
    <w:rsid w:val="00803E6F"/>
    <w:rsid w:val="00806FE9"/>
    <w:rsid w:val="00811E15"/>
    <w:rsid w:val="0081417F"/>
    <w:rsid w:val="00820814"/>
    <w:rsid w:val="008222D6"/>
    <w:rsid w:val="00822978"/>
    <w:rsid w:val="00825A1A"/>
    <w:rsid w:val="00826596"/>
    <w:rsid w:val="0082752B"/>
    <w:rsid w:val="00830680"/>
    <w:rsid w:val="00833DE9"/>
    <w:rsid w:val="00833F36"/>
    <w:rsid w:val="008348F6"/>
    <w:rsid w:val="0083606B"/>
    <w:rsid w:val="008362AD"/>
    <w:rsid w:val="008464C9"/>
    <w:rsid w:val="00846EAC"/>
    <w:rsid w:val="00847CEF"/>
    <w:rsid w:val="00847D08"/>
    <w:rsid w:val="00851A41"/>
    <w:rsid w:val="0085222B"/>
    <w:rsid w:val="0085292B"/>
    <w:rsid w:val="008555F5"/>
    <w:rsid w:val="00856152"/>
    <w:rsid w:val="0086358B"/>
    <w:rsid w:val="00865C71"/>
    <w:rsid w:val="00867A23"/>
    <w:rsid w:val="008704EB"/>
    <w:rsid w:val="0087530B"/>
    <w:rsid w:val="00881677"/>
    <w:rsid w:val="00881C82"/>
    <w:rsid w:val="008832E9"/>
    <w:rsid w:val="00884A67"/>
    <w:rsid w:val="00893128"/>
    <w:rsid w:val="008950CF"/>
    <w:rsid w:val="00897E72"/>
    <w:rsid w:val="00897ED3"/>
    <w:rsid w:val="008A10CC"/>
    <w:rsid w:val="008A2448"/>
    <w:rsid w:val="008A4CB9"/>
    <w:rsid w:val="008A567A"/>
    <w:rsid w:val="008A5B46"/>
    <w:rsid w:val="008A5C04"/>
    <w:rsid w:val="008A76C6"/>
    <w:rsid w:val="008A7CAE"/>
    <w:rsid w:val="008B0CCA"/>
    <w:rsid w:val="008B2B34"/>
    <w:rsid w:val="008B3E47"/>
    <w:rsid w:val="008B4CDC"/>
    <w:rsid w:val="008B5EC8"/>
    <w:rsid w:val="008C0655"/>
    <w:rsid w:val="008C7EBA"/>
    <w:rsid w:val="008E046E"/>
    <w:rsid w:val="008E1F9D"/>
    <w:rsid w:val="008E329D"/>
    <w:rsid w:val="008E53F7"/>
    <w:rsid w:val="008E5F45"/>
    <w:rsid w:val="008F05BF"/>
    <w:rsid w:val="008F1532"/>
    <w:rsid w:val="008F2DFA"/>
    <w:rsid w:val="008F5937"/>
    <w:rsid w:val="008F7B4A"/>
    <w:rsid w:val="008F7FCA"/>
    <w:rsid w:val="00902A28"/>
    <w:rsid w:val="00905E62"/>
    <w:rsid w:val="00906BA1"/>
    <w:rsid w:val="009071FC"/>
    <w:rsid w:val="00910984"/>
    <w:rsid w:val="00912133"/>
    <w:rsid w:val="00912F52"/>
    <w:rsid w:val="00913CF8"/>
    <w:rsid w:val="00914AA1"/>
    <w:rsid w:val="00915363"/>
    <w:rsid w:val="00915BE5"/>
    <w:rsid w:val="00915EA3"/>
    <w:rsid w:val="009164A2"/>
    <w:rsid w:val="00916DC2"/>
    <w:rsid w:val="00917081"/>
    <w:rsid w:val="00920C8E"/>
    <w:rsid w:val="00923E0D"/>
    <w:rsid w:val="009257BA"/>
    <w:rsid w:val="00925F75"/>
    <w:rsid w:val="009270CE"/>
    <w:rsid w:val="00930A42"/>
    <w:rsid w:val="00931628"/>
    <w:rsid w:val="009355F3"/>
    <w:rsid w:val="00935A1C"/>
    <w:rsid w:val="00936132"/>
    <w:rsid w:val="00936693"/>
    <w:rsid w:val="00943F88"/>
    <w:rsid w:val="009440E1"/>
    <w:rsid w:val="00944C9D"/>
    <w:rsid w:val="00956522"/>
    <w:rsid w:val="009579DF"/>
    <w:rsid w:val="00957FEA"/>
    <w:rsid w:val="0096186A"/>
    <w:rsid w:val="00963613"/>
    <w:rsid w:val="0096495E"/>
    <w:rsid w:val="00967DB4"/>
    <w:rsid w:val="00971A8E"/>
    <w:rsid w:val="00975DBA"/>
    <w:rsid w:val="00976E35"/>
    <w:rsid w:val="009800F9"/>
    <w:rsid w:val="0098067B"/>
    <w:rsid w:val="009833CD"/>
    <w:rsid w:val="0099017E"/>
    <w:rsid w:val="00991BCA"/>
    <w:rsid w:val="009926A8"/>
    <w:rsid w:val="009A0365"/>
    <w:rsid w:val="009A0BEC"/>
    <w:rsid w:val="009A1F7F"/>
    <w:rsid w:val="009A7AE2"/>
    <w:rsid w:val="009A7BCD"/>
    <w:rsid w:val="009B11E0"/>
    <w:rsid w:val="009B31CC"/>
    <w:rsid w:val="009C0006"/>
    <w:rsid w:val="009C1F67"/>
    <w:rsid w:val="009C5DB3"/>
    <w:rsid w:val="009C65FF"/>
    <w:rsid w:val="009C7002"/>
    <w:rsid w:val="009D0678"/>
    <w:rsid w:val="009D4402"/>
    <w:rsid w:val="009D529F"/>
    <w:rsid w:val="009D792F"/>
    <w:rsid w:val="009D7A0B"/>
    <w:rsid w:val="009E02FD"/>
    <w:rsid w:val="009E1BFB"/>
    <w:rsid w:val="009E1DED"/>
    <w:rsid w:val="009E3CA0"/>
    <w:rsid w:val="009E41EE"/>
    <w:rsid w:val="009E47D8"/>
    <w:rsid w:val="009E57AC"/>
    <w:rsid w:val="009F0CF3"/>
    <w:rsid w:val="009F11F6"/>
    <w:rsid w:val="009F1891"/>
    <w:rsid w:val="009F18A5"/>
    <w:rsid w:val="009F6981"/>
    <w:rsid w:val="00A018B6"/>
    <w:rsid w:val="00A01C47"/>
    <w:rsid w:val="00A01FBE"/>
    <w:rsid w:val="00A02CB2"/>
    <w:rsid w:val="00A0401E"/>
    <w:rsid w:val="00A05893"/>
    <w:rsid w:val="00A0637D"/>
    <w:rsid w:val="00A0734C"/>
    <w:rsid w:val="00A13E45"/>
    <w:rsid w:val="00A20D44"/>
    <w:rsid w:val="00A2200D"/>
    <w:rsid w:val="00A22672"/>
    <w:rsid w:val="00A2340A"/>
    <w:rsid w:val="00A23ED3"/>
    <w:rsid w:val="00A24895"/>
    <w:rsid w:val="00A24E6E"/>
    <w:rsid w:val="00A26F89"/>
    <w:rsid w:val="00A31CEE"/>
    <w:rsid w:val="00A3382C"/>
    <w:rsid w:val="00A33EF5"/>
    <w:rsid w:val="00A35098"/>
    <w:rsid w:val="00A40CFF"/>
    <w:rsid w:val="00A42C81"/>
    <w:rsid w:val="00A47192"/>
    <w:rsid w:val="00A5028F"/>
    <w:rsid w:val="00A50434"/>
    <w:rsid w:val="00A52857"/>
    <w:rsid w:val="00A539E1"/>
    <w:rsid w:val="00A53FA1"/>
    <w:rsid w:val="00A5575E"/>
    <w:rsid w:val="00A55EFD"/>
    <w:rsid w:val="00A56A53"/>
    <w:rsid w:val="00A56E21"/>
    <w:rsid w:val="00A61F79"/>
    <w:rsid w:val="00A64B8E"/>
    <w:rsid w:val="00A658A3"/>
    <w:rsid w:val="00A659D5"/>
    <w:rsid w:val="00A65AFE"/>
    <w:rsid w:val="00A70D9C"/>
    <w:rsid w:val="00A730B9"/>
    <w:rsid w:val="00A8235D"/>
    <w:rsid w:val="00A82C73"/>
    <w:rsid w:val="00A9025A"/>
    <w:rsid w:val="00AA14B3"/>
    <w:rsid w:val="00AA6CC1"/>
    <w:rsid w:val="00AA742A"/>
    <w:rsid w:val="00AB0659"/>
    <w:rsid w:val="00AB1DEB"/>
    <w:rsid w:val="00AB3710"/>
    <w:rsid w:val="00AB3D77"/>
    <w:rsid w:val="00AB4C04"/>
    <w:rsid w:val="00AB555A"/>
    <w:rsid w:val="00AB7E7A"/>
    <w:rsid w:val="00AD3A47"/>
    <w:rsid w:val="00AD6FFF"/>
    <w:rsid w:val="00AE10C7"/>
    <w:rsid w:val="00AE13C9"/>
    <w:rsid w:val="00AE2D75"/>
    <w:rsid w:val="00AE2E95"/>
    <w:rsid w:val="00AE2FFA"/>
    <w:rsid w:val="00AE42F7"/>
    <w:rsid w:val="00AE4371"/>
    <w:rsid w:val="00AE64D6"/>
    <w:rsid w:val="00AF0210"/>
    <w:rsid w:val="00AF3F3D"/>
    <w:rsid w:val="00AF797A"/>
    <w:rsid w:val="00B00625"/>
    <w:rsid w:val="00B02926"/>
    <w:rsid w:val="00B04C28"/>
    <w:rsid w:val="00B11EC4"/>
    <w:rsid w:val="00B16847"/>
    <w:rsid w:val="00B1757A"/>
    <w:rsid w:val="00B24BA9"/>
    <w:rsid w:val="00B355C6"/>
    <w:rsid w:val="00B35CAC"/>
    <w:rsid w:val="00B376FA"/>
    <w:rsid w:val="00B43471"/>
    <w:rsid w:val="00B44618"/>
    <w:rsid w:val="00B475A3"/>
    <w:rsid w:val="00B47FE3"/>
    <w:rsid w:val="00B50C0F"/>
    <w:rsid w:val="00B5170A"/>
    <w:rsid w:val="00B54268"/>
    <w:rsid w:val="00B63BC8"/>
    <w:rsid w:val="00B64DD9"/>
    <w:rsid w:val="00B64E32"/>
    <w:rsid w:val="00B64F14"/>
    <w:rsid w:val="00B677A1"/>
    <w:rsid w:val="00B70A8E"/>
    <w:rsid w:val="00B70ECE"/>
    <w:rsid w:val="00B74450"/>
    <w:rsid w:val="00B77703"/>
    <w:rsid w:val="00B8196E"/>
    <w:rsid w:val="00B831E0"/>
    <w:rsid w:val="00B84DBD"/>
    <w:rsid w:val="00B851B1"/>
    <w:rsid w:val="00B90D1C"/>
    <w:rsid w:val="00B955D1"/>
    <w:rsid w:val="00B96EBF"/>
    <w:rsid w:val="00BA09DD"/>
    <w:rsid w:val="00BA0A83"/>
    <w:rsid w:val="00BA176F"/>
    <w:rsid w:val="00BA2CD8"/>
    <w:rsid w:val="00BA5A36"/>
    <w:rsid w:val="00BA7F95"/>
    <w:rsid w:val="00BB3404"/>
    <w:rsid w:val="00BB746B"/>
    <w:rsid w:val="00BB7E42"/>
    <w:rsid w:val="00BB7FD2"/>
    <w:rsid w:val="00BC35AB"/>
    <w:rsid w:val="00BC4A60"/>
    <w:rsid w:val="00BC747A"/>
    <w:rsid w:val="00BD003B"/>
    <w:rsid w:val="00BD2C40"/>
    <w:rsid w:val="00BD76EF"/>
    <w:rsid w:val="00BD77BC"/>
    <w:rsid w:val="00BE064C"/>
    <w:rsid w:val="00BE0F1B"/>
    <w:rsid w:val="00BE10B9"/>
    <w:rsid w:val="00BE65AE"/>
    <w:rsid w:val="00BF2EAC"/>
    <w:rsid w:val="00BF32FF"/>
    <w:rsid w:val="00BF43C9"/>
    <w:rsid w:val="00BF7B7A"/>
    <w:rsid w:val="00C00B86"/>
    <w:rsid w:val="00C01EDC"/>
    <w:rsid w:val="00C0252E"/>
    <w:rsid w:val="00C04B9A"/>
    <w:rsid w:val="00C053D9"/>
    <w:rsid w:val="00C106B7"/>
    <w:rsid w:val="00C10735"/>
    <w:rsid w:val="00C11672"/>
    <w:rsid w:val="00C123F2"/>
    <w:rsid w:val="00C1729B"/>
    <w:rsid w:val="00C23949"/>
    <w:rsid w:val="00C24CD8"/>
    <w:rsid w:val="00C31764"/>
    <w:rsid w:val="00C31947"/>
    <w:rsid w:val="00C32BF6"/>
    <w:rsid w:val="00C35B62"/>
    <w:rsid w:val="00C35BCD"/>
    <w:rsid w:val="00C35EEA"/>
    <w:rsid w:val="00C37D2C"/>
    <w:rsid w:val="00C405DA"/>
    <w:rsid w:val="00C44685"/>
    <w:rsid w:val="00C46DC5"/>
    <w:rsid w:val="00C53AC4"/>
    <w:rsid w:val="00C633D3"/>
    <w:rsid w:val="00C634F4"/>
    <w:rsid w:val="00C63F89"/>
    <w:rsid w:val="00C66DB5"/>
    <w:rsid w:val="00C673FD"/>
    <w:rsid w:val="00C722E8"/>
    <w:rsid w:val="00C766BA"/>
    <w:rsid w:val="00C81921"/>
    <w:rsid w:val="00C8286D"/>
    <w:rsid w:val="00C85AE4"/>
    <w:rsid w:val="00C8707F"/>
    <w:rsid w:val="00C90EC2"/>
    <w:rsid w:val="00C91056"/>
    <w:rsid w:val="00C95D30"/>
    <w:rsid w:val="00CA213D"/>
    <w:rsid w:val="00CA2837"/>
    <w:rsid w:val="00CA28F8"/>
    <w:rsid w:val="00CA7934"/>
    <w:rsid w:val="00CB3770"/>
    <w:rsid w:val="00CB3CC2"/>
    <w:rsid w:val="00CB5480"/>
    <w:rsid w:val="00CB71DC"/>
    <w:rsid w:val="00CB7E8C"/>
    <w:rsid w:val="00CC0115"/>
    <w:rsid w:val="00CC0B77"/>
    <w:rsid w:val="00CC0E09"/>
    <w:rsid w:val="00CC17C4"/>
    <w:rsid w:val="00CC3801"/>
    <w:rsid w:val="00CC71BE"/>
    <w:rsid w:val="00CD305F"/>
    <w:rsid w:val="00CD5C13"/>
    <w:rsid w:val="00CD6452"/>
    <w:rsid w:val="00CE4915"/>
    <w:rsid w:val="00CE688D"/>
    <w:rsid w:val="00CF1DF5"/>
    <w:rsid w:val="00CF26DD"/>
    <w:rsid w:val="00CF6925"/>
    <w:rsid w:val="00CF7935"/>
    <w:rsid w:val="00D0115C"/>
    <w:rsid w:val="00D016E5"/>
    <w:rsid w:val="00D016EF"/>
    <w:rsid w:val="00D05A70"/>
    <w:rsid w:val="00D06CB3"/>
    <w:rsid w:val="00D1114E"/>
    <w:rsid w:val="00D1132E"/>
    <w:rsid w:val="00D26DE9"/>
    <w:rsid w:val="00D30083"/>
    <w:rsid w:val="00D30C70"/>
    <w:rsid w:val="00D336C2"/>
    <w:rsid w:val="00D37941"/>
    <w:rsid w:val="00D42439"/>
    <w:rsid w:val="00D43237"/>
    <w:rsid w:val="00D44129"/>
    <w:rsid w:val="00D44379"/>
    <w:rsid w:val="00D46A55"/>
    <w:rsid w:val="00D46E68"/>
    <w:rsid w:val="00D47AC4"/>
    <w:rsid w:val="00D52538"/>
    <w:rsid w:val="00D536AC"/>
    <w:rsid w:val="00D55A5F"/>
    <w:rsid w:val="00D640FC"/>
    <w:rsid w:val="00D650E5"/>
    <w:rsid w:val="00D6674D"/>
    <w:rsid w:val="00D6774B"/>
    <w:rsid w:val="00D71B8B"/>
    <w:rsid w:val="00D73135"/>
    <w:rsid w:val="00D7634D"/>
    <w:rsid w:val="00D76B32"/>
    <w:rsid w:val="00D831E1"/>
    <w:rsid w:val="00D855C3"/>
    <w:rsid w:val="00D85BC6"/>
    <w:rsid w:val="00D860A3"/>
    <w:rsid w:val="00D86226"/>
    <w:rsid w:val="00D9228B"/>
    <w:rsid w:val="00D9255F"/>
    <w:rsid w:val="00D9602B"/>
    <w:rsid w:val="00D96D13"/>
    <w:rsid w:val="00DA0B79"/>
    <w:rsid w:val="00DA0E0D"/>
    <w:rsid w:val="00DA264A"/>
    <w:rsid w:val="00DA3A28"/>
    <w:rsid w:val="00DA4DE4"/>
    <w:rsid w:val="00DA4E7E"/>
    <w:rsid w:val="00DA543E"/>
    <w:rsid w:val="00DA556F"/>
    <w:rsid w:val="00DA6D97"/>
    <w:rsid w:val="00DA73DC"/>
    <w:rsid w:val="00DB2232"/>
    <w:rsid w:val="00DB367A"/>
    <w:rsid w:val="00DB78C0"/>
    <w:rsid w:val="00DC096E"/>
    <w:rsid w:val="00DD0636"/>
    <w:rsid w:val="00DD3375"/>
    <w:rsid w:val="00DD42D7"/>
    <w:rsid w:val="00DD4739"/>
    <w:rsid w:val="00DD6339"/>
    <w:rsid w:val="00DD6614"/>
    <w:rsid w:val="00DD76E0"/>
    <w:rsid w:val="00DE0A51"/>
    <w:rsid w:val="00DE170D"/>
    <w:rsid w:val="00DE4E5E"/>
    <w:rsid w:val="00DE52EB"/>
    <w:rsid w:val="00DE7E04"/>
    <w:rsid w:val="00DF2A36"/>
    <w:rsid w:val="00DF508C"/>
    <w:rsid w:val="00DF5121"/>
    <w:rsid w:val="00E0358F"/>
    <w:rsid w:val="00E041A2"/>
    <w:rsid w:val="00E060DB"/>
    <w:rsid w:val="00E0696A"/>
    <w:rsid w:val="00E1125F"/>
    <w:rsid w:val="00E12545"/>
    <w:rsid w:val="00E1757D"/>
    <w:rsid w:val="00E17959"/>
    <w:rsid w:val="00E217FA"/>
    <w:rsid w:val="00E23D64"/>
    <w:rsid w:val="00E30F50"/>
    <w:rsid w:val="00E3295B"/>
    <w:rsid w:val="00E34475"/>
    <w:rsid w:val="00E35EED"/>
    <w:rsid w:val="00E360FF"/>
    <w:rsid w:val="00E37396"/>
    <w:rsid w:val="00E47023"/>
    <w:rsid w:val="00E52EC0"/>
    <w:rsid w:val="00E545F6"/>
    <w:rsid w:val="00E56B9E"/>
    <w:rsid w:val="00E60295"/>
    <w:rsid w:val="00E62707"/>
    <w:rsid w:val="00E71A57"/>
    <w:rsid w:val="00E73FBD"/>
    <w:rsid w:val="00E809CE"/>
    <w:rsid w:val="00E82410"/>
    <w:rsid w:val="00E8329D"/>
    <w:rsid w:val="00E85BB3"/>
    <w:rsid w:val="00E90C9C"/>
    <w:rsid w:val="00E935C8"/>
    <w:rsid w:val="00E9470F"/>
    <w:rsid w:val="00EA0C7D"/>
    <w:rsid w:val="00EA393F"/>
    <w:rsid w:val="00EA5257"/>
    <w:rsid w:val="00EA5A2D"/>
    <w:rsid w:val="00EA61DE"/>
    <w:rsid w:val="00EB2217"/>
    <w:rsid w:val="00EB3D4B"/>
    <w:rsid w:val="00EB755A"/>
    <w:rsid w:val="00EB78D6"/>
    <w:rsid w:val="00EC23E7"/>
    <w:rsid w:val="00EC44C3"/>
    <w:rsid w:val="00EC7568"/>
    <w:rsid w:val="00ED0D54"/>
    <w:rsid w:val="00ED2A97"/>
    <w:rsid w:val="00ED398C"/>
    <w:rsid w:val="00ED4903"/>
    <w:rsid w:val="00ED66A8"/>
    <w:rsid w:val="00ED767E"/>
    <w:rsid w:val="00EE1CD7"/>
    <w:rsid w:val="00EE3937"/>
    <w:rsid w:val="00EE3AD7"/>
    <w:rsid w:val="00EE408A"/>
    <w:rsid w:val="00EE619E"/>
    <w:rsid w:val="00EE7213"/>
    <w:rsid w:val="00EF63A1"/>
    <w:rsid w:val="00EF78FC"/>
    <w:rsid w:val="00F0047A"/>
    <w:rsid w:val="00F02E27"/>
    <w:rsid w:val="00F035D9"/>
    <w:rsid w:val="00F06DE7"/>
    <w:rsid w:val="00F12763"/>
    <w:rsid w:val="00F139EF"/>
    <w:rsid w:val="00F14C84"/>
    <w:rsid w:val="00F169EE"/>
    <w:rsid w:val="00F17734"/>
    <w:rsid w:val="00F17B08"/>
    <w:rsid w:val="00F20859"/>
    <w:rsid w:val="00F20B72"/>
    <w:rsid w:val="00F21BDD"/>
    <w:rsid w:val="00F221B6"/>
    <w:rsid w:val="00F3021F"/>
    <w:rsid w:val="00F309E1"/>
    <w:rsid w:val="00F30FA8"/>
    <w:rsid w:val="00F34EDB"/>
    <w:rsid w:val="00F41841"/>
    <w:rsid w:val="00F44C2E"/>
    <w:rsid w:val="00F45F33"/>
    <w:rsid w:val="00F50E4C"/>
    <w:rsid w:val="00F50EC1"/>
    <w:rsid w:val="00F52389"/>
    <w:rsid w:val="00F5476D"/>
    <w:rsid w:val="00F55804"/>
    <w:rsid w:val="00F5591B"/>
    <w:rsid w:val="00F60947"/>
    <w:rsid w:val="00F62444"/>
    <w:rsid w:val="00F62EC6"/>
    <w:rsid w:val="00F63182"/>
    <w:rsid w:val="00F66535"/>
    <w:rsid w:val="00F66B65"/>
    <w:rsid w:val="00F67A60"/>
    <w:rsid w:val="00F71808"/>
    <w:rsid w:val="00F72834"/>
    <w:rsid w:val="00F7727A"/>
    <w:rsid w:val="00F77F25"/>
    <w:rsid w:val="00F80464"/>
    <w:rsid w:val="00F81D9E"/>
    <w:rsid w:val="00F836A5"/>
    <w:rsid w:val="00F85F00"/>
    <w:rsid w:val="00F91812"/>
    <w:rsid w:val="00F9439C"/>
    <w:rsid w:val="00F97745"/>
    <w:rsid w:val="00FA42E9"/>
    <w:rsid w:val="00FA7878"/>
    <w:rsid w:val="00FB2AF8"/>
    <w:rsid w:val="00FB2F9E"/>
    <w:rsid w:val="00FB3922"/>
    <w:rsid w:val="00FB6100"/>
    <w:rsid w:val="00FC084F"/>
    <w:rsid w:val="00FC0FD4"/>
    <w:rsid w:val="00FC23FB"/>
    <w:rsid w:val="00FC49A4"/>
    <w:rsid w:val="00FC79D7"/>
    <w:rsid w:val="00FD052B"/>
    <w:rsid w:val="00FD07E6"/>
    <w:rsid w:val="00FD0A55"/>
    <w:rsid w:val="00FD25B4"/>
    <w:rsid w:val="00FD39F8"/>
    <w:rsid w:val="00FE1BCE"/>
    <w:rsid w:val="00FE377E"/>
    <w:rsid w:val="00FF05FF"/>
    <w:rsid w:val="00FF1FCF"/>
    <w:rsid w:val="00FF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  <o:rules v:ext="edit">
        <o:r id="V:Rule6" type="connector" idref="#_x0000_s1033"/>
        <o:r id="V:Rule7" type="connector" idref="#_x0000_s1036"/>
        <o:r id="V:Rule8" type="connector" idref="#_x0000_s1034"/>
        <o:r id="V:Rule9" type="connector" idref="#_x0000_s1037"/>
        <o:r id="V:Rule10" type="connector" idref="#_x0000_s1038"/>
      </o:rules>
    </o:shapelayout>
  </w:shapeDefaults>
  <w:decimalSymbol w:val=","/>
  <w:listSeparator w:val=";"/>
  <w14:docId w14:val="747184E4"/>
  <w15:docId w15:val="{41D9079C-FC53-4B7C-8668-8FE13513D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F05FF"/>
    <w:pPr>
      <w:spacing w:after="0" w:line="240" w:lineRule="auto"/>
      <w:jc w:val="both"/>
    </w:pPr>
    <w:rPr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D536AC"/>
    <w:pPr>
      <w:keepNext/>
      <w:keepLines/>
      <w:pageBreakBefore/>
      <w:numPr>
        <w:numId w:val="2"/>
      </w:numPr>
      <w:spacing w:before="240"/>
      <w:ind w:left="431" w:hanging="431"/>
      <w:outlineLvl w:val="0"/>
    </w:pPr>
    <w:rPr>
      <w:rFonts w:eastAsiaTheme="majorEastAsia" w:cstheme="majorBidi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86CFE"/>
    <w:pPr>
      <w:keepNext/>
      <w:keepLines/>
      <w:numPr>
        <w:ilvl w:val="1"/>
        <w:numId w:val="2"/>
      </w:numPr>
      <w:spacing w:before="240"/>
      <w:ind w:left="578" w:hanging="578"/>
      <w:outlineLvl w:val="1"/>
    </w:pPr>
    <w:rPr>
      <w:rFonts w:eastAsiaTheme="majorEastAsia" w:cstheme="majorBidi"/>
      <w:color w:val="002060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CC2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CB3CC2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CC2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CC2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CC2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CC2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CC2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Ondertitel">
    <w:name w:val="Subtitle"/>
    <w:basedOn w:val="Standaard"/>
    <w:next w:val="Standaard"/>
    <w:link w:val="OndertitelChar"/>
    <w:uiPriority w:val="11"/>
    <w:qFormat/>
    <w:rsid w:val="0045465F"/>
    <w:pPr>
      <w:numPr>
        <w:ilvl w:val="1"/>
      </w:numPr>
      <w:spacing w:after="240"/>
    </w:pPr>
    <w:rPr>
      <w:rFonts w:ascii="Broadway" w:eastAsiaTheme="minorEastAsia" w:hAnsi="Broadway"/>
      <w:spacing w:val="15"/>
      <w:sz w:val="4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5465F"/>
    <w:rPr>
      <w:rFonts w:ascii="Broadway" w:eastAsiaTheme="minorEastAsia" w:hAnsi="Broadway"/>
      <w:spacing w:val="15"/>
      <w:sz w:val="40"/>
    </w:rPr>
  </w:style>
  <w:style w:type="paragraph" w:styleId="Geenafstand">
    <w:name w:val="No Spacing"/>
    <w:aliases w:val="Vragen"/>
    <w:uiPriority w:val="1"/>
    <w:qFormat/>
    <w:rsid w:val="00FF05FF"/>
    <w:pPr>
      <w:spacing w:after="0" w:line="240" w:lineRule="auto"/>
    </w:pPr>
    <w:rPr>
      <w:b/>
      <w:color w:val="7030A0"/>
      <w:sz w:val="24"/>
    </w:rPr>
  </w:style>
  <w:style w:type="character" w:customStyle="1" w:styleId="Kop1Char">
    <w:name w:val="Kop 1 Char"/>
    <w:basedOn w:val="Standaardalinea-lettertype"/>
    <w:link w:val="Kop1"/>
    <w:uiPriority w:val="9"/>
    <w:rsid w:val="00D536AC"/>
    <w:rPr>
      <w:rFonts w:ascii="Verdana" w:eastAsiaTheme="majorEastAsia" w:hAnsi="Verdana" w:cstheme="majorBidi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786CFE"/>
    <w:rPr>
      <w:rFonts w:ascii="Verdana" w:eastAsiaTheme="majorEastAsia" w:hAnsi="Verdana" w:cstheme="majorBidi"/>
      <w:color w:val="002060"/>
      <w:sz w:val="28"/>
      <w:szCs w:val="26"/>
    </w:rPr>
  </w:style>
  <w:style w:type="paragraph" w:styleId="Koptekst">
    <w:name w:val="header"/>
    <w:basedOn w:val="Standaard"/>
    <w:link w:val="KoptekstChar"/>
    <w:uiPriority w:val="99"/>
    <w:unhideWhenUsed/>
    <w:rsid w:val="00CB3CC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CB3CC2"/>
    <w:rPr>
      <w:rFonts w:ascii="Verdana" w:hAnsi="Verdana"/>
    </w:rPr>
  </w:style>
  <w:style w:type="paragraph" w:styleId="Voettekst">
    <w:name w:val="footer"/>
    <w:basedOn w:val="Standaard"/>
    <w:link w:val="VoettekstChar"/>
    <w:uiPriority w:val="99"/>
    <w:unhideWhenUsed/>
    <w:rsid w:val="00786CFE"/>
    <w:pPr>
      <w:tabs>
        <w:tab w:val="center" w:pos="4536"/>
        <w:tab w:val="right" w:pos="9072"/>
      </w:tabs>
    </w:pPr>
    <w:rPr>
      <w:sz w:val="18"/>
    </w:rPr>
  </w:style>
  <w:style w:type="character" w:customStyle="1" w:styleId="VoettekstChar">
    <w:name w:val="Voettekst Char"/>
    <w:basedOn w:val="Standaardalinea-lettertype"/>
    <w:link w:val="Voettekst"/>
    <w:uiPriority w:val="99"/>
    <w:rsid w:val="00786CFE"/>
    <w:rPr>
      <w:rFonts w:ascii="Verdana" w:hAnsi="Verdana"/>
      <w:sz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CC2"/>
    <w:pPr>
      <w:spacing w:line="259" w:lineRule="auto"/>
      <w:outlineLvl w:val="9"/>
    </w:pPr>
    <w:rPr>
      <w:rFonts w:asciiTheme="majorHAnsi" w:hAnsiTheme="majorHAnsi"/>
      <w:color w:val="2F5496" w:themeColor="accent1" w:themeShade="BF"/>
      <w:lang w:eastAsia="nl-BE"/>
    </w:rPr>
  </w:style>
  <w:style w:type="character" w:customStyle="1" w:styleId="Kop3Char">
    <w:name w:val="Kop 3 Char"/>
    <w:basedOn w:val="Standaardalinea-lettertype"/>
    <w:link w:val="Kop3"/>
    <w:uiPriority w:val="9"/>
    <w:rsid w:val="00CB3C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  <w:rPr>
      <w:b/>
    </w:rPr>
  </w:style>
  <w:style w:type="paragraph" w:styleId="Inhopg2">
    <w:name w:val="toc 2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</w:style>
  <w:style w:type="paragraph" w:styleId="Inhopg3">
    <w:name w:val="toc 3"/>
    <w:basedOn w:val="Standaard"/>
    <w:next w:val="Standaard"/>
    <w:autoRedefine/>
    <w:uiPriority w:val="39"/>
    <w:unhideWhenUsed/>
    <w:rsid w:val="00D30083"/>
    <w:rPr>
      <w:sz w:val="20"/>
    </w:rPr>
  </w:style>
  <w:style w:type="character" w:customStyle="1" w:styleId="Kop4Char">
    <w:name w:val="Kop 4 Char"/>
    <w:basedOn w:val="Standaardalinea-lettertype"/>
    <w:link w:val="Kop4"/>
    <w:uiPriority w:val="9"/>
    <w:rsid w:val="00CB3CC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CC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CC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CC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Standaardalinea-lettertype"/>
    <w:uiPriority w:val="99"/>
    <w:unhideWhenUsed/>
    <w:rsid w:val="00CB3CC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B4C04"/>
    <w:pPr>
      <w:spacing w:after="12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B4C04"/>
    <w:rPr>
      <w:rFonts w:eastAsiaTheme="majorEastAsia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642E1C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8C7EBA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8C7EBA"/>
    <w:rPr>
      <w:color w:val="954F72" w:themeColor="followedHyperlink"/>
      <w:u w:val="single"/>
    </w:rPr>
  </w:style>
  <w:style w:type="table" w:styleId="Tabelraster">
    <w:name w:val="Table Grid"/>
    <w:basedOn w:val="Standaardtabel"/>
    <w:uiPriority w:val="39"/>
    <w:rsid w:val="00C766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jsttabel1licht-Accent4">
    <w:name w:val="List Table 1 Light Accent 4"/>
    <w:basedOn w:val="Standaardtabel"/>
    <w:uiPriority w:val="46"/>
    <w:rsid w:val="002369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astertabel4-Accent4">
    <w:name w:val="Grid Table 4 Accent 4"/>
    <w:basedOn w:val="Standaardtabel"/>
    <w:uiPriority w:val="49"/>
    <w:rsid w:val="002369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astertabel4-Accent2">
    <w:name w:val="Grid Table 4 Accent 2"/>
    <w:basedOn w:val="Standaardtabel"/>
    <w:uiPriority w:val="49"/>
    <w:rsid w:val="0060348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Normaalweb">
    <w:name w:val="Normal (Web)"/>
    <w:basedOn w:val="Standaard"/>
    <w:uiPriority w:val="99"/>
    <w:semiHidden/>
    <w:unhideWhenUsed/>
    <w:rsid w:val="00A2340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nl-BE"/>
    </w:rPr>
  </w:style>
  <w:style w:type="character" w:styleId="Tekstvantijdelijkeaanduiding">
    <w:name w:val="Placeholder Text"/>
    <w:basedOn w:val="Standaardalinea-lettertype"/>
    <w:uiPriority w:val="99"/>
    <w:semiHidden/>
    <w:rsid w:val="00F21BDD"/>
    <w:rPr>
      <w:color w:val="666666"/>
    </w:rPr>
  </w:style>
  <w:style w:type="table" w:styleId="Rastertabel4-Accent1">
    <w:name w:val="Grid Table 4 Accent 1"/>
    <w:basedOn w:val="Standaardtabel"/>
    <w:uiPriority w:val="49"/>
    <w:rsid w:val="0066660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9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16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54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91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69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546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0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76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796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456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2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5769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0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027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3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33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476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7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6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54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4907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08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613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83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1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28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5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712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0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54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4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05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47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7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72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78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4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96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3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539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92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91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57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989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605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715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08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0269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footer" Target="footer2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gif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OneDrive\7_Toegepaste_informatica_2023-2024\1e_semester\Samenvattingssjabloon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36267-1994-4097-8BC4-F1E850038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Samenvattingssjabloon.dotx</Template>
  <TotalTime>0</TotalTime>
  <Pages>39</Pages>
  <Words>6607</Words>
  <Characters>36343</Characters>
  <Application>Microsoft Office Word</Application>
  <DocSecurity>0</DocSecurity>
  <Lines>302</Lines>
  <Paragraphs>85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robbe2709@gmail.com</cp:lastModifiedBy>
  <cp:revision>898</cp:revision>
  <dcterms:created xsi:type="dcterms:W3CDTF">2023-09-25T06:16:00Z</dcterms:created>
  <dcterms:modified xsi:type="dcterms:W3CDTF">2024-01-04T21:51:00Z</dcterms:modified>
</cp:coreProperties>
</file>